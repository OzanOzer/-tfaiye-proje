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3579" w:right="4242" w:firstLine="-10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059464pt;margin-top:-14.812828pt;width:60.596305pt;height:53pt;mso-position-horizontal-relative:page;mso-position-vertical-relative:paragraph;z-index:-15431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Arial" w:hAnsi="Arial" w:cs="Arial" w:eastAsia="Arial"/>
                      <w:sz w:val="106"/>
                      <w:szCs w:val="106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606062"/>
                      <w:spacing w:val="-18"/>
                      <w:w w:val="51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333333"/>
                      <w:spacing w:val="0"/>
                      <w:w w:val="365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7" w:lineRule="exact"/>
        <w:ind w:left="597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0.5849pt;margin-top:4.537129pt;width:14.056214pt;height:.1pt;mso-position-horizontal-relative:page;mso-position-vertical-relative:paragraph;z-index:-15432" coordorigin="9812,91" coordsize="281,2">
            <v:shape style="position:absolute;left:9812;top:91;width:281;height:2" coordorigin="9812,91" coordsize="281,0" path="m9812,91l10093,91e" filled="f" stroked="t" strokeweight=".691289pt" strokecolor="#60676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3"/>
        </w:rPr>
        <w:t>BUYUK</w:t>
      </w:r>
      <w:r>
        <w:rPr>
          <w:rFonts w:ascii="Arial" w:hAnsi="Arial" w:cs="Arial" w:eastAsia="Arial"/>
          <w:sz w:val="15"/>
          <w:szCs w:val="15"/>
          <w:color w:val="212121"/>
          <w:spacing w:val="23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3"/>
        </w:rPr>
        <w:t>EHIR</w:t>
      </w:r>
      <w:r>
        <w:rPr>
          <w:rFonts w:ascii="Arial" w:hAnsi="Arial" w:cs="Arial" w:eastAsia="Arial"/>
          <w:sz w:val="15"/>
          <w:szCs w:val="15"/>
          <w:color w:val="212121"/>
          <w:spacing w:val="-27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638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94949"/>
          <w:spacing w:val="2"/>
          <w:w w:val="107"/>
          <w:position w:val="8"/>
        </w:rPr>
        <w:t>B</w:t>
      </w:r>
      <w:r>
        <w:rPr>
          <w:rFonts w:ascii="Arial" w:hAnsi="Arial" w:cs="Arial" w:eastAsia="Arial"/>
          <w:sz w:val="15"/>
          <w:szCs w:val="15"/>
          <w:color w:val="606062"/>
          <w:spacing w:val="0"/>
          <w:w w:val="80"/>
          <w:position w:val="8"/>
        </w:rPr>
        <w:t>E</w:t>
      </w:r>
      <w:r>
        <w:rPr>
          <w:rFonts w:ascii="Arial" w:hAnsi="Arial" w:cs="Arial" w:eastAsia="Arial"/>
          <w:sz w:val="15"/>
          <w:szCs w:val="15"/>
          <w:color w:val="606062"/>
          <w:spacing w:val="-30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-5"/>
          <w:w w:val="100"/>
          <w:position w:val="8"/>
        </w:rPr>
        <w:t>L</w:t>
      </w:r>
      <w:r>
        <w:rPr>
          <w:rFonts w:ascii="Arial" w:hAnsi="Arial" w:cs="Arial" w:eastAsia="Arial"/>
          <w:sz w:val="15"/>
          <w:szCs w:val="15"/>
          <w:color w:val="606062"/>
          <w:spacing w:val="0"/>
          <w:w w:val="100"/>
          <w:position w:val="8"/>
        </w:rPr>
        <w:t>E</w:t>
      </w:r>
      <w:r>
        <w:rPr>
          <w:rFonts w:ascii="Arial" w:hAnsi="Arial" w:cs="Arial" w:eastAsia="Arial"/>
          <w:sz w:val="15"/>
          <w:szCs w:val="15"/>
          <w:color w:val="606062"/>
          <w:spacing w:val="0"/>
          <w:w w:val="100"/>
          <w:position w:val="8"/>
        </w:rPr>
        <w:t>D</w:t>
      </w:r>
      <w:r>
        <w:rPr>
          <w:rFonts w:ascii="Arial" w:hAnsi="Arial" w:cs="Arial" w:eastAsia="Arial"/>
          <w:sz w:val="15"/>
          <w:szCs w:val="15"/>
          <w:color w:val="606062"/>
          <w:spacing w:val="30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69"/>
          <w:position w:val="8"/>
        </w:rPr>
        <w:t>Y</w:t>
      </w:r>
      <w:r>
        <w:rPr>
          <w:rFonts w:ascii="Arial" w:hAnsi="Arial" w:cs="Arial" w:eastAsia="Arial"/>
          <w:sz w:val="15"/>
          <w:szCs w:val="15"/>
          <w:color w:val="333333"/>
          <w:spacing w:val="-31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606062"/>
          <w:spacing w:val="5"/>
          <w:w w:val="100"/>
          <w:position w:val="8"/>
        </w:rPr>
        <w:t>E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8"/>
        </w:rPr>
        <w:t>SI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723577" w:type="dxa"/>
      </w:tblPr>
      <w:tblGrid/>
      <w:tr>
        <w:trPr>
          <w:trHeight w:val="226" w:hRule="exact"/>
        </w:trPr>
        <w:tc>
          <w:tcPr>
            <w:tcW w:w="1177" w:type="dxa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10" w:lineRule="exact"/>
              <w:ind w:left="1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w w:val="135"/>
                <w:position w:val="-1"/>
              </w:rPr>
              <w:t>lay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w w:val="136"/>
                <w:position w:val="-1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404" w:type="dxa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10" w:lineRule="exact"/>
              <w:ind w:left="1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4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77" w:type="dxa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2" w:lineRule="exact"/>
              <w:ind w:left="26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85"/>
              </w:rPr>
              <w:t>_lı!ildirim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6"/>
                <w:w w:val="8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7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9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45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74" w:type="dxa"/>
            <w:tcBorders>
              <w:top w:val="single" w:sz="5.530312" w:space="0" w:color="4B4B4B"/>
              <w:bottom w:val="single" w:sz="5.530312" w:space="0" w:color="4B4B4B"/>
              <w:left w:val="nil" w:sz="6" w:space="0" w:color="auto"/>
              <w:right w:val="single" w:sz="5.530312" w:space="0" w:color="575757"/>
            </w:tcBorders>
          </w:tcPr>
          <w:p>
            <w:pPr>
              <w:spacing w:before="0" w:after="0" w:line="212" w:lineRule="exact"/>
              <w:ind w:left="238" w:right="-20"/>
              <w:jc w:val="left"/>
              <w:tabs>
                <w:tab w:pos="21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4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21.14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tre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2"/>
                <w:spacing w:val="0"/>
                <w:w w:val="13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2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0232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616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8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83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6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45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0" w:hRule="exact"/>
        </w:trPr>
        <w:tc>
          <w:tcPr>
            <w:tcW w:w="1177" w:type="dxa"/>
            <w:tcBorders>
              <w:top w:val="single" w:sz="5.530312" w:space="0" w:color="4B4B4B"/>
              <w:bottom w:val="single" w:sz="7.37375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0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83"/>
                <w:position w:val="-1"/>
              </w:rPr>
              <w:t>llSayıt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5"/>
                <w:w w:val="8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404" w:type="dxa"/>
            <w:tcBorders>
              <w:top w:val="single" w:sz="5.530312" w:space="0" w:color="4B4B4B"/>
              <w:bottom w:val="single" w:sz="7.37375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10" w:lineRule="exact"/>
              <w:ind w:left="1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4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77" w:type="dxa"/>
            <w:tcBorders>
              <w:top w:val="single" w:sz="5.530312" w:space="0" w:color="4B4B4B"/>
              <w:bottom w:val="single" w:sz="7.37375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10" w:lineRule="exact"/>
              <w:ind w:left="312" w:right="-20"/>
              <w:jc w:val="left"/>
              <w:tabs>
                <w:tab w:pos="15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88"/>
                <w:position w:val="-1"/>
              </w:rPr>
              <w:t>[Kayıt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"/>
                <w:w w:val="8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2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06062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-1"/>
              </w:rPr>
              <w:t>3350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74" w:type="dxa"/>
            <w:tcBorders>
              <w:top w:val="single" w:sz="5.530312" w:space="0" w:color="4B4B4B"/>
              <w:bottom w:val="single" w:sz="7.373752" w:space="0" w:color="4F4F4F"/>
              <w:left w:val="nil" w:sz="6" w:space="0" w:color="auto"/>
              <w:right w:val="single" w:sz="5.530312" w:space="0" w:color="575757"/>
            </w:tcBorders>
          </w:tcPr>
          <w:p>
            <w:pPr>
              <w:spacing w:before="0" w:after="0" w:line="212" w:lineRule="exact"/>
              <w:ind w:left="23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2"/>
              </w:rPr>
              <w:t>tfuldirim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9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2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0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:Gökha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ALGAN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7" w:lineRule="exact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1001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Bağarası-FOÇA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8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4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Bağarası-FOÇA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9" w:after="0" w:line="179" w:lineRule="auto"/>
        <w:ind w:left="173" w:right="2929"/>
        <w:jc w:val="left"/>
        <w:tabs>
          <w:tab w:pos="1440" w:val="left"/>
          <w:tab w:pos="3220" w:val="left"/>
          <w:tab w:pos="3420" w:val="left"/>
          <w:tab w:pos="4600" w:val="left"/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.310577pt;margin-top:24.865681pt;width:4.330895pt;height:26.5pt;mso-position-horizontal-relative:page;mso-position-vertical-relative:paragraph;z-index:-15426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Arial" w:hAnsi="Arial" w:cs="Arial" w:eastAsia="Arial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53"/>
                      <w:szCs w:val="53"/>
                      <w:color w:val="212121"/>
                      <w:spacing w:val="0"/>
                      <w:w w:val="5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E.K.D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49"/>
          <w:position w:val="2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10"/>
          <w:w w:val="49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  <w:position w:val="2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575"/>
          <w:spacing w:val="0"/>
          <w:w w:val="133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" w:lineRule="atLeast"/>
        <w:ind w:left="34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Betonamıe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60" w:right="420"/>
        </w:sectPr>
      </w:pPr>
      <w:rPr/>
    </w:p>
    <w:p>
      <w:pPr>
        <w:spacing w:before="2" w:after="0" w:line="240" w:lineRule="auto"/>
        <w:ind w:right="95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03392pt;margin-top:5.264813pt;width:31.538404pt;height:24pt;mso-position-horizontal-relative:page;mso-position-vertical-relative:paragraph;z-index:-1542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4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188" w:lineRule="exact"/>
        <w:ind w:left="10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-3"/>
        </w:rPr>
        <w:t>jVangını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-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:21:18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FBFBF"/>
          <w:spacing w:val="0"/>
          <w:w w:val="50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9" w:lineRule="exact"/>
        <w:ind w:left="18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-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-15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5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5"/>
        </w:rPr>
        <w:t>KORAL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60" w:right="420"/>
          <w:cols w:num="2" w:equalWidth="0">
            <w:col w:w="4832" w:space="401"/>
            <w:col w:w="5707"/>
          </w:cols>
        </w:sectPr>
      </w:pPr>
      <w:rPr/>
    </w:p>
    <w:p>
      <w:pPr>
        <w:spacing w:before="0" w:after="0" w:line="194" w:lineRule="exact"/>
        <w:ind w:left="168" w:right="-20"/>
        <w:jc w:val="left"/>
        <w:tabs>
          <w:tab w:pos="206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:sahibi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KORAL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lKiracı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20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ALGAN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067" w:right="-20"/>
        <w:jc w:val="left"/>
        <w:tabs>
          <w:tab w:pos="442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21:15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21:17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68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378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73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1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8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6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-1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415" w:right="44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58" w:lineRule="auto"/>
        <w:ind w:left="2072" w:right="4091" w:firstLine="2364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86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5"/>
        </w:rPr>
        <w:t>niy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575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575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68" w:right="-20"/>
        <w:jc w:val="left"/>
        <w:tabs>
          <w:tab w:pos="442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20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0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2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68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kamyoneti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aksanının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şekide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73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-1"/>
        </w:rPr>
        <w:t>görü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6"/>
          <w:position w:val="-1"/>
        </w:rPr>
        <w:t>lmUştli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392" w:right="38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'Söndürmede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söndürticü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73" w:lineRule="exact"/>
        <w:ind w:left="168" w:right="-20"/>
        <w:jc w:val="left"/>
        <w:tabs>
          <w:tab w:pos="2720" w:val="left"/>
          <w:tab w:pos="4420" w:val="left"/>
          <w:tab w:pos="6200" w:val="left"/>
          <w:tab w:pos="76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  <w:position w:val="-3"/>
        </w:rPr>
        <w:t>Söndilrıne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Tilrü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0"/>
        </w:rPr>
        <w:t>Sul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0"/>
        </w:rPr>
        <w:t>u</w:t>
      </w:r>
      <w:r>
        <w:rPr>
          <w:rFonts w:ascii="Arial" w:hAnsi="Arial" w:cs="Arial" w:eastAsia="Arial"/>
          <w:sz w:val="14"/>
          <w:szCs w:val="14"/>
          <w:color w:val="333333"/>
          <w:spacing w:val="28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0"/>
        </w:rPr>
        <w:t>Söndürme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5u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3"/>
          <w:position w:val="-4"/>
        </w:rPr>
        <w:t>!</w:t>
      </w:r>
      <w:r>
        <w:rPr>
          <w:rFonts w:ascii="Arial" w:hAnsi="Arial" w:cs="Arial" w:eastAsia="Arial"/>
          <w:sz w:val="18"/>
          <w:szCs w:val="18"/>
          <w:color w:val="333333"/>
          <w:spacing w:val="12"/>
          <w:w w:val="103"/>
          <w:position w:val="-4"/>
        </w:rPr>
        <w:t>K</w:t>
      </w:r>
      <w:r>
        <w:rPr>
          <w:rFonts w:ascii="Arial" w:hAnsi="Arial" w:cs="Arial" w:eastAsia="Arial"/>
          <w:sz w:val="18"/>
          <w:szCs w:val="18"/>
          <w:color w:val="606062"/>
          <w:spacing w:val="-11"/>
          <w:w w:val="103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3"/>
          <w:position w:val="-4"/>
        </w:rPr>
        <w:t>K.</w:t>
      </w:r>
      <w:r>
        <w:rPr>
          <w:rFonts w:ascii="Arial" w:hAnsi="Arial" w:cs="Arial" w:eastAsia="Arial"/>
          <w:sz w:val="18"/>
          <w:szCs w:val="18"/>
          <w:color w:val="333333"/>
          <w:spacing w:val="-18"/>
          <w:w w:val="103"/>
          <w:position w:val="-4"/>
        </w:rPr>
        <w:t>T</w:t>
      </w:r>
      <w:r>
        <w:rPr>
          <w:rFonts w:ascii="Arial" w:hAnsi="Arial" w:cs="Arial" w:eastAsia="Arial"/>
          <w:sz w:val="18"/>
          <w:szCs w:val="18"/>
          <w:color w:val="606062"/>
          <w:spacing w:val="0"/>
          <w:w w:val="103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606062"/>
          <w:spacing w:val="-20"/>
          <w:w w:val="103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4"/>
          <w:position w:val="-4"/>
        </w:rPr>
        <w:t>Kg.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4378" w:right="3136"/>
        <w:jc w:val="center"/>
        <w:tabs>
          <w:tab w:pos="6140" w:val="left"/>
          <w:tab w:pos="76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5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8"/>
          <w:w w:val="95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042" w:right="8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,plasti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aksarnı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hortumları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yanınası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2.000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oluşmuştu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560" w:right="420"/>
        </w:sectPr>
      </w:pPr>
      <w:rPr/>
    </w:p>
    <w:p>
      <w:pPr>
        <w:spacing w:before="25" w:after="0" w:line="240" w:lineRule="auto"/>
        <w:ind w:left="16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:Söııdürıne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beliıtile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MF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54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60" w:right="420"/>
          <w:cols w:num="2" w:equalWidth="0">
            <w:col w:w="1768" w:space="313"/>
            <w:col w:w="8859"/>
          </w:cols>
        </w:sectPr>
      </w:pPr>
      <w:rPr/>
    </w:p>
    <w:p>
      <w:pPr>
        <w:spacing w:before="14" w:after="0" w:line="212" w:lineRule="exact"/>
        <w:ind w:left="2067" w:right="121" w:firstLine="-1899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1988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BMC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kamyoneti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aksanındaki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eskime,yıpranma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dev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7" w:lineRule="auto"/>
        <w:ind w:left="168" w:right="3926"/>
        <w:jc w:val="left"/>
        <w:tabs>
          <w:tab w:pos="2060" w:val="left"/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:Sigoıtalı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482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5"/>
        </w:rPr>
        <w:t>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0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2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-4"/>
          <w:w w:val="20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2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-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177" w:right="-20"/>
        <w:jc w:val="left"/>
        <w:tabs>
          <w:tab w:pos="20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Dön'lişil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88"/>
          <w:position w:val="0"/>
        </w:rPr>
        <w:t>i</w:t>
      </w:r>
      <w:r>
        <w:rPr>
          <w:rFonts w:ascii="Arial" w:hAnsi="Arial" w:cs="Arial" w:eastAsia="Arial"/>
          <w:sz w:val="25"/>
          <w:szCs w:val="25"/>
          <w:color w:val="333333"/>
          <w:spacing w:val="-2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1"/>
        </w:rPr>
        <w:t>21.0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6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"/>
          <w:w w:val="11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-11"/>
          <w:w w:val="17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6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1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60" w:right="-20"/>
        <w:jc w:val="left"/>
        <w:tabs>
          <w:tab w:pos="1000" w:val="left"/>
          <w:tab w:pos="148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6"/>
        </w:rPr>
        <w:t>İDE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3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6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4"/>
          <w:w w:val="87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Bagaras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60" w:right="420"/>
        </w:sectPr>
      </w:pPr>
      <w:rPr/>
    </w:p>
    <w:p>
      <w:pPr>
        <w:spacing w:before="35" w:after="0" w:line="240" w:lineRule="auto"/>
        <w:ind w:left="2210" w:right="-73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right="30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68" w:lineRule="exact"/>
        <w:ind w:left="805" w:right="1843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94949"/>
          <w:spacing w:val="0"/>
          <w:w w:val="57"/>
          <w:b/>
          <w:bCs/>
          <w:position w:val="-3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11" w:lineRule="exact"/>
        <w:ind w:left="-53" w:right="905"/>
        <w:jc w:val="center"/>
        <w:tabs>
          <w:tab w:pos="124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733795pt;margin-top:-13.67877pt;width:55.471298pt;height:25.5pt;mso-position-horizontal-relative:page;mso-position-vertical-relative:paragraph;z-index:-15430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494949"/>
                      <w:w w:val="50"/>
                      <w:b/>
                      <w:bCs/>
                    </w:rPr>
                    <w:t>n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494949"/>
                      <w:spacing w:val="-4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494949"/>
                      <w:spacing w:val="0"/>
                      <w:w w:val="49"/>
                      <w:b/>
                      <w:bCs/>
                    </w:rPr>
                    <w:t>e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494949"/>
                      <w:spacing w:val="24"/>
                      <w:w w:val="49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494949"/>
                      <w:spacing w:val="0"/>
                      <w:w w:val="49"/>
                      <w:b/>
                      <w:bCs/>
                    </w:rPr>
                    <w:t>"'J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494949"/>
                      <w:spacing w:val="17"/>
                      <w:w w:val="49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494949"/>
                      <w:spacing w:val="0"/>
                      <w:w w:val="53"/>
                      <w:b/>
                      <w:bCs/>
                    </w:rPr>
                    <w:t>7017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333333"/>
          <w:spacing w:val="-50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4"/>
          <w:szCs w:val="44"/>
          <w:color w:val="606062"/>
          <w:spacing w:val="0"/>
          <w:w w:val="26"/>
          <w:position w:val="1"/>
        </w:rPr>
        <w:t>.......</w:t>
      </w:r>
      <w:r>
        <w:rPr>
          <w:rFonts w:ascii="Times New Roman" w:hAnsi="Times New Roman" w:cs="Times New Roman" w:eastAsia="Times New Roman"/>
          <w:sz w:val="44"/>
          <w:szCs w:val="44"/>
          <w:color w:val="606062"/>
          <w:spacing w:val="-5"/>
          <w:w w:val="26"/>
          <w:position w:val="1"/>
        </w:rPr>
        <w:t>-</w:t>
      </w:r>
      <w:r>
        <w:rPr>
          <w:rFonts w:ascii="Times New Roman" w:hAnsi="Times New Roman" w:cs="Times New Roman" w:eastAsia="Times New Roman"/>
          <w:sz w:val="44"/>
          <w:szCs w:val="44"/>
          <w:color w:val="878785"/>
          <w:spacing w:val="-5"/>
          <w:w w:val="41"/>
          <w:position w:val="1"/>
        </w:rPr>
      </w:r>
      <w:r>
        <w:rPr>
          <w:rFonts w:ascii="Times New Roman" w:hAnsi="Times New Roman" w:cs="Times New Roman" w:eastAsia="Times New Roman"/>
          <w:sz w:val="44"/>
          <w:szCs w:val="44"/>
          <w:color w:val="878785"/>
          <w:spacing w:val="-14"/>
          <w:w w:val="41"/>
          <w:emboss/>
          <w:position w:val="1"/>
        </w:rPr>
        <w:t>-</w:t>
      </w:r>
      <w:r>
        <w:rPr>
          <w:rFonts w:ascii="Times New Roman" w:hAnsi="Times New Roman" w:cs="Times New Roman" w:eastAsia="Times New Roman"/>
          <w:sz w:val="44"/>
          <w:szCs w:val="44"/>
          <w:color w:val="878785"/>
          <w:spacing w:val="-14"/>
          <w:w w:val="41"/>
          <w:emboss/>
          <w:position w:val="1"/>
        </w:rPr>
      </w:r>
      <w:r>
        <w:rPr>
          <w:rFonts w:ascii="Times New Roman" w:hAnsi="Times New Roman" w:cs="Times New Roman" w:eastAsia="Times New Roman"/>
          <w:sz w:val="44"/>
          <w:szCs w:val="44"/>
          <w:color w:val="878785"/>
          <w:spacing w:val="-14"/>
          <w:w w:val="41"/>
          <w:position w:val="1"/>
        </w:rPr>
      </w:r>
      <w:r>
        <w:rPr>
          <w:rFonts w:ascii="Times New Roman" w:hAnsi="Times New Roman" w:cs="Times New Roman" w:eastAsia="Times New Roman"/>
          <w:sz w:val="44"/>
          <w:szCs w:val="44"/>
          <w:color w:val="878785"/>
          <w:spacing w:val="-14"/>
          <w:w w:val="41"/>
          <w:position w:val="1"/>
        </w:rPr>
      </w:r>
      <w:r>
        <w:rPr>
          <w:rFonts w:ascii="Times New Roman" w:hAnsi="Times New Roman" w:cs="Times New Roman" w:eastAsia="Times New Roman"/>
          <w:sz w:val="44"/>
          <w:szCs w:val="44"/>
          <w:color w:val="494949"/>
          <w:spacing w:val="-117"/>
          <w:w w:val="80"/>
          <w:position w:val="1"/>
        </w:rPr>
        <w:t>-</w:t>
      </w:r>
      <w:r>
        <w:rPr>
          <w:rFonts w:ascii="Times New Roman" w:hAnsi="Times New Roman" w:cs="Times New Roman" w:eastAsia="Times New Roman"/>
          <w:sz w:val="44"/>
          <w:szCs w:val="44"/>
          <w:color w:val="494949"/>
          <w:spacing w:val="-154"/>
          <w:w w:val="54"/>
          <w:position w:val="1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878785"/>
          <w:spacing w:val="4"/>
          <w:w w:val="98"/>
          <w:position w:val="-4"/>
        </w:rPr>
        <w:t>1</w:t>
      </w:r>
      <w:r>
        <w:rPr>
          <w:rFonts w:ascii="Times New Roman" w:hAnsi="Times New Roman" w:cs="Times New Roman" w:eastAsia="Times New Roman"/>
          <w:sz w:val="44"/>
          <w:szCs w:val="44"/>
          <w:color w:val="494949"/>
          <w:spacing w:val="-62"/>
          <w:w w:val="54"/>
          <w:position w:val="1"/>
        </w:rPr>
        <w:t>'</w:t>
      </w:r>
      <w:r>
        <w:rPr>
          <w:rFonts w:ascii="Times New Roman" w:hAnsi="Times New Roman" w:cs="Times New Roman" w:eastAsia="Times New Roman"/>
          <w:sz w:val="44"/>
          <w:szCs w:val="44"/>
          <w:color w:val="494949"/>
          <w:spacing w:val="0"/>
          <w:w w:val="80"/>
          <w:position w:val="1"/>
        </w:rPr>
        <w:t>-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5" w:lineRule="exact"/>
        <w:ind w:right="283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62"/>
          <w:position w:val="-2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05" w:lineRule="atLeast"/>
        <w:ind w:left="17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5.474548pt;margin-top:4.402049pt;width:3.324pt;height:24pt;mso-position-horizontal-relative:page;mso-position-vertical-relative:paragraph;z-index:-15429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Times New Roman" w:hAnsi="Times New Roman" w:cs="Times New Roman" w:eastAsia="Times New Roman"/>
                      <w:sz w:val="48"/>
                      <w:szCs w:val="4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494949"/>
                      <w:spacing w:val="0"/>
                      <w:w w:val="49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979004pt;margin-top:9.468023pt;width:56.943703pt;height:31.5pt;mso-position-horizontal-relative:page;mso-position-vertical-relative:paragraph;z-index:-15428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63"/>
                      <w:szCs w:val="63"/>
                      <w:color w:val="878785"/>
                      <w:spacing w:val="-97"/>
                      <w:w w:val="16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3"/>
                      <w:szCs w:val="63"/>
                      <w:color w:val="606062"/>
                      <w:spacing w:val="-12"/>
                      <w:w w:val="43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33333"/>
                      <w:spacing w:val="-68"/>
                      <w:w w:val="80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878785"/>
                      <w:spacing w:val="-94"/>
                      <w:w w:val="102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494949"/>
                      <w:spacing w:val="-25"/>
                      <w:w w:val="6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727575"/>
                      <w:spacing w:val="-25"/>
                      <w:w w:val="143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727575"/>
                      <w:spacing w:val="-62"/>
                      <w:w w:val="143"/>
                      <w:emboss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727575"/>
                      <w:spacing w:val="-62"/>
                      <w:w w:val="143"/>
                      <w:embos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727575"/>
                      <w:spacing w:val="-62"/>
                      <w:w w:val="143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727575"/>
                      <w:spacing w:val="-62"/>
                      <w:w w:val="143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494949"/>
                      <w:spacing w:val="0"/>
                      <w:w w:val="600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97"/>
        </w:rPr>
        <w:t>Itfai</w:t>
      </w:r>
      <w:r>
        <w:rPr>
          <w:rFonts w:ascii="Arial" w:hAnsi="Arial" w:cs="Arial" w:eastAsia="Arial"/>
          <w:sz w:val="19"/>
          <w:szCs w:val="19"/>
          <w:color w:val="494949"/>
          <w:spacing w:val="-37"/>
          <w:w w:val="97"/>
        </w:rPr>
        <w:t>l</w:t>
      </w:r>
      <w:r>
        <w:rPr>
          <w:rFonts w:ascii="Arial" w:hAnsi="Arial" w:cs="Arial" w:eastAsia="Arial"/>
          <w:sz w:val="19"/>
          <w:szCs w:val="19"/>
          <w:color w:val="606062"/>
          <w:spacing w:val="0"/>
          <w:w w:val="97"/>
        </w:rPr>
        <w:t>m</w:t>
      </w:r>
      <w:r>
        <w:rPr>
          <w:rFonts w:ascii="Arial" w:hAnsi="Arial" w:cs="Arial" w:eastAsia="Arial"/>
          <w:sz w:val="19"/>
          <w:szCs w:val="19"/>
          <w:color w:val="606062"/>
          <w:spacing w:val="-17"/>
          <w:w w:val="97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-8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606062"/>
          <w:spacing w:val="0"/>
          <w:w w:val="100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60" w:right="420"/>
          <w:cols w:num="2" w:equalWidth="0">
            <w:col w:w="5914" w:space="2218"/>
            <w:col w:w="2808"/>
          </w:cols>
        </w:sectPr>
      </w:pPr>
      <w:rPr/>
    </w:p>
    <w:p>
      <w:pPr>
        <w:spacing w:before="0" w:after="0" w:line="522" w:lineRule="atLeast"/>
        <w:ind w:left="187" w:right="-75"/>
        <w:jc w:val="left"/>
        <w:tabs>
          <w:tab w:pos="8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4"/>
        </w:rPr>
        <w:t>İlfaiycci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ltfoiy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12121"/>
          <w:spacing w:val="5"/>
          <w:w w:val="45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99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9"/>
          <w:emboss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9"/>
          <w:emboss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9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2"/>
          <w:w w:val="10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727575"/>
          <w:spacing w:val="0"/>
          <w:w w:val="220"/>
          <w:position w:val="0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727575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0A0A0"/>
          <w:spacing w:val="0"/>
          <w:w w:val="99"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22" w:lineRule="atLeas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878785"/>
          <w:w w:val="87"/>
        </w:rPr>
        <w:t>""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6"/>
          <w:w w:val="11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22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78785"/>
          <w:spacing w:val="0"/>
          <w:w w:val="139"/>
          <w:position w:val="1"/>
        </w:rPr>
        <w:t>{</w:t>
      </w:r>
      <w:r>
        <w:rPr>
          <w:rFonts w:ascii="Times New Roman" w:hAnsi="Times New Roman" w:cs="Times New Roman" w:eastAsia="Times New Roman"/>
          <w:sz w:val="30"/>
          <w:szCs w:val="30"/>
          <w:color w:val="878785"/>
          <w:spacing w:val="-31"/>
          <w:w w:val="139"/>
          <w:position w:val="1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-61"/>
          <w:w w:val="119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66"/>
          <w:position w:val="0"/>
        </w:rPr>
        <w:t>ııJ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"/>
          <w:w w:val="66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727575"/>
          <w:spacing w:val="0"/>
          <w:w w:val="70"/>
          <w:position w:val="1"/>
        </w:rPr>
        <w:t>··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60" w:right="420"/>
          <w:cols w:num="2" w:equalWidth="0">
            <w:col w:w="9181" w:space="301"/>
            <w:col w:w="1458"/>
          </w:cols>
        </w:sectPr>
      </w:pPr>
      <w:rPr/>
    </w:p>
    <w:p>
      <w:pPr>
        <w:spacing w:before="0" w:after="0" w:line="389" w:lineRule="atLeast"/>
        <w:ind w:right="717"/>
        <w:jc w:val="right"/>
        <w:tabs>
          <w:tab w:pos="460" w:val="left"/>
          <w:tab w:pos="10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606062"/>
          <w:spacing w:val="-26"/>
          <w:w w:val="117"/>
        </w:rPr>
        <w:t>J</w:t>
      </w:r>
      <w:r>
        <w:rPr>
          <w:rFonts w:ascii="Arial" w:hAnsi="Arial" w:cs="Arial" w:eastAsia="Arial"/>
          <w:sz w:val="13"/>
          <w:szCs w:val="13"/>
          <w:color w:val="606062"/>
          <w:spacing w:val="0"/>
          <w:w w:val="81"/>
        </w:rPr>
        <w:t>l</w:t>
      </w:r>
      <w:r>
        <w:rPr>
          <w:rFonts w:ascii="Arial" w:hAnsi="Arial" w:cs="Arial" w:eastAsia="Arial"/>
          <w:sz w:val="13"/>
          <w:szCs w:val="13"/>
          <w:color w:val="606062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606062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727575"/>
          <w:spacing w:val="0"/>
          <w:w w:val="86"/>
        </w:rPr>
        <w:t>•</w:t>
      </w:r>
      <w:r>
        <w:rPr>
          <w:rFonts w:ascii="Arial" w:hAnsi="Arial" w:cs="Arial" w:eastAsia="Arial"/>
          <w:sz w:val="13"/>
          <w:szCs w:val="13"/>
          <w:color w:val="727575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727575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878785"/>
          <w:spacing w:val="0"/>
          <w:w w:val="172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94" w:lineRule="exact"/>
        <w:ind w:right="158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94949"/>
          <w:w w:val="139"/>
          <w:position w:val="-9"/>
        </w:rPr>
        <w:t>Bülen</w:t>
      </w:r>
      <w:r>
        <w:rPr>
          <w:rFonts w:ascii="Times New Roman" w:hAnsi="Times New Roman" w:cs="Times New Roman" w:eastAsia="Times New Roman"/>
          <w:sz w:val="28"/>
          <w:szCs w:val="28"/>
          <w:color w:val="606062"/>
          <w:w w:val="99"/>
          <w:position w:val="-9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60606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062"/>
          <w:spacing w:val="0"/>
          <w:w w:val="98"/>
          <w:position w:val="-9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83" w:lineRule="exact"/>
        <w:ind w:left="4537" w:right="-20"/>
        <w:jc w:val="left"/>
        <w:tabs>
          <w:tab w:pos="9320" w:val="left"/>
          <w:tab w:pos="103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Gö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1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2"/>
          <w:szCs w:val="12"/>
          <w:color w:val="2F3680"/>
          <w:spacing w:val="0"/>
          <w:w w:val="212"/>
          <w:i/>
          <w:position w:val="11"/>
        </w:rPr>
        <w:t>A</w:t>
      </w:r>
      <w:r>
        <w:rPr>
          <w:rFonts w:ascii="Times New Roman" w:hAnsi="Times New Roman" w:cs="Times New Roman" w:eastAsia="Times New Roman"/>
          <w:sz w:val="12"/>
          <w:szCs w:val="12"/>
          <w:color w:val="2F3680"/>
          <w:spacing w:val="0"/>
          <w:w w:val="212"/>
          <w:i/>
          <w:position w:val="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F3680"/>
          <w:spacing w:val="12"/>
          <w:w w:val="212"/>
          <w:i/>
          <w:position w:val="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78785"/>
          <w:spacing w:val="0"/>
          <w:w w:val="212"/>
          <w:position w:val="1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878785"/>
          <w:spacing w:val="-8"/>
          <w:w w:val="212"/>
          <w:position w:val="11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11"/>
        </w:rPr>
        <w:t>ll</w:t>
      </w:r>
      <w:r>
        <w:rPr>
          <w:rFonts w:ascii="Arial" w:hAnsi="Arial" w:cs="Arial" w:eastAsia="Arial"/>
          <w:sz w:val="19"/>
          <w:szCs w:val="19"/>
          <w:color w:val="494949"/>
          <w:spacing w:val="-44"/>
          <w:w w:val="100"/>
          <w:position w:val="11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3"/>
          <w:i/>
          <w:position w:val="11"/>
        </w:rPr>
        <w:t>ıı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4"/>
          <w:i/>
          <w:position w:val="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12" w:lineRule="atLeast"/>
        <w:ind w:left="4869" w:right="-20"/>
        <w:jc w:val="left"/>
        <w:tabs>
          <w:tab w:pos="8100" w:val="left"/>
          <w:tab w:pos="102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272"/>
        </w:rPr>
        <w:t>MG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85"/>
        </w:rPr>
        <w:t>_;;</w:t>
      </w:r>
      <w:r>
        <w:rPr>
          <w:rFonts w:ascii="Arial" w:hAnsi="Arial" w:cs="Arial" w:eastAsia="Arial"/>
          <w:sz w:val="18"/>
          <w:szCs w:val="18"/>
          <w:color w:val="333333"/>
          <w:spacing w:val="-4"/>
          <w:w w:val="85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62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60" w:right="42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92" w:right="2289"/>
        <w:jc w:val="center"/>
        <w:tabs>
          <w:tab w:pos="290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2F3680"/>
          <w:spacing w:val="0"/>
          <w:w w:val="263"/>
          <w:i/>
        </w:rPr>
        <w:t>(</w:t>
      </w:r>
      <w:r>
        <w:rPr>
          <w:rFonts w:ascii="Arial" w:hAnsi="Arial" w:cs="Arial" w:eastAsia="Arial"/>
          <w:sz w:val="32"/>
          <w:szCs w:val="32"/>
          <w:color w:val="2F3680"/>
          <w:spacing w:val="-233"/>
          <w:w w:val="263"/>
          <w:i/>
        </w:rPr>
        <w:t> </w:t>
      </w:r>
      <w:r>
        <w:rPr>
          <w:rFonts w:ascii="Arial" w:hAnsi="Arial" w:cs="Arial" w:eastAsia="Arial"/>
          <w:sz w:val="32"/>
          <w:szCs w:val="32"/>
          <w:color w:val="2F3680"/>
          <w:spacing w:val="0"/>
          <w:w w:val="100"/>
          <w:i/>
        </w:rPr>
        <w:tab/>
      </w:r>
      <w:r>
        <w:rPr>
          <w:rFonts w:ascii="Arial" w:hAnsi="Arial" w:cs="Arial" w:eastAsia="Arial"/>
          <w:sz w:val="32"/>
          <w:szCs w:val="32"/>
          <w:color w:val="2F3680"/>
          <w:spacing w:val="0"/>
          <w:w w:val="263"/>
          <w:i/>
        </w:rPr>
        <w:t>-"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73" w:lineRule="auto"/>
        <w:ind w:left="4860" w:right="-60" w:firstLine="-4678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63"/>
          <w:position w:val="-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878785"/>
          <w:spacing w:val="-17"/>
          <w:w w:val="96"/>
          <w:position w:val="-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4"/>
          <w:position w:val="-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8"/>
        </w:rPr>
        <w:t>alk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0"/>
        </w:rPr>
        <w:t>Adıgüzel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YILMAZ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İtf.Er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3" w:after="0" w:line="136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727575"/>
          <w:spacing w:val="0"/>
          <w:w w:val="115"/>
          <w:position w:val="-3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124" w:right="-20"/>
        <w:jc w:val="left"/>
        <w:tabs>
          <w:tab w:pos="600" w:val="left"/>
          <w:tab w:pos="1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27575"/>
          <w:spacing w:val="0"/>
          <w:w w:val="100"/>
        </w:rPr>
        <w:t>,.,</w:t>
      </w:r>
      <w:r>
        <w:rPr>
          <w:rFonts w:ascii="Times New Roman" w:hAnsi="Times New Roman" w:cs="Times New Roman" w:eastAsia="Times New Roman"/>
          <w:sz w:val="18"/>
          <w:szCs w:val="18"/>
          <w:color w:val="72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575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0"/>
        </w:rPr>
        <w:t>.;;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0"/>
        </w:rPr>
        <w:t>IJ!ı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34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27575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727575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74"/>
        </w:rPr>
        <w:t>-.':"'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29" w:lineRule="exact"/>
        <w:ind w:left="323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34"/>
          <w:szCs w:val="34"/>
          <w:color w:val="727575"/>
          <w:w w:val="49"/>
          <w:position w:val="8"/>
        </w:rPr>
      </w:r>
      <w:r>
        <w:rPr>
          <w:rFonts w:ascii="Arial" w:hAnsi="Arial" w:cs="Arial" w:eastAsia="Arial"/>
          <w:sz w:val="34"/>
          <w:szCs w:val="34"/>
          <w:color w:val="727575"/>
          <w:w w:val="49"/>
          <w:u w:val="single" w:color="646467"/>
          <w:position w:val="8"/>
        </w:rPr>
        <w:t>.</w:t>
      </w:r>
      <w:r>
        <w:rPr>
          <w:rFonts w:ascii="Arial" w:hAnsi="Arial" w:cs="Arial" w:eastAsia="Arial"/>
          <w:sz w:val="34"/>
          <w:szCs w:val="34"/>
          <w:color w:val="727575"/>
          <w:w w:val="49"/>
          <w:u w:val="single" w:color="646467"/>
          <w:position w:val="8"/>
        </w:rPr>
      </w:r>
      <w:r>
        <w:rPr>
          <w:rFonts w:ascii="Arial" w:hAnsi="Arial" w:cs="Arial" w:eastAsia="Arial"/>
          <w:sz w:val="34"/>
          <w:szCs w:val="34"/>
          <w:color w:val="727575"/>
          <w:spacing w:val="-34"/>
          <w:w w:val="49"/>
          <w:u w:val="single" w:color="646467"/>
          <w:position w:val="8"/>
        </w:rPr>
        <w:t>.</w:t>
      </w:r>
      <w:r>
        <w:rPr>
          <w:rFonts w:ascii="Arial" w:hAnsi="Arial" w:cs="Arial" w:eastAsia="Arial"/>
          <w:sz w:val="34"/>
          <w:szCs w:val="34"/>
          <w:color w:val="727575"/>
          <w:spacing w:val="-34"/>
          <w:w w:val="49"/>
          <w:u w:val="single" w:color="646467"/>
          <w:position w:val="8"/>
        </w:rPr>
      </w:r>
      <w:r>
        <w:rPr>
          <w:rFonts w:ascii="Arial" w:hAnsi="Arial" w:cs="Arial" w:eastAsia="Arial"/>
          <w:sz w:val="34"/>
          <w:szCs w:val="34"/>
          <w:color w:val="727575"/>
          <w:spacing w:val="0"/>
          <w:w w:val="99"/>
          <w:u w:val="single" w:color="646467"/>
          <w:position w:val="8"/>
        </w:rPr>
        <w:t> </w:t>
      </w:r>
      <w:r>
        <w:rPr>
          <w:rFonts w:ascii="Arial" w:hAnsi="Arial" w:cs="Arial" w:eastAsia="Arial"/>
          <w:sz w:val="34"/>
          <w:szCs w:val="34"/>
          <w:color w:val="727575"/>
          <w:spacing w:val="0"/>
          <w:w w:val="100"/>
          <w:u w:val="single" w:color="646467"/>
          <w:position w:val="8"/>
        </w:rPr>
        <w:t> </w:t>
      </w:r>
      <w:r>
        <w:rPr>
          <w:rFonts w:ascii="Arial" w:hAnsi="Arial" w:cs="Arial" w:eastAsia="Arial"/>
          <w:sz w:val="34"/>
          <w:szCs w:val="34"/>
          <w:color w:val="727575"/>
          <w:spacing w:val="-27"/>
          <w:w w:val="100"/>
          <w:u w:val="single" w:color="646467"/>
          <w:position w:val="8"/>
        </w:rPr>
        <w:t> </w:t>
      </w:r>
      <w:r>
        <w:rPr>
          <w:rFonts w:ascii="Arial" w:hAnsi="Arial" w:cs="Arial" w:eastAsia="Arial"/>
          <w:sz w:val="34"/>
          <w:szCs w:val="34"/>
          <w:color w:val="727575"/>
          <w:spacing w:val="-27"/>
          <w:w w:val="100"/>
          <w:u w:val="single" w:color="646467"/>
          <w:position w:val="8"/>
        </w:rPr>
      </w:r>
      <w:r>
        <w:rPr>
          <w:rFonts w:ascii="Arial" w:hAnsi="Arial" w:cs="Arial" w:eastAsia="Arial"/>
          <w:sz w:val="34"/>
          <w:szCs w:val="34"/>
          <w:color w:val="727575"/>
          <w:spacing w:val="-27"/>
          <w:w w:val="100"/>
          <w:u w:val="single" w:color="646467"/>
          <w:position w:val="8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30"/>
          <w:w w:val="182"/>
          <w:u w:val="single" w:color="646467"/>
          <w:position w:val="10"/>
        </w:rPr>
        <w:t>f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30"/>
          <w:w w:val="182"/>
          <w:u w:val="single" w:color="646467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3"/>
          <w:w w:val="100"/>
          <w:u w:val="single" w:color="646467"/>
          <w:position w:val="1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3"/>
          <w:w w:val="100"/>
          <w:u w:val="single" w:color="646467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3"/>
          <w:w w:val="100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3"/>
          <w:w w:val="100"/>
          <w:position w:val="10"/>
        </w:rPr>
      </w:r>
      <w:r>
        <w:rPr>
          <w:rFonts w:ascii="Arial" w:hAnsi="Arial" w:cs="Arial" w:eastAsia="Arial"/>
          <w:sz w:val="28"/>
          <w:szCs w:val="28"/>
          <w:color w:val="494949"/>
          <w:spacing w:val="-13"/>
          <w:w w:val="98"/>
          <w:position w:val="-3"/>
        </w:rPr>
      </w:r>
      <w:r>
        <w:rPr>
          <w:rFonts w:ascii="Arial" w:hAnsi="Arial" w:cs="Arial" w:eastAsia="Arial"/>
          <w:sz w:val="28"/>
          <w:szCs w:val="28"/>
          <w:color w:val="494949"/>
          <w:spacing w:val="-45"/>
          <w:w w:val="98"/>
          <w:strike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494949"/>
          <w:spacing w:val="-45"/>
          <w:w w:val="98"/>
          <w:strike/>
          <w:position w:val="-3"/>
        </w:rPr>
      </w:r>
      <w:r>
        <w:rPr>
          <w:rFonts w:ascii="Arial" w:hAnsi="Arial" w:cs="Arial" w:eastAsia="Arial"/>
          <w:sz w:val="28"/>
          <w:szCs w:val="28"/>
          <w:color w:val="494949"/>
          <w:spacing w:val="-45"/>
          <w:w w:val="98"/>
          <w:strike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-3"/>
          <w:w w:val="50"/>
          <w:strike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06062"/>
          <w:spacing w:val="-3"/>
          <w:w w:val="50"/>
          <w:strike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-28"/>
          <w:w w:val="50"/>
          <w:strike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06062"/>
          <w:spacing w:val="-28"/>
          <w:w w:val="50"/>
          <w:strike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-49"/>
          <w:w w:val="99"/>
          <w:strike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06062"/>
          <w:spacing w:val="-49"/>
          <w:w w:val="99"/>
          <w:strike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-2"/>
          <w:w w:val="50"/>
          <w:strike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06062"/>
          <w:spacing w:val="-2"/>
          <w:w w:val="50"/>
          <w:strike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0"/>
          <w:w w:val="50"/>
          <w:strike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06062"/>
          <w:spacing w:val="0"/>
          <w:w w:val="50"/>
          <w:strike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0"/>
          <w:w w:val="50"/>
          <w:strike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06062"/>
          <w:spacing w:val="0"/>
          <w:w w:val="50"/>
          <w:strike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-35"/>
          <w:w w:val="50"/>
          <w:strike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06062"/>
          <w:spacing w:val="-35"/>
          <w:w w:val="50"/>
          <w:strike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-35"/>
          <w:w w:val="50"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-35"/>
          <w:w w:val="50"/>
          <w:position w:val="-3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35"/>
          <w:w w:val="182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9"/>
          <w:w w:val="182"/>
          <w:u w:val="single" w:color="646467"/>
          <w:position w:val="10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9"/>
          <w:w w:val="182"/>
          <w:u w:val="single" w:color="646467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7"/>
          <w:w w:val="100"/>
          <w:u w:val="single" w:color="646467"/>
          <w:position w:val="1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7"/>
          <w:w w:val="100"/>
          <w:u w:val="single" w:color="646467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7"/>
          <w:w w:val="100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7"/>
          <w:w w:val="100"/>
          <w:position w:val="10"/>
        </w:rPr>
      </w:r>
      <w:r>
        <w:rPr>
          <w:rFonts w:ascii="Arial" w:hAnsi="Arial" w:cs="Arial" w:eastAsia="Arial"/>
          <w:sz w:val="23"/>
          <w:szCs w:val="23"/>
          <w:color w:val="606062"/>
          <w:spacing w:val="-17"/>
          <w:w w:val="50"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-6"/>
          <w:w w:val="50"/>
          <w:strike/>
          <w:position w:val="-3"/>
        </w:rPr>
        <w:t>,</w:t>
      </w:r>
      <w:r>
        <w:rPr>
          <w:rFonts w:ascii="Arial" w:hAnsi="Arial" w:cs="Arial" w:eastAsia="Arial"/>
          <w:sz w:val="23"/>
          <w:szCs w:val="23"/>
          <w:color w:val="606062"/>
          <w:spacing w:val="-6"/>
          <w:w w:val="50"/>
          <w:strike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0"/>
          <w:w w:val="50"/>
          <w:strike/>
          <w:position w:val="-3"/>
        </w:rPr>
        <w:t>...</w:t>
      </w:r>
      <w:r>
        <w:rPr>
          <w:rFonts w:ascii="Arial" w:hAnsi="Arial" w:cs="Arial" w:eastAsia="Arial"/>
          <w:sz w:val="23"/>
          <w:szCs w:val="23"/>
          <w:color w:val="606062"/>
          <w:spacing w:val="0"/>
          <w:w w:val="50"/>
          <w:strike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-41"/>
          <w:w w:val="99"/>
          <w:strike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06062"/>
          <w:spacing w:val="-41"/>
          <w:w w:val="99"/>
          <w:strike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-41"/>
          <w:w w:val="99"/>
          <w:position w:val="-3"/>
        </w:rPr>
      </w:r>
      <w:r>
        <w:rPr>
          <w:rFonts w:ascii="Arial" w:hAnsi="Arial" w:cs="Arial" w:eastAsia="Arial"/>
          <w:sz w:val="23"/>
          <w:szCs w:val="23"/>
          <w:color w:val="606062"/>
          <w:spacing w:val="-41"/>
          <w:w w:val="99"/>
          <w:position w:val="-3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41"/>
          <w:w w:val="181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81"/>
          <w:u w:val="single" w:color="646467"/>
          <w:position w:val="10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81"/>
          <w:u w:val="single" w:color="646467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81"/>
          <w:u w:val="single" w:color="646467"/>
          <w:position w:val="10"/>
        </w:rPr>
        <w:t>htı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81"/>
          <w:u w:val="single" w:color="646467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00"/>
          <w:u w:val="single" w:color="646467"/>
          <w:position w:val="1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00"/>
          <w:u w:val="single" w:color="646467"/>
          <w:position w:val="1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00"/>
          <w:u w:val="single" w:color="646467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60" w:right="420"/>
          <w:cols w:num="2" w:equalWidth="0">
            <w:col w:w="5884" w:space="3105"/>
            <w:col w:w="1951"/>
          </w:cols>
        </w:sectPr>
      </w:pPr>
      <w:rPr/>
    </w:p>
    <w:p>
      <w:pPr>
        <w:spacing w:before="0" w:after="0" w:line="181" w:lineRule="exact"/>
        <w:ind w:left="23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4.679676pt;margin-top:56.278419pt;width:531.48619pt;height:743.446978pt;mso-position-horizontal-relative:page;mso-position-vertical-relative:page;z-index:-15433" coordorigin="694,1126" coordsize="10630,14869">
            <v:group style="position:absolute;left:701;top:1144;width:1323;height:2" coordorigin="701,1144" coordsize="1323,2">
              <v:shape style="position:absolute;left:701;top:1144;width:1323;height:2" coordorigin="701,1144" coordsize="1323,0" path="m701,1144l2023,1144e" filled="f" stroked="t" strokeweight=".460859pt" strokecolor="#747474">
                <v:path arrowok="t"/>
              </v:shape>
            </v:group>
            <v:group style="position:absolute;left:710;top:1137;width:2;height:1086" coordorigin="710,1137" coordsize="2,1086">
              <v:shape style="position:absolute;left:710;top:1137;width:2;height:1086" coordorigin="710,1137" coordsize="0,1086" path="m710,2223l710,1137e" filled="f" stroked="t" strokeweight=".691289pt" strokecolor="#A8A8A8">
                <v:path arrowok="t"/>
              </v:shape>
            </v:group>
            <v:group style="position:absolute;left:2608;top:1137;width:2;height:1433" coordorigin="2608,1137" coordsize="2,1433">
              <v:shape style="position:absolute;left:2608;top:1137;width:2;height:1433" coordorigin="2608,1137" coordsize="0,1433" path="m2608,2571l2608,1137e" filled="f" stroked="t" strokeweight=".691289pt" strokecolor="#3B3B3B">
                <v:path arrowok="t"/>
              </v:shape>
            </v:group>
            <v:group style="position:absolute;left:701;top:1144;width:10581;height:2" coordorigin="701,1144" coordsize="10581,2">
              <v:shape style="position:absolute;left:701;top:1144;width:10581;height:2" coordorigin="701,1144" coordsize="10581,0" path="m701,1144l11282,1144e" filled="f" stroked="t" strokeweight=".691289pt" strokecolor="#606060">
                <v:path arrowok="t"/>
              </v:shape>
            </v:group>
            <v:group style="position:absolute;left:8779;top:1128;width:2;height:489" coordorigin="8779,1128" coordsize="2,489">
              <v:shape style="position:absolute;left:8779;top:1128;width:2;height:489" coordorigin="8779,1128" coordsize="0,489" path="m8779,1617l8779,1128e" filled="f" stroked="t" strokeweight=".23043pt" strokecolor="#3B3B3B">
                <v:path arrowok="t"/>
              </v:shape>
            </v:group>
            <v:group style="position:absolute;left:11282;top:1137;width:2;height:3816" coordorigin="11282,1137" coordsize="2,3816">
              <v:shape style="position:absolute;left:11282;top:1137;width:2;height:3816" coordorigin="11282,1137" coordsize="0,3816" path="m11282,4953l11282,1137e" filled="f" stroked="t" strokeweight=".691289pt" strokecolor="#5B5B5B">
                <v:path arrowok="t"/>
              </v:shape>
            </v:group>
            <v:group style="position:absolute;left:8779;top:1617;width:2;height:493" coordorigin="8779,1617" coordsize="2,493">
              <v:shape style="position:absolute;left:8779;top:1617;width:2;height:493" coordorigin="8779,1617" coordsize="0,493" path="m8779,2110l8779,1617e" filled="f" stroked="t" strokeweight=".23043pt" strokecolor="#000000">
                <v:path arrowok="t"/>
              </v:shape>
            </v:group>
            <v:group style="position:absolute;left:712;top:2054;width:2;height:531" coordorigin="712,2054" coordsize="2,531">
              <v:shape style="position:absolute;left:712;top:2054;width:2;height:531" coordorigin="712,2054" coordsize="0,531" path="m712,2585l712,2054e" filled="f" stroked="t" strokeweight=".691289pt" strokecolor="#6B6B6B">
                <v:path arrowok="t"/>
              </v:shape>
            </v:group>
            <v:group style="position:absolute;left:8779;top:2110;width:2;height:446" coordorigin="8779,2110" coordsize="2,446">
              <v:shape style="position:absolute;left:8779;top:2110;width:2;height:446" coordorigin="8779,2110" coordsize="0,446" path="m8779,2557l8779,2110e" filled="f" stroked="t" strokeweight=".23043pt" strokecolor="#4F4F4F">
                <v:path arrowok="t"/>
              </v:shape>
            </v:group>
            <v:group style="position:absolute;left:719;top:1372;width:2;height:14606" coordorigin="719,1372" coordsize="2,14606">
              <v:shape style="position:absolute;left:719;top:1372;width:2;height:14606" coordorigin="719,1372" coordsize="0,14606" path="m719,15978l719,1372e" filled="f" stroked="t" strokeweight=".691289pt" strokecolor="#4B4B4B">
                <v:path arrowok="t"/>
              </v:shape>
            </v:group>
            <v:group style="position:absolute;left:705;top:3240;width:10591;height:2" coordorigin="705,3240" coordsize="10591,2">
              <v:shape style="position:absolute;left:705;top:3240;width:10591;height:2" coordorigin="705,3240" coordsize="10591,0" path="m705,3240l11296,3240e" filled="f" stroked="t" strokeweight=".691289pt" strokecolor="#4B4B4B">
                <v:path arrowok="t"/>
              </v:shape>
            </v:group>
            <v:group style="position:absolute;left:705;top:3503;width:10586;height:2" coordorigin="705,3503" coordsize="10586,2">
              <v:shape style="position:absolute;left:705;top:3503;width:10586;height:2" coordorigin="705,3503" coordsize="10586,0" path="m705,3503l11291,3503e" filled="f" stroked="t" strokeweight=".691289pt" strokecolor="#4B4B4B">
                <v:path arrowok="t"/>
              </v:shape>
            </v:group>
            <v:group style="position:absolute;left:710;top:3731;width:10581;height:2" coordorigin="710,3731" coordsize="10581,2">
              <v:shape style="position:absolute;left:710;top:3731;width:10581;height:2" coordorigin="710,3731" coordsize="10581,0" path="m710,3731l11291,3731e" filled="f" stroked="t" strokeweight=".921719pt" strokecolor="#4B4B4B">
                <v:path arrowok="t"/>
              </v:shape>
            </v:group>
            <v:group style="position:absolute;left:3996;top:3717;width:2;height:959" coordorigin="3996,3717" coordsize="2,959">
              <v:shape style="position:absolute;left:3996;top:3717;width:2;height:959" coordorigin="3996,3717" coordsize="0,959" path="m3996,4676l3996,3717e" filled="f" stroked="t" strokeweight=".921719pt" strokecolor="#4B4B4B">
                <v:path arrowok="t"/>
              </v:shape>
            </v:group>
            <v:group style="position:absolute;left:6867;top:3962;width:1913;height:2" coordorigin="6867,3962" coordsize="1913,2">
              <v:shape style="position:absolute;left:6867;top:3962;width:1913;height:2" coordorigin="6867,3962" coordsize="1913,0" path="m6867,3962l8779,3962e" filled="f" stroked="t" strokeweight=".691289pt" strokecolor="#3B3B3B">
                <v:path arrowok="t"/>
              </v:shape>
            </v:group>
            <v:group style="position:absolute;left:8779;top:3962;width:1300;height:2" coordorigin="8779,3962" coordsize="1300,2">
              <v:shape style="position:absolute;left:8779;top:3962;width:1300;height:2" coordorigin="8779,3962" coordsize="1300,0" path="m8779,3962l10079,3962e" filled="f" stroked="t" strokeweight=".23043pt" strokecolor="#000000">
                <v:path arrowok="t"/>
              </v:shape>
            </v:group>
            <v:group style="position:absolute;left:10079;top:3962;width:1212;height:2" coordorigin="10079,3962" coordsize="1212,2">
              <v:shape style="position:absolute;left:10079;top:3962;width:1212;height:2" coordorigin="10079,3962" coordsize="1212,0" path="m10079,3962l11291,3962e" filled="f" stroked="t" strokeweight=".23043pt" strokecolor="#575757">
                <v:path arrowok="t"/>
              </v:shape>
            </v:group>
            <v:group style="position:absolute;left:3996;top:3872;width:2;height:517" coordorigin="3996,3872" coordsize="2,517">
              <v:shape style="position:absolute;left:3996;top:3872;width:2;height:517" coordorigin="3996,3872" coordsize="0,517" path="m3996,4389l3996,3872e" filled="f" stroked="t" strokeweight=".691289pt" strokecolor="#484848">
                <v:path arrowok="t"/>
              </v:shape>
            </v:group>
            <v:group style="position:absolute;left:3991;top:4373;width:1820;height:2" coordorigin="3991,4373" coordsize="1820,2">
              <v:shape style="position:absolute;left:3991;top:4373;width:1820;height:2" coordorigin="3991,4373" coordsize="1820,0" path="m3991,4373l5811,4373e" filled="f" stroked="t" strokeweight=".921719pt" strokecolor="#4F4F4F">
                <v:path arrowok="t"/>
              </v:shape>
            </v:group>
            <v:group style="position:absolute;left:6878;top:3722;width:2;height:841" coordorigin="6878,3722" coordsize="2,841">
              <v:shape style="position:absolute;left:6878;top:3722;width:2;height:841" coordorigin="6878,3722" coordsize="0,841" path="m6878,4563l6878,3722e" filled="f" stroked="t" strokeweight=".921719pt" strokecolor="#444444">
                <v:path arrowok="t"/>
              </v:shape>
            </v:group>
            <v:group style="position:absolute;left:710;top:4667;width:3314;height:2" coordorigin="710,4667" coordsize="3314,2">
              <v:shape style="position:absolute;left:710;top:4667;width:3314;height:2" coordorigin="710,4667" coordsize="3314,0" path="m710,4667l4023,4667e" filled="f" stroked="t" strokeweight=".691289pt" strokecolor="#5B5B5B">
                <v:path arrowok="t"/>
              </v:shape>
            </v:group>
            <v:group style="position:absolute;left:3880;top:4662;width:2032;height:2" coordorigin="3880,4662" coordsize="2032,2">
              <v:shape style="position:absolute;left:3880;top:4662;width:2032;height:2" coordorigin="3880,4662" coordsize="2032,0" path="m3880,4662l5913,4662e" filled="f" stroked="t" strokeweight="1.152149pt" strokecolor="#3F3F3F">
                <v:path arrowok="t"/>
              </v:shape>
            </v:group>
            <v:group style="position:absolute;left:5858;top:4662;width:5434;height:2" coordorigin="5858,4662" coordsize="5434,2">
              <v:shape style="position:absolute;left:5858;top:4662;width:5434;height:2" coordorigin="5858,4662" coordsize="5434,0" path="m5858,4662l11291,4662e" filled="f" stroked="t" strokeweight=".691289pt" strokecolor="#5B5B5B">
                <v:path arrowok="t"/>
              </v:shape>
            </v:group>
            <v:group style="position:absolute;left:6867;top:4664;width:23;height:2" coordorigin="6867,4664" coordsize="23,2">
              <v:shape style="position:absolute;left:6867;top:4664;width:23;height:2" coordorigin="6867,4664" coordsize="23,0" path="m6867,4664l6890,4664e" filled="f" stroked="t" strokeweight=".921719pt" strokecolor="#3B3B3B">
                <v:path arrowok="t"/>
              </v:shape>
            </v:group>
            <v:group style="position:absolute;left:710;top:4925;width:10586;height:2" coordorigin="710,4925" coordsize="10586,2">
              <v:shape style="position:absolute;left:710;top:4925;width:10586;height:2" coordorigin="710,4925" coordsize="10586,0" path="m710,4925l11296,4925e" filled="f" stroked="t" strokeweight=".921719pt" strokecolor="#4F4F4F">
                <v:path arrowok="t"/>
              </v:shape>
            </v:group>
            <v:group style="position:absolute;left:2620;top:4662;width:2;height:7599" coordorigin="2620,4662" coordsize="2,7599">
              <v:shape style="position:absolute;left:2620;top:4662;width:2;height:7599" coordorigin="2620,4662" coordsize="0,7599" path="m2620,12261l2620,4662e" filled="f" stroked="t" strokeweight=".921719pt" strokecolor="#444444">
                <v:path arrowok="t"/>
              </v:shape>
            </v:group>
            <v:group style="position:absolute;left:2604;top:5153;width:8692;height:2" coordorigin="2604,5153" coordsize="8692,2">
              <v:shape style="position:absolute;left:2604;top:5153;width:8692;height:2" coordorigin="2604,5153" coordsize="8692,0" path="m2604,5153l11296,5153e" filled="f" stroked="t" strokeweight=".691289pt" strokecolor="#4F4F4F">
                <v:path arrowok="t"/>
              </v:shape>
            </v:group>
            <v:group style="position:absolute;left:11296;top:1137;width:2;height:8196" coordorigin="11296,1137" coordsize="2,8196">
              <v:shape style="position:absolute;left:11296;top:1137;width:2;height:8196" coordorigin="11296,1137" coordsize="0,8196" path="m11296,9333l11296,1137e" filled="f" stroked="t" strokeweight=".691289pt" strokecolor="#575757">
                <v:path arrowok="t"/>
              </v:shape>
            </v:group>
            <v:group style="position:absolute;left:4977;top:5146;width:2;height:1020" coordorigin="4977,5146" coordsize="2,1020">
              <v:shape style="position:absolute;left:4977;top:5146;width:2;height:1020" coordorigin="4977,5146" coordsize="0,1020" path="m4977,6166l4977,5146e" filled="f" stroked="t" strokeweight=".691289pt" strokecolor="#3F3F3F">
                <v:path arrowok="t"/>
              </v:shape>
            </v:group>
            <v:group style="position:absolute;left:7595;top:5137;width:2;height:263" coordorigin="7595,5137" coordsize="2,263">
              <v:shape style="position:absolute;left:7595;top:5137;width:2;height:263" coordorigin="7595,5137" coordsize="0,263" path="m7595,5400l7595,5137e" filled="f" stroked="t" strokeweight=".23043pt" strokecolor="#606060">
                <v:path arrowok="t"/>
              </v:shape>
            </v:group>
            <v:group style="position:absolute;left:7595;top:5400;width:2;height:226" coordorigin="7595,5400" coordsize="2,226">
              <v:shape style="position:absolute;left:7595;top:5400;width:2;height:226" coordorigin="7595,5400" coordsize="0,226" path="m7595,5625l7595,5400e" filled="f" stroked="t" strokeweight=".23043pt" strokecolor="#4B4B4B">
                <v:path arrowok="t"/>
              </v:shape>
            </v:group>
            <v:group style="position:absolute;left:4968;top:5609;width:6332;height:2" coordorigin="4968,5609" coordsize="6332,2">
              <v:shape style="position:absolute;left:4968;top:5609;width:6332;height:2" coordorigin="4968,5609" coordsize="6332,0" path="m4968,5609l11300,5609e" filled="f" stroked="t" strokeweight=".691289pt" strokecolor="#5B5B5B">
                <v:path arrowok="t"/>
              </v:shape>
            </v:group>
            <v:group style="position:absolute;left:4968;top:5837;width:6332;height:2" coordorigin="4968,5837" coordsize="6332,2">
              <v:shape style="position:absolute;left:4968;top:5837;width:6332;height:2" coordorigin="4968,5837" coordsize="6332,0" path="m4968,5837l11300,5837e" filled="f" stroked="t" strokeweight=".691289pt" strokecolor="#5B5B5B">
                <v:path arrowok="t"/>
              </v:shape>
            </v:group>
            <v:group style="position:absolute;left:4968;top:6062;width:6332;height:2" coordorigin="4968,6062" coordsize="6332,2">
              <v:shape style="position:absolute;left:4968;top:6062;width:6332;height:2" coordorigin="4968,6062" coordsize="6332,0" path="m4968,6062l11300,6062e" filled="f" stroked="t" strokeweight=".691289pt" strokecolor="#575757">
                <v:path arrowok="t"/>
              </v:shape>
            </v:group>
            <v:group style="position:absolute;left:4977;top:6025;width:2;height:296" coordorigin="4977,6025" coordsize="2,296">
              <v:shape style="position:absolute;left:4977;top:6025;width:2;height:296" coordorigin="4977,6025" coordsize="0,296" path="m4977,6321l4977,6025e" filled="f" stroked="t" strokeweight=".460859pt" strokecolor="#343434">
                <v:path arrowok="t"/>
              </v:shape>
            </v:group>
            <v:group style="position:absolute;left:2608;top:6293;width:8692;height:2" coordorigin="2608,6293" coordsize="8692,2">
              <v:shape style="position:absolute;left:2608;top:6293;width:8692;height:2" coordorigin="2608,6293" coordsize="8692,0" path="m2608,6293l11300,6293e" filled="f" stroked="t" strokeweight=".691289pt" strokecolor="#4B4B4B">
                <v:path arrowok="t"/>
              </v:shape>
            </v:group>
            <v:group style="position:absolute;left:710;top:6523;width:10595;height:2" coordorigin="710,6523" coordsize="10595,2">
              <v:shape style="position:absolute;left:710;top:6523;width:10595;height:2" coordorigin="710,6523" coordsize="10595,0" path="m710,6523l11305,6523e" filled="f" stroked="t" strokeweight=".691289pt" strokecolor="#4F4F4F">
                <v:path arrowok="t"/>
              </v:shape>
            </v:group>
            <v:group style="position:absolute;left:11293;top:6119;width:2;height:493" coordorigin="11293,6119" coordsize="2,493">
              <v:shape style="position:absolute;left:11293;top:6119;width:2;height:493" coordorigin="11293,6119" coordsize="0,493" path="m11293,6612l11293,6119e" filled="f" stroked="t" strokeweight=".691289pt" strokecolor="#5B5B5B">
                <v:path arrowok="t"/>
              </v:shape>
            </v:group>
            <v:group style="position:absolute;left:4977;top:6250;width:2;height:959" coordorigin="4977,6250" coordsize="2,959">
              <v:shape style="position:absolute;left:4977;top:6250;width:2;height:959" coordorigin="4977,6250" coordsize="0,959" path="m4977,7209l4977,6250e" filled="f" stroked="t" strokeweight=".691289pt" strokecolor="#3F3F3F">
                <v:path arrowok="t"/>
              </v:shape>
            </v:group>
            <v:group style="position:absolute;left:7595;top:6504;width:2;height:461" coordorigin="7595,6504" coordsize="2,461">
              <v:shape style="position:absolute;left:7595;top:6504;width:2;height:461" coordorigin="7595,6504" coordsize="0,461" path="m7595,6965l7595,6504e" filled="f" stroked="t" strokeweight=".23043pt" strokecolor="#3F3F3F">
                <v:path arrowok="t"/>
              </v:shape>
            </v:group>
            <v:group style="position:absolute;left:2608;top:6969;width:1295;height:2" coordorigin="2608,6969" coordsize="1295,2">
              <v:shape style="position:absolute;left:2608;top:6969;width:1295;height:2" coordorigin="2608,6969" coordsize="1295,0" path="m2608,6969l3903,6969e" filled="f" stroked="t" strokeweight=".460859pt" strokecolor="#444844">
                <v:path arrowok="t"/>
              </v:shape>
            </v:group>
            <v:group style="position:absolute;left:3774;top:6965;width:7526;height:2" coordorigin="3774,6965" coordsize="7526,2">
              <v:shape style="position:absolute;left:3774;top:6965;width:7526;height:2" coordorigin="3774,6965" coordsize="7526,0" path="m3774,6965l11300,6965e" filled="f" stroked="t" strokeweight=".921719pt" strokecolor="#4F4F4F">
                <v:path arrowok="t"/>
              </v:shape>
            </v:group>
            <v:group style="position:absolute;left:7595;top:6951;width:2;height:244" coordorigin="7595,6951" coordsize="2,244">
              <v:shape style="position:absolute;left:7595;top:6951;width:2;height:244" coordorigin="7595,6951" coordsize="0,244" path="m7595,7195l7595,6951e" filled="f" stroked="t" strokeweight=".23043pt" strokecolor="#545454">
                <v:path arrowok="t"/>
              </v:shape>
            </v:group>
            <v:group style="position:absolute;left:2608;top:7195;width:8696;height:2" coordorigin="2608,7195" coordsize="8696,2">
              <v:shape style="position:absolute;left:2608;top:7195;width:8696;height:2" coordorigin="2608,7195" coordsize="8696,0" path="m2608,7195l11305,7195e" filled="f" stroked="t" strokeweight=".921719pt" strokecolor="#4B4B4B">
                <v:path arrowok="t"/>
              </v:shape>
            </v:group>
            <v:group style="position:absolute;left:710;top:7420;width:10595;height:2" coordorigin="710,7420" coordsize="10595,2">
              <v:shape style="position:absolute;left:710;top:7420;width:10595;height:2" coordorigin="710,7420" coordsize="10595,0" path="m710,7420l11305,7420e" filled="f" stroked="t" strokeweight=".691289pt" strokecolor="#4F4F4F">
                <v:path arrowok="t"/>
              </v:shape>
            </v:group>
            <v:group style="position:absolute;left:710;top:7865;width:10595;height:2" coordorigin="710,7865" coordsize="10595,2">
              <v:shape style="position:absolute;left:710;top:7865;width:10595;height:2" coordorigin="710,7865" coordsize="10595,0" path="m710,7865l11305,7865e" filled="f" stroked="t" strokeweight=".691289pt" strokecolor="#575757">
                <v:path arrowok="t"/>
              </v:shape>
            </v:group>
            <v:group style="position:absolute;left:4982;top:7858;width:2;height:503" coordorigin="4982,7858" coordsize="2,503">
              <v:shape style="position:absolute;left:4982;top:7858;width:2;height:503" coordorigin="4982,7858" coordsize="0,503" path="m4982,8360l4982,7858e" filled="f" stroked="t" strokeweight=".691289pt" strokecolor="#444444">
                <v:path arrowok="t"/>
              </v:shape>
            </v:group>
            <v:group style="position:absolute;left:4973;top:8090;width:6332;height:2" coordorigin="4973,8090" coordsize="6332,2">
              <v:shape style="position:absolute;left:4973;top:8090;width:6332;height:2" coordorigin="4973,8090" coordsize="6332,0" path="m4973,8090l11305,8090e" filled="f" stroked="t" strokeweight=".691289pt" strokecolor="#5B5B5B">
                <v:path arrowok="t"/>
              </v:shape>
            </v:group>
            <v:group style="position:absolute;left:4977;top:8318;width:6328;height:2" coordorigin="4977,8318" coordsize="6328,2">
              <v:shape style="position:absolute;left:4977;top:8318;width:6328;height:2" coordorigin="4977,8318" coordsize="6328,0" path="m4977,8318l11305,8318e" filled="f" stroked="t" strokeweight=".691289pt" strokecolor="#5B5B5B">
                <v:path arrowok="t"/>
              </v:shape>
            </v:group>
            <v:group style="position:absolute;left:4991;top:8309;width:2;height:244" coordorigin="4991,8309" coordsize="2,244">
              <v:shape style="position:absolute;left:4991;top:8309;width:2;height:244" coordorigin="4991,8309" coordsize="0,244" path="m4991,8553l4991,8309e" filled="f" stroked="t" strokeweight="1.152149pt" strokecolor="#3F3F3F">
                <v:path arrowok="t"/>
              </v:shape>
            </v:group>
            <v:group style="position:absolute;left:710;top:8548;width:10600;height:2" coordorigin="710,8548" coordsize="10600,2">
              <v:shape style="position:absolute;left:710;top:8548;width:10600;height:2" coordorigin="710,8548" coordsize="10600,0" path="m710,8548l11309,8548e" filled="f" stroked="t" strokeweight=".921719pt" strokecolor="#4F4F4F">
                <v:path arrowok="t"/>
              </v:shape>
            </v:group>
            <v:group style="position:absolute;left:3848;top:9314;width:166;height:2" coordorigin="3848,9314" coordsize="166,2">
              <v:shape style="position:absolute;left:3848;top:9314;width:166;height:2" coordorigin="3848,9314" coordsize="166,0" path="m3848,9314l4014,9314e" filled="f" stroked="t" strokeweight=".460859pt" strokecolor="#444444">
                <v:path arrowok="t"/>
              </v:shape>
            </v:group>
            <v:group style="position:absolute;left:4277;top:9312;width:535;height:2" coordorigin="4277,9312" coordsize="535,2">
              <v:shape style="position:absolute;left:4277;top:9312;width:535;height:2" coordorigin="4277,9312" coordsize="535,0" path="m4277,9312l4811,9312e" filled="f" stroked="t" strokeweight=".691289pt" strokecolor="#606060">
                <v:path arrowok="t"/>
              </v:shape>
            </v:group>
            <v:group style="position:absolute;left:7235;top:9312;width:387;height:2" coordorigin="7235,9312" coordsize="387,2">
              <v:shape style="position:absolute;left:7235;top:9312;width:387;height:2" coordorigin="7235,9312" coordsize="387,0" path="m7235,9312l7623,9312e" filled="f" stroked="t" strokeweight=".460859pt" strokecolor="#545454">
                <v:path arrowok="t"/>
              </v:shape>
            </v:group>
            <v:group style="position:absolute;left:714;top:9310;width:10591;height:2" coordorigin="714,9310" coordsize="10591,2">
              <v:shape style="position:absolute;left:714;top:9310;width:10591;height:2" coordorigin="714,9310" coordsize="10591,0" path="m714,9310l11305,9310e" filled="f" stroked="t" strokeweight=".691289pt" strokecolor="#5B5B5B">
                <v:path arrowok="t"/>
              </v:shape>
            </v:group>
            <v:group style="position:absolute;left:11307;top:6081;width:2;height:7157" coordorigin="11307,6081" coordsize="2,7157">
              <v:shape style="position:absolute;left:11307;top:6081;width:2;height:7157" coordorigin="11307,6081" coordsize="0,7157" path="m11307,13238l11307,6081e" filled="f" stroked="t" strokeweight=".691289pt" strokecolor="#575757">
                <v:path arrowok="t"/>
              </v:shape>
            </v:group>
            <v:group style="position:absolute;left:710;top:10109;width:10604;height:2" coordorigin="710,10109" coordsize="10604,2">
              <v:shape style="position:absolute;left:710;top:10109;width:10604;height:2" coordorigin="710,10109" coordsize="10604,0" path="m710,10109l11314,10109e" filled="f" stroked="t" strokeweight=".691289pt" strokecolor="#4F4F4F">
                <v:path arrowok="t"/>
              </v:shape>
            </v:group>
            <v:group style="position:absolute;left:714;top:10339;width:1309;height:2" coordorigin="714,10339" coordsize="1309,2">
              <v:shape style="position:absolute;left:714;top:10339;width:1309;height:2" coordorigin="714,10339" coordsize="1309,0" path="m714,10339l2023,10339e" filled="f" stroked="t" strokeweight=".460859pt" strokecolor="#484848">
                <v:path arrowok="t"/>
              </v:shape>
            </v:group>
            <v:group style="position:absolute;left:1774;top:10334;width:9540;height:2" coordorigin="1774,10334" coordsize="9540,2">
              <v:shape style="position:absolute;left:1774;top:10334;width:9540;height:2" coordorigin="1774,10334" coordsize="9540,0" path="m1774,10334l11314,10334e" filled="f" stroked="t" strokeweight=".921719pt" strokecolor="#4F4F4F">
                <v:path arrowok="t"/>
              </v:shape>
            </v:group>
            <v:group style="position:absolute;left:714;top:10564;width:3189;height:2" coordorigin="714,10564" coordsize="3189,2">
              <v:shape style="position:absolute;left:714;top:10564;width:3189;height:2" coordorigin="714,10564" coordsize="3189,0" path="m714,10564l3903,10564e" filled="f" stroked="t" strokeweight=".691289pt" strokecolor="#4F4F4F">
                <v:path arrowok="t"/>
              </v:shape>
            </v:group>
            <v:group style="position:absolute;left:3848;top:10564;width:166;height:2" coordorigin="3848,10564" coordsize="166,2">
              <v:shape style="position:absolute;left:3848;top:10564;width:166;height:2" coordorigin="3848,10564" coordsize="166,0" path="m3848,10564l4014,10564e" filled="f" stroked="t" strokeweight=".460859pt" strokecolor="#343434">
                <v:path arrowok="t"/>
              </v:shape>
            </v:group>
            <v:group style="position:absolute;left:3959;top:10560;width:7355;height:2" coordorigin="3959,10560" coordsize="7355,2">
              <v:shape style="position:absolute;left:3959;top:10560;width:7355;height:2" coordorigin="3959,10560" coordsize="7355,0" path="m3959,10560l11314,10560e" filled="f" stroked="t" strokeweight=".691289pt" strokecolor="#4F4F4F">
                <v:path arrowok="t"/>
              </v:shape>
            </v:group>
            <v:group style="position:absolute;left:710;top:11016;width:3194;height:2" coordorigin="710,11016" coordsize="3194,2">
              <v:shape style="position:absolute;left:710;top:11016;width:3194;height:2" coordorigin="710,11016" coordsize="3194,0" path="m710,11016l3903,11016e" filled="f" stroked="t" strokeweight=".691289pt" strokecolor="#4F4F4F">
                <v:path arrowok="t"/>
              </v:shape>
            </v:group>
            <v:group style="position:absolute;left:3848;top:11016;width:166;height:2" coordorigin="3848,11016" coordsize="166,2">
              <v:shape style="position:absolute;left:3848;top:11016;width:166;height:2" coordorigin="3848,11016" coordsize="166,0" path="m3848,11016l4014,11016e" filled="f" stroked="t" strokeweight=".460859pt" strokecolor="#3F3F3F">
                <v:path arrowok="t"/>
              </v:shape>
            </v:group>
            <v:group style="position:absolute;left:3959;top:11011;width:7355;height:2" coordorigin="3959,11011" coordsize="7355,2">
              <v:shape style="position:absolute;left:3959;top:11011;width:7355;height:2" coordorigin="3959,11011" coordsize="7355,0" path="m3959,11011l11314,11011e" filled="f" stroked="t" strokeweight=".921719pt" strokecolor="#4F4F4F">
                <v:path arrowok="t"/>
              </v:shape>
            </v:group>
            <v:group style="position:absolute;left:714;top:11241;width:10600;height:2" coordorigin="714,11241" coordsize="10600,2">
              <v:shape style="position:absolute;left:714;top:11241;width:10600;height:2" coordorigin="714,11241" coordsize="10600,0" path="m714,11241l11314,11241e" filled="f" stroked="t" strokeweight=".691289pt" strokecolor="#4F4F4F">
                <v:path arrowok="t"/>
              </v:shape>
            </v:group>
            <v:group style="position:absolute;left:1461;top:11171;width:2;height:4808" coordorigin="1461,11171" coordsize="2,4808">
              <v:shape style="position:absolute;left:1461;top:11171;width:2;height:4808" coordorigin="1461,11171" coordsize="0,4808" path="m1461,15978l1461,11171e" filled="f" stroked="t" strokeweight=".691289pt" strokecolor="#4F4F4F">
                <v:path arrowok="t"/>
              </v:shape>
            </v:group>
            <v:group style="position:absolute;left:2002;top:11236;width:2;height:4751" coordorigin="2002,11236" coordsize="2,4751">
              <v:shape style="position:absolute;left:2002;top:11236;width:2;height:4751" coordorigin="2002,11236" coordsize="0,4751" path="m2002,15988l2002,11236e" filled="f" stroked="t" strokeweight=".691289pt" strokecolor="#4B4B4B">
                <v:path arrowok="t"/>
              </v:shape>
            </v:group>
            <v:group style="position:absolute;left:7272;top:11232;width:2;height:4737" coordorigin="7272,11232" coordsize="2,4737">
              <v:shape style="position:absolute;left:7272;top:11232;width:2;height:4737" coordorigin="7272,11232" coordsize="0,4737" path="m7272,15969l7272,11232e" filled="f" stroked="t" strokeweight=".921719pt" strokecolor="#484848">
                <v:path arrowok="t"/>
              </v:shape>
            </v:group>
            <v:group style="position:absolute;left:710;top:11467;width:10604;height:2" coordorigin="710,11467" coordsize="10604,2">
              <v:shape style="position:absolute;left:710;top:11467;width:10604;height:2" coordorigin="710,11467" coordsize="10604,0" path="m710,11467l11314,11467e" filled="f" stroked="t" strokeweight=".691289pt" strokecolor="#5B5B5B">
                <v:path arrowok="t"/>
              </v:shape>
            </v:group>
            <v:group style="position:absolute;left:2627;top:12073;width:2;height:3915" coordorigin="2627,12073" coordsize="2,3915">
              <v:shape style="position:absolute;left:2627;top:12073;width:2;height:3915" coordorigin="2627,12073" coordsize="0,3915" path="m2627,15988l2627,12073e" filled="f" stroked="t" strokeweight=".691289pt" strokecolor="#444444">
                <v:path arrowok="t"/>
              </v:shape>
            </v:group>
            <v:group style="position:absolute;left:9519;top:12764;width:2;height:211" coordorigin="9519,12764" coordsize="2,211">
              <v:shape style="position:absolute;left:9519;top:12764;width:2;height:211" coordorigin="9519,12764" coordsize="0,211" path="m9519,12975l9519,12764e" filled="f" stroked="t" strokeweight="1.613008pt" strokecolor="#5457A0">
                <v:path arrowok="t"/>
              </v:shape>
            </v:group>
            <v:group style="position:absolute;left:9498;top:12947;width:1788;height:2" coordorigin="9498,12947" coordsize="1788,2">
              <v:shape style="position:absolute;left:9498;top:12947;width:1788;height:2" coordorigin="9498,12947" coordsize="1788,0" path="m9498,12947l11286,12947e" filled="f" stroked="t" strokeweight=".691289pt" strokecolor="#6B6B83">
                <v:path arrowok="t"/>
              </v:shape>
            </v:group>
            <v:group style="position:absolute;left:714;top:13436;width:1917;height:2" coordorigin="714,13436" coordsize="1917,2">
              <v:shape style="position:absolute;left:714;top:13436;width:1917;height:2" coordorigin="714,13436" coordsize="1917,0" path="m714,13436l2632,13436e" filled="f" stroked="t" strokeweight=".691289pt" strokecolor="#5B5B5B">
                <v:path arrowok="t"/>
              </v:shape>
            </v:group>
            <v:group style="position:absolute;left:11309;top:13182;width:2;height:273" coordorigin="11309,13182" coordsize="2,273">
              <v:shape style="position:absolute;left:11309;top:13182;width:2;height:273" coordorigin="11309,13182" coordsize="0,273" path="m11309,13455l11309,13182e" filled="f" stroked="t" strokeweight=".691289pt" strokecolor="#3F3F3F">
                <v:path arrowok="t"/>
              </v:shape>
            </v:group>
            <v:group style="position:absolute;left:11300;top:13572;width:2;height:414" coordorigin="11300,13572" coordsize="2,414">
              <v:shape style="position:absolute;left:11300;top:13572;width:2;height:414" coordorigin="11300,13572" coordsize="0,414" path="m11300,13986l11300,13572e" filled="f" stroked="t" strokeweight="1.152149pt" strokecolor="#545454">
                <v:path arrowok="t"/>
              </v:shape>
            </v:group>
            <v:group style="position:absolute;left:2599;top:14625;width:2102;height:2" coordorigin="2599,14625" coordsize="2102,2">
              <v:shape style="position:absolute;left:2599;top:14625;width:2102;height:2" coordorigin="2599,14625" coordsize="2102,0" path="m2599,14625l4701,14625e" filled="f" stroked="t" strokeweight=".691289pt" strokecolor="#3F4490">
                <v:path arrowok="t"/>
              </v:shape>
            </v:group>
            <v:group style="position:absolute;left:9537;top:13680;width:2;height:94" coordorigin="9537,13680" coordsize="2,94">
              <v:shape style="position:absolute;left:9537;top:13680;width:2;height:94" coordorigin="9537,13680" coordsize="0,94" path="m9537,13774l9537,13680e" filled="f" stroked="t" strokeweight=".691289pt" strokecolor="#6B6B87">
                <v:path arrowok="t"/>
              </v:shape>
            </v:group>
            <v:group style="position:absolute;left:11282;top:13708;width:2;height:132" coordorigin="11282,13708" coordsize="2,132">
              <v:shape style="position:absolute;left:11282;top:13708;width:2;height:132" coordorigin="11282,13708" coordsize="0,132" path="m11282,13840l11282,13708e" filled="f" stroked="t" strokeweight=".691289pt" strokecolor="#575B5B">
                <v:path arrowok="t"/>
              </v:shape>
            </v:group>
            <v:group style="position:absolute;left:11307;top:13812;width:2;height:2166" coordorigin="11307,13812" coordsize="2,2166">
              <v:shape style="position:absolute;left:11307;top:13812;width:2;height:2166" coordorigin="11307,13812" coordsize="0,2166" path="m11307,15978l11307,13812e" filled="f" stroked="t" strokeweight=".691289pt" strokecolor="#5B5B5B">
                <v:path arrowok="t"/>
              </v:shape>
            </v:group>
            <v:group style="position:absolute;left:2005;top:14738;width:2;height:329" coordorigin="2005,14738" coordsize="2,329">
              <v:shape style="position:absolute;left:2005;top:14738;width:2;height:329" coordorigin="2005,14738" coordsize="0,329" path="m2005,15066l2005,14738e" filled="f" stroked="t" strokeweight=".460859pt" strokecolor="#4B4B4B">
                <v:path arrowok="t"/>
              </v:shape>
            </v:group>
            <v:group style="position:absolute;left:719;top:15969;width:8973;height:2" coordorigin="719,15969" coordsize="8973,2">
              <v:shape style="position:absolute;left:719;top:15969;width:8973;height:2" coordorigin="719,15969" coordsize="8973,0" path="m719,15969l9692,15969e" filled="f" stroked="t" strokeweight=".691289pt" strokecolor="#676767">
                <v:path arrowok="t"/>
              </v:shape>
            </v:group>
            <v:group style="position:absolute;left:9637;top:15964;width:230;height:2" coordorigin="9637,15964" coordsize="230,2">
              <v:shape style="position:absolute;left:9637;top:15964;width:230;height:2" coordorigin="9637,15964" coordsize="230,0" path="m9637,15964l9867,15964e" filled="f" stroked="t" strokeweight=".460859pt" strokecolor="#646464">
                <v:path arrowok="t"/>
              </v:shape>
            </v:group>
            <v:group style="position:absolute;left:9812;top:15966;width:1502;height:2" coordorigin="9812,15966" coordsize="1502,2">
              <v:shape style="position:absolute;left:9812;top:15966;width:1502;height:2" coordorigin="9812,15966" coordsize="1502,0" path="m9812,15966l11314,15966e" filled="f" stroked="t" strokeweight=".691289pt" strokecolor="#77777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6"/>
        </w:rPr>
        <w:t>Kuze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6"/>
        </w:rPr>
        <w:t>y</w:t>
      </w:r>
      <w:r>
        <w:rPr>
          <w:rFonts w:ascii="Arial" w:hAnsi="Arial" w:cs="Arial" w:eastAsia="Arial"/>
          <w:sz w:val="18"/>
          <w:szCs w:val="18"/>
          <w:color w:val="333333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6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8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6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60" w:right="4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5" w:lineRule="exact"/>
        <w:ind w:left="3333" w:right="51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000793pt;margin-top:-16.691187pt;width:20.332981pt;height:43pt;mso-position-horizontal-relative:page;mso-position-vertical-relative:paragraph;z-index:-15424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63636"/>
                      <w:spacing w:val="0"/>
                      <w:w w:val="213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BÜYÜK.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3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9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-1"/>
        </w:rPr>
        <w:t>iYESi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3430" w:right="5249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2"/>
        </w:rPr>
        <w:t>ITFAİYE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  <w:position w:val="-2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  <w:position w:val="-2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3"/>
          <w:w w:val="82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53"/>
          <w:position w:val="-2"/>
        </w:rPr>
        <w:t>i</w:t>
      </w:r>
      <w:r>
        <w:rPr>
          <w:rFonts w:ascii="Arial" w:hAnsi="Arial" w:cs="Arial" w:eastAsia="Arial"/>
          <w:sz w:val="21"/>
          <w:szCs w:val="21"/>
          <w:color w:val="363636"/>
          <w:spacing w:val="-46"/>
          <w:w w:val="15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BAŞKA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2"/>
          <w:position w:val="-2"/>
        </w:rPr>
        <w:t>LIG!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855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076607pt;margin-top:5.762525pt;width:51.148127pt;height:7.5pt;mso-position-horizontal-relative:page;mso-position-vertical-relative:paragraph;z-index:-1542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62626"/>
                      <w:spacing w:val="0"/>
                      <w:w w:val="104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20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594" w:right="5846"/>
        <w:jc w:val="center"/>
        <w:tabs>
          <w:tab w:pos="3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13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5" w:lineRule="auto"/>
        <w:ind w:left="124" w:right="3159" w:firstLine="-19"/>
        <w:jc w:val="left"/>
        <w:tabs>
          <w:tab w:pos="1320" w:val="left"/>
          <w:tab w:pos="3140" w:val="left"/>
          <w:tab w:pos="3200" w:val="left"/>
          <w:tab w:pos="4340" w:val="left"/>
          <w:tab w:pos="54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:21/05/2017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44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1"/>
        </w:rPr>
        <w:t>IBildi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8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3"/>
          <w:w w:val="83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21:05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64"/>
          <w:position w:val="0"/>
        </w:rPr>
        <w:t>rr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8"/>
          <w:w w:val="63"/>
          <w:position w:val="0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spacing w:val="3"/>
          <w:w w:val="40"/>
          <w:position w:val="0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82"/>
          <w:position w:val="0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1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2"/>
          <w:w w:val="1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  <w:position w:val="0"/>
        </w:rPr>
        <w:t>lO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21/05/2017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67"/>
          <w:position w:val="1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3349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72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ldiriııı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1283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D:14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19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:Buca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1283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14" w:right="-20"/>
        <w:jc w:val="left"/>
        <w:tabs>
          <w:tab w:pos="1300" w:val="left"/>
          <w:tab w:pos="38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8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4" w:right="-20"/>
        <w:jc w:val="left"/>
        <w:tabs>
          <w:tab w:pos="360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exact"/>
        <w:ind w:left="3577" w:right="52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183197pt;margin-top:6.77763pt;width:33.217737pt;height:22pt;mso-position-horizontal-relative:page;mso-position-vertical-relative:paragraph;z-index:-15422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494949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9494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49494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363636"/>
                      <w:spacing w:val="0"/>
                      <w:w w:val="60"/>
                    </w:rPr>
                    <w:t>ı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3"/>
        </w:rPr>
        <w:t>Betomırnıe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3"/>
        </w:rPr>
        <w:t>Alısap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3B5B3"/>
          <w:spacing w:val="4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4"/>
        </w:rPr>
        <w:t>Çc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43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92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5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4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3922" w:right="2008"/>
        <w:jc w:val="center"/>
        <w:tabs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X</w:t>
      </w:r>
      <w:r>
        <w:rPr>
          <w:rFonts w:ascii="Arial" w:hAnsi="Arial" w:cs="Arial" w:eastAsia="Arial"/>
          <w:sz w:val="17"/>
          <w:szCs w:val="17"/>
          <w:color w:val="363636"/>
          <w:spacing w:val="-3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2"/>
          <w:position w:val="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4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0" w:after="0" w:line="266" w:lineRule="auto"/>
        <w:ind w:left="2125" w:right="2295" w:firstLine="-2011"/>
        <w:jc w:val="left"/>
        <w:tabs>
          <w:tab w:pos="212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:Şehri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DiKKAT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B3B5B3"/>
          <w:spacing w:val="3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0"/>
        </w:rPr>
        <w:t>Emine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YURTSEVER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3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3"/>
          <w:position w:val="0"/>
        </w:rPr>
        <w:t>lıf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3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2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0"/>
        </w:rPr>
        <w:t>Yüksel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YILMAZ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125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494949"/>
          <w:w w:val="88"/>
          <w:i/>
          <w:position w:val="1"/>
        </w:rPr>
        <w:t>f\</w:t>
      </w:r>
      <w:r>
        <w:rPr>
          <w:rFonts w:ascii="Arial" w:hAnsi="Arial" w:cs="Arial" w:eastAsia="Arial"/>
          <w:sz w:val="23"/>
          <w:szCs w:val="23"/>
          <w:color w:val="494949"/>
          <w:spacing w:val="-4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3"/>
          <w:position w:val="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21:06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91"/>
          <w:position w:val="1"/>
        </w:rPr>
        <w:t>Varı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91"/>
          <w:position w:val="1"/>
        </w:rPr>
        <w:t>ş</w:t>
      </w:r>
      <w:r>
        <w:rPr>
          <w:rFonts w:ascii="Arial" w:hAnsi="Arial" w:cs="Arial" w:eastAsia="Arial"/>
          <w:sz w:val="17"/>
          <w:szCs w:val="17"/>
          <w:color w:val="494949"/>
          <w:spacing w:val="-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21:09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05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piden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893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124" w:right="-20"/>
        <w:jc w:val="left"/>
        <w:tabs>
          <w:tab w:pos="4660" w:val="left"/>
          <w:tab w:pos="68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757777"/>
          <w:spacing w:val="0"/>
          <w:w w:val="130"/>
          <w:position w:val="-2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647" w:right="4367"/>
        <w:jc w:val="center"/>
        <w:tabs>
          <w:tab w:pos="67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38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14" w:lineRule="exact"/>
        <w:ind w:left="2134" w:right="4342" w:firstLine="2535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9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04" w:lineRule="exact"/>
        <w:ind w:left="2130" w:right="2607" w:firstLine="-2025"/>
        <w:jc w:val="left"/>
        <w:tabs>
          <w:tab w:pos="2120" w:val="left"/>
          <w:tab w:pos="46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!Yardımcı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9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75"/>
        </w:rPr>
        <w:t>fııcıç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4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Dönil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Saa.ti: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Plaka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52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858787"/>
          <w:spacing w:val="-12"/>
          <w:w w:val="144"/>
          <w:position w:val="2"/>
        </w:rPr>
        <w:t>'</w:t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68"/>
          <w:position w:val="2"/>
        </w:rPr>
        <w:t>,</w:t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  <w:position w:val="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söndüıiildüğ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21" w:right="41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Söndllrnıede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left="105" w:right="-20"/>
        <w:jc w:val="left"/>
        <w:tabs>
          <w:tab w:pos="4640" w:val="left"/>
          <w:tab w:pos="6540" w:val="left"/>
          <w:tab w:pos="8100" w:val="left"/>
          <w:tab w:pos="9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-1"/>
        </w:rPr>
        <w:t>Söndünn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Türll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4"/>
          <w:position w:val="-3"/>
        </w:rPr>
        <w:t>IKtlpü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4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7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4"/>
          <w:position w:val="-3"/>
        </w:rPr>
        <w:t>KJ?..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7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1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8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-9"/>
          <w:w w:val="11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88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858787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58787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Kıı.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  <w:position w:val="-3"/>
        </w:rPr>
        <w:t>_gı2Kg,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6548" w:right="-20"/>
        <w:jc w:val="left"/>
        <w:tabs>
          <w:tab w:pos="8100" w:val="left"/>
          <w:tab w:pos="96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5D5D5D"/>
          <w:spacing w:val="0"/>
          <w:w w:val="70"/>
        </w:rPr>
        <w:t>ı</w:t>
      </w:r>
      <w:r>
        <w:rPr>
          <w:rFonts w:ascii="Arial" w:hAnsi="Arial" w:cs="Arial" w:eastAsia="Arial"/>
          <w:sz w:val="34"/>
          <w:szCs w:val="34"/>
          <w:color w:val="5D5D5D"/>
          <w:spacing w:val="-59"/>
          <w:w w:val="70"/>
        </w:rPr>
        <w:t> </w:t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70"/>
        </w:rPr>
        <w:t>ı</w:t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78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80" w:lineRule="exact"/>
        <w:ind w:left="2247" w:right="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üçünc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aspiratö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2"/>
        </w:rPr>
        <w:t>Söndünn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2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2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5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5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19" w:right="-20"/>
        <w:jc w:val="left"/>
        <w:tabs>
          <w:tab w:pos="2460" w:val="left"/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Eşyada:500TL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Zarar:50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4" w:lineRule="exact"/>
        <w:ind w:left="2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dör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üçünc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dairenin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28" w:lineRule="exact"/>
        <w:ind w:left="2125" w:right="59" w:firstLine="-2011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4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taraftaki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göıillmü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netice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inde;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mıtfaktaki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aspiratörü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nedenden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yüklenme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aşınma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deformasyo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aspiratörü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aksamını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0"/>
        </w:rPr>
        <w:t>oldugu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anaatİmı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  <w:position w:val="0"/>
        </w:rPr>
        <w:t>lm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9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6"/>
          <w:position w:val="0"/>
        </w:rPr>
        <w:t>ştı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6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05" w:right="-20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1"/>
        </w:rPr>
        <w:t>Şirket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  <w:position w:val="-1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8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1"/>
          <w:w w:val="1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1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sahibine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;reslim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18" w:lineRule="exact"/>
        <w:ind w:left="119" w:right="-20"/>
        <w:jc w:val="left"/>
        <w:tabs>
          <w:tab w:pos="212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21105/2017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6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left="194" w:right="-20"/>
        <w:jc w:val="left"/>
        <w:tabs>
          <w:tab w:pos="1000" w:val="left"/>
          <w:tab w:pos="1480" w:val="left"/>
          <w:tab w:pos="212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'-"'rsa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100"/>
          <w:position w:val="1"/>
        </w:rPr>
        <w:t>öıu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EKİP:Evka-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pgSz w:w="11920" w:h="16840"/>
          <w:pgMar w:top="420" w:bottom="280" w:left="320" w:right="260"/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6" w:lineRule="exact"/>
        <w:ind w:left="256" w:right="-4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D5D5D"/>
          <w:spacing w:val="-1"/>
          <w:w w:val="117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33"/>
          <w:position w:val="-1"/>
        </w:rPr>
        <w:t>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right="32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792387pt;margin-top:.570412pt;width:8.568995pt;height:11.5pt;mso-position-horizontal-relative:page;mso-position-vertical-relative:paragraph;z-index:-15421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494949"/>
                      <w:spacing w:val="0"/>
                      <w:w w:val="268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494949"/>
          <w:spacing w:val="0"/>
          <w:w w:val="77"/>
          <w:i/>
        </w:rPr>
        <w:t>OJ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623" w:lineRule="exact"/>
        <w:ind w:left="232" w:right="-115"/>
        <w:jc w:val="left"/>
        <w:rPr>
          <w:rFonts w:ascii="Arial" w:hAnsi="Arial" w:cs="Arial" w:eastAsia="Arial"/>
          <w:sz w:val="56"/>
          <w:szCs w:val="56"/>
        </w:rPr>
      </w:pPr>
      <w:rPr/>
      <w:r>
        <w:rPr>
          <w:rFonts w:ascii="Arial" w:hAnsi="Arial" w:cs="Arial" w:eastAsia="Arial"/>
          <w:sz w:val="56"/>
          <w:szCs w:val="56"/>
          <w:color w:val="494949"/>
          <w:spacing w:val="0"/>
          <w:w w:val="50"/>
          <w:position w:val="-1"/>
        </w:rPr>
        <w:t>·-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56" w:right="-5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51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2"/>
          <w:w w:val="51"/>
          <w:position w:val="1"/>
        </w:rPr>
        <w:t>:</w:t>
      </w:r>
      <w:r>
        <w:rPr>
          <w:rFonts w:ascii="Arial" w:hAnsi="Arial" w:cs="Arial" w:eastAsia="Arial"/>
          <w:sz w:val="29"/>
          <w:szCs w:val="29"/>
          <w:color w:val="363636"/>
          <w:spacing w:val="-70"/>
          <w:w w:val="64"/>
          <w:position w:val="0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51"/>
          <w:position w:val="1"/>
        </w:rPr>
        <w:t>:</w:t>
      </w:r>
      <w:r>
        <w:rPr>
          <w:rFonts w:ascii="Arial" w:hAnsi="Arial" w:cs="Arial" w:eastAsia="Arial"/>
          <w:sz w:val="29"/>
          <w:szCs w:val="29"/>
          <w:color w:val="363636"/>
          <w:spacing w:val="-40"/>
          <w:w w:val="64"/>
          <w:position w:val="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24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839" w:lineRule="exact"/>
        <w:ind w:left="529" w:right="-20"/>
        <w:jc w:val="left"/>
        <w:rPr>
          <w:rFonts w:ascii="Times New Roman" w:hAnsi="Times New Roman" w:cs="Times New Roman" w:eastAsia="Times New Roman"/>
          <w:sz w:val="77"/>
          <w:szCs w:val="77"/>
        </w:rPr>
      </w:pPr>
      <w:rPr/>
      <w:r>
        <w:rPr>
          <w:rFonts w:ascii="Times New Roman" w:hAnsi="Times New Roman" w:cs="Times New Roman" w:eastAsia="Times New Roman"/>
          <w:sz w:val="77"/>
          <w:szCs w:val="77"/>
          <w:color w:val="B3B5B3"/>
          <w:spacing w:val="0"/>
          <w:w w:val="45"/>
          <w:position w:val="-5"/>
        </w:rPr>
        <w:t>.</w:t>
      </w:r>
      <w:r>
        <w:rPr>
          <w:rFonts w:ascii="Times New Roman" w:hAnsi="Times New Roman" w:cs="Times New Roman" w:eastAsia="Times New Roman"/>
          <w:sz w:val="77"/>
          <w:szCs w:val="77"/>
          <w:color w:val="B3B5B3"/>
          <w:spacing w:val="0"/>
          <w:w w:val="45"/>
          <w:position w:val="-5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B3B5B3"/>
          <w:spacing w:val="67"/>
          <w:w w:val="45"/>
          <w:position w:val="-5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3B4175"/>
          <w:spacing w:val="4"/>
          <w:w w:val="184"/>
          <w:i/>
          <w:position w:val="-5"/>
        </w:rPr>
        <w:t>)</w:t>
      </w:r>
      <w:r>
        <w:rPr>
          <w:rFonts w:ascii="Times New Roman" w:hAnsi="Times New Roman" w:cs="Times New Roman" w:eastAsia="Times New Roman"/>
          <w:sz w:val="77"/>
          <w:szCs w:val="77"/>
          <w:color w:val="363636"/>
          <w:spacing w:val="0"/>
          <w:w w:val="42"/>
          <w:position w:val="-5"/>
        </w:rPr>
        <w:t>Yük•AfA</w:t>
      </w:r>
      <w:r>
        <w:rPr>
          <w:rFonts w:ascii="Times New Roman" w:hAnsi="Times New Roman" w:cs="Times New Roman" w:eastAsia="Times New Roman"/>
          <w:sz w:val="77"/>
          <w:szCs w:val="77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422" w:right="380"/>
        <w:jc w:val="center"/>
        <w:tabs>
          <w:tab w:pos="1280" w:val="left"/>
          <w:tab w:pos="31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25"/>
          <w:szCs w:val="25"/>
          <w:color w:val="5D5D5D"/>
          <w:spacing w:val="0"/>
          <w:w w:val="169"/>
          <w:position w:val="1"/>
        </w:rPr>
        <w:t>H</w:t>
      </w:r>
      <w:r>
        <w:rPr>
          <w:rFonts w:ascii="Arial" w:hAnsi="Arial" w:cs="Arial" w:eastAsia="Arial"/>
          <w:sz w:val="25"/>
          <w:szCs w:val="25"/>
          <w:color w:val="5D5D5D"/>
          <w:spacing w:val="41"/>
          <w:w w:val="169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B4175"/>
          <w:spacing w:val="0"/>
          <w:w w:val="78"/>
          <w:position w:val="1"/>
        </w:rPr>
        <w:t>:.;ı</w:t>
      </w:r>
      <w:r>
        <w:rPr>
          <w:rFonts w:ascii="Arial" w:hAnsi="Arial" w:cs="Arial" w:eastAsia="Arial"/>
          <w:sz w:val="18"/>
          <w:szCs w:val="18"/>
          <w:color w:val="3B417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B4175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21"/>
          <w:position w:val="1"/>
        </w:rPr>
        <w:t>ljJ-</w:t>
      </w:r>
      <w:r>
        <w:rPr>
          <w:rFonts w:ascii="Arial" w:hAnsi="Arial" w:cs="Arial" w:eastAsia="Arial"/>
          <w:sz w:val="25"/>
          <w:szCs w:val="25"/>
          <w:color w:val="494949"/>
          <w:spacing w:val="5"/>
          <w:w w:val="121"/>
          <w:position w:val="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21"/>
          <w:position w:val="1"/>
        </w:rPr>
        <w:t>Ç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-82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5D5D5D"/>
          <w:spacing w:val="-5"/>
          <w:w w:val="182"/>
          <w:i/>
          <w:position w:val="1"/>
        </w:rPr>
        <w:t>,</w:t>
      </w:r>
      <w:r>
        <w:rPr>
          <w:rFonts w:ascii="Arial" w:hAnsi="Arial" w:cs="Arial" w:eastAsia="Arial"/>
          <w:sz w:val="17"/>
          <w:szCs w:val="17"/>
          <w:color w:val="212344"/>
          <w:spacing w:val="0"/>
          <w:w w:val="94"/>
          <w:i/>
          <w:position w:val="1"/>
        </w:rPr>
        <w:t>J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245" w:right="-20"/>
        <w:jc w:val="left"/>
        <w:tabs>
          <w:tab w:pos="740" w:val="left"/>
          <w:tab w:pos="12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23"/>
        </w:rPr>
        <w:t>&gt;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B4175"/>
          <w:spacing w:val="0"/>
          <w:w w:val="493"/>
        </w:rPr>
        <w:t>r</w:t>
      </w:r>
      <w:r>
        <w:rPr>
          <w:rFonts w:ascii="Arial" w:hAnsi="Arial" w:cs="Arial" w:eastAsia="Arial"/>
          <w:sz w:val="19"/>
          <w:szCs w:val="19"/>
          <w:color w:val="3B4175"/>
          <w:spacing w:val="-176"/>
          <w:w w:val="493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1"/>
        </w:rPr>
        <w:t>rupAm</w:t>
      </w:r>
      <w:r>
        <w:rPr>
          <w:rFonts w:ascii="Arial" w:hAnsi="Arial" w:cs="Arial" w:eastAsia="Arial"/>
          <w:sz w:val="19"/>
          <w:szCs w:val="19"/>
          <w:color w:val="5D5D5D"/>
          <w:spacing w:val="-33"/>
          <w:w w:val="102"/>
        </w:rPr>
        <w:t>i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6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53" w:lineRule="exact"/>
        <w:ind w:left="19" w:right="-120"/>
        <w:jc w:val="left"/>
        <w:tabs>
          <w:tab w:pos="620" w:val="left"/>
          <w:tab w:pos="2240" w:val="left"/>
        </w:tabs>
        <w:rPr>
          <w:rFonts w:ascii="Arial" w:hAnsi="Arial" w:cs="Arial" w:eastAsia="Arial"/>
          <w:sz w:val="53"/>
          <w:szCs w:val="53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757777"/>
          <w:spacing w:val="0"/>
          <w:w w:val="81"/>
          <w:position w:val="-5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757777"/>
          <w:spacing w:val="-8"/>
          <w:w w:val="81"/>
          <w:position w:val="-5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81"/>
          <w:position w:val="-5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-55"/>
          <w:w w:val="81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225"/>
          <w:position w:val="-5"/>
        </w:rPr>
        <w:t>ralı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5"/>
        </w:rPr>
      </w:r>
      <w:r>
        <w:rPr>
          <w:rFonts w:ascii="Arial" w:hAnsi="Arial" w:cs="Arial" w:eastAsia="Arial"/>
          <w:sz w:val="53"/>
          <w:szCs w:val="53"/>
          <w:color w:val="494949"/>
          <w:spacing w:val="0"/>
          <w:w w:val="73"/>
          <w:position w:val="-5"/>
        </w:rPr>
        <w:t>_</w:t>
      </w:r>
      <w:r>
        <w:rPr>
          <w:rFonts w:ascii="Arial" w:hAnsi="Arial" w:cs="Arial" w:eastAsia="Arial"/>
          <w:sz w:val="53"/>
          <w:szCs w:val="53"/>
          <w:color w:val="494949"/>
          <w:spacing w:val="-128"/>
          <w:w w:val="72"/>
          <w:position w:val="-5"/>
        </w:rPr>
        <w:t>,</w:t>
      </w:r>
      <w:r>
        <w:rPr>
          <w:rFonts w:ascii="Arial" w:hAnsi="Arial" w:cs="Arial" w:eastAsia="Arial"/>
          <w:sz w:val="53"/>
          <w:szCs w:val="53"/>
          <w:color w:val="3B4175"/>
          <w:spacing w:val="0"/>
          <w:w w:val="98"/>
          <w:position w:val="-5"/>
        </w:rPr>
        <w:t>14D</w:t>
      </w:r>
      <w:r>
        <w:rPr>
          <w:rFonts w:ascii="Arial" w:hAnsi="Arial" w:cs="Arial" w:eastAsia="Arial"/>
          <w:sz w:val="53"/>
          <w:szCs w:val="53"/>
          <w:color w:val="3B4175"/>
          <w:spacing w:val="0"/>
          <w:w w:val="97"/>
          <w:position w:val="-5"/>
        </w:rPr>
        <w:t>.</w:t>
      </w:r>
      <w:r>
        <w:rPr>
          <w:rFonts w:ascii="Arial" w:hAnsi="Arial" w:cs="Arial" w:eastAsia="Arial"/>
          <w:sz w:val="53"/>
          <w:szCs w:val="53"/>
          <w:color w:val="3B4175"/>
          <w:spacing w:val="-108"/>
          <w:w w:val="100"/>
          <w:position w:val="-5"/>
        </w:rPr>
        <w:t> </w:t>
      </w:r>
      <w:r>
        <w:rPr>
          <w:rFonts w:ascii="Arial" w:hAnsi="Arial" w:cs="Arial" w:eastAsia="Arial"/>
          <w:sz w:val="53"/>
          <w:szCs w:val="53"/>
          <w:color w:val="6262BA"/>
          <w:spacing w:val="0"/>
          <w:w w:val="100"/>
          <w:position w:val="-5"/>
        </w:rPr>
        <w:t>-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-18" w:right="6"/>
        <w:jc w:val="center"/>
        <w:tabs>
          <w:tab w:pos="1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757777"/>
          <w:spacing w:val="0"/>
          <w:w w:val="78"/>
        </w:rPr>
        <w:t>l</w:t>
      </w:r>
      <w:r>
        <w:rPr>
          <w:rFonts w:ascii="Arial" w:hAnsi="Arial" w:cs="Arial" w:eastAsia="Arial"/>
          <w:sz w:val="23"/>
          <w:szCs w:val="23"/>
          <w:color w:val="757777"/>
          <w:spacing w:val="9"/>
          <w:w w:val="78"/>
        </w:rPr>
        <w:t>t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8"/>
        </w:rPr>
        <w:t>fai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8"/>
        </w:rPr>
        <w:t>y</w:t>
      </w:r>
      <w:r>
        <w:rPr>
          <w:rFonts w:ascii="Arial" w:hAnsi="Arial" w:cs="Arial" w:eastAsia="Arial"/>
          <w:sz w:val="23"/>
          <w:szCs w:val="23"/>
          <w:color w:val="5D5D5D"/>
          <w:spacing w:val="3"/>
          <w:w w:val="78"/>
        </w:rPr>
        <w:t> </w:t>
      </w:r>
      <w:r>
        <w:rPr>
          <w:rFonts w:ascii="Arial" w:hAnsi="Arial" w:cs="Arial" w:eastAsia="Arial"/>
          <w:sz w:val="22"/>
          <w:szCs w:val="22"/>
          <w:color w:val="5D5D5D"/>
          <w:spacing w:val="9"/>
          <w:w w:val="387"/>
        </w:rPr>
        <w:t>Z</w:t>
      </w:r>
      <w:r>
        <w:rPr>
          <w:rFonts w:ascii="Arial" w:hAnsi="Arial" w:cs="Arial" w:eastAsia="Arial"/>
          <w:sz w:val="22"/>
          <w:szCs w:val="22"/>
          <w:color w:val="3B4175"/>
          <w:spacing w:val="0"/>
          <w:w w:val="42"/>
        </w:rPr>
        <w:t>.</w:t>
      </w:r>
      <w:r>
        <w:rPr>
          <w:rFonts w:ascii="Arial" w:hAnsi="Arial" w:cs="Arial" w:eastAsia="Arial"/>
          <w:sz w:val="22"/>
          <w:szCs w:val="22"/>
          <w:color w:val="3B4175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B4175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83"/>
        </w:rPr>
        <w:t>Amir'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83"/>
        </w:rPr>
        <w:t> </w:t>
      </w:r>
      <w:r>
        <w:rPr>
          <w:rFonts w:ascii="Arial" w:hAnsi="Arial" w:cs="Arial" w:eastAsia="Arial"/>
          <w:sz w:val="22"/>
          <w:szCs w:val="22"/>
          <w:color w:val="494949"/>
          <w:spacing w:val="19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7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7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ALTIN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72" w:right="1362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5D5D5D"/>
          <w:w w:val="53"/>
          <w:i/>
        </w:rPr>
        <w:t>J</w:t>
      </w:r>
      <w:r>
        <w:rPr>
          <w:rFonts w:ascii="Times New Roman" w:hAnsi="Times New Roman" w:cs="Times New Roman" w:eastAsia="Times New Roman"/>
          <w:sz w:val="33"/>
          <w:szCs w:val="33"/>
          <w:color w:val="5D5D5D"/>
          <w:spacing w:val="-89"/>
          <w:w w:val="54"/>
          <w:i/>
        </w:rPr>
        <w:t>!</w:t>
      </w:r>
      <w:r>
        <w:rPr>
          <w:rFonts w:ascii="Arial" w:hAnsi="Arial" w:cs="Arial" w:eastAsia="Arial"/>
          <w:sz w:val="35"/>
          <w:szCs w:val="35"/>
          <w:color w:val="5D5D5D"/>
          <w:spacing w:val="0"/>
          <w:w w:val="304"/>
        </w:rPr>
        <w:t>ı</w:t>
      </w:r>
      <w:r>
        <w:rPr>
          <w:rFonts w:ascii="Arial" w:hAnsi="Arial" w:cs="Arial" w:eastAsia="Arial"/>
          <w:sz w:val="35"/>
          <w:szCs w:val="35"/>
          <w:color w:val="5D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0"/>
          <w:w w:val="51"/>
        </w:rPr>
        <w:t>'MıitJs720W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381" w:right="13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24585pt;margin-top:18.930004pt;width:128.691426pt;height:19.5pt;mso-position-horizontal-relative:page;mso-position-vertical-relative:paragraph;z-index:-15420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8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5D5D5D"/>
                      <w:w w:val="600"/>
                    </w:rPr>
                    <w:t>lt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3B5B3"/>
                      <w:w w:val="69"/>
                    </w:rPr>
                    <w:t>;·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3B5B3"/>
                      <w:w w:val="70"/>
                    </w:rPr>
                    <w:t>-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B3B5B3"/>
                      <w:spacing w:val="-5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858787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858787"/>
                      <w:spacing w:val="-1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494949"/>
                      <w:spacing w:val="-27"/>
                      <w:w w:val="101"/>
                    </w:rPr>
                    <w:t>"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9E9EA0"/>
                      <w:spacing w:val="0"/>
                      <w:w w:val="129"/>
                    </w:rPr>
                    <w:t>'''\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5D5D5D"/>
          <w:w w:val="117"/>
        </w:rPr>
        <w:t>Büle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-111"/>
          <w:w w:val="118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253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57777"/>
          <w:spacing w:val="0"/>
          <w:w w:val="89"/>
        </w:rPr>
        <w:t>.;</w:t>
      </w:r>
      <w:r>
        <w:rPr>
          <w:rFonts w:ascii="Times New Roman" w:hAnsi="Times New Roman" w:cs="Times New Roman" w:eastAsia="Times New Roman"/>
          <w:sz w:val="28"/>
          <w:szCs w:val="28"/>
          <w:color w:val="757777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57777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3B5B3"/>
          <w:spacing w:val="-66"/>
          <w:w w:val="8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B3B5B3"/>
          <w:spacing w:val="0"/>
          <w:w w:val="66"/>
        </w:rPr>
        <w:t>·.,</w:t>
      </w:r>
      <w:r>
        <w:rPr>
          <w:rFonts w:ascii="Times New Roman" w:hAnsi="Times New Roman" w:cs="Times New Roman" w:eastAsia="Times New Roman"/>
          <w:sz w:val="28"/>
          <w:szCs w:val="28"/>
          <w:color w:val="B3B5B3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3B5B3"/>
          <w:spacing w:val="-30"/>
          <w:w w:val="164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B3B5B3"/>
          <w:spacing w:val="0"/>
          <w:w w:val="198"/>
        </w:rPr>
        <w:t>..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</w:rPr>
        <w:t>Müd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0"/>
        </w:rPr>
        <w:t>ü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D5D5D"/>
          <w:spacing w:val="2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-18"/>
          <w:w w:val="131"/>
        </w:rPr>
        <w:t>·</w:t>
      </w:r>
      <w:r>
        <w:rPr>
          <w:rFonts w:ascii="Arial" w:hAnsi="Arial" w:cs="Arial" w:eastAsia="Arial"/>
          <w:sz w:val="18"/>
          <w:szCs w:val="18"/>
          <w:color w:val="B3B5B3"/>
          <w:spacing w:val="0"/>
          <w:w w:val="79"/>
        </w:rPr>
        <w:t>·</w:t>
      </w:r>
      <w:r>
        <w:rPr>
          <w:rFonts w:ascii="Arial" w:hAnsi="Arial" w:cs="Arial" w:eastAsia="Arial"/>
          <w:sz w:val="18"/>
          <w:szCs w:val="18"/>
          <w:color w:val="B3B5B3"/>
          <w:spacing w:val="-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89"/>
        </w:rPr>
        <w:t>ü</w:t>
      </w:r>
      <w:r>
        <w:rPr>
          <w:rFonts w:ascii="Arial" w:hAnsi="Arial" w:cs="Arial" w:eastAsia="Arial"/>
          <w:sz w:val="19"/>
          <w:szCs w:val="19"/>
          <w:color w:val="494949"/>
          <w:spacing w:val="-6"/>
          <w:w w:val="8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50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0"/>
          <w:w w:val="50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5D5D5D"/>
          <w:spacing w:val="5"/>
          <w:w w:val="5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5B3"/>
          <w:spacing w:val="2"/>
          <w:w w:val="209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3B5B3"/>
          <w:spacing w:val="0"/>
          <w:w w:val="58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B3B5B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5B3"/>
          <w:spacing w:val="0"/>
          <w:w w:val="48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B3B5B3"/>
          <w:spacing w:val="0"/>
          <w:w w:val="48"/>
        </w:rPr>
        <w:t>         </w:t>
      </w:r>
      <w:r>
        <w:rPr>
          <w:rFonts w:ascii="Times New Roman" w:hAnsi="Times New Roman" w:cs="Times New Roman" w:eastAsia="Times New Roman"/>
          <w:sz w:val="16"/>
          <w:szCs w:val="16"/>
          <w:color w:val="B3B5B3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5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-13"/>
          <w:w w:val="5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757777"/>
          <w:spacing w:val="0"/>
          <w:w w:val="6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57777"/>
          <w:spacing w:val="-13"/>
          <w:w w:val="6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79"/>
        </w:rPr>
        <w:t>:.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E9EA0"/>
          <w:spacing w:val="0"/>
          <w:w w:val="54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E9EA0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E9EA0"/>
          <w:spacing w:val="6"/>
          <w:w w:val="5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E9EA0"/>
          <w:spacing w:val="0"/>
          <w:w w:val="54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E9EA0"/>
          <w:spacing w:val="0"/>
          <w:w w:val="54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9E9EA0"/>
          <w:spacing w:val="13"/>
          <w:w w:val="5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E9EA0"/>
          <w:spacing w:val="0"/>
          <w:w w:val="116"/>
          <w:i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4" w:after="0" w:line="240" w:lineRule="auto"/>
        <w:ind w:left="920" w:right="-20"/>
        <w:jc w:val="left"/>
        <w:tabs>
          <w:tab w:pos="27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9"/>
          <w:szCs w:val="29"/>
          <w:color w:val="B3B5B3"/>
          <w:spacing w:val="0"/>
          <w:w w:val="192"/>
        </w:rPr>
        <w:t>:\</w:t>
      </w:r>
      <w:r>
        <w:rPr>
          <w:rFonts w:ascii="Arial" w:hAnsi="Arial" w:cs="Arial" w:eastAsia="Arial"/>
          <w:sz w:val="29"/>
          <w:szCs w:val="29"/>
          <w:color w:val="B3B5B3"/>
          <w:spacing w:val="-4"/>
          <w:w w:val="192"/>
        </w:rPr>
        <w:t> </w:t>
      </w:r>
      <w:r>
        <w:rPr>
          <w:rFonts w:ascii="Arial" w:hAnsi="Arial" w:cs="Arial" w:eastAsia="Arial"/>
          <w:sz w:val="29"/>
          <w:szCs w:val="29"/>
          <w:color w:val="B3B5B3"/>
          <w:spacing w:val="-19"/>
          <w:w w:val="46"/>
        </w:rPr>
        <w:t>,</w:t>
      </w:r>
      <w:r>
        <w:rPr>
          <w:rFonts w:ascii="Arial" w:hAnsi="Arial" w:cs="Arial" w:eastAsia="Arial"/>
          <w:sz w:val="29"/>
          <w:szCs w:val="29"/>
          <w:color w:val="5D5D5D"/>
          <w:spacing w:val="-78"/>
          <w:w w:val="114"/>
        </w:rPr>
        <w:t>·</w:t>
      </w:r>
      <w:r>
        <w:rPr>
          <w:rFonts w:ascii="Arial" w:hAnsi="Arial" w:cs="Arial" w:eastAsia="Arial"/>
          <w:sz w:val="29"/>
          <w:szCs w:val="29"/>
          <w:color w:val="B3B5B3"/>
          <w:spacing w:val="-7"/>
          <w:w w:val="46"/>
        </w:rPr>
        <w:t>:</w:t>
      </w:r>
      <w:r>
        <w:rPr>
          <w:rFonts w:ascii="Arial" w:hAnsi="Arial" w:cs="Arial" w:eastAsia="Arial"/>
          <w:sz w:val="29"/>
          <w:szCs w:val="29"/>
          <w:color w:val="9E9EA0"/>
          <w:spacing w:val="-38"/>
          <w:w w:val="64"/>
        </w:rPr>
        <w:t>.</w:t>
      </w:r>
      <w:r>
        <w:rPr>
          <w:rFonts w:ascii="Arial" w:hAnsi="Arial" w:cs="Arial" w:eastAsia="Arial"/>
          <w:sz w:val="29"/>
          <w:szCs w:val="29"/>
          <w:color w:val="8389B6"/>
          <w:spacing w:val="-46"/>
          <w:w w:val="89"/>
        </w:rPr>
        <w:t>&gt;</w:t>
      </w:r>
      <w:r>
        <w:rPr>
          <w:rFonts w:ascii="Arial" w:hAnsi="Arial" w:cs="Arial" w:eastAsia="Arial"/>
          <w:sz w:val="29"/>
          <w:szCs w:val="29"/>
          <w:color w:val="B3B5B3"/>
          <w:spacing w:val="0"/>
          <w:w w:val="56"/>
        </w:rPr>
        <w:t>··</w:t>
      </w:r>
      <w:r>
        <w:rPr>
          <w:rFonts w:ascii="Arial" w:hAnsi="Arial" w:cs="Arial" w:eastAsia="Arial"/>
          <w:sz w:val="29"/>
          <w:szCs w:val="29"/>
          <w:color w:val="B3B5B3"/>
          <w:spacing w:val="-17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B3B5B3"/>
          <w:spacing w:val="0"/>
          <w:w w:val="58"/>
        </w:rPr>
        <w:t>,</w:t>
      </w:r>
      <w:r>
        <w:rPr>
          <w:rFonts w:ascii="Arial" w:hAnsi="Arial" w:cs="Arial" w:eastAsia="Arial"/>
          <w:sz w:val="29"/>
          <w:szCs w:val="29"/>
          <w:color w:val="B3B5B3"/>
          <w:spacing w:val="0"/>
          <w:w w:val="59"/>
        </w:rPr>
        <w:t>•</w:t>
      </w:r>
      <w:r>
        <w:rPr>
          <w:rFonts w:ascii="Arial" w:hAnsi="Arial" w:cs="Arial" w:eastAsia="Arial"/>
          <w:sz w:val="29"/>
          <w:szCs w:val="29"/>
          <w:color w:val="B3B5B3"/>
          <w:spacing w:val="-46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9E9EA0"/>
          <w:spacing w:val="-33"/>
          <w:w w:val="48"/>
        </w:rPr>
        <w:t>·</w:t>
      </w:r>
      <w:r>
        <w:rPr>
          <w:rFonts w:ascii="Arial" w:hAnsi="Arial" w:cs="Arial" w:eastAsia="Arial"/>
          <w:sz w:val="29"/>
          <w:szCs w:val="29"/>
          <w:color w:val="9E9EA0"/>
          <w:spacing w:val="-34"/>
          <w:w w:val="55"/>
        </w:rPr>
        <w:t>.</w:t>
      </w:r>
      <w:r>
        <w:rPr>
          <w:rFonts w:ascii="Arial" w:hAnsi="Arial" w:cs="Arial" w:eastAsia="Arial"/>
          <w:sz w:val="29"/>
          <w:szCs w:val="29"/>
          <w:color w:val="9E9EA0"/>
          <w:spacing w:val="-15"/>
          <w:w w:val="47"/>
        </w:rPr>
        <w:t>:</w:t>
      </w:r>
      <w:r>
        <w:rPr>
          <w:rFonts w:ascii="Arial" w:hAnsi="Arial" w:cs="Arial" w:eastAsia="Arial"/>
          <w:sz w:val="29"/>
          <w:szCs w:val="29"/>
          <w:color w:val="9E9EA0"/>
          <w:spacing w:val="-18"/>
          <w:w w:val="55"/>
        </w:rPr>
        <w:t>.</w:t>
      </w:r>
      <w:r>
        <w:rPr>
          <w:rFonts w:ascii="Arial" w:hAnsi="Arial" w:cs="Arial" w:eastAsia="Arial"/>
          <w:sz w:val="29"/>
          <w:szCs w:val="29"/>
          <w:color w:val="9E9EA0"/>
          <w:spacing w:val="2"/>
          <w:w w:val="91"/>
        </w:rPr>
        <w:t>;</w:t>
      </w:r>
      <w:r>
        <w:rPr>
          <w:rFonts w:ascii="Arial" w:hAnsi="Arial" w:cs="Arial" w:eastAsia="Arial"/>
          <w:sz w:val="29"/>
          <w:szCs w:val="29"/>
          <w:color w:val="494949"/>
          <w:spacing w:val="0"/>
          <w:w w:val="79"/>
        </w:rPr>
        <w:t>/;;</w:t>
      </w:r>
      <w:r>
        <w:rPr>
          <w:rFonts w:ascii="Arial" w:hAnsi="Arial" w:cs="Arial" w:eastAsia="Arial"/>
          <w:sz w:val="29"/>
          <w:szCs w:val="29"/>
          <w:color w:val="494949"/>
          <w:spacing w:val="-4"/>
          <w:w w:val="79"/>
        </w:rPr>
        <w:t>.</w:t>
      </w:r>
      <w:r>
        <w:rPr>
          <w:rFonts w:ascii="Arial" w:hAnsi="Arial" w:cs="Arial" w:eastAsia="Arial"/>
          <w:sz w:val="29"/>
          <w:szCs w:val="29"/>
          <w:color w:val="9E9EA0"/>
          <w:spacing w:val="0"/>
          <w:w w:val="38"/>
        </w:rPr>
        <w:t>;-,:</w:t>
      </w:r>
      <w:r>
        <w:rPr>
          <w:rFonts w:ascii="Arial" w:hAnsi="Arial" w:cs="Arial" w:eastAsia="Arial"/>
          <w:sz w:val="29"/>
          <w:szCs w:val="29"/>
          <w:color w:val="9E9EA0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9E9EA0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B3B5B3"/>
          <w:spacing w:val="0"/>
          <w:w w:val="100"/>
          <w:i/>
        </w:rPr>
        <w:t>f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260"/>
          <w:cols w:num="3" w:equalWidth="0">
            <w:col w:w="428" w:space="1829"/>
            <w:col w:w="3782" w:space="2118"/>
            <w:col w:w="3183"/>
          </w:cols>
        </w:sectPr>
      </w:pPr>
      <w:rPr/>
    </w:p>
    <w:p>
      <w:pPr>
        <w:spacing w:before="0" w:after="0" w:line="58" w:lineRule="exact"/>
        <w:ind w:left="4858" w:right="-20"/>
        <w:jc w:val="left"/>
        <w:tabs>
          <w:tab w:pos="9220" w:val="left"/>
          <w:tab w:pos="9940" w:val="left"/>
          <w:tab w:pos="1054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19.234259pt;margin-top:25.949448pt;width:558.61952pt;height:758.479061pt;mso-position-horizontal-relative:page;mso-position-vertical-relative:page;z-index:-15425" coordorigin="385,519" coordsize="11172,15170">
            <v:group style="position:absolute;left:420;top:536;width:387;height:2" coordorigin="420,536" coordsize="387,2">
              <v:shape style="position:absolute;left:420;top:536;width:387;height:2" coordorigin="420,536" coordsize="387,0" path="m420,536l807,536e" filled="f" stroked="t" strokeweight=".472006pt" strokecolor="#444444">
                <v:path arrowok="t"/>
              </v:shape>
            </v:group>
            <v:group style="position:absolute;left:750;top:543;width:10781;height:2" coordorigin="750,543" coordsize="10781,2">
              <v:shape style="position:absolute;left:750;top:543;width:10781;height:2" coordorigin="750,543" coordsize="10781,0" path="m750,543l11531,543e" filled="f" stroked="t" strokeweight=".70801pt" strokecolor="#606060">
                <v:path arrowok="t"/>
              </v:shape>
            </v:group>
            <v:group style="position:absolute;left:2436;top:533;width:2;height:143" coordorigin="2436,533" coordsize="2,143">
              <v:shape style="position:absolute;left:2436;top:533;width:2;height:143" coordorigin="2436,533" coordsize="0,143" path="m2436,676l2436,533e" filled="f" stroked="t" strokeweight=".944013pt" strokecolor="#5B5B5B">
                <v:path arrowok="t"/>
              </v:shape>
            </v:group>
            <v:group style="position:absolute;left:7807;top:547;width:222;height:2" coordorigin="7807,547" coordsize="222,2">
              <v:shape style="position:absolute;left:7807;top:547;width:222;height:2" coordorigin="7807,547" coordsize="222,0" path="m7807,547l8029,547e" filled="f" stroked="t" strokeweight=".472006pt" strokecolor="#4B4B4B">
                <v:path arrowok="t"/>
              </v:shape>
            </v:group>
            <v:group style="position:absolute;left:9152;top:538;width:2;height:1495" coordorigin="9152,538" coordsize="2,1495">
              <v:shape style="position:absolute;left:9152;top:538;width:2;height:1495" coordorigin="9152,538" coordsize="0,1495" path="m9152,2033l9152,538e" filled="f" stroked="t" strokeweight=".70801pt" strokecolor="#575757">
                <v:path arrowok="t"/>
              </v:shape>
            </v:group>
            <v:group style="position:absolute;left:8959;top:547;width:670;height:2" coordorigin="8959,547" coordsize="670,2">
              <v:shape style="position:absolute;left:8959;top:547;width:670;height:2" coordorigin="8959,547" coordsize="670,0" path="m8959,547l9629,547e" filled="f" stroked="t" strokeweight=".944013pt" strokecolor="#747474">
                <v:path arrowok="t"/>
              </v:shape>
            </v:group>
            <v:group style="position:absolute;left:10261;top:552;width:1270;height:2" coordorigin="10261,552" coordsize="1270,2">
              <v:shape style="position:absolute;left:10261;top:552;width:1270;height:2" coordorigin="10261,552" coordsize="1270,0" path="m10261,552l11531,552e" filled="f" stroked="t" strokeweight=".70801pt" strokecolor="#6B6B6B">
                <v:path arrowok="t"/>
              </v:shape>
            </v:group>
            <v:group style="position:absolute;left:11531;top:543;width:2;height:2019" coordorigin="11531,543" coordsize="2,2019">
              <v:shape style="position:absolute;left:11531;top:543;width:2;height:2019" coordorigin="11531,543" coordsize="0,2019" path="m11531,2561l11531,543e" filled="f" stroked="t" strokeweight=".70801pt" strokecolor="#646464">
                <v:path arrowok="t"/>
              </v:shape>
            </v:group>
            <v:group style="position:absolute;left:422;top:528;width:2;height:843" coordorigin="422,528" coordsize="2,843">
              <v:shape style="position:absolute;left:422;top:528;width:2;height:843" coordorigin="422,528" coordsize="0,843" path="m422,1371l422,528e" filled="f" stroked="t" strokeweight=".944013pt" strokecolor="#777777">
                <v:path arrowok="t"/>
              </v:shape>
            </v:group>
            <v:group style="position:absolute;left:425;top:1262;width:2;height:1780" coordorigin="425,1262" coordsize="2,1780">
              <v:shape style="position:absolute;left:425;top:1262;width:2;height:1780" coordorigin="425,1262" coordsize="0,1780" path="m425,3042l425,1262e" filled="f" stroked="t" strokeweight=".70801pt" strokecolor="#4F4F4F">
                <v:path arrowok="t"/>
              </v:shape>
            </v:group>
            <v:group style="position:absolute;left:425;top:1323;width:2;height:724" coordorigin="425,1323" coordsize="2,724">
              <v:shape style="position:absolute;left:425;top:1323;width:2;height:724" coordorigin="425,1323" coordsize="0,724" path="m425,2047l425,1323e" filled="f" stroked="t" strokeweight=".70801pt" strokecolor="#5B5B5B">
                <v:path arrowok="t"/>
              </v:shape>
            </v:group>
            <v:group style="position:absolute;left:2436;top:1052;width:2;height:267" coordorigin="2436,1052" coordsize="2,267">
              <v:shape style="position:absolute;left:2436;top:1052;width:2;height:267" coordorigin="2436,1052" coordsize="0,267" path="m2436,1319l2436,1052e" filled="f" stroked="t" strokeweight=".472006pt" strokecolor="#232323">
                <v:path arrowok="t"/>
              </v:shape>
            </v:group>
            <v:group style="position:absolute;left:2440;top:1262;width:2;height:119" coordorigin="2440,1262" coordsize="2,119">
              <v:shape style="position:absolute;left:2440;top:1262;width:2;height:119" coordorigin="2440,1262" coordsize="0,119" path="m2440,1381l2440,1262e" filled="f" stroked="t" strokeweight=".70801pt" strokecolor="#3B3B3B">
                <v:path arrowok="t"/>
              </v:shape>
            </v:group>
            <v:group style="position:absolute;left:2438;top:1323;width:2;height:705" coordorigin="2438,1323" coordsize="2,705">
              <v:shape style="position:absolute;left:2438;top:1323;width:2;height:705" coordorigin="2438,1323" coordsize="0,705" path="m2438,2028l2438,1323e" filled="f" stroked="t" strokeweight=".70801pt" strokecolor="#4F4F4F">
                <v:path arrowok="t"/>
              </v:shape>
            </v:group>
            <v:group style="position:absolute;left:420;top:2023;width:10658;height:2" coordorigin="420,2023" coordsize="10658,2">
              <v:shape style="position:absolute;left:420;top:2023;width:10658;height:2" coordorigin="420,2023" coordsize="10658,0" path="m420,2023l11078,2023e" filled="f" stroked="t" strokeweight=".70801pt" strokecolor="#606060">
                <v:path arrowok="t"/>
              </v:shape>
            </v:group>
            <v:group style="position:absolute;left:9110;top:2026;width:458;height:2" coordorigin="9110,2026" coordsize="458,2">
              <v:shape style="position:absolute;left:9110;top:2026;width:458;height:2" coordorigin="9110,2026" coordsize="458,0" path="m9110,2026l9568,2026e" filled="f" stroked="t" strokeweight=".472006pt" strokecolor="#676767">
                <v:path arrowok="t"/>
              </v:shape>
            </v:group>
            <v:group style="position:absolute;left:10294;top:2030;width:1246;height:2" coordorigin="10294,2030" coordsize="1246,2">
              <v:shape style="position:absolute;left:10294;top:2030;width:1246;height:2" coordorigin="10294,2030" coordsize="1246,0" path="m10294,2030l11541,2030e" filled="f" stroked="t" strokeweight=".70801pt" strokecolor="#6B6B6B">
                <v:path arrowok="t"/>
              </v:shape>
            </v:group>
            <v:group style="position:absolute;left:415;top:2266;width:11125;height:2" coordorigin="415,2266" coordsize="11125,2">
              <v:shape style="position:absolute;left:415;top:2266;width:11125;height:2" coordorigin="415,2266" coordsize="11125,0" path="m415,2266l11541,2266e" filled="f" stroked="t" strokeweight=".70801pt" strokecolor="#5B5B5B">
                <v:path arrowok="t"/>
              </v:shape>
            </v:group>
            <v:group style="position:absolute;left:10261;top:2271;width:260;height:2" coordorigin="10261,2271" coordsize="260,2">
              <v:shape style="position:absolute;left:10261;top:2271;width:260;height:2" coordorigin="10261,2271" coordsize="260,0" path="m10261,2271l10521,2271e" filled="f" stroked="t" strokeweight=".472006pt" strokecolor="#484848">
                <v:path arrowok="t"/>
              </v:shape>
            </v:group>
            <v:group style="position:absolute;left:415;top:2504;width:11120;height:2" coordorigin="415,2504" coordsize="11120,2">
              <v:shape style="position:absolute;left:415;top:2504;width:11120;height:2" coordorigin="415,2504" coordsize="11120,0" path="m415,2504l11536,2504e" filled="f" stroked="t" strokeweight=".70801pt" strokecolor="#747474">
                <v:path arrowok="t"/>
              </v:shape>
            </v:group>
            <v:group style="position:absolute;left:425;top:2199;width:2;height:400" coordorigin="425,2199" coordsize="2,400">
              <v:shape style="position:absolute;left:425;top:2199;width:2;height:400" coordorigin="425,2199" coordsize="0,400" path="m425,2599l425,2199e" filled="f" stroked="t" strokeweight=".944013pt" strokecolor="#606060">
                <v:path arrowok="t"/>
              </v:shape>
            </v:group>
            <v:group style="position:absolute;left:9114;top:2504;width:453;height:2" coordorigin="9114,2504" coordsize="453,2">
              <v:shape style="position:absolute;left:9114;top:2504;width:453;height:2" coordorigin="9114,2504" coordsize="453,0" path="m9114,2504l9568,2504e" filled="f" stroked="t" strokeweight=".472006pt" strokecolor="#606060">
                <v:path arrowok="t"/>
              </v:shape>
            </v:group>
            <v:group style="position:absolute;left:9511;top:2506;width:1010;height:2" coordorigin="9511,2506" coordsize="1010,2">
              <v:shape style="position:absolute;left:9511;top:2506;width:1010;height:2" coordorigin="9511,2506" coordsize="1010,0" path="m9511,2506l10521,2506e" filled="f" stroked="t" strokeweight=".70801pt" strokecolor="#777777">
                <v:path arrowok="t"/>
              </v:shape>
            </v:group>
            <v:group style="position:absolute;left:420;top:2744;width:11120;height:2" coordorigin="420,2744" coordsize="11120,2">
              <v:shape style="position:absolute;left:420;top:2744;width:11120;height:2" coordorigin="420,2744" coordsize="11120,0" path="m420,2744l11541,2744e" filled="f" stroked="t" strokeweight=".70801pt" strokecolor="#606060">
                <v:path arrowok="t"/>
              </v:shape>
            </v:group>
            <v:group style="position:absolute;left:7590;top:2742;width:274;height:2" coordorigin="7590,2742" coordsize="274,2">
              <v:shape style="position:absolute;left:7590;top:2742;width:274;height:2" coordorigin="7590,2742" coordsize="274,0" path="m7590,2742l7864,2742e" filled="f" stroked="t" strokeweight=".472006pt" strokecolor="#3F3F3F">
                <v:path arrowok="t"/>
              </v:shape>
            </v:group>
            <v:group style="position:absolute;left:10261;top:2747;width:260;height:2" coordorigin="10261,2747" coordsize="260,2">
              <v:shape style="position:absolute;left:10261;top:2747;width:260;height:2" coordorigin="10261,2747" coordsize="260,0" path="m10261,2747l10521,2747e" filled="f" stroked="t" strokeweight=".472006pt" strokecolor="#3F3F3F">
                <v:path arrowok="t"/>
              </v:shape>
            </v:group>
            <v:group style="position:absolute;left:11531;top:2490;width:2;height:281" coordorigin="11531,2490" coordsize="2,281">
              <v:shape style="position:absolute;left:11531;top:2490;width:2;height:281" coordorigin="11531,2490" coordsize="0,281" path="m11531,2771l11531,2490e" filled="f" stroked="t" strokeweight=".472006pt" strokecolor="#4B4B4B">
                <v:path arrowok="t"/>
              </v:shape>
            </v:group>
            <v:group style="position:absolute;left:420;top:2980;width:11120;height:2" coordorigin="420,2980" coordsize="11120,2">
              <v:shape style="position:absolute;left:420;top:2980;width:11120;height:2" coordorigin="420,2980" coordsize="11120,0" path="m420,2980l11541,2980e" filled="f" stroked="t" strokeweight=".70801pt" strokecolor="#606060">
                <v:path arrowok="t"/>
              </v:shape>
            </v:group>
            <v:group style="position:absolute;left:4243;top:2980;width:349;height:2" coordorigin="4243,2980" coordsize="349,2">
              <v:shape style="position:absolute;left:4243;top:2980;width:349;height:2" coordorigin="4243,2980" coordsize="349,0" path="m4243,2980l4593,2980e" filled="f" stroked="t" strokeweight=".472006pt" strokecolor="#2F2F2F">
                <v:path arrowok="t"/>
              </v:shape>
            </v:group>
            <v:group style="position:absolute;left:7590;top:2983;width:439;height:2" coordorigin="7590,2983" coordsize="439,2">
              <v:shape style="position:absolute;left:7590;top:2983;width:439;height:2" coordorigin="7590,2983" coordsize="439,0" path="m7590,2983l8029,2983e" filled="f" stroked="t" strokeweight=".472006pt" strokecolor="#545454">
                <v:path arrowok="t"/>
              </v:shape>
            </v:group>
            <v:group style="position:absolute;left:10261;top:2985;width:260;height:2" coordorigin="10261,2985" coordsize="260,2">
              <v:shape style="position:absolute;left:10261;top:2985;width:260;height:2" coordorigin="10261,2985" coordsize="260,0" path="m10261,2985l10521,2985e" filled="f" stroked="t" strokeweight=".472006pt" strokecolor="#444444">
                <v:path arrowok="t"/>
              </v:shape>
            </v:group>
            <v:group style="position:absolute;left:11531;top:2699;width:2;height:1247" coordorigin="11531,2699" coordsize="2,1247">
              <v:shape style="position:absolute;left:11531;top:2699;width:2;height:1247" coordorigin="11531,2699" coordsize="0,1247" path="m11531,3947l11531,2699e" filled="f" stroked="t" strokeweight=".70801pt" strokecolor="#646464">
                <v:path arrowok="t"/>
              </v:shape>
            </v:group>
            <v:group style="position:absolute;left:415;top:3197;width:4777;height:2" coordorigin="415,3197" coordsize="4777,2">
              <v:shape style="position:absolute;left:415;top:3197;width:4777;height:2" coordorigin="415,3197" coordsize="4777,0" path="m415,3197l5192,3197e" filled="f" stroked="t" strokeweight=".70801pt" strokecolor="#575757">
                <v:path arrowok="t"/>
              </v:shape>
            </v:group>
            <v:group style="position:absolute;left:422;top:2937;width:2;height:514" coordorigin="422,2937" coordsize="2,514">
              <v:shape style="position:absolute;left:422;top:2937;width:2;height:514" coordorigin="422,2937" coordsize="0,514" path="m422,3451l422,2937e" filled="f" stroked="t" strokeweight=".472006pt" strokecolor="#3B3B3B">
                <v:path arrowok="t"/>
              </v:shape>
            </v:group>
            <v:group style="position:absolute;left:5135;top:3199;width:831;height:2" coordorigin="5135,3199" coordsize="831,2">
              <v:shape style="position:absolute;left:5135;top:3199;width:831;height:2" coordorigin="5135,3199" coordsize="831,0" path="m5135,3199l5966,3199e" filled="f" stroked="t" strokeweight=".472006pt" strokecolor="#575757">
                <v:path arrowok="t"/>
              </v:shape>
            </v:group>
            <v:group style="position:absolute;left:5910;top:3202;width:5631;height:2" coordorigin="5910,3202" coordsize="5631,2">
              <v:shape style="position:absolute;left:5910;top:3202;width:5631;height:2" coordorigin="5910,3202" coordsize="5631,0" path="m5910,3202l11541,3202e" filled="f" stroked="t" strokeweight=".70801pt" strokecolor="#606060">
                <v:path arrowok="t"/>
              </v:shape>
            </v:group>
            <v:group style="position:absolute;left:10261;top:3204;width:260;height:2" coordorigin="10261,3204" coordsize="260,2">
              <v:shape style="position:absolute;left:10261;top:3204;width:260;height:2" coordorigin="10261,3204" coordsize="260,0" path="m10261,3204l10521,3204e" filled="f" stroked="t" strokeweight=".472006pt" strokecolor="#3F3F3F">
                <v:path arrowok="t"/>
              </v:shape>
            </v:group>
            <v:group style="position:absolute;left:3918;top:3190;width:2;height:262" coordorigin="3918,3190" coordsize="2,262">
              <v:shape style="position:absolute;left:3918;top:3190;width:2;height:262" coordorigin="3918,3190" coordsize="0,262" path="m3918,3451l3918,3190e" filled="f" stroked="t" strokeweight=".944013pt" strokecolor="#575757">
                <v:path arrowok="t"/>
              </v:shape>
            </v:group>
            <v:group style="position:absolute;left:6938;top:3180;width:2;height:243" coordorigin="6938,3180" coordsize="2,243">
              <v:shape style="position:absolute;left:6938;top:3180;width:2;height:243" coordorigin="6938,3180" coordsize="0,243" path="m6938,3423l6938,3180e" filled="f" stroked="t" strokeweight=".236003pt" strokecolor="#3F3F3F">
                <v:path arrowok="t"/>
              </v:shape>
            </v:group>
            <v:group style="position:absolute;left:3918;top:3394;width:2;height:238" coordorigin="3918,3394" coordsize="2,238">
              <v:shape style="position:absolute;left:3918;top:3394;width:2;height:238" coordorigin="3918,3394" coordsize="0,238" path="m3918,3632l3918,3394e" filled="f" stroked="t" strokeweight=".70801pt" strokecolor="#545454">
                <v:path arrowok="t"/>
              </v:shape>
            </v:group>
            <v:group style="position:absolute;left:3913;top:3620;width:1869;height:2" coordorigin="3913,3620" coordsize="1869,2">
              <v:shape style="position:absolute;left:3913;top:3620;width:1869;height:2" coordorigin="3913,3620" coordsize="1869,0" path="m3913,3620l5782,3620e" filled="f" stroked="t" strokeweight=".70801pt" strokecolor="#575757">
                <v:path arrowok="t"/>
              </v:shape>
            </v:group>
            <v:group style="position:absolute;left:5725;top:3930;width:5815;height:2" coordorigin="5725,3930" coordsize="5815,2">
              <v:shape style="position:absolute;left:5725;top:3930;width:5815;height:2" coordorigin="5725,3930" coordsize="5815,0" path="m5725,3930l11541,3930e" filled="f" stroked="t" strokeweight=".70801pt" strokecolor="#5B5B5B">
                <v:path arrowok="t"/>
              </v:shape>
            </v:group>
            <v:group style="position:absolute;left:6938;top:3423;width:2;height:519" coordorigin="6938,3423" coordsize="2,519">
              <v:shape style="position:absolute;left:6938;top:3423;width:2;height:519" coordorigin="6938,3423" coordsize="0,519" path="m6938,3942l6938,3423e" filled="f" stroked="t" strokeweight=".236003pt" strokecolor="#939393">
                <v:path arrowok="t"/>
              </v:shape>
            </v:group>
            <v:group style="position:absolute;left:415;top:3930;width:3531;height:2" coordorigin="415,3930" coordsize="3531,2">
              <v:shape style="position:absolute;left:415;top:3930;width:3531;height:2" coordorigin="415,3930" coordsize="3531,0" path="m415,3930l3946,3930e" filled="f" stroked="t" strokeweight=".70801pt" strokecolor="#545454">
                <v:path arrowok="t"/>
              </v:shape>
            </v:group>
            <v:group style="position:absolute;left:3922;top:3575;width:2;height:367" coordorigin="3922,3575" coordsize="2,367">
              <v:shape style="position:absolute;left:3922;top:3575;width:2;height:367" coordorigin="3922,3575" coordsize="0,367" path="m3922,3942l3922,3575e" filled="f" stroked="t" strokeweight=".70801pt" strokecolor="#444444">
                <v:path arrowok="t"/>
              </v:shape>
            </v:group>
            <v:group style="position:absolute;left:3852;top:3925;width:2039;height:2" coordorigin="3852,3925" coordsize="2039,2">
              <v:shape style="position:absolute;left:3852;top:3925;width:2039;height:2" coordorigin="3852,3925" coordsize="2039,0" path="m3852,3925l5891,3925e" filled="f" stroked="t" strokeweight=".944013pt" strokecolor="#383838">
                <v:path arrowok="t"/>
              </v:shape>
            </v:group>
            <v:group style="position:absolute;left:415;top:4206;width:11120;height:2" coordorigin="415,4206" coordsize="11120,2">
              <v:shape style="position:absolute;left:415;top:4206;width:11120;height:2" coordorigin="415,4206" coordsize="11120,0" path="m415,4206l11536,4206e" filled="f" stroked="t" strokeweight=".70801pt" strokecolor="#5B5B5B">
                <v:path arrowok="t"/>
              </v:shape>
            </v:group>
            <v:group style="position:absolute;left:420;top:3899;width:2;height:333" coordorigin="420,3899" coordsize="2,333">
              <v:shape style="position:absolute;left:420;top:3899;width:2;height:333" coordorigin="420,3899" coordsize="0,333" path="m420,4232l420,3899e" filled="f" stroked="t" strokeweight=".472006pt" strokecolor="#2F2F2F">
                <v:path arrowok="t"/>
              </v:shape>
            </v:group>
            <v:group style="position:absolute;left:4932;top:4206;width:260;height:2" coordorigin="4932,4206" coordsize="260,2">
              <v:shape style="position:absolute;left:4932;top:4206;width:260;height:2" coordorigin="4932,4206" coordsize="260,0" path="m4932,4206l5192,4206e" filled="f" stroked="t" strokeweight=".70801pt" strokecolor="#444444">
                <v:path arrowok="t"/>
              </v:shape>
            </v:group>
            <v:group style="position:absolute;left:10195;top:4208;width:1340;height:2" coordorigin="10195,4208" coordsize="1340,2">
              <v:shape style="position:absolute;left:10195;top:4208;width:1340;height:2" coordorigin="10195,4208" coordsize="1340,0" path="m10195,4208l11536,4208e" filled="f" stroked="t" strokeweight=".70801pt" strokecolor="#707070">
                <v:path arrowok="t"/>
              </v:shape>
            </v:group>
            <v:group style="position:absolute;left:2431;top:4425;width:9110;height:2" coordorigin="2431,4425" coordsize="9110,2">
              <v:shape style="position:absolute;left:2431;top:4425;width:9110;height:2" coordorigin="2431,4425" coordsize="9110,0" path="m2431,4425l11541,4425e" filled="f" stroked="t" strokeweight=".70801pt" strokecolor="#5B5B5B">
                <v:path arrowok="t"/>
              </v:shape>
            </v:group>
            <v:group style="position:absolute;left:11531;top:4204;width:2;height:666" coordorigin="11531,4204" coordsize="2,666">
              <v:shape style="position:absolute;left:11531;top:4204;width:2;height:666" coordorigin="11531,4204" coordsize="0,666" path="m11531,4870l11531,4204e" filled="f" stroked="t" strokeweight=".472006pt" strokecolor="#646464">
                <v:path arrowok="t"/>
              </v:shape>
            </v:group>
            <v:group style="position:absolute;left:4970;top:4418;width:2;height:471" coordorigin="4970,4418" coordsize="2,471">
              <v:shape style="position:absolute;left:4970;top:4418;width:2;height:471" coordorigin="4970,4418" coordsize="0,471" path="m4970,4889l4970,4418e" filled="f" stroked="t" strokeweight=".70801pt" strokecolor="#4B4B4B">
                <v:path arrowok="t"/>
              </v:shape>
            </v:group>
            <v:group style="position:absolute;left:4956;top:4861;width:1982;height:2" coordorigin="4956,4861" coordsize="1982,2">
              <v:shape style="position:absolute;left:4956;top:4861;width:1982;height:2" coordorigin="4956,4861" coordsize="1982,0" path="m4956,4861l6938,4861e" filled="f" stroked="t" strokeweight=".236003pt" strokecolor="#2B2B2B">
                <v:path arrowok="t"/>
              </v:shape>
            </v:group>
            <v:group style="position:absolute;left:7847;top:4413;width:2;height:257" coordorigin="7847,4413" coordsize="2,257">
              <v:shape style="position:absolute;left:7847;top:4413;width:2;height:257" coordorigin="7847,4413" coordsize="0,257" path="m7847,4670l7847,4413e" filled="f" stroked="t" strokeweight=".472006pt" strokecolor="#575757">
                <v:path arrowok="t"/>
              </v:shape>
            </v:group>
            <v:group style="position:absolute;left:11538;top:4204;width:2;height:11473" coordorigin="11538,4204" coordsize="2,11473">
              <v:shape style="position:absolute;left:11538;top:4204;width:2;height:11473" coordorigin="11538,4204" coordsize="0,11473" path="m11538,15677l11538,4204e" filled="f" stroked="t" strokeweight=".70801pt" strokecolor="#676767">
                <v:path arrowok="t"/>
              </v:shape>
            </v:group>
            <v:group style="position:absolute;left:6938;top:4861;width:680;height:2" coordorigin="6938,4861" coordsize="680,2">
              <v:shape style="position:absolute;left:6938;top:4861;width:680;height:2" coordorigin="6938,4861" coordsize="680,0" path="m6938,4861l7618,4861e" filled="f" stroked="t" strokeweight=".236003pt" strokecolor="#000000">
                <v:path arrowok="t"/>
              </v:shape>
            </v:group>
            <v:group style="position:absolute;left:7694;top:4892;width:165;height:2" coordorigin="7694,4892" coordsize="165,2">
              <v:shape style="position:absolute;left:7694;top:4892;width:165;height:2" coordorigin="7694,4892" coordsize="165,0" path="m7694,4892l7859,4892e" filled="f" stroked="t" strokeweight=".236003pt" strokecolor="#939393">
                <v:path arrowok="t"/>
              </v:shape>
            </v:group>
            <v:group style="position:absolute;left:7847;top:4589;width:2;height:305" coordorigin="7847,4589" coordsize="2,305">
              <v:shape style="position:absolute;left:7847;top:4589;width:2;height:305" coordorigin="7847,4589" coordsize="0,305" path="m7847,4894l7847,4589e" filled="f" stroked="t" strokeweight=".944013pt" strokecolor="#707070">
                <v:path arrowok="t"/>
              </v:shape>
            </v:group>
            <v:group style="position:absolute;left:7831;top:4861;width:170;height:2" coordorigin="7831,4861" coordsize="170,2">
              <v:shape style="position:absolute;left:7831;top:4861;width:170;height:2" coordorigin="7831,4861" coordsize="170,0" path="m7831,4861l8001,4861e" filled="f" stroked="t" strokeweight=".236003pt" strokecolor="#707070">
                <v:path arrowok="t"/>
              </v:shape>
            </v:group>
            <v:group style="position:absolute;left:8001;top:4861;width:2492;height:2" coordorigin="8001,4861" coordsize="2492,2">
              <v:shape style="position:absolute;left:8001;top:4861;width:2492;height:2" coordorigin="8001,4861" coordsize="2492,0" path="m8001,4861l10493,4861e" filled="f" stroked="t" strokeweight=".236003pt" strokecolor="#000000">
                <v:path arrowok="t"/>
              </v:shape>
            </v:group>
            <v:group style="position:absolute;left:10493;top:4861;width:1038;height:2" coordorigin="10493,4861" coordsize="1038,2">
              <v:shape style="position:absolute;left:10493;top:4861;width:1038;height:2" coordorigin="10493,4861" coordsize="1038,0" path="m10493,4861l11531,4861e" filled="f" stroked="t" strokeweight=".236003pt" strokecolor="#575757">
                <v:path arrowok="t"/>
              </v:shape>
            </v:group>
            <v:group style="position:absolute;left:4970;top:4832;width:2;height:328" coordorigin="4970,4832" coordsize="2,328">
              <v:shape style="position:absolute;left:4970;top:4832;width:2;height:328" coordorigin="4970,4832" coordsize="0,328" path="m4970,5161l4970,4832e" filled="f" stroked="t" strokeweight=".472006pt" strokecolor="#343434">
                <v:path arrowok="t"/>
              </v:shape>
            </v:group>
            <v:group style="position:absolute;left:4961;top:5141;width:2903;height:2" coordorigin="4961,5141" coordsize="2903,2">
              <v:shape style="position:absolute;left:4961;top:5141;width:2903;height:2" coordorigin="4961,5141" coordsize="2903,0" path="m4961,5141l7864,5141e" filled="f" stroked="t" strokeweight=".70801pt" strokecolor="#575757">
                <v:path arrowok="t"/>
              </v:shape>
            </v:group>
            <v:group style="position:absolute;left:7769;top:5141;width:1402;height:2" coordorigin="7769,5141" coordsize="1402,2">
              <v:shape style="position:absolute;left:7769;top:5141;width:1402;height:2" coordorigin="7769,5141" coordsize="1402,0" path="m7769,5141l9171,5141e" filled="f" stroked="t" strokeweight=".70801pt" strokecolor="#747474">
                <v:path arrowok="t"/>
              </v:shape>
            </v:group>
            <v:group style="position:absolute;left:9114;top:5141;width:453;height:2" coordorigin="9114,5141" coordsize="453,2">
              <v:shape style="position:absolute;left:9114;top:5141;width:453;height:2" coordorigin="9114,5141" coordsize="453,0" path="m9114,5141l9568,5141e" filled="f" stroked="t" strokeweight=".472006pt" strokecolor="#4F4F4F">
                <v:path arrowok="t"/>
              </v:shape>
            </v:group>
            <v:group style="position:absolute;left:9511;top:5141;width:2034;height:2" coordorigin="9511,5141" coordsize="2034,2">
              <v:shape style="position:absolute;left:9511;top:5141;width:2034;height:2" coordorigin="9511,5141" coordsize="2034,0" path="m9511,5141l11545,5141e" filled="f" stroked="t" strokeweight=".70801pt" strokecolor="#6B6B6B">
                <v:path arrowok="t"/>
              </v:shape>
            </v:group>
            <v:group style="position:absolute;left:4970;top:5103;width:2;height:519" coordorigin="4970,5103" coordsize="2,519">
              <v:shape style="position:absolute;left:4970;top:5103;width:2;height:519" coordorigin="4970,5103" coordsize="0,519" path="m4970,5622l4970,5103e" filled="f" stroked="t" strokeweight=".944013pt" strokecolor="#575757">
                <v:path arrowok="t"/>
              </v:shape>
            </v:group>
            <v:group style="position:absolute;left:4961;top:5358;width:4210;height:2" coordorigin="4961,5358" coordsize="4210,2">
              <v:shape style="position:absolute;left:4961;top:5358;width:4210;height:2" coordorigin="4961,5358" coordsize="4210,0" path="m4961,5358l9171,5358e" filled="f" stroked="t" strokeweight=".70801pt" strokecolor="#606060">
                <v:path arrowok="t"/>
              </v:shape>
            </v:group>
            <v:group style="position:absolute;left:9114;top:5360;width:453;height:2" coordorigin="9114,5360" coordsize="453,2">
              <v:shape style="position:absolute;left:9114;top:5360;width:453;height:2" coordorigin="9114,5360" coordsize="453,0" path="m9114,5360l9568,5360e" filled="f" stroked="t" strokeweight=".472006pt" strokecolor="#545454">
                <v:path arrowok="t"/>
              </v:shape>
            </v:group>
            <v:group style="position:absolute;left:9426;top:5360;width:2115;height:2" coordorigin="9426,5360" coordsize="2115,2">
              <v:shape style="position:absolute;left:9426;top:5360;width:2115;height:2" coordorigin="9426,5360" coordsize="2115,0" path="m9426,5360l11541,5360e" filled="f" stroked="t" strokeweight=".70801pt" strokecolor="#676767">
                <v:path arrowok="t"/>
              </v:shape>
            </v:group>
            <v:group style="position:absolute;left:2426;top:5572;width:1218;height:2" coordorigin="2426,5572" coordsize="1218,2">
              <v:shape style="position:absolute;left:2426;top:5572;width:1218;height:2" coordorigin="2426,5572" coordsize="1218,0" path="m2426,5572l3644,5572e" filled="f" stroked="t" strokeweight=".944013pt" strokecolor="#575757">
                <v:path arrowok="t"/>
              </v:shape>
            </v:group>
            <v:group style="position:absolute;left:3587;top:5570;width:227;height:2" coordorigin="3587,5570" coordsize="227,2">
              <v:shape style="position:absolute;left:3587;top:5570;width:227;height:2" coordorigin="3587,5570" coordsize="227,0" path="m3587,5570l3814,5570e" filled="f" stroked="t" strokeweight=".472006pt" strokecolor="#343434">
                <v:path arrowok="t"/>
              </v:shape>
            </v:group>
            <v:group style="position:absolute;left:3757;top:5572;width:7783;height:2" coordorigin="3757,5572" coordsize="7783,2">
              <v:shape style="position:absolute;left:3757;top:5572;width:7783;height:2" coordorigin="3757,5572" coordsize="7783,0" path="m3757,5572l11541,5572e" filled="f" stroked="t" strokeweight=".70801pt" strokecolor="#5B5B5B">
                <v:path arrowok="t"/>
              </v:shape>
            </v:group>
            <v:group style="position:absolute;left:10261;top:5575;width:260;height:2" coordorigin="10261,5575" coordsize="260,2">
              <v:shape style="position:absolute;left:10261;top:5575;width:260;height:2" coordorigin="10261,5575" coordsize="260,0" path="m10261,5575l10521,5575e" filled="f" stroked="t" strokeweight=".472006pt" strokecolor="#383838">
                <v:path arrowok="t"/>
              </v:shape>
            </v:group>
            <v:group style="position:absolute;left:11536;top:5341;width:2;height:262" coordorigin="11536,5341" coordsize="2,262">
              <v:shape style="position:absolute;left:11536;top:5341;width:2;height:262" coordorigin="11536,5341" coordsize="0,262" path="m11536,5603l11536,5341e" filled="f" stroked="t" strokeweight=".472006pt" strokecolor="#4B4B4B">
                <v:path arrowok="t"/>
              </v:shape>
            </v:group>
            <v:group style="position:absolute;left:415;top:5803;width:3521;height:2" coordorigin="415,5803" coordsize="3521,2">
              <v:shape style="position:absolute;left:415;top:5803;width:3521;height:2" coordorigin="415,5803" coordsize="3521,0" path="m415,5803l3937,5803e" filled="f" stroked="t" strokeweight=".70801pt" strokecolor="#575757">
                <v:path arrowok="t"/>
              </v:shape>
            </v:group>
            <v:group style="position:absolute;left:420;top:5537;width:2;height:300" coordorigin="420,5537" coordsize="2,300">
              <v:shape style="position:absolute;left:420;top:5537;width:2;height:300" coordorigin="420,5537" coordsize="0,300" path="m420,5837l420,5537e" filled="f" stroked="t" strokeweight=".472006pt" strokecolor="#2B2B2B">
                <v:path arrowok="t"/>
              </v:shape>
            </v:group>
            <v:group style="position:absolute;left:3880;top:5803;width:420;height:2" coordorigin="3880,5803" coordsize="420,2">
              <v:shape style="position:absolute;left:3880;top:5803;width:420;height:2" coordorigin="3880,5803" coordsize="420,0" path="m3880,5803l4300,5803e" filled="f" stroked="t" strokeweight=".472006pt" strokecolor="#2F2F2F">
                <v:path arrowok="t"/>
              </v:shape>
            </v:group>
            <v:group style="position:absolute;left:4229;top:5803;width:434;height:2" coordorigin="4229,5803" coordsize="434,2">
              <v:shape style="position:absolute;left:4229;top:5803;width:434;height:2" coordorigin="4229,5803" coordsize="434,0" path="m4229,5803l4663,5803e" filled="f" stroked="t" strokeweight=".944013pt" strokecolor="#5B5B5B">
                <v:path arrowok="t"/>
              </v:shape>
            </v:group>
            <v:group style="position:absolute;left:4536;top:5803;width:463;height:2" coordorigin="4536,5803" coordsize="463,2">
              <v:shape style="position:absolute;left:4536;top:5803;width:463;height:2" coordorigin="4536,5803" coordsize="463,0" path="m4536,5803l4999,5803e" filled="f" stroked="t" strokeweight=".472006pt" strokecolor="#444444">
                <v:path arrowok="t"/>
              </v:shape>
            </v:group>
            <v:group style="position:absolute;left:4970;top:5532;width:2;height:305" coordorigin="4970,5532" coordsize="2,305">
              <v:shape style="position:absolute;left:4970;top:5532;width:2;height:305" coordorigin="4970,5532" coordsize="0,305" path="m4970,5837l4970,5532e" filled="f" stroked="t" strokeweight=".472006pt" strokecolor="#383838">
                <v:path arrowok="t"/>
              </v:shape>
            </v:group>
            <v:group style="position:absolute;left:4928;top:5806;width:6618;height:2" coordorigin="4928,5806" coordsize="6618,2">
              <v:shape style="position:absolute;left:4928;top:5806;width:6618;height:2" coordorigin="4928,5806" coordsize="6618,0" path="m4928,5806l11545,5806e" filled="f" stroked="t" strokeweight=".70801pt" strokecolor="#5B5B5B">
                <v:path arrowok="t"/>
              </v:shape>
            </v:group>
            <v:group style="position:absolute;left:11536;top:5532;width:2;height:552" coordorigin="11536,5532" coordsize="2,552">
              <v:shape style="position:absolute;left:11536;top:5532;width:2;height:552" coordorigin="11536,5532" coordsize="0,552" path="m11536,6084l11536,5532e" filled="f" stroked="t" strokeweight=".944013pt" strokecolor="#676767">
                <v:path arrowok="t"/>
              </v:shape>
            </v:group>
            <v:group style="position:absolute;left:2436;top:5765;width:2;height:319" coordorigin="2436,5765" coordsize="2,319">
              <v:shape style="position:absolute;left:2436;top:5765;width:2;height:319" coordorigin="2436,5765" coordsize="0,319" path="m2436,6084l2436,5765e" filled="f" stroked="t" strokeweight=".70801pt" strokecolor="#444444">
                <v:path arrowok="t"/>
              </v:shape>
            </v:group>
            <v:group style="position:absolute;left:4970;top:5765;width:2;height:690" coordorigin="4970,5765" coordsize="2,690">
              <v:shape style="position:absolute;left:4970;top:5765;width:2;height:690" coordorigin="4970,5765" coordsize="0,690" path="m4970,6455l4970,5765e" filled="f" stroked="t" strokeweight=".70801pt" strokecolor="#545454">
                <v:path arrowok="t"/>
              </v:shape>
            </v:group>
            <v:group style="position:absolute;left:7849;top:5794;width:2;height:290" coordorigin="7849,5794" coordsize="2,290">
              <v:shape style="position:absolute;left:7849;top:5794;width:2;height:290" coordorigin="7849,5794" coordsize="0,290" path="m7849,6084l7849,5794e" filled="f" stroked="t" strokeweight=".472006pt" strokecolor="#545454">
                <v:path arrowok="t"/>
              </v:shape>
            </v:group>
            <v:group style="position:absolute;left:2426;top:6056;width:2;height:162" coordorigin="2426,6056" coordsize="2,162">
              <v:shape style="position:absolute;left:2426;top:6056;width:2;height:162" coordorigin="2426,6056" coordsize="0,162" path="m2426,6217l2426,6056e" filled="f" stroked="t" strokeweight=".70801pt" strokecolor="#2B2B2B">
                <v:path arrowok="t"/>
              </v:shape>
            </v:group>
            <v:group style="position:absolute;left:2431;top:6227;width:1869;height:2" coordorigin="2431,6227" coordsize="1869,2">
              <v:shape style="position:absolute;left:2431;top:6227;width:1869;height:2" coordorigin="2431,6227" coordsize="1869,0" path="m2431,6227l4300,6227e" filled="f" stroked="t" strokeweight=".70801pt" strokecolor="#545454">
                <v:path arrowok="t"/>
              </v:shape>
            </v:group>
            <v:group style="position:absolute;left:4243;top:6227;width:349;height:2" coordorigin="4243,6227" coordsize="349,2">
              <v:shape style="position:absolute;left:4243;top:6227;width:349;height:2" coordorigin="4243,6227" coordsize="349,0" path="m4243,6227l4593,6227e" filled="f" stroked="t" strokeweight=".472006pt" strokecolor="#2F2F2F">
                <v:path arrowok="t"/>
              </v:shape>
            </v:group>
            <v:group style="position:absolute;left:4536;top:6229;width:2884;height:2" coordorigin="4536,6229" coordsize="2884,2">
              <v:shape style="position:absolute;left:4536;top:6229;width:2884;height:2" coordorigin="4536,6229" coordsize="2884,0" path="m4536,6229l7420,6229e" filled="f" stroked="t" strokeweight=".70801pt" strokecolor="#5B5B5B">
                <v:path arrowok="t"/>
              </v:shape>
            </v:group>
            <v:group style="position:absolute;left:7363;top:6227;width:283;height:2" coordorigin="7363,6227" coordsize="283,2">
              <v:shape style="position:absolute;left:7363;top:6227;width:283;height:2" coordorigin="7363,6227" coordsize="283,0" path="m7363,6227l7647,6227e" filled="f" stroked="t" strokeweight=".472006pt" strokecolor="#4B4B4B">
                <v:path arrowok="t"/>
              </v:shape>
            </v:group>
            <v:group style="position:absolute;left:7590;top:6227;width:283;height:2" coordorigin="7590,6227" coordsize="283,2">
              <v:shape style="position:absolute;left:7590;top:6227;width:283;height:2" coordorigin="7590,6227" coordsize="283,0" path="m7590,6227l7873,6227e" filled="f" stroked="t" strokeweight=".472006pt" strokecolor="#343434">
                <v:path arrowok="t"/>
              </v:shape>
            </v:group>
            <v:group style="position:absolute;left:7849;top:6027;width:2;height:424" coordorigin="7849,6027" coordsize="2,424">
              <v:shape style="position:absolute;left:7849;top:6027;width:2;height:424" coordorigin="7849,6027" coordsize="0,424" path="m7849,6451l7849,6027e" filled="f" stroked="t" strokeweight=".944013pt" strokecolor="#646464">
                <v:path arrowok="t"/>
              </v:shape>
            </v:group>
            <v:group style="position:absolute;left:7802;top:6229;width:2516;height:2" coordorigin="7802,6229" coordsize="2516,2">
              <v:shape style="position:absolute;left:7802;top:6229;width:2516;height:2" coordorigin="7802,6229" coordsize="2516,0" path="m7802,6229l10318,6229e" filled="f" stroked="t" strokeweight=".70801pt" strokecolor="#5B5B5B">
                <v:path arrowok="t"/>
              </v:shape>
            </v:group>
            <v:group style="position:absolute;left:10261;top:6232;width:260;height:2" coordorigin="10261,6232" coordsize="260,2">
              <v:shape style="position:absolute;left:10261;top:6232;width:260;height:2" coordorigin="10261,6232" coordsize="260,0" path="m10261,6232l10521,6232e" filled="f" stroked="t" strokeweight=".472006pt" strokecolor="#444444">
                <v:path arrowok="t"/>
              </v:shape>
            </v:group>
            <v:group style="position:absolute;left:10464;top:6229;width:1076;height:2" coordorigin="10464,6229" coordsize="1076,2">
              <v:shape style="position:absolute;left:10464;top:6229;width:1076;height:2" coordorigin="10464,6229" coordsize="1076,0" path="m10464,6229l11541,6229e" filled="f" stroked="t" strokeweight=".70801pt" strokecolor="#676767">
                <v:path arrowok="t"/>
              </v:shape>
            </v:group>
            <v:group style="position:absolute;left:11536;top:6027;width:2;height:229" coordorigin="11536,6027" coordsize="2,229">
              <v:shape style="position:absolute;left:11536;top:6027;width:2;height:229" coordorigin="11536,6027" coordsize="0,229" path="m11536,6255l11536,6027e" filled="f" stroked="t" strokeweight=".472006pt" strokecolor="#545454">
                <v:path arrowok="t"/>
              </v:shape>
            </v:group>
            <v:group style="position:absolute;left:2426;top:6448;width:9119;height:2" coordorigin="2426,6448" coordsize="9119,2">
              <v:shape style="position:absolute;left:2426;top:6448;width:9119;height:2" coordorigin="2426,6448" coordsize="9119,0" path="m2426,6448l11545,6448e" filled="f" stroked="t" strokeweight=".70801pt" strokecolor="#5B5B5B">
                <v:path arrowok="t"/>
              </v:shape>
            </v:group>
            <v:group style="position:absolute;left:7590;top:6446;width:283;height:2" coordorigin="7590,6446" coordsize="283,2">
              <v:shape style="position:absolute;left:7590;top:6446;width:283;height:2" coordorigin="7590,6446" coordsize="283,0" path="m7590,6446l7873,6446e" filled="f" stroked="t" strokeweight=".472006pt" strokecolor="#383838">
                <v:path arrowok="t"/>
              </v:shape>
            </v:group>
            <v:group style="position:absolute;left:10261;top:6451;width:260;height:2" coordorigin="10261,6451" coordsize="260,2">
              <v:shape style="position:absolute;left:10261;top:6451;width:260;height:2" coordorigin="10261,6451" coordsize="260,0" path="m10261,6451l10521,6451e" filled="f" stroked="t" strokeweight=".472006pt" strokecolor="#4F4F4F">
                <v:path arrowok="t"/>
              </v:shape>
            </v:group>
            <v:group style="position:absolute;left:793;top:6662;width:10752;height:2" coordorigin="793,6662" coordsize="10752,2">
              <v:shape style="position:absolute;left:793;top:6662;width:10752;height:2" coordorigin="793,6662" coordsize="10752,0" path="m793,6662l11545,6662e" filled="f" stroked="t" strokeweight=".70801pt" strokecolor="#5B5B5B">
                <v:path arrowok="t"/>
              </v:shape>
            </v:group>
            <v:group style="position:absolute;left:11536;top:6389;width:2;height:1400" coordorigin="11536,6389" coordsize="2,1400">
              <v:shape style="position:absolute;left:11536;top:6389;width:2;height:1400" coordorigin="11536,6389" coordsize="0,1400" path="m11536,7788l11536,6389e" filled="f" stroked="t" strokeweight=".70801pt" strokecolor="#646464">
                <v:path arrowok="t"/>
              </v:shape>
            </v:group>
            <v:group style="position:absolute;left:406;top:7110;width:11135;height:2" coordorigin="406,7110" coordsize="11135,2">
              <v:shape style="position:absolute;left:406;top:7110;width:11135;height:2" coordorigin="406,7110" coordsize="11135,0" path="m406,7110l11541,7110e" filled="f" stroked="t" strokeweight=".70801pt" strokecolor="#5B5B5B">
                <v:path arrowok="t"/>
              </v:shape>
            </v:group>
            <v:group style="position:absolute;left:2438;top:6617;width:2;height:514" coordorigin="2438,6617" coordsize="2,514">
              <v:shape style="position:absolute;left:2438;top:6617;width:2;height:514" coordorigin="2438,6617" coordsize="0,514" path="m2438,7131l2438,6617e" filled="f" stroked="t" strokeweight=".70801pt" strokecolor="#383838">
                <v:path arrowok="t"/>
              </v:shape>
            </v:group>
            <v:group style="position:absolute;left:422;top:6189;width:2;height:276" coordorigin="422,6189" coordsize="2,276">
              <v:shape style="position:absolute;left:422;top:6189;width:2;height:276" coordorigin="422,6189" coordsize="0,276" path="m422,6465l422,6189e" filled="f" stroked="t" strokeweight=".472006pt" strokecolor="#4B4B4B">
                <v:path arrowok="t"/>
              </v:shape>
            </v:group>
            <v:group style="position:absolute;left:420;top:6408;width:2;height:271" coordorigin="420,6408" coordsize="2,271">
              <v:shape style="position:absolute;left:420;top:6408;width:2;height:271" coordorigin="420,6408" coordsize="0,271" path="m420,6679l420,6408e" filled="f" stroked="t" strokeweight=".472006pt" strokecolor="#2F2F2F">
                <v:path arrowok="t"/>
              </v:shape>
            </v:group>
            <v:group style="position:absolute;left:420;top:3052;width:2;height:4299" coordorigin="420,3052" coordsize="2,4299">
              <v:shape style="position:absolute;left:420;top:3052;width:2;height:4299" coordorigin="420,3052" coordsize="0,4299" path="m420,7350l420,3052e" filled="f" stroked="t" strokeweight=".70801pt" strokecolor="#545454">
                <v:path arrowok="t"/>
              </v:shape>
            </v:group>
            <v:group style="position:absolute;left:4968;top:7103;width:2;height:248" coordorigin="4968,7103" coordsize="2,248">
              <v:shape style="position:absolute;left:4968;top:7103;width:2;height:248" coordorigin="4968,7103" coordsize="0,248" path="m4968,7350l4968,7103e" filled="f" stroked="t" strokeweight=".944013pt" strokecolor="#5B5B5B">
                <v:path arrowok="t"/>
              </v:shape>
            </v:group>
            <v:group style="position:absolute;left:4966;top:7331;width:6580;height:2" coordorigin="4966,7331" coordsize="6580,2">
              <v:shape style="position:absolute;left:4966;top:7331;width:6580;height:2" coordorigin="4966,7331" coordsize="6580,0" path="m4966,7331l11545,7331e" filled="f" stroked="t" strokeweight=".70801pt" strokecolor="#606060">
                <v:path arrowok="t"/>
              </v:shape>
            </v:group>
            <v:group style="position:absolute;left:4966;top:7546;width:6580;height:2" coordorigin="4966,7546" coordsize="6580,2">
              <v:shape style="position:absolute;left:4966;top:7546;width:6580;height:2" coordorigin="4966,7546" coordsize="6580,0" path="m4966,7546l11545,7546e" filled="f" stroked="t" strokeweight=".70801pt" strokecolor="#606060">
                <v:path arrowok="t"/>
              </v:shape>
            </v:group>
            <v:group style="position:absolute;left:411;top:7760;width:3233;height:2" coordorigin="411,7760" coordsize="3233,2">
              <v:shape style="position:absolute;left:411;top:7760;width:3233;height:2" coordorigin="411,7760" coordsize="3233,0" path="m411,7760l3644,7760e" filled="f" stroked="t" strokeweight=".70801pt" strokecolor="#545454">
                <v:path arrowok="t"/>
              </v:shape>
            </v:group>
            <v:group style="position:absolute;left:418;top:7293;width:2;height:495" coordorigin="418,7293" coordsize="2,495">
              <v:shape style="position:absolute;left:418;top:7293;width:2;height:495" coordorigin="418,7293" coordsize="0,495" path="m418,7788l418,7293e" filled="f" stroked="t" strokeweight=".472006pt" strokecolor="#3F3F3F">
                <v:path arrowok="t"/>
              </v:shape>
            </v:group>
            <v:group style="position:absolute;left:3587;top:7760;width:227;height:2" coordorigin="3587,7760" coordsize="227,2">
              <v:shape style="position:absolute;left:3587;top:7760;width:227;height:2" coordorigin="3587,7760" coordsize="227,0" path="m3587,7760l3814,7760e" filled="f" stroked="t" strokeweight=".472006pt" strokecolor="#2F2F2F">
                <v:path arrowok="t"/>
              </v:shape>
            </v:group>
            <v:group style="position:absolute;left:4968;top:7293;width:2;height:476" coordorigin="4968,7293" coordsize="2,476">
              <v:shape style="position:absolute;left:4968;top:7293;width:2;height:476" coordorigin="4968,7293" coordsize="0,476" path="m4968,7769l4968,7293e" filled="f" stroked="t" strokeweight=".70801pt" strokecolor="#444444">
                <v:path arrowok="t"/>
              </v:shape>
            </v:group>
            <v:group style="position:absolute;left:3757;top:7757;width:6561;height:2" coordorigin="3757,7757" coordsize="6561,2">
              <v:shape style="position:absolute;left:3757;top:7757;width:6561;height:2" coordorigin="3757,7757" coordsize="6561,0" path="m3757,7757l10318,7757e" filled="f" stroked="t" strokeweight=".70801pt" strokecolor="#5B5B5B">
                <v:path arrowok="t"/>
              </v:shape>
            </v:group>
            <v:group style="position:absolute;left:10261;top:7760;width:1279;height:2" coordorigin="10261,7760" coordsize="1279,2">
              <v:shape style="position:absolute;left:10261;top:7760;width:1279;height:2" coordorigin="10261,7760" coordsize="1279,0" path="m10261,7760l11541,7760e" filled="f" stroked="t" strokeweight=".70801pt" strokecolor="#747474">
                <v:path arrowok="t"/>
              </v:shape>
            </v:group>
            <v:group style="position:absolute;left:418;top:7717;width:2;height:328" coordorigin="418,7717" coordsize="2,328">
              <v:shape style="position:absolute;left:418;top:7717;width:2;height:328" coordorigin="418,7717" coordsize="0,328" path="m418,8045l418,7717e" filled="f" stroked="t" strokeweight=".944013pt" strokecolor="#646464">
                <v:path arrowok="t"/>
              </v:shape>
            </v:group>
            <v:group style="position:absolute;left:2436;top:5103;width:2;height:300" coordorigin="2436,5103" coordsize="2,300">
              <v:shape style="position:absolute;left:2436;top:5103;width:2;height:300" coordorigin="2436,5103" coordsize="0,300" path="m2436,5403l2436,5103e" filled="f" stroked="t" strokeweight=".472006pt" strokecolor="#2B2B2B">
                <v:path arrowok="t"/>
              </v:shape>
            </v:group>
            <v:group style="position:absolute;left:2436;top:3923;width:2;height:8193" coordorigin="2436,3923" coordsize="2,8193">
              <v:shape style="position:absolute;left:2436;top:3923;width:2;height:8193" coordorigin="2436,3923" coordsize="0,8193" path="m2436,12116l2436,3923e" filled="f" stroked="t" strokeweight=".944013pt" strokecolor="#4F4F4F">
                <v:path arrowok="t"/>
              </v:shape>
            </v:group>
            <v:group style="position:absolute;left:11536;top:7717;width:2;height:328" coordorigin="11536,7717" coordsize="2,328">
              <v:shape style="position:absolute;left:11536;top:7717;width:2;height:328" coordorigin="11536,7717" coordsize="0,328" path="m11536,8045l11536,7717e" filled="f" stroked="t" strokeweight=".472006pt" strokecolor="#444444">
                <v:path arrowok="t"/>
              </v:shape>
            </v:group>
            <v:group style="position:absolute;left:420;top:7988;width:2;height:286" coordorigin="420,7988" coordsize="2,286">
              <v:shape style="position:absolute;left:420;top:7988;width:2;height:286" coordorigin="420,7988" coordsize="0,286" path="m420,8274l420,7988e" filled="f" stroked="t" strokeweight=".472006pt" strokecolor="#4B4B4B">
                <v:path arrowok="t"/>
              </v:shape>
            </v:group>
            <v:group style="position:absolute;left:11536;top:7988;width:2;height:605" coordorigin="11536,7988" coordsize="2,605">
              <v:shape style="position:absolute;left:11536;top:7988;width:2;height:605" coordorigin="11536,7988" coordsize="0,605" path="m11536,8593l11536,7988e" filled="f" stroked="t" strokeweight=".944013pt" strokecolor="#676767">
                <v:path arrowok="t"/>
              </v:shape>
            </v:group>
            <v:group style="position:absolute;left:411;top:8567;width:8430;height:2" coordorigin="411,8567" coordsize="8430,2">
              <v:shape style="position:absolute;left:411;top:8567;width:8430;height:2" coordorigin="411,8567" coordsize="8430,0" path="m411,8567l8841,8567e" filled="f" stroked="t" strokeweight=".70801pt" strokecolor="#545454">
                <v:path arrowok="t"/>
              </v:shape>
            </v:group>
            <v:group style="position:absolute;left:420;top:8217;width:2;height:619" coordorigin="420,8217" coordsize="2,619">
              <v:shape style="position:absolute;left:420;top:8217;width:2;height:619" coordorigin="420,8217" coordsize="0,619" path="m420,8836l420,8217e" filled="f" stroked="t" strokeweight=".70801pt" strokecolor="#575757">
                <v:path arrowok="t"/>
              </v:shape>
            </v:group>
            <v:group style="position:absolute;left:8784;top:8564;width:387;height:2" coordorigin="8784,8564" coordsize="387,2">
              <v:shape style="position:absolute;left:8784;top:8564;width:387;height:2" coordorigin="8784,8564" coordsize="387,0" path="m8784,8564l9171,8564e" filled="f" stroked="t" strokeweight=".472006pt" strokecolor="#4F4F4F">
                <v:path arrowok="t"/>
              </v:shape>
            </v:group>
            <v:group style="position:absolute;left:9067;top:8567;width:2473;height:2" coordorigin="9067,8567" coordsize="2473,2">
              <v:shape style="position:absolute;left:9067;top:8567;width:2473;height:2" coordorigin="9067,8567" coordsize="2473,0" path="m9067,8567l11541,8567e" filled="f" stroked="t" strokeweight=".70801pt" strokecolor="#676767">
                <v:path arrowok="t"/>
              </v:shape>
            </v:group>
            <v:group style="position:absolute;left:2436;top:8522;width:2;height:314" coordorigin="2436,8522" coordsize="2,314">
              <v:shape style="position:absolute;left:2436;top:8522;width:2;height:314" coordorigin="2436,8522" coordsize="0,314" path="m2436,8836l2436,8522e" filled="f" stroked="t" strokeweight=".472006pt" strokecolor="#3B3B3B">
                <v:path arrowok="t"/>
              </v:shape>
            </v:group>
            <v:group style="position:absolute;left:11536;top:8522;width:2;height:314" coordorigin="11536,8522" coordsize="2,314">
              <v:shape style="position:absolute;left:11536;top:8522;width:2;height:314" coordorigin="11536,8522" coordsize="0,314" path="m11536,8836l11536,8522e" filled="f" stroked="t" strokeweight=".472006pt" strokecolor="#4F4F4F">
                <v:path arrowok="t"/>
              </v:shape>
            </v:group>
            <v:group style="position:absolute;left:420;top:8779;width:2;height:328" coordorigin="420,8779" coordsize="2,328">
              <v:shape style="position:absolute;left:420;top:8779;width:2;height:328" coordorigin="420,8779" coordsize="0,328" path="m420,9107l420,8779e" filled="f" stroked="t" strokeweight=".472006pt" strokecolor="#282828">
                <v:path arrowok="t"/>
              </v:shape>
            </v:group>
            <v:group style="position:absolute;left:11536;top:8779;width:2;height:328" coordorigin="11536,8779" coordsize="2,328">
              <v:shape style="position:absolute;left:11536;top:8779;width:2;height:328" coordorigin="11536,8779" coordsize="0,328" path="m11536,9107l11536,8779e" filled="f" stroked="t" strokeweight=".70801pt" strokecolor="#6B6B6B">
                <v:path arrowok="t"/>
              </v:shape>
            </v:group>
            <v:group style="position:absolute;left:420;top:9050;width:2;height:700" coordorigin="420,9050" coordsize="2,700">
              <v:shape style="position:absolute;left:420;top:9050;width:2;height:700" coordorigin="420,9050" coordsize="0,700" path="m420,9750l420,9050e" filled="f" stroked="t" strokeweight=".70801pt" strokecolor="#575757">
                <v:path arrowok="t"/>
              </v:shape>
            </v:group>
            <v:group style="position:absolute;left:11526;top:9093;width:2;height:124" coordorigin="11526,9093" coordsize="2,124">
              <v:shape style="position:absolute;left:11526;top:9093;width:2;height:124" coordorigin="11526,9093" coordsize="0,124" path="m11526,9217l11526,9093e" filled="f" stroked="t" strokeweight="1.180016pt" strokecolor="#676767">
                <v:path arrowok="t"/>
              </v:shape>
            </v:group>
            <v:group style="position:absolute;left:2436;top:9231;width:2;height:519" coordorigin="2436,9231" coordsize="2,519">
              <v:shape style="position:absolute;left:2436;top:9231;width:2;height:519" coordorigin="2436,9231" coordsize="0,519" path="m2436,9750l2436,9231e" filled="f" stroked="t" strokeweight=".70801pt" strokecolor="#444444">
                <v:path arrowok="t"/>
              </v:shape>
            </v:group>
            <v:group style="position:absolute;left:415;top:9721;width:807;height:2" coordorigin="415,9721" coordsize="807,2">
              <v:shape style="position:absolute;left:415;top:9721;width:807;height:2" coordorigin="415,9721" coordsize="807,0" path="m415,9721l1222,9721e" filled="f" stroked="t" strokeweight=".70801pt" strokecolor="#5B5B5B">
                <v:path arrowok="t"/>
              </v:shape>
            </v:group>
            <v:group style="position:absolute;left:1166;top:9724;width:486;height:2" coordorigin="1166,9724" coordsize="486,2">
              <v:shape style="position:absolute;left:1166;top:9724;width:486;height:2" coordorigin="1166,9724" coordsize="486,0" path="m1166,9724l1652,9724e" filled="f" stroked="t" strokeweight=".472006pt" strokecolor="#444444">
                <v:path arrowok="t"/>
              </v:shape>
            </v:group>
            <v:group style="position:absolute;left:1595;top:9724;width:9955;height:2" coordorigin="1595,9724" coordsize="9955,2">
              <v:shape style="position:absolute;left:1595;top:9724;width:9955;height:2" coordorigin="1595,9724" coordsize="9955,0" path="m1595,9724l11550,9724e" filled="f" stroked="t" strokeweight=".70801pt" strokecolor="#606060">
                <v:path arrowok="t"/>
              </v:shape>
            </v:group>
            <v:group style="position:absolute;left:7590;top:9721;width:274;height:2" coordorigin="7590,9721" coordsize="274,2">
              <v:shape style="position:absolute;left:7590;top:9721;width:274;height:2" coordorigin="7590,9721" coordsize="274,0" path="m7590,9721l7864,9721e" filled="f" stroked="t" strokeweight=".472006pt" strokecolor="#343434">
                <v:path arrowok="t"/>
              </v:shape>
            </v:group>
            <v:group style="position:absolute;left:10261;top:9726;width:260;height:2" coordorigin="10261,9726" coordsize="260,2">
              <v:shape style="position:absolute;left:10261;top:9726;width:260;height:2" coordorigin="10261,9726" coordsize="260,0" path="m10261,9726l10521,9726e" filled="f" stroked="t" strokeweight=".472006pt" strokecolor="#484848">
                <v:path arrowok="t"/>
              </v:shape>
            </v:group>
            <v:group style="position:absolute;left:420;top:9678;width:2;height:405" coordorigin="420,9678" coordsize="2,405">
              <v:shape style="position:absolute;left:420;top:9678;width:2;height:405" coordorigin="420,9678" coordsize="0,405" path="m420,10083l420,9678e" filled="f" stroked="t" strokeweight=".472006pt" strokecolor="#444444">
                <v:path arrowok="t"/>
              </v:shape>
            </v:group>
            <v:group style="position:absolute;left:411;top:10057;width:11135;height:2" coordorigin="411,10057" coordsize="11135,2">
              <v:shape style="position:absolute;left:411;top:10057;width:11135;height:2" coordorigin="411,10057" coordsize="11135,0" path="m411,10057l11545,10057e" filled="f" stroked="t" strokeweight=".70801pt" strokecolor="#5B5B5B">
                <v:path arrowok="t"/>
              </v:shape>
            </v:group>
            <v:group style="position:absolute;left:10261;top:10059;width:260;height:2" coordorigin="10261,10059" coordsize="260,2">
              <v:shape style="position:absolute;left:10261;top:10059;width:260;height:2" coordorigin="10261,10059" coordsize="260,0" path="m10261,10059l10521,10059e" filled="f" stroked="t" strokeweight=".472006pt" strokecolor="#484848">
                <v:path arrowok="t"/>
              </v:shape>
            </v:group>
            <v:group style="position:absolute;left:420;top:9988;width:2;height:376" coordorigin="420,9988" coordsize="2,376">
              <v:shape style="position:absolute;left:420;top:9988;width:2;height:376" coordorigin="420,9988" coordsize="0,376" path="m420,10364l420,9988e" filled="f" stroked="t" strokeweight=".944013pt" strokecolor="#575757">
                <v:path arrowok="t"/>
              </v:shape>
            </v:group>
            <v:group style="position:absolute;left:3587;top:10292;width:227;height:2" coordorigin="3587,10292" coordsize="227,2">
              <v:shape style="position:absolute;left:3587;top:10292;width:227;height:2" coordorigin="3587,10292" coordsize="227,0" path="m3587,10292l3814,10292e" filled="f" stroked="t" strokeweight=".472006pt" strokecolor="#343434">
                <v:path arrowok="t"/>
              </v:shape>
            </v:group>
            <v:group style="position:absolute;left:4243;top:10292;width:349;height:2" coordorigin="4243,10292" coordsize="349,2">
              <v:shape style="position:absolute;left:4243;top:10292;width:349;height:2" coordorigin="4243,10292" coordsize="349,0" path="m4243,10292l4593,10292e" filled="f" stroked="t" strokeweight=".472006pt" strokecolor="#383838">
                <v:path arrowok="t"/>
              </v:shape>
            </v:group>
            <v:group style="position:absolute;left:7363;top:10290;width:283;height:2" coordorigin="7363,10290" coordsize="283,2">
              <v:shape style="position:absolute;left:7363;top:10290;width:283;height:2" coordorigin="7363,10290" coordsize="283,0" path="m7363,10290l7647,10290e" filled="f" stroked="t" strokeweight=".472006pt" strokecolor="#4B4B4B">
                <v:path arrowok="t"/>
              </v:shape>
            </v:group>
            <v:group style="position:absolute;left:392;top:10290;width:11158;height:2" coordorigin="392,10290" coordsize="11158,2">
              <v:shape style="position:absolute;left:392;top:10290;width:11158;height:2" coordorigin="392,10290" coordsize="11158,0" path="m392,10290l11550,10290e" filled="f" stroked="t" strokeweight=".70801pt" strokecolor="#606060">
                <v:path arrowok="t"/>
              </v:shape>
            </v:group>
            <v:group style="position:absolute;left:422;top:10245;width:2;height:552" coordorigin="422,10245" coordsize="2,552">
              <v:shape style="position:absolute;left:422;top:10245;width:2;height:552" coordorigin="422,10245" coordsize="0,552" path="m422,10797l422,10245e" filled="f" stroked="t" strokeweight=".472006pt" strokecolor="#3F3F3F">
                <v:path arrowok="t"/>
              </v:shape>
            </v:group>
            <v:group style="position:absolute;left:2436;top:10245;width:2;height:286" coordorigin="2436,10245" coordsize="2,286">
              <v:shape style="position:absolute;left:2436;top:10245;width:2;height:286" coordorigin="2436,10245" coordsize="0,286" path="m2436,10530l2436,10245e" filled="f" stroked="t" strokeweight=".472006pt" strokecolor="#4B4B4B">
                <v:path arrowok="t"/>
              </v:shape>
            </v:group>
            <v:group style="position:absolute;left:11541;top:10192;width:2;height:395" coordorigin="11541,10192" coordsize="2,395">
              <v:shape style="position:absolute;left:11541;top:10192;width:2;height:395" coordorigin="11541,10192" coordsize="0,395" path="m11541,10588l11541,10192e" filled="f" stroked="t" strokeweight=".944013pt" strokecolor="#747474">
                <v:path arrowok="t"/>
              </v:shape>
            </v:group>
            <v:group style="position:absolute;left:411;top:10771;width:9907;height:2" coordorigin="411,10771" coordsize="9907,2">
              <v:shape style="position:absolute;left:411;top:10771;width:9907;height:2" coordorigin="411,10771" coordsize="9907,0" path="m411,10771l10318,10771e" filled="f" stroked="t" strokeweight=".70801pt" strokecolor="#606060">
                <v:path arrowok="t"/>
              </v:shape>
            </v:group>
            <v:group style="position:absolute;left:3757;top:10771;width:179;height:2" coordorigin="3757,10771" coordsize="179,2">
              <v:shape style="position:absolute;left:3757;top:10771;width:179;height:2" coordorigin="3757,10771" coordsize="179,0" path="m3757,10771l3937,10771e" filled="f" stroked="t" strokeweight=".70801pt" strokecolor="#4B4B4B">
                <v:path arrowok="t"/>
              </v:shape>
            </v:group>
            <v:group style="position:absolute;left:10261;top:10769;width:1284;height:2" coordorigin="10261,10769" coordsize="1284,2">
              <v:shape style="position:absolute;left:10261;top:10769;width:1284;height:2" coordorigin="10261,10769" coordsize="1284,0" path="m10261,10769l11545,10769e" filled="f" stroked="t" strokeweight=".70801pt" strokecolor="#777777">
                <v:path arrowok="t"/>
              </v:shape>
            </v:group>
            <v:group style="position:absolute;left:11541;top:10473;width:2;height:324" coordorigin="11541,10473" coordsize="2,324">
              <v:shape style="position:absolute;left:11541;top:10473;width:2;height:324" coordorigin="11541,10473" coordsize="0,324" path="m11541,10797l11541,10473e" filled="f" stroked="t" strokeweight=".70801pt" strokecolor="#606060">
                <v:path arrowok="t"/>
              </v:shape>
            </v:group>
            <v:group style="position:absolute;left:411;top:10988;width:3889;height:2" coordorigin="411,10988" coordsize="3889,2">
              <v:shape style="position:absolute;left:411;top:10988;width:3889;height:2" coordorigin="411,10988" coordsize="3889,0" path="m411,10988l4300,10988e" filled="f" stroked="t" strokeweight=".70801pt" strokecolor="#575757">
                <v:path arrowok="t"/>
              </v:shape>
            </v:group>
            <v:group style="position:absolute;left:2438;top:10726;width:2;height:528" coordorigin="2438,10726" coordsize="2,528">
              <v:shape style="position:absolute;left:2438;top:10726;width:2;height:528" coordorigin="2438,10726" coordsize="0,528" path="m2438,11254l2438,10726e" filled="f" stroked="t" strokeweight=".70801pt" strokecolor="#3B3B3B">
                <v:path arrowok="t"/>
              </v:shape>
            </v:group>
            <v:group style="position:absolute;left:4243;top:10988;width:349;height:2" coordorigin="4243,10988" coordsize="349,2">
              <v:shape style="position:absolute;left:4243;top:10988;width:349;height:2" coordorigin="4243,10988" coordsize="349,0" path="m4243,10988l4593,10988e" filled="f" stroked="t" strokeweight=".472006pt" strokecolor="#232323">
                <v:path arrowok="t"/>
              </v:shape>
            </v:group>
            <v:group style="position:absolute;left:4536;top:10988;width:7014;height:2" coordorigin="4536,10988" coordsize="7014,2">
              <v:shape style="position:absolute;left:4536;top:10988;width:7014;height:2" coordorigin="4536,10988" coordsize="7014,0" path="m4536,10988l11550,10988e" filled="f" stroked="t" strokeweight=".70801pt" strokecolor="#575757">
                <v:path arrowok="t"/>
              </v:shape>
            </v:group>
            <v:group style="position:absolute;left:7590;top:10988;width:274;height:2" coordorigin="7590,10988" coordsize="274,2">
              <v:shape style="position:absolute;left:7590;top:10988;width:274;height:2" coordorigin="7590,10988" coordsize="274,0" path="m7590,10988l7864,10988e" filled="f" stroked="t" strokeweight=".472006pt" strokecolor="#484848">
                <v:path arrowok="t"/>
              </v:shape>
            </v:group>
            <v:group style="position:absolute;left:9114;top:10988;width:453;height:2" coordorigin="9114,10988" coordsize="453,2">
              <v:shape style="position:absolute;left:9114;top:10988;width:453;height:2" coordorigin="9114,10988" coordsize="453,0" path="m9114,10988l9568,10988e" filled="f" stroked="t" strokeweight=".472006pt" strokecolor="#4B4B4B">
                <v:path arrowok="t"/>
              </v:shape>
            </v:group>
            <v:group style="position:absolute;left:798;top:11228;width:6849;height:2" coordorigin="798,11228" coordsize="6849,2">
              <v:shape style="position:absolute;left:798;top:11228;width:6849;height:2" coordorigin="798,11228" coordsize="6849,0" path="m798,11228l7647,11228e" filled="f" stroked="t" strokeweight=".70801pt" strokecolor="#575757">
                <v:path arrowok="t"/>
              </v:shape>
            </v:group>
            <v:group style="position:absolute;left:1208;top:10983;width:2;height:271" coordorigin="1208,10983" coordsize="2,271">
              <v:shape style="position:absolute;left:1208;top:10983;width:2;height:271" coordorigin="1208,10983" coordsize="0,271" path="m1208,11254l1208,10983e" filled="f" stroked="t" strokeweight=".472006pt" strokecolor="#3B3B3B">
                <v:path arrowok="t"/>
              </v:shape>
            </v:group>
            <v:group style="position:absolute;left:1624;top:10968;width:2;height:695" coordorigin="1624,10968" coordsize="2,695">
              <v:shape style="position:absolute;left:1624;top:10968;width:2;height:695" coordorigin="1624,10968" coordsize="0,695" path="m1624,11664l1624,10968e" filled="f" stroked="t" strokeweight=".236003pt" strokecolor="#575757">
                <v:path arrowok="t"/>
              </v:shape>
            </v:group>
            <v:group style="position:absolute;left:7401;top:10978;width:2;height:4699" coordorigin="7401,10978" coordsize="2,4699">
              <v:shape style="position:absolute;left:7401;top:10978;width:2;height:4699" coordorigin="7401,10978" coordsize="0,4699" path="m7401,15677l7401,10978e" filled="f" stroked="t" strokeweight=".70801pt" strokecolor="#575757">
                <v:path arrowok="t"/>
              </v:shape>
            </v:group>
            <v:group style="position:absolute;left:7590;top:11226;width:274;height:2" coordorigin="7590,11226" coordsize="274,2">
              <v:shape style="position:absolute;left:7590;top:11226;width:274;height:2" coordorigin="7590,11226" coordsize="274,0" path="m7590,11226l7864,11226e" filled="f" stroked="t" strokeweight=".472006pt" strokecolor="#4F4F4F">
                <v:path arrowok="t"/>
              </v:shape>
            </v:group>
            <v:group style="position:absolute;left:7807;top:11226;width:3743;height:2" coordorigin="7807,11226" coordsize="3743,2">
              <v:shape style="position:absolute;left:7807;top:11226;width:3743;height:2" coordorigin="7807,11226" coordsize="3743,0" path="m7807,11226l11550,11226e" filled="f" stroked="t" strokeweight=".70801pt" strokecolor="#676767">
                <v:path arrowok="t"/>
              </v:shape>
            </v:group>
            <v:group style="position:absolute;left:11541;top:10940;width:2;height:395" coordorigin="11541,10940" coordsize="2,395">
              <v:shape style="position:absolute;left:11541;top:10940;width:2;height:395" coordorigin="11541,10940" coordsize="0,395" path="m11541,11335l11541,10940e" filled="f" stroked="t" strokeweight=".944013pt" strokecolor="#747474">
                <v:path arrowok="t"/>
              </v:shape>
            </v:group>
            <v:group style="position:absolute;left:1206;top:11183;width:2;height:2176" coordorigin="1206,11183" coordsize="2,2176">
              <v:shape style="position:absolute;left:1206;top:11183;width:2;height:2176" coordorigin="1206,11183" coordsize="0,2176" path="m1206,13358l1206,11183e" filled="f" stroked="t" strokeweight=".70801pt" strokecolor="#545454">
                <v:path arrowok="t"/>
              </v:shape>
            </v:group>
            <v:group style="position:absolute;left:1624;top:11664;width:2;height:1295" coordorigin="1624,11664" coordsize="2,1295">
              <v:shape style="position:absolute;left:1624;top:11664;width:2;height:1295" coordorigin="1624,11664" coordsize="0,1295" path="m1624,12958l1624,11664e" filled="f" stroked="t" strokeweight=".236003pt" strokecolor="#000000">
                <v:path arrowok="t"/>
              </v:shape>
            </v:group>
            <v:group style="position:absolute;left:11541;top:11635;width:2;height:4042" coordorigin="11541,11635" coordsize="2,4042">
              <v:shape style="position:absolute;left:11541;top:11635;width:2;height:4042" coordorigin="11541,11635" coordsize="0,4042" path="m11541,15677l11541,11635e" filled="f" stroked="t" strokeweight=".70801pt" strokecolor="#676767">
                <v:path arrowok="t"/>
              </v:shape>
            </v:group>
            <v:group style="position:absolute;left:420;top:10726;width:2;height:4951" coordorigin="420,10726" coordsize="2,4951">
              <v:shape style="position:absolute;left:420;top:10726;width:2;height:4951" coordorigin="420,10726" coordsize="0,4951" path="m420,15677l420,10726e" filled="f" stroked="t" strokeweight=".70801pt" strokecolor="#575757">
                <v:path arrowok="t"/>
              </v:shape>
            </v:group>
            <v:group style="position:absolute;left:2431;top:12059;width:2;height:271" coordorigin="2431,12059" coordsize="2,271">
              <v:shape style="position:absolute;left:2431;top:12059;width:2;height:271" coordorigin="2431,12059" coordsize="0,271" path="m2431,12330l2431,12059e" filled="f" stroked="t" strokeweight=".472006pt" strokecolor="#2F2F2F">
                <v:path arrowok="t"/>
              </v:shape>
            </v:group>
            <v:group style="position:absolute;left:420;top:12140;width:2;height:190" coordorigin="420,12140" coordsize="2,190">
              <v:shape style="position:absolute;left:420;top:12140;width:2;height:190" coordorigin="420,12140" coordsize="0,190" path="m420,12330l420,12140e" filled="f" stroked="t" strokeweight=".472006pt" strokecolor="#2F2F2F">
                <v:path arrowok="t"/>
              </v:shape>
            </v:group>
            <v:group style="position:absolute;left:11541;top:12140;width:2;height:381" coordorigin="11541,12140" coordsize="2,381">
              <v:shape style="position:absolute;left:11541;top:12140;width:2;height:381" coordorigin="11541,12140" coordsize="0,381" path="m11541,12520l11541,12140e" filled="f" stroked="t" strokeweight=".472006pt" strokecolor="#545454">
                <v:path arrowok="t"/>
              </v:shape>
            </v:group>
            <v:group style="position:absolute;left:418;top:12273;width:2;height:248" coordorigin="418,12273" coordsize="2,248">
              <v:shape style="position:absolute;left:418;top:12273;width:2;height:248" coordorigin="418,12273" coordsize="0,248" path="m418,12520l418,12273e" filled="f" stroked="t" strokeweight=".70801pt" strokecolor="#4B4B4B">
                <v:path arrowok="t"/>
              </v:shape>
            </v:group>
            <v:group style="position:absolute;left:2433;top:12273;width:2;height:248" coordorigin="2433,12273" coordsize="2,248">
              <v:shape style="position:absolute;left:2433;top:12273;width:2;height:248" coordorigin="2433,12273" coordsize="0,248" path="m2433,12520l2433,12273e" filled="f" stroked="t" strokeweight=".944013pt" strokecolor="#606060">
                <v:path arrowok="t"/>
              </v:shape>
            </v:group>
            <v:group style="position:absolute;left:2431;top:12463;width:2;height:181" coordorigin="2431,12463" coordsize="2,181">
              <v:shape style="position:absolute;left:2431;top:12463;width:2;height:181" coordorigin="2431,12463" coordsize="0,181" path="m2431,12644l2431,12463e" filled="f" stroked="t" strokeweight=".70801pt" strokecolor="#484848">
                <v:path arrowok="t"/>
              </v:shape>
            </v:group>
            <v:group style="position:absolute;left:2436;top:12587;width:2;height:167" coordorigin="2436,12587" coordsize="2,167">
              <v:shape style="position:absolute;left:2436;top:12587;width:2;height:167" coordorigin="2436,12587" coordsize="0,167" path="m2436,12754l2436,12587e" filled="f" stroked="t" strokeweight=".472006pt" strokecolor="#2B2B2B">
                <v:path arrowok="t"/>
              </v:shape>
            </v:group>
            <v:group style="position:absolute;left:422;top:12697;width:2;height:290" coordorigin="422,12697" coordsize="2,290">
              <v:shape style="position:absolute;left:422;top:12697;width:2;height:290" coordorigin="422,12697" coordsize="0,290" path="m422,12987l422,12697e" filled="f" stroked="t" strokeweight=".472006pt" strokecolor="#444444">
                <v:path arrowok="t"/>
              </v:shape>
            </v:group>
            <v:group style="position:absolute;left:2436;top:12697;width:2;height:662" coordorigin="2436,12697" coordsize="2,662">
              <v:shape style="position:absolute;left:2436;top:12697;width:2;height:662" coordorigin="2436,12697" coordsize="0,662" path="m2436,13358l2436,12697e" filled="f" stroked="t" strokeweight=".70801pt" strokecolor="#4B4B4B">
                <v:path arrowok="t"/>
              </v:shape>
            </v:group>
            <v:group style="position:absolute;left:411;top:13301;width:2030;height:2" coordorigin="411,13301" coordsize="2030,2">
              <v:shape style="position:absolute;left:411;top:13301;width:2030;height:2" coordorigin="411,13301" coordsize="2030,0" path="m411,13301l2440,13301e" filled="f" stroked="t" strokeweight=".70801pt" strokecolor="#5B5B5B">
                <v:path arrowok="t"/>
              </v:shape>
            </v:group>
            <v:group style="position:absolute;left:1624;top:12958;width:2;height:371" coordorigin="1624,12958" coordsize="2,371">
              <v:shape style="position:absolute;left:1624;top:12958;width:2;height:371" coordorigin="1624,12958" coordsize="0,371" path="m1624,13330l1624,12958e" filled="f" stroked="t" strokeweight=".236003pt" strokecolor="#5B5B5B">
                <v:path arrowok="t"/>
              </v:shape>
            </v:group>
            <v:group style="position:absolute;left:1208;top:13287;width:2;height:290" coordorigin="1208,13287" coordsize="2,290">
              <v:shape style="position:absolute;left:1208;top:13287;width:2;height:290" coordorigin="1208,13287" coordsize="0,290" path="m1208,13577l1208,13287e" filled="f" stroked="t" strokeweight=".472006pt" strokecolor="#2F2F2F">
                <v:path arrowok="t"/>
              </v:shape>
            </v:group>
            <v:group style="position:absolute;left:1624;top:13315;width:2;height:1819" coordorigin="1624,13315" coordsize="2,1819">
              <v:shape style="position:absolute;left:1624;top:13315;width:2;height:1819" coordorigin="1624,13315" coordsize="0,1819" path="m1624,15134l1624,13315e" filled="f" stroked="t" strokeweight=".236003pt" strokecolor="#000000">
                <v:path arrowok="t"/>
              </v:shape>
            </v:group>
            <v:group style="position:absolute;left:2436;top:13287;width:2;height:290" coordorigin="2436,13287" coordsize="2,290">
              <v:shape style="position:absolute;left:2436;top:13287;width:2;height:290" coordorigin="2436,13287" coordsize="0,290" path="m2436,13577l2436,13287e" filled="f" stroked="t" strokeweight=".472006pt" strokecolor="#282828">
                <v:path arrowok="t"/>
              </v:shape>
            </v:group>
            <v:group style="position:absolute;left:5938;top:13320;width:2;height:229" coordorigin="5938,13320" coordsize="2,229">
              <v:shape style="position:absolute;left:5938;top:13320;width:2;height:229" coordorigin="5938,13320" coordsize="0,229" path="m5938,13549l5938,13320e" filled="f" stroked="t" strokeweight=".70801pt" strokecolor="#000000">
                <v:path arrowok="t"/>
              </v:shape>
            </v:group>
            <v:group style="position:absolute;left:7401;top:13292;width:2;height:181" coordorigin="7401,13292" coordsize="2,181">
              <v:shape style="position:absolute;left:7401;top:13292;width:2;height:181" coordorigin="7401,13292" coordsize="0,181" path="m7401,13473l7401,13292e" filled="f" stroked="t" strokeweight=".472006pt" strokecolor="#3F3F3F">
                <v:path arrowok="t"/>
              </v:shape>
            </v:group>
            <v:group style="position:absolute;left:7401;top:13415;width:2;height:162" coordorigin="7401,13415" coordsize="2,162">
              <v:shape style="position:absolute;left:7401;top:13415;width:2;height:162" coordorigin="7401,13415" coordsize="0,162" path="m7401,13577l7401,13415e" filled="f" stroked="t" strokeweight=".472006pt" strokecolor="#2B2B2B">
                <v:path arrowok="t"/>
              </v:shape>
            </v:group>
            <v:group style="position:absolute;left:420;top:13520;width:2;height:595" coordorigin="420,13520" coordsize="2,595">
              <v:shape style="position:absolute;left:420;top:13520;width:2;height:595" coordorigin="420,13520" coordsize="0,595" path="m420,14115l420,13520e" filled="f" stroked="t" strokeweight=".472006pt" strokecolor="#4B4B4B">
                <v:path arrowok="t"/>
              </v:shape>
            </v:group>
            <v:group style="position:absolute;left:1206;top:13520;width:2;height:795" coordorigin="1206,13520" coordsize="2,795">
              <v:shape style="position:absolute;left:1206;top:13520;width:2;height:795" coordorigin="1206,13520" coordsize="0,795" path="m1206,14315l1206,13520e" filled="f" stroked="t" strokeweight=".70801pt" strokecolor="#4F4F4F">
                <v:path arrowok="t"/>
              </v:shape>
            </v:group>
            <v:group style="position:absolute;left:2433;top:13520;width:2;height:795" coordorigin="2433,13520" coordsize="2,795">
              <v:shape style="position:absolute;left:2433;top:13520;width:2;height:795" coordorigin="2433,13520" coordsize="0,795" path="m2433,14315l2433,13520e" filled="f" stroked="t" strokeweight=".944013pt" strokecolor="#575757">
                <v:path arrowok="t"/>
              </v:shape>
            </v:group>
            <v:group style="position:absolute;left:7401;top:14058;width:2;height:257" coordorigin="7401,14058" coordsize="2,257">
              <v:shape style="position:absolute;left:7401;top:14058;width:2;height:257" coordorigin="7401,14058" coordsize="0,257" path="m7401,14315l7401,14058e" filled="f" stroked="t" strokeweight=".472006pt" strokecolor="#444444">
                <v:path arrowok="t"/>
              </v:shape>
            </v:group>
            <v:group style="position:absolute;left:1208;top:14258;width:2;height:138" coordorigin="1208,14258" coordsize="2,138">
              <v:shape style="position:absolute;left:1208;top:14258;width:2;height:138" coordorigin="1208,14258" coordsize="0,138" path="m1208,14396l1208,14258e" filled="f" stroked="t" strokeweight=".472006pt" strokecolor="#383838">
                <v:path arrowok="t"/>
              </v:shape>
            </v:group>
            <v:group style="position:absolute;left:7401;top:14258;width:2;height:138" coordorigin="7401,14258" coordsize="2,138">
              <v:shape style="position:absolute;left:7401;top:14258;width:2;height:138" coordorigin="7401,14258" coordsize="0,138" path="m7401,14396l7401,14258e" filled="f" stroked="t" strokeweight=".472006pt" strokecolor="#2B2B2B">
                <v:path arrowok="t"/>
              </v:shape>
            </v:group>
            <v:group style="position:absolute;left:2433;top:14258;width:2;height:290" coordorigin="2433,14258" coordsize="2,290">
              <v:shape style="position:absolute;left:2433;top:14258;width:2;height:290" coordorigin="2433,14258" coordsize="0,290" path="m2433,14548l2433,14258e" filled="f" stroked="t" strokeweight=".472006pt" strokecolor="#3F3F3F">
                <v:path arrowok="t"/>
              </v:shape>
            </v:group>
            <v:group style="position:absolute;left:7403;top:14339;width:2;height:709" coordorigin="7403,14339" coordsize="2,709">
              <v:shape style="position:absolute;left:7403;top:14339;width:2;height:709" coordorigin="7403,14339" coordsize="0,709" path="m7403,15048l7403,14339e" filled="f" stroked="t" strokeweight=".70801pt" strokecolor="#575757">
                <v:path arrowok="t"/>
              </v:shape>
            </v:group>
            <v:group style="position:absolute;left:2436;top:14444;width:2;height:543" coordorigin="2436,14444" coordsize="2,543">
              <v:shape style="position:absolute;left:2436;top:14444;width:2;height:543" coordorigin="2436,14444" coordsize="0,543" path="m2436,14986l2436,14444e" filled="f" stroked="t" strokeweight=".70801pt" strokecolor="#575757">
                <v:path arrowok="t"/>
              </v:shape>
            </v:group>
            <v:group style="position:absolute;left:1206;top:14339;width:2;height:647" coordorigin="1206,14339" coordsize="2,647">
              <v:shape style="position:absolute;left:1206;top:14339;width:2;height:647" coordorigin="1206,14339" coordsize="0,647" path="m1206,14986l1206,14339e" filled="f" stroked="t" strokeweight=".70801pt" strokecolor="#5B5B5B">
                <v:path arrowok="t"/>
              </v:shape>
            </v:group>
            <v:group style="position:absolute;left:11545;top:14758;width:2;height:324" coordorigin="11545,14758" coordsize="2,324">
              <v:shape style="position:absolute;left:11545;top:14758;width:2;height:324" coordorigin="11545,14758" coordsize="0,324" path="m11545,15082l11545,14758e" filled="f" stroked="t" strokeweight=".944013pt" strokecolor="#7C7C7C">
                <v:path arrowok="t"/>
              </v:shape>
            </v:group>
            <v:group style="position:absolute;left:1208;top:14929;width:2;height:233" coordorigin="1208,14929" coordsize="2,233">
              <v:shape style="position:absolute;left:1208;top:14929;width:2;height:233" coordorigin="1208,14929" coordsize="0,233" path="m1208,15163l1208,14929e" filled="f" stroked="t" strokeweight=".472006pt" strokecolor="#282828">
                <v:path arrowok="t"/>
              </v:shape>
            </v:group>
            <v:group style="position:absolute;left:2436;top:14929;width:2;height:233" coordorigin="2436,14929" coordsize="2,233">
              <v:shape style="position:absolute;left:2436;top:14929;width:2;height:233" coordorigin="2436,14929" coordsize="0,233" path="m2436,15163l2436,14929e" filled="f" stroked="t" strokeweight=".472006pt" strokecolor="#2B2B2B">
                <v:path arrowok="t"/>
              </v:shape>
            </v:group>
            <v:group style="position:absolute;left:411;top:15670;width:11135;height:2" coordorigin="411,15670" coordsize="11135,2">
              <v:shape style="position:absolute;left:411;top:15670;width:11135;height:2" coordorigin="411,15670" coordsize="11135,0" path="m411,15670l11545,15670e" filled="f" stroked="t" strokeweight=".70801pt" strokecolor="#676767">
                <v:path arrowok="t"/>
              </v:shape>
            </v:group>
            <v:group style="position:absolute;left:420;top:15105;width:2;height:571" coordorigin="420,15105" coordsize="2,571">
              <v:shape style="position:absolute;left:420;top:15105;width:2;height:571" coordorigin="420,15105" coordsize="0,571" path="m420,15677l420,15105e" filled="f" stroked="t" strokeweight=".472006pt" strokecolor="#484848">
                <v:path arrowok="t"/>
              </v:shape>
            </v:group>
            <v:group style="position:absolute;left:1208;top:15105;width:2;height:571" coordorigin="1208,15105" coordsize="2,571">
              <v:shape style="position:absolute;left:1208;top:15105;width:2;height:571" coordorigin="1208,15105" coordsize="0,571" path="m1208,15677l1208,15105e" filled="f" stroked="t" strokeweight=".944013pt" strokecolor="#575757">
                <v:path arrowok="t"/>
              </v:shape>
            </v:group>
            <v:group style="position:absolute;left:1624;top:15134;width:2;height:533" coordorigin="1624,15134" coordsize="2,533">
              <v:shape style="position:absolute;left:1624;top:15134;width:2;height:533" coordorigin="1624,15134" coordsize="0,533" path="m1624,15667l1624,15134e" filled="f" stroked="t" strokeweight=".236003pt" strokecolor="#3B3B3B">
                <v:path arrowok="t"/>
              </v:shape>
            </v:group>
            <v:group style="position:absolute;left:2436;top:15105;width:2;height:576" coordorigin="2436,15105" coordsize="2,576">
              <v:shape style="position:absolute;left:2436;top:15105;width:2;height:576" coordorigin="2436,15105" coordsize="0,576" path="m2436,15681l2436,15105e" filled="f" stroked="t" strokeweight=".70801pt" strokecolor="#545454">
                <v:path arrowok="t"/>
              </v:shape>
            </v:group>
            <v:group style="position:absolute;left:4932;top:15670;width:260;height:2" coordorigin="4932,15670" coordsize="260,2">
              <v:shape style="position:absolute;left:4932;top:15670;width:260;height:2" coordorigin="4932,15670" coordsize="260,0" path="m4932,15670l5192,15670e" filled="f" stroked="t" strokeweight=".472006pt" strokecolor="#545454">
                <v:path arrowok="t"/>
              </v:shape>
            </v:group>
            <v:group style="position:absolute;left:7359;top:15672;width:288;height:2" coordorigin="7359,15672" coordsize="288,2">
              <v:shape style="position:absolute;left:7359;top:15672;width:288;height:2" coordorigin="7359,15672" coordsize="288,0" path="m7359,15672l7647,15672e" filled="f" stroked="t" strokeweight=".472006pt" strokecolor="#444444">
                <v:path arrowok="t"/>
              </v:shape>
            </v:group>
            <v:group style="position:absolute;left:10139;top:15672;width:1407;height:2" coordorigin="10139,15672" coordsize="1407,2">
              <v:shape style="position:absolute;left:10139;top:15672;width:1407;height:2" coordorigin="10139,15672" coordsize="1407,0" path="m10139,15672l11545,15672e" filled="f" stroked="t" strokeweight=".70801pt" strokecolor="#8080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3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-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3"/>
        </w:rPr>
      </w:r>
      <w:r>
        <w:rPr>
          <w:rFonts w:ascii="Arial" w:hAnsi="Arial" w:cs="Arial" w:eastAsia="Arial"/>
          <w:sz w:val="13"/>
          <w:szCs w:val="13"/>
          <w:color w:val="9E9EA0"/>
          <w:spacing w:val="0"/>
          <w:w w:val="288"/>
          <w:position w:val="-6"/>
        </w:rPr>
        <w:t>'</w:t>
      </w:r>
      <w:r>
        <w:rPr>
          <w:rFonts w:ascii="Arial" w:hAnsi="Arial" w:cs="Arial" w:eastAsia="Arial"/>
          <w:sz w:val="13"/>
          <w:szCs w:val="13"/>
          <w:color w:val="9E9EA0"/>
          <w:spacing w:val="89"/>
          <w:w w:val="288"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9E9EA0"/>
          <w:spacing w:val="0"/>
          <w:w w:val="100"/>
          <w:i/>
          <w:position w:val="-6"/>
        </w:rPr>
        <w:t>,f</w:t>
      </w:r>
      <w:r>
        <w:rPr>
          <w:rFonts w:ascii="Arial" w:hAnsi="Arial" w:cs="Arial" w:eastAsia="Arial"/>
          <w:sz w:val="13"/>
          <w:szCs w:val="13"/>
          <w:color w:val="9E9EA0"/>
          <w:spacing w:val="5"/>
          <w:w w:val="100"/>
          <w:i/>
          <w:position w:val="-6"/>
        </w:rPr>
        <w:t> </w:t>
      </w:r>
      <w:r>
        <w:rPr>
          <w:rFonts w:ascii="Arial" w:hAnsi="Arial" w:cs="Arial" w:eastAsia="Arial"/>
          <w:sz w:val="11"/>
          <w:szCs w:val="11"/>
          <w:color w:val="9E9EA0"/>
          <w:spacing w:val="0"/>
          <w:w w:val="100"/>
          <w:position w:val="-6"/>
        </w:rPr>
        <w:t>ll&gt;</w:t>
      </w:r>
      <w:r>
        <w:rPr>
          <w:rFonts w:ascii="Arial" w:hAnsi="Arial" w:cs="Arial" w:eastAsia="Arial"/>
          <w:sz w:val="11"/>
          <w:szCs w:val="11"/>
          <w:color w:val="9E9EA0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1"/>
          <w:szCs w:val="11"/>
          <w:color w:val="9E9EA0"/>
          <w:spacing w:val="0"/>
          <w:w w:val="100"/>
          <w:position w:val="-6"/>
        </w:rPr>
      </w:r>
      <w:r>
        <w:rPr>
          <w:rFonts w:ascii="Arial" w:hAnsi="Arial" w:cs="Arial" w:eastAsia="Arial"/>
          <w:sz w:val="11"/>
          <w:szCs w:val="11"/>
          <w:color w:val="B3B5B3"/>
          <w:spacing w:val="0"/>
          <w:w w:val="232"/>
          <w:position w:val="-6"/>
        </w:rPr>
        <w:t>\.'</w:t>
      </w:r>
      <w:r>
        <w:rPr>
          <w:rFonts w:ascii="Arial" w:hAnsi="Arial" w:cs="Arial" w:eastAsia="Arial"/>
          <w:sz w:val="11"/>
          <w:szCs w:val="11"/>
          <w:color w:val="B3B5B3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1"/>
          <w:szCs w:val="11"/>
          <w:color w:val="B3B5B3"/>
          <w:spacing w:val="0"/>
          <w:w w:val="100"/>
          <w:position w:val="-6"/>
        </w:rPr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23"/>
          <w:position w:val="-6"/>
        </w:rPr>
        <w:t>\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453" w:lineRule="exact"/>
        <w:ind w:right="792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37"/>
          <w:szCs w:val="37"/>
          <w:color w:val="B3B5B3"/>
          <w:w w:val="63"/>
          <w:position w:val="6"/>
        </w:rPr>
        <w:t>.</w:t>
      </w:r>
      <w:r>
        <w:rPr>
          <w:rFonts w:ascii="Arial" w:hAnsi="Arial" w:cs="Arial" w:eastAsia="Arial"/>
          <w:sz w:val="37"/>
          <w:szCs w:val="37"/>
          <w:color w:val="B3B5B3"/>
          <w:spacing w:val="-44"/>
          <w:w w:val="63"/>
          <w:position w:val="6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E9EA0"/>
          <w:spacing w:val="0"/>
          <w:w w:val="110"/>
          <w:i/>
          <w:position w:val="17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9E9EA0"/>
          <w:spacing w:val="13"/>
          <w:w w:val="100"/>
          <w:i/>
          <w:position w:val="17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757777"/>
          <w:spacing w:val="0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757777"/>
          <w:spacing w:val="-16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9E9EA0"/>
          <w:spacing w:val="9"/>
          <w:w w:val="78"/>
          <w:position w:val="-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3B5B3"/>
          <w:spacing w:val="0"/>
          <w:w w:val="157"/>
          <w:position w:val="13"/>
        </w:rPr>
        <w:t>)'</w:t>
      </w:r>
      <w:r>
        <w:rPr>
          <w:rFonts w:ascii="Times New Roman" w:hAnsi="Times New Roman" w:cs="Times New Roman" w:eastAsia="Times New Roman"/>
          <w:sz w:val="10"/>
          <w:szCs w:val="10"/>
          <w:color w:val="B3B5B3"/>
          <w:spacing w:val="0"/>
          <w:w w:val="100"/>
          <w:position w:val="13"/>
        </w:rPr>
        <w:t>       </w:t>
      </w:r>
      <w:r>
        <w:rPr>
          <w:rFonts w:ascii="Times New Roman" w:hAnsi="Times New Roman" w:cs="Times New Roman" w:eastAsia="Times New Roman"/>
          <w:sz w:val="10"/>
          <w:szCs w:val="10"/>
          <w:color w:val="B3B5B3"/>
          <w:spacing w:val="-2"/>
          <w:w w:val="100"/>
          <w:position w:val="13"/>
        </w:rPr>
        <w:t> </w:t>
      </w:r>
      <w:r>
        <w:rPr>
          <w:rFonts w:ascii="Arial" w:hAnsi="Arial" w:cs="Arial" w:eastAsia="Arial"/>
          <w:sz w:val="13"/>
          <w:szCs w:val="13"/>
          <w:color w:val="B3B5B3"/>
          <w:spacing w:val="0"/>
          <w:w w:val="296"/>
          <w:i/>
          <w:position w:val="4"/>
        </w:rPr>
        <w:t>,}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320" w:right="260"/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52" w:right="47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8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3359" w:right="48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54" w:lineRule="exact"/>
        <w:ind w:left="642" w:right="2426" w:firstLine="-48"/>
        <w:jc w:val="left"/>
        <w:tabs>
          <w:tab w:pos="2760" w:val="left"/>
          <w:tab w:pos="4040" w:val="left"/>
          <w:tab w:pos="8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7.810455pt;margin-top:5.192857pt;width:.1pt;height:10.231934pt;mso-position-horizontal-relative:page;mso-position-vertical-relative:paragraph;z-index:-15416" coordorigin="9156,104" coordsize="2,205">
            <v:shape style="position:absolute;left:9156;top:104;width:2;height:205" coordorigin="9156,104" coordsize="0,205" path="m9156,308l9156,104e" filled="f" stroked="t" strokeweight="1.8482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308598pt;margin-top:-38.363174pt;width:460.9664pt;height:72.181358pt;mso-position-horizontal-relative:page;mso-position-vertical-relative:paragraph;z-index:-15412" type="#_x0000_t202" filled="f" stroked="f">
            <v:textbox inset="0,0,0,0">
              <w:txbxContent>
                <w:p>
                  <w:pPr>
                    <w:spacing w:before="0" w:after="0" w:line="1444" w:lineRule="exact"/>
                    <w:ind w:right="-257"/>
                    <w:jc w:val="left"/>
                    <w:tabs>
                      <w:tab w:pos="80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343636"/>
                      <w:spacing w:val="0"/>
                      <w:w w:val="374"/>
                      <w:position w:val="26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343636"/>
                      <w:spacing w:val="0"/>
                      <w:w w:val="100"/>
                      <w:position w:val="2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343636"/>
                      <w:spacing w:val="0"/>
                      <w:w w:val="100"/>
                      <w:position w:val="2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D4D4D"/>
                      <w:spacing w:val="0"/>
                      <w:w w:val="237"/>
                      <w:position w:val="-2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8"/>
        </w:rPr>
        <w:t>BÜYÜKŞEHIR</w:t>
      </w:r>
      <w:r>
        <w:rPr>
          <w:rFonts w:ascii="Arial" w:hAnsi="Arial" w:cs="Arial" w:eastAsia="Arial"/>
          <w:sz w:val="15"/>
          <w:szCs w:val="15"/>
          <w:color w:val="242424"/>
          <w:spacing w:val="7"/>
          <w:w w:val="100"/>
          <w:position w:val="-8"/>
        </w:rPr>
        <w:t> 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1"/>
          <w:w w:val="11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1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  <w:position w:val="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</w:r>
      <w:r>
        <w:rPr>
          <w:rFonts w:ascii="Arial" w:hAnsi="Arial" w:cs="Arial" w:eastAsia="Arial"/>
          <w:sz w:val="15"/>
          <w:szCs w:val="15"/>
          <w:color w:val="B1B1B3"/>
          <w:spacing w:val="0"/>
          <w:w w:val="70"/>
          <w:position w:val="-5"/>
        </w:rPr>
        <w:t>-</w:t>
      </w:r>
      <w:r>
        <w:rPr>
          <w:rFonts w:ascii="Arial" w:hAnsi="Arial" w:cs="Arial" w:eastAsia="Arial"/>
          <w:sz w:val="15"/>
          <w:szCs w:val="15"/>
          <w:color w:val="B1B1B3"/>
          <w:spacing w:val="0"/>
          <w:w w:val="70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7"/>
          <w:position w:val="2"/>
        </w:rPr>
        <w:t>BELE</w:t>
      </w:r>
      <w:r>
        <w:rPr>
          <w:rFonts w:ascii="Arial" w:hAnsi="Arial" w:cs="Arial" w:eastAsia="Arial"/>
          <w:sz w:val="15"/>
          <w:szCs w:val="15"/>
          <w:color w:val="4D4D4D"/>
          <w:spacing w:val="5"/>
          <w:w w:val="108"/>
          <w:position w:val="2"/>
        </w:rPr>
        <w:t>D</w:t>
      </w:r>
      <w:r>
        <w:rPr>
          <w:rFonts w:ascii="Arial" w:hAnsi="Arial" w:cs="Arial" w:eastAsia="Arial"/>
          <w:sz w:val="15"/>
          <w:szCs w:val="15"/>
          <w:color w:val="343636"/>
          <w:spacing w:val="-13"/>
          <w:w w:val="166"/>
          <w:position w:val="2"/>
        </w:rPr>
        <w:t>I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2"/>
          <w:position w:val="2"/>
        </w:rPr>
        <w:t>YE</w:t>
      </w:r>
      <w:r>
        <w:rPr>
          <w:rFonts w:ascii="Arial" w:hAnsi="Arial" w:cs="Arial" w:eastAsia="Arial"/>
          <w:sz w:val="15"/>
          <w:szCs w:val="15"/>
          <w:color w:val="4D4D4D"/>
          <w:spacing w:val="6"/>
          <w:w w:val="102"/>
          <w:position w:val="2"/>
        </w:rPr>
        <w:t>S</w:t>
      </w:r>
      <w:r>
        <w:rPr>
          <w:rFonts w:ascii="Arial" w:hAnsi="Arial" w:cs="Arial" w:eastAsia="Arial"/>
          <w:sz w:val="15"/>
          <w:szCs w:val="15"/>
          <w:color w:val="343636"/>
          <w:spacing w:val="0"/>
          <w:w w:val="99"/>
          <w:position w:val="2"/>
        </w:rPr>
        <w:t>I</w:t>
      </w:r>
      <w:r>
        <w:rPr>
          <w:rFonts w:ascii="Arial" w:hAnsi="Arial" w:cs="Arial" w:eastAsia="Arial"/>
          <w:sz w:val="15"/>
          <w:szCs w:val="15"/>
          <w:color w:val="343636"/>
          <w:spacing w:val="0"/>
          <w:w w:val="100"/>
          <w:position w:val="2"/>
        </w:rPr>
        <w:tab/>
        <w:tab/>
      </w:r>
      <w:r>
        <w:rPr>
          <w:rFonts w:ascii="Arial" w:hAnsi="Arial" w:cs="Arial" w:eastAsia="Arial"/>
          <w:sz w:val="15"/>
          <w:szCs w:val="15"/>
          <w:color w:val="34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14" w:right="-20"/>
        <w:jc w:val="left"/>
        <w:tabs>
          <w:tab w:pos="1480" w:val="left"/>
          <w:tab w:pos="480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45"/>
        </w:rPr>
        <w:t>K:&gt;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</w:rPr>
        <w:t>:21.05.201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"/>
          <w:w w:val="105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47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2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1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43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20.20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Batı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</w:rPr>
        <w:t>Arnirliği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6" w:lineRule="auto"/>
        <w:ind w:left="133" w:right="2950"/>
        <w:jc w:val="left"/>
        <w:tabs>
          <w:tab w:pos="1480" w:val="left"/>
          <w:tab w:pos="3780" w:val="left"/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5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</w:rPr>
        <w:t>:21.05.20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4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7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3348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.işçi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8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ıni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UYGUN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ldirile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Bademle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İzm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3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Doı!r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Bademle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Hekim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evleri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Url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12"/>
          <w:w w:val="100"/>
        </w:rPr>
        <w:t>Z</w:t>
      </w:r>
      <w:r>
        <w:rPr>
          <w:rFonts w:ascii="Times New Roman" w:hAnsi="Times New Roman" w:cs="Times New Roman" w:eastAsia="Times New Roman"/>
          <w:sz w:val="21"/>
          <w:szCs w:val="21"/>
          <w:color w:val="343636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40" w:lineRule="auto"/>
        <w:ind w:left="128" w:right="-20"/>
        <w:jc w:val="left"/>
        <w:tabs>
          <w:tab w:pos="1480" w:val="left"/>
          <w:tab w:pos="40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4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7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9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5" w:after="0" w:line="179" w:lineRule="auto"/>
        <w:ind w:left="2951" w:right="3992" w:firstLine="-2818"/>
        <w:jc w:val="left"/>
        <w:tabs>
          <w:tab w:pos="294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636"/>
          <w:spacing w:val="-3"/>
          <w:w w:val="91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91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636"/>
          <w:spacing w:val="0"/>
          <w:w w:val="91"/>
          <w:position w:val="1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4363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636"/>
          <w:spacing w:val="1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636"/>
          <w:spacing w:val="0"/>
          <w:w w:val="98"/>
          <w:position w:val="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onar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2"/>
          <w:position w:val="0"/>
        </w:rPr>
        <w:t>_Qi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7"/>
          <w:w w:val="103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7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8" w:lineRule="exact"/>
        <w:ind w:left="3751" w:right="-20"/>
        <w:jc w:val="left"/>
        <w:tabs>
          <w:tab w:pos="430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42424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285"/>
          <w:position w:val="-1"/>
        </w:rPr>
        <w:t>l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8"/>
          <w:w w:val="86"/>
          <w:position w:val="1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8"/>
          <w:w w:val="94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94"/>
          <w:position w:val="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4"/>
          <w:position w:val="1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8"/>
          <w:w w:val="94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8"/>
          <w:position w:val="10"/>
        </w:rPr>
        <w:t>KontrolAltınaAlma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8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8"/>
          <w:position w:val="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6"/>
          <w:w w:val="108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8"/>
          <w:position w:val="10"/>
        </w:rPr>
        <w:t>20.45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33" w:right="-20"/>
        <w:jc w:val="left"/>
        <w:tabs>
          <w:tab w:pos="1740" w:val="left"/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47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7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1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eya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2"/>
          <w:w w:val="10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5"/>
        </w:rPr>
        <w:t>.Çv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4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Vehbi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5"/>
        </w:rPr>
        <w:t>ÜN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6" w:lineRule="auto"/>
        <w:ind w:left="114" w:right="3087" w:firstLine="1637"/>
        <w:jc w:val="left"/>
        <w:tabs>
          <w:tab w:pos="1760" w:val="left"/>
          <w:tab w:pos="396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f,raç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20.21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3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5"/>
        </w:rPr>
        <w:t>20.29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7"/>
          <w:position w:val="0"/>
        </w:rPr>
        <w:t>094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33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8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6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969" w:right="52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9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12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2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3954" w:right="48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8"/>
          <w:position w:val="-1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"/>
          <w:w w:val="101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1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79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20" w:bottom="280" w:left="200" w:right="240"/>
        </w:sectPr>
      </w:pPr>
      <w:rPr/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68" w:lineRule="exact"/>
        <w:ind w:left="1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8"/>
          <w:i/>
          <w:position w:val="-4"/>
        </w:rPr>
        <w:t>r--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Doğa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240"/>
          <w:cols w:num="2" w:equalWidth="0">
            <w:col w:w="331" w:space="1435"/>
            <w:col w:w="9714"/>
          </w:cols>
        </w:sectPr>
      </w:pPr>
      <w:rPr/>
    </w:p>
    <w:p>
      <w:pPr>
        <w:spacing w:before="0" w:after="0" w:line="204" w:lineRule="exact"/>
        <w:ind w:left="128" w:right="-20"/>
        <w:jc w:val="left"/>
        <w:tabs>
          <w:tab w:pos="1820" w:val="left"/>
          <w:tab w:pos="396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9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9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5"/>
          <w:position w:val="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2"/>
          <w:w w:val="95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5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82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8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9"/>
          <w:w w:val="1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14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2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0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7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7" w:lineRule="auto"/>
        <w:ind w:left="133" w:right="2330" w:firstLine="-19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5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</w:rPr>
        <w:t>layı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1"/>
          <w:w w:val="103"/>
        </w:rPr>
        <w:t>n</w:t>
      </w:r>
      <w:r>
        <w:rPr>
          <w:rFonts w:ascii="Arial" w:hAnsi="Arial" w:cs="Arial" w:eastAsia="Arial"/>
          <w:sz w:val="19"/>
          <w:szCs w:val="19"/>
          <w:color w:val="343636"/>
          <w:spacing w:val="0"/>
          <w:w w:val="139"/>
        </w:rPr>
        <w:t>l</w:t>
      </w:r>
      <w:r>
        <w:rPr>
          <w:rFonts w:ascii="Arial" w:hAnsi="Arial" w:cs="Arial" w:eastAsia="Arial"/>
          <w:sz w:val="19"/>
          <w:szCs w:val="19"/>
          <w:color w:val="343636"/>
          <w:spacing w:val="0"/>
          <w:w w:val="138"/>
        </w:rPr>
        <w:t>ı</w:t>
      </w:r>
      <w:r>
        <w:rPr>
          <w:rFonts w:ascii="Arial" w:hAnsi="Arial" w:cs="Arial" w:eastAsia="Arial"/>
          <w:sz w:val="19"/>
          <w:szCs w:val="19"/>
          <w:color w:val="34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6"/>
        </w:rPr>
        <w:t>şe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lde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left="4004" w:right="45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2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7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176" w:right="-20"/>
        <w:jc w:val="left"/>
        <w:tabs>
          <w:tab w:pos="1860" w:val="left"/>
          <w:tab w:pos="3980" w:val="left"/>
          <w:tab w:pos="590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30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7"/>
          <w:w w:val="13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343636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34363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4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636"/>
          <w:spacing w:val="0"/>
          <w:w w:val="112"/>
          <w:position w:val="1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34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4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2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5"/>
          <w:w w:val="11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47"/>
          <w:position w:val="-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1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1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3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4030" w:right="3877"/>
        <w:jc w:val="center"/>
        <w:tabs>
          <w:tab w:pos="5800" w:val="left"/>
          <w:tab w:pos="74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9"/>
          <w:position w:val="3"/>
        </w:rPr>
        <w:t>2m3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100"/>
          <w:i/>
          <w:position w:val="-2"/>
        </w:rPr>
        <w:t>l</w:t>
      </w:r>
      <w:r>
        <w:rPr>
          <w:rFonts w:ascii="Arial" w:hAnsi="Arial" w:cs="Arial" w:eastAsia="Arial"/>
          <w:sz w:val="30"/>
          <w:szCs w:val="30"/>
          <w:color w:val="626262"/>
          <w:spacing w:val="-70"/>
          <w:w w:val="100"/>
          <w:i/>
          <w:position w:val="-2"/>
        </w:rPr>
        <w:t> </w:t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7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rinde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içersinde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6" w:lineRule="auto"/>
        <w:ind w:left="114" w:right="7497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  <w:position w:val="1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  <w:position w:val="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14" w:lineRule="exact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w w:val="105"/>
          <w:position w:val="-1"/>
        </w:rPr>
        <w:t>Dum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5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6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29" w:lineRule="auto"/>
        <w:ind w:left="114" w:right="55" w:firstLine="165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çöplükte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farklı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noktalarda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aynı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anda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</w:rPr>
        <w:t>göıülmüş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olup.;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6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lirsiz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maksadıyla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yakılmı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oldu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52"/>
        </w:rPr>
        <w:t>IN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deni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23"/>
        </w:rPr>
        <w:t>anatine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5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2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477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54" w:lineRule="auto"/>
        <w:ind w:left="133" w:right="9834" w:firstLine="-19"/>
        <w:jc w:val="both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  <w:i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8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ııgı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7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8" w:right="518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1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3"/>
          <w:szCs w:val="23"/>
          <w:color w:val="343636"/>
          <w:spacing w:val="0"/>
          <w:w w:val="52"/>
          <w:position w:val="0"/>
        </w:rPr>
        <w:t>I</w:t>
      </w:r>
      <w:r>
        <w:rPr>
          <w:rFonts w:ascii="Courier New" w:hAnsi="Courier New" w:cs="Courier New" w:eastAsia="Courier New"/>
          <w:sz w:val="23"/>
          <w:szCs w:val="23"/>
          <w:color w:val="343636"/>
          <w:spacing w:val="-6"/>
          <w:w w:val="52"/>
          <w:position w:val="0"/>
        </w:rPr>
        <w:t>f</w:t>
      </w:r>
      <w:r>
        <w:rPr>
          <w:rFonts w:ascii="Arial" w:hAnsi="Arial" w:cs="Arial" w:eastAsia="Arial"/>
          <w:sz w:val="20"/>
          <w:szCs w:val="20"/>
          <w:color w:val="4D4D4D"/>
          <w:spacing w:val="-10"/>
          <w:w w:val="95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343636"/>
          <w:spacing w:val="1"/>
          <w:w w:val="100"/>
          <w:position w:val="0"/>
        </w:rPr>
        <w:t>d</w:t>
      </w:r>
      <w:r>
        <w:rPr>
          <w:rFonts w:ascii="Arial" w:hAnsi="Arial" w:cs="Arial" w:eastAsia="Arial"/>
          <w:sz w:val="20"/>
          <w:szCs w:val="20"/>
          <w:color w:val="343636"/>
          <w:spacing w:val="0"/>
          <w:w w:val="96"/>
          <w:position w:val="0"/>
        </w:rPr>
        <w:t>h</w:t>
      </w:r>
      <w:r>
        <w:rPr>
          <w:rFonts w:ascii="Arial" w:hAnsi="Arial" w:cs="Arial" w:eastAsia="Arial"/>
          <w:sz w:val="20"/>
          <w:szCs w:val="20"/>
          <w:color w:val="34363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4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1"/>
        </w:rPr>
        <w:t>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2"/>
          <w:position w:val="0"/>
        </w:rPr>
        <w:t>21.15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14" w:lineRule="exact"/>
        <w:ind w:left="1815" w:right="-20"/>
        <w:jc w:val="left"/>
        <w:tabs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9"/>
          <w:position w:val="-1"/>
        </w:rPr>
        <w:t>İDENEKİP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9"/>
          <w:position w:val="0"/>
        </w:rPr>
        <w:t>Seferihisa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64" w:lineRule="exact"/>
        <w:ind w:left="138"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3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2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240"/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3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73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30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9" w:lineRule="exact"/>
        <w:ind w:left="1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636"/>
          <w:spacing w:val="0"/>
          <w:w w:val="100"/>
          <w:position w:val="-16"/>
        </w:rPr>
        <w:t>iTFAİ</w:t>
      </w:r>
      <w:r>
        <w:rPr>
          <w:rFonts w:ascii="Times New Roman" w:hAnsi="Times New Roman" w:cs="Times New Roman" w:eastAsia="Times New Roman"/>
          <w:sz w:val="20"/>
          <w:szCs w:val="20"/>
          <w:color w:val="343636"/>
          <w:spacing w:val="-75"/>
          <w:w w:val="100"/>
          <w:position w:val="-1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636"/>
          <w:spacing w:val="0"/>
          <w:w w:val="100"/>
          <w:position w:val="-16"/>
        </w:rPr>
        <w:t>ÖLGE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088928pt;margin-top:1.743941pt;width:49.894183pt;height:41pt;mso-position-horizontal-relative:page;mso-position-vertical-relative:paragraph;z-index:-15411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43636"/>
                      <w:w w:val="14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43636"/>
                      <w:spacing w:val="-97"/>
                      <w:w w:val="147"/>
                      <w:position w:val="-1"/>
                    </w:rPr>
                    <w:t>p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343636"/>
                      <w:spacing w:val="0"/>
                      <w:w w:val="25"/>
                      <w:position w:val="-1"/>
                    </w:rPr>
                    <w:t>;,;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3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240"/>
          <w:cols w:num="3" w:equalWidth="0">
            <w:col w:w="794" w:space="1119"/>
            <w:col w:w="3959" w:space="2409"/>
            <w:col w:w="3199"/>
          </w:cols>
        </w:sectPr>
      </w:pPr>
      <w:rPr/>
    </w:p>
    <w:p>
      <w:pPr>
        <w:spacing w:before="0" w:after="0" w:line="345" w:lineRule="exact"/>
        <w:ind w:left="1823" w:right="-154"/>
        <w:jc w:val="left"/>
        <w:rPr>
          <w:rFonts w:ascii="Times New Roman" w:hAnsi="Times New Roman" w:cs="Times New Roman" w:eastAsia="Times New Roman"/>
          <w:sz w:val="76"/>
          <w:szCs w:val="7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5"/>
          <w:w w:val="115"/>
          <w:position w:val="-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8"/>
          <w:w w:val="139"/>
          <w:position w:val="-8"/>
        </w:rPr>
        <w:t>.</w:t>
      </w:r>
      <w:r>
        <w:rPr>
          <w:rFonts w:ascii="Times New Roman" w:hAnsi="Times New Roman" w:cs="Times New Roman" w:eastAsia="Times New Roman"/>
          <w:sz w:val="76"/>
          <w:szCs w:val="76"/>
          <w:color w:val="383D62"/>
          <w:spacing w:val="-183"/>
          <w:w w:val="140"/>
          <w:position w:val="-34"/>
        </w:rPr>
        <w:t>\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4"/>
          <w:position w:val="-8"/>
        </w:rPr>
        <w:t>P</w:t>
      </w:r>
      <w:r>
        <w:rPr>
          <w:rFonts w:ascii="Arial" w:hAnsi="Arial" w:cs="Arial" w:eastAsia="Arial"/>
          <w:sz w:val="18"/>
          <w:szCs w:val="18"/>
          <w:color w:val="242424"/>
          <w:spacing w:val="-103"/>
          <w:w w:val="104"/>
          <w:position w:val="-8"/>
        </w:rPr>
        <w:t>O</w:t>
      </w:r>
      <w:r>
        <w:rPr>
          <w:rFonts w:ascii="Times New Roman" w:hAnsi="Times New Roman" w:cs="Times New Roman" w:eastAsia="Times New Roman"/>
          <w:sz w:val="76"/>
          <w:szCs w:val="76"/>
          <w:color w:val="383D62"/>
          <w:spacing w:val="-232"/>
          <w:w w:val="140"/>
          <w:position w:val="-34"/>
        </w:rPr>
        <w:t>: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04"/>
          <w:position w:val="-8"/>
        </w:rPr>
        <w:t>S</w:t>
      </w:r>
      <w:r>
        <w:rPr>
          <w:rFonts w:ascii="Arial" w:hAnsi="Arial" w:cs="Arial" w:eastAsia="Arial"/>
          <w:sz w:val="18"/>
          <w:szCs w:val="18"/>
          <w:color w:val="242424"/>
          <w:spacing w:val="-71"/>
          <w:w w:val="104"/>
          <w:position w:val="-8"/>
        </w:rPr>
        <w:t>T</w:t>
      </w:r>
      <w:r>
        <w:rPr>
          <w:rFonts w:ascii="Times New Roman" w:hAnsi="Times New Roman" w:cs="Times New Roman" w:eastAsia="Times New Roman"/>
          <w:sz w:val="76"/>
          <w:szCs w:val="76"/>
          <w:color w:val="343636"/>
          <w:spacing w:val="-45"/>
          <w:w w:val="29"/>
          <w:position w:val="-34"/>
        </w:rPr>
        <w:t>e</w:t>
      </w:r>
      <w:r>
        <w:rPr>
          <w:rFonts w:ascii="Arial" w:hAnsi="Arial" w:cs="Arial" w:eastAsia="Arial"/>
          <w:sz w:val="18"/>
          <w:szCs w:val="18"/>
          <w:color w:val="242424"/>
          <w:spacing w:val="-94"/>
          <w:w w:val="104"/>
          <w:position w:val="-8"/>
        </w:rPr>
        <w:t>A</w:t>
      </w:r>
      <w:r>
        <w:rPr>
          <w:rFonts w:ascii="Times New Roman" w:hAnsi="Times New Roman" w:cs="Times New Roman" w:eastAsia="Times New Roman"/>
          <w:sz w:val="76"/>
          <w:szCs w:val="76"/>
          <w:color w:val="343636"/>
          <w:spacing w:val="0"/>
          <w:w w:val="30"/>
          <w:position w:val="-34"/>
        </w:rPr>
        <w:t>y</w:t>
      </w:r>
      <w:r>
        <w:rPr>
          <w:rFonts w:ascii="Times New Roman" w:hAnsi="Times New Roman" w:cs="Times New Roman" w:eastAsia="Times New Roman"/>
          <w:sz w:val="76"/>
          <w:szCs w:val="76"/>
          <w:color w:val="343636"/>
          <w:spacing w:val="-30"/>
          <w:w w:val="29"/>
          <w:position w:val="-3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9"/>
          <w:w w:val="101"/>
          <w:position w:val="-8"/>
        </w:rPr>
        <w:t>G</w:t>
      </w:r>
      <w:r>
        <w:rPr>
          <w:rFonts w:ascii="Times New Roman" w:hAnsi="Times New Roman" w:cs="Times New Roman" w:eastAsia="Times New Roman"/>
          <w:sz w:val="76"/>
          <w:szCs w:val="76"/>
          <w:color w:val="343636"/>
          <w:spacing w:val="0"/>
          <w:w w:val="30"/>
          <w:position w:val="-34"/>
        </w:rPr>
        <w:t>n</w:t>
      </w:r>
      <w:r>
        <w:rPr>
          <w:rFonts w:ascii="Times New Roman" w:hAnsi="Times New Roman" w:cs="Times New Roman" w:eastAsia="Times New Roman"/>
          <w:sz w:val="76"/>
          <w:szCs w:val="76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16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68.814148pt;margin-top:15.051133pt;width:.1pt;height:12.115723pt;mso-position-horizontal-relative:page;mso-position-vertical-relative:paragraph;z-index:-15414" coordorigin="9376,301" coordsize="2,242">
            <v:shape style="position:absolute;left:9376;top:301;width:2;height:242" coordorigin="9376,301" coordsize="0,242" path="m9376,543l9376,301e" filled="f" stroked="t" strokeweight="2.692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196014pt;margin-top:17.372097pt;width:1.444678pt;height:43.5pt;mso-position-horizontal-relative:page;mso-position-vertical-relative:paragraph;z-index:-15410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rPr>
                      <w:rFonts w:ascii="Times New Roman" w:hAnsi="Times New Roman" w:cs="Times New Roman" w:eastAsia="Times New Roman"/>
                      <w:sz w:val="87"/>
                      <w:szCs w:val="8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626262"/>
                      <w:spacing w:val="-295"/>
                      <w:w w:val="66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8.156921pt;margin-top:17.372097pt;width:21.148831pt;height:43.5pt;mso-position-horizontal-relative:page;mso-position-vertical-relative:paragraph;z-index:-15409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rPr>
                      <w:rFonts w:ascii="Times New Roman" w:hAnsi="Times New Roman" w:cs="Times New Roman" w:eastAsia="Times New Roman"/>
                      <w:sz w:val="87"/>
                      <w:szCs w:val="8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3F4B91"/>
                      <w:spacing w:val="0"/>
                      <w:w w:val="146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100"/>
          <w:position w:val="-5"/>
        </w:rPr>
        <w:t>PLA</w: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100"/>
          <w:position w:val="-5"/>
        </w:rPr>
        <w:t>R</w:t>
      </w:r>
      <w:r>
        <w:rPr>
          <w:rFonts w:ascii="Arial" w:hAnsi="Arial" w:cs="Arial" w:eastAsia="Arial"/>
          <w:sz w:val="18"/>
          <w:szCs w:val="18"/>
          <w:color w:val="343636"/>
          <w:spacing w:val="4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5"/>
        </w:rPr>
        <w:t>AMİ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2"/>
          <w:position w:val="-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18"/>
          <w:w w:val="100"/>
          <w:position w:val="-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-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5"/>
        </w:rPr>
        <w:t>hb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>TÜ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0"/>
          <w:spacing w:val="8"/>
          <w:w w:val="219"/>
          <w:position w:val="-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-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99" w:lineRule="exact"/>
        <w:ind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B1B1B3"/>
          <w:spacing w:val="-1"/>
          <w:w w:val="83"/>
          <w:position w:val="-25"/>
        </w:rPr>
        <w:t>·</w:t>
      </w:r>
      <w:r>
        <w:rPr>
          <w:rFonts w:ascii="Times New Roman" w:hAnsi="Times New Roman" w:cs="Times New Roman" w:eastAsia="Times New Roman"/>
          <w:sz w:val="39"/>
          <w:szCs w:val="39"/>
          <w:color w:val="343636"/>
          <w:spacing w:val="-112"/>
          <w:w w:val="123"/>
          <w:i/>
          <w:position w:val="-12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124"/>
          <w:position w:val="-25"/>
        </w:rPr>
        <w:t>ü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51"/>
          <w:w w:val="123"/>
          <w:position w:val="-25"/>
        </w:rPr>
        <w:t>l</w:t>
      </w:r>
      <w:r>
        <w:rPr>
          <w:rFonts w:ascii="Times New Roman" w:hAnsi="Times New Roman" w:cs="Times New Roman" w:eastAsia="Times New Roman"/>
          <w:sz w:val="39"/>
          <w:szCs w:val="39"/>
          <w:color w:val="626262"/>
          <w:spacing w:val="-5"/>
          <w:w w:val="74"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29"/>
          <w:w w:val="123"/>
          <w:position w:val="-25"/>
        </w:rPr>
        <w:t>e</w:t>
      </w:r>
      <w:r>
        <w:rPr>
          <w:rFonts w:ascii="Times New Roman" w:hAnsi="Times New Roman" w:cs="Times New Roman" w:eastAsia="Times New Roman"/>
          <w:sz w:val="39"/>
          <w:szCs w:val="39"/>
          <w:color w:val="626262"/>
          <w:spacing w:val="0"/>
          <w:w w:val="111"/>
          <w:position w:val="-12"/>
        </w:rPr>
        <w:t>,</w:t>
      </w:r>
      <w:r>
        <w:rPr>
          <w:rFonts w:ascii="Times New Roman" w:hAnsi="Times New Roman" w:cs="Times New Roman" w:eastAsia="Times New Roman"/>
          <w:sz w:val="39"/>
          <w:szCs w:val="39"/>
          <w:color w:val="626262"/>
          <w:spacing w:val="-12"/>
          <w:w w:val="111"/>
          <w:position w:val="-12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626262"/>
          <w:spacing w:val="0"/>
          <w:w w:val="91"/>
          <w:position w:val="-25"/>
        </w:rPr>
        <w:t>f</w:t>
      </w:r>
      <w:r>
        <w:rPr>
          <w:rFonts w:ascii="Times New Roman" w:hAnsi="Times New Roman" w:cs="Times New Roman" w:eastAsia="Times New Roman"/>
          <w:sz w:val="31"/>
          <w:szCs w:val="31"/>
          <w:color w:val="626262"/>
          <w:spacing w:val="-15"/>
          <w:w w:val="91"/>
          <w:position w:val="-25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626262"/>
          <w:spacing w:val="-2"/>
          <w:w w:val="103"/>
          <w:position w:val="-25"/>
        </w:rPr>
        <w:t>t</w:t>
      </w:r>
      <w:r>
        <w:rPr>
          <w:rFonts w:ascii="Times New Roman" w:hAnsi="Times New Roman" w:cs="Times New Roman" w:eastAsia="Times New Roman"/>
          <w:sz w:val="35"/>
          <w:szCs w:val="35"/>
          <w:color w:val="626262"/>
          <w:spacing w:val="-97"/>
          <w:w w:val="103"/>
          <w:position w:val="-25"/>
        </w:rPr>
        <w:t>t</w:t>
      </w:r>
      <w:r>
        <w:rPr>
          <w:rFonts w:ascii="Times New Roman" w:hAnsi="Times New Roman" w:cs="Times New Roman" w:eastAsia="Times New Roman"/>
          <w:sz w:val="35"/>
          <w:szCs w:val="35"/>
          <w:color w:val="B1B1B3"/>
          <w:spacing w:val="0"/>
          <w:w w:val="26"/>
          <w:position w:val="-25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B1B1B3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B1B1B3"/>
          <w:spacing w:val="0"/>
          <w:w w:val="27"/>
          <w:position w:val="-25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B1B1B3"/>
          <w:spacing w:val="-59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43636"/>
          <w:spacing w:val="0"/>
          <w:w w:val="79"/>
          <w:position w:val="-25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240"/>
          <w:cols w:num="3" w:equalWidth="0">
            <w:col w:w="2888" w:space="311"/>
            <w:col w:w="2383" w:space="2548"/>
            <w:col w:w="3350"/>
          </w:cols>
        </w:sectPr>
      </w:pPr>
      <w:rPr/>
    </w:p>
    <w:p>
      <w:pPr>
        <w:spacing w:before="89" w:after="0" w:line="240" w:lineRule="auto"/>
        <w:ind w:left="2979" w:right="-69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636"/>
          <w:spacing w:val="0"/>
          <w:w w:val="100"/>
        </w:rPr>
        <w:t>AKTOPRAK</w:t>
      </w:r>
      <w:r>
        <w:rPr>
          <w:rFonts w:ascii="Arial" w:hAnsi="Arial" w:cs="Arial" w:eastAsia="Arial"/>
          <w:sz w:val="18"/>
          <w:szCs w:val="18"/>
          <w:color w:val="343636"/>
          <w:spacing w:val="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2"/>
        </w:rPr>
        <w:t>İtf.Çv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2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9" w:lineRule="exact"/>
        <w:ind w:left="2475" w:right="-20"/>
        <w:jc w:val="left"/>
        <w:tabs>
          <w:tab w:pos="3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23.990089pt;margin-top:4.947479pt;width:81.390805pt;height:.1pt;mso-position-horizontal-relative:page;mso-position-vertical-relative:paragraph;z-index:-15418" coordorigin="2480,99" coordsize="1628,2">
            <v:shape style="position:absolute;left:2480;top:99;width:1628;height:2" coordorigin="2480,99" coordsize="1628,0" path="m2480,99l4108,99e" filled="f" stroked="t" strokeweight="1.427909pt" strokecolor="#4454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F4B91"/>
          <w:spacing w:val="0"/>
          <w:w w:val="100"/>
          <w:i/>
          <w:position w:val="-8"/>
        </w:rPr>
        <w:t>./'v-:,_</w:t>
      </w:r>
      <w:r>
        <w:rPr>
          <w:rFonts w:ascii="Times New Roman" w:hAnsi="Times New Roman" w:cs="Times New Roman" w:eastAsia="Times New Roman"/>
          <w:sz w:val="17"/>
          <w:szCs w:val="17"/>
          <w:color w:val="3F4B91"/>
          <w:spacing w:val="0"/>
          <w:w w:val="100"/>
          <w:i/>
          <w:position w:val="-8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F4B91"/>
          <w:spacing w:val="7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4B91"/>
          <w:spacing w:val="0"/>
          <w:w w:val="66"/>
          <w:position w:val="-8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3F4B9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4B91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7"/>
          <w:szCs w:val="17"/>
          <w:color w:val="1C2F87"/>
          <w:spacing w:val="0"/>
          <w:w w:val="311"/>
          <w:position w:val="-8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52" w:lineRule="exact"/>
        <w:ind w:right="-204"/>
        <w:jc w:val="left"/>
        <w:rPr>
          <w:rFonts w:ascii="Arial" w:hAnsi="Arial" w:cs="Arial" w:eastAsia="Arial"/>
          <w:sz w:val="109"/>
          <w:szCs w:val="109"/>
        </w:rPr>
      </w:pPr>
      <w:rPr/>
      <w:r>
        <w:rPr/>
        <w:br w:type="column"/>
      </w:r>
      <w:r>
        <w:rPr>
          <w:rFonts w:ascii="Arial" w:hAnsi="Arial" w:cs="Arial" w:eastAsia="Arial"/>
          <w:sz w:val="109"/>
          <w:szCs w:val="109"/>
          <w:color w:val="4D4D4D"/>
          <w:spacing w:val="-182"/>
          <w:w w:val="62"/>
          <w:position w:val="-28"/>
        </w:rPr>
        <w:t>r</w:t>
      </w:r>
      <w:r>
        <w:rPr>
          <w:rFonts w:ascii="Arial" w:hAnsi="Arial" w:cs="Arial" w:eastAsia="Arial"/>
          <w:sz w:val="109"/>
          <w:szCs w:val="109"/>
          <w:color w:val="979999"/>
          <w:spacing w:val="0"/>
          <w:w w:val="38"/>
          <w:position w:val="-28"/>
        </w:rPr>
        <w:t>..</w:t>
      </w:r>
      <w:r>
        <w:rPr>
          <w:rFonts w:ascii="Arial" w:hAnsi="Arial" w:cs="Arial" w:eastAsia="Arial"/>
          <w:sz w:val="109"/>
          <w:szCs w:val="109"/>
          <w:color w:val="000000"/>
          <w:spacing w:val="0"/>
          <w:w w:val="100"/>
          <w:position w:val="0"/>
        </w:rPr>
      </w:r>
    </w:p>
    <w:p>
      <w:pPr>
        <w:spacing w:before="0" w:after="0" w:line="402" w:lineRule="exact"/>
        <w:ind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B1B1B3"/>
          <w:spacing w:val="0"/>
          <w:w w:val="16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B1B1B3"/>
          <w:spacing w:val="-7"/>
          <w:w w:val="16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0"/>
          <w:spacing w:val="0"/>
          <w:w w:val="100"/>
        </w:rPr>
        <w:t>,_,</w:t>
      </w:r>
      <w:r>
        <w:rPr>
          <w:rFonts w:ascii="Times New Roman" w:hAnsi="Times New Roman" w:cs="Times New Roman" w:eastAsia="Times New Roman"/>
          <w:sz w:val="18"/>
          <w:szCs w:val="18"/>
          <w:color w:val="82828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28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828280"/>
          <w:spacing w:val="0"/>
          <w:w w:val="66"/>
        </w:rPr>
        <w:t>....</w:t>
      </w:r>
      <w:r>
        <w:rPr>
          <w:rFonts w:ascii="Times New Roman" w:hAnsi="Times New Roman" w:cs="Times New Roman" w:eastAsia="Times New Roman"/>
          <w:sz w:val="36"/>
          <w:szCs w:val="36"/>
          <w:color w:val="828280"/>
          <w:spacing w:val="-7"/>
          <w:w w:val="66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828280"/>
          <w:spacing w:val="0"/>
          <w:w w:val="66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240"/>
          <w:cols w:num="3" w:equalWidth="0">
            <w:col w:w="5411" w:space="2652"/>
            <w:col w:w="342" w:space="753"/>
            <w:col w:w="2322"/>
          </w:cols>
        </w:sectPr>
      </w:pPr>
      <w:rPr/>
    </w:p>
    <w:p>
      <w:pPr>
        <w:spacing w:before="0" w:after="0" w:line="442" w:lineRule="exact"/>
        <w:ind w:left="1870" w:right="-101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group style="position:absolute;margin-left:243.934433pt;margin-top:12.881849pt;width:40.933388pt;height:.1pt;mso-position-horizontal-relative:page;mso-position-vertical-relative:paragraph;z-index:-15417" coordorigin="4879,258" coordsize="819,2">
            <v:shape style="position:absolute;left:4879;top:258;width:819;height:2" coordorigin="4879,258" coordsize="819,0" path="m4879,258l5697,258e" filled="f" stroked="t" strokeweight=".713954pt" strokecolor="#4F5B97">
              <v:path arrowok="t"/>
            </v:shape>
          </v:group>
          <w10:wrap type="none"/>
        </w:pict>
      </w:r>
      <w:r>
        <w:rPr/>
        <w:pict>
          <v:group style="position:absolute;margin-left:483.282135pt;margin-top:-46.067539pt;width:.1pt;height:23.558351pt;mso-position-horizontal-relative:page;mso-position-vertical-relative:paragraph;z-index:-15415" coordorigin="9666,-921" coordsize="2,471">
            <v:shape style="position:absolute;left:9666;top:-921;width:2;height:471" coordorigin="9666,-921" coordsize="0,471" path="m9666,-450l9666,-921e" filled="f" stroked="t" strokeweight="1.61515pt" strokecolor="#C3CFD4">
              <v:path arrowok="t"/>
            </v:shape>
          </v:group>
          <w10:wrap type="none"/>
        </w:pict>
      </w:r>
      <w:r>
        <w:rPr/>
        <w:pict>
          <v:group style="position:absolute;margin-left:477.478973pt;margin-top:11.834979pt;width:10.419529pt;height:21.062952pt;mso-position-horizontal-relative:page;mso-position-vertical-relative:paragraph;z-index:-15413" coordorigin="9550,237" coordsize="208,421">
            <v:group style="position:absolute;left:9550;top:265;width:92;height:148" coordorigin="9550,265" coordsize="92,148">
              <v:shape style="position:absolute;left:9550;top:265;width:92;height:148" coordorigin="9550,265" coordsize="92,148" path="m9550,265l9642,265,9642,413,9550,413,9550,265e" filled="t" fillcolor="#EDEDED" stroked="f">
                <v:path arrowok="t"/>
                <v:fill/>
              </v:shape>
            </v:group>
            <v:group style="position:absolute;left:9729;top:265;width:2;height:148" coordorigin="9729,265" coordsize="2,148">
              <v:shape style="position:absolute;left:9729;top:265;width:2;height:148" coordorigin="9729,265" coordsize="0,148" path="m9729,413l9729,265e" filled="f" stroked="t" strokeweight="2.85pt" strokecolor="#EDEDED">
                <v:path arrowok="t"/>
              </v:shape>
            </v:group>
            <v:group style="position:absolute;left:9642;top:430;width:2;height:188" coordorigin="9642,430" coordsize="2,188">
              <v:shape style="position:absolute;left:9642;top:430;width:2;height:188" coordorigin="9642,430" coordsize="0,188" path="m9642,618l9642,430e" filled="f" stroked="t" strokeweight="3.94615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11"/>
          <w:w w:val="135"/>
          <w:position w:val="-2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43636"/>
          <w:spacing w:val="0"/>
          <w:w w:val="135"/>
          <w:position w:val="-2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343636"/>
          <w:spacing w:val="-7"/>
          <w:w w:val="135"/>
          <w:position w:val="-2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72"/>
          <w:w w:val="135"/>
          <w:position w:val="-2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343636"/>
          <w:spacing w:val="0"/>
          <w:w w:val="135"/>
          <w:position w:val="-2"/>
        </w:rPr>
        <w:t>ail</w:t>
      </w:r>
      <w:r>
        <w:rPr>
          <w:rFonts w:ascii="Times New Roman" w:hAnsi="Times New Roman" w:cs="Times New Roman" w:eastAsia="Times New Roman"/>
          <w:sz w:val="29"/>
          <w:szCs w:val="29"/>
          <w:color w:val="343636"/>
          <w:spacing w:val="-44"/>
          <w:w w:val="135"/>
          <w:position w:val="-2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242424"/>
          <w:spacing w:val="0"/>
          <w:w w:val="72"/>
          <w:position w:val="-2"/>
        </w:rPr>
        <w:t>YAP</w:t>
      </w:r>
      <w:r>
        <w:rPr>
          <w:rFonts w:ascii="Times New Roman" w:hAnsi="Times New Roman" w:cs="Times New Roman" w:eastAsia="Times New Roman"/>
          <w:sz w:val="41"/>
          <w:szCs w:val="41"/>
          <w:color w:val="242424"/>
          <w:spacing w:val="8"/>
          <w:w w:val="72"/>
          <w:position w:val="-2"/>
        </w:rPr>
        <w:t>I</w:t>
      </w:r>
      <w:r>
        <w:rPr>
          <w:rFonts w:ascii="Times New Roman" w:hAnsi="Times New Roman" w:cs="Times New Roman" w:eastAsia="Times New Roman"/>
          <w:sz w:val="41"/>
          <w:szCs w:val="41"/>
          <w:color w:val="383D62"/>
          <w:spacing w:val="0"/>
          <w:w w:val="72"/>
          <w:position w:val="-2"/>
        </w:rPr>
        <w:t>Öı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442" w:lineRule="exact"/>
        <w:ind w:right="-20"/>
        <w:jc w:val="left"/>
        <w:tabs>
          <w:tab w:pos="334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4D4D4D"/>
          <w:spacing w:val="-8"/>
          <w:w w:val="600"/>
          <w:position w:val="-3"/>
        </w:rPr>
        <w:t>'</w:t>
      </w:r>
      <w:r>
        <w:rPr>
          <w:rFonts w:ascii="Arial" w:hAnsi="Arial" w:cs="Arial" w:eastAsia="Arial"/>
          <w:sz w:val="61"/>
          <w:szCs w:val="61"/>
          <w:color w:val="4D4D4D"/>
          <w:spacing w:val="0"/>
          <w:w w:val="51"/>
          <w:i/>
          <w:position w:val="-14"/>
        </w:rPr>
        <w:t>'</w:t>
      </w:r>
      <w:r>
        <w:rPr>
          <w:rFonts w:ascii="Arial" w:hAnsi="Arial" w:cs="Arial" w:eastAsia="Arial"/>
          <w:sz w:val="61"/>
          <w:szCs w:val="61"/>
          <w:color w:val="4D4D4D"/>
          <w:spacing w:val="-242"/>
          <w:w w:val="51"/>
          <w:i/>
          <w:position w:val="-14"/>
        </w:rPr>
        <w:t>&lt;</w:t>
      </w:r>
      <w:r>
        <w:rPr>
          <w:rFonts w:ascii="Arial" w:hAnsi="Arial" w:cs="Arial" w:eastAsia="Arial"/>
          <w:sz w:val="16"/>
          <w:szCs w:val="16"/>
          <w:color w:val="626262"/>
          <w:spacing w:val="0"/>
          <w:w w:val="112"/>
          <w:i/>
          <w:position w:val="-3"/>
        </w:rPr>
        <w:t>ll</w:t>
      </w:r>
      <w:r>
        <w:rPr>
          <w:rFonts w:ascii="Arial" w:hAnsi="Arial" w:cs="Arial" w:eastAsia="Arial"/>
          <w:sz w:val="16"/>
          <w:szCs w:val="16"/>
          <w:color w:val="626262"/>
          <w:spacing w:val="-9"/>
          <w:w w:val="112"/>
          <w:i/>
          <w:position w:val="-3"/>
        </w:rPr>
        <w:t>•</w:t>
      </w:r>
      <w:r>
        <w:rPr>
          <w:rFonts w:ascii="Arial" w:hAnsi="Arial" w:cs="Arial" w:eastAsia="Arial"/>
          <w:sz w:val="61"/>
          <w:szCs w:val="61"/>
          <w:color w:val="4D4D4D"/>
          <w:spacing w:val="-104"/>
          <w:w w:val="52"/>
          <w:i/>
          <w:position w:val="-14"/>
        </w:rPr>
        <w:t>i</w:t>
      </w:r>
      <w:r>
        <w:rPr>
          <w:rFonts w:ascii="Arial" w:hAnsi="Arial" w:cs="Arial" w:eastAsia="Arial"/>
          <w:sz w:val="16"/>
          <w:szCs w:val="16"/>
          <w:color w:val="828280"/>
          <w:spacing w:val="0"/>
          <w:w w:val="73"/>
          <w:i/>
          <w:position w:val="-3"/>
        </w:rPr>
        <w:t>·</w:t>
      </w:r>
      <w:r>
        <w:rPr>
          <w:rFonts w:ascii="Arial" w:hAnsi="Arial" w:cs="Arial" w:eastAsia="Arial"/>
          <w:sz w:val="16"/>
          <w:szCs w:val="16"/>
          <w:color w:val="828280"/>
          <w:spacing w:val="-22"/>
          <w:w w:val="100"/>
          <w:i/>
          <w:position w:val="-3"/>
        </w:rPr>
        <w:t> </w:t>
      </w:r>
      <w:r>
        <w:rPr>
          <w:rFonts w:ascii="Arial" w:hAnsi="Arial" w:cs="Arial" w:eastAsia="Arial"/>
          <w:sz w:val="61"/>
          <w:szCs w:val="61"/>
          <w:color w:val="4D4D4D"/>
          <w:spacing w:val="0"/>
          <w:w w:val="51"/>
          <w:i/>
          <w:position w:val="-14"/>
        </w:rPr>
        <w:t>:</w:t>
      </w:r>
      <w:r>
        <w:rPr>
          <w:rFonts w:ascii="Arial" w:hAnsi="Arial" w:cs="Arial" w:eastAsia="Arial"/>
          <w:sz w:val="61"/>
          <w:szCs w:val="61"/>
          <w:color w:val="4D4D4D"/>
          <w:spacing w:val="53"/>
          <w:w w:val="51"/>
          <w:i/>
          <w:position w:val="-14"/>
        </w:rPr>
        <w:t> </w:t>
      </w:r>
      <w:r>
        <w:rPr>
          <w:rFonts w:ascii="Arial" w:hAnsi="Arial" w:cs="Arial" w:eastAsia="Arial"/>
          <w:sz w:val="15"/>
          <w:szCs w:val="15"/>
          <w:color w:val="626262"/>
          <w:spacing w:val="0"/>
          <w:w w:val="75"/>
          <w:i/>
          <w:position w:val="-14"/>
        </w:rPr>
        <w:t>"</w:t>
      </w:r>
      <w:r>
        <w:rPr>
          <w:rFonts w:ascii="Arial" w:hAnsi="Arial" w:cs="Arial" w:eastAsia="Arial"/>
          <w:sz w:val="15"/>
          <w:szCs w:val="15"/>
          <w:color w:val="626262"/>
          <w:spacing w:val="-29"/>
          <w:w w:val="100"/>
          <w:i/>
          <w:position w:val="-14"/>
        </w:rPr>
        <w:t> </w:t>
      </w:r>
      <w:r>
        <w:rPr>
          <w:rFonts w:ascii="Arial" w:hAnsi="Arial" w:cs="Arial" w:eastAsia="Arial"/>
          <w:sz w:val="15"/>
          <w:szCs w:val="15"/>
          <w:color w:val="979999"/>
          <w:spacing w:val="0"/>
          <w:w w:val="78"/>
          <w:i/>
          <w:position w:val="-14"/>
        </w:rPr>
        <w:t>h</w:t>
      </w:r>
      <w:r>
        <w:rPr>
          <w:rFonts w:ascii="Arial" w:hAnsi="Arial" w:cs="Arial" w:eastAsia="Arial"/>
          <w:sz w:val="15"/>
          <w:szCs w:val="15"/>
          <w:color w:val="979999"/>
          <w:spacing w:val="-22"/>
          <w:w w:val="100"/>
          <w:i/>
          <w:position w:val="-14"/>
        </w:rPr>
        <w:t> </w:t>
      </w:r>
      <w:r>
        <w:rPr>
          <w:rFonts w:ascii="Arial" w:hAnsi="Arial" w:cs="Arial" w:eastAsia="Arial"/>
          <w:sz w:val="21"/>
          <w:szCs w:val="21"/>
          <w:color w:val="979999"/>
          <w:spacing w:val="0"/>
          <w:w w:val="69"/>
          <w:position w:val="-14"/>
        </w:rPr>
        <w:t>r</w:t>
      </w:r>
      <w:r>
        <w:rPr>
          <w:rFonts w:ascii="Arial" w:hAnsi="Arial" w:cs="Arial" w:eastAsia="Arial"/>
          <w:sz w:val="21"/>
          <w:szCs w:val="21"/>
          <w:color w:val="979999"/>
          <w:spacing w:val="-19"/>
          <w:w w:val="68"/>
          <w:position w:val="-14"/>
        </w:rPr>
        <w:t>.</w:t>
      </w:r>
      <w:r>
        <w:rPr>
          <w:rFonts w:ascii="Arial" w:hAnsi="Arial" w:cs="Arial" w:eastAsia="Arial"/>
          <w:sz w:val="21"/>
          <w:szCs w:val="21"/>
          <w:color w:val="4D4D4D"/>
          <w:spacing w:val="-55"/>
          <w:w w:val="73"/>
          <w:position w:val="-14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1B1B3"/>
          <w:spacing w:val="-68"/>
          <w:w w:val="192"/>
          <w:position w:val="-3"/>
        </w:rPr>
        <w:t>i</w:t>
      </w:r>
      <w:r>
        <w:rPr>
          <w:rFonts w:ascii="Times New Roman" w:hAnsi="Times New Roman" w:cs="Times New Roman" w:eastAsia="Times New Roman"/>
          <w:sz w:val="11"/>
          <w:szCs w:val="11"/>
          <w:color w:val="B1B1B3"/>
          <w:spacing w:val="-15"/>
          <w:w w:val="200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979999"/>
          <w:spacing w:val="-54"/>
          <w:w w:val="90"/>
          <w:position w:val="-14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828280"/>
          <w:spacing w:val="-54"/>
          <w:w w:val="168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828280"/>
          <w:spacing w:val="-11"/>
          <w:w w:val="168"/>
          <w:emboss/>
          <w:position w:val="-3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828280"/>
          <w:spacing w:val="-11"/>
          <w:w w:val="168"/>
          <w:emboss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828280"/>
          <w:spacing w:val="-11"/>
          <w:w w:val="168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828280"/>
          <w:spacing w:val="-11"/>
          <w:w w:val="168"/>
          <w:position w:val="-3"/>
        </w:rPr>
      </w:r>
      <w:r>
        <w:rPr>
          <w:rFonts w:ascii="Arial" w:hAnsi="Arial" w:cs="Arial" w:eastAsia="Arial"/>
          <w:sz w:val="21"/>
          <w:szCs w:val="21"/>
          <w:color w:val="979999"/>
          <w:spacing w:val="0"/>
          <w:w w:val="85"/>
          <w:position w:val="-14"/>
        </w:rPr>
        <w:t>,</w:t>
      </w:r>
      <w:r>
        <w:rPr>
          <w:rFonts w:ascii="Arial" w:hAnsi="Arial" w:cs="Arial" w:eastAsia="Arial"/>
          <w:sz w:val="21"/>
          <w:szCs w:val="21"/>
          <w:color w:val="979999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1"/>
          <w:szCs w:val="21"/>
          <w:color w:val="979999"/>
          <w:spacing w:val="0"/>
          <w:w w:val="100"/>
          <w:position w:val="-14"/>
        </w:rPr>
      </w:r>
      <w:r>
        <w:rPr>
          <w:rFonts w:ascii="Arial" w:hAnsi="Arial" w:cs="Arial" w:eastAsia="Arial"/>
          <w:sz w:val="11"/>
          <w:szCs w:val="11"/>
          <w:color w:val="626262"/>
          <w:spacing w:val="0"/>
          <w:w w:val="172"/>
          <w:i/>
          <w:position w:val="-3"/>
        </w:rPr>
        <w:t>J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240"/>
          <w:cols w:num="2" w:equalWidth="0">
            <w:col w:w="3781" w:space="2509"/>
            <w:col w:w="5190"/>
          </w:cols>
        </w:sectPr>
      </w:pPr>
      <w:rPr/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/>
        <w:pict>
          <v:group style="position:absolute;margin-left:14.755058pt;margin-top:44.583569pt;width:569.140675pt;height:777.850729pt;mso-position-horizontal-relative:page;mso-position-vertical-relative:page;z-index:-15419" coordorigin="295,892" coordsize="11383,15557">
            <v:group style="position:absolute;left:305;top:908;width:719;height:2" coordorigin="305,908" coordsize="719,2">
              <v:shape style="position:absolute;left:305;top:908;width:719;height:2" coordorigin="305,908" coordsize="719,0" path="m305,908l1023,908e" filled="f" stroked="t" strokeweight=".47597pt" strokecolor="#575757">
                <v:path arrowok="t"/>
              </v:shape>
            </v:group>
            <v:group style="position:absolute;left:319;top:899;width:2;height:15543" coordorigin="319,899" coordsize="2,15543">
              <v:shape style="position:absolute;left:319;top:899;width:2;height:15543" coordorigin="319,899" coordsize="0,15543" path="m319,16442l319,899e" filled="f" stroked="t" strokeweight=".713954pt" strokecolor="#5B5B5B">
                <v:path arrowok="t"/>
              </v:shape>
            </v:group>
            <v:group style="position:absolute;left:305;top:911;width:11309;height:2" coordorigin="305,911" coordsize="11309,2">
              <v:shape style="position:absolute;left:305;top:911;width:11309;height:2" coordorigin="305,911" coordsize="11309,0" path="m305,911l11614,911e" filled="f" stroked="t" strokeweight=".713954pt" strokecolor="#5B5B5B">
                <v:path arrowok="t"/>
              </v:shape>
            </v:group>
            <v:group style="position:absolute;left:8382;top:899;width:2;height:473" coordorigin="8382,899" coordsize="2,473">
              <v:shape style="position:absolute;left:8382;top:899;width:2;height:473" coordorigin="8382,899" coordsize="0,473" path="m8382,1372l8382,899e" filled="f" stroked="t" strokeweight=".47597pt" strokecolor="#3F3F3F">
                <v:path arrowok="t"/>
              </v:shape>
            </v:group>
            <v:group style="position:absolute;left:11611;top:899;width:2;height:1659" coordorigin="11611,899" coordsize="2,1659">
              <v:shape style="position:absolute;left:11611;top:899;width:2;height:1659" coordorigin="11611,899" coordsize="0,1659" path="m11611,2558l11611,899e" filled="f" stroked="t" strokeweight=".713954pt" strokecolor="#5B5B5B">
                <v:path arrowok="t"/>
              </v:shape>
            </v:group>
            <v:group style="position:absolute;left:309;top:966;width:2;height:1066" coordorigin="309,966" coordsize="2,1066">
              <v:shape style="position:absolute;left:309;top:966;width:2;height:1066" coordorigin="309,966" coordsize="0,1066" path="m309,2032l309,966e" filled="f" stroked="t" strokeweight=".951939pt" strokecolor="#A8A8A8">
                <v:path arrowok="t"/>
              </v:shape>
            </v:group>
            <v:group style="position:absolute;left:8384;top:1262;width:2;height:1018" coordorigin="8384,1262" coordsize="2,1018">
              <v:shape style="position:absolute;left:8384;top:1262;width:2;height:1018" coordorigin="8384,1262" coordsize="0,1018" path="m8384,2280l8384,1262e" filled="f" stroked="t" strokeweight=".713954pt" strokecolor="#545454">
                <v:path arrowok="t"/>
              </v:shape>
            </v:group>
            <v:group style="position:absolute;left:11614;top:1702;width:2;height:220" coordorigin="11614,1702" coordsize="2,220">
              <v:shape style="position:absolute;left:11614;top:1702;width:2;height:220" coordorigin="11614,1702" coordsize="0,220" path="m11614,1922l11614,1702e" filled="f" stroked="t" strokeweight=".47597pt" strokecolor="#444444">
                <v:path arrowok="t"/>
              </v:shape>
            </v:group>
            <v:group style="position:absolute;left:305;top:2276;width:1761;height:2" coordorigin="305,2276" coordsize="1761,2">
              <v:shape style="position:absolute;left:305;top:2276;width:1761;height:2" coordorigin="305,2276" coordsize="1761,0" path="m305,2276l2066,2276e" filled="f" stroked="t" strokeweight=".713954pt" strokecolor="#575757">
                <v:path arrowok="t"/>
              </v:shape>
            </v:group>
            <v:group style="position:absolute;left:312;top:1865;width:2;height:497" coordorigin="312,1865" coordsize="2,497">
              <v:shape style="position:absolute;left:312;top:1865;width:2;height:497" coordorigin="312,1865" coordsize="0,497" path="m312,2362l312,1865e" filled="f" stroked="t" strokeweight=".713954pt" strokecolor="#707070">
                <v:path arrowok="t"/>
              </v:shape>
            </v:group>
            <v:group style="position:absolute;left:1947;top:1621;width:2;height:421" coordorigin="1947,1621" coordsize="2,421">
              <v:shape style="position:absolute;left:1947;top:1621;width:2;height:421" coordorigin="1947,1621" coordsize="0,421" path="m1947,2041l1947,1621e" filled="f" stroked="t" strokeweight=".951939pt" strokecolor="#939393">
                <v:path arrowok="t"/>
              </v:shape>
            </v:group>
            <v:group style="position:absolute;left:1944;top:899;width:2;height:1386" coordorigin="1944,899" coordsize="2,1386">
              <v:shape style="position:absolute;left:1944;top:899;width:2;height:1386" coordorigin="1944,899" coordsize="0,1386" path="m1944,2285l1944,899e" filled="f" stroked="t" strokeweight=".713954pt" strokecolor="#7C7C7C">
                <v:path arrowok="t"/>
              </v:shape>
            </v:group>
            <v:group style="position:absolute;left:1899;top:2276;width:581;height:2" coordorigin="1899,2276" coordsize="581,2">
              <v:shape style="position:absolute;left:1899;top:2276;width:581;height:2" coordorigin="1899,2276" coordsize="581,0" path="m1899,2276l2480,2276e" filled="f" stroked="t" strokeweight=".47597pt" strokecolor="#484848">
                <v:path arrowok="t"/>
              </v:shape>
            </v:group>
            <v:group style="position:absolute;left:2423;top:2278;width:4603;height:2" coordorigin="2423,2278" coordsize="4603,2">
              <v:shape style="position:absolute;left:2423;top:2278;width:4603;height:2" coordorigin="2423,2278" coordsize="4603,0" path="m2423,2278l7025,2278e" filled="f" stroked="t" strokeweight=".713954pt" strokecolor="#575757">
                <v:path arrowok="t"/>
              </v:shape>
            </v:group>
            <v:group style="position:absolute;left:6968;top:2276;width:652;height:2" coordorigin="6968,2276" coordsize="652,2">
              <v:shape style="position:absolute;left:6968;top:2276;width:652;height:2" coordorigin="6968,2276" coordsize="652,0" path="m6968,2276l7620,2276e" filled="f" stroked="t" strokeweight=".47597pt" strokecolor="#3B3B3B">
                <v:path arrowok="t"/>
              </v:shape>
            </v:group>
            <v:group style="position:absolute;left:7563;top:2273;width:4060;height:2" coordorigin="7563,2273" coordsize="4060,2">
              <v:shape style="position:absolute;left:7563;top:2273;width:4060;height:2" coordorigin="7563,2273" coordsize="4060,0" path="m7563,2273l11623,2273e" filled="f" stroked="t" strokeweight=".713954pt" strokecolor="#5B5B5B">
                <v:path arrowok="t"/>
              </v:shape>
            </v:group>
            <v:group style="position:absolute;left:305;top:2515;width:1123;height:2" coordorigin="305,2515" coordsize="1123,2">
              <v:shape style="position:absolute;left:305;top:2515;width:1123;height:2" coordorigin="305,2515" coordsize="1123,0" path="m305,2515l1428,2515e" filled="f" stroked="t" strokeweight=".47597pt" strokecolor="#484848">
                <v:path arrowok="t"/>
              </v:shape>
            </v:group>
            <v:group style="position:absolute;left:1371;top:2517;width:10252;height:2" coordorigin="1371,2517" coordsize="10252,2">
              <v:shape style="position:absolute;left:1371;top:2517;width:10252;height:2" coordorigin="1371,2517" coordsize="10252,0" path="m1371,2517l11623,2517e" filled="f" stroked="t" strokeweight=".713954pt" strokecolor="#5B5B5B">
                <v:path arrowok="t"/>
              </v:shape>
            </v:group>
            <v:group style="position:absolute;left:305;top:2756;width:11319;height:2" coordorigin="305,2756" coordsize="11319,2">
              <v:shape style="position:absolute;left:305;top:2756;width:11319;height:2" coordorigin="305,2756" coordsize="11319,0" path="m305,2756l11623,2756e" filled="f" stroked="t" strokeweight=".713954pt" strokecolor="#575757">
                <v:path arrowok="t"/>
              </v:shape>
            </v:group>
            <v:group style="position:absolute;left:11618;top:2486;width:2;height:555" coordorigin="11618,2486" coordsize="2,555">
              <v:shape style="position:absolute;left:11618;top:2486;width:2;height:555" coordorigin="11618,2486" coordsize="0,555" path="m11618,3041l11618,2486e" filled="f" stroked="t" strokeweight=".47597pt" strokecolor="#484848">
                <v:path arrowok="t"/>
              </v:shape>
            </v:group>
            <v:group style="position:absolute;left:309;top:3014;width:11319;height:2" coordorigin="309,3014" coordsize="11319,2">
              <v:shape style="position:absolute;left:309;top:3014;width:11319;height:2" coordorigin="309,3014" coordsize="11319,0" path="m309,3014l11628,3014e" filled="f" stroked="t" strokeweight=".713954pt" strokecolor="#5B5B5B">
                <v:path arrowok="t"/>
              </v:shape>
            </v:group>
            <v:group style="position:absolute;left:6968;top:3012;width:652;height:2" coordorigin="6968,3012" coordsize="652,2">
              <v:shape style="position:absolute;left:6968;top:3012;width:652;height:2" coordorigin="6968,3012" coordsize="652,0" path="m6968,3012l7620,3012e" filled="f" stroked="t" strokeweight=".47597pt" strokecolor="#3B3B3B">
                <v:path arrowok="t"/>
              </v:shape>
            </v:group>
            <v:group style="position:absolute;left:300;top:3251;width:1128;height:2" coordorigin="300,3251" coordsize="1128,2">
              <v:shape style="position:absolute;left:300;top:3251;width:1128;height:2" coordorigin="300,3251" coordsize="1128,0" path="m300,3251l1428,3251e" filled="f" stroked="t" strokeweight=".47597pt" strokecolor="#444444">
                <v:path arrowok="t"/>
              </v:shape>
            </v:group>
            <v:group style="position:absolute;left:1371;top:3251;width:10257;height:2" coordorigin="1371,3251" coordsize="10257,2">
              <v:shape style="position:absolute;left:1371;top:3251;width:10257;height:2" coordorigin="1371,3251" coordsize="10257,0" path="m1371,3251l11628,3251e" filled="f" stroked="t" strokeweight=".713954pt" strokecolor="#5B5B5B">
                <v:path arrowok="t"/>
              </v:shape>
            </v:group>
            <v:group style="position:absolute;left:11628;top:899;width:2;height:7989" coordorigin="11628,899" coordsize="2,7989">
              <v:shape style="position:absolute;left:11628;top:899;width:2;height:7989" coordorigin="11628,899" coordsize="0,7989" path="m11628,8888l11628,899e" filled="f" stroked="t" strokeweight=".713954pt" strokecolor="#606060">
                <v:path arrowok="t"/>
              </v:shape>
            </v:group>
            <v:group style="position:absolute;left:309;top:3495;width:2837;height:2" coordorigin="309,3495" coordsize="2837,2">
              <v:shape style="position:absolute;left:309;top:3495;width:2837;height:2" coordorigin="309,3495" coordsize="2837,0" path="m309,3495l3146,3495e" filled="f" stroked="t" strokeweight=".713954pt" strokecolor="#6B6B6B">
                <v:path arrowok="t"/>
              </v:shape>
            </v:group>
            <v:group style="position:absolute;left:3089;top:3495;width:390;height:2" coordorigin="3089,3495" coordsize="390,2">
              <v:shape style="position:absolute;left:3089;top:3495;width:390;height:2" coordorigin="3089,3495" coordsize="390,0" path="m3089,3495l3479,3495e" filled="f" stroked="t" strokeweight=".47597pt" strokecolor="#3F3F3F">
                <v:path arrowok="t"/>
              </v:shape>
            </v:group>
            <v:group style="position:absolute;left:3422;top:3497;width:766;height:2" coordorigin="3422,3497" coordsize="766,2">
              <v:shape style="position:absolute;left:3422;top:3497;width:766;height:2" coordorigin="3422,3497" coordsize="766,0" path="m3422,3497l4189,3497e" filled="f" stroked="t" strokeweight=".47597pt" strokecolor="#606060">
                <v:path arrowok="t"/>
              </v:shape>
            </v:group>
            <v:group style="position:absolute;left:4093;top:3497;width:2189;height:2" coordorigin="4093,3497" coordsize="2189,2">
              <v:shape style="position:absolute;left:4093;top:3497;width:2189;height:2" coordorigin="4093,3497" coordsize="2189,0" path="m4093,3497l6283,3497e" filled="f" stroked="t" strokeweight=".713954pt" strokecolor="#747474">
                <v:path arrowok="t"/>
              </v:shape>
            </v:group>
            <v:group style="position:absolute;left:6226;top:3495;width:433;height:2" coordorigin="6226,3495" coordsize="433,2">
              <v:shape style="position:absolute;left:6226;top:3495;width:433;height:2" coordorigin="6226,3495" coordsize="433,0" path="m6226,3495l6659,3495e" filled="f" stroked="t" strokeweight=".47597pt" strokecolor="#545454">
                <v:path arrowok="t"/>
              </v:shape>
            </v:group>
            <v:group style="position:absolute;left:6602;top:3495;width:424;height:2" coordorigin="6602,3495" coordsize="424,2">
              <v:shape style="position:absolute;left:6602;top:3495;width:424;height:2" coordorigin="6602,3495" coordsize="424,0" path="m6602,3495l7025,3495e" filled="f" stroked="t" strokeweight=".47597pt" strokecolor="#676767">
                <v:path arrowok="t"/>
              </v:shape>
            </v:group>
            <v:group style="position:absolute;left:6911;top:3490;width:4717;height:2" coordorigin="6911,3490" coordsize="4717,2">
              <v:shape style="position:absolute;left:6911;top:3490;width:4717;height:2" coordorigin="6911,3490" coordsize="4717,0" path="m6911,3490l11628,3490e" filled="f" stroked="t" strokeweight=".713954pt" strokecolor="#747474">
                <v:path arrowok="t"/>
              </v:shape>
            </v:group>
            <v:group style="position:absolute;left:3125;top:3490;width:2;height:296" coordorigin="3125,3490" coordsize="2,296">
              <v:shape style="position:absolute;left:3125;top:3490;width:2;height:296" coordorigin="3125,3490" coordsize="0,296" path="m3125,3786l3125,3490e" filled="f" stroked="t" strokeweight=".951939pt" strokecolor="#606060">
                <v:path arrowok="t"/>
              </v:shape>
            </v:group>
            <v:group style="position:absolute;left:6283;top:3490;width:2;height:602" coordorigin="6283,3490" coordsize="2,602">
              <v:shape style="position:absolute;left:6283;top:3490;width:2;height:602" coordorigin="6283,3490" coordsize="0,602" path="m6283,4092l6283,3490e" filled="f" stroked="t" strokeweight=".951939pt" strokecolor="#6B6B6B">
                <v:path arrowok="t"/>
              </v:shape>
            </v:group>
            <v:group style="position:absolute;left:6273;top:3727;width:1304;height:2" coordorigin="6273,3727" coordsize="1304,2">
              <v:shape style="position:absolute;left:6273;top:3727;width:1304;height:2" coordorigin="6273,3727" coordsize="1304,0" path="m6273,3727l7577,3727e" filled="f" stroked="t" strokeweight=".951939pt" strokecolor="#4F4F4F">
                <v:path arrowok="t"/>
              </v:shape>
            </v:group>
            <v:group style="position:absolute;left:7592;top:3739;width:1342;height:2" coordorigin="7592,3739" coordsize="1342,2">
              <v:shape style="position:absolute;left:7592;top:3739;width:1342;height:2" coordorigin="7592,3739" coordsize="1342,0" path="m7592,3739l8934,3739e" filled="f" stroked="t" strokeweight=".237985pt" strokecolor="#000000">
                <v:path arrowok="t"/>
              </v:shape>
            </v:group>
            <v:group style="position:absolute;left:8934;top:3739;width:2694;height:2" coordorigin="8934,3739" coordsize="2694,2">
              <v:shape style="position:absolute;left:8934;top:3739;width:2694;height:2" coordorigin="8934,3739" coordsize="2694,0" path="m8934,3739l11628,3739e" filled="f" stroked="t" strokeweight=".237985pt" strokecolor="#4B4B4B">
                <v:path arrowok="t"/>
              </v:shape>
            </v:group>
            <v:group style="position:absolute;left:11623;top:3447;width:2;height:325" coordorigin="11623,3447" coordsize="2,325">
              <v:shape style="position:absolute;left:11623;top:3447;width:2;height:325" coordorigin="11623,3447" coordsize="0,325" path="m11623,3772l11623,3447e" filled="f" stroked="t" strokeweight=".47597pt" strokecolor="#484848">
                <v:path arrowok="t"/>
              </v:shape>
            </v:group>
            <v:group style="position:absolute;left:3127;top:3710;width:2;height:277" coordorigin="3127,3710" coordsize="2,277">
              <v:shape style="position:absolute;left:3127;top:3710;width:2;height:277" coordorigin="3127,3710" coordsize="0,277" path="m3127,3987l3127,3710e" filled="f" stroked="t" strokeweight=".47597pt" strokecolor="#444444">
                <v:path arrowok="t"/>
              </v:shape>
            </v:group>
            <v:group style="position:absolute;left:3122;top:3949;width:2289;height:2" coordorigin="3122,3949" coordsize="2289,2">
              <v:shape style="position:absolute;left:3122;top:3949;width:2289;height:2" coordorigin="3122,3949" coordsize="2289,0" path="m3122,3949l5412,3949e" filled="f" stroked="t" strokeweight=".713954pt" strokecolor="#606060">
                <v:path arrowok="t"/>
              </v:shape>
            </v:group>
            <v:group style="position:absolute;left:305;top:4260;width:914;height:2" coordorigin="305,4260" coordsize="914,2">
              <v:shape style="position:absolute;left:305;top:4260;width:914;height:2" coordorigin="305,4260" coordsize="914,0" path="m305,4260l1218,4260e" filled="f" stroked="t" strokeweight=".951939pt" strokecolor="#606060">
                <v:path arrowok="t"/>
              </v:shape>
            </v:group>
            <v:group style="position:absolute;left:966;top:4257;width:462;height:2" coordorigin="966,4257" coordsize="462,2">
              <v:shape style="position:absolute;left:966;top:4257;width:462;height:2" coordorigin="966,4257" coordsize="462,0" path="m966,4257l1428,4257e" filled="f" stroked="t" strokeweight=".713954pt" strokecolor="#4B4B4B">
                <v:path arrowok="t"/>
              </v:shape>
            </v:group>
            <v:group style="position:absolute;left:1371;top:4260;width:590;height:2" coordorigin="1371,4260" coordsize="590,2">
              <v:shape style="position:absolute;left:1371;top:4260;width:590;height:2" coordorigin="1371,4260" coordsize="590,0" path="m1371,4260l1961,4260e" filled="f" stroked="t" strokeweight=".47597pt" strokecolor="#343434">
                <v:path arrowok="t"/>
              </v:shape>
            </v:group>
            <v:group style="position:absolute;left:1904;top:4260;width:1252;height:2" coordorigin="1904,4260" coordsize="1252,2">
              <v:shape style="position:absolute;left:1904;top:4260;width:1252;height:2" coordorigin="1904,4260" coordsize="1252,0" path="m1904,4260l3156,4260e" filled="f" stroked="t" strokeweight=".713954pt" strokecolor="#5B5B5B">
                <v:path arrowok="t"/>
              </v:shape>
            </v:group>
            <v:group style="position:absolute;left:3127;top:3930;width:2;height:335" coordorigin="3127,3930" coordsize="2,335">
              <v:shape style="position:absolute;left:3127;top:3930;width:2;height:335" coordorigin="3127,3930" coordsize="0,335" path="m3127,4265l3127,3930e" filled="f" stroked="t" strokeweight=".47597pt" strokecolor="#282828">
                <v:path arrowok="t"/>
              </v:shape>
            </v:group>
            <v:group style="position:absolute;left:3122;top:4255;width:1951;height:2" coordorigin="3122,4255" coordsize="1951,2">
              <v:shape style="position:absolute;left:3122;top:4255;width:1951;height:2" coordorigin="3122,4255" coordsize="1951,0" path="m3122,4255l5074,4255e" filled="f" stroked="t" strokeweight="1.189924pt" strokecolor="#343434">
                <v:path arrowok="t"/>
              </v:shape>
            </v:group>
            <v:group style="position:absolute;left:6283;top:3930;width:2;height:335" coordorigin="6283,3930" coordsize="2,335">
              <v:shape style="position:absolute;left:6283;top:3930;width:2;height:335" coordorigin="6283,3930" coordsize="0,335" path="m6283,4265l6283,3930e" filled="f" stroked="t" strokeweight=".713954pt" strokecolor="#575757">
                <v:path arrowok="t"/>
              </v:shape>
            </v:group>
            <v:group style="position:absolute;left:4822;top:4260;width:6811;height:2" coordorigin="4822,4260" coordsize="6811,2">
              <v:shape style="position:absolute;left:4822;top:4260;width:6811;height:2" coordorigin="4822,4260" coordsize="6811,0" path="m4822,4260l11633,4260e" filled="f" stroked="t" strokeweight=".713954pt" strokecolor="#5B5B5B">
                <v:path arrowok="t"/>
              </v:shape>
            </v:group>
            <v:group style="position:absolute;left:309;top:4499;width:1214;height:2" coordorigin="309,4499" coordsize="1214,2">
              <v:shape style="position:absolute;left:309;top:4499;width:1214;height:2" coordorigin="309,4499" coordsize="1214,0" path="m309,4499l1523,4499e" filled="f" stroked="t" strokeweight=".951939pt" strokecolor="#676767">
                <v:path arrowok="t"/>
              </v:shape>
            </v:group>
            <v:group style="position:absolute;left:1371;top:4499;width:600;height:2" coordorigin="1371,4499" coordsize="600,2">
              <v:shape style="position:absolute;left:1371;top:4499;width:600;height:2" coordorigin="1371,4499" coordsize="600,0" path="m1371,4499l1971,4499e" filled="f" stroked="t" strokeweight=".47597pt" strokecolor="#3F3F3F">
                <v:path arrowok="t"/>
              </v:shape>
            </v:group>
            <v:group style="position:absolute;left:1947;top:4255;width:2;height:751" coordorigin="1947,4255" coordsize="2,751">
              <v:shape style="position:absolute;left:1947;top:4255;width:2;height:751" coordorigin="1947,4255" coordsize="0,751" path="m1947,5006l1947,4255e" filled="f" stroked="t" strokeweight=".713954pt" strokecolor="#484848">
                <v:path arrowok="t"/>
              </v:shape>
            </v:group>
            <v:group style="position:absolute;left:1899;top:4499;width:1247;height:2" coordorigin="1899,4499" coordsize="1247,2">
              <v:shape style="position:absolute;left:1899;top:4499;width:1247;height:2" coordorigin="1899,4499" coordsize="1247,0" path="m1899,4499l3146,4499e" filled="f" stroked="t" strokeweight=".713954pt" strokecolor="#606060">
                <v:path arrowok="t"/>
              </v:shape>
            </v:group>
            <v:group style="position:absolute;left:3089;top:4499;width:390;height:2" coordorigin="3089,4499" coordsize="390,2">
              <v:shape style="position:absolute;left:3089;top:4499;width:390;height:2" coordorigin="3089,4499" coordsize="390,0" path="m3089,4499l3479,4499e" filled="f" stroked="t" strokeweight=".47597pt" strokecolor="#343434">
                <v:path arrowok="t"/>
              </v:shape>
            </v:group>
            <v:group style="position:absolute;left:3422;top:4501;width:766;height:2" coordorigin="3422,4501" coordsize="766,2">
              <v:shape style="position:absolute;left:3422;top:4501;width:766;height:2" coordorigin="3422,4501" coordsize="766,0" path="m3422,4501l4189,4501e" filled="f" stroked="t" strokeweight=".47597pt" strokecolor="#484848">
                <v:path arrowok="t"/>
              </v:shape>
            </v:group>
            <v:group style="position:absolute;left:4131;top:4499;width:7501;height:2" coordorigin="4131,4499" coordsize="7501,2">
              <v:shape style="position:absolute;left:4131;top:4499;width:7501;height:2" coordorigin="4131,4499" coordsize="7501,0" path="m4131,4499l11633,4499e" filled="f" stroked="t" strokeweight=".713954pt" strokecolor="#5B5B5B">
                <v:path arrowok="t"/>
              </v:shape>
            </v:group>
            <v:group style="position:absolute;left:1937;top:4740;width:4379;height:2" coordorigin="1937,4740" coordsize="4379,2">
              <v:shape style="position:absolute;left:1937;top:4740;width:4379;height:2" coordorigin="1937,4740" coordsize="4379,0" path="m1937,4740l6316,4740e" filled="f" stroked="t" strokeweight=".713954pt" strokecolor="#5B5B5B">
                <v:path arrowok="t"/>
              </v:shape>
            </v:group>
            <v:group style="position:absolute;left:6226;top:4738;width:800;height:2" coordorigin="6226,4738" coordsize="800,2">
              <v:shape style="position:absolute;left:6226;top:4738;width:800;height:2" coordorigin="6226,4738" coordsize="800,0" path="m6226,4738l7025,4738e" filled="f" stroked="t" strokeweight=".47597pt" strokecolor="#444444">
                <v:path arrowok="t"/>
              </v:shape>
            </v:group>
            <v:group style="position:absolute;left:6906;top:4738;width:933;height:2" coordorigin="6906,4738" coordsize="933,2">
              <v:shape style="position:absolute;left:6906;top:4738;width:933;height:2" coordorigin="6906,4738" coordsize="933,0" path="m6906,4738l7839,4738e" filled="f" stroked="t" strokeweight=".951939pt" strokecolor="#646464">
                <v:path arrowok="t"/>
              </v:shape>
            </v:group>
            <v:group style="position:absolute;left:7563;top:4738;width:833;height:2" coordorigin="7563,4738" coordsize="833,2">
              <v:shape style="position:absolute;left:7563;top:4738;width:833;height:2" coordorigin="7563,4738" coordsize="833,0" path="m7563,4738l8396,4738e" filled="f" stroked="t" strokeweight=".47597pt" strokecolor="#4B4B4B">
                <v:path arrowok="t"/>
              </v:shape>
            </v:group>
            <v:group style="position:absolute;left:8339;top:4738;width:3294;height:2" coordorigin="8339,4738" coordsize="3294,2">
              <v:shape style="position:absolute;left:8339;top:4738;width:3294;height:2" coordorigin="8339,4738" coordsize="3294,0" path="m8339,4738l11633,4738e" filled="f" stroked="t" strokeweight=".713954pt" strokecolor="#606060">
                <v:path arrowok="t"/>
              </v:shape>
            </v:group>
            <v:group style="position:absolute;left:314;top:4700;width:2;height:306" coordorigin="314,4700" coordsize="2,306">
              <v:shape style="position:absolute;left:314;top:4700;width:2;height:306" coordorigin="314,4700" coordsize="0,306" path="m314,5006l314,4700e" filled="f" stroked="t" strokeweight=".47597pt" strokecolor="#1C1C1C">
                <v:path arrowok="t"/>
              </v:shape>
            </v:group>
            <v:group style="position:absolute;left:4167;top:4728;width:2;height:2180" coordorigin="4167,4728" coordsize="2,2180">
              <v:shape style="position:absolute;left:4167;top:4728;width:2;height:2180" coordorigin="4167,4728" coordsize="0,2180" path="m4167,6908l4167,4728e" filled="f" stroked="t" strokeweight=".951939pt" strokecolor="#484848">
                <v:path arrowok="t"/>
              </v:shape>
            </v:group>
            <v:group style="position:absolute;left:6997;top:4724;width:2;height:253" coordorigin="6997,4724" coordsize="2,253">
              <v:shape style="position:absolute;left:6997;top:4724;width:2;height:253" coordorigin="6997,4724" coordsize="0,253" path="m6997,4977l6997,4724e" filled="f" stroked="t" strokeweight=".237985pt" strokecolor="#5B5B5B">
                <v:path arrowok="t"/>
              </v:shape>
            </v:group>
            <v:group style="position:absolute;left:4169;top:4948;width:2;height:531" coordorigin="4169,4948" coordsize="2,531">
              <v:shape style="position:absolute;left:4169;top:4948;width:2;height:531" coordorigin="4169,4948" coordsize="0,531" path="m4169,5479l4169,4948e" filled="f" stroked="t" strokeweight=".47597pt" strokecolor="#3B3B3B">
                <v:path arrowok="t"/>
              </v:shape>
            </v:group>
            <v:group style="position:absolute;left:4165;top:5223;width:466;height:2" coordorigin="4165,5223" coordsize="466,2">
              <v:shape style="position:absolute;left:4165;top:5223;width:466;height:2" coordorigin="4165,5223" coordsize="466,0" path="m4165,5223l4631,5223e" filled="f" stroked="t" strokeweight=".713954pt" strokecolor="#4F4F4F">
                <v:path arrowok="t"/>
              </v:shape>
            </v:group>
            <v:group style="position:absolute;left:4574;top:5226;width:305;height:2" coordorigin="4574,5226" coordsize="305,2">
              <v:shape style="position:absolute;left:4574;top:5226;width:305;height:2" coordorigin="4574,5226" coordsize="305,0" path="m4574,5226l4879,5226e" filled="f" stroked="t" strokeweight=".47597pt" strokecolor="#3B3B3B">
                <v:path arrowok="t"/>
              </v:shape>
            </v:group>
            <v:group style="position:absolute;left:4822;top:5223;width:2223;height:2" coordorigin="4822,5223" coordsize="2223,2">
              <v:shape style="position:absolute;left:4822;top:5223;width:2223;height:2" coordorigin="4822,5223" coordsize="2223,0" path="m4822,5223l7044,5223e" filled="f" stroked="t" strokeweight=".713954pt" strokecolor="#606060">
                <v:path arrowok="t"/>
              </v:shape>
            </v:group>
            <v:group style="position:absolute;left:6997;top:4977;width:2;height:239" coordorigin="6997,4977" coordsize="2,239">
              <v:shape style="position:absolute;left:6997;top:4977;width:2;height:239" coordorigin="6997,4977" coordsize="0,239" path="m6997,5216l6997,4977e" filled="f" stroked="t" strokeweight=".237985pt" strokecolor="#2F2F2F">
                <v:path arrowok="t"/>
              </v:shape>
            </v:group>
            <v:group style="position:absolute;left:6968;top:5221;width:652;height:2" coordorigin="6968,5221" coordsize="652,2">
              <v:shape style="position:absolute;left:6968;top:5221;width:652;height:2" coordorigin="6968,5221" coordsize="652,0" path="m6968,5221l7620,5221e" filled="f" stroked="t" strokeweight=".47597pt" strokecolor="#3F3F3F">
                <v:path arrowok="t"/>
              </v:shape>
            </v:group>
            <v:group style="position:absolute;left:7563;top:5221;width:4074;height:2" coordorigin="7563,5221" coordsize="4074,2">
              <v:shape style="position:absolute;left:7563;top:5221;width:4074;height:2" coordorigin="7563,5221" coordsize="4074,0" path="m7563,5221l11637,5221e" filled="f" stroked="t" strokeweight=".713954pt" strokecolor="#575757">
                <v:path arrowok="t"/>
              </v:shape>
            </v:group>
            <v:group style="position:absolute;left:1944;top:4948;width:2;height:808" coordorigin="1944,4948" coordsize="2,808">
              <v:shape style="position:absolute;left:1944;top:4948;width:2;height:808" coordorigin="1944,4948" coordsize="0,808" path="m1944,5756l1944,4948e" filled="f" stroked="t" strokeweight=".951939pt" strokecolor="#5B5B5B">
                <v:path arrowok="t"/>
              </v:shape>
            </v:group>
            <v:group style="position:absolute;left:4160;top:5465;width:2123;height:2" coordorigin="4160,5465" coordsize="2123,2">
              <v:shape style="position:absolute;left:4160;top:5465;width:2123;height:2" coordorigin="4160,5465" coordsize="2123,0" path="m4160,5465l6283,5465e" filled="f" stroked="t" strokeweight=".47597pt" strokecolor="#5B5B5B">
                <v:path arrowok="t"/>
              </v:shape>
            </v:group>
            <v:group style="position:absolute;left:6226;top:5465;width:433;height:2" coordorigin="6226,5465" coordsize="433,2">
              <v:shape style="position:absolute;left:6226;top:5465;width:433;height:2" coordorigin="6226,5465" coordsize="433,0" path="m6226,5465l6659,5465e" filled="f" stroked="t" strokeweight=".47597pt" strokecolor="#3B3B3B">
                <v:path arrowok="t"/>
              </v:shape>
            </v:group>
            <v:group style="position:absolute;left:6602;top:5462;width:5036;height:2" coordorigin="6602,5462" coordsize="5036,2">
              <v:shape style="position:absolute;left:6602;top:5462;width:5036;height:2" coordorigin="6602,5462" coordsize="5036,0" path="m6602,5462l11637,5462e" filled="f" stroked="t" strokeweight=".713954pt" strokecolor="#606060">
                <v:path arrowok="t"/>
              </v:shape>
            </v:group>
            <v:group style="position:absolute;left:4160;top:5708;width:2499;height:2" coordorigin="4160,5708" coordsize="2499,2">
              <v:shape style="position:absolute;left:4160;top:5708;width:2499;height:2" coordorigin="4160,5708" coordsize="2499,0" path="m4160,5708l6659,5708e" filled="f" stroked="t" strokeweight=".713954pt" strokecolor="#5B5B5B">
                <v:path arrowok="t"/>
              </v:shape>
            </v:group>
            <v:group style="position:absolute;left:6602;top:5704;width:424;height:2" coordorigin="6602,5704" coordsize="424,2">
              <v:shape style="position:absolute;left:6602;top:5704;width:424;height:2" coordorigin="6602,5704" coordsize="424,0" path="m6602,5704l7025,5704e" filled="f" stroked="t" strokeweight=".47597pt" strokecolor="#4F4F4F">
                <v:path arrowok="t"/>
              </v:shape>
            </v:group>
            <v:group style="position:absolute;left:6906;top:5704;width:4731;height:2" coordorigin="6906,5704" coordsize="4731,2">
              <v:shape style="position:absolute;left:6906;top:5704;width:4731;height:2" coordorigin="6906,5704" coordsize="4731,0" path="m6906,5704l11637,5704e" filled="f" stroked="t" strokeweight=".713954pt" strokecolor="#606060">
                <v:path arrowok="t"/>
              </v:shape>
            </v:group>
            <v:group style="position:absolute;left:1947;top:5699;width:2;height:263" coordorigin="1947,5699" coordsize="2,263">
              <v:shape style="position:absolute;left:1947;top:5699;width:2;height:263" coordorigin="1947,5699" coordsize="0,263" path="m1947,5962l1947,5699e" filled="f" stroked="t" strokeweight=".47597pt" strokecolor="#282828">
                <v:path arrowok="t"/>
              </v:shape>
            </v:group>
            <v:group style="position:absolute;left:1937;top:5950;width:1209;height:2" coordorigin="1937,5950" coordsize="1209,2">
              <v:shape style="position:absolute;left:1937;top:5950;width:1209;height:2" coordorigin="1937,5950" coordsize="1209,0" path="m1937,5950l3146,5950e" filled="f" stroked="t" strokeweight=".47597pt" strokecolor="#4B4B4B">
                <v:path arrowok="t"/>
              </v:shape>
            </v:group>
            <v:group style="position:absolute;left:2951;top:5947;width:628;height:2" coordorigin="2951,5947" coordsize="628,2">
              <v:shape style="position:absolute;left:2951;top:5947;width:628;height:2" coordorigin="2951,5947" coordsize="628,0" path="m2951,5947l3579,5947e" filled="f" stroked="t" strokeweight=".951939pt" strokecolor="#646464">
                <v:path arrowok="t"/>
              </v:shape>
            </v:group>
            <v:group style="position:absolute;left:3422;top:5947;width:3603;height:2" coordorigin="3422,5947" coordsize="3603,2">
              <v:shape style="position:absolute;left:3422;top:5947;width:3603;height:2" coordorigin="3422,5947" coordsize="3603,0" path="m3422,5947l7025,5947e" filled="f" stroked="t" strokeweight=".47597pt" strokecolor="#575757">
                <v:path arrowok="t"/>
              </v:shape>
            </v:group>
            <v:group style="position:absolute;left:6968;top:5947;width:652;height:2" coordorigin="6968,5947" coordsize="652,2">
              <v:shape style="position:absolute;left:6968;top:5947;width:652;height:2" coordorigin="6968,5947" coordsize="652,0" path="m6968,5947l7620,5947e" filled="f" stroked="t" strokeweight=".47597pt" strokecolor="#444444">
                <v:path arrowok="t"/>
              </v:shape>
            </v:group>
            <v:group style="position:absolute;left:7563;top:5945;width:4070;height:2" coordorigin="7563,5945" coordsize="4070,2">
              <v:shape style="position:absolute;left:7563;top:5945;width:4070;height:2" coordorigin="7563,5945" coordsize="4070,0" path="m7563,5945l11633,5945e" filled="f" stroked="t" strokeweight=".713954pt" strokecolor="#606060">
                <v:path arrowok="t"/>
              </v:shape>
            </v:group>
            <v:group style="position:absolute;left:11630;top:4724;width:2;height:1248" coordorigin="11630,4724" coordsize="2,1248">
              <v:shape style="position:absolute;left:11630;top:4724;width:2;height:1248" coordorigin="11630,4724" coordsize="0,1248" path="m11630,5971l11630,4724e" filled="f" stroked="t" strokeweight=".47597pt" strokecolor="#5B5B5B">
                <v:path arrowok="t"/>
              </v:shape>
            </v:group>
            <v:group style="position:absolute;left:833;top:6189;width:6240;height:2" coordorigin="833,6189" coordsize="6240,2">
              <v:shape style="position:absolute;left:833;top:6189;width:6240;height:2" coordorigin="833,6189" coordsize="6240,0" path="m833,6189l7073,6189e" filled="f" stroked="t" strokeweight=".713954pt" strokecolor="#5B5B5B">
                <v:path arrowok="t"/>
              </v:shape>
            </v:group>
            <v:group style="position:absolute;left:6968;top:6186;width:652;height:2" coordorigin="6968,6186" coordsize="652,2">
              <v:shape style="position:absolute;left:6968;top:6186;width:652;height:2" coordorigin="6968,6186" coordsize="652,0" path="m6968,6186l7620,6186e" filled="f" stroked="t" strokeweight=".47597pt" strokecolor="#3B3B3B">
                <v:path arrowok="t"/>
              </v:shape>
            </v:group>
            <v:group style="position:absolute;left:7563;top:6186;width:4079;height:2" coordorigin="7563,6186" coordsize="4079,2">
              <v:shape style="position:absolute;left:7563;top:6186;width:4079;height:2" coordorigin="7563,6186" coordsize="4079,0" path="m7563,6186l11642,6186e" filled="f" stroked="t" strokeweight=".713954pt" strokecolor="#606060">
                <v:path arrowok="t"/>
              </v:shape>
            </v:group>
            <v:group style="position:absolute;left:4169;top:6158;width:2;height:751" coordorigin="4169,6158" coordsize="2,751">
              <v:shape style="position:absolute;left:4169;top:6158;width:2;height:751" coordorigin="4169,6158" coordsize="0,751" path="m4169,6908l4169,6158e" filled="f" stroked="t" strokeweight=".47597pt" strokecolor="#2F2F2F">
                <v:path arrowok="t"/>
              </v:shape>
            </v:group>
            <v:group style="position:absolute;left:6997;top:6186;width:2;height:507" coordorigin="6997,6186" coordsize="2,507">
              <v:shape style="position:absolute;left:6997;top:6186;width:2;height:507" coordorigin="6997,6186" coordsize="0,507" path="m6997,6693l6997,6186e" filled="f" stroked="t" strokeweight=".237985pt" strokecolor="#747474">
                <v:path arrowok="t"/>
              </v:shape>
            </v:group>
            <v:group style="position:absolute;left:1937;top:6660;width:2694;height:2" coordorigin="1937,6660" coordsize="2694,2">
              <v:shape style="position:absolute;left:1937;top:6660;width:2694;height:2" coordorigin="1937,6660" coordsize="2694,0" path="m1937,6660l4631,6660e" filled="f" stroked="t" strokeweight=".713954pt" strokecolor="#5B5B5B">
                <v:path arrowok="t"/>
              </v:shape>
            </v:group>
            <v:group style="position:absolute;left:4574;top:6660;width:305;height:2" coordorigin="4574,6660" coordsize="305,2">
              <v:shape style="position:absolute;left:4574;top:6660;width:305;height:2" coordorigin="4574,6660" coordsize="305,0" path="m4574,6660l4879,6660e" filled="f" stroked="t" strokeweight=".47597pt" strokecolor="#2F2F2F">
                <v:path arrowok="t"/>
              </v:shape>
            </v:group>
            <v:group style="position:absolute;left:4822;top:6660;width:1461;height:2" coordorigin="4822,6660" coordsize="1461,2">
              <v:shape style="position:absolute;left:4822;top:6660;width:1461;height:2" coordorigin="4822,6660" coordsize="1461,0" path="m4822,6660l6283,6660e" filled="f" stroked="t" strokeweight=".713954pt" strokecolor="#5B5B5B">
                <v:path arrowok="t"/>
              </v:shape>
            </v:group>
            <v:group style="position:absolute;left:6226;top:6660;width:433;height:2" coordorigin="6226,6660" coordsize="433,2">
              <v:shape style="position:absolute;left:6226;top:6660;width:433;height:2" coordorigin="6226,6660" coordsize="433,0" path="m6226,6660l6659,6660e" filled="f" stroked="t" strokeweight=".47597pt" strokecolor="#444444">
                <v:path arrowok="t"/>
              </v:shape>
            </v:group>
            <v:group style="position:absolute;left:6530;top:6657;width:5107;height:2" coordorigin="6530,6657" coordsize="5107,2">
              <v:shape style="position:absolute;left:6530;top:6657;width:5107;height:2" coordorigin="6530,6657" coordsize="5107,0" path="m6530,6657l11637,6657e" filled="f" stroked="t" strokeweight=".713954pt" strokecolor="#5B5B5B">
                <v:path arrowok="t"/>
              </v:shape>
            </v:group>
            <v:group style="position:absolute;left:11628;top:6402;width:2;height:316" coordorigin="11628,6402" coordsize="2,316">
              <v:shape style="position:absolute;left:11628;top:6402;width:2;height:316" coordorigin="11628,6402" coordsize="0,316" path="m11628,6717l11628,6402e" filled="f" stroked="t" strokeweight=".713954pt" strokecolor="#545454">
                <v:path arrowok="t"/>
              </v:shape>
            </v:group>
            <v:group style="position:absolute;left:314;top:6655;width:2;height:263" coordorigin="314,6655" coordsize="2,263">
              <v:shape style="position:absolute;left:314;top:6655;width:2;height:263" coordorigin="314,6655" coordsize="0,263" path="m314,6918l314,6655e" filled="f" stroked="t" strokeweight=".47597pt" strokecolor="#2B2B2B">
                <v:path arrowok="t"/>
              </v:shape>
            </v:group>
            <v:group style="position:absolute;left:1937;top:6901;width:4722;height:2" coordorigin="1937,6901" coordsize="4722,2">
              <v:shape style="position:absolute;left:1937;top:6901;width:4722;height:2" coordorigin="1937,6901" coordsize="4722,0" path="m1937,6901l6659,6901e" filled="f" stroked="t" strokeweight=".713954pt" strokecolor="#5B5B5B">
                <v:path arrowok="t"/>
              </v:shape>
            </v:group>
            <v:group style="position:absolute;left:6602;top:6899;width:428;height:2" coordorigin="6602,6899" coordsize="428,2">
              <v:shape style="position:absolute;left:6602;top:6899;width:428;height:2" coordorigin="6602,6899" coordsize="428,0" path="m6602,6899l7030,6899e" filled="f" stroked="t" strokeweight=".47597pt" strokecolor="#4F4F4F">
                <v:path arrowok="t"/>
              </v:shape>
            </v:group>
            <v:group style="position:absolute;left:6997;top:6679;width:2;height:220" coordorigin="6997,6679" coordsize="2,220">
              <v:shape style="position:absolute;left:6997;top:6679;width:2;height:220" coordorigin="6997,6679" coordsize="0,220" path="m6997,6899l6997,6679e" filled="f" stroked="t" strokeweight=".237985pt" strokecolor="#606060">
                <v:path arrowok="t"/>
              </v:shape>
            </v:group>
            <v:group style="position:absolute;left:6916;top:6899;width:776;height:2" coordorigin="6916,6899" coordsize="776,2">
              <v:shape style="position:absolute;left:6916;top:6899;width:776;height:2" coordorigin="6916,6899" coordsize="776,0" path="m6916,6899l7692,6899e" filled="f" stroked="t" strokeweight=".951939pt" strokecolor="#646464">
                <v:path arrowok="t"/>
              </v:shape>
            </v:group>
            <v:group style="position:absolute;left:7563;top:6899;width:833;height:2" coordorigin="7563,6899" coordsize="833,2">
              <v:shape style="position:absolute;left:7563;top:6899;width:833;height:2" coordorigin="7563,6899" coordsize="833,0" path="m7563,6899l8396,6899e" filled="f" stroked="t" strokeweight=".47597pt" strokecolor="#444444">
                <v:path arrowok="t"/>
              </v:shape>
            </v:group>
            <v:group style="position:absolute;left:8339;top:6899;width:3298;height:2" coordorigin="8339,6899" coordsize="3298,2">
              <v:shape style="position:absolute;left:8339;top:6899;width:3298;height:2" coordorigin="8339,6899" coordsize="3298,0" path="m8339,6899l11637,6899e" filled="f" stroked="t" strokeweight=".713954pt" strokecolor="#5B5B5B">
                <v:path arrowok="t"/>
              </v:shape>
            </v:group>
            <v:group style="position:absolute;left:11633;top:6655;width:2;height:273" coordorigin="11633,6655" coordsize="2,273">
              <v:shape style="position:absolute;left:11633;top:6655;width:2;height:273" coordorigin="11633,6655" coordsize="0,273" path="m11633,6928l11633,6655e" filled="f" stroked="t" strokeweight=".47597pt" strokecolor="#484848">
                <v:path arrowok="t"/>
              </v:shape>
            </v:group>
            <v:group style="position:absolute;left:305;top:7140;width:11338;height:2" coordorigin="305,7140" coordsize="11338,2">
              <v:shape style="position:absolute;left:305;top:7140;width:11338;height:2" coordorigin="305,7140" coordsize="11338,0" path="m305,7140l11642,7140e" filled="f" stroked="t" strokeweight=".713954pt" strokecolor="#5B5B5B">
                <v:path arrowok="t"/>
              </v:shape>
            </v:group>
            <v:group style="position:absolute;left:1944;top:5904;width:2;height:1530" coordorigin="1944,5904" coordsize="2,1530">
              <v:shape style="position:absolute;left:1944;top:5904;width:2;height:1530" coordorigin="1944,5904" coordsize="0,1530" path="m1944,7434l1944,5904e" filled="f" stroked="t" strokeweight=".951939pt" strokecolor="#545454">
                <v:path arrowok="t"/>
              </v:shape>
            </v:group>
            <v:group style="position:absolute;left:11637;top:4724;width:2;height:7348" coordorigin="11637,4724" coordsize="2,7348">
              <v:shape style="position:absolute;left:11637;top:4724;width:2;height:7348" coordorigin="11637,4724" coordsize="0,7348" path="m11637,12072l11637,4724e" filled="f" stroked="t" strokeweight=".713954pt" strokecolor="#646464">
                <v:path arrowok="t"/>
              </v:shape>
            </v:group>
            <v:group style="position:absolute;left:966;top:7661;width:462;height:2" coordorigin="966,7661" coordsize="462,2">
              <v:shape style="position:absolute;left:966;top:7661;width:462;height:2" coordorigin="966,7661" coordsize="462,0" path="m966,7661l1428,7661e" filled="f" stroked="t" strokeweight=".47597pt" strokecolor="#4B4B4B">
                <v:path arrowok="t"/>
              </v:shape>
            </v:group>
            <v:group style="position:absolute;left:305;top:7661;width:2842;height:2" coordorigin="305,7661" coordsize="2842,2">
              <v:shape style="position:absolute;left:305;top:7661;width:2842;height:2" coordorigin="305,7661" coordsize="2842,0" path="m305,7661l3146,7661e" filled="f" stroked="t" strokeweight=".713954pt" strokecolor="#606060">
                <v:path arrowok="t"/>
              </v:shape>
            </v:group>
            <v:group style="position:absolute;left:1947;top:7377;width:2;height:311" coordorigin="1947,7377" coordsize="2,311">
              <v:shape style="position:absolute;left:1947;top:7377;width:2;height:311" coordorigin="1947,7377" coordsize="0,311" path="m1947,7688l1947,7377e" filled="f" stroked="t" strokeweight=".47597pt" strokecolor="#3B3B3B">
                <v:path arrowok="t"/>
              </v:shape>
            </v:group>
            <v:group style="position:absolute;left:3089;top:7664;width:390;height:2" coordorigin="3089,7664" coordsize="390,2">
              <v:shape style="position:absolute;left:3089;top:7664;width:390;height:2" coordorigin="3089,7664" coordsize="390,0" path="m3089,7664l3479,7664e" filled="f" stroked="t" strokeweight=".47597pt" strokecolor="#343434">
                <v:path arrowok="t"/>
              </v:shape>
            </v:group>
            <v:group style="position:absolute;left:3422;top:7664;width:1209;height:2" coordorigin="3422,7664" coordsize="1209,2">
              <v:shape style="position:absolute;left:3422;top:7664;width:1209;height:2" coordorigin="3422,7664" coordsize="1209,0" path="m3422,7664l4631,7664e" filled="f" stroked="t" strokeweight=".713954pt" strokecolor="#606060">
                <v:path arrowok="t"/>
              </v:shape>
            </v:group>
            <v:group style="position:absolute;left:4574;top:7664;width:305;height:2" coordorigin="4574,7664" coordsize="305,2">
              <v:shape style="position:absolute;left:4574;top:7664;width:305;height:2" coordorigin="4574,7664" coordsize="305,0" path="m4574,7664l4879,7664e" filled="f" stroked="t" strokeweight=".47597pt" strokecolor="#383838">
                <v:path arrowok="t"/>
              </v:shape>
            </v:group>
            <v:group style="position:absolute;left:4822;top:7664;width:1266;height:2" coordorigin="4822,7664" coordsize="1266,2">
              <v:shape style="position:absolute;left:4822;top:7664;width:1266;height:2" coordorigin="4822,7664" coordsize="1266,0" path="m4822,7664l6088,7664e" filled="f" stroked="t" strokeweight=".713954pt" strokecolor="#646464">
                <v:path arrowok="t"/>
              </v:shape>
            </v:group>
            <v:group style="position:absolute;left:6031;top:7664;width:252;height:2" coordorigin="6031,7664" coordsize="252,2">
              <v:shape style="position:absolute;left:6031;top:7664;width:252;height:2" coordorigin="6031,7664" coordsize="252,0" path="m6031,7664l6283,7664e" filled="f" stroked="t" strokeweight=".47597pt" strokecolor="#4F4F4F">
                <v:path arrowok="t"/>
              </v:shape>
            </v:group>
            <v:group style="position:absolute;left:6226;top:7659;width:952;height:2" coordorigin="6226,7659" coordsize="952,2">
              <v:shape style="position:absolute;left:6226;top:7659;width:952;height:2" coordorigin="6226,7659" coordsize="952,0" path="m6226,7659l7178,7659e" filled="f" stroked="t" strokeweight=".713954pt" strokecolor="#646464">
                <v:path arrowok="t"/>
              </v:shape>
            </v:group>
            <v:group style="position:absolute;left:6968;top:7659;width:652;height:2" coordorigin="6968,7659" coordsize="652,2">
              <v:shape style="position:absolute;left:6968;top:7659;width:652;height:2" coordorigin="6968,7659" coordsize="652,0" path="m6968,7659l7620,7659e" filled="f" stroked="t" strokeweight=".47597pt" strokecolor="#444444">
                <v:path arrowok="t"/>
              </v:shape>
            </v:group>
            <v:group style="position:absolute;left:7563;top:7659;width:4079;height:2" coordorigin="7563,7659" coordsize="4079,2">
              <v:shape style="position:absolute;left:7563;top:7659;width:4079;height:2" coordorigin="7563,7659" coordsize="4079,0" path="m7563,7659l11642,7659e" filled="f" stroked="t" strokeweight=".713954pt" strokecolor="#5B5B5B">
                <v:path arrowok="t"/>
              </v:shape>
            </v:group>
            <v:group style="position:absolute;left:1947;top:7616;width:2;height:1085" coordorigin="1947,7616" coordsize="2,1085">
              <v:shape style="position:absolute;left:1947;top:7616;width:2;height:1085" coordorigin="1947,7616" coordsize="0,1085" path="m1947,8701l1947,7616e" filled="f" stroked="t" strokeweight=".951939pt" strokecolor="#545454">
                <v:path arrowok="t"/>
              </v:shape>
            </v:group>
            <v:group style="position:absolute;left:4172;top:7654;width:2;height:277" coordorigin="4172,7654" coordsize="2,277">
              <v:shape style="position:absolute;left:4172;top:7654;width:2;height:277" coordorigin="4172,7654" coordsize="0,277" path="m4172,7932l4172,7654e" filled="f" stroked="t" strokeweight=".713954pt" strokecolor="#484848">
                <v:path arrowok="t"/>
              </v:shape>
            </v:group>
            <v:group style="position:absolute;left:4165;top:7900;width:7477;height:2" coordorigin="4165,7900" coordsize="7477,2">
              <v:shape style="position:absolute;left:4165;top:7900;width:7477;height:2" coordorigin="4165,7900" coordsize="7477,0" path="m4165,7900l11642,7900e" filled="f" stroked="t" strokeweight=".713954pt" strokecolor="#5B5B5B">
                <v:path arrowok="t"/>
              </v:shape>
            </v:group>
            <v:group style="position:absolute;left:4169;top:7874;width:2;height:516" coordorigin="4169,7874" coordsize="2,516">
              <v:shape style="position:absolute;left:4169;top:7874;width:2;height:516" coordorigin="4169,7874" coordsize="0,516" path="m4169,8390l4169,7874e" filled="f" stroked="t" strokeweight=".713954pt" strokecolor="#2B2B2B">
                <v:path arrowok="t"/>
              </v:shape>
            </v:group>
            <v:group style="position:absolute;left:4165;top:8139;width:7477;height:2" coordorigin="4165,8139" coordsize="7477,2">
              <v:shape style="position:absolute;left:4165;top:8139;width:7477;height:2" coordorigin="4165,8139" coordsize="7477,0" path="m4165,8139l11642,8139e" filled="f" stroked="t" strokeweight=".713954pt" strokecolor="#5B5B5B">
                <v:path arrowok="t"/>
              </v:shape>
            </v:group>
            <v:group style="position:absolute;left:309;top:8383;width:1123;height:2" coordorigin="309,8383" coordsize="1123,2">
              <v:shape style="position:absolute;left:309;top:8383;width:1123;height:2" coordorigin="309,8383" coordsize="1123,0" path="m309,8383l1433,8383e" filled="f" stroked="t" strokeweight=".951939pt" strokecolor="#6B6B6B">
                <v:path arrowok="t"/>
              </v:shape>
            </v:group>
            <v:group style="position:absolute;left:1371;top:8381;width:600;height:2" coordorigin="1371,8381" coordsize="600,2">
              <v:shape style="position:absolute;left:1371;top:8381;width:600;height:2" coordorigin="1371,8381" coordsize="600,0" path="m1371,8381l1971,8381e" filled="f" stroked="t" strokeweight=".47597pt" strokecolor="#383838">
                <v:path arrowok="t"/>
              </v:shape>
            </v:group>
            <v:group style="position:absolute;left:1899;top:8383;width:4398;height:2" coordorigin="1899,8383" coordsize="4398,2">
              <v:shape style="position:absolute;left:1899;top:8383;width:4398;height:2" coordorigin="1899,8383" coordsize="4398,0" path="m1899,8383l6297,8383e" filled="f" stroked="t" strokeweight=".713954pt" strokecolor="#5B5B5B">
                <v:path arrowok="t"/>
              </v:shape>
            </v:group>
            <v:group style="position:absolute;left:6226;top:8381;width:800;height:2" coordorigin="6226,8381" coordsize="800,2">
              <v:shape style="position:absolute;left:6226;top:8381;width:800;height:2" coordorigin="6226,8381" coordsize="800,0" path="m6226,8381l7025,8381e" filled="f" stroked="t" strokeweight=".47597pt" strokecolor="#484848">
                <v:path arrowok="t"/>
              </v:shape>
            </v:group>
            <v:group style="position:absolute;left:6968;top:8381;width:4679;height:2" coordorigin="6968,8381" coordsize="4679,2">
              <v:shape style="position:absolute;left:6968;top:8381;width:4679;height:2" coordorigin="6968,8381" coordsize="4679,0" path="m6968,8381l11647,8381e" filled="f" stroked="t" strokeweight=".713954pt" strokecolor="#5B5B5B">
                <v:path arrowok="t"/>
              </v:shape>
            </v:group>
            <v:group style="position:absolute;left:1947;top:8596;width:2;height:746" coordorigin="1947,8596" coordsize="2,746">
              <v:shape style="position:absolute;left:1947;top:8596;width:2;height:746" coordorigin="1947,8596" coordsize="0,746" path="m1947,9342l1947,8596e" filled="f" stroked="t" strokeweight=".47597pt" strokecolor="#2F2F2F">
                <v:path arrowok="t"/>
              </v:shape>
            </v:group>
            <v:group style="position:absolute;left:11637;top:8830;width:2;height:306" coordorigin="11637,8830" coordsize="2,306">
              <v:shape style="position:absolute;left:11637;top:8830;width:2;height:306" coordorigin="11637,8830" coordsize="0,306" path="m11637,9136l11637,8830e" filled="f" stroked="t" strokeweight=".47597pt" strokecolor="#343434">
                <v:path arrowok="t"/>
              </v:shape>
            </v:group>
            <v:group style="position:absolute;left:309;top:9316;width:2837;height:2" coordorigin="309,9316" coordsize="2837,2">
              <v:shape style="position:absolute;left:309;top:9316;width:2837;height:2" coordorigin="309,9316" coordsize="2837,0" path="m309,9316l3146,9316e" filled="f" stroked="t" strokeweight=".713954pt" strokecolor="#5B5B5B">
                <v:path arrowok="t"/>
              </v:shape>
            </v:group>
            <v:group style="position:absolute;left:3089;top:9318;width:390;height:2" coordorigin="3089,9318" coordsize="390,2">
              <v:shape style="position:absolute;left:3089;top:9318;width:390;height:2" coordorigin="3089,9318" coordsize="390,0" path="m3089,9318l3479,9318e" filled="f" stroked="t" strokeweight=".47597pt" strokecolor="#2B2B2B">
                <v:path arrowok="t"/>
              </v:shape>
            </v:group>
            <v:group style="position:absolute;left:3422;top:9318;width:1209;height:2" coordorigin="3422,9318" coordsize="1209,2">
              <v:shape style="position:absolute;left:3422;top:9318;width:1209;height:2" coordorigin="3422,9318" coordsize="1209,0" path="m3422,9318l4631,9318e" filled="f" stroked="t" strokeweight=".713954pt" strokecolor="#5B5B5B">
                <v:path arrowok="t"/>
              </v:shape>
            </v:group>
            <v:group style="position:absolute;left:4574;top:9318;width:305;height:2" coordorigin="4574,9318" coordsize="305,2">
              <v:shape style="position:absolute;left:4574;top:9318;width:305;height:2" coordorigin="4574,9318" coordsize="305,0" path="m4574,9318l4879,9318e" filled="f" stroked="t" strokeweight=".47597pt" strokecolor="#343434">
                <v:path arrowok="t"/>
              </v:shape>
            </v:group>
            <v:group style="position:absolute;left:4822;top:9318;width:1266;height:2" coordorigin="4822,9318" coordsize="1266,2">
              <v:shape style="position:absolute;left:4822;top:9318;width:1266;height:2" coordorigin="4822,9318" coordsize="1266,0" path="m4822,9318l6088,9318e" filled="f" stroked="t" strokeweight=".713954pt" strokecolor="#5B5B5B">
                <v:path arrowok="t"/>
              </v:shape>
            </v:group>
            <v:group style="position:absolute;left:6031;top:9318;width:628;height:2" coordorigin="6031,9318" coordsize="628,2">
              <v:shape style="position:absolute;left:6031;top:9318;width:628;height:2" coordorigin="6031,9318" coordsize="628,0" path="m6031,9318l6659,9318e" filled="f" stroked="t" strokeweight=".47597pt" strokecolor="#444444">
                <v:path arrowok="t"/>
              </v:shape>
            </v:group>
            <v:group style="position:absolute;left:6587;top:9316;width:5060;height:2" coordorigin="6587,9316" coordsize="5060,2">
              <v:shape style="position:absolute;left:6587;top:9316;width:5060;height:2" coordorigin="6587,9316" coordsize="5060,0" path="m6587,9316l11647,9316e" filled="f" stroked="t" strokeweight=".713954pt" strokecolor="#606060">
                <v:path arrowok="t"/>
              </v:shape>
            </v:group>
            <v:group style="position:absolute;left:11640;top:4724;width:2;height:4618" coordorigin="11640,4724" coordsize="2,4618">
              <v:shape style="position:absolute;left:11640;top:4724;width:2;height:4618" coordorigin="11640,4724" coordsize="0,4618" path="m11640,9342l11640,4724e" filled="f" stroked="t" strokeweight=".47597pt" strokecolor="#5B5B5B">
                <v:path arrowok="t"/>
              </v:shape>
            </v:group>
            <v:group style="position:absolute;left:1951;top:9270;width:2;height:7171" coordorigin="1951,9270" coordsize="2,7171">
              <v:shape style="position:absolute;left:1951;top:9270;width:2;height:7171" coordorigin="1951,9270" coordsize="0,7171" path="m1951,16442l1951,9270e" filled="f" stroked="t" strokeweight=".713954pt" strokecolor="#4F4F4F">
                <v:path arrowok="t"/>
              </v:shape>
            </v:group>
            <v:group style="position:absolute;left:305;top:10248;width:6016;height:2" coordorigin="305,10248" coordsize="6016,2">
              <v:shape style="position:absolute;left:305;top:10248;width:6016;height:2" coordorigin="305,10248" coordsize="6016,0" path="m305,10248l6321,10248e" filled="f" stroked="t" strokeweight=".713954pt" strokecolor="#606060">
                <v:path arrowok="t"/>
              </v:shape>
            </v:group>
            <v:group style="position:absolute;left:6226;top:10245;width:800;height:2" coordorigin="6226,10245" coordsize="800,2">
              <v:shape style="position:absolute;left:6226;top:10245;width:800;height:2" coordorigin="6226,10245" coordsize="800,0" path="m6226,10245l7025,10245e" filled="f" stroked="t" strokeweight=".47597pt" strokecolor="#484848">
                <v:path arrowok="t"/>
              </v:shape>
            </v:group>
            <v:group style="position:absolute;left:6911;top:10245;width:4736;height:2" coordorigin="6911,10245" coordsize="4736,2">
              <v:shape style="position:absolute;left:6911;top:10245;width:4736;height:2" coordorigin="6911,10245" coordsize="4736,0" path="m6911,10245l11647,10245e" filled="f" stroked="t" strokeweight=".713954pt" strokecolor="#606060">
                <v:path arrowok="t"/>
              </v:shape>
            </v:group>
            <v:group style="position:absolute;left:305;top:10492;width:3884;height:2" coordorigin="305,10492" coordsize="3884,2">
              <v:shape style="position:absolute;left:305;top:10492;width:3884;height:2" coordorigin="305,10492" coordsize="3884,0" path="m305,10492l4189,10492e" filled="f" stroked="t" strokeweight=".713954pt" strokecolor="#606060">
                <v:path arrowok="t"/>
              </v:shape>
            </v:group>
            <v:group style="position:absolute;left:4131;top:10492;width:500;height:2" coordorigin="4131,10492" coordsize="500,2">
              <v:shape style="position:absolute;left:4131;top:10492;width:500;height:2" coordorigin="4131,10492" coordsize="500,0" path="m4131,10492l4631,10492e" filled="f" stroked="t" strokeweight=".47597pt" strokecolor="#4B4B4B">
                <v:path arrowok="t"/>
              </v:shape>
            </v:group>
            <v:group style="position:absolute;left:4574;top:10489;width:2451;height:2" coordorigin="4574,10489" coordsize="2451,2">
              <v:shape style="position:absolute;left:4574;top:10489;width:2451;height:2" coordorigin="4574,10489" coordsize="2451,0" path="m4574,10489l7025,10489e" filled="f" stroked="t" strokeweight=".713954pt" strokecolor="#606060">
                <v:path arrowok="t"/>
              </v:shape>
            </v:group>
            <v:group style="position:absolute;left:6968;top:10489;width:652;height:2" coordorigin="6968,10489" coordsize="652,2">
              <v:shape style="position:absolute;left:6968;top:10489;width:652;height:2" coordorigin="6968,10489" coordsize="652,0" path="m6968,10489l7620,10489e" filled="f" stroked="t" strokeweight=".47597pt" strokecolor="#383838">
                <v:path arrowok="t"/>
              </v:shape>
            </v:group>
            <v:group style="position:absolute;left:7563;top:10489;width:833;height:2" coordorigin="7563,10489" coordsize="833,2">
              <v:shape style="position:absolute;left:7563;top:10489;width:833;height:2" coordorigin="7563,10489" coordsize="833,0" path="m7563,10489l8396,10489e" filled="f" stroked="t" strokeweight=".713954pt" strokecolor="#606060">
                <v:path arrowok="t"/>
              </v:shape>
            </v:group>
            <v:group style="position:absolute;left:8339;top:10489;width:624;height:2" coordorigin="8339,10489" coordsize="624,2">
              <v:shape style="position:absolute;left:8339;top:10489;width:624;height:2" coordorigin="8339,10489" coordsize="624,0" path="m8339,10489l8963,10489e" filled="f" stroked="t" strokeweight=".47597pt" strokecolor="#484848">
                <v:path arrowok="t"/>
              </v:shape>
            </v:group>
            <v:group style="position:absolute;left:8905;top:10487;width:2746;height:2" coordorigin="8905,10487" coordsize="2746,2">
              <v:shape style="position:absolute;left:8905;top:10487;width:2746;height:2" coordorigin="8905,10487" coordsize="2746,0" path="m8905,10487l11652,10487e" filled="f" stroked="t" strokeweight=".713954pt" strokecolor="#606060">
                <v:path arrowok="t"/>
              </v:shape>
            </v:group>
            <v:group style="position:absolute;left:309;top:10781;width:2142;height:2" coordorigin="309,10781" coordsize="2142,2">
              <v:shape style="position:absolute;left:309;top:10781;width:2142;height:2" coordorigin="309,10781" coordsize="2142,0" path="m309,10781l2451,10781e" filled="f" stroked="t" strokeweight=".237985pt" strokecolor="#545454">
                <v:path arrowok="t"/>
              </v:shape>
            </v:group>
            <v:group style="position:absolute;left:321;top:899;width:2;height:15543" coordorigin="321,899" coordsize="2,15543">
              <v:shape style="position:absolute;left:321;top:899;width:2;height:15543" coordorigin="321,899" coordsize="0,15543" path="m321,16442l321,899e" filled="f" stroked="t" strokeweight=".47597pt" strokecolor="#575757">
                <v:path arrowok="t"/>
              </v:shape>
            </v:group>
            <v:group style="position:absolute;left:2451;top:10781;width:9177;height:2" coordorigin="2451,10781" coordsize="9177,2">
              <v:shape style="position:absolute;left:2451;top:10781;width:9177;height:2" coordorigin="2451,10781" coordsize="9177,0" path="m2451,10781l11628,10781e" filled="f" stroked="t" strokeweight=".237985pt" strokecolor="#000000">
                <v:path arrowok="t"/>
              </v:shape>
            </v:group>
            <v:group style="position:absolute;left:319;top:10752;width:2;height:253" coordorigin="319,10752" coordsize="2,253">
              <v:shape style="position:absolute;left:319;top:10752;width:2;height:253" coordorigin="319,10752" coordsize="0,253" path="m319,11006l319,10752e" filled="f" stroked="t" strokeweight=".47597pt" strokecolor="#383838">
                <v:path arrowok="t"/>
              </v:shape>
            </v:group>
            <v:group style="position:absolute;left:309;top:11214;width:2837;height:2" coordorigin="309,11214" coordsize="2837,2">
              <v:shape style="position:absolute;left:309;top:11214;width:2837;height:2" coordorigin="309,11214" coordsize="2837,0" path="m309,11214l3146,11214e" filled="f" stroked="t" strokeweight=".713954pt" strokecolor="#606060">
                <v:path arrowok="t"/>
              </v:shape>
            </v:group>
            <v:group style="position:absolute;left:3089;top:11211;width:390;height:2" coordorigin="3089,11211" coordsize="390,2">
              <v:shape style="position:absolute;left:3089;top:11211;width:390;height:2" coordorigin="3089,11211" coordsize="390,0" path="m3089,11211l3479,11211e" filled="f" stroked="t" strokeweight=".47597pt" strokecolor="#343434">
                <v:path arrowok="t"/>
              </v:shape>
            </v:group>
            <v:group style="position:absolute;left:3422;top:11214;width:2861;height:2" coordorigin="3422,11214" coordsize="2861,2">
              <v:shape style="position:absolute;left:3422;top:11214;width:2861;height:2" coordorigin="3422,11214" coordsize="2861,0" path="m3422,11214l6283,11214e" filled="f" stroked="t" strokeweight=".713954pt" strokecolor="#606060">
                <v:path arrowok="t"/>
              </v:shape>
            </v:group>
            <v:group style="position:absolute;left:6226;top:11211;width:433;height:2" coordorigin="6226,11211" coordsize="433,2">
              <v:shape style="position:absolute;left:6226;top:11211;width:433;height:2" coordorigin="6226,11211" coordsize="433,0" path="m6226,11211l6659,11211e" filled="f" stroked="t" strokeweight=".47597pt" strokecolor="#3B3B3B">
                <v:path arrowok="t"/>
              </v:shape>
            </v:group>
            <v:group style="position:absolute;left:6602;top:11211;width:1128;height:2" coordorigin="6602,11211" coordsize="1128,2">
              <v:shape style="position:absolute;left:6602;top:11211;width:1128;height:2" coordorigin="6602,11211" coordsize="1128,0" path="m6602,11211l7730,11211e" filled="f" stroked="t" strokeweight=".951939pt" strokecolor="#676767">
                <v:path arrowok="t"/>
              </v:shape>
            </v:group>
            <v:group style="position:absolute;left:7563;top:11211;width:833;height:2" coordorigin="7563,11211" coordsize="833,2">
              <v:shape style="position:absolute;left:7563;top:11211;width:833;height:2" coordorigin="7563,11211" coordsize="833,0" path="m7563,11211l8396,11211e" filled="f" stroked="t" strokeweight=".47597pt" strokecolor="#4F4F4F">
                <v:path arrowok="t"/>
              </v:shape>
            </v:group>
            <v:group style="position:absolute;left:8339;top:11211;width:3313;height:2" coordorigin="8339,11211" coordsize="3313,2">
              <v:shape style="position:absolute;left:8339;top:11211;width:3313;height:2" coordorigin="8339,11211" coordsize="3313,0" path="m8339,11211l11652,11211e" filled="f" stroked="t" strokeweight=".713954pt" strokecolor="#646464">
                <v:path arrowok="t"/>
              </v:shape>
            </v:group>
            <v:group style="position:absolute;left:309;top:11529;width:7344;height:2" coordorigin="309,11529" coordsize="7344,2">
              <v:shape style="position:absolute;left:309;top:11529;width:7344;height:2" coordorigin="309,11529" coordsize="7344,0" path="m309,11529l7654,11529e" filled="f" stroked="t" strokeweight=".713954pt" strokecolor="#606060">
                <v:path arrowok="t"/>
              </v:shape>
            </v:group>
            <v:group style="position:absolute;left:1947;top:11187;width:2;height:368" coordorigin="1947,11187" coordsize="2,368">
              <v:shape style="position:absolute;left:1947;top:11187;width:2;height:368" coordorigin="1947,11187" coordsize="0,368" path="m1947,11555l1947,11187e" filled="f" stroked="t" strokeweight=".713954pt" strokecolor="#3B3B3B">
                <v:path arrowok="t"/>
              </v:shape>
            </v:group>
            <v:group style="position:absolute;left:7563;top:11527;width:833;height:2" coordorigin="7563,11527" coordsize="833,2">
              <v:shape style="position:absolute;left:7563;top:11527;width:833;height:2" coordorigin="7563,11527" coordsize="833,0" path="m7563,11527l8396,11527e" filled="f" stroked="t" strokeweight=".47597pt" strokecolor="#4F4F4F">
                <v:path arrowok="t"/>
              </v:shape>
            </v:group>
            <v:group style="position:absolute;left:8339;top:11527;width:3313;height:2" coordorigin="8339,11527" coordsize="3313,2">
              <v:shape style="position:absolute;left:8339;top:11527;width:3313;height:2" coordorigin="8339,11527" coordsize="3313,0" path="m8339,11527l11652,11527e" filled="f" stroked="t" strokeweight=".713954pt" strokecolor="#676767">
                <v:path arrowok="t"/>
              </v:shape>
            </v:group>
            <v:group style="position:absolute;left:314;top:12043;width:857;height:2" coordorigin="314,12043" coordsize="857,2">
              <v:shape style="position:absolute;left:314;top:12043;width:857;height:2" coordorigin="314,12043" coordsize="857,0" path="m314,12043l1171,12043e" filled="f" stroked="t" strokeweight=".951939pt" strokecolor="#6B6B6B">
                <v:path arrowok="t"/>
              </v:shape>
            </v:group>
            <v:group style="position:absolute;left:1004;top:11517;width:2;height:4920" coordorigin="1004,11517" coordsize="2,4920">
              <v:shape style="position:absolute;left:1004;top:11517;width:2;height:4920" coordorigin="1004,11517" coordsize="0,4920" path="m1004,16437l1004,11517e" filled="f" stroked="t" strokeweight=".713954pt" strokecolor="#545454">
                <v:path arrowok="t"/>
              </v:shape>
            </v:group>
            <v:group style="position:absolute;left:961;top:12043;width:476;height:2" coordorigin="961,12043" coordsize="476,2">
              <v:shape style="position:absolute;left:961;top:12043;width:476;height:2" coordorigin="961,12043" coordsize="476,0" path="m961,12043l1437,12043e" filled="f" stroked="t" strokeweight=".713954pt" strokecolor="#575757">
                <v:path arrowok="t"/>
              </v:shape>
            </v:group>
            <v:group style="position:absolute;left:1411;top:11522;width:2;height:564" coordorigin="1411,11522" coordsize="2,564">
              <v:shape style="position:absolute;left:1411;top:11522;width:2;height:564" coordorigin="1411,11522" coordsize="0,564" path="m1411,12086l1411,11522e" filled="f" stroked="t" strokeweight=".951939pt" strokecolor="#5B5B5B">
                <v:path arrowok="t"/>
              </v:shape>
            </v:group>
            <v:group style="position:absolute;left:1366;top:12043;width:604;height:2" coordorigin="1366,12043" coordsize="604,2">
              <v:shape style="position:absolute;left:1366;top:12043;width:604;height:2" coordorigin="1366,12043" coordsize="604,0" path="m1366,12043l1971,12043e" filled="f" stroked="t" strokeweight=".47597pt" strokecolor="#3B3B3B">
                <v:path arrowok="t"/>
              </v:shape>
            </v:group>
            <v:group style="position:absolute;left:1861;top:12043;width:1285;height:2" coordorigin="1861,12043" coordsize="1285,2">
              <v:shape style="position:absolute;left:1861;top:12043;width:1285;height:2" coordorigin="1861,12043" coordsize="1285,0" path="m1861,12043l3146,12043e" filled="f" stroked="t" strokeweight=".713954pt" strokecolor="#646464">
                <v:path arrowok="t"/>
              </v:shape>
            </v:group>
            <v:group style="position:absolute;left:3089;top:12043;width:390;height:2" coordorigin="3089,12043" coordsize="390,2">
              <v:shape style="position:absolute;left:3089;top:12043;width:390;height:2" coordorigin="3089,12043" coordsize="390,0" path="m3089,12043l3479,12043e" filled="f" stroked="t" strokeweight=".47597pt" strokecolor="#3F3F3F">
                <v:path arrowok="t"/>
              </v:shape>
            </v:group>
            <v:group style="position:absolute;left:3422;top:12043;width:1209;height:2" coordorigin="3422,12043" coordsize="1209,2">
              <v:shape style="position:absolute;left:3422;top:12043;width:1209;height:2" coordorigin="3422,12043" coordsize="1209,0" path="m3422,12043l4631,12043e" filled="f" stroked="t" strokeweight=".713954pt" strokecolor="#646464">
                <v:path arrowok="t"/>
              </v:shape>
            </v:group>
            <v:group style="position:absolute;left:4574;top:12043;width:305;height:2" coordorigin="4574,12043" coordsize="305,2">
              <v:shape style="position:absolute;left:4574;top:12043;width:305;height:2" coordorigin="4574,12043" coordsize="305,0" path="m4574,12043l4879,12043e" filled="f" stroked="t" strokeweight=".47597pt" strokecolor="#383838">
                <v:path arrowok="t"/>
              </v:shape>
            </v:group>
            <v:group style="position:absolute;left:4822;top:12043;width:1266;height:2" coordorigin="4822,12043" coordsize="1266,2">
              <v:shape style="position:absolute;left:4822;top:12043;width:1266;height:2" coordorigin="4822,12043" coordsize="1266,0" path="m4822,12043l6088,12043e" filled="f" stroked="t" strokeweight=".713954pt" strokecolor="#606060">
                <v:path arrowok="t"/>
              </v:shape>
            </v:group>
            <v:group style="position:absolute;left:6031;top:12043;width:252;height:2" coordorigin="6031,12043" coordsize="252,2">
              <v:shape style="position:absolute;left:6031;top:12043;width:252;height:2" coordorigin="6031,12043" coordsize="252,0" path="m6031,12043l6283,12043e" filled="f" stroked="t" strokeweight=".47597pt" strokecolor="#575757">
                <v:path arrowok="t"/>
              </v:shape>
            </v:group>
            <v:group style="position:absolute;left:6226;top:12043;width:443;height:2" coordorigin="6226,12043" coordsize="443,2">
              <v:shape style="position:absolute;left:6226;top:12043;width:443;height:2" coordorigin="6226,12043" coordsize="443,0" path="m6226,12043l6668,12043e" filled="f" stroked="t" strokeweight=".47597pt" strokecolor="#3B3B3B">
                <v:path arrowok="t"/>
              </v:shape>
            </v:group>
            <v:group style="position:absolute;left:6642;top:11522;width:2;height:4920" coordorigin="6642,11522" coordsize="2,4920">
              <v:shape style="position:absolute;left:6642;top:11522;width:2;height:4920" coordorigin="6642,11522" coordsize="0,4920" path="m6642,16442l6642,11522e" filled="f" stroked="t" strokeweight=".713954pt" strokecolor="#676767">
                <v:path arrowok="t"/>
              </v:shape>
            </v:group>
            <v:group style="position:absolute;left:6597;top:12041;width:5055;height:2" coordorigin="6597,12041" coordsize="5055,2">
              <v:shape style="position:absolute;left:6597;top:12041;width:5055;height:2" coordorigin="6597,12041" coordsize="5055,0" path="m6597,12041l11652,12041e" filled="f" stroked="t" strokeweight=".713954pt" strokecolor="#646464">
                <v:path arrowok="t"/>
              </v:shape>
            </v:group>
            <v:group style="position:absolute;left:1414;top:12000;width:2;height:559" coordorigin="1414,12000" coordsize="2,559">
              <v:shape style="position:absolute;left:1414;top:12000;width:2;height:559" coordorigin="1414,12000" coordsize="0,559" path="m1414,12559l1414,12000e" filled="f" stroked="t" strokeweight=".47597pt" strokecolor="#232323">
                <v:path arrowok="t"/>
              </v:shape>
            </v:group>
            <v:group style="position:absolute;left:11647;top:12000;width:2;height:559" coordorigin="11647,12000" coordsize="2,559">
              <v:shape style="position:absolute;left:11647;top:12000;width:2;height:559" coordorigin="11647,12000" coordsize="0,559" path="m11647,12559l11647,12000e" filled="f" stroked="t" strokeweight=".47597pt" strokecolor="#484848">
                <v:path arrowok="t"/>
              </v:shape>
            </v:group>
            <v:group style="position:absolute;left:1414;top:12502;width:2;height:1171" coordorigin="1414,12502" coordsize="2,1171">
              <v:shape style="position:absolute;left:1414;top:12502;width:2;height:1171" coordorigin="1414,12502" coordsize="0,1171" path="m1414,13673l1414,12502e" filled="f" stroked="t" strokeweight=".713954pt" strokecolor="#545454">
                <v:path arrowok="t"/>
              </v:shape>
            </v:group>
            <v:group style="position:absolute;left:6640;top:12502;width:2;height:1171" coordorigin="6640,12502" coordsize="2,1171">
              <v:shape style="position:absolute;left:6640;top:12502;width:2;height:1171" coordorigin="6640,12502" coordsize="0,1171" path="m6640,13673l6640,12502e" filled="f" stroked="t" strokeweight=".713954pt" strokecolor="#646464">
                <v:path arrowok="t"/>
              </v:shape>
            </v:group>
            <v:group style="position:absolute;left:1951;top:12732;width:2;height:507" coordorigin="1951,12732" coordsize="2,507">
              <v:shape style="position:absolute;left:1951;top:12732;width:2;height:507" coordorigin="1951,12732" coordsize="0,507" path="m1951,13238l1951,12732e" filled="f" stroked="t" strokeweight=".47597pt" strokecolor="#282828">
                <v:path arrowok="t"/>
              </v:shape>
            </v:group>
            <v:group style="position:absolute;left:11645;top:12502;width:2;height:3715" coordorigin="11645,12502" coordsize="2,3715">
              <v:shape style="position:absolute;left:11645;top:12502;width:2;height:3715" coordorigin="11645,12502" coordsize="0,3715" path="m11645,16217l11645,12502e" filled="f" stroked="t" strokeweight=".713954pt" strokecolor="#6B6B6B">
                <v:path arrowok="t"/>
              </v:shape>
            </v:group>
            <v:group style="position:absolute;left:324;top:12937;width:2;height:301" coordorigin="324,12937" coordsize="2,301">
              <v:shape style="position:absolute;left:324;top:12937;width:2;height:301" coordorigin="324,12937" coordsize="0,301" path="m324,13238l324,12937e" filled="f" stroked="t" strokeweight=".47597pt" strokecolor="#3F3F3F">
                <v:path arrowok="t"/>
              </v:shape>
            </v:group>
            <v:group style="position:absolute;left:11649;top:13181;width:2;height:492" coordorigin="11649,13181" coordsize="2,492">
              <v:shape style="position:absolute;left:11649;top:13181;width:2;height:492" coordorigin="11649,13181" coordsize="0,492" path="m11649,13673l11649,13181e" filled="f" stroked="t" strokeweight=".237985pt" strokecolor="#575757">
                <v:path arrowok="t"/>
              </v:shape>
            </v:group>
            <v:group style="position:absolute;left:1004;top:13616;width:2;height:244" coordorigin="1004,13616" coordsize="2,244">
              <v:shape style="position:absolute;left:1004;top:13616;width:2;height:244" coordorigin="1004,13616" coordsize="0,244" path="m1004,13860l1004,13616e" filled="f" stroked="t" strokeweight=".47597pt" strokecolor="#2F2F2F">
                <v:path arrowok="t"/>
              </v:shape>
            </v:group>
            <v:group style="position:absolute;left:1414;top:13616;width:2;height:335" coordorigin="1414,13616" coordsize="2,335">
              <v:shape style="position:absolute;left:1414;top:13616;width:2;height:335" coordorigin="1414,13616" coordsize="0,335" path="m1414,13951l1414,13616e" filled="f" stroked="t" strokeweight=".47597pt" strokecolor="#1F1F1F">
                <v:path arrowok="t"/>
              </v:shape>
            </v:group>
            <v:group style="position:absolute;left:1956;top:13802;width:2;height:339" coordorigin="1956,13802" coordsize="2,339">
              <v:shape style="position:absolute;left:1956;top:13802;width:2;height:339" coordorigin="1956,13802" coordsize="0,339" path="m1956,14142l1956,13802e" filled="f" stroked="t" strokeweight=".47597pt" strokecolor="#282828">
                <v:path arrowok="t"/>
              </v:shape>
            </v:group>
            <v:group style="position:absolute;left:314;top:14123;width:719;height:2" coordorigin="314,14123" coordsize="719,2">
              <v:shape style="position:absolute;left:314;top:14123;width:719;height:2" coordorigin="314,14123" coordsize="719,0" path="m314,14123l1033,14123e" filled="f" stroked="t" strokeweight=".47597pt" strokecolor="#545454">
                <v:path arrowok="t"/>
              </v:shape>
            </v:group>
            <v:group style="position:absolute;left:961;top:14123;width:1000;height:2" coordorigin="961,14123" coordsize="1000,2">
              <v:shape style="position:absolute;left:961;top:14123;width:1000;height:2" coordorigin="961,14123" coordsize="1000,0" path="m961,14123l1961,14123e" filled="f" stroked="t" strokeweight=".713954pt" strokecolor="#5B5B5B">
                <v:path arrowok="t"/>
              </v:shape>
            </v:group>
            <v:group style="position:absolute;left:11649;top:14395;width:2;height:502" coordorigin="11649,14395" coordsize="2,502">
              <v:shape style="position:absolute;left:11649;top:14395;width:2;height:502" coordorigin="11649,14395" coordsize="0,502" path="m11649,14897l11649,14395e" filled="f" stroked="t" strokeweight=".237985pt" strokecolor="#545454">
                <v:path arrowok="t"/>
              </v:shape>
            </v:group>
            <v:group style="position:absolute;left:1416;top:13893;width:2;height:751" coordorigin="1416,13893" coordsize="2,751">
              <v:shape style="position:absolute;left:1416;top:13893;width:2;height:751" coordorigin="1416,13893" coordsize="0,751" path="m1416,14644l1416,13893e" filled="f" stroked="t" strokeweight=".951939pt" strokecolor="#575757">
                <v:path arrowok="t"/>
              </v:shape>
            </v:group>
            <v:group style="position:absolute;left:1009;top:14587;width:2;height:392" coordorigin="1009,14587" coordsize="2,392">
              <v:shape style="position:absolute;left:1009;top:14587;width:2;height:392" coordorigin="1009,14587" coordsize="0,392" path="m1009,14979l1009,14587e" filled="f" stroked="t" strokeweight=".47597pt" strokecolor="#2F2F2F">
                <v:path arrowok="t"/>
              </v:shape>
            </v:group>
            <v:group style="position:absolute;left:1418;top:14587;width:2;height:392" coordorigin="1418,14587" coordsize="2,392">
              <v:shape style="position:absolute;left:1418;top:14587;width:2;height:392" coordorigin="1418,14587" coordsize="0,392" path="m1418,14979l1418,14587e" filled="f" stroked="t" strokeweight=".47597pt" strokecolor="#232323">
                <v:path arrowok="t"/>
              </v:shape>
            </v:group>
            <v:group style="position:absolute;left:6645;top:14587;width:2;height:311" coordorigin="6645,14587" coordsize="2,311">
              <v:shape style="position:absolute;left:6645;top:14587;width:2;height:311" coordorigin="6645,14587" coordsize="0,311" path="m6645,14897l6645,14587e" filled="f" stroked="t" strokeweight=".47597pt" strokecolor="#444444">
                <v:path arrowok="t"/>
              </v:shape>
            </v:group>
            <v:group style="position:absolute;left:11649;top:14840;width:2;height:229" coordorigin="11649,14840" coordsize="2,229">
              <v:shape style="position:absolute;left:11649;top:14840;width:2;height:229" coordorigin="11649,14840" coordsize="0,229" path="m11649,15069l11649,14840e" filled="f" stroked="t" strokeweight=".237985pt" strokecolor="#747474">
                <v:path arrowok="t"/>
              </v:shape>
            </v:group>
            <v:group style="position:absolute;left:1418;top:14921;width:2;height:201" coordorigin="1418,14921" coordsize="2,201">
              <v:shape style="position:absolute;left:1418;top:14921;width:2;height:201" coordorigin="1418,14921" coordsize="0,201" path="m1418,15122l1418,14921e" filled="f" stroked="t" strokeweight=".47597pt" strokecolor="#383838">
                <v:path arrowok="t"/>
              </v:shape>
            </v:group>
            <v:group style="position:absolute;left:1418;top:15065;width:2;height:1377" coordorigin="1418,15065" coordsize="2,1377">
              <v:shape style="position:absolute;left:1418;top:15065;width:2;height:1377" coordorigin="1418,15065" coordsize="0,1377" path="m1418,16442l1418,15065e" filled="f" stroked="t" strokeweight=".713954pt" strokecolor="#4F4F4F">
                <v:path arrowok="t"/>
              </v:shape>
            </v:group>
            <v:group style="position:absolute;left:1956;top:15065;width:2;height:282" coordorigin="1956,15065" coordsize="2,282">
              <v:shape style="position:absolute;left:1956;top:15065;width:2;height:282" coordorigin="1956,15065" coordsize="0,282" path="m1956,15347l1956,15065e" filled="f" stroked="t" strokeweight=".47597pt" strokecolor="#383838">
                <v:path arrowok="t"/>
              </v:shape>
            </v:group>
            <v:group style="position:absolute;left:11618;top:15093;width:2;height:225" coordorigin="11618,15093" coordsize="2,225">
              <v:shape style="position:absolute;left:11618;top:15093;width:2;height:225" coordorigin="11618,15093" coordsize="0,225" path="m11618,15318l11618,15093e" filled="f" stroked="t" strokeweight=".237985pt" strokecolor="#000000">
                <v:path arrowok="t"/>
              </v:shape>
            </v:group>
            <v:group style="position:absolute;left:319;top:16434;width:1119;height:2" coordorigin="319,16434" coordsize="1119,2">
              <v:shape style="position:absolute;left:319;top:16434;width:1119;height:2" coordorigin="319,16434" coordsize="1119,0" path="m319,16434l1437,16434e" filled="f" stroked="t" strokeweight=".47597pt" strokecolor="#707070">
                <v:path arrowok="t"/>
              </v:shape>
            </v:group>
            <v:group style="position:absolute;left:1366;top:16432;width:10305;height:2" coordorigin="1366,16432" coordsize="10305,2">
              <v:shape style="position:absolute;left:1366;top:16432;width:10305;height:2" coordorigin="1366,16432" coordsize="10305,0" path="m1366,16432l11671,16432e" filled="f" stroked="t" strokeweight=".713954pt" strokecolor="#838383">
                <v:path arrowok="t"/>
              </v:shape>
            </v:group>
            <v:group style="position:absolute;left:4131;top:16434;width:747;height:2" coordorigin="4131,16434" coordsize="747,2">
              <v:shape style="position:absolute;left:4131;top:16434;width:747;height:2" coordorigin="4131,16434" coordsize="747,0" path="m4131,16434l4879,16434e" filled="f" stroked="t" strokeweight=".47597pt" strokecolor="#6B6B6B">
                <v:path arrowok="t"/>
              </v:shape>
            </v:group>
            <v:group style="position:absolute;left:6649;top:15289;width:2;height:1147" coordorigin="6649,15289" coordsize="2,1147">
              <v:shape style="position:absolute;left:6649;top:15289;width:2;height:1147" coordorigin="6649,15289" coordsize="0,1147" path="m6649,16437l6649,15289e" filled="f" stroked="t" strokeweight=".713954pt" strokecolor="#646464">
                <v:path arrowok="t"/>
              </v:shape>
            </v:group>
            <v:group style="position:absolute;left:6968;top:16432;width:652;height:2" coordorigin="6968,16432" coordsize="652,2">
              <v:shape style="position:absolute;left:6968;top:16432;width:652;height:2" coordorigin="6968,16432" coordsize="652,0" path="m6968,16432l7620,16432e" filled="f" stroked="t" strokeweight=".47597pt" strokecolor="#7C7C7C">
                <v:path arrowok="t"/>
              </v:shape>
            </v:group>
            <v:group style="position:absolute;left:8339;top:16432;width:624;height:2" coordorigin="8339,16432" coordsize="624,2">
              <v:shape style="position:absolute;left:8339;top:16432;width:624;height:2" coordorigin="8339,16432" coordsize="624,0" path="m8339,16432l8963,16432e" filled="f" stroked="t" strokeweight=".47597pt" strokecolor="#747474">
                <v:path arrowok="t"/>
              </v:shape>
            </v:group>
            <v:group style="position:absolute;left:11618;top:15318;width:2;height:1109" coordorigin="11618,15318" coordsize="2,1109">
              <v:shape style="position:absolute;left:11618;top:15318;width:2;height:1109" coordorigin="11618,15318" coordsize="0,1109" path="m11618,16427l11618,15318e" filled="f" stroked="t" strokeweight=".237985pt" strokecolor="#87878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82312pt;margin-top:751.498169pt;width:4.3281pt;height:4.5pt;mso-position-horizontal-relative:page;mso-position-vertical-relative:page;z-index:-15408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828280"/>
                      <w:w w:val="104"/>
                      <w:i/>
                    </w:rPr>
                    <w:t>&gt;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828280"/>
                      <w:w w:val="105"/>
                      <w:i/>
                    </w:rPr>
                    <w:t>(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sz w:val="24"/>
          <w:szCs w:val="24"/>
        </w:rPr>
      </w:r>
    </w:p>
    <w:p>
      <w:pPr>
        <w:spacing w:before="0" w:after="0" w:line="240" w:lineRule="auto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5" w:lineRule="exact"/>
        <w:ind w:right="-74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43636"/>
          <w:spacing w:val="0"/>
          <w:w w:val="87"/>
        </w:rPr>
        <w:t>Itfaiy</w:t>
      </w:r>
      <w:r>
        <w:rPr>
          <w:rFonts w:ascii="Arial" w:hAnsi="Arial" w:cs="Arial" w:eastAsia="Arial"/>
          <w:sz w:val="23"/>
          <w:szCs w:val="23"/>
          <w:color w:val="343636"/>
          <w:spacing w:val="0"/>
          <w:w w:val="87"/>
        </w:rPr>
        <w:t>e</w:t>
      </w:r>
      <w:r>
        <w:rPr>
          <w:rFonts w:ascii="Arial" w:hAnsi="Arial" w:cs="Arial" w:eastAsia="Arial"/>
          <w:sz w:val="23"/>
          <w:szCs w:val="23"/>
          <w:color w:val="343636"/>
          <w:spacing w:val="10"/>
          <w:w w:val="87"/>
        </w:rPr>
        <w:t> 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87"/>
        </w:rPr>
        <w:t>Batı</w:t>
      </w:r>
      <w:r>
        <w:rPr>
          <w:rFonts w:ascii="Arial" w:hAnsi="Arial" w:cs="Arial" w:eastAsia="Arial"/>
          <w:sz w:val="23"/>
          <w:szCs w:val="23"/>
          <w:color w:val="242424"/>
          <w:spacing w:val="-2"/>
          <w:w w:val="87"/>
        </w:rPr>
        <w:t> 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87"/>
        </w:rPr>
        <w:t>Bölg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87"/>
        </w:rPr>
        <w:t>e</w:t>
      </w:r>
      <w:r>
        <w:rPr>
          <w:rFonts w:ascii="Arial" w:hAnsi="Arial" w:cs="Arial" w:eastAsia="Arial"/>
          <w:sz w:val="23"/>
          <w:szCs w:val="23"/>
          <w:color w:val="242424"/>
          <w:spacing w:val="-12"/>
          <w:w w:val="87"/>
        </w:rPr>
        <w:t> </w:t>
      </w:r>
      <w:r>
        <w:rPr>
          <w:rFonts w:ascii="Arial" w:hAnsi="Arial" w:cs="Arial" w:eastAsia="Arial"/>
          <w:sz w:val="22"/>
          <w:szCs w:val="22"/>
          <w:color w:val="343636"/>
          <w:spacing w:val="0"/>
          <w:w w:val="100"/>
        </w:rPr>
        <w:t>A,.,iri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90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1C2F87"/>
          <w:spacing w:val="0"/>
          <w:w w:val="100"/>
        </w:rPr>
        <w:t>?1tos-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</w:rPr>
      </w:r>
    </w:p>
    <w:p>
      <w:pPr>
        <w:spacing w:before="47" w:after="0" w:line="241" w:lineRule="auto"/>
        <w:ind w:left="343" w:right="-53" w:firstLine="-3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636"/>
          <w:w w:val="9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74"/>
          <w:w w:val="98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D62"/>
          <w:spacing w:val="10"/>
          <w:w w:val="6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6"/>
        </w:rPr>
        <w:t>D.işçi.Er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626262"/>
          <w:w w:val="75"/>
        </w:rPr>
        <w:t>...........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5"/>
          <w:w w:val="7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79999"/>
          <w:spacing w:val="5"/>
          <w:w w:val="76"/>
        </w:rPr>
      </w:r>
      <w:r>
        <w:rPr>
          <w:rFonts w:ascii="Times New Roman" w:hAnsi="Times New Roman" w:cs="Times New Roman" w:eastAsia="Times New Roman"/>
          <w:sz w:val="14"/>
          <w:szCs w:val="14"/>
          <w:color w:val="979999"/>
          <w:spacing w:val="0"/>
          <w:w w:val="76"/>
          <w:emboss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79999"/>
          <w:spacing w:val="0"/>
          <w:w w:val="76"/>
          <w:emboss/>
        </w:rPr>
      </w:r>
      <w:r>
        <w:rPr>
          <w:rFonts w:ascii="Times New Roman" w:hAnsi="Times New Roman" w:cs="Times New Roman" w:eastAsia="Times New Roman"/>
          <w:sz w:val="14"/>
          <w:szCs w:val="14"/>
          <w:color w:val="979999"/>
          <w:spacing w:val="0"/>
          <w:w w:val="76"/>
        </w:rPr>
      </w:r>
      <w:r>
        <w:rPr>
          <w:rFonts w:ascii="Times New Roman" w:hAnsi="Times New Roman" w:cs="Times New Roman" w:eastAsia="Times New Roman"/>
          <w:sz w:val="14"/>
          <w:szCs w:val="14"/>
          <w:color w:val="979999"/>
          <w:spacing w:val="0"/>
          <w:w w:val="7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79999"/>
          <w:spacing w:val="-25"/>
          <w:w w:val="76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4D4D4D"/>
          <w:spacing w:val="0"/>
          <w:w w:val="103"/>
        </w:rPr>
        <w:t>,..</w:t>
      </w:r>
      <w:r>
        <w:rPr>
          <w:rFonts w:ascii="Times New Roman" w:hAnsi="Times New Roman" w:cs="Times New Roman" w:eastAsia="Times New Roman"/>
          <w:sz w:val="14"/>
          <w:szCs w:val="14"/>
          <w:color w:val="979999"/>
          <w:spacing w:val="0"/>
          <w:w w:val="69"/>
        </w:rPr>
        <w:t>ı:-</w:t>
      </w:r>
      <w:r>
        <w:rPr>
          <w:rFonts w:ascii="Times New Roman" w:hAnsi="Times New Roman" w:cs="Times New Roman" w:eastAsia="Times New Roman"/>
          <w:sz w:val="14"/>
          <w:szCs w:val="14"/>
          <w:color w:val="979999"/>
          <w:spacing w:val="-16"/>
          <w:w w:val="70"/>
        </w:rPr>
        <w:t>d</w:t>
      </w:r>
      <w:r>
        <w:rPr>
          <w:rFonts w:ascii="Times New Roman" w:hAnsi="Times New Roman" w:cs="Times New Roman" w:eastAsia="Times New Roman"/>
          <w:sz w:val="14"/>
          <w:szCs w:val="14"/>
          <w:color w:val="B1B1B3"/>
          <w:spacing w:val="-18"/>
          <w:w w:val="165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43636"/>
          <w:spacing w:val="0"/>
          <w:w w:val="206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240"/>
          <w:cols w:num="4" w:equalWidth="0">
            <w:col w:w="522" w:space="1292"/>
            <w:col w:w="2047" w:space="561"/>
            <w:col w:w="2029" w:space="2336"/>
            <w:col w:w="2693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160" w:bottom="280" w:left="18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67" w:lineRule="exact"/>
        <w:ind w:left="437" w:right="-6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w w:val="104"/>
          <w:b/>
          <w:bCs/>
          <w:position w:val="-1"/>
        </w:rPr>
        <w:t>BÜ</w:t>
      </w:r>
      <w:r>
        <w:rPr>
          <w:rFonts w:ascii="Arial" w:hAnsi="Arial" w:cs="Arial" w:eastAsia="Arial"/>
          <w:sz w:val="15"/>
          <w:szCs w:val="15"/>
          <w:color w:val="343434"/>
          <w:spacing w:val="3"/>
          <w:w w:val="103"/>
          <w:b/>
          <w:bCs/>
          <w:position w:val="-1"/>
        </w:rPr>
        <w:t>Y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3"/>
          <w:b/>
          <w:bCs/>
          <w:position w:val="-1"/>
        </w:rPr>
        <w:t>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48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94949"/>
          <w:spacing w:val="2"/>
          <w:w w:val="110"/>
        </w:rPr>
        <w:t>B</w:t>
      </w:r>
      <w:r>
        <w:rPr>
          <w:rFonts w:ascii="Arial" w:hAnsi="Arial" w:cs="Arial" w:eastAsia="Arial"/>
          <w:sz w:val="15"/>
          <w:szCs w:val="15"/>
          <w:color w:val="626262"/>
          <w:spacing w:val="4"/>
          <w:w w:val="100"/>
        </w:rPr>
        <w:t>E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7"/>
        </w:rPr>
        <w:t>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58" w:lineRule="auto"/>
        <w:ind w:left="391" w:right="511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9"/>
        </w:rPr>
        <w:t>S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95"/>
          <w:b/>
          <w:bCs/>
        </w:rPr>
        <w:t>İ</w:t>
      </w:r>
      <w:r>
        <w:rPr>
          <w:rFonts w:ascii="Arial" w:hAnsi="Arial" w:cs="Arial" w:eastAsia="Arial"/>
          <w:sz w:val="20"/>
          <w:szCs w:val="20"/>
          <w:color w:val="343434"/>
          <w:spacing w:val="-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62.720001pt;margin-top:-37.328049pt;width:43.200001pt;height:50.880001pt;mso-position-horizontal-relative:page;mso-position-vertical-relative:paragraph;z-index:-15406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left="1133" w:right="591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2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0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  <w:position w:val="-1"/>
        </w:rPr>
        <w:t>19:59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3" w:equalWidth="0">
            <w:col w:w="1468" w:space="60"/>
            <w:col w:w="890" w:space="278"/>
            <w:col w:w="894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</w:sectPr>
      </w:pPr>
      <w:rPr/>
    </w:p>
    <w:p>
      <w:pPr>
        <w:spacing w:before="35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4pt;margin-top:-103.59977pt;width:567.035419pt;height:105.385404pt;mso-position-horizontal-relative:page;mso-position-vertical-relative:paragraph;z-index:-15407" coordorigin="288,-2072" coordsize="11341,2108">
            <v:shape style="position:absolute;left:288;top:-743;width:1152;height:749" type="#_x0000_t75">
              <v:imagedata r:id="rId6" o:title=""/>
            </v:shape>
            <v:shape style="position:absolute;left:1670;top:-724;width:6643;height:749" type="#_x0000_t75">
              <v:imagedata r:id="rId7" o:title=""/>
            </v:shape>
            <v:group style="position:absolute;left:299;top:-2058;width:8881;height:2" coordorigin="299,-2058" coordsize="8881,2">
              <v:shape style="position:absolute;left:299;top:-2058;width:8881;height:2" coordorigin="299,-2058" coordsize="8881,0" path="m299,-2058l9180,-2058e" filled="f" stroked="t" strokeweight=".711962pt" strokecolor="#606060">
                <v:path arrowok="t"/>
              </v:shape>
            </v:group>
            <v:group style="position:absolute;left:1751;top:-2065;width:2;height:1384" coordorigin="1751,-2065" coordsize="2,1384">
              <v:shape style="position:absolute;left:1751;top:-2065;width:2;height:1384" coordorigin="1751,-2065" coordsize="0,1384" path="m1751,-680l1751,-2065e" filled="f" stroked="t" strokeweight=".711962pt" strokecolor="#7C7C7C">
                <v:path arrowok="t"/>
              </v:shape>
            </v:group>
            <v:group style="position:absolute;left:8439;top:-2060;width:2;height:1384" coordorigin="8439,-2060" coordsize="2,1384">
              <v:shape style="position:absolute;left:8439;top:-2060;width:2;height:1384" coordorigin="8439,-2060" coordsize="0,1384" path="m8439,-676l8439,-2060e" filled="f" stroked="t" strokeweight=".711962pt" strokecolor="#545454">
                <v:path arrowok="t"/>
              </v:shape>
            </v:group>
            <v:group style="position:absolute;left:309;top:-685;width:2321;height:2" coordorigin="309,-685" coordsize="2321,2">
              <v:shape style="position:absolute;left:309;top:-685;width:2321;height:2" coordorigin="309,-685" coordsize="2321,0" path="m309,-685l2630,-685e" filled="f" stroked="t" strokeweight=".711962pt" strokecolor="#606060">
                <v:path arrowok="t"/>
              </v:shape>
            </v:group>
            <v:group style="position:absolute;left:1395;top:-449;width:1234;height:2" coordorigin="1395,-449" coordsize="1234,2">
              <v:shape style="position:absolute;left:1395;top:-449;width:1234;height:2" coordorigin="1395,-449" coordsize="1234,0" path="m1395,-449l2630,-449e" filled="f" stroked="t" strokeweight=".711962pt" strokecolor="#606060">
                <v:path arrowok="t"/>
              </v:shape>
            </v:group>
            <v:group style="position:absolute;left:304;top:31;width:11320;height:2" coordorigin="304,31" coordsize="11320,2">
              <v:shape style="position:absolute;left:304;top:31;width:11320;height:2" coordorigin="304,31" coordsize="11320,0" path="m304,31l11624,31e" filled="f" stroked="t" strokeweight=".474641pt" strokecolor="#57575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.188517pt;margin-top:13.483633pt;width:566.246902pt;height:.1pt;mso-position-horizontal-relative:page;mso-position-vertical-relative:paragraph;z-index:-15403" coordorigin="304,270" coordsize="11325,2">
            <v:shape style="position:absolute;left:304;top:270;width:11325;height:2" coordorigin="304,270" coordsize="11325,0" path="m304,270l11629,270e" filled="f" stroked="t" strokeweight=".711962pt" strokecolor="#5B5B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u w:val="single" w:color="000000"/>
        </w:rPr>
        <w:t>ğr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Gazi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7726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Koyundere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Toki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Konutları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Makili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2" w:equalWidth="0">
            <w:col w:w="982" w:space="508"/>
            <w:col w:w="10150"/>
          </w:cols>
        </w:sectPr>
      </w:pPr>
      <w:rPr/>
    </w:p>
    <w:p>
      <w:pPr>
        <w:spacing w:before="19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883254pt;margin-top:7.434877pt;width:568.857428pt;height:651.544224pt;mso-position-horizontal-relative:page;mso-position-vertical-relative:paragraph;z-index:-15405" coordorigin="278,149" coordsize="11377,13031">
            <v:shape style="position:absolute;left:4282;top:4911;width:1997;height:211" type="#_x0000_t75">
              <v:imagedata r:id="rId8" o:title=""/>
            </v:shape>
            <v:group style="position:absolute;left:6261;top:239;width:2;height:754" coordorigin="6261,239" coordsize="2,754">
              <v:shape style="position:absolute;left:6261;top:239;width:2;height:754" coordorigin="6261,239" coordsize="0,754" path="m6261,994l6261,239e" filled="f" stroked="t" strokeweight=".711962pt" strokecolor="#676767">
                <v:path arrowok="t"/>
              </v:shape>
            </v:group>
            <v:group style="position:absolute;left:299;top:249;width:11320;height:2" coordorigin="299,249" coordsize="11320,2">
              <v:shape style="position:absolute;left:299;top:249;width:11320;height:2" coordorigin="299,249" coordsize="11320,0" path="m299,249l11619,249e" filled="f" stroked="t" strokeweight=".711962pt" strokecolor="#5B5B5B">
                <v:path arrowok="t"/>
              </v:shape>
            </v:group>
            <v:group style="position:absolute;left:3175;top:158;width:2;height:831" coordorigin="3175,158" coordsize="2,831">
              <v:shape style="position:absolute;left:3175;top:158;width:2;height:831" coordorigin="3175,158" coordsize="0,831" path="m3175,989l3175,158e" filled="f" stroked="t" strokeweight=".949282pt" strokecolor="#575757">
                <v:path arrowok="t"/>
              </v:shape>
            </v:group>
            <v:group style="position:absolute;left:1747;top:979;width:2;height:12193" coordorigin="1747,979" coordsize="2,12193">
              <v:shape style="position:absolute;left:1747;top:979;width:2;height:12193" coordorigin="1747,979" coordsize="0,12193" path="m1747,13172l1747,979e" filled="f" stroked="t" strokeweight=".711962pt" strokecolor="#5B5B5B">
                <v:path arrowok="t"/>
              </v:shape>
            </v:group>
            <v:group style="position:absolute;left:304;top:984;width:11320;height:2" coordorigin="304,984" coordsize="11320,2">
              <v:shape style="position:absolute;left:304;top:984;width:11320;height:2" coordorigin="304,984" coordsize="11320,0" path="m304,984l11624,984e" filled="f" stroked="t" strokeweight=".711962pt" strokecolor="#575757">
                <v:path arrowok="t"/>
              </v:shape>
            </v:group>
            <v:group style="position:absolute;left:304;top:1261;width:11320;height:2" coordorigin="304,1261" coordsize="11320,2">
              <v:shape style="position:absolute;left:304;top:1261;width:11320;height:2" coordorigin="304,1261" coordsize="11320,0" path="m304,1261l11624,1261e" filled="f" stroked="t" strokeweight=".711962pt" strokecolor="#5B5B5B">
                <v:path arrowok="t"/>
              </v:shape>
            </v:group>
            <v:group style="position:absolute;left:4239;top:1495;width:2;height:2177" coordorigin="4239,1495" coordsize="2,2177">
              <v:shape style="position:absolute;left:4239;top:1495;width:2;height:2177" coordorigin="4239,1495" coordsize="0,2177" path="m4239,3672l4239,1495e" filled="f" stroked="t" strokeweight=".711962pt" strokecolor="#4B4B4B">
                <v:path arrowok="t"/>
              </v:shape>
            </v:group>
            <v:group style="position:absolute;left:1742;top:1502;width:9887;height:2" coordorigin="1742,1502" coordsize="9887,2">
              <v:shape style="position:absolute;left:1742;top:1502;width:9887;height:2" coordorigin="1742,1502" coordsize="9887,0" path="m1742,1502l11629,1502e" filled="f" stroked="t" strokeweight=".711962pt" strokecolor="#5B5B5B">
                <v:path arrowok="t"/>
              </v:shape>
            </v:group>
            <v:group style="position:absolute;left:4234;top:1987;width:7400;height:2" coordorigin="4234,1987" coordsize="7400,2">
              <v:shape style="position:absolute;left:4234;top:1987;width:7400;height:2" coordorigin="4234,1987" coordsize="7400,0" path="m4234,1987l11633,1987e" filled="f" stroked="t" strokeweight=".711962pt" strokecolor="#5B5B5B">
                <v:path arrowok="t"/>
              </v:shape>
            </v:group>
            <v:group style="position:absolute;left:4234;top:2228;width:7400;height:2" coordorigin="4234,2228" coordsize="7400,2">
              <v:shape style="position:absolute;left:4234;top:2228;width:7400;height:2" coordorigin="4234,2228" coordsize="7400,0" path="m4234,2228l11633,2228e" filled="f" stroked="t" strokeweight=".711962pt" strokecolor="#5B5B5B">
                <v:path arrowok="t"/>
              </v:shape>
            </v:group>
            <v:group style="position:absolute;left:4234;top:2466;width:7404;height:2" coordorigin="4234,2466" coordsize="7404,2">
              <v:shape style="position:absolute;left:4234;top:2466;width:7404;height:2" coordorigin="4234,2466" coordsize="7404,0" path="m4234,2466l11638,2466e" filled="f" stroked="t" strokeweight=".711962pt" strokecolor="#6B6B6B">
                <v:path arrowok="t"/>
              </v:shape>
            </v:group>
            <v:group style="position:absolute;left:1742;top:2708;width:9887;height:2" coordorigin="1742,2708" coordsize="9887,2">
              <v:shape style="position:absolute;left:1742;top:2708;width:9887;height:2" coordorigin="1742,2708" coordsize="9887,0" path="m1742,2708l11629,2708e" filled="f" stroked="t" strokeweight=".711962pt" strokecolor="#5B5B5B">
                <v:path arrowok="t"/>
              </v:shape>
            </v:group>
            <v:group style="position:absolute;left:7134;top:2942;width:2;height:726" coordorigin="7134,2942" coordsize="2,726">
              <v:shape style="position:absolute;left:7134;top:2942;width:2;height:726" coordorigin="7134,2942" coordsize="0,726" path="m7134,3667l7134,2942e" filled="f" stroked="t" strokeweight=".711962pt" strokecolor="#575757">
                <v:path arrowok="t"/>
              </v:shape>
            </v:group>
            <v:group style="position:absolute;left:299;top:2946;width:11334;height:2" coordorigin="299,2946" coordsize="11334,2">
              <v:shape style="position:absolute;left:299;top:2946;width:11334;height:2" coordorigin="299,2946" coordsize="11334,0" path="m299,2946l11633,2946e" filled="f" stroked="t" strokeweight=".711962pt" strokecolor="#5B5B5B">
                <v:path arrowok="t"/>
              </v:shape>
            </v:group>
            <v:group style="position:absolute;left:1737;top:3417;width:9892;height:2" coordorigin="1737,3417" coordsize="9892,2">
              <v:shape style="position:absolute;left:1737;top:3417;width:9892;height:2" coordorigin="1737,3417" coordsize="9892,0" path="m1737,3417l11629,3417e" filled="f" stroked="t" strokeweight=".711962pt" strokecolor="#5B5B5B">
                <v:path arrowok="t"/>
              </v:shape>
            </v:group>
            <v:group style="position:absolute;left:1737;top:3660;width:9892;height:2" coordorigin="1737,3660" coordsize="9892,2">
              <v:shape style="position:absolute;left:1737;top:3660;width:9892;height:2" coordorigin="1737,3660" coordsize="9892,0" path="m1737,3660l11629,3660e" filled="f" stroked="t" strokeweight=".711962pt" strokecolor="#606060">
                <v:path arrowok="t"/>
              </v:shape>
            </v:group>
            <v:group style="position:absolute;left:299;top:3901;width:11330;height:2" coordorigin="299,3901" coordsize="11330,2">
              <v:shape style="position:absolute;left:299;top:3901;width:11330;height:2" coordorigin="299,3901" coordsize="11330,0" path="m299,3901l11629,3901e" filled="f" stroked="t" strokeweight=".711962pt" strokecolor="#575757">
                <v:path arrowok="t"/>
              </v:shape>
            </v:group>
            <v:group style="position:absolute;left:309;top:4374;width:11315;height:2" coordorigin="309,4374" coordsize="11315,2">
              <v:shape style="position:absolute;left:309;top:4374;width:11315;height:2" coordorigin="309,4374" coordsize="11315,0" path="m309,4374l11624,4374e" filled="f" stroked="t" strokeweight=".711962pt" strokecolor="#5B5B5B">
                <v:path arrowok="t"/>
              </v:shape>
            </v:group>
            <v:group style="position:absolute;left:4241;top:4369;width:2;height:735" coordorigin="4241,4369" coordsize="2,735">
              <v:shape style="position:absolute;left:4241;top:4369;width:2;height:735" coordorigin="4241,4369" coordsize="0,735" path="m4241,5104l4241,4369e" filled="f" stroked="t" strokeweight=".949282pt" strokecolor="#545454">
                <v:path arrowok="t"/>
              </v:shape>
            </v:group>
            <v:group style="position:absolute;left:4234;top:4612;width:7390;height:2" coordorigin="4234,4612" coordsize="7390,2">
              <v:shape style="position:absolute;left:4234;top:4612;width:7390;height:2" coordorigin="4234,4612" coordsize="7390,0" path="m4234,4612l11624,4612e" filled="f" stroked="t" strokeweight=".711962pt" strokecolor="#606060">
                <v:path arrowok="t"/>
              </v:shape>
            </v:group>
            <v:group style="position:absolute;left:4234;top:4856;width:7395;height:2" coordorigin="4234,4856" coordsize="7395,2">
              <v:shape style="position:absolute;left:4234;top:4856;width:7395;height:2" coordorigin="4234,4856" coordsize="7395,0" path="m4234,4856l11629,4856e" filled="f" stroked="t" strokeweight=".711962pt" strokecolor="#5B5B5B">
                <v:path arrowok="t"/>
              </v:shape>
            </v:group>
            <v:group style="position:absolute;left:299;top:5095;width:11339;height:2" coordorigin="299,5095" coordsize="11339,2">
              <v:shape style="position:absolute;left:299;top:5095;width:11339;height:2" coordorigin="299,5095" coordsize="11339,0" path="m299,5095l11638,5095e" filled="f" stroked="t" strokeweight=".711962pt" strokecolor="#606060">
                <v:path arrowok="t"/>
              </v:shape>
            </v:group>
            <v:group style="position:absolute;left:294;top:6026;width:11344;height:2" coordorigin="294,6026" coordsize="11344,2">
              <v:shape style="position:absolute;left:294;top:6026;width:11344;height:2" coordorigin="294,6026" coordsize="11344,0" path="m294,6026l11638,6026e" filled="f" stroked="t" strokeweight=".711962pt" strokecolor="#5B5B5B">
                <v:path arrowok="t"/>
              </v:shape>
            </v:group>
            <v:group style="position:absolute;left:285;top:6961;width:11349;height:2" coordorigin="285,6961" coordsize="11349,2">
              <v:shape style="position:absolute;left:285;top:6961;width:11349;height:2" coordorigin="285,6961" coordsize="11349,0" path="m285,6961l11633,6961e" filled="f" stroked="t" strokeweight=".711962pt" strokecolor="#606060">
                <v:path arrowok="t"/>
              </v:shape>
            </v:group>
            <v:group style="position:absolute;left:299;top:7200;width:11334;height:2" coordorigin="299,7200" coordsize="11334,2">
              <v:shape style="position:absolute;left:299;top:7200;width:11334;height:2" coordorigin="299,7200" coordsize="11334,0" path="m299,7200l11633,7200e" filled="f" stroked="t" strokeweight=".711962pt" strokecolor="#5B5B5B">
                <v:path arrowok="t"/>
              </v:shape>
            </v:group>
            <v:group style="position:absolute;left:294;top:7439;width:11344;height:2" coordorigin="294,7439" coordsize="11344,2">
              <v:shape style="position:absolute;left:294;top:7439;width:11344;height:2" coordorigin="294,7439" coordsize="11344,0" path="m294,7439l11638,7439e" filled="f" stroked="t" strokeweight=".711962pt" strokecolor="#606060">
                <v:path arrowok="t"/>
              </v:shape>
            </v:group>
            <v:group style="position:absolute;left:299;top:7916;width:11334;height:2" coordorigin="299,7916" coordsize="11334,2">
              <v:shape style="position:absolute;left:299;top:7916;width:11334;height:2" coordorigin="299,7916" coordsize="11334,0" path="m299,7916l11633,7916e" filled="f" stroked="t" strokeweight=".711962pt" strokecolor="#5B5B60">
                <v:path arrowok="t"/>
              </v:shape>
            </v:group>
            <v:group style="position:absolute;left:6683;top:8150;width:2;height:5013" coordorigin="6683,8150" coordsize="2,5013">
              <v:shape style="position:absolute;left:6683;top:8150;width:2;height:5013" coordorigin="6683,8150" coordsize="0,5013" path="m6683,13163l6683,8150e" filled="f" stroked="t" strokeweight=".711962pt" strokecolor="#646464">
                <v:path arrowok="t"/>
              </v:shape>
            </v:group>
            <v:group style="position:absolute;left:10547;top:10380;width:2;height:544" coordorigin="10547,10380" coordsize="2,544">
              <v:shape style="position:absolute;left:10547;top:10380;width:2;height:544" coordorigin="10547,10380" coordsize="0,544" path="m10547,10924l10547,10380e" filled="f" stroked="t" strokeweight=".949282pt" strokecolor="#2F3B90">
                <v:path arrowok="t"/>
              </v:shape>
            </v:group>
            <v:group style="position:absolute;left:1210;top:8355;width:2;height:4812" coordorigin="1210,8355" coordsize="2,4812">
              <v:shape style="position:absolute;left:1210;top:8355;width:2;height:4812" coordorigin="1210,8355" coordsize="0,4812" path="m1210,13168l1210,8355e" filled="f" stroked="t" strokeweight=".711962pt" strokecolor="#4F4F4F">
                <v:path arrowok="t"/>
              </v:shape>
            </v:group>
            <v:group style="position:absolute;left:304;top:8398;width:11334;height:2" coordorigin="304,8398" coordsize="11334,2">
              <v:shape style="position:absolute;left:304;top:8398;width:11334;height:2" coordorigin="304,8398" coordsize="11334,0" path="m304,8398l11638,8398e" filled="f" stroked="t" strokeweight=".711962pt" strokecolor="#646464">
                <v:path arrowok="t"/>
              </v:shape>
            </v:group>
            <v:group style="position:absolute;left:294;top:13158;width:11353;height:2" coordorigin="294,13158" coordsize="11353,2">
              <v:shape style="position:absolute;left:294;top:13158;width:11353;height:2" coordorigin="294,13158" coordsize="11353,0" path="m294,13158l11648,13158e" filled="f" stroked="t" strokeweight=".711962pt" strokecolor="#6B6B6B">
                <v:path arrowok="t"/>
              </v:shape>
            </v:group>
            <v:group style="position:absolute;left:916;top:8336;width:2;height:4831" coordorigin="916,8336" coordsize="2,4831">
              <v:shape style="position:absolute;left:916;top:8336;width:2;height:4831" coordorigin="916,8336" coordsize="0,4831" path="m916,13168l916,8336e" filled="f" stroked="t" strokeweight=".711962pt" strokecolor="#4F4F4F">
                <v:path arrowok="t"/>
              </v:shape>
            </v:group>
            <v:group style="position:absolute;left:294;top:10480;width:1457;height:2" coordorigin="294,10480" coordsize="1457,2">
              <v:shape style="position:absolute;left:294;top:10480;width:1457;height:2" coordorigin="294,10480" coordsize="1457,0" path="m294,10480l1751,10480e" filled="f" stroked="t" strokeweight=".711962pt" strokecolor="#606060">
                <v:path arrowok="t"/>
              </v:shape>
            </v:group>
            <v:group style="position:absolute;left:2971;top:11005;width:2;height:640" coordorigin="2971,11005" coordsize="2,640">
              <v:shape style="position:absolute;left:2971;top:11005;width:2;height:640" coordorigin="2971,11005" coordsize="0,640" path="m2971,11645l2971,11005e" filled="f" stroked="t" strokeweight="1.423923pt" strokecolor="#384493">
                <v:path arrowok="t"/>
              </v:shape>
            </v:group>
            <v:group style="position:absolute;left:2577;top:11592;width:1253;height:2" coordorigin="2577,11592" coordsize="1253,2">
              <v:shape style="position:absolute;left:2577;top:11592;width:1253;height:2" coordorigin="2577,11592" coordsize="1253,0" path="m2577,11592l3830,11592e" filled="f" stroked="t" strokeweight="2.373206pt" strokecolor="#48549C">
                <v:path arrowok="t"/>
              </v:shape>
            </v:group>
            <v:group style="position:absolute;left:4025;top:667;width:546;height:2" coordorigin="4025,667" coordsize="546,2">
              <v:shape style="position:absolute;left:4025;top:667;width:546;height:2" coordorigin="4025,667" coordsize="546,0" path="m4025,667l4571,667e" filled="f" stroked="t" strokeweight=".237321pt" strokecolor="#000000">
                <v:path arrowok="t"/>
              </v:shape>
            </v:group>
            <v:group style="position:absolute;left:883;top:8160;width:2587;height:2" coordorigin="883,8160" coordsize="2587,2">
              <v:shape style="position:absolute;left:883;top:8160;width:2587;height:2" coordorigin="883,8160" coordsize="2587,0" path="m883,8160l3470,8160e" filled="f" stroked="t" strokeweight=".949282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9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5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Makili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9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4" w:equalWidth="0">
            <w:col w:w="982" w:space="751"/>
            <w:col w:w="1305" w:space="1344"/>
            <w:col w:w="1413" w:space="1748"/>
            <w:col w:w="4097"/>
          </w:cols>
        </w:sectPr>
      </w:pPr>
      <w:rPr/>
    </w:p>
    <w:p>
      <w:pPr>
        <w:spacing w:before="5" w:after="0" w:line="236" w:lineRule="exact"/>
        <w:ind w:left="129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4"/>
          <w:position w:val="-1"/>
        </w:rPr>
        <w:t>Ise: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3" w:after="0" w:line="189" w:lineRule="exact"/>
        <w:ind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2" w:equalWidth="0">
            <w:col w:w="1535" w:space="1479"/>
            <w:col w:w="8626"/>
          </w:cols>
        </w:sectPr>
      </w:pPr>
      <w:rPr/>
    </w:p>
    <w:p>
      <w:pPr>
        <w:spacing w:before="0" w:after="0" w:line="211" w:lineRule="exact"/>
        <w:ind w:left="3063" w:right="-69"/>
        <w:jc w:val="left"/>
        <w:tabs>
          <w:tab w:pos="5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47"/>
        </w:rPr>
        <w:t>ıoııarme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8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9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5"/>
          <w:w w:val="11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8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40" w:lineRule="auto"/>
        <w:ind w:left="3816" w:right="-20"/>
        <w:jc w:val="left"/>
        <w:tabs>
          <w:tab w:pos="4400" w:val="left"/>
          <w:tab w:pos="5000" w:val="left"/>
          <w:tab w:pos="53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1"/>
          <w:szCs w:val="11"/>
          <w:color w:val="494949"/>
          <w:spacing w:val="0"/>
          <w:w w:val="53"/>
          <w:b/>
          <w:bCs/>
        </w:rPr>
        <w:t>1</w:t>
      </w:r>
      <w:r>
        <w:rPr>
          <w:rFonts w:ascii="Arial" w:hAnsi="Arial" w:cs="Arial" w:eastAsia="Arial"/>
          <w:sz w:val="11"/>
          <w:szCs w:val="11"/>
          <w:color w:val="494949"/>
          <w:spacing w:val="-15"/>
          <w:w w:val="53"/>
          <w:b/>
          <w:bCs/>
        </w:rPr>
        <w:t> </w:t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4"/>
          <w:szCs w:val="14"/>
          <w:color w:val="131313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1313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131313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600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116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15" w:lineRule="exact"/>
        <w:ind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279"/>
        </w:rPr>
        <w:t>ı-------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279"/>
        </w:rPr>
        <w:t>-</w:t>
      </w:r>
      <w:r>
        <w:rPr>
          <w:rFonts w:ascii="Arial" w:hAnsi="Arial" w:cs="Arial" w:eastAsia="Arial"/>
          <w:sz w:val="21"/>
          <w:szCs w:val="21"/>
          <w:color w:val="494949"/>
          <w:spacing w:val="-120"/>
          <w:w w:val="279"/>
        </w:rPr>
        <w:t> 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415"/>
        </w:rPr>
        <w:t>-</w:t>
      </w:r>
      <w:r>
        <w:rPr>
          <w:rFonts w:ascii="Arial" w:hAnsi="Arial" w:cs="Arial" w:eastAsia="Arial"/>
          <w:sz w:val="21"/>
          <w:szCs w:val="21"/>
          <w:color w:val="626262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26262"/>
          <w:spacing w:val="-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345"/>
        </w:rPr>
        <w:t>-----------</w:t>
      </w:r>
      <w:r>
        <w:rPr>
          <w:rFonts w:ascii="Arial" w:hAnsi="Arial" w:cs="Arial" w:eastAsia="Arial"/>
          <w:sz w:val="21"/>
          <w:szCs w:val="21"/>
          <w:color w:val="494949"/>
          <w:spacing w:val="-125"/>
          <w:w w:val="345"/>
        </w:rPr>
        <w:t> </w:t>
      </w:r>
      <w:r>
        <w:rPr>
          <w:rFonts w:ascii="Arial" w:hAnsi="Arial" w:cs="Arial" w:eastAsia="Arial"/>
          <w:sz w:val="21"/>
          <w:szCs w:val="21"/>
          <w:color w:val="626262"/>
          <w:spacing w:val="-53"/>
          <w:w w:val="415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2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  <w:position w:val="-1"/>
        </w:rPr>
        <w:t>IYangını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5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325"/>
        </w:rPr>
        <w:t>---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3" w:equalWidth="0">
            <w:col w:w="5933" w:space="138"/>
            <w:col w:w="4586" w:space="166"/>
            <w:col w:w="817"/>
          </w:cols>
        </w:sectPr>
      </w:pPr>
      <w:rPr/>
    </w:p>
    <w:p>
      <w:pPr>
        <w:spacing w:before="91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auto"/>
        <w:ind w:left="124" w:right="-53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6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10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56" w:lineRule="auto"/>
        <w:ind w:right="-5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ARLAK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262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6" w:after="0" w:line="240" w:lineRule="auto"/>
        <w:ind w:left="10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31313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9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80"/>
          <w:position w:val="-1"/>
        </w:rPr>
        <w:t>IEm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6"/>
          <w:position w:val="-1"/>
        </w:rPr>
        <w:t>ııi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yet-Jandarma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3" w:equalWidth="0">
            <w:col w:w="1344" w:space="232"/>
            <w:col w:w="2232" w:space="255"/>
            <w:col w:w="7577"/>
          </w:cols>
        </w:sectPr>
      </w:pPr>
      <w:rPr/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1" w:lineRule="auto"/>
        <w:ind w:left="119" w:right="209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itmi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Jrum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9" w:right="-20"/>
        <w:jc w:val="left"/>
        <w:tabs>
          <w:tab w:pos="1460" w:val="left"/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9" w:right="3342" w:firstLine="-9"/>
        <w:jc w:val="left"/>
        <w:tabs>
          <w:tab w:pos="258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0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9"/>
          <w:w w:val="2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2" w:equalWidth="0">
            <w:col w:w="1394" w:space="182"/>
            <w:col w:w="10064"/>
          </w:cols>
        </w:sectPr>
      </w:pPr>
      <w:rPr/>
    </w:p>
    <w:p>
      <w:pPr>
        <w:spacing w:before="10" w:after="0" w:line="240" w:lineRule="auto"/>
        <w:ind w:left="119" w:right="-68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b/>
          <w:bCs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right="-20"/>
        <w:jc w:val="left"/>
        <w:tabs>
          <w:tab w:pos="1900" w:val="left"/>
          <w:tab w:pos="3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56"/>
          <w:position w:val="-3"/>
        </w:rPr>
        <w:t>§_u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26"/>
          <w:w w:val="5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3407" w:right="3977"/>
        <w:jc w:val="center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43434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80" w:right="100"/>
          <w:cols w:num="2" w:equalWidth="0">
            <w:col w:w="1963" w:space="2101"/>
            <w:col w:w="7576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5" w:after="0" w:line="257" w:lineRule="auto"/>
        <w:ind w:left="119" w:right="5889"/>
        <w:jc w:val="left"/>
        <w:tabs>
          <w:tab w:pos="1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1rumu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</w:sectPr>
      </w:pPr>
      <w:rPr/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19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2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4" w:lineRule="auto"/>
        <w:ind w:right="101" w:firstLine="10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olup,yapıl: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makili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bodur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ağaçları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varıld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980" w:bottom="280" w:left="180" w:right="100"/>
          <w:cols w:num="2" w:equalWidth="0">
            <w:col w:w="995" w:space="581"/>
            <w:col w:w="10064"/>
          </w:cols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</w:sectPr>
      </w:pPr>
      <w:rPr/>
    </w:p>
    <w:p>
      <w:pPr>
        <w:spacing w:before="35" w:after="0" w:line="240" w:lineRule="auto"/>
        <w:ind w:left="114" w:right="-69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102"/>
        </w:rPr>
        <w:t>gorta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3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119" w:right="1151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·aç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$lİm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97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2" w:equalWidth="0">
            <w:col w:w="2623" w:space="3519"/>
            <w:col w:w="5498"/>
          </w:cols>
        </w:sectPr>
      </w:pPr>
      <w:rPr/>
    </w:p>
    <w:p>
      <w:pPr>
        <w:spacing w:before="33" w:after="0" w:line="240" w:lineRule="auto"/>
        <w:ind w:left="19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8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right="-74"/>
        <w:jc w:val="left"/>
        <w:tabs>
          <w:tab w:pos="880" w:val="left"/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77"/>
          <w:position w:val="-1"/>
        </w:rPr>
        <w:t>'Jntı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2"/>
          <w:w w:val="77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position w:val="-1"/>
        </w:rPr>
        <w:t>u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Tarih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20:53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3" w:equalWidth="0">
            <w:col w:w="513" w:space="180"/>
            <w:col w:w="2612" w:space="2116"/>
            <w:col w:w="6219"/>
          </w:cols>
        </w:sectPr>
      </w:pPr>
      <w:rPr/>
    </w:p>
    <w:p>
      <w:pPr>
        <w:spacing w:before="17" w:after="0" w:line="214" w:lineRule="exact"/>
        <w:ind w:left="119" w:right="-69"/>
        <w:jc w:val="left"/>
        <w:tabs>
          <w:tab w:pos="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!arsa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ÔlüYaralı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3" w:equalWidth="0">
            <w:col w:w="2743" w:space="243"/>
            <w:col w:w="1983" w:space="3476"/>
            <w:col w:w="3195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'aiyeci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7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9.920013pt;margin-top:12.785904pt;width:114.239998pt;height:123.839996pt;mso-position-horizontal-relative:page;mso-position-vertical-relative:paragraph;z-index:-15404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2995" w:right="5800" w:firstLine="-46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TARLAK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İtf.Amiri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077" w:right="-20"/>
        <w:jc w:val="left"/>
        <w:tabs>
          <w:tab w:pos="28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24346B"/>
          <w:w w:val="102"/>
          <w:b/>
          <w:bCs/>
          <w:i/>
        </w:rPr>
        <w:t>1</w:t>
      </w:r>
      <w:r>
        <w:rPr>
          <w:rFonts w:ascii="Arial" w:hAnsi="Arial" w:cs="Arial" w:eastAsia="Arial"/>
          <w:sz w:val="13"/>
          <w:szCs w:val="13"/>
          <w:color w:val="24346B"/>
          <w:w w:val="100"/>
          <w:b/>
          <w:bCs/>
          <w:i/>
        </w:rPr>
        <w:tab/>
      </w:r>
      <w:r>
        <w:rPr>
          <w:rFonts w:ascii="Arial" w:hAnsi="Arial" w:cs="Arial" w:eastAsia="Arial"/>
          <w:sz w:val="13"/>
          <w:szCs w:val="13"/>
          <w:color w:val="24346B"/>
          <w:w w:val="100"/>
          <w:b/>
          <w:bCs/>
          <w:i/>
        </w:rPr>
        <w:pict>
          <v:shape style="width:61.439999pt;height:16.32pt;mso-position-horizontal-relative:char;mso-position-vertical-relative:line" type="#_x0000_t75">
            <v:imagedata r:id="rId10" o:title=""/>
          </v:shape>
        </w:pict>
      </w:r>
      <w:r>
        <w:rPr>
          <w:rFonts w:ascii="Arial" w:hAnsi="Arial" w:cs="Arial" w:eastAsia="Arial"/>
          <w:sz w:val="13"/>
          <w:szCs w:val="13"/>
          <w:color w:val="00000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3" w:lineRule="exact"/>
        <w:ind w:left="1282" w:right="-20"/>
        <w:jc w:val="left"/>
        <w:tabs>
          <w:tab w:pos="17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9"/>
          <w:szCs w:val="9"/>
          <w:color w:val="384285"/>
          <w:spacing w:val="0"/>
          <w:w w:val="162"/>
          <w:b/>
          <w:bCs/>
          <w:i/>
        </w:rPr>
        <w:t>A.</w:t>
      </w:r>
      <w:r>
        <w:rPr>
          <w:rFonts w:ascii="Arial" w:hAnsi="Arial" w:cs="Arial" w:eastAsia="Arial"/>
          <w:sz w:val="9"/>
          <w:szCs w:val="9"/>
          <w:color w:val="384285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9"/>
          <w:szCs w:val="9"/>
          <w:color w:val="384285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0"/>
          <w:szCs w:val="10"/>
          <w:color w:val="384285"/>
          <w:spacing w:val="0"/>
          <w:w w:val="162"/>
          <w:b/>
          <w:bCs/>
          <w:i/>
        </w:rPr>
        <w:t>.L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2" w:equalWidth="0">
            <w:col w:w="621" w:space="1097"/>
            <w:col w:w="9922"/>
          </w:cols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</w:sectPr>
      </w:pPr>
      <w:rPr/>
    </w:p>
    <w:p>
      <w:pPr>
        <w:spacing w:before="35" w:after="0" w:line="240" w:lineRule="auto"/>
        <w:ind w:left="1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w w:val="73"/>
        </w:rPr>
        <w:t>ı</w:t>
      </w:r>
      <w:r>
        <w:rPr>
          <w:rFonts w:ascii="Arial" w:hAnsi="Arial" w:cs="Arial" w:eastAsia="Arial"/>
          <w:sz w:val="19"/>
          <w:szCs w:val="19"/>
          <w:color w:val="343434"/>
          <w:spacing w:val="1"/>
          <w:w w:val="7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99" w:lineRule="exact"/>
        <w:ind w:left="14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B1B1AF"/>
          <w:spacing w:val="0"/>
          <w:w w:val="77"/>
          <w:position w:val="-3"/>
        </w:rPr>
        <w:t>1</w:t>
      </w:r>
      <w:r>
        <w:rPr>
          <w:rFonts w:ascii="Arial" w:hAnsi="Arial" w:cs="Arial" w:eastAsia="Arial"/>
          <w:sz w:val="14"/>
          <w:szCs w:val="14"/>
          <w:color w:val="B1B1AF"/>
          <w:spacing w:val="0"/>
          <w:w w:val="77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B1B1AF"/>
          <w:spacing w:val="16"/>
          <w:w w:val="77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898E85"/>
          <w:spacing w:val="0"/>
          <w:w w:val="100"/>
          <w:position w:val="-3"/>
        </w:rPr>
        <w:t>••</w:t>
      </w:r>
      <w:r>
        <w:rPr>
          <w:rFonts w:ascii="Arial" w:hAnsi="Arial" w:cs="Arial" w:eastAsia="Arial"/>
          <w:sz w:val="14"/>
          <w:szCs w:val="14"/>
          <w:color w:val="898E85"/>
          <w:spacing w:val="-14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898E8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898E8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4"/>
          <w:w w:val="95"/>
          <w:b/>
          <w:bCs/>
          <w:position w:val="-3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1"/>
          <w:w w:val="104"/>
          <w:b/>
          <w:bCs/>
          <w:position w:val="-3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8"/>
          <w:b/>
          <w:bCs/>
          <w:position w:val="-3"/>
        </w:rPr>
        <w:t>mKÖSE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right="-85"/>
        <w:jc w:val="left"/>
        <w:tabs>
          <w:tab w:pos="2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757B75"/>
          <w:spacing w:val="12"/>
          <w:w w:val="131"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494949"/>
          <w:spacing w:val="-17"/>
          <w:w w:val="209"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9"/>
          <w:position w:val="-5"/>
        </w:rPr>
        <w:t>;'</w:t>
      </w:r>
      <w:r>
        <w:rPr>
          <w:rFonts w:ascii="Arial" w:hAnsi="Arial" w:cs="Arial" w:eastAsia="Arial"/>
          <w:sz w:val="18"/>
          <w:szCs w:val="18"/>
          <w:color w:val="626262"/>
          <w:spacing w:val="10"/>
          <w:w w:val="109"/>
          <w:position w:val="-5"/>
        </w:rPr>
        <w:t>;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97"/>
          <w:position w:val="-5"/>
        </w:rPr>
        <w:t>ve</w:t>
      </w:r>
      <w:r>
        <w:rPr>
          <w:rFonts w:ascii="Arial" w:hAnsi="Arial" w:cs="Arial" w:eastAsia="Arial"/>
          <w:sz w:val="18"/>
          <w:szCs w:val="18"/>
          <w:color w:val="494949"/>
          <w:spacing w:val="-14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8"/>
          <w:position w:val="-5"/>
        </w:rPr>
        <w:t>Kuze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8"/>
          <w:position w:val="-5"/>
        </w:rPr>
        <w:t>y</w:t>
      </w:r>
      <w:r>
        <w:rPr>
          <w:rFonts w:ascii="Arial" w:hAnsi="Arial" w:cs="Arial" w:eastAsia="Arial"/>
          <w:sz w:val="18"/>
          <w:szCs w:val="18"/>
          <w:color w:val="343434"/>
          <w:spacing w:val="-11"/>
          <w:w w:val="98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5"/>
        </w:rPr>
        <w:t>Bölg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5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7"/>
          <w:w w:val="100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5"/>
        </w:rPr>
        <w:t>Amiri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1"/>
          <w:w w:val="100"/>
          <w:i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5"/>
          <w:w w:val="100"/>
          <w:i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4"/>
        </w:rPr>
        <w:t>llf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54" w:lineRule="exact"/>
        <w:ind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343434"/>
          <w:spacing w:val="-212"/>
          <w:w w:val="78"/>
          <w:position w:val="-6"/>
        </w:rPr>
        <w:t>G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96"/>
          <w:position w:val="2"/>
        </w:rPr>
        <w:t>·i</w:t>
      </w:r>
      <w:r>
        <w:rPr>
          <w:rFonts w:ascii="Arial" w:hAnsi="Arial" w:cs="Arial" w:eastAsia="Arial"/>
          <w:sz w:val="20"/>
          <w:szCs w:val="20"/>
          <w:color w:val="494949"/>
          <w:spacing w:val="3"/>
          <w:w w:val="100"/>
          <w:position w:val="2"/>
        </w:rPr>
        <w:t> </w:t>
      </w:r>
      <w:r>
        <w:rPr>
          <w:rFonts w:ascii="Arial" w:hAnsi="Arial" w:cs="Arial" w:eastAsia="Arial"/>
          <w:sz w:val="36"/>
          <w:szCs w:val="36"/>
          <w:color w:val="494949"/>
          <w:spacing w:val="0"/>
          <w:w w:val="56"/>
          <w:position w:val="-6"/>
        </w:rPr>
        <w:t>Ü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00"/>
          <w:cols w:num="3" w:equalWidth="0">
            <w:col w:w="351" w:space="1572"/>
            <w:col w:w="2876" w:space="157"/>
            <w:col w:w="6684"/>
          </w:cols>
        </w:sectPr>
      </w:pPr>
      <w:rPr/>
    </w:p>
    <w:p>
      <w:pPr>
        <w:spacing w:before="0" w:after="0" w:line="746" w:lineRule="exact"/>
        <w:ind w:left="4577" w:right="6238"/>
        <w:jc w:val="center"/>
        <w:rPr>
          <w:rFonts w:ascii="Arial" w:hAnsi="Arial" w:cs="Arial" w:eastAsia="Arial"/>
          <w:sz w:val="73"/>
          <w:szCs w:val="73"/>
        </w:rPr>
      </w:pPr>
      <w:rPr/>
      <w:r>
        <w:rPr>
          <w:rFonts w:ascii="Arial" w:hAnsi="Arial" w:cs="Arial" w:eastAsia="Arial"/>
          <w:sz w:val="73"/>
          <w:szCs w:val="73"/>
          <w:color w:val="384285"/>
          <w:spacing w:val="0"/>
          <w:w w:val="82"/>
          <w:i/>
          <w:position w:val="1"/>
        </w:rPr>
        <w:t>ıj1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8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0" w:lineRule="atLeast"/>
        <w:ind w:left="3475" w:right="5254" w:firstLine="-9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698227pt;margin-top:-17.089552pt;width:20.592181pt;height:42pt;mso-position-horizontal-relative:page;mso-position-vertical-relative:paragraph;z-index:-15401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Arial" w:hAnsi="Arial" w:cs="Arial" w:eastAsia="Arial"/>
                      <w:sz w:val="84"/>
                      <w:szCs w:val="84"/>
                    </w:rPr>
                  </w:pPr>
                  <w:rPr/>
                  <w:r>
                    <w:rPr>
                      <w:rFonts w:ascii="Arial" w:hAnsi="Arial" w:cs="Arial" w:eastAsia="Arial"/>
                      <w:sz w:val="84"/>
                      <w:szCs w:val="84"/>
                      <w:color w:val="383838"/>
                      <w:spacing w:val="0"/>
                      <w:w w:val="176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BÜYÜKŞEHtR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40" w:bottom="280" w:left="300" w:right="160"/>
        </w:sectPr>
      </w:pPr>
      <w:rPr/>
    </w:p>
    <w:p>
      <w:pPr>
        <w:spacing w:before="0" w:after="0" w:line="88" w:lineRule="exact"/>
        <w:ind w:left="843" w:right="228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1"/>
          <w:position w:val="1"/>
        </w:rPr>
        <w:t>!ZMIR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575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1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160"/>
          <w:cols w:num="2" w:equalWidth="0">
            <w:col w:w="1618" w:space="2083"/>
            <w:col w:w="7759"/>
          </w:cols>
        </w:sectPr>
      </w:pPr>
      <w:rPr/>
    </w:p>
    <w:p>
      <w:pPr>
        <w:spacing w:before="0" w:after="0" w:line="174" w:lineRule="exact"/>
        <w:ind w:left="616" w:right="5960"/>
        <w:jc w:val="center"/>
        <w:tabs>
          <w:tab w:pos="3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  <w:position w:val="2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3" w:right="-20"/>
        <w:jc w:val="left"/>
        <w:tabs>
          <w:tab w:pos="1340" w:val="left"/>
          <w:tab w:pos="3140" w:val="left"/>
          <w:tab w:pos="5420" w:val="left"/>
          <w:tab w:pos="7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D4D4D"/>
          <w:w w:val="49"/>
          <w:position w:val="2"/>
        </w:rPr>
        <w:t>K:&gt;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41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lBildiriı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19:45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treı: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0232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0"/>
        </w:rPr>
        <w:t>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46" w:right="-20"/>
        <w:jc w:val="left"/>
        <w:tabs>
          <w:tab w:pos="1340" w:val="left"/>
          <w:tab w:pos="3140" w:val="left"/>
          <w:tab w:pos="4360" w:val="left"/>
          <w:tab w:pos="5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6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3346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Nevva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lşgöre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Tepe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Restaurant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141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9"/>
        </w:rPr>
        <w:t>nıAdres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4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Nevva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lşgöre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Teııe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9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0"/>
          <w:w w:val="10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taurant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40" w:lineRule="auto"/>
        <w:ind w:left="146" w:right="-20"/>
        <w:jc w:val="left"/>
        <w:tabs>
          <w:tab w:pos="1320" w:val="left"/>
          <w:tab w:pos="4480" w:val="left"/>
          <w:tab w:pos="7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1"/>
        </w:rPr>
        <w:t>Yangııı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Baca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Kıvılcım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41" w:right="-20"/>
        <w:jc w:val="left"/>
        <w:tabs>
          <w:tab w:pos="3620" w:val="left"/>
          <w:tab w:pos="6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  <w:position w:val="1"/>
        </w:rPr>
        <w:t>ise: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Yapınm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!Kullanım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:Restaurant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54" w:lineRule="exact"/>
        <w:ind w:left="3630" w:right="-20"/>
        <w:jc w:val="left"/>
        <w:tabs>
          <w:tab w:pos="6120" w:val="left"/>
          <w:tab w:pos="672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436447pt;margin-top:4.245063pt;width:88.207593pt;height:25pt;mso-position-horizontal-relative:page;mso-position-vertical-relative:paragraph;z-index:-15400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tabs>
                      <w:tab w:pos="580" w:val="left"/>
                      <w:tab w:pos="1080" w:val="left"/>
                      <w:tab w:pos="1700" w:val="left"/>
                    </w:tabs>
                    <w:rPr>
                      <w:rFonts w:ascii="Arial" w:hAnsi="Arial" w:cs="Arial" w:eastAsia="Arial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43"/>
                      <w:szCs w:val="43"/>
                      <w:color w:val="383838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383838"/>
                      <w:spacing w:val="-51"/>
                      <w:w w:val="5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383838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8E8E8E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8E8E8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8E8E8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8E8E8E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5"/>
        </w:rPr>
        <w:t>Çelik</w:t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Di*'er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61"/>
          <w:position w:val="-3"/>
        </w:rPr>
        <w:t>··</w:t>
      </w:r>
      <w:r>
        <w:rPr>
          <w:rFonts w:ascii="Arial" w:hAnsi="Arial" w:cs="Arial" w:eastAsia="Arial"/>
          <w:sz w:val="23"/>
          <w:szCs w:val="23"/>
          <w:color w:val="4D4D4D"/>
          <w:spacing w:val="-35"/>
          <w:w w:val="6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16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2"/>
          <w:w w:val="7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2"/>
          <w:w w:val="123"/>
          <w:position w:val="-3"/>
        </w:rPr>
      </w:r>
      <w:r>
        <w:rPr>
          <w:rFonts w:ascii="Arial" w:hAnsi="Arial" w:cs="Arial" w:eastAsia="Arial"/>
          <w:sz w:val="23"/>
          <w:szCs w:val="23"/>
          <w:color w:val="707070"/>
          <w:spacing w:val="-36"/>
          <w:w w:val="123"/>
          <w:emboss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36"/>
          <w:w w:val="123"/>
          <w:emboss/>
          <w:position w:val="-3"/>
        </w:rPr>
      </w:r>
      <w:r>
        <w:rPr>
          <w:rFonts w:ascii="Arial" w:hAnsi="Arial" w:cs="Arial" w:eastAsia="Arial"/>
          <w:sz w:val="23"/>
          <w:szCs w:val="23"/>
          <w:color w:val="707070"/>
          <w:spacing w:val="-36"/>
          <w:w w:val="123"/>
          <w:position w:val="-3"/>
        </w:rPr>
      </w:r>
      <w:r>
        <w:rPr>
          <w:rFonts w:ascii="Arial" w:hAnsi="Arial" w:cs="Arial" w:eastAsia="Arial"/>
          <w:sz w:val="23"/>
          <w:szCs w:val="23"/>
          <w:color w:val="707070"/>
          <w:spacing w:val="-36"/>
          <w:w w:val="123"/>
          <w:position w:val="-3"/>
        </w:rPr>
      </w:r>
      <w:r>
        <w:rPr>
          <w:rFonts w:ascii="Arial" w:hAnsi="Arial" w:cs="Arial" w:eastAsia="Arial"/>
          <w:sz w:val="23"/>
          <w:szCs w:val="23"/>
          <w:color w:val="4D4D4D"/>
          <w:spacing w:val="-24"/>
          <w:w w:val="8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31"/>
          <w:w w:val="10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60"/>
          <w:position w:val="-3"/>
        </w:rPr>
        <w:t>·······</w:t>
      </w:r>
      <w:r>
        <w:rPr>
          <w:rFonts w:ascii="Arial" w:hAnsi="Arial" w:cs="Arial" w:eastAsia="Arial"/>
          <w:sz w:val="23"/>
          <w:szCs w:val="23"/>
          <w:color w:val="4D4D4D"/>
          <w:spacing w:val="-50"/>
          <w:w w:val="60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31"/>
          <w:w w:val="10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59"/>
          <w:position w:val="-3"/>
        </w:rPr>
        <w:t>···</w:t>
      </w:r>
      <w:r>
        <w:rPr>
          <w:rFonts w:ascii="Arial" w:hAnsi="Arial" w:cs="Arial" w:eastAsia="Arial"/>
          <w:sz w:val="23"/>
          <w:szCs w:val="23"/>
          <w:color w:val="383838"/>
          <w:spacing w:val="-16"/>
          <w:w w:val="59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58"/>
          <w:position w:val="-3"/>
        </w:rPr>
        <w:t>····</w:t>
      </w:r>
      <w:r>
        <w:rPr>
          <w:rFonts w:ascii="Arial" w:hAnsi="Arial" w:cs="Arial" w:eastAsia="Arial"/>
          <w:sz w:val="23"/>
          <w:szCs w:val="23"/>
          <w:color w:val="5D5D5D"/>
          <w:spacing w:val="-29"/>
          <w:w w:val="58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60"/>
          <w:position w:val="-3"/>
        </w:rPr>
        <w:t>·····</w:t>
      </w:r>
      <w:r>
        <w:rPr>
          <w:rFonts w:ascii="Arial" w:hAnsi="Arial" w:cs="Arial" w:eastAsia="Arial"/>
          <w:sz w:val="23"/>
          <w:szCs w:val="23"/>
          <w:color w:val="383838"/>
          <w:spacing w:val="-29"/>
          <w:w w:val="60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7"/>
          <w:w w:val="7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7"/>
          <w:w w:val="58"/>
          <w:position w:val="-3"/>
        </w:rPr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58"/>
          <w:emboss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58"/>
          <w:emboss/>
          <w:position w:val="-3"/>
        </w:rPr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58"/>
          <w:position w:val="-3"/>
        </w:rPr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58"/>
          <w:position w:val="-3"/>
        </w:rPr>
        <w:t>·····················</w:t>
      </w:r>
      <w:r>
        <w:rPr>
          <w:rFonts w:ascii="Arial" w:hAnsi="Arial" w:cs="Arial" w:eastAsia="Arial"/>
          <w:sz w:val="23"/>
          <w:szCs w:val="23"/>
          <w:color w:val="4D4D4D"/>
          <w:spacing w:val="-3"/>
          <w:w w:val="58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3"/>
          <w:w w:val="64"/>
          <w:position w:val="-3"/>
        </w:rPr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4"/>
          <w:emboss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4"/>
          <w:emboss/>
          <w:position w:val="-3"/>
        </w:rPr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4"/>
          <w:position w:val="-3"/>
        </w:rPr>
      </w:r>
      <w:r>
        <w:rPr>
          <w:rFonts w:ascii="Arial" w:hAnsi="Arial" w:cs="Arial" w:eastAsia="Arial"/>
          <w:sz w:val="23"/>
          <w:szCs w:val="23"/>
          <w:color w:val="707070"/>
          <w:spacing w:val="2"/>
          <w:w w:val="64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2"/>
          <w:w w:val="102"/>
          <w:position w:val="-3"/>
        </w:rPr>
      </w:r>
      <w:r>
        <w:rPr>
          <w:rFonts w:ascii="Arial" w:hAnsi="Arial" w:cs="Arial" w:eastAsia="Arial"/>
          <w:sz w:val="23"/>
          <w:szCs w:val="23"/>
          <w:color w:val="4D4D4D"/>
          <w:spacing w:val="-35"/>
          <w:w w:val="102"/>
          <w:emboss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-35"/>
          <w:w w:val="102"/>
          <w:emboss/>
          <w:position w:val="-3"/>
        </w:rPr>
      </w:r>
      <w:r>
        <w:rPr>
          <w:rFonts w:ascii="Arial" w:hAnsi="Arial" w:cs="Arial" w:eastAsia="Arial"/>
          <w:sz w:val="23"/>
          <w:szCs w:val="23"/>
          <w:color w:val="4D4D4D"/>
          <w:spacing w:val="-35"/>
          <w:w w:val="102"/>
          <w:position w:val="-3"/>
        </w:rPr>
      </w:r>
      <w:r>
        <w:rPr>
          <w:rFonts w:ascii="Arial" w:hAnsi="Arial" w:cs="Arial" w:eastAsia="Arial"/>
          <w:sz w:val="23"/>
          <w:szCs w:val="23"/>
          <w:color w:val="4D4D4D"/>
          <w:spacing w:val="-35"/>
          <w:w w:val="102"/>
          <w:position w:val="-3"/>
        </w:rPr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42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-16"/>
          <w:w w:val="8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43"/>
          <w:w w:val="6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4D4D4D"/>
          <w:spacing w:val="-31"/>
          <w:w w:val="102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29"/>
          <w:w w:val="6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83838"/>
          <w:spacing w:val="3"/>
          <w:w w:val="66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5D5D5D"/>
          <w:spacing w:val="3"/>
          <w:w w:val="102"/>
          <w:position w:val="-3"/>
        </w:rPr>
      </w:r>
      <w:r>
        <w:rPr>
          <w:rFonts w:ascii="Arial" w:hAnsi="Arial" w:cs="Arial" w:eastAsia="Arial"/>
          <w:sz w:val="23"/>
          <w:szCs w:val="23"/>
          <w:color w:val="5D5D5D"/>
          <w:spacing w:val="-31"/>
          <w:w w:val="102"/>
          <w:emboss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5D5D5D"/>
          <w:spacing w:val="-31"/>
          <w:w w:val="102"/>
          <w:emboss/>
          <w:position w:val="-3"/>
        </w:rPr>
      </w:r>
      <w:r>
        <w:rPr>
          <w:rFonts w:ascii="Arial" w:hAnsi="Arial" w:cs="Arial" w:eastAsia="Arial"/>
          <w:sz w:val="23"/>
          <w:szCs w:val="23"/>
          <w:color w:val="5D5D5D"/>
          <w:spacing w:val="-31"/>
          <w:w w:val="102"/>
          <w:position w:val="-3"/>
        </w:rPr>
      </w:r>
      <w:r>
        <w:rPr>
          <w:rFonts w:ascii="Arial" w:hAnsi="Arial" w:cs="Arial" w:eastAsia="Arial"/>
          <w:sz w:val="23"/>
          <w:szCs w:val="23"/>
          <w:color w:val="5D5D5D"/>
          <w:spacing w:val="-31"/>
          <w:w w:val="102"/>
          <w:position w:val="-3"/>
        </w:rPr>
      </w:r>
      <w:r>
        <w:rPr>
          <w:rFonts w:ascii="Arial" w:hAnsi="Arial" w:cs="Arial" w:eastAsia="Arial"/>
          <w:sz w:val="23"/>
          <w:szCs w:val="23"/>
          <w:color w:val="383838"/>
          <w:spacing w:val="-3"/>
          <w:w w:val="6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8E8E8E"/>
          <w:spacing w:val="-12"/>
          <w:w w:val="20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83838"/>
          <w:spacing w:val="-43"/>
          <w:w w:val="61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58"/>
          <w:position w:val="-3"/>
        </w:rPr>
        <w:t>······</w:t>
      </w:r>
      <w:r>
        <w:rPr>
          <w:rFonts w:ascii="Arial" w:hAnsi="Arial" w:cs="Arial" w:eastAsia="Arial"/>
          <w:sz w:val="23"/>
          <w:szCs w:val="23"/>
          <w:color w:val="5D5D5D"/>
          <w:spacing w:val="-29"/>
          <w:w w:val="58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66"/>
          <w:position w:val="-3"/>
        </w:rPr>
        <w:t>··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3969" w:right="-20"/>
        <w:jc w:val="left"/>
        <w:tabs>
          <w:tab w:pos="6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18"/>
          <w:szCs w:val="18"/>
          <w:color w:val="383838"/>
          <w:spacing w:val="-48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61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2"/>
        </w:rPr>
        <w:t>:19:55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37" w:lineRule="exact"/>
        <w:ind w:left="141" w:right="-20"/>
        <w:jc w:val="left"/>
        <w:tabs>
          <w:tab w:pos="2180" w:val="left"/>
          <w:tab w:pos="5660" w:val="left"/>
          <w:tab w:pos="7420" w:val="left"/>
          <w:tab w:pos="1104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48"/>
          <w:position w:val="7"/>
        </w:rPr>
        <w:t>ahib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5"/>
          <w:w w:val="148"/>
          <w:position w:val="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8"/>
          <w:i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>Nurhayat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8"/>
        </w:rPr>
        <w:t>ÜSTÜN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8E8E8E"/>
          <w:spacing w:val="-16"/>
          <w:w w:val="50"/>
          <w:position w:val="7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Kinıcı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Nurhayat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ÜSTÜN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</w:r>
      <w:r>
        <w:rPr>
          <w:rFonts w:ascii="Arial" w:hAnsi="Arial" w:cs="Arial" w:eastAsia="Arial"/>
          <w:sz w:val="45"/>
          <w:szCs w:val="45"/>
          <w:color w:val="B6B8B8"/>
          <w:spacing w:val="0"/>
          <w:w w:val="58"/>
          <w:position w:val="-2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213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268"/>
          <w:position w:val="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5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Çavu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Mustafa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1"/>
        </w:rPr>
        <w:t>CANBULAT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2132" w:right="-20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8"/>
          <w:position w:val="-1"/>
        </w:rPr>
        <w:t>fA.nıç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7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7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86"/>
          <w:position w:val="-1"/>
        </w:rPr>
        <w:t>-...ıkı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86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54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54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8"/>
          <w:w w:val="54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19:46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-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  <w:position w:val="-1"/>
        </w:rPr>
        <w:t>19:47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160"/>
        </w:sectPr>
      </w:pPr>
      <w:rPr/>
    </w:p>
    <w:p>
      <w:pPr>
        <w:spacing w:before="0" w:after="0" w:line="192" w:lineRule="exact"/>
        <w:ind w:left="123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2"/>
        </w:rPr>
        <w:t>pidcn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206"/>
          <w:position w:val="-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0"/>
          <w:w w:val="20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855,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160"/>
          <w:cols w:num="2" w:equalWidth="0">
            <w:col w:w="550" w:space="1671"/>
            <w:col w:w="9239"/>
          </w:cols>
        </w:sectPr>
      </w:pPr>
      <w:rPr/>
    </w:p>
    <w:p>
      <w:pPr>
        <w:spacing w:before="0" w:after="0" w:line="274" w:lineRule="exact"/>
        <w:ind w:left="146" w:right="-20"/>
        <w:jc w:val="left"/>
        <w:tabs>
          <w:tab w:pos="2120" w:val="left"/>
          <w:tab w:pos="4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w w:val="94"/>
          <w:position w:val="6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6"/>
        </w:rPr>
        <w:t>bin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69"/>
          <w:position w:val="4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6"/>
          <w:w w:val="469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2"/>
          <w:position w:val="4"/>
        </w:rPr>
        <w:t>VL588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Anza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4657" w:right="4473"/>
        <w:jc w:val="center"/>
        <w:tabs>
          <w:tab w:pos="68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165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55" w:lineRule="auto"/>
        <w:ind w:left="2151" w:right="4462" w:firstLine="2526"/>
        <w:jc w:val="left"/>
        <w:tabs>
          <w:tab w:pos="4660" w:val="left"/>
          <w:tab w:pos="6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ınııiyet-Jaııdıırnıa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29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194" w:lineRule="exact"/>
        <w:ind w:left="2151" w:right="2717" w:firstLine="-2005"/>
        <w:jc w:val="left"/>
        <w:tabs>
          <w:tab w:pos="2200" w:val="left"/>
          <w:tab w:pos="4660" w:val="left"/>
          <w:tab w:pos="7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82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82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8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8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0"/>
        </w:rPr>
        <w:t>Döni.l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3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21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10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8E8E8E"/>
          <w:w w:val="5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E8E8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35" w:right="424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Ş_örıdürmede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2" w:lineRule="exact"/>
        <w:ind w:left="141" w:right="-20"/>
        <w:jc w:val="left"/>
        <w:tabs>
          <w:tab w:pos="2180" w:val="left"/>
          <w:tab w:pos="4660" w:val="left"/>
          <w:tab w:pos="6560" w:val="left"/>
          <w:tab w:pos="8100" w:val="left"/>
          <w:tab w:pos="96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-1"/>
        </w:rPr>
        <w:t>::;öndllrme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76"/>
          <w:position w:val="-4"/>
        </w:rPr>
        <w:t>S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77"/>
          <w:position w:val="-4"/>
        </w:rPr>
        <w:t>u</w:t>
      </w:r>
      <w:r>
        <w:rPr>
          <w:rFonts w:ascii="Arial" w:hAnsi="Arial" w:cs="Arial" w:eastAsia="Arial"/>
          <w:sz w:val="21"/>
          <w:szCs w:val="21"/>
          <w:color w:val="4D4D4D"/>
          <w:spacing w:val="-25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4"/>
        </w:rPr>
        <w:t>ın3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-3"/>
        </w:rPr>
        <w:t>IKöpll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-3"/>
        </w:rPr>
        <w:t>)K.K.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86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3"/>
        </w:rPr>
        <w:t>K;0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3"/>
        </w:rPr>
        <w:t>2</w:t>
      </w:r>
      <w:r>
        <w:rPr>
          <w:rFonts w:ascii="Arial" w:hAnsi="Arial" w:cs="Arial" w:eastAsia="Arial"/>
          <w:sz w:val="17"/>
          <w:szCs w:val="17"/>
          <w:color w:val="4D4D4D"/>
          <w:spacing w:val="-6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6"/>
          <w:position w:val="-3"/>
        </w:rPr>
        <w:t>K</w:t>
      </w:r>
      <w:r>
        <w:rPr>
          <w:rFonts w:ascii="Arial" w:hAnsi="Arial" w:cs="Arial" w:eastAsia="Arial"/>
          <w:sz w:val="17"/>
          <w:szCs w:val="17"/>
          <w:color w:val="383838"/>
          <w:spacing w:val="-14"/>
          <w:w w:val="107"/>
          <w:position w:val="-3"/>
        </w:rPr>
        <w:t>g</w:t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109"/>
          <w:position w:val="-3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4687" w:right="-20"/>
        <w:jc w:val="left"/>
        <w:tabs>
          <w:tab w:pos="6560" w:val="left"/>
          <w:tab w:pos="8100" w:val="left"/>
          <w:tab w:pos="96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50"/>
          <w:position w:val="2"/>
        </w:rPr>
        <w:t>.ı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220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ızgara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bacası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hararette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yamulma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kavrulmak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çatıda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aspiratö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(Grup)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8"/>
        </w:rPr>
        <w:t>re.&lt;&gt;taura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tıı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50" w:lineRule="auto"/>
        <w:ind w:left="141" w:right="273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Söndllrme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nutfa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8.000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3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TL.'dir.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16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1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3" w:lineRule="auto"/>
        <w:ind w:left="42" w:right="143" w:firstLine="-4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restamantı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ızgara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hacasında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0"/>
        </w:rPr>
        <w:t>onıştunııada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bacada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birike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tortuları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ızgaranı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yakılması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uçuşa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tortuları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tutuşması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ıcıicesinde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160"/>
          <w:cols w:num="2" w:equalWidth="0">
            <w:col w:w="1607" w:space="526"/>
            <w:col w:w="9327"/>
          </w:cols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7" w:after="0" w:line="240" w:lineRule="auto"/>
        <w:ind w:left="141" w:right="-20"/>
        <w:jc w:val="left"/>
        <w:tabs>
          <w:tab w:pos="2140" w:val="left"/>
          <w:tab w:pos="6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Allianz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Sigorta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A.Ş.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2"/>
          <w:position w:val="0"/>
        </w:rPr>
        <w:t>jBedeli:-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2" w:after="0" w:line="244" w:lineRule="auto"/>
        <w:ind w:left="179" w:right="7745" w:firstLine="8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Nurhaya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ÜSTÜN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7"/>
        </w:rPr>
        <w:t>fesJirrı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160"/>
        </w:sectPr>
      </w:pPr>
      <w:rPr/>
    </w:p>
    <w:p>
      <w:pPr>
        <w:spacing w:before="22" w:after="0" w:line="249" w:lineRule="exact"/>
        <w:ind w:left="141" w:right="-7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-21"/>
          <w:w w:val="80"/>
          <w:position w:val="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86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79"/>
          <w:position w:val="9"/>
        </w:rPr>
        <w:t>;::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-35"/>
          <w:w w:val="80"/>
          <w:position w:val="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1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79"/>
          <w:position w:val="9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-9"/>
          <w:w w:val="79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46"/>
          <w:w w:val="40"/>
          <w:position w:val="-1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80"/>
          <w:position w:val="9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-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21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45"/>
          <w:w w:val="21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Dön!lşU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7" w:after="0" w:line="214" w:lineRule="exact"/>
        <w:ind w:right="-20"/>
        <w:jc w:val="left"/>
        <w:tabs>
          <w:tab w:pos="3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1"/>
          <w:position w:val="-1"/>
        </w:rPr>
        <w:t>:21.05.2017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1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20:30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160"/>
          <w:cols w:num="2" w:equalWidth="0">
            <w:col w:w="1211" w:space="941"/>
            <w:col w:w="9308"/>
          </w:cols>
        </w:sectPr>
      </w:pPr>
      <w:rPr/>
    </w:p>
    <w:p>
      <w:pPr>
        <w:spacing w:before="8" w:after="0" w:line="240" w:lineRule="auto"/>
        <w:ind w:left="226" w:right="-20"/>
        <w:jc w:val="left"/>
        <w:tabs>
          <w:tab w:pos="1020" w:val="left"/>
          <w:tab w:pos="1520" w:val="left"/>
          <w:tab w:pos="2140" w:val="left"/>
          <w:tab w:pos="8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Ölll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ptDE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83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95" w:lineRule="exact"/>
        <w:ind w:left="4706" w:right="586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11" w:lineRule="exact"/>
        <w:ind w:left="296" w:right="-20"/>
        <w:jc w:val="left"/>
        <w:tabs>
          <w:tab w:pos="87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697042pt;margin-top:10.209336pt;width:5.175pt;height:7.5pt;mso-position-horizontal-relative:page;mso-position-vertical-relative:paragraph;z-index:-1539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83838"/>
                      <w:spacing w:val="0"/>
                      <w:w w:val="138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  <w:t>'G</w:t>
      </w:r>
      <w:r>
        <w:rPr>
          <w:rFonts w:ascii="Arial" w:hAnsi="Arial" w:cs="Arial" w:eastAsia="Arial"/>
          <w:sz w:val="14"/>
          <w:szCs w:val="14"/>
          <w:color w:val="383838"/>
          <w:spacing w:val="-33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707070"/>
          <w:spacing w:val="-18"/>
          <w:w w:val="61"/>
          <w:position w:val="-1"/>
        </w:rPr>
        <w:t>'</w:t>
      </w:r>
      <w:r>
        <w:rPr>
          <w:rFonts w:ascii="Arial" w:hAnsi="Arial" w:cs="Arial" w:eastAsia="Arial"/>
          <w:sz w:val="28"/>
          <w:szCs w:val="28"/>
          <w:color w:val="335256"/>
          <w:spacing w:val="0"/>
          <w:w w:val="61"/>
          <w:position w:val="-1"/>
        </w:rPr>
        <w:t>2</w:t>
      </w:r>
      <w:r>
        <w:rPr>
          <w:rFonts w:ascii="Arial" w:hAnsi="Arial" w:cs="Arial" w:eastAsia="Arial"/>
          <w:sz w:val="28"/>
          <w:szCs w:val="28"/>
          <w:color w:val="335256"/>
          <w:spacing w:val="9"/>
          <w:w w:val="61"/>
          <w:position w:val="-1"/>
        </w:rPr>
        <w:t> </w:t>
      </w:r>
      <w:r>
        <w:rPr>
          <w:rFonts w:ascii="Arial" w:hAnsi="Arial" w:cs="Arial" w:eastAsia="Arial"/>
          <w:sz w:val="32"/>
          <w:szCs w:val="32"/>
          <w:color w:val="335256"/>
          <w:spacing w:val="0"/>
          <w:w w:val="75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32"/>
          <w:szCs w:val="32"/>
          <w:color w:val="335256"/>
          <w:spacing w:val="-39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35256"/>
          <w:spacing w:val="0"/>
          <w:w w:val="51"/>
          <w:b/>
          <w:bCs/>
          <w:position w:val="-1"/>
        </w:rPr>
        <w:t>MaYıs</w:t>
      </w:r>
      <w:r>
        <w:rPr>
          <w:rFonts w:ascii="Arial" w:hAnsi="Arial" w:cs="Arial" w:eastAsia="Arial"/>
          <w:sz w:val="24"/>
          <w:szCs w:val="24"/>
          <w:color w:val="335256"/>
          <w:spacing w:val="28"/>
          <w:w w:val="51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5256"/>
          <w:spacing w:val="0"/>
          <w:w w:val="60"/>
          <w:b/>
          <w:bCs/>
          <w:position w:val="-1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left="334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78"/>
          <w:position w:val="-2"/>
        </w:rPr>
        <w:t>;;..,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160"/>
        </w:sectPr>
      </w:pPr>
      <w:rPr/>
    </w:p>
    <w:p>
      <w:pPr>
        <w:spacing w:before="0" w:after="0" w:line="572" w:lineRule="exact"/>
        <w:ind w:left="268" w:right="-20"/>
        <w:jc w:val="left"/>
        <w:rPr>
          <w:rFonts w:ascii="Arial" w:hAnsi="Arial" w:cs="Arial" w:eastAsia="Arial"/>
          <w:sz w:val="56"/>
          <w:szCs w:val="56"/>
        </w:rPr>
      </w:pPr>
      <w:rPr/>
      <w:r>
        <w:rPr>
          <w:rFonts w:ascii="Arial" w:hAnsi="Arial" w:cs="Arial" w:eastAsia="Arial"/>
          <w:sz w:val="56"/>
          <w:szCs w:val="56"/>
          <w:color w:val="383838"/>
          <w:spacing w:val="0"/>
          <w:w w:val="53"/>
        </w:rPr>
        <w:t>·-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705" w:right="-9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3"/>
          <w:w w:val="112"/>
          <w:b/>
          <w:bCs/>
          <w:position w:val="-14"/>
        </w:rPr>
        <w:t>H</w:t>
      </w:r>
      <w:r>
        <w:rPr>
          <w:rFonts w:ascii="Arial" w:hAnsi="Arial" w:cs="Arial" w:eastAsia="Arial"/>
          <w:sz w:val="18"/>
          <w:szCs w:val="18"/>
          <w:color w:val="8E8E8E"/>
          <w:spacing w:val="-56"/>
          <w:w w:val="104"/>
          <w:position w:val="0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50"/>
          <w:w w:val="113"/>
          <w:b/>
          <w:bCs/>
          <w:position w:val="-14"/>
        </w:rPr>
        <w:t>.</w:t>
      </w:r>
      <w:r>
        <w:rPr>
          <w:rFonts w:ascii="Arial" w:hAnsi="Arial" w:cs="Arial" w:eastAsia="Arial"/>
          <w:sz w:val="18"/>
          <w:szCs w:val="18"/>
          <w:color w:val="363B60"/>
          <w:spacing w:val="-15"/>
          <w:w w:val="600"/>
          <w:position w:val="0"/>
        </w:rPr>
        <w:t>'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58"/>
          <w:position w:val="0"/>
        </w:rPr>
        <w:t>"</w:t>
      </w:r>
      <w:r>
        <w:rPr>
          <w:rFonts w:ascii="Arial" w:hAnsi="Arial" w:cs="Arial" w:eastAsia="Arial"/>
          <w:sz w:val="18"/>
          <w:szCs w:val="18"/>
          <w:color w:val="383838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76"/>
          <w:position w:val="0"/>
        </w:rPr>
        <w:t>tafi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76"/>
          <w:position w:val="0"/>
        </w:rPr>
        <w:t>o</w:t>
      </w:r>
      <w:r>
        <w:rPr>
          <w:rFonts w:ascii="Arial" w:hAnsi="Arial" w:cs="Arial" w:eastAsia="Arial"/>
          <w:sz w:val="18"/>
          <w:szCs w:val="18"/>
          <w:color w:val="383838"/>
          <w:spacing w:val="9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CANBULAT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2489" w:right="-20"/>
        <w:jc w:val="left"/>
        <w:tabs>
          <w:tab w:pos="37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2</w:t>
      </w:r>
      <w:r>
        <w:rPr>
          <w:rFonts w:ascii="Arial" w:hAnsi="Arial" w:cs="Arial" w:eastAsia="Arial"/>
          <w:sz w:val="17"/>
          <w:szCs w:val="17"/>
          <w:color w:val="383838"/>
          <w:spacing w:val="-1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17"/>
          <w:w w:val="100"/>
        </w:rPr>
        <w:t>P</w:t>
      </w:r>
      <w:r>
        <w:rPr>
          <w:rFonts w:ascii="Arial" w:hAnsi="Arial" w:cs="Arial" w:eastAsia="Arial"/>
          <w:sz w:val="17"/>
          <w:szCs w:val="17"/>
          <w:color w:val="383838"/>
          <w:spacing w:val="-8"/>
          <w:w w:val="100"/>
        </w:rPr>
        <w:t>M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</w:rPr>
        <w:t>er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63B60"/>
          <w:spacing w:val="0"/>
          <w:w w:val="52"/>
        </w:rPr>
        <w:t>:Gı</w:t>
      </w:r>
      <w:r>
        <w:rPr>
          <w:rFonts w:ascii="Times New Roman" w:hAnsi="Times New Roman" w:cs="Times New Roman" w:eastAsia="Times New Roman"/>
          <w:sz w:val="28"/>
          <w:szCs w:val="28"/>
          <w:color w:val="363B6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4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7"/>
        </w:rPr>
        <w:t>A</w:t>
      </w:r>
      <w:r>
        <w:rPr>
          <w:rFonts w:ascii="Arial" w:hAnsi="Arial" w:cs="Arial" w:eastAsia="Arial"/>
          <w:sz w:val="17"/>
          <w:szCs w:val="17"/>
          <w:color w:val="383838"/>
          <w:spacing w:val="-3"/>
          <w:w w:val="98"/>
        </w:rPr>
        <w:t>m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10"/>
        </w:rPr>
        <w:t>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379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894"/>
        <w:jc w:val="right"/>
        <w:tabs>
          <w:tab w:pos="2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150543pt;margin-top:-9.212025pt;width:261.557054pt;height:18.5pt;mso-position-horizontal-relative:page;mso-position-vertical-relative:paragraph;z-index:-15397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tabs>
                      <w:tab w:pos="5000" w:val="left"/>
                    </w:tabs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37"/>
                      <w:szCs w:val="37"/>
                      <w:color w:val="545B97"/>
                      <w:spacing w:val="0"/>
                      <w:w w:val="51"/>
                      <w:i/>
                      <w:position w:val="2"/>
                    </w:rPr>
                    <w:t>f1</w:t>
                  </w:r>
                  <w:r>
                    <w:rPr>
                      <w:rFonts w:ascii="Courier New" w:hAnsi="Courier New" w:cs="Courier New" w:eastAsia="Courier New"/>
                      <w:sz w:val="37"/>
                      <w:szCs w:val="37"/>
                      <w:color w:val="545B97"/>
                      <w:spacing w:val="-78"/>
                      <w:w w:val="51"/>
                      <w:i/>
                      <w:position w:val="2"/>
                    </w:rPr>
                    <w:t> </w:t>
                  </w:r>
                  <w:r>
                    <w:rPr>
                      <w:rFonts w:ascii="Courier New" w:hAnsi="Courier New" w:cs="Courier New" w:eastAsia="Courier New"/>
                      <w:sz w:val="37"/>
                      <w:szCs w:val="37"/>
                      <w:color w:val="545B97"/>
                      <w:spacing w:val="0"/>
                      <w:w w:val="100"/>
                      <w:i/>
                      <w:position w:val="2"/>
                    </w:rPr>
                    <w:tab/>
                  </w:r>
                  <w:r>
                    <w:rPr>
                      <w:rFonts w:ascii="Courier New" w:hAnsi="Courier New" w:cs="Courier New" w:eastAsia="Courier New"/>
                      <w:sz w:val="37"/>
                      <w:szCs w:val="37"/>
                      <w:color w:val="545B97"/>
                      <w:spacing w:val="0"/>
                      <w:w w:val="100"/>
                      <w:i/>
                      <w:position w:val="2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3A3A3"/>
                      <w:spacing w:val="0"/>
                      <w:w w:val="51"/>
                      <w:position w:val="0"/>
                    </w:rPr>
                    <w:t>......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3A3A3"/>
                      <w:spacing w:val="5"/>
                      <w:w w:val="51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3A3A3"/>
                      <w:spacing w:val="0"/>
                      <w:w w:val="66"/>
                      <w:position w:val="0"/>
                    </w:rPr>
                    <w:t>'.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B6B8B8"/>
          <w:w w:val="129"/>
        </w:rPr>
        <w:t>"</w:t>
      </w:r>
      <w:r>
        <w:rPr>
          <w:rFonts w:ascii="Arial" w:hAnsi="Arial" w:cs="Arial" w:eastAsia="Arial"/>
          <w:sz w:val="11"/>
          <w:szCs w:val="11"/>
          <w:color w:val="B6B8B8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B6B8B8"/>
          <w:w w:val="100"/>
        </w:rPr>
      </w:r>
      <w:r>
        <w:rPr>
          <w:rFonts w:ascii="Arial" w:hAnsi="Arial" w:cs="Arial" w:eastAsia="Arial"/>
          <w:sz w:val="17"/>
          <w:szCs w:val="17"/>
          <w:color w:val="A3A3A3"/>
          <w:spacing w:val="0"/>
          <w:w w:val="52"/>
        </w:rPr>
        <w:t>.,..</w:t>
      </w:r>
      <w:r>
        <w:rPr>
          <w:rFonts w:ascii="Arial" w:hAnsi="Arial" w:cs="Arial" w:eastAsia="Arial"/>
          <w:sz w:val="17"/>
          <w:szCs w:val="17"/>
          <w:color w:val="A3A3A3"/>
          <w:spacing w:val="0"/>
          <w:w w:val="52"/>
        </w:rPr>
        <w:t>    </w:t>
      </w:r>
      <w:r>
        <w:rPr>
          <w:rFonts w:ascii="Arial" w:hAnsi="Arial" w:cs="Arial" w:eastAsia="Arial"/>
          <w:sz w:val="17"/>
          <w:szCs w:val="17"/>
          <w:color w:val="A3A3A3"/>
          <w:spacing w:val="12"/>
          <w:w w:val="52"/>
        </w:rPr>
        <w:t> </w:t>
      </w:r>
      <w:r>
        <w:rPr>
          <w:rFonts w:ascii="Arial" w:hAnsi="Arial" w:cs="Arial" w:eastAsia="Arial"/>
          <w:sz w:val="11"/>
          <w:szCs w:val="11"/>
          <w:color w:val="5D5D5D"/>
          <w:spacing w:val="0"/>
          <w:w w:val="100"/>
          <w:i/>
        </w:rPr>
        <w:t>(</w:t>
      </w:r>
      <w:r>
        <w:rPr>
          <w:rFonts w:ascii="Arial" w:hAnsi="Arial" w:cs="Arial" w:eastAsia="Arial"/>
          <w:sz w:val="11"/>
          <w:szCs w:val="11"/>
          <w:color w:val="5D5D5D"/>
          <w:spacing w:val="0"/>
          <w:w w:val="100"/>
          <w:i/>
        </w:rPr>
        <w:t>'</w:t>
      </w:r>
      <w:r>
        <w:rPr>
          <w:rFonts w:ascii="Arial" w:hAnsi="Arial" w:cs="Arial" w:eastAsia="Arial"/>
          <w:sz w:val="11"/>
          <w:szCs w:val="11"/>
          <w:color w:val="5D5D5D"/>
          <w:spacing w:val="0"/>
          <w:w w:val="100"/>
          <w:i/>
        </w:rPr>
        <w:t>   </w:t>
      </w:r>
      <w:r>
        <w:rPr>
          <w:rFonts w:ascii="Arial" w:hAnsi="Arial" w:cs="Arial" w:eastAsia="Arial"/>
          <w:sz w:val="11"/>
          <w:szCs w:val="11"/>
          <w:color w:val="5D5D5D"/>
          <w:spacing w:val="27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8E8E8E"/>
          <w:spacing w:val="0"/>
          <w:w w:val="129"/>
        </w:rPr>
        <w:t>.</w:t>
      </w:r>
      <w:r>
        <w:rPr>
          <w:rFonts w:ascii="Arial" w:hAnsi="Arial" w:cs="Arial" w:eastAsia="Arial"/>
          <w:sz w:val="18"/>
          <w:szCs w:val="18"/>
          <w:color w:val="8E8E8E"/>
          <w:spacing w:val="-3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A3A3A3"/>
          <w:spacing w:val="-2"/>
          <w:w w:val="191"/>
        </w:rPr>
        <w:t>'</w:t>
      </w:r>
      <w:r>
        <w:rPr>
          <w:rFonts w:ascii="Arial" w:hAnsi="Arial" w:cs="Arial" w:eastAsia="Arial"/>
          <w:sz w:val="17"/>
          <w:szCs w:val="17"/>
          <w:color w:val="4D4D4D"/>
          <w:spacing w:val="-9"/>
          <w:w w:val="138"/>
        </w:rPr>
        <w:t>·</w:t>
      </w:r>
      <w:r>
        <w:rPr>
          <w:rFonts w:ascii="Arial" w:hAnsi="Arial" w:cs="Arial" w:eastAsia="Arial"/>
          <w:sz w:val="22"/>
          <w:szCs w:val="22"/>
          <w:color w:val="B6B8B8"/>
          <w:spacing w:val="0"/>
          <w:w w:val="51"/>
        </w:rPr>
        <w:t>...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30" w:after="0" w:line="63" w:lineRule="exact"/>
        <w:ind w:right="1323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A3A3A3"/>
          <w:spacing w:val="0"/>
          <w:w w:val="600"/>
          <w:position w:val="-1"/>
        </w:rPr>
        <w:t>;</w:t>
      </w:r>
      <w:r>
        <w:rPr>
          <w:rFonts w:ascii="Arial" w:hAnsi="Arial" w:cs="Arial" w:eastAsia="Arial"/>
          <w:sz w:val="6"/>
          <w:szCs w:val="6"/>
          <w:color w:val="A3A3A3"/>
          <w:spacing w:val="-60"/>
          <w:w w:val="600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A3A3A3"/>
          <w:spacing w:val="0"/>
          <w:w w:val="600"/>
          <w:position w:val="-1"/>
        </w:rPr>
        <w:t>"</w:t>
      </w:r>
      <w:r>
        <w:rPr>
          <w:rFonts w:ascii="Arial" w:hAnsi="Arial" w:cs="Arial" w:eastAsia="Arial"/>
          <w:sz w:val="6"/>
          <w:szCs w:val="6"/>
          <w:color w:val="A3A3A3"/>
          <w:spacing w:val="64"/>
          <w:w w:val="600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707070"/>
          <w:spacing w:val="0"/>
          <w:w w:val="129"/>
          <w:position w:val="-1"/>
        </w:rPr>
        <w:t>!"</w:t>
      </w:r>
      <w:r>
        <w:rPr>
          <w:rFonts w:ascii="Arial" w:hAnsi="Arial" w:cs="Arial" w:eastAsia="Arial"/>
          <w:sz w:val="6"/>
          <w:szCs w:val="6"/>
          <w:color w:val="707070"/>
          <w:spacing w:val="0"/>
          <w:w w:val="130"/>
          <w:position w:val="-1"/>
        </w:rPr>
        <w:t>)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right="669"/>
        <w:jc w:val="right"/>
        <w:tabs>
          <w:tab w:pos="13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8"/>
          <w:szCs w:val="8"/>
          <w:color w:val="707070"/>
          <w:spacing w:val="-10"/>
          <w:w w:val="330"/>
        </w:rPr>
        <w:t>,</w:t>
      </w:r>
      <w:r>
        <w:rPr>
          <w:rFonts w:ascii="Arial" w:hAnsi="Arial" w:cs="Arial" w:eastAsia="Arial"/>
          <w:sz w:val="8"/>
          <w:szCs w:val="8"/>
          <w:color w:val="8E8E8E"/>
          <w:spacing w:val="0"/>
          <w:w w:val="235"/>
        </w:rPr>
        <w:t>·</w:t>
      </w:r>
      <w:r>
        <w:rPr>
          <w:rFonts w:ascii="Arial" w:hAnsi="Arial" w:cs="Arial" w:eastAsia="Arial"/>
          <w:sz w:val="8"/>
          <w:szCs w:val="8"/>
          <w:color w:val="8E8E8E"/>
          <w:spacing w:val="0"/>
          <w:w w:val="100"/>
        </w:rPr>
        <w:t>     </w:t>
      </w:r>
      <w:r>
        <w:rPr>
          <w:rFonts w:ascii="Arial" w:hAnsi="Arial" w:cs="Arial" w:eastAsia="Arial"/>
          <w:sz w:val="8"/>
          <w:szCs w:val="8"/>
          <w:color w:val="8E8E8E"/>
          <w:spacing w:val="4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8E8E8E"/>
          <w:spacing w:val="0"/>
          <w:w w:val="321"/>
        </w:rPr>
        <w:t>!</w:t>
      </w:r>
      <w:r>
        <w:rPr>
          <w:rFonts w:ascii="Arial" w:hAnsi="Arial" w:cs="Arial" w:eastAsia="Arial"/>
          <w:sz w:val="8"/>
          <w:szCs w:val="8"/>
          <w:color w:val="8E8E8E"/>
          <w:spacing w:val="0"/>
          <w:w w:val="321"/>
        </w:rPr>
        <w:t> </w:t>
      </w:r>
      <w:r>
        <w:rPr>
          <w:rFonts w:ascii="Arial" w:hAnsi="Arial" w:cs="Arial" w:eastAsia="Arial"/>
          <w:sz w:val="8"/>
          <w:szCs w:val="8"/>
          <w:color w:val="8E8E8E"/>
          <w:spacing w:val="2"/>
          <w:w w:val="321"/>
        </w:rPr>
        <w:t> </w:t>
      </w:r>
      <w:r>
        <w:rPr>
          <w:rFonts w:ascii="Arial" w:hAnsi="Arial" w:cs="Arial" w:eastAsia="Arial"/>
          <w:sz w:val="8"/>
          <w:szCs w:val="8"/>
          <w:color w:val="A3A3A3"/>
          <w:spacing w:val="0"/>
          <w:w w:val="100"/>
        </w:rPr>
        <w:t>)</w:t>
      </w:r>
      <w:r>
        <w:rPr>
          <w:rFonts w:ascii="Arial" w:hAnsi="Arial" w:cs="Arial" w:eastAsia="Arial"/>
          <w:sz w:val="8"/>
          <w:szCs w:val="8"/>
          <w:color w:val="A3A3A3"/>
          <w:spacing w:val="0"/>
          <w:w w:val="100"/>
        </w:rPr>
        <w:t>    </w:t>
      </w:r>
      <w:r>
        <w:rPr>
          <w:rFonts w:ascii="Arial" w:hAnsi="Arial" w:cs="Arial" w:eastAsia="Arial"/>
          <w:sz w:val="8"/>
          <w:szCs w:val="8"/>
          <w:color w:val="A3A3A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65"/>
          <w:b/>
          <w:bCs/>
        </w:rPr>
        <w:t>-v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-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0"/>
          <w:w w:val="152"/>
          <w:b/>
          <w:bCs/>
        </w:rPr>
        <w:t>'\</w:t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0"/>
          <w:w w:val="152"/>
          <w:b/>
          <w:bCs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-1"/>
          <w:w w:val="152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D5D5D"/>
          <w:spacing w:val="-4"/>
          <w:w w:val="84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-18"/>
          <w:w w:val="237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0"/>
          <w:w w:val="98"/>
        </w:rPr>
        <w:t>.•</w:t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0"/>
          <w:w w:val="174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549" w:lineRule="exact"/>
        <w:ind w:left="-128" w:right="1269"/>
        <w:jc w:val="right"/>
        <w:tabs>
          <w:tab w:pos="3540" w:val="left"/>
          <w:tab w:pos="4560" w:val="left"/>
        </w:tabs>
        <w:rPr>
          <w:rFonts w:ascii="Arial" w:hAnsi="Arial" w:cs="Arial" w:eastAsia="Arial"/>
          <w:sz w:val="72"/>
          <w:szCs w:val="7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874084pt;margin-top:24.004772pt;width:38.462783pt;height:8pt;mso-position-horizontal-relative:page;mso-position-vertical-relative:paragraph;z-index:-1539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720" w:val="left"/>
                    </w:tabs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8E8E8E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8E8E8E"/>
                      <w:spacing w:val="-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3A3A3"/>
                      <w:spacing w:val="0"/>
                      <w:w w:val="233"/>
                    </w:rPr>
                    <w:t>'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3A3A3"/>
                      <w:spacing w:val="-70"/>
                      <w:w w:val="233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3A3A3"/>
                      <w:spacing w:val="0"/>
                      <w:w w:val="123"/>
                    </w:rPr>
                    <w:t>.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3A3A3"/>
                      <w:spacing w:val="-44"/>
                      <w:w w:val="123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3A3A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3A3A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8E8E8E"/>
                      <w:spacing w:val="0"/>
                      <w:w w:val="123"/>
                    </w:rPr>
                    <w:t>t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9"/>
        </w:rPr>
        <w:t>Itf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9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  <w:position w:val="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9"/>
        </w:rPr>
      </w:r>
      <w:r>
        <w:rPr>
          <w:rFonts w:ascii="Arial" w:hAnsi="Arial" w:cs="Arial" w:eastAsia="Arial"/>
          <w:sz w:val="72"/>
          <w:szCs w:val="72"/>
          <w:color w:val="596779"/>
          <w:spacing w:val="-9"/>
          <w:w w:val="51"/>
          <w:position w:val="-15"/>
        </w:rPr>
        <w:t>B</w:t>
      </w:r>
      <w:r>
        <w:rPr>
          <w:rFonts w:ascii="Arial" w:hAnsi="Arial" w:cs="Arial" w:eastAsia="Arial"/>
          <w:sz w:val="72"/>
          <w:szCs w:val="72"/>
          <w:color w:val="5D5D5D"/>
          <w:spacing w:val="0"/>
          <w:w w:val="51"/>
          <w:position w:val="-15"/>
        </w:rPr>
        <w:t>ül-</w:t>
      </w:r>
      <w:r>
        <w:rPr>
          <w:rFonts w:ascii="Arial" w:hAnsi="Arial" w:cs="Arial" w:eastAsia="Arial"/>
          <w:sz w:val="72"/>
          <w:szCs w:val="72"/>
          <w:color w:val="5D5D5D"/>
          <w:spacing w:val="-99"/>
          <w:w w:val="51"/>
          <w:position w:val="-15"/>
        </w:rPr>
        <w:t> </w:t>
      </w:r>
      <w:r>
        <w:rPr>
          <w:rFonts w:ascii="Arial" w:hAnsi="Arial" w:cs="Arial" w:eastAsia="Arial"/>
          <w:sz w:val="72"/>
          <w:szCs w:val="72"/>
          <w:color w:val="5D5D5D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72"/>
          <w:szCs w:val="72"/>
          <w:color w:val="5D5D5D"/>
          <w:spacing w:val="0"/>
          <w:w w:val="100"/>
          <w:position w:val="-15"/>
        </w:rPr>
      </w:r>
      <w:r>
        <w:rPr>
          <w:rFonts w:ascii="Arial" w:hAnsi="Arial" w:cs="Arial" w:eastAsia="Arial"/>
          <w:sz w:val="72"/>
          <w:szCs w:val="72"/>
          <w:color w:val="596779"/>
          <w:spacing w:val="0"/>
          <w:w w:val="207"/>
          <w:position w:val="-15"/>
        </w:rPr>
        <w:t>:</w:t>
      </w:r>
      <w:r>
        <w:rPr>
          <w:rFonts w:ascii="Arial" w:hAnsi="Arial" w:cs="Arial" w:eastAsia="Arial"/>
          <w:sz w:val="72"/>
          <w:szCs w:val="72"/>
          <w:color w:val="A3A3A3"/>
          <w:spacing w:val="0"/>
          <w:w w:val="51"/>
          <w:position w:val="-15"/>
        </w:rPr>
        <w:t>t</w:t>
      </w:r>
      <w:r>
        <w:rPr>
          <w:rFonts w:ascii="Arial" w:hAnsi="Arial" w:cs="Arial" w:eastAsia="Arial"/>
          <w:sz w:val="72"/>
          <w:szCs w:val="72"/>
          <w:color w:val="A3A3A3"/>
          <w:spacing w:val="-124"/>
          <w:w w:val="100"/>
          <w:position w:val="-15"/>
        </w:rPr>
        <w:t> </w:t>
      </w:r>
      <w:r>
        <w:rPr>
          <w:rFonts w:ascii="Arial" w:hAnsi="Arial" w:cs="Arial" w:eastAsia="Arial"/>
          <w:sz w:val="72"/>
          <w:szCs w:val="72"/>
          <w:color w:val="8E8E8E"/>
          <w:spacing w:val="0"/>
          <w:w w:val="41"/>
          <w:position w:val="-15"/>
        </w:rPr>
        <w:t>\</w:t>
      </w:r>
      <w:r>
        <w:rPr>
          <w:rFonts w:ascii="Arial" w:hAnsi="Arial" w:cs="Arial" w:eastAsia="Arial"/>
          <w:sz w:val="72"/>
          <w:szCs w:val="7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300" w:right="160"/>
          <w:cols w:num="2" w:equalWidth="0">
            <w:col w:w="4752" w:space="34"/>
            <w:col w:w="667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" w:lineRule="atLeas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54"/>
        </w:rPr>
        <w:t>..!&gt;&lt;: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456" w:lineRule="exact"/>
        <w:ind w:right="-130"/>
        <w:jc w:val="left"/>
        <w:tabs>
          <w:tab w:pos="2780" w:val="left"/>
        </w:tabs>
        <w:rPr>
          <w:rFonts w:ascii="Times New Roman" w:hAnsi="Times New Roman" w:cs="Times New Roman" w:eastAsia="Times New Roman"/>
          <w:sz w:val="60"/>
          <w:szCs w:val="6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0"/>
          <w:szCs w:val="60"/>
          <w:color w:val="363B60"/>
          <w:spacing w:val="-131"/>
          <w:w w:val="472"/>
          <w:position w:val="-15"/>
        </w:rPr>
        <w:t>:</w:t>
      </w:r>
      <w:r>
        <w:rPr>
          <w:rFonts w:ascii="Times New Roman" w:hAnsi="Times New Roman" w:cs="Times New Roman" w:eastAsia="Times New Roman"/>
          <w:sz w:val="60"/>
          <w:szCs w:val="60"/>
          <w:color w:val="5D5D5D"/>
          <w:spacing w:val="-63"/>
          <w:w w:val="145"/>
          <w:position w:val="-15"/>
        </w:rPr>
        <w:t>.</w:t>
      </w:r>
      <w:r>
        <w:rPr>
          <w:rFonts w:ascii="Times New Roman" w:hAnsi="Times New Roman" w:cs="Times New Roman" w:eastAsia="Times New Roman"/>
          <w:sz w:val="60"/>
          <w:szCs w:val="60"/>
          <w:color w:val="363B60"/>
          <w:spacing w:val="0"/>
          <w:w w:val="272"/>
          <w:position w:val="-15"/>
        </w:rPr>
        <w:t>:</w:t>
      </w:r>
      <w:r>
        <w:rPr>
          <w:rFonts w:ascii="Times New Roman" w:hAnsi="Times New Roman" w:cs="Times New Roman" w:eastAsia="Times New Roman"/>
          <w:sz w:val="60"/>
          <w:szCs w:val="60"/>
          <w:color w:val="363B60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60"/>
          <w:szCs w:val="60"/>
          <w:color w:val="363B60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60"/>
          <w:szCs w:val="60"/>
          <w:color w:val="545B97"/>
          <w:spacing w:val="0"/>
          <w:w w:val="109"/>
          <w:i/>
          <w:position w:val="-15"/>
        </w:rPr>
        <w:t>(</w:t>
      </w:r>
      <w:r>
        <w:rPr>
          <w:rFonts w:ascii="Times New Roman" w:hAnsi="Times New Roman" w:cs="Times New Roman" w:eastAsia="Times New Roman"/>
          <w:sz w:val="60"/>
          <w:szCs w:val="60"/>
          <w:color w:val="545B97"/>
          <w:spacing w:val="0"/>
          <w:w w:val="108"/>
          <w:i/>
          <w:position w:val="-15"/>
        </w:rPr>
        <w:t>;;k_i</w:t>
      </w:r>
      <w:r>
        <w:rPr>
          <w:rFonts w:ascii="Times New Roman" w:hAnsi="Times New Roman" w:cs="Times New Roman" w:eastAsia="Times New Roman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352" w:lineRule="exact"/>
        <w:ind w:right="-116"/>
        <w:jc w:val="left"/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51"/>
          <w:szCs w:val="51"/>
          <w:color w:val="383838"/>
          <w:spacing w:val="-234"/>
          <w:w w:val="39"/>
          <w:position w:val="-20"/>
        </w:rPr>
        <w:t>ü</w:t>
      </w:r>
      <w:r>
        <w:rPr>
          <w:rFonts w:ascii="Arial" w:hAnsi="Arial" w:cs="Arial" w:eastAsia="Arial"/>
          <w:sz w:val="51"/>
          <w:szCs w:val="51"/>
          <w:color w:val="A3A3A3"/>
          <w:spacing w:val="0"/>
          <w:w w:val="30"/>
          <w:position w:val="-20"/>
        </w:rPr>
        <w:t>-</w:t>
      </w:r>
      <w:r>
        <w:rPr>
          <w:rFonts w:ascii="Arial" w:hAnsi="Arial" w:cs="Arial" w:eastAsia="Arial"/>
          <w:sz w:val="51"/>
          <w:szCs w:val="51"/>
          <w:color w:val="A3A3A3"/>
          <w:spacing w:val="-2"/>
          <w:w w:val="30"/>
          <w:position w:val="-20"/>
        </w:rPr>
        <w:t>-</w:t>
      </w:r>
      <w:r>
        <w:rPr>
          <w:rFonts w:ascii="Arial" w:hAnsi="Arial" w:cs="Arial" w:eastAsia="Arial"/>
          <w:sz w:val="51"/>
          <w:szCs w:val="51"/>
          <w:color w:val="383838"/>
          <w:spacing w:val="-72"/>
          <w:w w:val="39"/>
          <w:position w:val="-20"/>
        </w:rPr>
        <w:t>·</w:t>
      </w:r>
      <w:r>
        <w:rPr>
          <w:rFonts w:ascii="Arial" w:hAnsi="Arial" w:cs="Arial" w:eastAsia="Arial"/>
          <w:sz w:val="51"/>
          <w:szCs w:val="51"/>
          <w:color w:val="383838"/>
          <w:spacing w:val="-53"/>
          <w:w w:val="184"/>
          <w:position w:val="-20"/>
        </w:rPr>
        <w:t>·</w:t>
      </w:r>
      <w:r>
        <w:rPr>
          <w:rFonts w:ascii="Arial" w:hAnsi="Arial" w:cs="Arial" w:eastAsia="Arial"/>
          <w:sz w:val="51"/>
          <w:szCs w:val="51"/>
          <w:color w:val="B6B8B8"/>
          <w:spacing w:val="0"/>
          <w:w w:val="51"/>
          <w:position w:val="-20"/>
        </w:rPr>
        <w:t>,</w:t>
      </w:r>
      <w:r>
        <w:rPr>
          <w:rFonts w:ascii="Arial" w:hAnsi="Arial" w:cs="Arial" w:eastAsia="Arial"/>
          <w:sz w:val="51"/>
          <w:szCs w:val="51"/>
          <w:color w:val="B6B8B8"/>
          <w:spacing w:val="-82"/>
          <w:w w:val="100"/>
          <w:position w:val="-20"/>
        </w:rPr>
        <w:t> </w:t>
      </w:r>
      <w:r>
        <w:rPr>
          <w:rFonts w:ascii="Arial" w:hAnsi="Arial" w:cs="Arial" w:eastAsia="Arial"/>
          <w:sz w:val="51"/>
          <w:szCs w:val="51"/>
          <w:color w:val="99B187"/>
          <w:spacing w:val="0"/>
          <w:w w:val="18"/>
          <w:position w:val="-20"/>
        </w:rPr>
        <w:t>·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30" w:right="-20"/>
        <w:jc w:val="left"/>
        <w:tabs>
          <w:tab w:pos="660" w:val="left"/>
          <w:tab w:pos="21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66"/>
          <w:position w:val="-4"/>
        </w:rPr>
        <w:t>tt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66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22"/>
          <w:w w:val="66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0"/>
          <w:w w:val="66"/>
          <w:position w:val="-4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0"/>
          <w:w w:val="66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10"/>
          <w:w w:val="66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66"/>
          <w:position w:val="-4"/>
        </w:rPr>
        <w:t>e</w:t>
      </w:r>
      <w:r>
        <w:rPr>
          <w:rFonts w:ascii="Arial" w:hAnsi="Arial" w:cs="Arial" w:eastAsia="Arial"/>
          <w:sz w:val="21"/>
          <w:szCs w:val="21"/>
          <w:color w:val="707070"/>
          <w:spacing w:val="-22"/>
          <w:w w:val="66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6"/>
          <w:i/>
          <w:position w:val="-4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6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15"/>
          <w:w w:val="66"/>
          <w:i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8E8E8E"/>
          <w:spacing w:val="-39"/>
          <w:w w:val="166"/>
          <w:position w:val="-4"/>
        </w:rPr>
        <w:t>·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67"/>
          <w:position w:val="-4"/>
        </w:rPr>
        <w:t>IJ</w:t>
      </w:r>
      <w:r>
        <w:rPr>
          <w:rFonts w:ascii="Arial" w:hAnsi="Arial" w:cs="Arial" w:eastAsia="Arial"/>
          <w:sz w:val="17"/>
          <w:szCs w:val="17"/>
          <w:color w:val="383838"/>
          <w:spacing w:val="-33"/>
          <w:w w:val="100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707070"/>
          <w:spacing w:val="-12"/>
          <w:w w:val="83"/>
          <w:position w:val="-4"/>
        </w:rPr>
        <w:t>'</w:t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57"/>
          <w:position w:val="-4"/>
        </w:rPr>
        <w:t>ve</w:t>
      </w:r>
      <w:r>
        <w:rPr>
          <w:rFonts w:ascii="Arial" w:hAnsi="Arial" w:cs="Arial" w:eastAsia="Arial"/>
          <w:sz w:val="28"/>
          <w:szCs w:val="28"/>
          <w:color w:val="4D4D4D"/>
          <w:spacing w:val="-54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80"/>
          <w:position w:val="-4"/>
        </w:rPr>
        <w:t>Aci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80"/>
          <w:position w:val="-4"/>
        </w:rPr>
        <w:t>l</w:t>
      </w:r>
      <w:r>
        <w:rPr>
          <w:rFonts w:ascii="Arial" w:hAnsi="Arial" w:cs="Arial" w:eastAsia="Arial"/>
          <w:sz w:val="21"/>
          <w:szCs w:val="21"/>
          <w:color w:val="4D4D4D"/>
          <w:spacing w:val="4"/>
          <w:w w:val="8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B6B8B8"/>
          <w:spacing w:val="0"/>
          <w:w w:val="21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B6B8B8"/>
          <w:spacing w:val="0"/>
          <w:w w:val="21"/>
          <w:position w:val="-4"/>
        </w:rPr>
        <w:t>       </w:t>
      </w:r>
      <w:r>
        <w:rPr>
          <w:rFonts w:ascii="Arial" w:hAnsi="Arial" w:cs="Arial" w:eastAsia="Arial"/>
          <w:sz w:val="21"/>
          <w:szCs w:val="21"/>
          <w:color w:val="B6B8B8"/>
          <w:spacing w:val="4"/>
          <w:w w:val="21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B6B8B8"/>
          <w:spacing w:val="0"/>
          <w:w w:val="168"/>
          <w:position w:val="-4"/>
        </w:rPr>
        <w:t>,</w:t>
      </w:r>
      <w:r>
        <w:rPr>
          <w:rFonts w:ascii="Arial" w:hAnsi="Arial" w:cs="Arial" w:eastAsia="Arial"/>
          <w:sz w:val="21"/>
          <w:szCs w:val="21"/>
          <w:color w:val="B6B8B8"/>
          <w:spacing w:val="-43"/>
          <w:w w:val="168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A3A3A3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A3A3A3"/>
          <w:spacing w:val="-52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A3A3A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A3A3A3"/>
          <w:spacing w:val="0"/>
          <w:w w:val="100"/>
          <w:position w:val="-4"/>
        </w:rPr>
      </w:r>
      <w:r>
        <w:rPr>
          <w:rFonts w:ascii="Arial" w:hAnsi="Arial" w:cs="Arial" w:eastAsia="Arial"/>
          <w:sz w:val="21"/>
          <w:szCs w:val="21"/>
          <w:color w:val="B6B8B8"/>
          <w:spacing w:val="0"/>
          <w:w w:val="100"/>
          <w:position w:val="-4"/>
        </w:rPr>
        <w:t>·</w:t>
      </w:r>
      <w:r>
        <w:rPr>
          <w:rFonts w:ascii="Arial" w:hAnsi="Arial" w:cs="Arial" w:eastAsia="Arial"/>
          <w:sz w:val="21"/>
          <w:szCs w:val="21"/>
          <w:color w:val="B6B8B8"/>
          <w:spacing w:val="-3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B6B8B8"/>
          <w:spacing w:val="0"/>
          <w:w w:val="72"/>
          <w:position w:val="-4"/>
        </w:rPr>
        <w:t>•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20"/>
        <w:jc w:val="left"/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51"/>
          <w:szCs w:val="51"/>
          <w:color w:val="8E8E8E"/>
          <w:spacing w:val="0"/>
          <w:w w:val="102"/>
          <w:position w:val="-17"/>
        </w:rPr>
        <w:t>,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160"/>
          <w:cols w:num="4" w:equalWidth="0">
            <w:col w:w="437" w:space="1376"/>
            <w:col w:w="4232" w:space="2023"/>
            <w:col w:w="459" w:space="155"/>
            <w:col w:w="2778"/>
          </w:cols>
        </w:sectPr>
      </w:pPr>
      <w:rPr/>
    </w:p>
    <w:p>
      <w:pPr>
        <w:spacing w:before="0" w:after="0" w:line="89" w:lineRule="exact"/>
        <w:ind w:left="301" w:right="-20"/>
        <w:jc w:val="left"/>
        <w:tabs>
          <w:tab w:pos="2580" w:val="left"/>
          <w:tab w:pos="3920" w:val="left"/>
          <w:tab w:pos="5560" w:val="left"/>
          <w:tab w:pos="9280" w:val="left"/>
          <w:tab w:pos="104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3"/>
        </w:rPr>
        <w:t>öl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9"/>
          <w:w w:val="54"/>
          <w:position w:val="-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99"/>
          <w:position w:val="-9"/>
        </w:rPr>
        <w:t>,o.ü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227"/>
          <w:position w:val="-9"/>
        </w:rPr>
        <w:t>-·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50"/>
          <w:w w:val="227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37"/>
          <w:szCs w:val="37"/>
          <w:color w:val="545B97"/>
          <w:spacing w:val="0"/>
          <w:w w:val="227"/>
          <w:i/>
          <w:position w:val="-9"/>
        </w:rPr>
        <w:t>4</w:t>
      </w:r>
      <w:r>
        <w:rPr>
          <w:rFonts w:ascii="Times New Roman" w:hAnsi="Times New Roman" w:cs="Times New Roman" w:eastAsia="Times New Roman"/>
          <w:sz w:val="37"/>
          <w:szCs w:val="37"/>
          <w:color w:val="545B97"/>
          <w:spacing w:val="0"/>
          <w:w w:val="100"/>
          <w:i/>
          <w:position w:val="-9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545B97"/>
          <w:spacing w:val="0"/>
          <w:w w:val="100"/>
          <w:i/>
          <w:position w:val="-9"/>
        </w:rPr>
      </w:r>
      <w:r>
        <w:rPr>
          <w:rFonts w:ascii="Arial" w:hAnsi="Arial" w:cs="Arial" w:eastAsia="Arial"/>
          <w:sz w:val="13"/>
          <w:szCs w:val="13"/>
          <w:color w:val="B6B8B8"/>
          <w:spacing w:val="-5"/>
          <w:w w:val="287"/>
          <w:position w:val="-4"/>
        </w:rPr>
        <w:t>'</w:t>
      </w:r>
      <w:r>
        <w:rPr>
          <w:rFonts w:ascii="Arial" w:hAnsi="Arial" w:cs="Arial" w:eastAsia="Arial"/>
          <w:sz w:val="13"/>
          <w:szCs w:val="13"/>
          <w:color w:val="ACBD9C"/>
          <w:spacing w:val="0"/>
          <w:w w:val="108"/>
          <w:position w:val="-4"/>
        </w:rPr>
        <w:t>·</w:t>
      </w:r>
      <w:r>
        <w:rPr>
          <w:rFonts w:ascii="Arial" w:hAnsi="Arial" w:cs="Arial" w:eastAsia="Arial"/>
          <w:sz w:val="13"/>
          <w:szCs w:val="13"/>
          <w:color w:val="ACBD9C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ACBD9C"/>
          <w:spacing w:val="0"/>
          <w:w w:val="100"/>
          <w:position w:val="-4"/>
        </w:rPr>
      </w:r>
      <w:r>
        <w:rPr>
          <w:rFonts w:ascii="Arial" w:hAnsi="Arial" w:cs="Arial" w:eastAsia="Arial"/>
          <w:sz w:val="13"/>
          <w:szCs w:val="13"/>
          <w:color w:val="A3A3A3"/>
          <w:spacing w:val="0"/>
          <w:w w:val="128"/>
          <w:position w:val="-4"/>
        </w:rPr>
        <w:t>'</w:t>
      </w:r>
      <w:r>
        <w:rPr>
          <w:rFonts w:ascii="Arial" w:hAnsi="Arial" w:cs="Arial" w:eastAsia="Arial"/>
          <w:sz w:val="13"/>
          <w:szCs w:val="13"/>
          <w:color w:val="A3A3A3"/>
          <w:spacing w:val="0"/>
          <w:w w:val="128"/>
          <w:position w:val="-4"/>
        </w:rPr>
        <w:t>  </w:t>
      </w:r>
      <w:r>
        <w:rPr>
          <w:rFonts w:ascii="Arial" w:hAnsi="Arial" w:cs="Arial" w:eastAsia="Arial"/>
          <w:sz w:val="13"/>
          <w:szCs w:val="13"/>
          <w:color w:val="A3A3A3"/>
          <w:spacing w:val="36"/>
          <w:w w:val="128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8E8E8E"/>
          <w:spacing w:val="0"/>
          <w:w w:val="128"/>
          <w:i/>
          <w:position w:val="-4"/>
        </w:rPr>
        <w:t>V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160"/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.309586pt;margin-top:30.741926pt;width:557.398354pt;height:746.251078pt;mso-position-horizontal-relative:page;mso-position-vertical-relative:page;z-index:-15402" coordorigin="406,615" coordsize="11148,14925">
            <v:group style="position:absolute;left:418;top:641;width:11082;height:2" coordorigin="418,641" coordsize="11082,2">
              <v:shape style="position:absolute;left:418;top:641;width:11082;height:2" coordorigin="418,641" coordsize="11082,0" path="m418,641l11500,641e" filled="f" stroked="t" strokeweight=".704379pt" strokecolor="#4F4F4F">
                <v:path arrowok="t"/>
              </v:shape>
            </v:group>
            <v:group style="position:absolute;left:423;top:622;width:2;height:589" coordorigin="423,622" coordsize="2,589">
              <v:shape style="position:absolute;left:423;top:622;width:2;height:589" coordorigin="423,622" coordsize="0,589" path="m423,1211l423,622e" filled="f" stroked="t" strokeweight=".704379pt" strokecolor="#707070">
                <v:path arrowok="t"/>
              </v:shape>
            </v:group>
            <v:group style="position:absolute;left:2430;top:636;width:2;height:1491" coordorigin="2430,636" coordsize="2,1491">
              <v:shape style="position:absolute;left:2430;top:636;width:2;height:1491" coordorigin="2430,636" coordsize="0,1491" path="m2430,2127l2430,636e" filled="f" stroked="t" strokeweight=".704379pt" strokecolor="#484848">
                <v:path arrowok="t"/>
              </v:shape>
            </v:group>
            <v:group style="position:absolute;left:6363;top:653;width:5142;height:2" coordorigin="6363,653" coordsize="5142,2">
              <v:shape style="position:absolute;left:6363;top:653;width:5142;height:2" coordorigin="6363,653" coordsize="5142,0" path="m6363,653l11505,653e" filled="f" stroked="t" strokeweight=".704379pt" strokecolor="#4F4F4F">
                <v:path arrowok="t"/>
              </v:shape>
            </v:group>
            <v:group style="position:absolute;left:9011;top:631;width:2;height:551" coordorigin="9011,631" coordsize="2,551">
              <v:shape style="position:absolute;left:9011;top:631;width:2;height:551" coordorigin="9011,631" coordsize="0,551" path="m9011,1182l9011,631e" filled="f" stroked="t" strokeweight=".234793pt" strokecolor="#131313">
                <v:path arrowok="t"/>
              </v:shape>
            </v:group>
            <v:group style="position:absolute;left:11495;top:646;width:2;height:3295" coordorigin="11495,646" coordsize="2,3295">
              <v:shape style="position:absolute;left:11495;top:646;width:2;height:3295" coordorigin="11495,646" coordsize="0,3295" path="m11495,3940l11495,646e" filled="f" stroked="t" strokeweight=".704379pt" strokecolor="#606060">
                <v:path arrowok="t"/>
              </v:shape>
            </v:group>
            <v:group style="position:absolute;left:9011;top:1182;width:2;height:441" coordorigin="9011,1182" coordsize="2,441">
              <v:shape style="position:absolute;left:9011;top:1182;width:2;height:441" coordorigin="9011,1182" coordsize="0,441" path="m9011,1624l9011,1182e" filled="f" stroked="t" strokeweight=".234793pt" strokecolor="#000000">
                <v:path arrowok="t"/>
              </v:shape>
            </v:group>
            <v:group style="position:absolute;left:427;top:622;width:2;height:14579" coordorigin="427,622" coordsize="2,14579">
              <v:shape style="position:absolute;left:427;top:622;width:2;height:14579" coordorigin="427,622" coordsize="0,14579" path="m427,15201l427,622e" filled="f" stroked="t" strokeweight=".704379pt" strokecolor="#545454">
                <v:path arrowok="t"/>
              </v:shape>
            </v:group>
            <v:group style="position:absolute;left:11495;top:1358;width:2;height:123" coordorigin="11495,1358" coordsize="2,123">
              <v:shape style="position:absolute;left:11495;top:1358;width:2;height:123" coordorigin="11495,1358" coordsize="0,123" path="m11495,1481l11495,1358e" filled="f" stroked="t" strokeweight=".469586pt" strokecolor="#444444">
                <v:path arrowok="t"/>
              </v:shape>
            </v:group>
            <v:group style="position:absolute;left:423;top:1424;width:2;height:351" coordorigin="423,1424" coordsize="2,351">
              <v:shape style="position:absolute;left:423;top:1424;width:2;height:351" coordorigin="423,1424" coordsize="0,351" path="m423,1775l423,1424e" filled="f" stroked="t" strokeweight=".939172pt" strokecolor="#7C7C7C">
                <v:path arrowok="t"/>
              </v:shape>
            </v:group>
            <v:group style="position:absolute;left:413;top:2122;width:6400;height:2" coordorigin="413,2122" coordsize="6400,2">
              <v:shape style="position:absolute;left:413;top:2122;width:6400;height:2" coordorigin="413,2122" coordsize="6400,0" path="m413,2122l6814,2122e" filled="f" stroked="t" strokeweight=".704379pt" strokecolor="#545454">
                <v:path arrowok="t"/>
              </v:shape>
            </v:group>
            <v:group style="position:absolute;left:6757;top:2127;width:249;height:2" coordorigin="6757,2127" coordsize="249,2">
              <v:shape style="position:absolute;left:6757;top:2127;width:249;height:2" coordorigin="6757,2127" coordsize="249,0" path="m6757,2127l7006,2127e" filled="f" stroked="t" strokeweight=".469586pt" strokecolor="#2B2B2B">
                <v:path arrowok="t"/>
              </v:shape>
            </v:group>
            <v:group style="position:absolute;left:6950;top:2129;width:4560;height:2" coordorigin="6950,2129" coordsize="4560,2">
              <v:shape style="position:absolute;left:6950;top:2129;width:4560;height:2" coordorigin="6950,2129" coordsize="4560,0" path="m6950,2129l11510,2129e" filled="f" stroked="t" strokeweight=".704379pt" strokecolor="#545454">
                <v:path arrowok="t"/>
              </v:shape>
            </v:group>
            <v:group style="position:absolute;left:9011;top:1624;width:2;height:503" coordorigin="9011,1624" coordsize="2,503">
              <v:shape style="position:absolute;left:9011;top:1624;width:2;height:503" coordorigin="9011,1624" coordsize="0,503" path="m9011,2127l9011,1624e" filled="f" stroked="t" strokeweight=".234793pt" strokecolor="#1C1C1C">
                <v:path arrowok="t"/>
              </v:shape>
            </v:group>
            <v:group style="position:absolute;left:418;top:2340;width:11087;height:2" coordorigin="418,2340" coordsize="11087,2">
              <v:shape style="position:absolute;left:418;top:2340;width:11087;height:2" coordorigin="418,2340" coordsize="11087,0" path="m418,2340l11505,2340e" filled="f" stroked="t" strokeweight=".704379pt" strokecolor="#545454">
                <v:path arrowok="t"/>
              </v:shape>
            </v:group>
            <v:group style="position:absolute;left:418;top:2554;width:11092;height:2" coordorigin="418,2554" coordsize="11092,2">
              <v:shape style="position:absolute;left:418;top:2554;width:11092;height:2" coordorigin="418,2554" coordsize="11092,0" path="m418,2554l11510,2554e" filled="f" stroked="t" strokeweight=".704379pt" strokecolor="#545454">
                <v:path arrowok="t"/>
              </v:shape>
            </v:group>
            <v:group style="position:absolute;left:413;top:2770;width:9533;height:2" coordorigin="413,2770" coordsize="9533,2">
              <v:shape style="position:absolute;left:413;top:2770;width:9533;height:2" coordorigin="413,2770" coordsize="9533,0" path="m413,2770l9946,2770e" filled="f" stroked="t" strokeweight=".704379pt" strokecolor="#4F4F4F">
                <v:path arrowok="t"/>
              </v:shape>
            </v:group>
            <v:group style="position:absolute;left:9889;top:2775;width:291;height:2" coordorigin="9889,2775" coordsize="291,2">
              <v:shape style="position:absolute;left:9889;top:2775;width:291;height:2" coordorigin="9889,2775" coordsize="291,0" path="m9889,2775l10181,2775e" filled="f" stroked="t" strokeweight=".469586pt" strokecolor="#383838">
                <v:path arrowok="t"/>
              </v:shape>
            </v:group>
            <v:group style="position:absolute;left:10068;top:2772;width:1442;height:2" coordorigin="10068,2772" coordsize="1442,2">
              <v:shape style="position:absolute;left:10068;top:2772;width:1442;height:2" coordorigin="10068,2772" coordsize="1442,0" path="m10068,2772l11510,2772e" filled="f" stroked="t" strokeweight=".704379pt" strokecolor="#5B5B5B">
                <v:path arrowok="t"/>
              </v:shape>
            </v:group>
            <v:group style="position:absolute;left:418;top:2984;width:11087;height:2" coordorigin="418,2984" coordsize="11087,2">
              <v:shape style="position:absolute;left:418;top:2984;width:11087;height:2" coordorigin="418,2984" coordsize="11087,0" path="m418,2984l11505,2984e" filled="f" stroked="t" strokeweight=".704379pt" strokecolor="#4F4F4F">
                <v:path arrowok="t"/>
              </v:shape>
            </v:group>
            <v:group style="position:absolute;left:413;top:3197;width:11092;height:2" coordorigin="413,3197" coordsize="11092,2">
              <v:shape style="position:absolute;left:413;top:3197;width:11092;height:2" coordorigin="413,3197" coordsize="11092,0" path="m413,3197l11505,3197e" filled="f" stroked="t" strokeweight=".704379pt" strokecolor="#4F4F4F">
                <v:path arrowok="t"/>
              </v:shape>
            </v:group>
            <v:group style="position:absolute;left:6983;top:3195;width:2;height:242" coordorigin="6983,3195" coordsize="2,242">
              <v:shape style="position:absolute;left:6983;top:3195;width:2;height:242" coordorigin="6983,3195" coordsize="0,242" path="m6983,3437l6983,3195e" filled="f" stroked="t" strokeweight=".469586pt" strokecolor="#3F3F3F">
                <v:path arrowok="t"/>
              </v:shape>
            </v:group>
            <v:group style="position:absolute;left:413;top:3928;width:3466;height:2" coordorigin="413,3928" coordsize="3466,2">
              <v:shape style="position:absolute;left:413;top:3928;width:3466;height:2" coordorigin="413,3928" coordsize="3466,0" path="m413,3928l3879,3928e" filled="f" stroked="t" strokeweight=".704379pt" strokecolor="#4F4F4F">
                <v:path arrowok="t"/>
              </v:shape>
            </v:group>
            <v:group style="position:absolute;left:3902;top:3617;width:2390;height:2" coordorigin="3902,3617" coordsize="2390,2">
              <v:shape style="position:absolute;left:3902;top:3617;width:2390;height:2" coordorigin="3902,3617" coordsize="2390,0" path="m3902,3617l6292,3617e" filled="f" stroked="t" strokeweight=".704379pt" strokecolor="#5B5B5B">
                <v:path arrowok="t"/>
              </v:shape>
            </v:group>
            <v:group style="position:absolute;left:6236;top:3613;width:756;height:2" coordorigin="6236,3613" coordsize="756,2">
              <v:shape style="position:absolute;left:6236;top:3613;width:756;height:2" coordorigin="6236,3613" coordsize="756,0" path="m6236,3613l6992,3613e" filled="f" stroked="t" strokeweight=".704379pt" strokecolor="#A3A3A3">
                <v:path arrowok="t"/>
              </v:shape>
            </v:group>
            <v:group style="position:absolute;left:3914;top:3195;width:2;height:760" coordorigin="3914,3195" coordsize="2,760">
              <v:shape style="position:absolute;left:3914;top:3195;width:2;height:760" coordorigin="3914,3195" coordsize="0,760" path="m3914,3954l3914,3195e" filled="f" stroked="t" strokeweight=".704379pt" strokecolor="#484848">
                <v:path arrowok="t"/>
              </v:shape>
            </v:group>
            <v:group style="position:absolute;left:3667;top:3924;width:2573;height:2" coordorigin="3667,3924" coordsize="2573,2">
              <v:shape style="position:absolute;left:3667;top:3924;width:2573;height:2" coordorigin="3667,3924" coordsize="2573,0" path="m3667,3924l6241,3924e" filled="f" stroked="t" strokeweight=".939172pt" strokecolor="#3B3B3B">
                <v:path arrowok="t"/>
              </v:shape>
            </v:group>
            <v:group style="position:absolute;left:5856;top:3928;width:5654;height:2" coordorigin="5856,3928" coordsize="5654,2">
              <v:shape style="position:absolute;left:5856;top:3928;width:5654;height:2" coordorigin="5856,3928" coordsize="5654,0" path="m5856,3928l11510,3928e" filled="f" stroked="t" strokeweight=".704379pt" strokecolor="#4F4F4F">
                <v:path arrowok="t"/>
              </v:shape>
            </v:group>
            <v:group style="position:absolute;left:6985;top:3380;width:2;height:555" coordorigin="6985,3380" coordsize="2,555">
              <v:shape style="position:absolute;left:6985;top:3380;width:2;height:555" coordorigin="6985,3380" coordsize="0,555" path="m6985,3935l6985,3380e" filled="f" stroked="t" strokeweight=".939172pt" strokecolor="#4F4F4F">
                <v:path arrowok="t"/>
              </v:shape>
            </v:group>
            <v:group style="position:absolute;left:418;top:4204;width:11092;height:2" coordorigin="418,4204" coordsize="11092,2">
              <v:shape style="position:absolute;left:418;top:4204;width:11092;height:2" coordorigin="418,4204" coordsize="11092,0" path="m418,4204l11510,4204e" filled="f" stroked="t" strokeweight=".704379pt" strokecolor="#4F4F4F">
                <v:path arrowok="t"/>
              </v:shape>
            </v:group>
            <v:group style="position:absolute;left:2430;top:3921;width:2;height:1472" coordorigin="2430,3921" coordsize="2,1472">
              <v:shape style="position:absolute;left:2430;top:3921;width:2;height:1472" coordorigin="2430,3921" coordsize="0,1472" path="m2430,5393l2430,3921e" filled="f" stroked="t" strokeweight=".939172pt" strokecolor="#4F4F4F">
                <v:path arrowok="t"/>
              </v:shape>
            </v:group>
            <v:group style="position:absolute;left:2423;top:4424;width:7523;height:2" coordorigin="2423,4424" coordsize="7523,2">
              <v:shape style="position:absolute;left:2423;top:4424;width:7523;height:2" coordorigin="2423,4424" coordsize="7523,0" path="m2423,4424l9946,4424e" filled="f" stroked="t" strokeweight=".704379pt" strokecolor="#4F4F4F">
                <v:path arrowok="t"/>
              </v:shape>
            </v:group>
            <v:group style="position:absolute;left:9889;top:4427;width:291;height:2" coordorigin="9889,4427" coordsize="291,2">
              <v:shape style="position:absolute;left:9889;top:4427;width:291;height:2" coordorigin="9889,4427" coordsize="291,0" path="m9889,4427l10181,4427e" filled="f" stroked="t" strokeweight=".704379pt" strokecolor="#3F3F3F">
                <v:path arrowok="t"/>
              </v:shape>
            </v:group>
            <v:group style="position:absolute;left:10068;top:4427;width:1442;height:2" coordorigin="10068,4427" coordsize="1442,2">
              <v:shape style="position:absolute;left:10068;top:4427;width:1442;height:2" coordorigin="10068,4427" coordsize="1442,0" path="m10068,4427l11510,4427e" filled="f" stroked="t" strokeweight=".704379pt" strokecolor="#545454">
                <v:path arrowok="t"/>
              </v:shape>
            </v:group>
            <v:group style="position:absolute;left:11503;top:4197;width:2;height:6228" coordorigin="11503,4197" coordsize="2,6228">
              <v:shape style="position:absolute;left:11503;top:4197;width:2;height:6228" coordorigin="11503,4197" coordsize="0,6228" path="m11503,10425l11503,4197e" filled="f" stroked="t" strokeweight=".704379pt" strokecolor="#5B5B5B">
                <v:path arrowok="t"/>
              </v:shape>
            </v:group>
            <v:group style="position:absolute;left:4898;top:4405;width:2;height:233" coordorigin="4898,4405" coordsize="2,233">
              <v:shape style="position:absolute;left:4898;top:4405;width:2;height:233" coordorigin="4898,4405" coordsize="0,233" path="m4898,4638l4898,4405e" filled="f" stroked="t" strokeweight=".234793pt" strokecolor="#4B4B4B">
                <v:path arrowok="t"/>
              </v:shape>
            </v:group>
            <v:group style="position:absolute;left:7826;top:4415;width:2;height:465" coordorigin="7826,4415" coordsize="2,465">
              <v:shape style="position:absolute;left:7826;top:4415;width:2;height:465" coordorigin="7826,4415" coordsize="0,465" path="m7826,4880l7826,4415e" filled="f" stroked="t" strokeweight=".704379pt" strokecolor="#5B5B5B">
                <v:path arrowok="t"/>
              </v:shape>
            </v:group>
            <v:group style="position:absolute;left:4898;top:4847;width:1888;height:2" coordorigin="4898,4847" coordsize="1888,2">
              <v:shape style="position:absolute;left:4898;top:4847;width:1888;height:2" coordorigin="4898,4847" coordsize="1888,0" path="m4898,4847l6786,4847e" filled="f" stroked="t" strokeweight=".234793pt" strokecolor="#606060">
                <v:path arrowok="t"/>
              </v:shape>
            </v:group>
            <v:group style="position:absolute;left:4898;top:4638;width:2;height:726" coordorigin="4898,4638" coordsize="2,726">
              <v:shape style="position:absolute;left:4898;top:4638;width:2;height:726" coordorigin="4898,4638" coordsize="0,726" path="m4898,5364l4898,4638e" filled="f" stroked="t" strokeweight=".234793pt" strokecolor="#000000">
                <v:path arrowok="t"/>
              </v:shape>
            </v:group>
            <v:group style="position:absolute;left:6786;top:4847;width:606;height:2" coordorigin="6786,4847" coordsize="606,2">
              <v:shape style="position:absolute;left:6786;top:4847;width:606;height:2" coordorigin="6786,4847" coordsize="606,0" path="m6786,4847l7391,4847e" filled="f" stroked="t" strokeweight=".234793pt" strokecolor="#000000">
                <v:path arrowok="t"/>
              </v:shape>
            </v:group>
            <v:group style="position:absolute;left:7391;top:4847;width:1620;height:2" coordorigin="7391,4847" coordsize="1620,2">
              <v:shape style="position:absolute;left:7391;top:4847;width:1620;height:2" coordorigin="7391,4847" coordsize="1620,0" path="m7391,4847l9011,4847e" filled="f" stroked="t" strokeweight=".234793pt" strokecolor="#707070">
                <v:path arrowok="t"/>
              </v:shape>
            </v:group>
            <v:group style="position:absolute;left:9011;top:4847;width:2479;height:2" coordorigin="9011,4847" coordsize="2479,2">
              <v:shape style="position:absolute;left:9011;top:4847;width:2479;height:2" coordorigin="9011,4847" coordsize="2479,0" path="m9011,4847l11491,4847e" filled="f" stroked="t" strokeweight=".234793pt" strokecolor="#000000">
                <v:path arrowok="t"/>
              </v:shape>
            </v:group>
            <v:group style="position:absolute;left:4949;top:5141;width:6565;height:2" coordorigin="4949,5141" coordsize="6565,2">
              <v:shape style="position:absolute;left:4949;top:5141;width:6565;height:2" coordorigin="4949,5141" coordsize="6565,0" path="m4949,5141l11514,5141e" filled="f" stroked="t" strokeweight=".704379pt" strokecolor="#575757">
                <v:path arrowok="t"/>
              </v:shape>
            </v:group>
            <v:group style="position:absolute;left:4949;top:5376;width:6565;height:2" coordorigin="4949,5376" coordsize="6565,2">
              <v:shape style="position:absolute;left:4949;top:5376;width:6565;height:2" coordorigin="4949,5376" coordsize="6565,0" path="m4949,5376l11514,5376e" filled="f" stroked="t" strokeweight=".704379pt" strokecolor="#4F4F4F">
                <v:path arrowok="t"/>
              </v:shape>
            </v:group>
            <v:group style="position:absolute;left:2432;top:5032;width:2;height:1059" coordorigin="2432,5032" coordsize="2,1059">
              <v:shape style="position:absolute;left:2432;top:5032;width:2;height:1059" coordorigin="2432,5032" coordsize="0,1059" path="m2432,6091l2432,5032e" filled="f" stroked="t" strokeweight=".704379pt" strokecolor="#484848">
                <v:path arrowok="t"/>
              </v:shape>
            </v:group>
            <v:group style="position:absolute;left:2428;top:5595;width:9086;height:2" coordorigin="2428,5595" coordsize="9086,2">
              <v:shape style="position:absolute;left:2428;top:5595;width:9086;height:2" coordorigin="2428,5595" coordsize="9086,0" path="m2428,5595l11514,5595e" filled="f" stroked="t" strokeweight=".704379pt" strokecolor="#4F4F4F">
                <v:path arrowok="t"/>
              </v:shape>
            </v:group>
            <v:group style="position:absolute;left:4898;top:5364;width:2;height:698" coordorigin="4898,5364" coordsize="2,698">
              <v:shape style="position:absolute;left:4898;top:5364;width:2;height:698" coordorigin="4898,5364" coordsize="0,698" path="m4898,6062l4898,5364e" filled="f" stroked="t" strokeweight=".234793pt" strokecolor="#5B5B5B">
                <v:path arrowok="t"/>
              </v:shape>
            </v:group>
            <v:group style="position:absolute;left:423;top:5822;width:11092;height:2" coordorigin="423,5822" coordsize="11092,2">
              <v:shape style="position:absolute;left:423;top:5822;width:11092;height:2" coordorigin="423,5822" coordsize="11092,0" path="m423,5822l11514,5822e" filled="f" stroked="t" strokeweight=".704379pt" strokecolor="#4F4F4F">
                <v:path arrowok="t"/>
              </v:shape>
            </v:group>
            <v:group style="position:absolute;left:7833;top:5811;width:2;height:180" coordorigin="7833,5811" coordsize="2,180">
              <v:shape style="position:absolute;left:7833;top:5811;width:2;height:180" coordorigin="7833,5811" coordsize="0,180" path="m7833,5991l7833,5811e" filled="f" stroked="t" strokeweight=".939172pt" strokecolor="#646464">
                <v:path arrowok="t"/>
              </v:shape>
            </v:group>
            <v:group style="position:absolute;left:2432;top:5981;width:2;height:280" coordorigin="2432,5981" coordsize="2,280">
              <v:shape style="position:absolute;left:2432;top:5981;width:2;height:280" coordorigin="2432,5981" coordsize="0,280" path="m2432,6262l2432,5981e" filled="f" stroked="t" strokeweight=".469586pt" strokecolor="#2F2F2F">
                <v:path arrowok="t"/>
              </v:shape>
            </v:group>
            <v:group style="position:absolute;left:2428;top:6245;width:9086;height:2" coordorigin="2428,6245" coordsize="9086,2">
              <v:shape style="position:absolute;left:2428;top:6245;width:9086;height:2" coordorigin="2428,6245" coordsize="9086,0" path="m2428,6245l11514,6245e" filled="f" stroked="t" strokeweight=".704379pt" strokecolor="#4F4F4F">
                <v:path arrowok="t"/>
              </v:shape>
            </v:group>
            <v:group style="position:absolute;left:4898;top:6062;width:2;height:180" coordorigin="4898,6062" coordsize="2,180">
              <v:shape style="position:absolute;left:4898;top:6062;width:2;height:180" coordorigin="4898,6062" coordsize="0,180" path="m4898,6243l4898,6062e" filled="f" stroked="t" strokeweight=".234793pt" strokecolor="#383838">
                <v:path arrowok="t"/>
              </v:shape>
            </v:group>
            <v:group style="position:absolute;left:7833;top:6034;width:2;height:404" coordorigin="7833,6034" coordsize="2,404">
              <v:shape style="position:absolute;left:7833;top:6034;width:2;height:404" coordorigin="7833,6034" coordsize="0,404" path="m7833,6437l7833,6034e" filled="f" stroked="t" strokeweight=".469586pt" strokecolor="#575757">
                <v:path arrowok="t"/>
              </v:shape>
            </v:group>
            <v:group style="position:absolute;left:427;top:6205;width:2;height:266" coordorigin="427,6205" coordsize="2,266">
              <v:shape style="position:absolute;left:427;top:6205;width:2;height:266" coordorigin="427,6205" coordsize="0,266" path="m427,6470l427,6205e" filled="f" stroked="t" strokeweight=".469586pt" strokecolor="#2F2F2F">
                <v:path arrowok="t"/>
              </v:shape>
            </v:group>
            <v:group style="position:absolute;left:2435;top:6190;width:2;height:6323" coordorigin="2435,6190" coordsize="2,6323">
              <v:shape style="position:absolute;left:2435;top:6190;width:2;height:6323" coordorigin="2435,6190" coordsize="0,6323" path="m2435,12514l2435,6190e" filled="f" stroked="t" strokeweight=".704379pt" strokecolor="#4B4B4B">
                <v:path arrowok="t"/>
              </v:shape>
            </v:group>
            <v:group style="position:absolute;left:2428;top:6459;width:9086;height:2" coordorigin="2428,6459" coordsize="9086,2">
              <v:shape style="position:absolute;left:2428;top:6459;width:9086;height:2" coordorigin="2428,6459" coordsize="9086,0" path="m2428,6459l11514,6459e" filled="f" stroked="t" strokeweight=".704379pt" strokecolor="#4F4F4F">
                <v:path arrowok="t"/>
              </v:shape>
            </v:group>
            <v:group style="position:absolute;left:4898;top:6228;width:2;height:223" coordorigin="4898,6228" coordsize="2,223">
              <v:shape style="position:absolute;left:4898;top:6228;width:2;height:223" coordorigin="4898,6228" coordsize="0,223" path="m4898,6451l4898,6228e" filled="f" stroked="t" strokeweight=".234793pt" strokecolor="#4B4B4B">
                <v:path arrowok="t"/>
              </v:shape>
            </v:group>
            <v:group style="position:absolute;left:7833;top:6200;width:2;height:266" coordorigin="7833,6200" coordsize="2,266">
              <v:shape style="position:absolute;left:7833;top:6200;width:2;height:266" coordorigin="7833,6200" coordsize="0,266" path="m7833,6466l7833,6200e" filled="f" stroked="t" strokeweight=".704379pt" strokecolor="#545454">
                <v:path arrowok="t"/>
              </v:shape>
            </v:group>
            <v:group style="position:absolute;left:418;top:6675;width:6396;height:2" coordorigin="418,6675" coordsize="6396,2">
              <v:shape style="position:absolute;left:418;top:6675;width:6396;height:2" coordorigin="418,6675" coordsize="6396,0" path="m418,6675l6814,6675e" filled="f" stroked="t" strokeweight=".704379pt" strokecolor="#4F4F4F">
                <v:path arrowok="t"/>
              </v:shape>
            </v:group>
            <v:group style="position:absolute;left:6757;top:6675;width:249;height:2" coordorigin="6757,6675" coordsize="249,2">
              <v:shape style="position:absolute;left:6757;top:6675;width:249;height:2" coordorigin="6757,6675" coordsize="249,0" path="m6757,6675l7006,6675e" filled="f" stroked="t" strokeweight=".469586pt" strokecolor="#2F2F2F">
                <v:path arrowok="t"/>
              </v:shape>
            </v:group>
            <v:group style="position:absolute;left:6950;top:6677;width:4564;height:2" coordorigin="6950,6677" coordsize="4564,2">
              <v:shape style="position:absolute;left:6950;top:6677;width:4564;height:2" coordorigin="6950,6677" coordsize="4564,0" path="m6950,6677l11514,6677e" filled="f" stroked="t" strokeweight=".704379pt" strokecolor="#545454">
                <v:path arrowok="t"/>
              </v:shape>
            </v:group>
            <v:group style="position:absolute;left:423;top:7099;width:11092;height:2" coordorigin="423,7099" coordsize="11092,2">
              <v:shape style="position:absolute;left:423;top:7099;width:11092;height:2" coordorigin="423,7099" coordsize="11092,0" path="m423,7099l11514,7099e" filled="f" stroked="t" strokeweight=".704379pt" strokecolor="#4F4F4F">
                <v:path arrowok="t"/>
              </v:shape>
            </v:group>
            <v:group style="position:absolute;left:4898;top:7083;width:2;height:242" coordorigin="4898,7083" coordsize="2,242">
              <v:shape style="position:absolute;left:4898;top:7083;width:2;height:242" coordorigin="4898,7083" coordsize="0,242" path="m4898,7325l4898,7083e" filled="f" stroked="t" strokeweight=".234793pt" strokecolor="#343434">
                <v:path arrowok="t"/>
              </v:shape>
            </v:group>
            <v:group style="position:absolute;left:4954;top:7318;width:6560;height:2" coordorigin="4954,7318" coordsize="6560,2">
              <v:shape style="position:absolute;left:4954;top:7318;width:6560;height:2" coordorigin="4954,7318" coordsize="6560,0" path="m4954,7318l11514,7318e" filled="f" stroked="t" strokeweight=".704379pt" strokecolor="#545454">
                <v:path arrowok="t"/>
              </v:shape>
            </v:group>
            <v:group style="position:absolute;left:4898;top:7325;width:2;height:195" coordorigin="4898,7325" coordsize="2,195">
              <v:shape style="position:absolute;left:4898;top:7325;width:2;height:195" coordorigin="4898,7325" coordsize="0,195" path="m4898,7520l4898,7325e" filled="f" stroked="t" strokeweight=".234793pt" strokecolor="#000000">
                <v:path arrowok="t"/>
              </v:shape>
            </v:group>
            <v:group style="position:absolute;left:4949;top:7534;width:6565;height:2" coordorigin="4949,7534" coordsize="6565,2">
              <v:shape style="position:absolute;left:4949;top:7534;width:6565;height:2" coordorigin="4949,7534" coordsize="6565,0" path="m4949,7534l11514,7534e" filled="f" stroked="t" strokeweight=".704379pt" strokecolor="#545454">
                <v:path arrowok="t"/>
              </v:shape>
            </v:group>
            <v:group style="position:absolute;left:423;top:7750;width:5339;height:2" coordorigin="423,7750" coordsize="5339,2">
              <v:shape style="position:absolute;left:423;top:7750;width:5339;height:2" coordorigin="423,7750" coordsize="5339,0" path="m423,7750l5762,7750e" filled="f" stroked="t" strokeweight=".704379pt" strokecolor="#545454">
                <v:path arrowok="t"/>
              </v:shape>
            </v:group>
            <v:group style="position:absolute;left:4898;top:7520;width:2;height:223" coordorigin="4898,7520" coordsize="2,223">
              <v:shape style="position:absolute;left:4898;top:7520;width:2;height:223" coordorigin="4898,7520" coordsize="0,223" path="m4898,7743l4898,7520e" filled="f" stroked="t" strokeweight=".234793pt" strokecolor="#575757">
                <v:path arrowok="t"/>
              </v:shape>
            </v:group>
            <v:group style="position:absolute;left:5705;top:7747;width:207;height:2" coordorigin="5705,7747" coordsize="207,2">
              <v:shape style="position:absolute;left:5705;top:7747;width:207;height:2" coordorigin="5705,7747" coordsize="207,0" path="m5705,7747l5912,7747e" filled="f" stroked="t" strokeweight=".469586pt" strokecolor="#3F3F3F">
                <v:path arrowok="t"/>
              </v:shape>
            </v:group>
            <v:group style="position:absolute;left:5856;top:7747;width:958;height:2" coordorigin="5856,7747" coordsize="958,2">
              <v:shape style="position:absolute;left:5856;top:7747;width:958;height:2" coordorigin="5856,7747" coordsize="958,0" path="m5856,7747l6814,7747e" filled="f" stroked="t" strokeweight=".939172pt" strokecolor="#545454">
                <v:path arrowok="t"/>
              </v:shape>
            </v:group>
            <v:group style="position:absolute;left:6757;top:7747;width:249;height:2" coordorigin="6757,7747" coordsize="249,2">
              <v:shape style="position:absolute;left:6757;top:7747;width:249;height:2" coordorigin="6757,7747" coordsize="249,0" path="m6757,7747l7006,7747e" filled="f" stroked="t" strokeweight=".469586pt" strokecolor="#232323">
                <v:path arrowok="t"/>
              </v:shape>
            </v:group>
            <v:group style="position:absolute;left:6950;top:7747;width:4564;height:2" coordorigin="6950,7747" coordsize="4564,2">
              <v:shape style="position:absolute;left:6950;top:7747;width:4564;height:2" coordorigin="6950,7747" coordsize="4564,0" path="m6950,7747l11514,7747e" filled="f" stroked="t" strokeweight=".704379pt" strokecolor="#4F4F4F">
                <v:path arrowok="t"/>
              </v:shape>
            </v:group>
            <v:group style="position:absolute;left:11510;top:4206;width:2;height:10482" coordorigin="11510,4206" coordsize="2,10482">
              <v:shape style="position:absolute;left:11510;top:4206;width:2;height:10482" coordorigin="11510,4206" coordsize="0,10482" path="m11510,14688l11510,4206e" filled="f" stroked="t" strokeweight=".704379pt" strokecolor="#5B5B5B">
                <v:path arrowok="t"/>
              </v:shape>
            </v:group>
            <v:group style="position:absolute;left:427;top:8552;width:11087;height:2" coordorigin="427,8552" coordsize="11087,2">
              <v:shape style="position:absolute;left:427;top:8552;width:11087;height:2" coordorigin="427,8552" coordsize="11087,0" path="m427,8552l11514,8552e" filled="f" stroked="t" strokeweight=".704379pt" strokecolor="#4F4F4F">
                <v:path arrowok="t"/>
              </v:shape>
            </v:group>
            <v:group style="position:absolute;left:427;top:9587;width:11087;height:2" coordorigin="427,9587" coordsize="11087,2">
              <v:shape style="position:absolute;left:427;top:9587;width:11087;height:2" coordorigin="427,9587" coordsize="11087,0" path="m427,9587l11514,9587e" filled="f" stroked="t" strokeweight=".704379pt" strokecolor="#545454">
                <v:path arrowok="t"/>
              </v:shape>
            </v:group>
            <v:group style="position:absolute;left:434;top:9210;width:2;height:817" coordorigin="434,9210" coordsize="2,817">
              <v:shape style="position:absolute;left:434;top:9210;width:2;height:817" coordorigin="434,9210" coordsize="0,817" path="m434,10026l434,9210e" filled="f" stroked="t" strokeweight=".704379pt" strokecolor="#575757">
                <v:path arrowok="t"/>
              </v:shape>
            </v:group>
            <v:group style="position:absolute;left:423;top:9922;width:11092;height:2" coordorigin="423,9922" coordsize="11092,2">
              <v:shape style="position:absolute;left:423;top:9922;width:11092;height:2" coordorigin="423,9922" coordsize="11092,0" path="m423,9922l11514,9922e" filled="f" stroked="t" strokeweight=".704379pt" strokecolor="#545454">
                <v:path arrowok="t"/>
              </v:shape>
            </v:group>
            <v:group style="position:absolute;left:3667;top:10157;width:263;height:2" coordorigin="3667,10157" coordsize="263,2">
              <v:shape style="position:absolute;left:3667;top:10157;width:263;height:2" coordorigin="3667,10157" coordsize="263,0" path="m3667,10157l3930,10157e" filled="f" stroked="t" strokeweight=".704379pt" strokecolor="#484848">
                <v:path arrowok="t"/>
              </v:shape>
            </v:group>
            <v:group style="position:absolute;left:427;top:10154;width:9519;height:2" coordorigin="427,10154" coordsize="9519,2">
              <v:shape style="position:absolute;left:427;top:10154;width:9519;height:2" coordorigin="427,10154" coordsize="9519,0" path="m427,10154l9946,10154e" filled="f" stroked="t" strokeweight=".704379pt" strokecolor="#545454">
                <v:path arrowok="t"/>
              </v:shape>
            </v:group>
            <v:group style="position:absolute;left:9889;top:10152;width:291;height:2" coordorigin="9889,10152" coordsize="291,2">
              <v:shape style="position:absolute;left:9889;top:10152;width:291;height:2" coordorigin="9889,10152" coordsize="291,0" path="m9889,10152l10181,10152e" filled="f" stroked="t" strokeweight=".469586pt" strokecolor="#383838">
                <v:path arrowok="t"/>
              </v:shape>
            </v:group>
            <v:group style="position:absolute;left:10068;top:10149;width:1446;height:2" coordorigin="10068,10149" coordsize="1446,2">
              <v:shape style="position:absolute;left:10068;top:10149;width:1446;height:2" coordorigin="10068,10149" coordsize="1446,0" path="m10068,10149l11514,10149e" filled="f" stroked="t" strokeweight=".704379pt" strokecolor="#4F4F4F">
                <v:path arrowok="t"/>
              </v:shape>
            </v:group>
            <v:group style="position:absolute;left:441;top:10112;width:2;height:5421" coordorigin="441,10112" coordsize="2,5421">
              <v:shape style="position:absolute;left:441;top:10112;width:2;height:5421" coordorigin="441,10112" coordsize="0,5421" path="m441,15533l441,10112e" filled="f" stroked="t" strokeweight=".704379pt" strokecolor="#545454">
                <v:path arrowok="t"/>
              </v:shape>
            </v:group>
            <v:group style="position:absolute;left:958;top:10631;width:2597;height:2" coordorigin="958,10631" coordsize="2597,2">
              <v:shape style="position:absolute;left:958;top:10631;width:2597;height:2" coordorigin="958,10631" coordsize="2597,0" path="m958,10631l3555,10631e" filled="f" stroked="t" strokeweight=".704379pt" strokecolor="#545454">
                <v:path arrowok="t"/>
              </v:shape>
            </v:group>
            <v:group style="position:absolute;left:3480;top:10629;width:244;height:2" coordorigin="3480,10629" coordsize="244,2">
              <v:shape style="position:absolute;left:3480;top:10629;width:244;height:2" coordorigin="3480,10629" coordsize="244,0" path="m3480,10629l3724,10629e" filled="f" stroked="t" strokeweight=".469586pt" strokecolor="#3B3B3B">
                <v:path arrowok="t"/>
              </v:shape>
            </v:group>
            <v:group style="position:absolute;left:3667;top:10627;width:7847;height:2" coordorigin="3667,10627" coordsize="7847,2">
              <v:shape style="position:absolute;left:3667;top:10627;width:7847;height:2" coordorigin="3667,10627" coordsize="7847,0" path="m3667,10627l11514,10627e" filled="f" stroked="t" strokeweight=".704379pt" strokecolor="#545454">
                <v:path arrowok="t"/>
              </v:shape>
            </v:group>
            <v:group style="position:absolute;left:437;top:10591;width:2;height:4610" coordorigin="437,10591" coordsize="2,4610">
              <v:shape style="position:absolute;left:437;top:10591;width:2;height:4610" coordorigin="437,10591" coordsize="0,4610" path="m437,15201l437,10591e" filled="f" stroked="t" strokeweight=".469586pt" strokecolor="#4F4F4F">
                <v:path arrowok="t"/>
              </v:shape>
            </v:group>
            <v:group style="position:absolute;left:427;top:10695;width:2;height:142" coordorigin="427,10695" coordsize="2,142">
              <v:shape style="position:absolute;left:427;top:10695;width:2;height:142" coordorigin="427,10695" coordsize="0,142" path="m427,10838l427,10695e" filled="f" stroked="t" strokeweight=".704379pt" strokecolor="#3F3F3F">
                <v:path arrowok="t"/>
              </v:shape>
            </v:group>
            <v:group style="position:absolute;left:427;top:10843;width:11087;height:2" coordorigin="427,10843" coordsize="11087,2">
              <v:shape style="position:absolute;left:427;top:10843;width:11087;height:2" coordorigin="427,10843" coordsize="11087,0" path="m427,10843l11514,10843e" filled="f" stroked="t" strokeweight=".704379pt" strokecolor="#545454">
                <v:path arrowok="t"/>
              </v:shape>
            </v:group>
            <v:group style="position:absolute;left:11481;top:10695;width:2;height:142" coordorigin="11481,10695" coordsize="2,142">
              <v:shape style="position:absolute;left:11481;top:10695;width:2;height:142" coordorigin="11481,10695" coordsize="0,142" path="m11481,10838l11481,10695e" filled="f" stroked="t" strokeweight=".234793pt" strokecolor="#444444">
                <v:path arrowok="t"/>
              </v:shape>
            </v:group>
            <v:group style="position:absolute;left:1094;top:10824;width:2;height:247" coordorigin="1094,10824" coordsize="2,247">
              <v:shape style="position:absolute;left:1094;top:10824;width:2;height:247" coordorigin="1094,10824" coordsize="0,247" path="m1094,11070l1094,10824e" filled="f" stroked="t" strokeweight=".234793pt" strokecolor="#545454">
                <v:path arrowok="t"/>
              </v:shape>
            </v:group>
            <v:group style="position:absolute;left:1789;top:10843;width:2;height:1125" coordorigin="1789,10843" coordsize="2,1125">
              <v:shape style="position:absolute;left:1789;top:10843;width:2;height:1125" coordorigin="1789,10843" coordsize="0,1125" path="m1789,11968l1789,10843e" filled="f" stroked="t" strokeweight=".704379pt" strokecolor="#4B4B4B">
                <v:path arrowok="t"/>
              </v:shape>
            </v:group>
            <v:group style="position:absolute;left:427;top:11075;width:11087;height:2" coordorigin="427,11075" coordsize="11087,2">
              <v:shape style="position:absolute;left:427;top:11075;width:11087;height:2" coordorigin="427,11075" coordsize="11087,0" path="m427,11075l11514,11075e" filled="f" stroked="t" strokeweight=".704379pt" strokecolor="#4F4F4F">
                <v:path arrowok="t"/>
              </v:shape>
            </v:group>
            <v:group style="position:absolute;left:7398;top:10828;width:2;height:1980" coordorigin="7398,10828" coordsize="2,1980">
              <v:shape style="position:absolute;left:7398;top:10828;width:2;height:1980" coordorigin="7398,10828" coordsize="0,1980" path="m7398,12808l7398,10828e" filled="f" stroked="t" strokeweight=".704379pt" strokecolor="#545454">
                <v:path arrowok="t"/>
              </v:shape>
            </v:group>
            <v:group style="position:absolute;left:11481;top:10824;width:2;height:247" coordorigin="11481,10824" coordsize="2,247">
              <v:shape style="position:absolute;left:11481;top:10824;width:2;height:247" coordorigin="11481,10824" coordsize="0,247" path="m11481,11070l11481,10824e" filled="f" stroked="t" strokeweight=".234793pt" strokecolor="#606060">
                <v:path arrowok="t"/>
              </v:shape>
            </v:group>
            <v:group style="position:absolute;left:1094;top:11056;width:2;height:456" coordorigin="1094,11056" coordsize="2,456">
              <v:shape style="position:absolute;left:1094;top:11056;width:2;height:456" coordorigin="1094,11056" coordsize="0,456" path="m1094,11512l1094,11056e" filled="f" stroked="t" strokeweight=".234793pt" strokecolor="#676767">
                <v:path arrowok="t"/>
              </v:shape>
            </v:group>
            <v:group style="position:absolute;left:1094;top:11512;width:2;height:1457" coordorigin="1094,11512" coordsize="2,1457">
              <v:shape style="position:absolute;left:1094;top:11512;width:2;height:1457" coordorigin="1094,11512" coordsize="0,1457" path="m1094,12969l1094,11512e" filled="f" stroked="t" strokeweight=".234793pt" strokecolor="#000000">
                <v:path arrowok="t"/>
              </v:shape>
            </v:group>
            <v:group style="position:absolute;left:11512;top:11688;width:2;height:3000" coordorigin="11512,11688" coordsize="2,3000">
              <v:shape style="position:absolute;left:11512;top:11688;width:2;height:3000" coordorigin="11512,11688" coordsize="0,3000" path="m11512,14688l11512,11688e" filled="f" stroked="t" strokeweight=".704379pt" strokecolor="#707070">
                <v:path arrowok="t"/>
              </v:shape>
            </v:group>
            <v:group style="position:absolute;left:1789;top:11911;width:2;height:142" coordorigin="1789,11911" coordsize="2,142">
              <v:shape style="position:absolute;left:1789;top:11911;width:2;height:142" coordorigin="1789,11911" coordsize="0,142" path="m1789,12053l1789,11911e" filled="f" stroked="t" strokeweight=".469586pt" strokecolor="#383838">
                <v:path arrowok="t"/>
              </v:shape>
            </v:group>
            <v:group style="position:absolute;left:11481;top:11939;width:2;height:180" coordorigin="11481,11939" coordsize="2,180">
              <v:shape style="position:absolute;left:11481;top:11939;width:2;height:180" coordorigin="11481,11939" coordsize="0,180" path="m11481,12120l11481,11939e" filled="f" stroked="t" strokeweight=".234793pt" strokecolor="#000000">
                <v:path arrowok="t"/>
              </v:shape>
            </v:group>
            <v:group style="position:absolute;left:1789;top:11996;width:2;height:380" coordorigin="1789,11996" coordsize="2,380">
              <v:shape style="position:absolute;left:1789;top:11996;width:2;height:380" coordorigin="1789,11996" coordsize="0,380" path="m1789,12376l1789,11996e" filled="f" stroked="t" strokeweight=".704379pt" strokecolor="#4F4F4F">
                <v:path arrowok="t"/>
              </v:shape>
            </v:group>
            <v:group style="position:absolute;left:1789;top:12319;width:2;height:195" coordorigin="1789,12319" coordsize="2,195">
              <v:shape style="position:absolute;left:1789;top:12319;width:2;height:195" coordorigin="1789,12319" coordsize="0,195" path="m1789,12514l1789,12319e" filled="f" stroked="t" strokeweight=".469586pt" strokecolor="#2B2B2B">
                <v:path arrowok="t"/>
              </v:shape>
            </v:group>
            <v:group style="position:absolute;left:11481;top:12347;width:2;height:2217" coordorigin="11481,12347" coordsize="2,2217">
              <v:shape style="position:absolute;left:11481;top:12347;width:2;height:2217" coordorigin="11481,12347" coordsize="0,2217" path="m11481,14564l11481,12347e" filled="f" stroked="t" strokeweight=".234793pt" strokecolor="#000000">
                <v:path arrowok="t"/>
              </v:shape>
            </v:group>
            <v:group style="position:absolute;left:1791;top:12457;width:2;height:1491" coordorigin="1791,12457" coordsize="2,1491">
              <v:shape style="position:absolute;left:1791;top:12457;width:2;height:1491" coordorigin="1791,12457" coordsize="0,1491" path="m1791,13947l1791,12457e" filled="f" stroked="t" strokeweight=".704379pt" strokecolor="#4F4F4F">
                <v:path arrowok="t"/>
              </v:shape>
            </v:group>
            <v:group style="position:absolute;left:2444;top:12457;width:2;height:242" coordorigin="2444,12457" coordsize="2,242">
              <v:shape style="position:absolute;left:2444;top:12457;width:2;height:242" coordorigin="2444,12457" coordsize="0,242" path="m2444,12699l2444,12457e" filled="f" stroked="t" strokeweight=".234793pt" strokecolor="#2F2F2F">
                <v:path arrowok="t"/>
              </v:shape>
            </v:group>
            <v:group style="position:absolute;left:2442;top:12642;width:2;height:356" coordorigin="2442,12642" coordsize="2,356">
              <v:shape style="position:absolute;left:2442;top:12642;width:2;height:356" coordorigin="2442,12642" coordsize="0,356" path="m2442,12998l2442,12642e" filled="f" stroked="t" strokeweight=".469586pt" strokecolor="#4F4F4F">
                <v:path arrowok="t"/>
              </v:shape>
            </v:group>
            <v:group style="position:absolute;left:441;top:12751;width:2;height:128" coordorigin="441,12751" coordsize="2,128">
              <v:shape style="position:absolute;left:441;top:12751;width:2;height:128" coordorigin="441,12751" coordsize="0,128" path="m441,12879l441,12751e" filled="f" stroked="t" strokeweight=".469586pt" strokecolor="#343434">
                <v:path arrowok="t"/>
              </v:shape>
            </v:group>
            <v:group style="position:absolute;left:7401;top:12751;width:2;height:128" coordorigin="7401,12751" coordsize="2,128">
              <v:shape style="position:absolute;left:7401;top:12751;width:2;height:128" coordorigin="7401,12751" coordsize="0,128" path="m7401,12879l7401,12751e" filled="f" stroked="t" strokeweight=".469586pt" strokecolor="#3B3B3B">
                <v:path arrowok="t"/>
              </v:shape>
            </v:group>
            <v:group style="position:absolute;left:423;top:13192;width:1366;height:2" coordorigin="423,13192" coordsize="1366,2">
              <v:shape style="position:absolute;left:423;top:13192;width:1366;height:2" coordorigin="423,13192" coordsize="1366,0" path="m423,13192l1789,13192e" filled="f" stroked="t" strokeweight=".234793pt" strokecolor="#4F4F4F">
                <v:path arrowok="t"/>
              </v:shape>
            </v:group>
            <v:group style="position:absolute;left:1094;top:12969;width:2;height:228" coordorigin="1094,12969" coordsize="2,228">
              <v:shape style="position:absolute;left:1094;top:12969;width:2;height:228" coordorigin="1094,12969" coordsize="0,228" path="m1094,13197l1094,12969e" filled="f" stroked="t" strokeweight=".234793pt" strokecolor="#484848">
                <v:path arrowok="t"/>
              </v:shape>
            </v:group>
            <v:group style="position:absolute;left:1775;top:13192;width:643;height:2" coordorigin="1775,13192" coordsize="643,2">
              <v:shape style="position:absolute;left:1775;top:13192;width:643;height:2" coordorigin="1775,13192" coordsize="643,0" path="m1775,13192l2418,13192e" filled="f" stroked="t" strokeweight=".234793pt" strokecolor="#646464">
                <v:path arrowok="t"/>
              </v:shape>
            </v:group>
            <v:group style="position:absolute;left:2444;top:12941;width:2;height:285" coordorigin="2444,12941" coordsize="2,285">
              <v:shape style="position:absolute;left:2444;top:12941;width:2;height:285" coordorigin="2444,12941" coordsize="0,285" path="m2444,13226l2444,12941e" filled="f" stroked="t" strokeweight=".234793pt" strokecolor="#2B2B2B">
                <v:path arrowok="t"/>
              </v:shape>
            </v:group>
            <v:group style="position:absolute;left:7405;top:12822;width:2;height:1305" coordorigin="7405,12822" coordsize="2,1305">
              <v:shape style="position:absolute;left:7405;top:12822;width:2;height:1305" coordorigin="7405,12822" coordsize="0,1305" path="m7405,14128l7405,12822e" filled="f" stroked="t" strokeweight=".704379pt" strokecolor="#575757">
                <v:path arrowok="t"/>
              </v:shape>
            </v:group>
            <v:group style="position:absolute;left:1094;top:13192;width:2;height:2317" coordorigin="1094,13192" coordsize="2,2317">
              <v:shape style="position:absolute;left:1094;top:13192;width:2;height:2317" coordorigin="1094,13192" coordsize="0,2317" path="m1094,15509l1094,13192e" filled="f" stroked="t" strokeweight=".234793pt" strokecolor="#000000">
                <v:path arrowok="t"/>
              </v:shape>
            </v:group>
            <v:group style="position:absolute;left:2442;top:13164;width:2;height:783" coordorigin="2442,13164" coordsize="2,783">
              <v:shape style="position:absolute;left:2442;top:13164;width:2;height:783" coordorigin="2442,13164" coordsize="0,783" path="m2442,13947l2442,13164e" filled="f" stroked="t" strokeweight=".234793pt" strokecolor="#4B4B4B">
                <v:path arrowok="t"/>
              </v:shape>
            </v:group>
            <v:group style="position:absolute;left:2444;top:13558;width:2;height:114" coordorigin="2444,13558" coordsize="2,114">
              <v:shape style="position:absolute;left:2444;top:13558;width:2;height:114" coordorigin="2444,13558" coordsize="0,114" path="m2444,13672l2444,13558e" filled="f" stroked="t" strokeweight=".234793pt" strokecolor="#343434">
                <v:path arrowok="t"/>
              </v:shape>
            </v:group>
            <v:group style="position:absolute;left:444;top:13615;width:2;height:641" coordorigin="444,13615" coordsize="2,641">
              <v:shape style="position:absolute;left:444;top:13615;width:2;height:641" coordorigin="444,13615" coordsize="0,641" path="m444,14256l444,13615e" filled="f" stroked="t" strokeweight=".704379pt" strokecolor="#575757">
                <v:path arrowok="t"/>
              </v:shape>
            </v:group>
            <v:group style="position:absolute;left:1794;top:13890;width:2;height:237" coordorigin="1794,13890" coordsize="2,237">
              <v:shape style="position:absolute;left:1794;top:13890;width:2;height:237" coordorigin="1794,13890" coordsize="0,237" path="m1794,14128l1794,13890e" filled="f" stroked="t" strokeweight=".469586pt" strokecolor="#2B2B2B">
                <v:path arrowok="t"/>
              </v:shape>
            </v:group>
            <v:group style="position:absolute;left:2442;top:13890;width:2;height:123" coordorigin="2442,13890" coordsize="2,123">
              <v:shape style="position:absolute;left:2442;top:13890;width:2;height:123" coordorigin="2442,13890" coordsize="0,123" path="m2442,14014l2442,13890e" filled="f" stroked="t" strokeweight=".469586pt" strokecolor="#6B6B6B">
                <v:path arrowok="t"/>
              </v:shape>
            </v:group>
            <v:group style="position:absolute;left:1796;top:14071;width:2;height:1453" coordorigin="1796,14071" coordsize="2,1453">
              <v:shape style="position:absolute;left:1796;top:14071;width:2;height:1453" coordorigin="1796,14071" coordsize="0,1453" path="m1796,15523l1796,14071e" filled="f" stroked="t" strokeweight=".704379pt" strokecolor="#4B4B4B">
                <v:path arrowok="t"/>
              </v:shape>
            </v:group>
            <v:group style="position:absolute;left:7410;top:14071;width:2;height:185" coordorigin="7410,14071" coordsize="2,185">
              <v:shape style="position:absolute;left:7410;top:14071;width:2;height:185" coordorigin="7410,14071" coordsize="0,185" path="m7410,14256l7410,14071e" filled="f" stroked="t" strokeweight=".469586pt" strokecolor="#3B3B3B">
                <v:path arrowok="t"/>
              </v:shape>
            </v:group>
            <v:group style="position:absolute;left:446;top:14199;width:2;height:275" coordorigin="446,14199" coordsize="2,275">
              <v:shape style="position:absolute;left:446;top:14199;width:2;height:275" coordorigin="446,14199" coordsize="0,275" path="m446,14474l446,14199e" filled="f" stroked="t" strokeweight=".469586pt" strokecolor="#3B3B3B">
                <v:path arrowok="t"/>
              </v:shape>
            </v:group>
            <v:group style="position:absolute;left:7410;top:14199;width:2;height:1315" coordorigin="7410,14199" coordsize="2,1315">
              <v:shape style="position:absolute;left:7410;top:14199;width:2;height:1315" coordorigin="7410,14199" coordsize="0,1315" path="m7410,15514l7410,14199e" filled="f" stroked="t" strokeweight=".704379pt" strokecolor="#575757">
                <v:path arrowok="t"/>
              </v:shape>
            </v:group>
            <v:group style="position:absolute;left:448;top:14536;width:2;height:997" coordorigin="448,14536" coordsize="2,997">
              <v:shape style="position:absolute;left:448;top:14536;width:2;height:997" coordorigin="448,14536" coordsize="0,997" path="m448,15533l448,14536e" filled="f" stroked="t" strokeweight=".704379pt" strokecolor="#545454">
                <v:path arrowok="t"/>
              </v:shape>
            </v:group>
            <v:group style="position:absolute;left:2444;top:14147;width:2;height:328" coordorigin="2444,14147" coordsize="2,328">
              <v:shape style="position:absolute;left:2444;top:14147;width:2;height:328" coordorigin="2444,14147" coordsize="0,328" path="m2444,14474l2444,14147e" filled="f" stroked="t" strokeweight=".234793pt" strokecolor="#4F4F54">
                <v:path arrowok="t"/>
              </v:shape>
            </v:group>
            <v:group style="position:absolute;left:2414;top:14446;width:2;height:119" coordorigin="2414,14446" coordsize="2,119">
              <v:shape style="position:absolute;left:2414;top:14446;width:2;height:119" coordorigin="2414,14446" coordsize="0,119" path="m2414,14564l2414,14446e" filled="f" stroked="t" strokeweight=".234793pt" strokecolor="#000000">
                <v:path arrowok="t"/>
              </v:shape>
            </v:group>
            <v:group style="position:absolute;left:2414;top:14564;width:2;height:945" coordorigin="2414,14564" coordsize="2,945">
              <v:shape style="position:absolute;left:2414;top:14564;width:2;height:945" coordorigin="2414,14564" coordsize="0,945" path="m2414,15509l2414,14564e" filled="f" stroked="t" strokeweight=".234793pt" strokecolor="#8C8C8C">
                <v:path arrowok="t"/>
              </v:shape>
            </v:group>
            <v:group style="position:absolute;left:3667;top:15511;width:263;height:2" coordorigin="3667,15511" coordsize="263,2">
              <v:shape style="position:absolute;left:3667;top:15511;width:263;height:2" coordorigin="3667,15511" coordsize="263,0" path="m3667,15511l3930,15511e" filled="f" stroked="t" strokeweight=".469586pt" strokecolor="#3B3B3B">
                <v:path arrowok="t"/>
              </v:shape>
            </v:group>
            <v:group style="position:absolute;left:441;top:15511;width:11106;height:2" coordorigin="441,15511" coordsize="11106,2">
              <v:shape style="position:absolute;left:441;top:15511;width:11106;height:2" coordorigin="441,15511" coordsize="11106,0" path="m441,15511l11547,15511e" filled="f" stroked="t" strokeweight=".704379pt" strokecolor="#575757">
                <v:path arrowok="t"/>
              </v:shape>
            </v:group>
            <v:group style="position:absolute;left:11481;top:14564;width:2;height:945" coordorigin="11481,14564" coordsize="2,945">
              <v:shape style="position:absolute;left:11481;top:14564;width:2;height:945" coordorigin="11481,14564" coordsize="0,945" path="m11481,15509l11481,14564e" filled="f" stroked="t" strokeweight=".234793pt" strokecolor="#7C7C7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848541pt;margin-top:.613356pt;width:9.21856pt;height:16pt;mso-position-horizontal-relative:page;mso-position-vertical-relative:paragraph;z-index:-15396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8E8E8E"/>
                      <w:spacing w:val="0"/>
                      <w:w w:val="51"/>
                    </w:rPr>
                    <w:t>....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2"/>
        </w:rPr>
        <w:t>::ı::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65" w:lineRule="exact"/>
        <w:ind w:right="-88"/>
        <w:jc w:val="left"/>
        <w:tabs>
          <w:tab w:pos="2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B6B8B8"/>
          <w:w w:val="41"/>
        </w:rPr>
        <w:t>.</w:t>
      </w:r>
      <w:r>
        <w:rPr>
          <w:rFonts w:ascii="Arial" w:hAnsi="Arial" w:cs="Arial" w:eastAsia="Arial"/>
          <w:sz w:val="22"/>
          <w:szCs w:val="22"/>
          <w:color w:val="B6B8B8"/>
          <w:spacing w:val="-6"/>
          <w:w w:val="42"/>
        </w:rPr>
        <w:t>·</w:t>
      </w:r>
      <w:r>
        <w:rPr>
          <w:rFonts w:ascii="Arial" w:hAnsi="Arial" w:cs="Arial" w:eastAsia="Arial"/>
          <w:sz w:val="22"/>
          <w:szCs w:val="22"/>
          <w:color w:val="B6B8B8"/>
          <w:spacing w:val="-19"/>
          <w:w w:val="149"/>
        </w:rPr>
        <w:t>·</w:t>
      </w:r>
      <w:r>
        <w:rPr>
          <w:rFonts w:ascii="Arial" w:hAnsi="Arial" w:cs="Arial" w:eastAsia="Arial"/>
          <w:sz w:val="22"/>
          <w:szCs w:val="22"/>
          <w:color w:val="8E8E8E"/>
          <w:spacing w:val="0"/>
          <w:w w:val="84"/>
        </w:rPr>
        <w:t>:</w:t>
      </w:r>
      <w:r>
        <w:rPr>
          <w:rFonts w:ascii="Arial" w:hAnsi="Arial" w:cs="Arial" w:eastAsia="Arial"/>
          <w:sz w:val="22"/>
          <w:szCs w:val="22"/>
          <w:color w:val="8E8E8E"/>
          <w:spacing w:val="-2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600"/>
          <w:b/>
          <w:bCs/>
        </w:rPr>
        <w:t>·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93"/>
          <w:b/>
          <w:bCs/>
        </w:rPr>
        <w:t>lgt</w:t>
      </w:r>
      <w:r>
        <w:rPr>
          <w:rFonts w:ascii="Arial" w:hAnsi="Arial" w:cs="Arial" w:eastAsia="Arial"/>
          <w:sz w:val="22"/>
          <w:szCs w:val="22"/>
          <w:color w:val="383838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50"/>
        </w:rPr>
        <w:t>A'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50"/>
        </w:rPr>
        <w:t>\WJııı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26"/>
          <w:w w:val="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208"/>
        </w:rPr>
        <w:t>i</w:t>
      </w:r>
      <w:r>
        <w:rPr>
          <w:rFonts w:ascii="Arial" w:hAnsi="Arial" w:cs="Arial" w:eastAsia="Arial"/>
          <w:sz w:val="18"/>
          <w:szCs w:val="18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KANATLAR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37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6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8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6" w:after="0" w:line="128" w:lineRule="exact"/>
        <w:ind w:right="-20"/>
        <w:jc w:val="left"/>
        <w:tabs>
          <w:tab w:pos="440" w:val="left"/>
          <w:tab w:pos="11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7585A8"/>
          <w:spacing w:val="0"/>
          <w:w w:val="134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585A8"/>
          <w:spacing w:val="0"/>
          <w:w w:val="134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585A8"/>
          <w:spacing w:val="5"/>
          <w:w w:val="134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6B8B8"/>
          <w:spacing w:val="0"/>
          <w:w w:val="134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6B8B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B6B8B8"/>
          <w:spacing w:val="0"/>
          <w:w w:val="42"/>
          <w:position w:val="-2"/>
        </w:rPr>
        <w:t>_</w:t>
      </w:r>
      <w:r>
        <w:rPr>
          <w:rFonts w:ascii="Times New Roman" w:hAnsi="Times New Roman" w:cs="Times New Roman" w:eastAsia="Times New Roman"/>
          <w:sz w:val="13"/>
          <w:szCs w:val="13"/>
          <w:color w:val="B6B8B8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0"/>
          <w:w w:val="296"/>
          <w:position w:val="-2"/>
        </w:rPr>
        <w:t>!</w:t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600"/>
          <w:position w:val="-2"/>
        </w:rPr>
        <w:t>./'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488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B6B8B8"/>
          <w:spacing w:val="-30"/>
          <w:w w:val="137"/>
          <w:position w:val="1"/>
        </w:rPr>
        <w:t>.</w:t>
      </w:r>
      <w:r>
        <w:rPr>
          <w:rFonts w:ascii="Arial" w:hAnsi="Arial" w:cs="Arial" w:eastAsia="Arial"/>
          <w:sz w:val="17"/>
          <w:szCs w:val="17"/>
          <w:color w:val="707070"/>
          <w:spacing w:val="-52"/>
          <w:w w:val="207"/>
          <w:position w:val="1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160"/>
          <w:cols w:num="3" w:equalWidth="0">
            <w:col w:w="446" w:space="2072"/>
            <w:col w:w="3602" w:space="3249"/>
            <w:col w:w="209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522" w:right="42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951572pt;margin-top:-16.064877pt;width:36.915002pt;height:53.5pt;mso-position-horizontal-relative:page;mso-position-vertical-relative:paragraph;z-index:-15393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1"/>
                    <w:jc w:val="left"/>
                    <w:rPr>
                      <w:rFonts w:ascii="Times New Roman" w:hAnsi="Times New Roman" w:cs="Times New Roman" w:eastAsia="Times New Roman"/>
                      <w:sz w:val="107"/>
                      <w:szCs w:val="10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1F2121"/>
                      <w:spacing w:val="0"/>
                      <w:w w:val="138"/>
                      <w:position w:val="-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3638" w:right="43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06" w:lineRule="exact"/>
        <w:ind w:left="790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1F2121"/>
          <w:spacing w:val="0"/>
          <w:w w:val="100"/>
          <w:position w:val="-1"/>
        </w:rPr>
        <w:t>!ZMIR</w:t>
      </w:r>
      <w:r>
        <w:rPr>
          <w:rFonts w:ascii="Arial" w:hAnsi="Arial" w:cs="Arial" w:eastAsia="Arial"/>
          <w:sz w:val="17"/>
          <w:szCs w:val="17"/>
          <w:color w:val="1F212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1F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2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5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4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8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4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558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2121"/>
          <w:spacing w:val="0"/>
          <w:w w:val="69"/>
          <w:position w:val="3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1F212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212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6"/>
          <w:w w:val="114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4"/>
          <w:position w:val="-4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4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4"/>
          <w:position w:val="-4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60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1F2121"/>
          <w:spacing w:val="0"/>
          <w:w w:val="83"/>
          <w:position w:val="1"/>
        </w:rPr>
        <w:t>BELEDIYESI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7" w:right="-20"/>
        <w:jc w:val="left"/>
        <w:tabs>
          <w:tab w:pos="1480" w:val="left"/>
          <w:tab w:pos="3000" w:val="left"/>
          <w:tab w:pos="536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30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19:15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77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2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507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916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4"/>
          <w:position w:val="0"/>
        </w:rPr>
        <w:t>81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4" w:lineRule="exact"/>
        <w:ind w:left="136" w:right="-20"/>
        <w:jc w:val="left"/>
        <w:tabs>
          <w:tab w:pos="1500" w:val="left"/>
          <w:tab w:pos="3020" w:val="left"/>
          <w:tab w:pos="436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5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6"/>
          <w:position w:val="-1"/>
        </w:rPr>
        <w:t>:3345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6"/>
          <w:position w:val="-1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4"/>
          <w:position w:val="-1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5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99"/>
          <w:position w:val="-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40" w:bottom="280" w:left="460" w:right="200"/>
        </w:sectPr>
      </w:pPr>
      <w:rPr/>
    </w:p>
    <w:p>
      <w:pPr>
        <w:spacing w:before="19" w:after="0" w:line="240" w:lineRule="auto"/>
        <w:ind w:left="136" w:right="-6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Zeytinalanı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5298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4"/>
        </w:rPr>
        <w:t>No:20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17" w:right="-69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94"/>
        </w:rPr>
        <w:t>IDoğru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Zeytinalanı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5298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4"/>
        </w:rPr>
        <w:t>No:20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61" w:lineRule="auto"/>
        <w:ind w:left="5" w:right="5020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</w:rPr>
        <w:t>URLNİZM1R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7"/>
        </w:rPr>
        <w:t>URLNtZMİR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  <w:cols w:num="2" w:equalWidth="0">
            <w:col w:w="4888" w:space="142"/>
            <w:col w:w="6230"/>
          </w:cols>
        </w:sectPr>
      </w:pPr>
      <w:rPr/>
    </w:p>
    <w:p>
      <w:pPr>
        <w:spacing w:before="0" w:after="0" w:line="214" w:lineRule="exact"/>
        <w:ind w:left="132" w:right="-20"/>
        <w:jc w:val="left"/>
        <w:tabs>
          <w:tab w:pos="1480" w:val="left"/>
          <w:tab w:pos="398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3.690674pt;margin-top:-22.263281pt;width:27.486012pt;height:67pt;mso-position-horizontal-relative:page;mso-position-vertical-relative:paragraph;z-index:-15389" type="#_x0000_t202" filled="f" stroked="f">
            <v:textbox inset="0,0,0,0">
              <w:txbxContent>
                <w:p>
                  <w:pPr>
                    <w:spacing w:before="0" w:after="0" w:line="1340" w:lineRule="exact"/>
                    <w:ind w:right="-241"/>
                    <w:jc w:val="left"/>
                    <w:rPr>
                      <w:rFonts w:ascii="Arial" w:hAnsi="Arial" w:cs="Arial" w:eastAsia="Arial"/>
                      <w:sz w:val="134"/>
                      <w:szCs w:val="134"/>
                    </w:rPr>
                  </w:pPr>
                  <w:rPr/>
                  <w:r>
                    <w:rPr>
                      <w:rFonts w:ascii="Arial" w:hAnsi="Arial" w:cs="Arial" w:eastAsia="Arial"/>
                      <w:sz w:val="134"/>
                      <w:szCs w:val="134"/>
                      <w:color w:val="A3A3A5"/>
                      <w:spacing w:val="-18"/>
                      <w:w w:val="9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34"/>
                      <w:szCs w:val="134"/>
                      <w:color w:val="343436"/>
                      <w:spacing w:val="0"/>
                      <w:w w:val="142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34"/>
                      <w:szCs w:val="13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3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Sımfı: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SlNIFI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7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1" w:lineRule="exact"/>
        <w:ind w:left="132" w:right="-20"/>
        <w:jc w:val="left"/>
        <w:tabs>
          <w:tab w:pos="34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43436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43436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6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2121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1F2121"/>
          <w:spacing w:val="-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F212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F212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9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1"/>
          <w:w w:val="11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9"/>
          <w:position w:val="-3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left="34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  <w:position w:val="-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6" w:lineRule="exact"/>
        <w:ind w:left="3814" w:right="-20"/>
        <w:jc w:val="left"/>
        <w:tabs>
          <w:tab w:pos="4280" w:val="left"/>
          <w:tab w:pos="4880" w:val="left"/>
          <w:tab w:pos="53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1F2121"/>
          <w:spacing w:val="0"/>
          <w:w w:val="100"/>
          <w:position w:val="2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1F2121"/>
          <w:spacing w:val="-5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1F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1F2121"/>
          <w:spacing w:val="0"/>
          <w:w w:val="100"/>
          <w:position w:val="2"/>
        </w:rPr>
      </w:r>
      <w:r>
        <w:rPr>
          <w:rFonts w:ascii="Arial" w:hAnsi="Arial" w:cs="Arial" w:eastAsia="Arial"/>
          <w:sz w:val="48"/>
          <w:szCs w:val="48"/>
          <w:color w:val="343436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343436"/>
          <w:spacing w:val="-68"/>
          <w:w w:val="53"/>
          <w:position w:val="-3"/>
        </w:rPr>
        <w:t> </w:t>
      </w:r>
      <w:r>
        <w:rPr>
          <w:rFonts w:ascii="Arial" w:hAnsi="Arial" w:cs="Arial" w:eastAsia="Arial"/>
          <w:sz w:val="48"/>
          <w:szCs w:val="48"/>
          <w:color w:val="34343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343436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343436"/>
          <w:spacing w:val="-68"/>
          <w:w w:val="53"/>
          <w:position w:val="-3"/>
        </w:rPr>
        <w:t> </w:t>
      </w:r>
      <w:r>
        <w:rPr>
          <w:rFonts w:ascii="Arial" w:hAnsi="Arial" w:cs="Arial" w:eastAsia="Arial"/>
          <w:sz w:val="48"/>
          <w:szCs w:val="48"/>
          <w:color w:val="34343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343436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A3A3A5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A3A3A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A3A3A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0"/>
          <w:w w:val="100"/>
          <w:position w:val="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6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9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2"/>
          <w:w w:val="119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9"/>
          <w:position w:val="6"/>
        </w:rPr>
        <w:t>19:25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17" w:right="-20"/>
        <w:jc w:val="left"/>
        <w:tabs>
          <w:tab w:pos="210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1F2121"/>
          <w:w w:val="57"/>
          <w:position w:val="2"/>
        </w:rPr>
        <w:t>l</w:t>
      </w:r>
      <w:r>
        <w:rPr>
          <w:rFonts w:ascii="Arial" w:hAnsi="Arial" w:cs="Arial" w:eastAsia="Arial"/>
          <w:sz w:val="29"/>
          <w:szCs w:val="29"/>
          <w:color w:val="1F2121"/>
          <w:spacing w:val="2"/>
          <w:w w:val="57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6"/>
          <w:position w:val="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7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42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4"/>
          <w:w w:val="1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4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8"/>
          <w:w w:val="1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Atilla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VLI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1"/>
          <w:position w:val="1"/>
        </w:rPr>
        <w:t>jKrracı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7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Atilla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8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4"/>
          <w:w w:val="10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3"/>
          <w:position w:val="1"/>
        </w:rPr>
        <w:t>VLI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2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6"/>
          <w:spacing w:val="0"/>
          <w:w w:val="165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43436"/>
          <w:spacing w:val="14"/>
          <w:w w:val="1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6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6"/>
          <w:spacing w:val="-25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5"/>
        </w:rPr>
        <w:t>ÖZÇELiK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2030" w:right="-20"/>
        <w:jc w:val="left"/>
        <w:tabs>
          <w:tab w:pos="460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83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8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5"/>
          <w:w w:val="1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8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1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19:15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7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20"/>
          <w:position w:val="0"/>
        </w:rPr>
        <w:t>19:23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</w:sectPr>
      </w:pPr>
      <w:rPr/>
    </w:p>
    <w:p>
      <w:pPr>
        <w:spacing w:before="0" w:after="0" w:line="240" w:lineRule="auto"/>
        <w:ind w:left="1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w w:val="116"/>
        </w:rPr>
        <w:t>Pid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92"/>
          <w:position w:val="-1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5"/>
          <w:position w:val="-1"/>
        </w:rPr>
        <w:t>6154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  <w:cols w:num="2" w:equalWidth="0">
            <w:col w:w="611" w:space="1418"/>
            <w:col w:w="9231"/>
          </w:cols>
        </w:sectPr>
      </w:pPr>
      <w:rPr/>
    </w:p>
    <w:p>
      <w:pPr>
        <w:spacing w:before="9" w:after="0" w:line="240" w:lineRule="auto"/>
        <w:ind w:left="117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!Eki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526" w:right="44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30" w:lineRule="atLeast"/>
        <w:ind w:left="2053" w:right="4141" w:firstLine="2494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</w:sectPr>
      </w:pPr>
      <w:rPr/>
    </w:p>
    <w:p>
      <w:pPr>
        <w:spacing w:before="0" w:after="0" w:line="254" w:lineRule="exact"/>
        <w:ind w:left="117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43436"/>
          <w:w w:val="56"/>
          <w:position w:val="1"/>
        </w:rPr>
        <w:t>f</w:t>
      </w:r>
      <w:r>
        <w:rPr>
          <w:rFonts w:ascii="Arial" w:hAnsi="Arial" w:cs="Arial" w:eastAsia="Arial"/>
          <w:sz w:val="27"/>
          <w:szCs w:val="27"/>
          <w:color w:val="343436"/>
          <w:spacing w:val="6"/>
          <w:w w:val="5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4"/>
          <w:position w:val="1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22"/>
          <w:position w:val="1"/>
        </w:rPr>
        <w:t>Ebp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4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17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6"/>
          <w:spacing w:val="0"/>
          <w:w w:val="100"/>
          <w:i/>
        </w:rPr>
        <w:t>ır</w:t>
      </w:r>
      <w:r>
        <w:rPr>
          <w:rFonts w:ascii="Arial" w:hAnsi="Arial" w:cs="Arial" w:eastAsia="Arial"/>
          <w:sz w:val="19"/>
          <w:szCs w:val="19"/>
          <w:color w:val="343436"/>
          <w:spacing w:val="0"/>
          <w:w w:val="100"/>
          <w:i/>
        </w:rPr>
        <w:t>  </w:t>
      </w:r>
      <w:r>
        <w:rPr>
          <w:rFonts w:ascii="Arial" w:hAnsi="Arial" w:cs="Arial" w:eastAsia="Arial"/>
          <w:sz w:val="19"/>
          <w:szCs w:val="19"/>
          <w:color w:val="343436"/>
          <w:spacing w:val="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nişse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2030" w:right="-8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43436"/>
          <w:w w:val="68"/>
        </w:rPr>
        <w:t>l</w:t>
      </w:r>
      <w:r>
        <w:rPr>
          <w:rFonts w:ascii="Arial" w:hAnsi="Arial" w:cs="Arial" w:eastAsia="Arial"/>
          <w:sz w:val="27"/>
          <w:szCs w:val="27"/>
          <w:color w:val="343436"/>
          <w:spacing w:val="-9"/>
          <w:w w:val="6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3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1F2121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1F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sonel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  <w:cols w:num="2" w:equalWidth="0">
            <w:col w:w="4123" w:space="406"/>
            <w:col w:w="6731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20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17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triple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üçünc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durnarılı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2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36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561" w:right="38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Söndüernede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99" w:lineRule="exact"/>
        <w:ind w:left="136" w:right="-20"/>
        <w:jc w:val="left"/>
        <w:tabs>
          <w:tab w:pos="2040" w:val="left"/>
          <w:tab w:pos="4540" w:val="left"/>
          <w:tab w:pos="642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Söndüerne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söndüerne</w:t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8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2"/>
          <w:position w:val="-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2"/>
          <w:w w:val="92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-8"/>
          <w:w w:val="138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-2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9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"/>
          <w:w w:val="99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1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left="4590" w:right="-20"/>
        <w:jc w:val="left"/>
        <w:tabs>
          <w:tab w:pos="6420" w:val="left"/>
          <w:tab w:pos="79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5"/>
          <w:position w:val="3"/>
        </w:rPr>
        <w:t>0,2m3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4"/>
          <w:szCs w:val="14"/>
          <w:color w:val="4D4F52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D4F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D4F52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343436"/>
          <w:spacing w:val="0"/>
          <w:w w:val="7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11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3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triple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üçünc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solda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odası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8"/>
        </w:rPr>
        <w:t>mutfak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8" w:lineRule="auto"/>
        <w:ind w:left="120" w:right="68" w:firstLine="-23"/>
        <w:jc w:val="center"/>
        <w:tabs>
          <w:tab w:pos="2020" w:val="left"/>
          <w:tab w:pos="10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8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oısmında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ARÇELi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aspiratö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ARÇELi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43436"/>
          <w:spacing w:val="0"/>
          <w:w w:val="100"/>
        </w:rPr>
        <w:t>üst</w:t>
      </w:r>
      <w:r>
        <w:rPr>
          <w:rFonts w:ascii="Arial" w:hAnsi="Arial" w:cs="Arial" w:eastAsia="Arial"/>
          <w:sz w:val="16"/>
          <w:szCs w:val="16"/>
          <w:color w:val="343436"/>
          <w:spacing w:val="0"/>
          <w:w w:val="100"/>
        </w:rPr>
        <w:t>U</w:t>
      </w:r>
      <w:r>
        <w:rPr>
          <w:rFonts w:ascii="Arial" w:hAnsi="Arial" w:cs="Arial" w:eastAsia="Arial"/>
          <w:sz w:val="16"/>
          <w:szCs w:val="16"/>
          <w:color w:val="343436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434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ocak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43436"/>
          <w:spacing w:val="0"/>
          <w:w w:val="248"/>
        </w:rPr>
        <w:t>I</w:t>
      </w:r>
      <w:r>
        <w:rPr>
          <w:rFonts w:ascii="Arial" w:hAnsi="Arial" w:cs="Arial" w:eastAsia="Arial"/>
          <w:sz w:val="16"/>
          <w:szCs w:val="16"/>
          <w:color w:val="343436"/>
          <w:spacing w:val="-61"/>
          <w:w w:val="2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6"/>
        </w:rPr>
        <w:t>ade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BEK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sebiU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dotapiarı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muhtel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evin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avaoları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iste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6"/>
        </w:rPr>
        <w:t>etleilenrne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gördüğü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edilwştir.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51" w:lineRule="auto"/>
        <w:ind w:left="2049" w:right="5241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BİNAD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:3.00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ADA:4.50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7.500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1" w:lineRule="auto"/>
        <w:ind w:left="176" w:right="100" w:firstLine="184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Xangı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triple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üçünc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solda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9"/>
        </w:rPr>
        <w:t>ikinci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5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5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3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pdası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aspiratörü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87"/>
        </w:rPr>
        <w:t>ırmıı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aspiratörü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kablolarında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0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5"/>
        </w:rPr>
        <w:t>çıkm1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olabilecegi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6" w:right="-20"/>
        <w:jc w:val="left"/>
        <w:tabs>
          <w:tab w:pos="204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s:.-.ortalı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4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3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-21"/>
          <w:w w:val="12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2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24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4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34" w:lineRule="exact"/>
        <w:ind w:left="136" w:right="4578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:v.ıngı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1F2121"/>
          <w:spacing w:val="0"/>
          <w:w w:val="98"/>
        </w:rPr>
        <w:t>'</w:t>
      </w:r>
      <w:r>
        <w:rPr>
          <w:rFonts w:ascii="Arial" w:hAnsi="Arial" w:cs="Arial" w:eastAsia="Arial"/>
          <w:sz w:val="24"/>
          <w:szCs w:val="24"/>
          <w:color w:val="1F2121"/>
          <w:spacing w:val="-2"/>
          <w:w w:val="9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98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Atilla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VL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2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15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-2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exact"/>
        <w:ind w:left="151" w:right="-20"/>
        <w:jc w:val="left"/>
        <w:tabs>
          <w:tab w:pos="204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frarih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5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0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5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5"/>
          <w:w w:val="105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1F2121"/>
          <w:spacing w:val="2"/>
          <w:w w:val="20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77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14" w:lineRule="exact"/>
        <w:ind w:left="241" w:right="-20"/>
        <w:jc w:val="left"/>
        <w:tabs>
          <w:tab w:pos="104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0"/>
          <w:position w:val="-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</w:sectPr>
      </w:pPr>
      <w:rPr/>
    </w:p>
    <w:p>
      <w:pPr>
        <w:spacing w:before="0" w:after="0" w:line="726" w:lineRule="exact"/>
        <w:ind w:right="-20"/>
        <w:jc w:val="right"/>
        <w:rPr>
          <w:rFonts w:ascii="Arial" w:hAnsi="Arial" w:cs="Arial" w:eastAsia="Arial"/>
          <w:sz w:val="127"/>
          <w:szCs w:val="127"/>
        </w:rPr>
      </w:pPr>
      <w:rPr/>
      <w:r>
        <w:rPr>
          <w:rFonts w:ascii="Arial" w:hAnsi="Arial" w:cs="Arial" w:eastAsia="Arial"/>
          <w:sz w:val="127"/>
          <w:szCs w:val="127"/>
          <w:color w:val="1F2121"/>
          <w:w w:val="34"/>
          <w:position w:val="-54"/>
        </w:rPr>
        <w:t>,</w:t>
      </w:r>
      <w:r>
        <w:rPr>
          <w:rFonts w:ascii="Arial" w:hAnsi="Arial" w:cs="Arial" w:eastAsia="Arial"/>
          <w:sz w:val="127"/>
          <w:szCs w:val="127"/>
          <w:color w:val="1F2121"/>
          <w:spacing w:val="-485"/>
          <w:w w:val="34"/>
          <w:position w:val="-54"/>
        </w:rPr>
        <w:t>T</w:t>
      </w:r>
      <w:r>
        <w:rPr>
          <w:rFonts w:ascii="Arial" w:hAnsi="Arial" w:cs="Arial" w:eastAsia="Arial"/>
          <w:sz w:val="127"/>
          <w:szCs w:val="127"/>
          <w:color w:val="343436"/>
          <w:spacing w:val="-485"/>
          <w:w w:val="156"/>
          <w:position w:val="-54"/>
        </w:rPr>
      </w:r>
      <w:r>
        <w:rPr>
          <w:rFonts w:ascii="Arial" w:hAnsi="Arial" w:cs="Arial" w:eastAsia="Arial"/>
          <w:sz w:val="127"/>
          <w:szCs w:val="127"/>
          <w:color w:val="343436"/>
          <w:spacing w:val="-231"/>
          <w:w w:val="156"/>
          <w:shadow/>
          <w:position w:val="-54"/>
        </w:rPr>
        <w:t>:</w:t>
      </w:r>
      <w:r>
        <w:rPr>
          <w:rFonts w:ascii="Arial" w:hAnsi="Arial" w:cs="Arial" w:eastAsia="Arial"/>
          <w:sz w:val="127"/>
          <w:szCs w:val="127"/>
          <w:color w:val="343436"/>
          <w:spacing w:val="-231"/>
          <w:w w:val="156"/>
          <w:shadow/>
          <w:position w:val="-54"/>
        </w:rPr>
      </w:r>
      <w:r>
        <w:rPr>
          <w:rFonts w:ascii="Arial" w:hAnsi="Arial" w:cs="Arial" w:eastAsia="Arial"/>
          <w:sz w:val="127"/>
          <w:szCs w:val="127"/>
          <w:color w:val="343436"/>
          <w:spacing w:val="-231"/>
          <w:w w:val="156"/>
          <w:shadow/>
          <w:position w:val="-54"/>
        </w:rPr>
      </w:r>
      <w:r>
        <w:rPr>
          <w:rFonts w:ascii="Arial" w:hAnsi="Arial" w:cs="Arial" w:eastAsia="Arial"/>
          <w:sz w:val="127"/>
          <w:szCs w:val="127"/>
          <w:color w:val="4D4F52"/>
          <w:spacing w:val="-189"/>
          <w:w w:val="30"/>
          <w:shadow/>
          <w:position w:val="-54"/>
        </w:rPr>
        <w:t>l</w:t>
      </w:r>
      <w:r>
        <w:rPr>
          <w:rFonts w:ascii="Arial" w:hAnsi="Arial" w:cs="Arial" w:eastAsia="Arial"/>
          <w:sz w:val="127"/>
          <w:szCs w:val="127"/>
          <w:color w:val="4D4F52"/>
          <w:spacing w:val="-189"/>
          <w:w w:val="30"/>
          <w:shadow/>
          <w:position w:val="-54"/>
        </w:rPr>
      </w:r>
      <w:r>
        <w:rPr>
          <w:rFonts w:ascii="Arial" w:hAnsi="Arial" w:cs="Arial" w:eastAsia="Arial"/>
          <w:sz w:val="127"/>
          <w:szCs w:val="127"/>
          <w:color w:val="4D4F52"/>
          <w:spacing w:val="-189"/>
          <w:w w:val="30"/>
          <w:position w:val="-54"/>
        </w:rPr>
      </w:r>
      <w:r>
        <w:rPr>
          <w:rFonts w:ascii="Arial" w:hAnsi="Arial" w:cs="Arial" w:eastAsia="Arial"/>
          <w:sz w:val="127"/>
          <w:szCs w:val="127"/>
          <w:color w:val="4D4F52"/>
          <w:spacing w:val="-189"/>
          <w:w w:val="30"/>
          <w:position w:val="-54"/>
        </w:rPr>
      </w:r>
      <w:r>
        <w:rPr>
          <w:rFonts w:ascii="Arial" w:hAnsi="Arial" w:cs="Arial" w:eastAsia="Arial"/>
          <w:sz w:val="127"/>
          <w:szCs w:val="127"/>
          <w:color w:val="1F2121"/>
          <w:spacing w:val="-129"/>
          <w:w w:val="34"/>
          <w:position w:val="-54"/>
        </w:rPr>
        <w:t>:</w:t>
      </w:r>
      <w:r>
        <w:rPr>
          <w:rFonts w:ascii="Arial" w:hAnsi="Arial" w:cs="Arial" w:eastAsia="Arial"/>
          <w:sz w:val="127"/>
          <w:szCs w:val="127"/>
          <w:color w:val="4D4F52"/>
          <w:spacing w:val="-757"/>
          <w:w w:val="29"/>
          <w:position w:val="-54"/>
        </w:rPr>
        <w:t>G</w:t>
      </w:r>
      <w:r>
        <w:rPr>
          <w:rFonts w:ascii="Arial" w:hAnsi="Arial" w:cs="Arial" w:eastAsia="Arial"/>
          <w:sz w:val="127"/>
          <w:szCs w:val="127"/>
          <w:color w:val="1F2121"/>
          <w:spacing w:val="0"/>
          <w:w w:val="34"/>
          <w:position w:val="-54"/>
        </w:rPr>
        <w:t>:</w:t>
      </w:r>
      <w:r>
        <w:rPr>
          <w:rFonts w:ascii="Arial" w:hAnsi="Arial" w:cs="Arial" w:eastAsia="Arial"/>
          <w:sz w:val="127"/>
          <w:szCs w:val="127"/>
          <w:color w:val="000000"/>
          <w:spacing w:val="0"/>
          <w:w w:val="100"/>
          <w:position w:val="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94" w:lineRule="exact"/>
        <w:ind w:right="-20"/>
        <w:jc w:val="left"/>
        <w:tabs>
          <w:tab w:pos="31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-2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  <w:position w:val="6"/>
        </w:rPr>
      </w:r>
      <w:r>
        <w:rPr>
          <w:rFonts w:ascii="Arial" w:hAnsi="Arial" w:cs="Arial" w:eastAsia="Arial"/>
          <w:sz w:val="27"/>
          <w:szCs w:val="27"/>
          <w:color w:val="4D4F52"/>
          <w:spacing w:val="0"/>
          <w:w w:val="73"/>
          <w:position w:val="-4"/>
        </w:rPr>
        <w:t>2</w:t>
      </w:r>
      <w:r>
        <w:rPr>
          <w:rFonts w:ascii="Arial" w:hAnsi="Arial" w:cs="Arial" w:eastAsia="Arial"/>
          <w:sz w:val="27"/>
          <w:szCs w:val="27"/>
          <w:color w:val="4D4F52"/>
          <w:spacing w:val="16"/>
          <w:w w:val="73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4D4F52"/>
          <w:spacing w:val="0"/>
          <w:w w:val="73"/>
          <w:position w:val="-4"/>
        </w:rPr>
        <w:t>J</w:t>
      </w:r>
      <w:r>
        <w:rPr>
          <w:rFonts w:ascii="Arial" w:hAnsi="Arial" w:cs="Arial" w:eastAsia="Arial"/>
          <w:sz w:val="26"/>
          <w:szCs w:val="26"/>
          <w:color w:val="4D4F52"/>
          <w:spacing w:val="12"/>
          <w:w w:val="73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4D4F52"/>
          <w:spacing w:val="0"/>
          <w:w w:val="51"/>
          <w:position w:val="-4"/>
        </w:rPr>
        <w:t>MaYı</w:t>
      </w:r>
      <w:r>
        <w:rPr>
          <w:rFonts w:ascii="Arial" w:hAnsi="Arial" w:cs="Arial" w:eastAsia="Arial"/>
          <w:sz w:val="24"/>
          <w:szCs w:val="24"/>
          <w:color w:val="4D4F52"/>
          <w:spacing w:val="0"/>
          <w:w w:val="51"/>
          <w:position w:val="-4"/>
        </w:rPr>
        <w:t>s</w:t>
      </w:r>
      <w:r>
        <w:rPr>
          <w:rFonts w:ascii="Arial" w:hAnsi="Arial" w:cs="Arial" w:eastAsia="Arial"/>
          <w:sz w:val="24"/>
          <w:szCs w:val="24"/>
          <w:color w:val="4D4F52"/>
          <w:spacing w:val="0"/>
          <w:w w:val="51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4D4F52"/>
          <w:spacing w:val="5"/>
          <w:w w:val="51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4D4F52"/>
          <w:spacing w:val="0"/>
          <w:w w:val="77"/>
          <w:position w:val="-4"/>
        </w:rPr>
        <w:t>7</w:t>
      </w:r>
      <w:r>
        <w:rPr>
          <w:rFonts w:ascii="Arial" w:hAnsi="Arial" w:cs="Arial" w:eastAsia="Arial"/>
          <w:sz w:val="24"/>
          <w:szCs w:val="24"/>
          <w:color w:val="4D4F52"/>
          <w:spacing w:val="-1"/>
          <w:w w:val="77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4D4F52"/>
          <w:spacing w:val="0"/>
          <w:w w:val="77"/>
          <w:position w:val="-4"/>
        </w:rPr>
        <w:t>17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2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3"/>
          <w:position w:val="1"/>
        </w:rPr>
        <w:t>Eb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3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9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13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  <w:cols w:num="2" w:equalWidth="0">
            <w:col w:w="2813" w:space="2535"/>
            <w:col w:w="5912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2" w:after="0" w:line="542" w:lineRule="exact"/>
        <w:ind w:right="-157"/>
        <w:jc w:val="left"/>
        <w:tabs>
          <w:tab w:pos="1400" w:val="left"/>
          <w:tab w:pos="3820" w:val="left"/>
          <w:tab w:pos="4900" w:val="left"/>
        </w:tabs>
        <w:rPr>
          <w:rFonts w:ascii="Times New Roman" w:hAnsi="Times New Roman" w:cs="Times New Roman" w:eastAsia="Times New Roman"/>
          <w:sz w:val="78"/>
          <w:szCs w:val="78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4D4F52"/>
          <w:w w:val="110"/>
          <w:position w:val="-17"/>
        </w:rPr>
        <w:t>2.</w:t>
      </w:r>
      <w:r>
        <w:rPr>
          <w:rFonts w:ascii="Arial" w:hAnsi="Arial" w:cs="Arial" w:eastAsia="Arial"/>
          <w:sz w:val="25"/>
          <w:szCs w:val="25"/>
          <w:color w:val="4D4F52"/>
          <w:w w:val="100"/>
          <w:position w:val="-17"/>
        </w:rPr>
        <w:t> </w:t>
      </w:r>
      <w:r>
        <w:rPr>
          <w:rFonts w:ascii="Arial" w:hAnsi="Arial" w:cs="Arial" w:eastAsia="Arial"/>
          <w:sz w:val="25"/>
          <w:szCs w:val="25"/>
          <w:color w:val="4D4F52"/>
          <w:spacing w:val="-8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2121"/>
          <w:spacing w:val="0"/>
          <w:w w:val="121"/>
          <w:position w:val="-10"/>
        </w:rPr>
        <w:t>OSTA</w:t>
      </w:r>
      <w:r>
        <w:rPr>
          <w:rFonts w:ascii="Times New Roman" w:hAnsi="Times New Roman" w:cs="Times New Roman" w:eastAsia="Times New Roman"/>
          <w:sz w:val="21"/>
          <w:szCs w:val="21"/>
          <w:color w:val="1F2121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1F2121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1"/>
          <w:szCs w:val="21"/>
          <w:color w:val="4D4F52"/>
          <w:spacing w:val="0"/>
          <w:w w:val="100"/>
          <w:position w:val="-10"/>
        </w:rPr>
        <w:t>PlAR</w:t>
      </w:r>
      <w:r>
        <w:rPr>
          <w:rFonts w:ascii="Times New Roman" w:hAnsi="Times New Roman" w:cs="Times New Roman" w:eastAsia="Times New Roman"/>
          <w:sz w:val="21"/>
          <w:szCs w:val="21"/>
          <w:color w:val="4D4F52"/>
          <w:spacing w:val="2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F52"/>
          <w:spacing w:val="0"/>
          <w:w w:val="85"/>
          <w:position w:val="-1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D4F52"/>
          <w:spacing w:val="11"/>
          <w:w w:val="85"/>
          <w:position w:val="-1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43436"/>
          <w:spacing w:val="-4"/>
          <w:w w:val="143"/>
          <w:position w:val="-1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D4F52"/>
          <w:spacing w:val="0"/>
          <w:w w:val="117"/>
          <w:position w:val="-10"/>
        </w:rPr>
        <w:t>RI</w:t>
      </w:r>
      <w:r>
        <w:rPr>
          <w:rFonts w:ascii="Times New Roman" w:hAnsi="Times New Roman" w:cs="Times New Roman" w:eastAsia="Times New Roman"/>
          <w:sz w:val="21"/>
          <w:szCs w:val="21"/>
          <w:color w:val="4D4F52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F52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78"/>
          <w:szCs w:val="78"/>
          <w:color w:val="565D93"/>
          <w:spacing w:val="0"/>
          <w:w w:val="56"/>
          <w:position w:val="-30"/>
        </w:rPr>
        <w:t>'];_</w:t>
      </w:r>
      <w:r>
        <w:rPr>
          <w:rFonts w:ascii="Times New Roman" w:hAnsi="Times New Roman" w:cs="Times New Roman" w:eastAsia="Times New Roman"/>
          <w:sz w:val="78"/>
          <w:szCs w:val="78"/>
          <w:color w:val="565D93"/>
          <w:spacing w:val="0"/>
          <w:w w:val="57"/>
          <w:position w:val="-30"/>
        </w:rPr>
      </w:r>
      <w:r>
        <w:rPr>
          <w:rFonts w:ascii="Times New Roman" w:hAnsi="Times New Roman" w:cs="Times New Roman" w:eastAsia="Times New Roman"/>
          <w:sz w:val="78"/>
          <w:szCs w:val="78"/>
          <w:color w:val="565D93"/>
          <w:spacing w:val="0"/>
          <w:w w:val="57"/>
          <w:u w:val="thick" w:color="5B64AF"/>
          <w:position w:val="-30"/>
        </w:rPr>
        <w:t>r</w:t>
      </w:r>
      <w:r>
        <w:rPr>
          <w:rFonts w:ascii="Times New Roman" w:hAnsi="Times New Roman" w:cs="Times New Roman" w:eastAsia="Times New Roman"/>
          <w:sz w:val="78"/>
          <w:szCs w:val="78"/>
          <w:color w:val="565D93"/>
          <w:spacing w:val="0"/>
          <w:w w:val="57"/>
          <w:u w:val="thick" w:color="5B64AF"/>
          <w:position w:val="-30"/>
        </w:rPr>
      </w:r>
      <w:r>
        <w:rPr>
          <w:rFonts w:ascii="Times New Roman" w:hAnsi="Times New Roman" w:cs="Times New Roman" w:eastAsia="Times New Roman"/>
          <w:sz w:val="78"/>
          <w:szCs w:val="78"/>
          <w:color w:val="565D93"/>
          <w:spacing w:val="0"/>
          <w:w w:val="100"/>
          <w:u w:val="thick" w:color="5B64AF"/>
          <w:position w:val="-30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565D93"/>
          <w:spacing w:val="0"/>
          <w:w w:val="100"/>
          <w:u w:val="thick" w:color="5B64AF"/>
          <w:position w:val="-30"/>
        </w:rPr>
        <w:tab/>
      </w:r>
      <w:r>
        <w:rPr>
          <w:rFonts w:ascii="Times New Roman" w:hAnsi="Times New Roman" w:cs="Times New Roman" w:eastAsia="Times New Roman"/>
          <w:sz w:val="78"/>
          <w:szCs w:val="78"/>
          <w:color w:val="565D93"/>
          <w:spacing w:val="0"/>
          <w:w w:val="100"/>
          <w:u w:val="thick" w:color="5B64AF"/>
          <w:position w:val="-30"/>
        </w:rPr>
      </w:r>
      <w:r>
        <w:rPr>
          <w:rFonts w:ascii="Times New Roman" w:hAnsi="Times New Roman" w:cs="Times New Roman" w:eastAsia="Times New Roman"/>
          <w:sz w:val="78"/>
          <w:szCs w:val="78"/>
          <w:color w:val="565D93"/>
          <w:spacing w:val="0"/>
          <w:w w:val="100"/>
          <w:position w:val="-30"/>
        </w:rPr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62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D4F52"/>
          <w:spacing w:val="0"/>
          <w:w w:val="93"/>
          <w:i/>
        </w:rPr>
        <w:t>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7" w:lineRule="exact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3436"/>
          <w:w w:val="78"/>
          <w:position w:val="-5"/>
        </w:rPr>
        <w:t>it</w:t>
      </w:r>
      <w:r>
        <w:rPr>
          <w:rFonts w:ascii="Times New Roman" w:hAnsi="Times New Roman" w:cs="Times New Roman" w:eastAsia="Times New Roman"/>
          <w:sz w:val="29"/>
          <w:szCs w:val="29"/>
          <w:color w:val="343436"/>
          <w:spacing w:val="-54"/>
          <w:w w:val="79"/>
          <w:position w:val="-5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4D4F52"/>
          <w:spacing w:val="0"/>
          <w:w w:val="49"/>
          <w:position w:val="-5"/>
        </w:rPr>
        <w:t>ıı</w:t>
      </w:r>
      <w:r>
        <w:rPr>
          <w:rFonts w:ascii="Times New Roman" w:hAnsi="Times New Roman" w:cs="Times New Roman" w:eastAsia="Times New Roman"/>
          <w:sz w:val="29"/>
          <w:szCs w:val="29"/>
          <w:color w:val="4D4F52"/>
          <w:spacing w:val="-2"/>
          <w:w w:val="50"/>
          <w:position w:val="-5"/>
        </w:rPr>
        <w:t>J</w:t>
      </w:r>
      <w:r>
        <w:rPr>
          <w:rFonts w:ascii="Arial" w:hAnsi="Arial" w:cs="Arial" w:eastAsia="Arial"/>
          <w:sz w:val="10"/>
          <w:szCs w:val="10"/>
          <w:color w:val="696B6B"/>
          <w:spacing w:val="-69"/>
          <w:w w:val="86"/>
          <w:i/>
          <w:position w:val="-7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4D4F52"/>
          <w:spacing w:val="0"/>
          <w:w w:val="49"/>
          <w:position w:val="-5"/>
        </w:rPr>
        <w:t>.iiO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87" w:lineRule="atLeast"/>
        <w:ind w:right="-20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0.419891pt;margin-top:14.181709pt;width:9.152902pt;height:16.891511pt;mso-position-horizontal-relative:page;mso-position-vertical-relative:paragraph;z-index:-15395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left="77" w:right="-2"/>
                    <w:jc w:val="center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4D4F52"/>
                      <w:spacing w:val="0"/>
                      <w:w w:val="66"/>
                      <w:i/>
                      <w:position w:val="-2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91" w:lineRule="exact"/>
                    <w:ind w:left="-28" w:right="29"/>
                    <w:jc w:val="center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3A3A5"/>
                      <w:spacing w:val="0"/>
                      <w:w w:val="289"/>
                      <w:position w:val="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9"/>
          <w:szCs w:val="39"/>
          <w:color w:val="696B6B"/>
          <w:spacing w:val="0"/>
          <w:w w:val="49"/>
          <w:i/>
        </w:rPr>
        <w:t>-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0" w:after="0" w:line="198" w:lineRule="exact"/>
        <w:ind w:left="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F52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25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23"/>
          <w:szCs w:val="23"/>
          <w:color w:val="343436"/>
          <w:spacing w:val="10"/>
          <w:w w:val="90"/>
          <w:position w:val="-11"/>
        </w:rPr>
        <w:t>B</w:t>
      </w:r>
      <w:r>
        <w:rPr>
          <w:rFonts w:ascii="Arial" w:hAnsi="Arial" w:cs="Arial" w:eastAsia="Arial"/>
          <w:sz w:val="23"/>
          <w:szCs w:val="23"/>
          <w:color w:val="4D4F52"/>
          <w:spacing w:val="-53"/>
          <w:w w:val="81"/>
          <w:position w:val="-11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858385"/>
          <w:spacing w:val="0"/>
          <w:w w:val="70"/>
          <w:position w:val="-13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858385"/>
          <w:spacing w:val="-23"/>
          <w:w w:val="71"/>
          <w:position w:val="-13"/>
        </w:rPr>
        <w:t>"</w:t>
      </w:r>
      <w:r>
        <w:rPr>
          <w:rFonts w:ascii="Arial" w:hAnsi="Arial" w:cs="Arial" w:eastAsia="Arial"/>
          <w:sz w:val="23"/>
          <w:szCs w:val="23"/>
          <w:color w:val="4D4F52"/>
          <w:spacing w:val="-40"/>
          <w:w w:val="81"/>
          <w:position w:val="-11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858385"/>
          <w:spacing w:val="0"/>
          <w:w w:val="71"/>
          <w:position w:val="-13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858385"/>
          <w:spacing w:val="-21"/>
          <w:w w:val="71"/>
          <w:position w:val="-13"/>
        </w:rPr>
        <w:t>r</w:t>
      </w:r>
      <w:r>
        <w:rPr>
          <w:rFonts w:ascii="Arial" w:hAnsi="Arial" w:cs="Arial" w:eastAsia="Arial"/>
          <w:sz w:val="23"/>
          <w:szCs w:val="23"/>
          <w:color w:val="4D4F52"/>
          <w:spacing w:val="-53"/>
          <w:w w:val="81"/>
          <w:position w:val="-11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A3A3A5"/>
          <w:spacing w:val="0"/>
          <w:w w:val="52"/>
          <w:position w:val="-13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A3A3A5"/>
          <w:spacing w:val="-15"/>
          <w:w w:val="100"/>
          <w:position w:val="-13"/>
        </w:rPr>
        <w:t> </w:t>
      </w:r>
      <w:r>
        <w:rPr>
          <w:rFonts w:ascii="Arial" w:hAnsi="Arial" w:cs="Arial" w:eastAsia="Arial"/>
          <w:sz w:val="23"/>
          <w:szCs w:val="23"/>
          <w:color w:val="4D4F52"/>
          <w:spacing w:val="0"/>
          <w:w w:val="82"/>
          <w:position w:val="-11"/>
        </w:rPr>
        <w:t>iii</w:t>
      </w:r>
      <w:r>
        <w:rPr>
          <w:rFonts w:ascii="Arial" w:hAnsi="Arial" w:cs="Arial" w:eastAsia="Arial"/>
          <w:sz w:val="23"/>
          <w:szCs w:val="23"/>
          <w:color w:val="4D4F52"/>
          <w:spacing w:val="-43"/>
          <w:w w:val="82"/>
          <w:position w:val="-11"/>
        </w:rPr>
        <w:t>i</w:t>
      </w:r>
      <w:r>
        <w:rPr>
          <w:rFonts w:ascii="Times New Roman" w:hAnsi="Times New Roman" w:cs="Times New Roman" w:eastAsia="Times New Roman"/>
          <w:sz w:val="11"/>
          <w:szCs w:val="11"/>
          <w:color w:val="B5B5B8"/>
          <w:spacing w:val="3"/>
          <w:w w:val="66"/>
          <w:position w:val="-13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4D4F52"/>
          <w:spacing w:val="1"/>
          <w:w w:val="217"/>
          <w:position w:val="-1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-10"/>
          <w:w w:val="147"/>
          <w:position w:val="-13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858385"/>
          <w:spacing w:val="0"/>
          <w:w w:val="101"/>
          <w:position w:val="-13"/>
        </w:rPr>
        <w:t>'/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  <w:cols w:num="4" w:equalWidth="0">
            <w:col w:w="811" w:space="939"/>
            <w:col w:w="4904" w:space="1609"/>
            <w:col w:w="663" w:space="42"/>
            <w:col w:w="2292"/>
          </w:cols>
        </w:sectPr>
      </w:pPr>
      <w:rPr/>
    </w:p>
    <w:p>
      <w:pPr>
        <w:spacing w:before="0" w:after="0" w:line="253" w:lineRule="atLeast"/>
        <w:ind w:left="1864" w:right="-81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073578pt;margin-top:3.970439pt;width:7.00077pt;height:8.5pt;mso-position-horizontal-relative:page;mso-position-vertical-relative:paragraph;z-index:-15388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12A8E"/>
                      <w:w w:val="105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12A8E"/>
                      <w:w w:val="10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9.569153pt;margin-top:14.882643pt;width:19.471032pt;height:53pt;mso-position-horizontal-relative:page;mso-position-vertical-relative:paragraph;z-index:-15387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Times New Roman" w:hAnsi="Times New Roman" w:cs="Times New Roman" w:eastAsia="Times New Roman"/>
                      <w:sz w:val="106"/>
                      <w:szCs w:val="10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363D70"/>
                      <w:spacing w:val="-36"/>
                      <w:w w:val="2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65D93"/>
                      <w:spacing w:val="0"/>
                      <w:w w:val="95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4D4F52"/>
          <w:spacing w:val="-37"/>
          <w:w w:val="54"/>
          <w:position w:val="2"/>
        </w:rPr>
        <w:t>.</w:t>
      </w:r>
      <w:r>
        <w:rPr>
          <w:rFonts w:ascii="Arial" w:hAnsi="Arial" w:cs="Arial" w:eastAsia="Arial"/>
          <w:sz w:val="26"/>
          <w:szCs w:val="26"/>
          <w:color w:val="343436"/>
          <w:spacing w:val="-7"/>
          <w:w w:val="181"/>
          <w:position w:val="2"/>
        </w:rPr>
        <w:t>.</w:t>
      </w:r>
      <w:r>
        <w:rPr>
          <w:rFonts w:ascii="Arial" w:hAnsi="Arial" w:cs="Arial" w:eastAsia="Arial"/>
          <w:sz w:val="26"/>
          <w:szCs w:val="26"/>
          <w:color w:val="B5B5B8"/>
          <w:spacing w:val="0"/>
          <w:w w:val="145"/>
          <w:position w:val="2"/>
        </w:rPr>
        <w:t>.</w:t>
      </w:r>
      <w:r>
        <w:rPr>
          <w:rFonts w:ascii="Arial" w:hAnsi="Arial" w:cs="Arial" w:eastAsia="Arial"/>
          <w:sz w:val="26"/>
          <w:szCs w:val="26"/>
          <w:color w:val="B5B5B8"/>
          <w:spacing w:val="-45"/>
          <w:w w:val="100"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1F2121"/>
          <w:spacing w:val="0"/>
          <w:w w:val="100"/>
          <w:position w:val="0"/>
        </w:rPr>
        <w:t>Hüseyin</w:t>
      </w:r>
      <w:r>
        <w:rPr>
          <w:rFonts w:ascii="Arial" w:hAnsi="Arial" w:cs="Arial" w:eastAsia="Arial"/>
          <w:sz w:val="21"/>
          <w:szCs w:val="21"/>
          <w:color w:val="1F2121"/>
          <w:spacing w:val="39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4D4F52"/>
          <w:spacing w:val="0"/>
          <w:w w:val="100"/>
          <w:position w:val="0"/>
        </w:rPr>
        <w:t>AKlOPRAK</w:t>
      </w:r>
      <w:r>
        <w:rPr>
          <w:rFonts w:ascii="Arial" w:hAnsi="Arial" w:cs="Arial" w:eastAsia="Arial"/>
          <w:sz w:val="21"/>
          <w:szCs w:val="21"/>
          <w:color w:val="4D4F52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21"/>
          <w:szCs w:val="21"/>
          <w:color w:val="4D4F52"/>
          <w:spacing w:val="24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43436"/>
          <w:spacing w:val="0"/>
          <w:w w:val="179"/>
          <w:position w:val="0"/>
        </w:rPr>
        <w:t>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3" w:lineRule="atLeast"/>
        <w:ind w:left="1781" w:right="-20"/>
        <w:jc w:val="left"/>
        <w:tabs>
          <w:tab w:pos="2780" w:val="left"/>
          <w:tab w:pos="30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212A8E"/>
          <w:w w:val="97"/>
          <w:i/>
        </w:rPr>
        <w:t>{</w:t>
      </w:r>
      <w:r>
        <w:rPr>
          <w:rFonts w:ascii="Times New Roman" w:hAnsi="Times New Roman" w:cs="Times New Roman" w:eastAsia="Times New Roman"/>
          <w:sz w:val="39"/>
          <w:szCs w:val="39"/>
          <w:color w:val="212A8E"/>
          <w:spacing w:val="-39"/>
          <w:w w:val="97"/>
          <w:i/>
        </w:rPr>
        <w:t>l</w:t>
      </w:r>
      <w:r>
        <w:rPr>
          <w:rFonts w:ascii="Times New Roman" w:hAnsi="Times New Roman" w:cs="Times New Roman" w:eastAsia="Times New Roman"/>
          <w:sz w:val="39"/>
          <w:szCs w:val="39"/>
          <w:color w:val="B5B5B8"/>
          <w:spacing w:val="0"/>
          <w:w w:val="56"/>
          <w:i/>
        </w:rPr>
        <w:t>·</w:t>
      </w:r>
      <w:r>
        <w:rPr>
          <w:rFonts w:ascii="Times New Roman" w:hAnsi="Times New Roman" w:cs="Times New Roman" w:eastAsia="Times New Roman"/>
          <w:sz w:val="39"/>
          <w:szCs w:val="39"/>
          <w:color w:val="B5B5B8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B5B5B8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858385"/>
          <w:spacing w:val="0"/>
          <w:w w:val="146"/>
          <w:i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858385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58385"/>
          <w:spacing w:val="0"/>
          <w:w w:val="100"/>
          <w:i/>
        </w:rPr>
      </w:r>
      <w:r>
        <w:rPr>
          <w:rFonts w:ascii="Arial" w:hAnsi="Arial" w:cs="Arial" w:eastAsia="Arial"/>
          <w:sz w:val="12"/>
          <w:szCs w:val="12"/>
          <w:color w:val="A3A3A5"/>
          <w:spacing w:val="0"/>
          <w:w w:val="116"/>
        </w:rPr>
        <w:t>ı</w:t>
      </w:r>
      <w:r>
        <w:rPr>
          <w:rFonts w:ascii="Arial" w:hAnsi="Arial" w:cs="Arial" w:eastAsia="Arial"/>
          <w:sz w:val="12"/>
          <w:szCs w:val="12"/>
          <w:color w:val="A3A3A5"/>
          <w:spacing w:val="-20"/>
          <w:w w:val="116"/>
        </w:rPr>
        <w:t>.</w:t>
      </w:r>
      <w:r>
        <w:rPr>
          <w:rFonts w:ascii="Arial" w:hAnsi="Arial" w:cs="Arial" w:eastAsia="Arial"/>
          <w:sz w:val="12"/>
          <w:szCs w:val="12"/>
          <w:color w:val="858385"/>
          <w:spacing w:val="0"/>
          <w:w w:val="175"/>
        </w:rPr>
        <w:t>!•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  <w:cols w:num="2" w:equalWidth="0">
            <w:col w:w="4336" w:space="2186"/>
            <w:col w:w="4738"/>
          </w:cols>
        </w:sectPr>
      </w:pPr>
      <w:rPr/>
    </w:p>
    <w:p>
      <w:pPr>
        <w:spacing w:before="0" w:after="0" w:line="151" w:lineRule="atLeast"/>
        <w:ind w:right="-20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63D70"/>
          <w:spacing w:val="0"/>
          <w:w w:val="46"/>
        </w:rPr>
        <w:t>o;</w:t>
      </w:r>
      <w:r>
        <w:rPr>
          <w:rFonts w:ascii="Times New Roman" w:hAnsi="Times New Roman" w:cs="Times New Roman" w:eastAsia="Times New Roman"/>
          <w:sz w:val="31"/>
          <w:szCs w:val="31"/>
          <w:color w:val="363D70"/>
          <w:spacing w:val="0"/>
          <w:w w:val="46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363D70"/>
          <w:spacing w:val="15"/>
          <w:w w:val="46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65D93"/>
          <w:spacing w:val="0"/>
          <w:w w:val="47"/>
        </w:rPr>
        <w:t>-c:---......</w:t>
      </w:r>
      <w:r>
        <w:rPr>
          <w:rFonts w:ascii="Times New Roman" w:hAnsi="Times New Roman" w:cs="Times New Roman" w:eastAsia="Times New Roman"/>
          <w:sz w:val="31"/>
          <w:szCs w:val="31"/>
          <w:color w:val="565D9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65D93"/>
          <w:spacing w:val="0"/>
          <w:w w:val="502"/>
          <w:position w:val="12"/>
        </w:rPr>
        <w:t>,1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51" w:lineRule="atLeast"/>
        <w:ind w:right="-77"/>
        <w:jc w:val="left"/>
        <w:tabs>
          <w:tab w:pos="5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858385"/>
          <w:spacing w:val="0"/>
          <w:w w:val="100"/>
          <w:i/>
        </w:rPr>
        <w:t>:</w:t>
      </w:r>
      <w:r>
        <w:rPr>
          <w:rFonts w:ascii="Arial" w:hAnsi="Arial" w:cs="Arial" w:eastAsia="Arial"/>
          <w:sz w:val="22"/>
          <w:szCs w:val="22"/>
          <w:color w:val="858385"/>
          <w:spacing w:val="28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color w:val="A3A3A5"/>
          <w:spacing w:val="0"/>
          <w:w w:val="58"/>
          <w:i/>
        </w:rPr>
        <w:t>'</w:t>
      </w:r>
      <w:r>
        <w:rPr>
          <w:rFonts w:ascii="Arial" w:hAnsi="Arial" w:cs="Arial" w:eastAsia="Arial"/>
          <w:sz w:val="22"/>
          <w:szCs w:val="22"/>
          <w:color w:val="A3A3A5"/>
          <w:spacing w:val="-8"/>
          <w:w w:val="58"/>
          <w:i/>
        </w:rPr>
        <w:t>/</w:t>
      </w:r>
      <w:r>
        <w:rPr>
          <w:rFonts w:ascii="Arial" w:hAnsi="Arial" w:cs="Arial" w:eastAsia="Arial"/>
          <w:sz w:val="22"/>
          <w:szCs w:val="22"/>
          <w:color w:val="858385"/>
          <w:spacing w:val="-44"/>
          <w:w w:val="92"/>
          <w:i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696B6B"/>
          <w:spacing w:val="-54"/>
          <w:w w:val="119"/>
          <w:i/>
          <w:position w:val="12"/>
        </w:rPr>
        <w:t>C</w:t>
      </w:r>
      <w:r>
        <w:rPr>
          <w:rFonts w:ascii="Arial" w:hAnsi="Arial" w:cs="Arial" w:eastAsia="Arial"/>
          <w:sz w:val="22"/>
          <w:szCs w:val="22"/>
          <w:color w:val="A3A3A5"/>
          <w:spacing w:val="-10"/>
          <w:w w:val="106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696B6B"/>
          <w:spacing w:val="0"/>
          <w:w w:val="120"/>
          <w:i/>
          <w:position w:val="12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696B6B"/>
          <w:spacing w:val="0"/>
          <w:w w:val="100"/>
          <w:i/>
          <w:position w:val="1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696B6B"/>
          <w:spacing w:val="0"/>
          <w:w w:val="100"/>
          <w:i/>
          <w:position w:val="12"/>
        </w:rPr>
      </w:r>
      <w:r>
        <w:rPr>
          <w:rFonts w:ascii="Times New Roman" w:hAnsi="Times New Roman" w:cs="Times New Roman" w:eastAsia="Times New Roman"/>
          <w:sz w:val="11"/>
          <w:szCs w:val="11"/>
          <w:color w:val="858385"/>
          <w:spacing w:val="0"/>
          <w:w w:val="105"/>
          <w:position w:val="1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51" w:lineRule="atLeast"/>
        <w:ind w:right="-20"/>
        <w:jc w:val="left"/>
        <w:tabs>
          <w:tab w:pos="12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B5B5B8"/>
          <w:spacing w:val="-4"/>
          <w:w w:val="141"/>
        </w:rPr>
        <w:t>,</w:t>
      </w:r>
      <w:r>
        <w:rPr>
          <w:rFonts w:ascii="Arial" w:hAnsi="Arial" w:cs="Arial" w:eastAsia="Arial"/>
          <w:sz w:val="22"/>
          <w:szCs w:val="22"/>
          <w:color w:val="4D4F52"/>
          <w:spacing w:val="0"/>
          <w:w w:val="85"/>
        </w:rPr>
        <w:t>.</w:t>
      </w:r>
      <w:r>
        <w:rPr>
          <w:rFonts w:ascii="Arial" w:hAnsi="Arial" w:cs="Arial" w:eastAsia="Arial"/>
          <w:sz w:val="22"/>
          <w:szCs w:val="22"/>
          <w:color w:val="4D4F52"/>
          <w:spacing w:val="-38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A3A3A5"/>
          <w:spacing w:val="0"/>
          <w:w w:val="91"/>
        </w:rPr>
        <w:t>.</w:t>
      </w:r>
      <w:r>
        <w:rPr>
          <w:rFonts w:ascii="Arial" w:hAnsi="Arial" w:cs="Arial" w:eastAsia="Arial"/>
          <w:sz w:val="22"/>
          <w:szCs w:val="22"/>
          <w:color w:val="A3A3A5"/>
          <w:spacing w:val="-29"/>
          <w:w w:val="91"/>
        </w:rPr>
        <w:t>,</w:t>
      </w:r>
      <w:r>
        <w:rPr>
          <w:rFonts w:ascii="Arial" w:hAnsi="Arial" w:cs="Arial" w:eastAsia="Arial"/>
          <w:sz w:val="22"/>
          <w:szCs w:val="22"/>
          <w:color w:val="A3A3A5"/>
          <w:spacing w:val="0"/>
          <w:w w:val="52"/>
        </w:rPr>
        <w:t>...</w:t>
      </w:r>
      <w:r>
        <w:rPr>
          <w:rFonts w:ascii="Arial" w:hAnsi="Arial" w:cs="Arial" w:eastAsia="Arial"/>
          <w:sz w:val="22"/>
          <w:szCs w:val="22"/>
          <w:color w:val="959C80"/>
          <w:spacing w:val="0"/>
          <w:w w:val="107"/>
        </w:rPr>
      </w:r>
      <w:r>
        <w:rPr>
          <w:rFonts w:ascii="Arial" w:hAnsi="Arial" w:cs="Arial" w:eastAsia="Arial"/>
          <w:sz w:val="22"/>
          <w:szCs w:val="22"/>
          <w:color w:val="959C80"/>
          <w:spacing w:val="0"/>
          <w:w w:val="107"/>
          <w:emboss/>
        </w:rPr>
        <w:t>.</w:t>
      </w:r>
      <w:r>
        <w:rPr>
          <w:rFonts w:ascii="Arial" w:hAnsi="Arial" w:cs="Arial" w:eastAsia="Arial"/>
          <w:sz w:val="22"/>
          <w:szCs w:val="22"/>
          <w:color w:val="959C80"/>
          <w:spacing w:val="0"/>
          <w:w w:val="107"/>
          <w:emboss/>
        </w:rPr>
      </w:r>
      <w:r>
        <w:rPr>
          <w:rFonts w:ascii="Arial" w:hAnsi="Arial" w:cs="Arial" w:eastAsia="Arial"/>
          <w:sz w:val="22"/>
          <w:szCs w:val="22"/>
          <w:color w:val="959C80"/>
          <w:spacing w:val="0"/>
          <w:w w:val="107"/>
        </w:rPr>
      </w:r>
      <w:r>
        <w:rPr>
          <w:rFonts w:ascii="Arial" w:hAnsi="Arial" w:cs="Arial" w:eastAsia="Arial"/>
          <w:sz w:val="22"/>
          <w:szCs w:val="22"/>
          <w:color w:val="959C80"/>
          <w:spacing w:val="-15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858385"/>
          <w:spacing w:val="-14"/>
          <w:w w:val="377"/>
          <w:position w:val="12"/>
        </w:rPr>
        <w:t>l</w:t>
      </w:r>
      <w:r>
        <w:rPr>
          <w:rFonts w:ascii="Arial" w:hAnsi="Arial" w:cs="Arial" w:eastAsia="Arial"/>
          <w:sz w:val="10"/>
          <w:szCs w:val="10"/>
          <w:color w:val="A3A3A5"/>
          <w:spacing w:val="0"/>
          <w:w w:val="168"/>
          <w:position w:val="12"/>
        </w:rPr>
        <w:t>ji</w:t>
      </w:r>
      <w:r>
        <w:rPr>
          <w:rFonts w:ascii="Arial" w:hAnsi="Arial" w:cs="Arial" w:eastAsia="Arial"/>
          <w:sz w:val="10"/>
          <w:szCs w:val="10"/>
          <w:color w:val="A3A3A5"/>
          <w:spacing w:val="0"/>
          <w:w w:val="100"/>
          <w:position w:val="12"/>
        </w:rPr>
        <w:t>    </w:t>
      </w:r>
      <w:r>
        <w:rPr>
          <w:rFonts w:ascii="Arial" w:hAnsi="Arial" w:cs="Arial" w:eastAsia="Arial"/>
          <w:sz w:val="10"/>
          <w:szCs w:val="10"/>
          <w:color w:val="A3A3A5"/>
          <w:spacing w:val="8"/>
          <w:w w:val="100"/>
          <w:position w:val="12"/>
        </w:rPr>
        <w:t> </w:t>
      </w:r>
      <w:r>
        <w:rPr>
          <w:rFonts w:ascii="Arial" w:hAnsi="Arial" w:cs="Arial" w:eastAsia="Arial"/>
          <w:sz w:val="10"/>
          <w:szCs w:val="10"/>
          <w:color w:val="4D4F52"/>
          <w:spacing w:val="-1"/>
          <w:w w:val="236"/>
          <w:position w:val="12"/>
        </w:rPr>
        <w:t>.</w:t>
      </w:r>
      <w:r>
        <w:rPr>
          <w:rFonts w:ascii="Arial" w:hAnsi="Arial" w:cs="Arial" w:eastAsia="Arial"/>
          <w:sz w:val="10"/>
          <w:szCs w:val="10"/>
          <w:color w:val="111111"/>
          <w:spacing w:val="0"/>
          <w:w w:val="95"/>
          <w:position w:val="12"/>
        </w:rPr>
        <w:t>•</w:t>
      </w:r>
      <w:r>
        <w:rPr>
          <w:rFonts w:ascii="Arial" w:hAnsi="Arial" w:cs="Arial" w:eastAsia="Arial"/>
          <w:sz w:val="10"/>
          <w:szCs w:val="10"/>
          <w:color w:val="111111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0"/>
          <w:szCs w:val="10"/>
          <w:color w:val="111111"/>
          <w:spacing w:val="0"/>
          <w:w w:val="100"/>
          <w:position w:val="12"/>
        </w:rPr>
      </w:r>
      <w:r>
        <w:rPr>
          <w:rFonts w:ascii="Arial" w:hAnsi="Arial" w:cs="Arial" w:eastAsia="Arial"/>
          <w:sz w:val="22"/>
          <w:szCs w:val="22"/>
          <w:color w:val="696B6B"/>
          <w:spacing w:val="0"/>
          <w:w w:val="271"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  <w:cols w:num="3" w:equalWidth="0">
            <w:col w:w="6850" w:space="1281"/>
            <w:col w:w="595" w:space="238"/>
            <w:col w:w="2296"/>
          </w:cols>
        </w:sectPr>
      </w:pPr>
      <w:rPr/>
    </w:p>
    <w:p>
      <w:pPr>
        <w:spacing w:before="0" w:after="0" w:line="21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119522pt;margin-top:2.492649pt;width:4.59pt;height:18pt;mso-position-horizontal-relative:page;mso-position-vertical-relative:paragraph;z-index:-15392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707BB1"/>
                      <w:spacing w:val="0"/>
                      <w:w w:val="5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5"/>
        </w:rPr>
        <w:t>ÖZÇELiK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70" w:lineRule="exact"/>
        <w:ind w:right="29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2.292969pt;margin-top:12.081401pt;width:47.954359pt;height:13.5pt;mso-position-horizontal-relative:page;mso-position-vertical-relative:paragraph;z-index:-15391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A3A3A5"/>
                      <w:spacing w:val="0"/>
                      <w:w w:val="8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A3A3A5"/>
                      <w:spacing w:val="0"/>
                      <w:w w:val="8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A3A3A5"/>
                      <w:spacing w:val="53"/>
                      <w:w w:val="8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A3A3A5"/>
                      <w:spacing w:val="0"/>
                      <w:w w:val="137"/>
                    </w:rPr>
                    <w:t>YA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A3A3A5"/>
                      <w:spacing w:val="0"/>
                      <w:w w:val="13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A3A3A5"/>
                      <w:spacing w:val="0"/>
                      <w:w w:val="13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5"/>
          <w:position w:val="-1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45"/>
          <w:szCs w:val="45"/>
          <w:color w:val="B5B5B8"/>
          <w:w w:val="83"/>
          <w:position w:val="-13"/>
        </w:rPr>
      </w:r>
      <w:r>
        <w:rPr>
          <w:rFonts w:ascii="Arial" w:hAnsi="Arial" w:cs="Arial" w:eastAsia="Arial"/>
          <w:sz w:val="45"/>
          <w:szCs w:val="45"/>
          <w:color w:val="B5B5B8"/>
          <w:spacing w:val="0"/>
          <w:w w:val="83"/>
          <w:imprint/>
          <w:position w:val="-13"/>
        </w:rPr>
        <w:t>.</w:t>
      </w:r>
      <w:r>
        <w:rPr>
          <w:rFonts w:ascii="Arial" w:hAnsi="Arial" w:cs="Arial" w:eastAsia="Arial"/>
          <w:sz w:val="45"/>
          <w:szCs w:val="45"/>
          <w:color w:val="B5B5B8"/>
          <w:spacing w:val="0"/>
          <w:w w:val="83"/>
          <w:position w:val="-13"/>
        </w:rPr>
      </w:r>
      <w:r>
        <w:rPr>
          <w:rFonts w:ascii="Arial" w:hAnsi="Arial" w:cs="Arial" w:eastAsia="Arial"/>
          <w:sz w:val="45"/>
          <w:szCs w:val="45"/>
          <w:color w:val="B5B5B8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45"/>
          <w:szCs w:val="45"/>
          <w:color w:val="B5B5B8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9"/>
          <w:szCs w:val="29"/>
          <w:color w:val="363D70"/>
          <w:spacing w:val="0"/>
          <w:w w:val="581"/>
          <w:position w:val="-13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63D70"/>
          <w:spacing w:val="-289"/>
          <w:w w:val="581"/>
          <w:position w:val="-13"/>
        </w:rPr>
        <w:t> </w:t>
      </w:r>
      <w:r>
        <w:rPr>
          <w:rFonts w:ascii="Arial" w:hAnsi="Arial" w:cs="Arial" w:eastAsia="Arial"/>
          <w:sz w:val="47"/>
          <w:szCs w:val="47"/>
          <w:color w:val="4D4F52"/>
          <w:spacing w:val="0"/>
          <w:w w:val="88"/>
          <w:position w:val="-13"/>
        </w:rPr>
        <w:t>,</w:t>
      </w:r>
      <w:r>
        <w:rPr>
          <w:rFonts w:ascii="Arial" w:hAnsi="Arial" w:cs="Arial" w:eastAsia="Arial"/>
          <w:sz w:val="47"/>
          <w:szCs w:val="47"/>
          <w:color w:val="4D4F52"/>
          <w:spacing w:val="-37"/>
          <w:w w:val="88"/>
          <w:position w:val="-13"/>
        </w:rPr>
        <w:t>.</w:t>
      </w:r>
      <w:r>
        <w:rPr>
          <w:rFonts w:ascii="Arial" w:hAnsi="Arial" w:cs="Arial" w:eastAsia="Arial"/>
          <w:sz w:val="47"/>
          <w:szCs w:val="47"/>
          <w:color w:val="696B6B"/>
          <w:spacing w:val="0"/>
          <w:w w:val="56"/>
          <w:position w:val="-13"/>
        </w:rPr>
        <w:t>;</w:t>
      </w:r>
      <w:r>
        <w:rPr>
          <w:rFonts w:ascii="Arial" w:hAnsi="Arial" w:cs="Arial" w:eastAsia="Arial"/>
          <w:sz w:val="47"/>
          <w:szCs w:val="47"/>
          <w:color w:val="696B6B"/>
          <w:spacing w:val="-81"/>
          <w:w w:val="57"/>
          <w:position w:val="-13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343436"/>
          <w:spacing w:val="-54"/>
          <w:w w:val="61"/>
          <w:position w:val="-13"/>
        </w:rPr>
        <w:t>v</w:t>
      </w:r>
      <w:r>
        <w:rPr>
          <w:rFonts w:ascii="Arial" w:hAnsi="Arial" w:cs="Arial" w:eastAsia="Arial"/>
          <w:sz w:val="47"/>
          <w:szCs w:val="47"/>
          <w:color w:val="696B6B"/>
          <w:spacing w:val="-53"/>
          <w:w w:val="56"/>
          <w:position w:val="-13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4D4F52"/>
          <w:spacing w:val="-60"/>
          <w:w w:val="62"/>
          <w:position w:val="-13"/>
        </w:rPr>
        <w:t>a</w:t>
      </w:r>
      <w:r>
        <w:rPr>
          <w:rFonts w:ascii="Arial" w:hAnsi="Arial" w:cs="Arial" w:eastAsia="Arial"/>
          <w:sz w:val="47"/>
          <w:szCs w:val="47"/>
          <w:color w:val="696B6B"/>
          <w:spacing w:val="-43"/>
          <w:w w:val="56"/>
          <w:position w:val="-13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4D4F52"/>
          <w:spacing w:val="0"/>
          <w:w w:val="62"/>
          <w:position w:val="-13"/>
        </w:rPr>
        <w:t>obm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  <w:cols w:num="2" w:equalWidth="0">
            <w:col w:w="6807" w:space="1369"/>
            <w:col w:w="3084"/>
          </w:cols>
        </w:sectPr>
      </w:pPr>
      <w:rPr/>
    </w:p>
    <w:p>
      <w:pPr>
        <w:spacing w:before="0" w:after="0" w:line="269" w:lineRule="exact"/>
        <w:ind w:right="873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3"/>
          <w:szCs w:val="13"/>
          <w:color w:val="858385"/>
          <w:spacing w:val="-23"/>
          <w:w w:val="130"/>
          <w:i/>
        </w:rPr>
        <w:t>\</w:t>
      </w:r>
      <w:r>
        <w:rPr>
          <w:rFonts w:ascii="Arial" w:hAnsi="Arial" w:cs="Arial" w:eastAsia="Arial"/>
          <w:sz w:val="13"/>
          <w:szCs w:val="13"/>
          <w:color w:val="A3A3A5"/>
          <w:spacing w:val="0"/>
          <w:w w:val="130"/>
          <w:i/>
        </w:rPr>
        <w:t>1</w:t>
      </w:r>
      <w:r>
        <w:rPr>
          <w:rFonts w:ascii="Arial" w:hAnsi="Arial" w:cs="Arial" w:eastAsia="Arial"/>
          <w:sz w:val="13"/>
          <w:szCs w:val="13"/>
          <w:color w:val="A3A3A5"/>
          <w:spacing w:val="-3"/>
          <w:w w:val="130"/>
          <w:i/>
        </w:rPr>
        <w:t> </w:t>
      </w:r>
      <w:r>
        <w:rPr>
          <w:rFonts w:ascii="Arial" w:hAnsi="Arial" w:cs="Arial" w:eastAsia="Arial"/>
          <w:sz w:val="13"/>
          <w:szCs w:val="13"/>
          <w:color w:val="343436"/>
          <w:spacing w:val="0"/>
          <w:w w:val="110"/>
        </w:rPr>
        <w:t>•</w:t>
      </w:r>
      <w:r>
        <w:rPr>
          <w:rFonts w:ascii="Arial" w:hAnsi="Arial" w:cs="Arial" w:eastAsia="Arial"/>
          <w:sz w:val="13"/>
          <w:szCs w:val="13"/>
          <w:color w:val="343436"/>
          <w:spacing w:val="0"/>
          <w:w w:val="109"/>
        </w:rPr>
        <w:t>,</w:t>
      </w:r>
      <w:r>
        <w:rPr>
          <w:rFonts w:ascii="Arial" w:hAnsi="Arial" w:cs="Arial" w:eastAsia="Arial"/>
          <w:sz w:val="13"/>
          <w:szCs w:val="13"/>
          <w:color w:val="343436"/>
          <w:spacing w:val="-27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4D4F52"/>
          <w:spacing w:val="0"/>
          <w:w w:val="181"/>
        </w:rPr>
        <w:t>.</w:t>
      </w:r>
      <w:r>
        <w:rPr>
          <w:rFonts w:ascii="Arial" w:hAnsi="Arial" w:cs="Arial" w:eastAsia="Arial"/>
          <w:sz w:val="13"/>
          <w:szCs w:val="13"/>
          <w:color w:val="4D4F52"/>
          <w:spacing w:val="0"/>
          <w:w w:val="181"/>
        </w:rPr>
        <w:t> </w:t>
      </w:r>
      <w:r>
        <w:rPr>
          <w:rFonts w:ascii="Arial" w:hAnsi="Arial" w:cs="Arial" w:eastAsia="Arial"/>
          <w:sz w:val="13"/>
          <w:szCs w:val="13"/>
          <w:color w:val="4D4F52"/>
          <w:spacing w:val="9"/>
          <w:w w:val="18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D4F52"/>
          <w:spacing w:val="-14"/>
          <w:w w:val="49"/>
        </w:rPr>
        <w:t>ü</w:t>
      </w:r>
      <w:r>
        <w:rPr>
          <w:rFonts w:ascii="Times New Roman" w:hAnsi="Times New Roman" w:cs="Times New Roman" w:eastAsia="Times New Roman"/>
          <w:sz w:val="27"/>
          <w:szCs w:val="27"/>
          <w:color w:val="858385"/>
          <w:spacing w:val="-16"/>
          <w:w w:val="60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4D4F52"/>
          <w:spacing w:val="0"/>
          <w:w w:val="68"/>
        </w:rPr>
        <w:t>q</w:t>
      </w:r>
      <w:r>
        <w:rPr>
          <w:rFonts w:ascii="Times New Roman" w:hAnsi="Times New Roman" w:cs="Times New Roman" w:eastAsia="Times New Roman"/>
          <w:sz w:val="27"/>
          <w:szCs w:val="27"/>
          <w:color w:val="4D4F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96B6B"/>
          <w:spacing w:val="-20"/>
          <w:w w:val="115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4D4F52"/>
          <w:spacing w:val="0"/>
          <w:w w:val="50"/>
        </w:rPr>
        <w:t>h-..ı.</w:t>
      </w:r>
      <w:r>
        <w:rPr>
          <w:rFonts w:ascii="Times New Roman" w:hAnsi="Times New Roman" w:cs="Times New Roman" w:eastAsia="Times New Roman"/>
          <w:sz w:val="27"/>
          <w:szCs w:val="27"/>
          <w:color w:val="4D4F52"/>
          <w:spacing w:val="5"/>
          <w:w w:val="50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696B6B"/>
          <w:spacing w:val="-16"/>
          <w:w w:val="165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4D4F52"/>
          <w:spacing w:val="-9"/>
          <w:w w:val="56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B5B5B8"/>
          <w:spacing w:val="-19"/>
          <w:w w:val="6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96B6B"/>
          <w:spacing w:val="0"/>
          <w:w w:val="53"/>
        </w:rPr>
        <w:t>q,e</w:t>
      </w:r>
      <w:r>
        <w:rPr>
          <w:rFonts w:ascii="Times New Roman" w:hAnsi="Times New Roman" w:cs="Times New Roman" w:eastAsia="Times New Roman"/>
          <w:sz w:val="27"/>
          <w:szCs w:val="27"/>
          <w:color w:val="696B6B"/>
          <w:spacing w:val="-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D4F52"/>
          <w:spacing w:val="0"/>
          <w:w w:val="68"/>
        </w:rPr>
        <w:t>"</w:t>
      </w:r>
      <w:r>
        <w:rPr>
          <w:rFonts w:ascii="Arial" w:hAnsi="Arial" w:cs="Arial" w:eastAsia="Arial"/>
          <w:sz w:val="21"/>
          <w:szCs w:val="21"/>
          <w:color w:val="4D4F52"/>
          <w:spacing w:val="-9"/>
          <w:w w:val="68"/>
        </w:rPr>
        <w:t>1</w:t>
      </w:r>
      <w:r>
        <w:rPr>
          <w:rFonts w:ascii="Arial" w:hAnsi="Arial" w:cs="Arial" w:eastAsia="Arial"/>
          <w:sz w:val="21"/>
          <w:szCs w:val="21"/>
          <w:color w:val="696B6B"/>
          <w:spacing w:val="1"/>
          <w:w w:val="68"/>
        </w:rPr>
        <w:t>u</w:t>
      </w:r>
      <w:r>
        <w:rPr>
          <w:rFonts w:ascii="Arial" w:hAnsi="Arial" w:cs="Arial" w:eastAsia="Arial"/>
          <w:sz w:val="21"/>
          <w:szCs w:val="21"/>
          <w:color w:val="4D4F52"/>
          <w:spacing w:val="0"/>
          <w:w w:val="68"/>
        </w:rPr>
        <w:t>0}1</w:t>
      </w:r>
      <w:r>
        <w:rPr>
          <w:rFonts w:ascii="Arial" w:hAnsi="Arial" w:cs="Arial" w:eastAsia="Arial"/>
          <w:sz w:val="21"/>
          <w:szCs w:val="21"/>
          <w:color w:val="4D4F52"/>
          <w:spacing w:val="7"/>
          <w:w w:val="68"/>
        </w:rPr>
        <w:t>r</w:t>
      </w:r>
      <w:r>
        <w:rPr>
          <w:rFonts w:ascii="Arial" w:hAnsi="Arial" w:cs="Arial" w:eastAsia="Arial"/>
          <w:sz w:val="21"/>
          <w:szCs w:val="21"/>
          <w:color w:val="696B6B"/>
          <w:spacing w:val="0"/>
          <w:w w:val="68"/>
        </w:rPr>
        <w:t>ü</w:t>
      </w:r>
      <w:r>
        <w:rPr>
          <w:rFonts w:ascii="Arial" w:hAnsi="Arial" w:cs="Arial" w:eastAsia="Arial"/>
          <w:sz w:val="21"/>
          <w:szCs w:val="21"/>
          <w:color w:val="696B6B"/>
          <w:spacing w:val="11"/>
          <w:w w:val="68"/>
        </w:rPr>
        <w:t> </w:t>
      </w:r>
      <w:r>
        <w:rPr>
          <w:rFonts w:ascii="Arial" w:hAnsi="Arial" w:cs="Arial" w:eastAsia="Arial"/>
          <w:sz w:val="21"/>
          <w:szCs w:val="21"/>
          <w:color w:val="696B6B"/>
          <w:spacing w:val="-6"/>
          <w:w w:val="179"/>
        </w:rPr>
        <w:t>'</w:t>
      </w:r>
      <w:r>
        <w:rPr>
          <w:rFonts w:ascii="Arial" w:hAnsi="Arial" w:cs="Arial" w:eastAsia="Arial"/>
          <w:sz w:val="21"/>
          <w:szCs w:val="21"/>
          <w:color w:val="858385"/>
          <w:spacing w:val="0"/>
          <w:w w:val="157"/>
        </w:rPr>
        <w:t>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84" w:lineRule="exact"/>
        <w:ind w:right="1256"/>
        <w:jc w:val="right"/>
        <w:tabs>
          <w:tab w:pos="520" w:val="left"/>
          <w:tab w:pos="1200" w:val="left"/>
          <w:tab w:pos="15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Arial" w:hAnsi="Arial" w:cs="Arial" w:eastAsia="Arial"/>
          <w:sz w:val="12"/>
          <w:szCs w:val="12"/>
          <w:color w:val="B5B5B8"/>
          <w:spacing w:val="-5"/>
          <w:w w:val="78"/>
          <w:position w:val="-2"/>
        </w:rPr>
        <w:t>'</w:t>
      </w:r>
      <w:r>
        <w:rPr>
          <w:rFonts w:ascii="Arial" w:hAnsi="Arial" w:cs="Arial" w:eastAsia="Arial"/>
          <w:sz w:val="12"/>
          <w:szCs w:val="12"/>
          <w:color w:val="4D4F52"/>
          <w:spacing w:val="0"/>
          <w:w w:val="67"/>
          <w:position w:val="-2"/>
        </w:rPr>
        <w:t>t:\</w:t>
      </w:r>
      <w:r>
        <w:rPr>
          <w:rFonts w:ascii="Arial" w:hAnsi="Arial" w:cs="Arial" w:eastAsia="Arial"/>
          <w:sz w:val="12"/>
          <w:szCs w:val="12"/>
          <w:color w:val="4D4F5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4D4F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6"/>
          <w:szCs w:val="6"/>
          <w:color w:val="343436"/>
          <w:spacing w:val="0"/>
          <w:w w:val="83"/>
          <w:position w:val="-2"/>
        </w:rPr>
        <w:t>(o</w:t>
      </w:r>
      <w:r>
        <w:rPr>
          <w:rFonts w:ascii="Times New Roman" w:hAnsi="Times New Roman" w:cs="Times New Roman" w:eastAsia="Times New Roman"/>
          <w:sz w:val="6"/>
          <w:szCs w:val="6"/>
          <w:color w:val="3434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3434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6"/>
          <w:szCs w:val="6"/>
          <w:color w:val="A3A3A5"/>
          <w:spacing w:val="0"/>
          <w:w w:val="322"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A3A3A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3A3A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6"/>
          <w:szCs w:val="6"/>
          <w:color w:val="B5B5B8"/>
          <w:spacing w:val="0"/>
          <w:w w:val="67"/>
          <w:position w:val="-2"/>
        </w:rPr>
        <w:t>.._</w:t>
      </w:r>
      <w:r>
        <w:rPr>
          <w:rFonts w:ascii="Times New Roman" w:hAnsi="Times New Roman" w:cs="Times New Roman" w:eastAsia="Times New Roman"/>
          <w:sz w:val="6"/>
          <w:szCs w:val="6"/>
          <w:color w:val="B5B5B8"/>
          <w:spacing w:val="0"/>
          <w:w w:val="67"/>
          <w:position w:val="-2"/>
        </w:rPr>
        <w:t>           </w:t>
      </w:r>
      <w:r>
        <w:rPr>
          <w:rFonts w:ascii="Times New Roman" w:hAnsi="Times New Roman" w:cs="Times New Roman" w:eastAsia="Times New Roman"/>
          <w:sz w:val="6"/>
          <w:szCs w:val="6"/>
          <w:color w:val="B5B5B8"/>
          <w:spacing w:val="4"/>
          <w:w w:val="67"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3A3A5"/>
          <w:spacing w:val="-2"/>
          <w:w w:val="193"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858385"/>
          <w:spacing w:val="0"/>
          <w:w w:val="478"/>
          <w:position w:val="-2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460" w:right="200"/>
        </w:sectPr>
      </w:pPr>
      <w:rPr/>
    </w:p>
    <w:p>
      <w:pPr>
        <w:spacing w:before="19" w:after="0" w:line="29" w:lineRule="exac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1"/>
          <w:szCs w:val="11"/>
          <w:color w:val="696B6B"/>
          <w:spacing w:val="0"/>
          <w:w w:val="144"/>
          <w:i/>
          <w:position w:val="-11"/>
        </w:rPr>
        <w:t>:</w:t>
      </w:r>
      <w:r>
        <w:rPr>
          <w:rFonts w:ascii="Arial" w:hAnsi="Arial" w:cs="Arial" w:eastAsia="Arial"/>
          <w:sz w:val="11"/>
          <w:szCs w:val="11"/>
          <w:color w:val="696B6B"/>
          <w:spacing w:val="39"/>
          <w:w w:val="144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6"/>
          <w:spacing w:val="-26"/>
          <w:w w:val="60"/>
          <w:position w:val="-1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343436"/>
          <w:spacing w:val="-20"/>
          <w:w w:val="74"/>
          <w:position w:val="-11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43436"/>
          <w:spacing w:val="-7"/>
          <w:w w:val="60"/>
          <w:position w:val="-1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43436"/>
          <w:spacing w:val="-26"/>
          <w:w w:val="74"/>
          <w:position w:val="-1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43436"/>
          <w:spacing w:val="-28"/>
          <w:w w:val="60"/>
          <w:position w:val="-1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696B6B"/>
          <w:spacing w:val="-22"/>
          <w:w w:val="123"/>
          <w:position w:val="-11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343436"/>
          <w:spacing w:val="-30"/>
          <w:w w:val="74"/>
          <w:position w:val="-11"/>
        </w:rPr>
        <w:t>(</w:t>
      </w:r>
      <w:r>
        <w:rPr>
          <w:rFonts w:ascii="Times New Roman" w:hAnsi="Times New Roman" w:cs="Times New Roman" w:eastAsia="Times New Roman"/>
          <w:sz w:val="14"/>
          <w:szCs w:val="14"/>
          <w:color w:val="4D4F52"/>
          <w:spacing w:val="-6"/>
          <w:w w:val="30"/>
          <w:position w:val="-11"/>
        </w:rPr>
        <w:t>_</w:t>
      </w:r>
      <w:r>
        <w:rPr>
          <w:rFonts w:ascii="Times New Roman" w:hAnsi="Times New Roman" w:cs="Times New Roman" w:eastAsia="Times New Roman"/>
          <w:sz w:val="14"/>
          <w:szCs w:val="14"/>
          <w:color w:val="343436"/>
          <w:spacing w:val="-28"/>
          <w:w w:val="93"/>
          <w:position w:val="-1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4D4F52"/>
          <w:spacing w:val="0"/>
          <w:w w:val="30"/>
          <w:position w:val="-1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4D4F52"/>
          <w:spacing w:val="-14"/>
          <w:w w:val="110"/>
          <w:position w:val="-6"/>
        </w:rPr>
        <w:t>{</w:t>
      </w:r>
      <w:r>
        <w:rPr>
          <w:rFonts w:ascii="Arial" w:hAnsi="Arial" w:cs="Arial" w:eastAsia="Arial"/>
          <w:sz w:val="12"/>
          <w:szCs w:val="12"/>
          <w:color w:val="696B6B"/>
          <w:spacing w:val="-20"/>
          <w:w w:val="133"/>
          <w:position w:val="-6"/>
        </w:rPr>
        <w:t>ı</w:t>
      </w:r>
      <w:r>
        <w:rPr>
          <w:rFonts w:ascii="Arial" w:hAnsi="Arial" w:cs="Arial" w:eastAsia="Arial"/>
          <w:sz w:val="12"/>
          <w:szCs w:val="12"/>
          <w:color w:val="4D4F52"/>
          <w:spacing w:val="0"/>
          <w:w w:val="110"/>
          <w:position w:val="-6"/>
        </w:rPr>
        <w:t>.</w:t>
      </w:r>
      <w:r>
        <w:rPr>
          <w:rFonts w:ascii="Arial" w:hAnsi="Arial" w:cs="Arial" w:eastAsia="Arial"/>
          <w:sz w:val="12"/>
          <w:szCs w:val="12"/>
          <w:color w:val="4D4F52"/>
          <w:spacing w:val="-18"/>
          <w:w w:val="100"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4D4F52"/>
          <w:spacing w:val="-14"/>
          <w:w w:val="201"/>
          <w:position w:val="-6"/>
        </w:rPr>
        <w:t>.</w:t>
      </w:r>
      <w:r>
        <w:rPr>
          <w:rFonts w:ascii="Arial" w:hAnsi="Arial" w:cs="Arial" w:eastAsia="Arial"/>
          <w:sz w:val="12"/>
          <w:szCs w:val="12"/>
          <w:color w:val="343436"/>
          <w:spacing w:val="0"/>
          <w:w w:val="201"/>
          <w:position w:val="-6"/>
        </w:rPr>
        <w:t>,</w:t>
      </w:r>
      <w:r>
        <w:rPr>
          <w:rFonts w:ascii="Arial" w:hAnsi="Arial" w:cs="Arial" w:eastAsia="Arial"/>
          <w:sz w:val="12"/>
          <w:szCs w:val="12"/>
          <w:color w:val="343436"/>
          <w:spacing w:val="-47"/>
          <w:w w:val="201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58385"/>
          <w:spacing w:val="0"/>
          <w:w w:val="235"/>
          <w:position w:val="-6"/>
        </w:rPr>
        <w:t>!</w:t>
      </w:r>
      <w:r>
        <w:rPr>
          <w:rFonts w:ascii="Times New Roman" w:hAnsi="Times New Roman" w:cs="Times New Roman" w:eastAsia="Times New Roman"/>
          <w:sz w:val="11"/>
          <w:szCs w:val="11"/>
          <w:color w:val="858385"/>
          <w:spacing w:val="-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0"/>
          <w:w w:val="65"/>
          <w:position w:val="-6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0"/>
          <w:w w:val="65"/>
          <w:position w:val="-6"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5"/>
          <w:w w:val="65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0"/>
          <w:w w:val="100"/>
          <w:position w:val="-6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0"/>
          <w:w w:val="100"/>
          <w:position w:val="-6"/>
        </w:rPr>
        <w:t>v</w:t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58385"/>
          <w:spacing w:val="0"/>
          <w:w w:val="100"/>
          <w:position w:val="-6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858385"/>
          <w:spacing w:val="-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58385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858385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1"/>
          <w:szCs w:val="11"/>
          <w:color w:val="696B6B"/>
          <w:spacing w:val="-9"/>
          <w:w w:val="138"/>
          <w:position w:val="-6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0"/>
          <w:w w:val="304"/>
          <w:position w:val="-6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  <w:cols w:num="2" w:equalWidth="0">
            <w:col w:w="8576" w:space="289"/>
            <w:col w:w="2395"/>
          </w:cols>
        </w:sectPr>
      </w:pPr>
      <w:rPr/>
    </w:p>
    <w:p>
      <w:pPr>
        <w:spacing w:before="0" w:after="0" w:line="358" w:lineRule="exact"/>
        <w:ind w:right="-20"/>
        <w:jc w:val="right"/>
        <w:tabs>
          <w:tab w:pos="32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276123pt;margin-top:.642835pt;width:9.206651pt;height:10.5pt;mso-position-horizontal-relative:page;mso-position-vertical-relative:paragraph;z-index:-15390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696B6B"/>
                      <w:spacing w:val="-8"/>
                      <w:w w:val="42"/>
                    </w:rPr>
                    <w:t>,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4D4F52"/>
                      <w:spacing w:val="0"/>
                      <w:w w:val="67"/>
                    </w:rPr>
                    <w:t>'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4D4F52"/>
                      <w:spacing w:val="-1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43436"/>
                      <w:spacing w:val="0"/>
                      <w:w w:val="128"/>
                    </w:rPr>
                    <w:t>"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CACACA"/>
          <w:w w:val="223"/>
          <w:position w:val="5"/>
        </w:rPr>
        <w:t>ı</w:t>
      </w:r>
      <w:r>
        <w:rPr>
          <w:rFonts w:ascii="Arial" w:hAnsi="Arial" w:cs="Arial" w:eastAsia="Arial"/>
          <w:sz w:val="12"/>
          <w:szCs w:val="12"/>
          <w:color w:val="CACACA"/>
          <w:w w:val="100"/>
          <w:position w:val="5"/>
        </w:rPr>
        <w:tab/>
      </w:r>
      <w:r>
        <w:rPr>
          <w:rFonts w:ascii="Arial" w:hAnsi="Arial" w:cs="Arial" w:eastAsia="Arial"/>
          <w:sz w:val="12"/>
          <w:szCs w:val="12"/>
          <w:color w:val="CACACA"/>
          <w:w w:val="100"/>
          <w:position w:val="5"/>
        </w:rPr>
      </w:r>
      <w:r>
        <w:rPr>
          <w:rFonts w:ascii="Arial" w:hAnsi="Arial" w:cs="Arial" w:eastAsia="Arial"/>
          <w:sz w:val="32"/>
          <w:szCs w:val="32"/>
          <w:color w:val="B5B5B8"/>
          <w:spacing w:val="0"/>
          <w:w w:val="69"/>
          <w:position w:val="3"/>
        </w:rPr>
        <w:t>,,</w:t>
      </w:r>
      <w:r>
        <w:rPr>
          <w:rFonts w:ascii="Arial" w:hAnsi="Arial" w:cs="Arial" w:eastAsia="Arial"/>
          <w:sz w:val="32"/>
          <w:szCs w:val="32"/>
          <w:color w:val="B5B5B8"/>
          <w:spacing w:val="0"/>
          <w:w w:val="69"/>
          <w:position w:val="3"/>
        </w:rPr>
        <w:t> </w:t>
      </w:r>
      <w:r>
        <w:rPr>
          <w:rFonts w:ascii="Arial" w:hAnsi="Arial" w:cs="Arial" w:eastAsia="Arial"/>
          <w:sz w:val="32"/>
          <w:szCs w:val="32"/>
          <w:color w:val="B5B5B8"/>
          <w:spacing w:val="18"/>
          <w:w w:val="69"/>
          <w:position w:val="3"/>
        </w:rPr>
        <w:t> </w:t>
      </w:r>
      <w:r>
        <w:rPr>
          <w:rFonts w:ascii="Arial" w:hAnsi="Arial" w:cs="Arial" w:eastAsia="Arial"/>
          <w:sz w:val="29"/>
          <w:szCs w:val="29"/>
          <w:color w:val="B5B5B8"/>
          <w:spacing w:val="0"/>
          <w:w w:val="55"/>
          <w:position w:val="-9"/>
        </w:rPr>
        <w:t>'"'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73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B5B5B8"/>
          <w:spacing w:val="0"/>
          <w:w w:val="85"/>
        </w:rPr>
        <w:t>t</w:t>
      </w:r>
      <w:r>
        <w:rPr>
          <w:rFonts w:ascii="Arial" w:hAnsi="Arial" w:cs="Arial" w:eastAsia="Arial"/>
          <w:sz w:val="20"/>
          <w:szCs w:val="20"/>
          <w:color w:val="B5B5B8"/>
          <w:spacing w:val="-11"/>
          <w:w w:val="85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A3A3A5"/>
          <w:spacing w:val="0"/>
          <w:w w:val="85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A3A3A5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3A3A5"/>
          <w:spacing w:val="0"/>
          <w:w w:val="85"/>
        </w:rPr>
        <w:t>Cı\</w:t>
      </w:r>
      <w:r>
        <w:rPr>
          <w:rFonts w:ascii="Times New Roman" w:hAnsi="Times New Roman" w:cs="Times New Roman" w:eastAsia="Times New Roman"/>
          <w:sz w:val="22"/>
          <w:szCs w:val="22"/>
          <w:color w:val="A3A3A5"/>
          <w:spacing w:val="0"/>
          <w:w w:val="85"/>
        </w:rPr>
        <w:t>q0</w:t>
      </w:r>
      <w:r>
        <w:rPr>
          <w:rFonts w:ascii="Times New Roman" w:hAnsi="Times New Roman" w:cs="Times New Roman" w:eastAsia="Times New Roman"/>
          <w:sz w:val="22"/>
          <w:szCs w:val="22"/>
          <w:color w:val="A3A3A5"/>
          <w:spacing w:val="-12"/>
          <w:w w:val="85"/>
        </w:rPr>
        <w:t> </w:t>
      </w:r>
      <w:r>
        <w:rPr>
          <w:rFonts w:ascii="Arial" w:hAnsi="Arial" w:cs="Arial" w:eastAsia="Arial"/>
          <w:sz w:val="20"/>
          <w:szCs w:val="20"/>
          <w:color w:val="B5B5B8"/>
          <w:spacing w:val="0"/>
          <w:w w:val="100"/>
        </w:rPr>
        <w:t>f\</w:t>
      </w:r>
      <w:r>
        <w:rPr>
          <w:rFonts w:ascii="Arial" w:hAnsi="Arial" w:cs="Arial" w:eastAsia="Arial"/>
          <w:sz w:val="20"/>
          <w:szCs w:val="20"/>
          <w:color w:val="B5B5B8"/>
          <w:spacing w:val="0"/>
          <w:w w:val="100"/>
        </w:rPr>
        <w:t>r(</w:t>
      </w:r>
      <w:r>
        <w:rPr>
          <w:rFonts w:ascii="Arial" w:hAnsi="Arial" w:cs="Arial" w:eastAsia="Arial"/>
          <w:sz w:val="20"/>
          <w:szCs w:val="20"/>
          <w:color w:val="B5B5B8"/>
          <w:spacing w:val="0"/>
          <w:w w:val="100"/>
        </w:rPr>
        <w:t>t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39" w:lineRule="exact"/>
        <w:ind w:left="-30" w:right="1520"/>
        <w:jc w:val="center"/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43436"/>
          <w:spacing w:val="6"/>
          <w:w w:val="335"/>
          <w:position w:val="-1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696B6B"/>
          <w:spacing w:val="0"/>
          <w:w w:val="90"/>
          <w:position w:val="-1"/>
        </w:rPr>
        <w:t>:Jt.</w:t>
      </w:r>
      <w:r>
        <w:rPr>
          <w:rFonts w:ascii="Times New Roman" w:hAnsi="Times New Roman" w:cs="Times New Roman" w:eastAsia="Times New Roman"/>
          <w:sz w:val="10"/>
          <w:szCs w:val="10"/>
          <w:color w:val="696B6B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696B6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96B6B"/>
          <w:spacing w:val="0"/>
          <w:w w:val="78"/>
          <w:position w:val="-1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696B6B"/>
          <w:spacing w:val="-17"/>
          <w:w w:val="78"/>
          <w:position w:val="-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D4F52"/>
          <w:spacing w:val="-24"/>
          <w:w w:val="162"/>
          <w:position w:val="-1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B5B5B8"/>
          <w:spacing w:val="0"/>
          <w:w w:val="184"/>
          <w:position w:val="-1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B5B5B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5B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58385"/>
          <w:spacing w:val="0"/>
          <w:w w:val="75"/>
          <w:position w:val="-1"/>
        </w:rPr>
        <w:t>,.</w:t>
      </w:r>
      <w:r>
        <w:rPr>
          <w:rFonts w:ascii="Times New Roman" w:hAnsi="Times New Roman" w:cs="Times New Roman" w:eastAsia="Times New Roman"/>
          <w:sz w:val="10"/>
          <w:szCs w:val="10"/>
          <w:color w:val="858385"/>
          <w:spacing w:val="0"/>
          <w:w w:val="75"/>
          <w:position w:val="-1"/>
        </w:rPr>
        <w:t>&gt;</w:t>
      </w:r>
      <w:r>
        <w:rPr>
          <w:rFonts w:ascii="Times New Roman" w:hAnsi="Times New Roman" w:cs="Times New Roman" w:eastAsia="Times New Roman"/>
          <w:sz w:val="10"/>
          <w:szCs w:val="10"/>
          <w:color w:val="858385"/>
          <w:spacing w:val="0"/>
          <w:w w:val="75"/>
          <w:position w:val="-1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858385"/>
          <w:spacing w:val="3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96B6B"/>
          <w:spacing w:val="-16"/>
          <w:w w:val="89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858385"/>
          <w:spacing w:val="0"/>
          <w:w w:val="84"/>
          <w:position w:val="-1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858385"/>
          <w:spacing w:val="3"/>
          <w:w w:val="84"/>
          <w:position w:val="-1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696B6B"/>
          <w:spacing w:val="0"/>
          <w:w w:val="64"/>
          <w:position w:val="-1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696B6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696B6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58385"/>
          <w:spacing w:val="0"/>
          <w:w w:val="135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858385"/>
          <w:spacing w:val="-1"/>
          <w:w w:val="135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B5B5B8"/>
          <w:spacing w:val="0"/>
          <w:w w:val="59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B5B5B8"/>
          <w:spacing w:val="-10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696B6B"/>
          <w:spacing w:val="-36"/>
          <w:w w:val="216"/>
          <w:position w:val="-1"/>
        </w:rPr>
        <w:t>ı</w:t>
      </w:r>
      <w:r>
        <w:rPr>
          <w:rFonts w:ascii="Arial" w:hAnsi="Arial" w:cs="Arial" w:eastAsia="Arial"/>
          <w:sz w:val="9"/>
          <w:szCs w:val="9"/>
          <w:color w:val="696B6B"/>
          <w:spacing w:val="-9"/>
          <w:w w:val="157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4D4F52"/>
          <w:spacing w:val="-16"/>
          <w:w w:val="104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4D4F52"/>
          <w:spacing w:val="0"/>
          <w:w w:val="86"/>
          <w:position w:val="-1"/>
        </w:rPr>
        <w:t>;'</w:t>
      </w:r>
      <w:r>
        <w:rPr>
          <w:rFonts w:ascii="Arial" w:hAnsi="Arial" w:cs="Arial" w:eastAsia="Arial"/>
          <w:sz w:val="9"/>
          <w:szCs w:val="9"/>
          <w:color w:val="4D4F52"/>
          <w:spacing w:val="0"/>
          <w:w w:val="87"/>
          <w:position w:val="-1"/>
        </w:rPr>
        <w:t>(</w:t>
      </w:r>
      <w:r>
        <w:rPr>
          <w:rFonts w:ascii="Arial" w:hAnsi="Arial" w:cs="Arial" w:eastAsia="Arial"/>
          <w:sz w:val="9"/>
          <w:szCs w:val="9"/>
          <w:color w:val="4D4F52"/>
          <w:spacing w:val="4"/>
          <w:w w:val="86"/>
          <w:position w:val="-1"/>
        </w:rPr>
        <w:t>"</w:t>
      </w:r>
      <w:r>
        <w:rPr>
          <w:rFonts w:ascii="Arial" w:hAnsi="Arial" w:cs="Arial" w:eastAsia="Arial"/>
          <w:sz w:val="9"/>
          <w:szCs w:val="9"/>
          <w:color w:val="858385"/>
          <w:spacing w:val="0"/>
          <w:w w:val="138"/>
          <w:position w:val="-1"/>
        </w:rPr>
        <w:t>..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81" w:lineRule="exact"/>
        <w:ind w:left="137" w:right="163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3A3A5"/>
          <w:spacing w:val="0"/>
          <w:w w:val="100"/>
          <w:position w:val="-9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A3A3A5"/>
          <w:spacing w:val="-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96B6B"/>
          <w:spacing w:val="0"/>
          <w:w w:val="103"/>
          <w:position w:val="-9"/>
        </w:rPr>
        <w:t>"""</w:t>
      </w:r>
      <w:r>
        <w:rPr>
          <w:rFonts w:ascii="Times New Roman" w:hAnsi="Times New Roman" w:cs="Times New Roman" w:eastAsia="Times New Roman"/>
          <w:sz w:val="14"/>
          <w:szCs w:val="14"/>
          <w:color w:val="343436"/>
          <w:spacing w:val="1"/>
          <w:w w:val="205"/>
          <w:position w:val="-9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A3A3A5"/>
          <w:spacing w:val="9"/>
          <w:w w:val="125"/>
          <w:position w:val="-9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3A3A5"/>
          <w:spacing w:val="0"/>
          <w:w w:val="92"/>
          <w:position w:val="-9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A3A3A5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3A3A5"/>
          <w:spacing w:val="-5"/>
          <w:w w:val="100"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A3A3A5"/>
          <w:spacing w:val="-14"/>
          <w:w w:val="202"/>
          <w:position w:val="-9"/>
        </w:rPr>
        <w:t>.</w:t>
      </w:r>
      <w:r>
        <w:rPr>
          <w:rFonts w:ascii="Arial" w:hAnsi="Arial" w:cs="Arial" w:eastAsia="Arial"/>
          <w:sz w:val="14"/>
          <w:szCs w:val="14"/>
          <w:color w:val="858385"/>
          <w:spacing w:val="0"/>
          <w:w w:val="134"/>
          <w:position w:val="-9"/>
        </w:rPr>
        <w:t>/</w:t>
      </w:r>
      <w:r>
        <w:rPr>
          <w:rFonts w:ascii="Arial" w:hAnsi="Arial" w:cs="Arial" w:eastAsia="Arial"/>
          <w:sz w:val="14"/>
          <w:szCs w:val="14"/>
          <w:color w:val="858385"/>
          <w:spacing w:val="0"/>
          <w:w w:val="135"/>
          <w:position w:val="-9"/>
        </w:rPr>
        <w:t>)</w:t>
      </w:r>
      <w:r>
        <w:rPr>
          <w:rFonts w:ascii="Arial" w:hAnsi="Arial" w:cs="Arial" w:eastAsia="Arial"/>
          <w:sz w:val="14"/>
          <w:szCs w:val="14"/>
          <w:color w:val="858385"/>
          <w:spacing w:val="0"/>
          <w:w w:val="100"/>
          <w:position w:val="-9"/>
        </w:rPr>
        <w:t>   </w:t>
      </w:r>
      <w:r>
        <w:rPr>
          <w:rFonts w:ascii="Arial" w:hAnsi="Arial" w:cs="Arial" w:eastAsia="Arial"/>
          <w:sz w:val="14"/>
          <w:szCs w:val="14"/>
          <w:color w:val="858385"/>
          <w:spacing w:val="1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6"/>
          <w:spacing w:val="0"/>
          <w:w w:val="51"/>
          <w:position w:val="-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6"/>
          <w:spacing w:val="-33"/>
          <w:w w:val="51"/>
          <w:position w:val="-9"/>
        </w:rPr>
        <w:t>.</w:t>
      </w:r>
      <w:r>
        <w:rPr>
          <w:rFonts w:ascii="Arial" w:hAnsi="Arial" w:cs="Arial" w:eastAsia="Arial"/>
          <w:sz w:val="21"/>
          <w:szCs w:val="21"/>
          <w:color w:val="858385"/>
          <w:spacing w:val="-31"/>
          <w:w w:val="105"/>
          <w:position w:val="-9"/>
        </w:rPr>
        <w:t>,</w:t>
      </w:r>
      <w:r>
        <w:rPr>
          <w:rFonts w:ascii="Arial" w:hAnsi="Arial" w:cs="Arial" w:eastAsia="Arial"/>
          <w:sz w:val="21"/>
          <w:szCs w:val="21"/>
          <w:color w:val="343436"/>
          <w:spacing w:val="-23"/>
          <w:w w:val="127"/>
          <w:position w:val="-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52"/>
          <w:position w:val="-9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460" w:right="200"/>
          <w:cols w:num="3" w:equalWidth="0">
            <w:col w:w="3366" w:space="126"/>
            <w:col w:w="925" w:space="4033"/>
            <w:col w:w="2810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27.925884pt;margin-top:19.429577pt;width:554.376155pt;height:797.455077pt;mso-position-horizontal-relative:page;mso-position-vertical-relative:page;z-index:-15394" coordorigin="559,389" coordsize="11088,15949">
            <v:group style="position:absolute;left:568;top:415;width:11019;height:2" coordorigin="568,415" coordsize="11019,2">
              <v:shape style="position:absolute;left:568;top:415;width:11019;height:2" coordorigin="568,415" coordsize="11019,0" path="m568,415l11587,415e" filled="f" stroked="t" strokeweight=".70998pt" strokecolor="#4B4B4B">
                <v:path arrowok="t"/>
              </v:shape>
            </v:group>
            <v:group style="position:absolute;left:577;top:396;width:2;height:5716" coordorigin="577,396" coordsize="2,5716">
              <v:shape style="position:absolute;left:577;top:396;width:2;height:5716" coordorigin="577,396" coordsize="0,5716" path="m577,6112l577,396e" filled="f" stroked="t" strokeweight=".70998pt" strokecolor="#4B4B4B">
                <v:path arrowok="t"/>
              </v:shape>
            </v:group>
            <v:group style="position:absolute;left:1174;top:410;width:672;height:2" coordorigin="1174,410" coordsize="672,2">
              <v:shape style="position:absolute;left:1174;top:410;width:672;height:2" coordorigin="1174,410" coordsize="672,0" path="m1174,410l1846,410e" filled="f" stroked="t" strokeweight=".47332pt" strokecolor="#484848">
                <v:path arrowok="t"/>
              </v:shape>
            </v:group>
            <v:group style="position:absolute;left:2487;top:405;width:2;height:1468" coordorigin="2487,405" coordsize="2,1468">
              <v:shape style="position:absolute;left:2487;top:405;width:2;height:1468" coordorigin="2487,405" coordsize="0,1468" path="m2487,1874l2487,405e" filled="f" stroked="t" strokeweight=".70998pt" strokecolor="#444444">
                <v:path arrowok="t"/>
              </v:shape>
            </v:group>
            <v:group style="position:absolute;left:7374;top:422;width:322;height:2" coordorigin="7374,422" coordsize="322,2">
              <v:shape style="position:absolute;left:7374;top:422;width:322;height:2" coordorigin="7374,422" coordsize="322,0" path="m7374,422l7696,422e" filled="f" stroked="t" strokeweight=".70998pt" strokecolor="#3F3F3F">
                <v:path arrowok="t"/>
              </v:shape>
            </v:group>
            <v:group style="position:absolute;left:9154;top:415;width:2;height:1468" coordorigin="9154,415" coordsize="2,1468">
              <v:shape style="position:absolute;left:9154;top:415;width:2;height:1468" coordorigin="9154,415" coordsize="0,1468" path="m9154,1883l9154,415e" filled="f" stroked="t" strokeweight=".70998pt" strokecolor="#444444">
                <v:path arrowok="t"/>
              </v:shape>
            </v:group>
            <v:group style="position:absolute;left:9111;top:424;width:237;height:2" coordorigin="9111,424" coordsize="237,2">
              <v:shape style="position:absolute;left:9111;top:424;width:237;height:2" coordorigin="9111,424" coordsize="237,0" path="m9111,424l9348,424e" filled="f" stroked="t" strokeweight=".70998pt" strokecolor="#3F3F3F">
                <v:path arrowok="t"/>
              </v:shape>
            </v:group>
            <v:group style="position:absolute;left:11589;top:410;width:2;height:7976" coordorigin="11589,410" coordsize="2,7976">
              <v:shape style="position:absolute;left:11589;top:410;width:2;height:7976" coordorigin="11589,410" coordsize="0,7976" path="m11589,8386l11589,410e" filled="f" stroked="t" strokeweight=".94664pt" strokecolor="#4F4F4F">
                <v:path arrowok="t"/>
              </v:shape>
            </v:group>
            <v:group style="position:absolute;left:11585;top:858;width:2;height:734" coordorigin="11585,858" coordsize="2,734">
              <v:shape style="position:absolute;left:11585;top:858;width:2;height:734" coordorigin="11585,858" coordsize="0,734" path="m11585,1592l11585,858e" filled="f" stroked="t" strokeweight=".70998pt" strokecolor="#4F4F4F">
                <v:path arrowok="t"/>
              </v:shape>
            </v:group>
            <v:group style="position:absolute;left:573;top:1871;width:8610;height:2" coordorigin="573,1871" coordsize="8610,2">
              <v:shape style="position:absolute;left:573;top:1871;width:8610;height:2" coordorigin="573,1871" coordsize="8610,0" path="m573,1871l9182,1871e" filled="f" stroked="t" strokeweight=".94664pt" strokecolor="#4B4B4B">
                <v:path arrowok="t"/>
              </v:shape>
            </v:group>
            <v:group style="position:absolute;left:577;top:1535;width:2;height:362" coordorigin="577,1535" coordsize="2,362">
              <v:shape style="position:absolute;left:577;top:1535;width:2;height:362" coordorigin="577,1535" coordsize="0,362" path="m577,1897l577,1535e" filled="f" stroked="t" strokeweight=".70998pt" strokecolor="#606060">
                <v:path arrowok="t"/>
              </v:shape>
            </v:group>
            <v:group style="position:absolute;left:7824;top:1874;width:809;height:2" coordorigin="7824,1874" coordsize="809,2">
              <v:shape style="position:absolute;left:7824;top:1874;width:809;height:2" coordorigin="7824,1874" coordsize="809,0" path="m7824,1874l8633,1874e" filled="f" stroked="t" strokeweight=".94664pt" strokecolor="#4B4B4B">
                <v:path arrowok="t"/>
              </v:shape>
            </v:group>
            <v:group style="position:absolute;left:8898;top:1874;width:2698;height:2" coordorigin="8898,1874" coordsize="2698,2">
              <v:shape style="position:absolute;left:8898;top:1874;width:2698;height:2" coordorigin="8898,1874" coordsize="2698,0" path="m8898,1874l11596,1874e" filled="f" stroked="t" strokeweight=".70998pt" strokecolor="#4B4B4B">
                <v:path arrowok="t"/>
              </v:shape>
            </v:group>
            <v:group style="position:absolute;left:573;top:2112;width:11019;height:2" coordorigin="573,2112" coordsize="11019,2">
              <v:shape style="position:absolute;left:573;top:2112;width:11019;height:2" coordorigin="573,2112" coordsize="11019,0" path="m573,2112l11592,2112e" filled="f" stroked="t" strokeweight=".94664pt" strokecolor="#484848">
                <v:path arrowok="t"/>
              </v:shape>
            </v:group>
            <v:group style="position:absolute;left:11585;top:1826;width:2;height:543" coordorigin="11585,1826" coordsize="2,543">
              <v:shape style="position:absolute;left:11585;top:1826;width:2;height:543" coordorigin="11585,1826" coordsize="0,543" path="m11585,2369l11585,1826e" filled="f" stroked="t" strokeweight=".47332pt" strokecolor="#3F3F3F">
                <v:path arrowok="t"/>
              </v:shape>
            </v:group>
            <v:group style="position:absolute;left:568;top:2341;width:1647;height:2" coordorigin="568,2341" coordsize="1647,2">
              <v:shape style="position:absolute;left:568;top:2341;width:1647;height:2" coordorigin="568,2341" coordsize="1647,0" path="m568,2341l2215,2341e" filled="f" stroked="t" strokeweight=".70998pt" strokecolor="#484848">
                <v:path arrowok="t"/>
              </v:shape>
            </v:group>
            <v:group style="position:absolute;left:1789;top:2346;width:1207;height:2" coordorigin="1789,2346" coordsize="1207,2">
              <v:shape style="position:absolute;left:1789;top:2346;width:1207;height:2" coordorigin="1789,2346" coordsize="1207,0" path="m1789,2346l2996,2346e" filled="f" stroked="t" strokeweight=".47332pt" strokecolor="#3B3B3B">
                <v:path arrowok="t"/>
              </v:shape>
            </v:group>
            <v:group style="position:absolute;left:2873;top:2348;width:8723;height:2" coordorigin="2873,2348" coordsize="8723,2">
              <v:shape style="position:absolute;left:2873;top:2348;width:8723;height:2" coordorigin="2873,2348" coordsize="8723,0" path="m2873,2348l11596,2348e" filled="f" stroked="t" strokeweight=".70998pt" strokecolor="#4B4B4B">
                <v:path arrowok="t"/>
              </v:shape>
            </v:group>
            <v:group style="position:absolute;left:568;top:2589;width:7128;height:2" coordorigin="568,2589" coordsize="7128,2">
              <v:shape style="position:absolute;left:568;top:2589;width:7128;height:2" coordorigin="568,2589" coordsize="7128,0" path="m568,2589l7696,2589e" filled="f" stroked="t" strokeweight=".70998pt" strokecolor="#484848">
                <v:path arrowok="t"/>
              </v:shape>
            </v:group>
            <v:group style="position:absolute;left:7639;top:2589;width:241;height:2" coordorigin="7639,2589" coordsize="241,2">
              <v:shape style="position:absolute;left:7639;top:2589;width:241;height:2" coordorigin="7639,2589" coordsize="241,0" path="m7639,2589l7881,2589e" filled="f" stroked="t" strokeweight=".47332pt" strokecolor="#181818">
                <v:path arrowok="t"/>
              </v:shape>
            </v:group>
            <v:group style="position:absolute;left:7824;top:2589;width:3772;height:2" coordorigin="7824,2589" coordsize="3772,2">
              <v:shape style="position:absolute;left:7824;top:2589;width:3772;height:2" coordorigin="7824,2589" coordsize="3772,0" path="m7824,2589l11596,2589e" filled="f" stroked="t" strokeweight=".70998pt" strokecolor="#484848">
                <v:path arrowok="t"/>
              </v:shape>
            </v:group>
            <v:group style="position:absolute;left:573;top:2827;width:7123;height:2" coordorigin="573,2827" coordsize="7123,2">
              <v:shape style="position:absolute;left:573;top:2827;width:7123;height:2" coordorigin="573,2827" coordsize="7123,0" path="m573,2827l7696,2827e" filled="f" stroked="t" strokeweight=".94664pt" strokecolor="#444444">
                <v:path arrowok="t"/>
              </v:shape>
            </v:group>
            <v:group style="position:absolute;left:7639;top:2827;width:241;height:2" coordorigin="7639,2827" coordsize="241,2">
              <v:shape style="position:absolute;left:7639;top:2827;width:241;height:2" coordorigin="7639,2827" coordsize="241,0" path="m7639,2827l7881,2827e" filled="f" stroked="t" strokeweight=".47332pt" strokecolor="#131313">
                <v:path arrowok="t"/>
              </v:shape>
            </v:group>
            <v:group style="position:absolute;left:7824;top:2827;width:3777;height:2" coordorigin="7824,2827" coordsize="3777,2">
              <v:shape style="position:absolute;left:7824;top:2827;width:3777;height:2" coordorigin="7824,2827" coordsize="3777,0" path="m7824,2827l11601,2827e" filled="f" stroked="t" strokeweight=".70998pt" strokecolor="#484848">
                <v:path arrowok="t"/>
              </v:shape>
            </v:group>
            <v:group style="position:absolute;left:568;top:3065;width:11024;height:2" coordorigin="568,3065" coordsize="11024,2">
              <v:shape style="position:absolute;left:568;top:3065;width:11024;height:2" coordorigin="568,3065" coordsize="11024,0" path="m568,3065l11592,3065e" filled="f" stroked="t" strokeweight=".94664pt" strokecolor="#484848">
                <v:path arrowok="t"/>
              </v:shape>
            </v:group>
            <v:group style="position:absolute;left:3940;top:3051;width:2;height:496" coordorigin="3940,3051" coordsize="2,496">
              <v:shape style="position:absolute;left:3940;top:3051;width:2;height:496" coordorigin="3940,3051" coordsize="0,496" path="m3940,3547l3940,3051e" filled="f" stroked="t" strokeweight=".94664pt" strokecolor="#4B4B4B">
                <v:path arrowok="t"/>
              </v:shape>
            </v:group>
            <v:group style="position:absolute;left:7232;top:3056;width:2;height:257" coordorigin="7232,3056" coordsize="2,257">
              <v:shape style="position:absolute;left:7232;top:3056;width:2;height:257" coordorigin="7232,3056" coordsize="0,257" path="m7232,3313l7232,3056e" filled="f" stroked="t" strokeweight=".47332pt" strokecolor="#3F3F3F">
                <v:path arrowok="t"/>
              </v:shape>
            </v:group>
            <v:group style="position:absolute;left:3938;top:3514;width:2741;height:2" coordorigin="3938,3514" coordsize="2741,2">
              <v:shape style="position:absolute;left:3938;top:3514;width:2741;height:2" coordorigin="3938,3514" coordsize="2741,0" path="m3938,3514l6679,3514e" filled="f" stroked="t" strokeweight=".70998pt" strokecolor="#5B5B5B">
                <v:path arrowok="t"/>
              </v:shape>
            </v:group>
            <v:group style="position:absolute;left:7218;top:3504;width:2102;height:2" coordorigin="7218,3504" coordsize="2102,2">
              <v:shape style="position:absolute;left:7218;top:3504;width:2102;height:2" coordorigin="7218,3504" coordsize="2102,0" path="m7218,3504l9320,3504e" filled="f" stroked="t" strokeweight=".23666pt" strokecolor="#575757">
                <v:path arrowok="t"/>
              </v:shape>
            </v:group>
            <v:group style="position:absolute;left:7232;top:3242;width:2;height:586" coordorigin="7232,3242" coordsize="2,586">
              <v:shape style="position:absolute;left:7232;top:3242;width:2;height:586" coordorigin="7232,3242" coordsize="0,586" path="m7232,3828l7232,3242e" filled="f" stroked="t" strokeweight=".94664pt" strokecolor="#4B4B4B">
                <v:path arrowok="t"/>
              </v:shape>
            </v:group>
            <v:group style="position:absolute;left:9320;top:3504;width:1510;height:2" coordorigin="9320,3504" coordsize="1510,2">
              <v:shape style="position:absolute;left:9320;top:3504;width:1510;height:2" coordorigin="9320,3504" coordsize="1510,0" path="m9320,3504l10830,3504e" filled="f" stroked="t" strokeweight=".23666pt" strokecolor="#000000">
                <v:path arrowok="t"/>
              </v:shape>
            </v:group>
            <v:group style="position:absolute;left:10830;top:3504;width:767;height:2" coordorigin="10830,3504" coordsize="767,2">
              <v:shape style="position:absolute;left:10830;top:3504;width:767;height:2" coordorigin="10830,3504" coordsize="767,0" path="m10830,3504l11596,3504e" filled="f" stroked="t" strokeweight=".23666pt" strokecolor="#545454">
                <v:path arrowok="t"/>
              </v:shape>
            </v:group>
            <v:group style="position:absolute;left:573;top:3819;width:4440;height:2" coordorigin="573,3819" coordsize="4440,2">
              <v:shape style="position:absolute;left:573;top:3819;width:4440;height:2" coordorigin="573,3819" coordsize="4440,0" path="m573,3819l5012,3819e" filled="f" stroked="t" strokeweight=".94664pt" strokecolor="#444444">
                <v:path arrowok="t"/>
              </v:shape>
            </v:group>
            <v:group style="position:absolute;left:3940;top:3475;width:2;height:358" coordorigin="3940,3475" coordsize="2,358">
              <v:shape style="position:absolute;left:3940;top:3475;width:2;height:358" coordorigin="3940,3475" coordsize="0,358" path="m3940,3833l3940,3475e" filled="f" stroked="t" strokeweight=".70998pt" strokecolor="#383838">
                <v:path arrowok="t"/>
              </v:shape>
            </v:group>
            <v:group style="position:absolute;left:4956;top:3816;width:800;height:2" coordorigin="4956,3816" coordsize="800,2">
              <v:shape style="position:absolute;left:4956;top:3816;width:800;height:2" coordorigin="4956,3816" coordsize="800,0" path="m4956,3816l5756,3816e" filled="f" stroked="t" strokeweight=".94664pt" strokecolor="#2B2B2B">
                <v:path arrowok="t"/>
              </v:shape>
            </v:group>
            <v:group style="position:absolute;left:5699;top:3821;width:5898;height:2" coordorigin="5699,3821" coordsize="5898,2">
              <v:shape style="position:absolute;left:5699;top:3821;width:5898;height:2" coordorigin="5699,3821" coordsize="5898,0" path="m5699,3821l11596,3821e" filled="f" stroked="t" strokeweight=".94664pt" strokecolor="#484848">
                <v:path arrowok="t"/>
              </v:shape>
            </v:group>
            <v:group style="position:absolute;left:573;top:4098;width:11028;height:2" coordorigin="573,4098" coordsize="11028,2">
              <v:shape style="position:absolute;left:573;top:4098;width:11028;height:2" coordorigin="573,4098" coordsize="11028,0" path="m573,4098l11601,4098e" filled="f" stroked="t" strokeweight=".94664pt" strokecolor="#484848">
                <v:path arrowok="t"/>
              </v:shape>
            </v:group>
            <v:group style="position:absolute;left:2494;top:3809;width:2;height:1473" coordorigin="2494,3809" coordsize="2,1473">
              <v:shape style="position:absolute;left:2494;top:3809;width:2;height:1473" coordorigin="2494,3809" coordsize="0,1473" path="m2494,5282l2494,3809e" filled="f" stroked="t" strokeweight=".94664pt" strokecolor="#484848">
                <v:path arrowok="t"/>
              </v:shape>
            </v:group>
            <v:group style="position:absolute;left:2480;top:4336;width:4771;height:2" coordorigin="2480,4336" coordsize="4771,2">
              <v:shape style="position:absolute;left:2480;top:4336;width:4771;height:2" coordorigin="2480,4336" coordsize="4771,0" path="m2480,4336l7251,4336e" filled="f" stroked="t" strokeweight=".70998pt" strokecolor="#484848">
                <v:path arrowok="t"/>
              </v:shape>
            </v:group>
            <v:group style="position:absolute;left:7194;top:4338;width:237;height:2" coordorigin="7194,4338" coordsize="237,2">
              <v:shape style="position:absolute;left:7194;top:4338;width:237;height:2" coordorigin="7194,4338" coordsize="237,0" path="m7194,4338l7431,4338e" filled="f" stroked="t" strokeweight=".47332pt" strokecolor="#1F1F1F">
                <v:path arrowok="t"/>
              </v:shape>
            </v:group>
            <v:group style="position:absolute;left:7374;top:4336;width:4227;height:2" coordorigin="7374,4336" coordsize="4227,2">
              <v:shape style="position:absolute;left:7374;top:4336;width:4227;height:2" coordorigin="7374,4336" coordsize="4227,0" path="m7374,4336l11601,4336e" filled="f" stroked="t" strokeweight=".70998pt" strokecolor="#484848">
                <v:path arrowok="t"/>
              </v:shape>
            </v:group>
            <v:group style="position:absolute;left:7857;top:4329;width:2;height:467" coordorigin="7857,4329" coordsize="2,467">
              <v:shape style="position:absolute;left:7857;top:4329;width:2;height:467" coordorigin="7857,4329" coordsize="0,467" path="m7857,4796l7857,4329e" filled="f" stroked="t" strokeweight=".70998pt" strokecolor="#545454">
                <v:path arrowok="t"/>
              </v:shape>
            </v:group>
            <v:group style="position:absolute;left:11596;top:3842;width:2;height:863" coordorigin="11596,3842" coordsize="2,863">
              <v:shape style="position:absolute;left:11596;top:3842;width:2;height:863" coordorigin="11596,3842" coordsize="0,863" path="m11596,4705l11596,3842e" filled="f" stroked="t" strokeweight=".70998pt" strokecolor="#4F4F4F">
                <v:path arrowok="t"/>
              </v:shape>
            </v:group>
            <v:group style="position:absolute;left:4986;top:4329;width:2;height:529" coordorigin="4986,4329" coordsize="2,529">
              <v:shape style="position:absolute;left:4986;top:4329;width:2;height:529" coordorigin="4986,4329" coordsize="0,529" path="m4986,4858l4986,4329e" filled="f" stroked="t" strokeweight=".94664pt" strokecolor="#4B4B4B">
                <v:path arrowok="t"/>
              </v:shape>
            </v:group>
            <v:group style="position:absolute;left:4975;top:4789;width:4198;height:2" coordorigin="4975,4789" coordsize="4198,2">
              <v:shape style="position:absolute;left:4975;top:4789;width:4198;height:2" coordorigin="4975,4789" coordsize="4198,0" path="m4975,4789l9173,4789e" filled="f" stroked="t" strokeweight=".94664pt" strokecolor="#484848">
                <v:path arrowok="t"/>
              </v:shape>
            </v:group>
            <v:group style="position:absolute;left:9116;top:4786;width:232;height:2" coordorigin="9116,4786" coordsize="232,2">
              <v:shape style="position:absolute;left:9116;top:4786;width:232;height:2" coordorigin="9116,4786" coordsize="232,0" path="m9116,4786l9348,4786e" filled="f" stroked="t" strokeweight=".47332pt" strokecolor="#0F0F0F">
                <v:path arrowok="t"/>
              </v:shape>
            </v:group>
            <v:group style="position:absolute;left:9291;top:4784;width:2310;height:2" coordorigin="9291,4784" coordsize="2310,2">
              <v:shape style="position:absolute;left:9291;top:4784;width:2310;height:2" coordorigin="9291,4784" coordsize="2310,0" path="m9291,4784l11601,4784e" filled="f" stroked="t" strokeweight=".70998pt" strokecolor="#444444">
                <v:path arrowok="t"/>
              </v:shape>
            </v:group>
            <v:group style="position:absolute;left:4989;top:4763;width:2;height:286" coordorigin="4989,4763" coordsize="2,286">
              <v:shape style="position:absolute;left:4989;top:4763;width:2;height:286" coordorigin="4989,4763" coordsize="0,286" path="m4989,5049l4989,4763e" filled="f" stroked="t" strokeweight=".47332pt" strokecolor="#232823">
                <v:path arrowok="t"/>
              </v:shape>
            </v:group>
            <v:group style="position:absolute;left:4984;top:5032;width:2712;height:2" coordorigin="4984,5032" coordsize="2712,2">
              <v:shape style="position:absolute;left:4984;top:5032;width:2712;height:2" coordorigin="4984,5032" coordsize="2712,0" path="m4984,5032l7696,5032e" filled="f" stroked="t" strokeweight=".94664pt" strokecolor="#4B4B4B">
                <v:path arrowok="t"/>
              </v:shape>
            </v:group>
            <v:group style="position:absolute;left:7639;top:5030;width:241;height:2" coordorigin="7639,5030" coordsize="241,2">
              <v:shape style="position:absolute;left:7639;top:5030;width:241;height:2" coordorigin="7639,5030" coordsize="241,0" path="m7639,5030l7881,5030e" filled="f" stroked="t" strokeweight=".47332pt" strokecolor="#232323">
                <v:path arrowok="t"/>
              </v:shape>
            </v:group>
            <v:group style="position:absolute;left:7824;top:5027;width:3777;height:2" coordorigin="7824,5027" coordsize="3777,2">
              <v:shape style="position:absolute;left:7824;top:5027;width:3777;height:2" coordorigin="7824,5027" coordsize="3777,0" path="m7824,5027l11601,5027e" filled="f" stroked="t" strokeweight=".70998pt" strokecolor="#484848">
                <v:path arrowok="t"/>
              </v:shape>
            </v:group>
            <v:group style="position:absolute;left:4991;top:4991;width:2;height:1702" coordorigin="4991,4991" coordsize="2,1702">
              <v:shape style="position:absolute;left:4991;top:4991;width:2;height:1702" coordorigin="4991,4991" coordsize="0,1702" path="m4991,6693l4991,4991e" filled="f" stroked="t" strokeweight=".70998pt" strokecolor="#444444">
                <v:path arrowok="t"/>
              </v:shape>
            </v:group>
            <v:group style="position:absolute;left:4979;top:5268;width:2717;height:2" coordorigin="4979,5268" coordsize="2717,2">
              <v:shape style="position:absolute;left:4979;top:5268;width:2717;height:2" coordorigin="4979,5268" coordsize="2717,0" path="m4979,5268l7696,5268e" filled="f" stroked="t" strokeweight=".70998pt" strokecolor="#484B4B">
                <v:path arrowok="t"/>
              </v:shape>
            </v:group>
            <v:group style="position:absolute;left:7639;top:5268;width:241;height:2" coordorigin="7639,5268" coordsize="241,2">
              <v:shape style="position:absolute;left:7639;top:5268;width:241;height:2" coordorigin="7639,5268" coordsize="241,0" path="m7639,5268l7881,5268e" filled="f" stroked="t" strokeweight=".47332pt" strokecolor="#232323">
                <v:path arrowok="t"/>
              </v:shape>
            </v:group>
            <v:group style="position:absolute;left:7824;top:5266;width:3777;height:2" coordorigin="7824,5266" coordsize="3777,2">
              <v:shape style="position:absolute;left:7824;top:5266;width:3777;height:2" coordorigin="7824,5266" coordsize="3777,0" path="m7824,5266l11601,5266e" filled="f" stroked="t" strokeweight=".94664pt" strokecolor="#4B4B4B">
                <v:path arrowok="t"/>
              </v:shape>
            </v:group>
            <v:group style="position:absolute;left:2494;top:5225;width:2;height:300" coordorigin="2494,5225" coordsize="2,300">
              <v:shape style="position:absolute;left:2494;top:5225;width:2;height:300" coordorigin="2494,5225" coordsize="0,300" path="m2494,5525l2494,5225e" filled="f" stroked="t" strokeweight=".47332pt" strokecolor="#131313">
                <v:path arrowok="t"/>
              </v:shape>
            </v:group>
            <v:group style="position:absolute;left:2490;top:5509;width:2357;height:2" coordorigin="2490,5509" coordsize="2357,2">
              <v:shape style="position:absolute;left:2490;top:5509;width:2357;height:2" coordorigin="2490,5509" coordsize="2357,0" path="m2490,5509l4847,5509e" filled="f" stroked="t" strokeweight=".94664pt" strokecolor="#4B4B4B">
                <v:path arrowok="t"/>
              </v:shape>
            </v:group>
            <v:group style="position:absolute;left:4790;top:5506;width:232;height:2" coordorigin="4790,5506" coordsize="232,2">
              <v:shape style="position:absolute;left:4790;top:5506;width:232;height:2" coordorigin="4790,5506" coordsize="232,0" path="m4790,5506l5022,5506e" filled="f" stroked="t" strokeweight=".47332pt" strokecolor="#1C1C1C">
                <v:path arrowok="t"/>
              </v:shape>
            </v:group>
            <v:group style="position:absolute;left:4951;top:5504;width:6655;height:2" coordorigin="4951,5504" coordsize="6655,2">
              <v:shape style="position:absolute;left:4951;top:5504;width:6655;height:2" coordorigin="4951,5504" coordsize="6655,0" path="m4951,5504l11606,5504e" filled="f" stroked="t" strokeweight=".70998pt" strokecolor="#4B4B4B">
                <v:path arrowok="t"/>
              </v:shape>
            </v:group>
            <v:group style="position:absolute;left:573;top:5742;width:843;height:2" coordorigin="573,5742" coordsize="843,2">
              <v:shape style="position:absolute;left:573;top:5742;width:843;height:2" coordorigin="573,5742" coordsize="843,0" path="m573,5742l1415,5742e" filled="f" stroked="t" strokeweight=".94664pt" strokecolor="#545454">
                <v:path arrowok="t"/>
              </v:shape>
            </v:group>
            <v:group style="position:absolute;left:1358;top:5742;width:488;height:2" coordorigin="1358,5742" coordsize="488,2">
              <v:shape style="position:absolute;left:1358;top:5742;width:488;height:2" coordorigin="1358,5742" coordsize="488,0" path="m1358,5742l1846,5742e" filled="f" stroked="t" strokeweight=".70998pt" strokecolor="#3B3B3B">
                <v:path arrowok="t"/>
              </v:shape>
            </v:group>
            <v:group style="position:absolute;left:1789;top:5742;width:781;height:2" coordorigin="1789,5742" coordsize="781,2">
              <v:shape style="position:absolute;left:1789;top:5742;width:781;height:2" coordorigin="1789,5742" coordsize="781,0" path="m1789,5742l2570,5742e" filled="f" stroked="t" strokeweight=".94664pt" strokecolor="#4F4F4F">
                <v:path arrowok="t"/>
              </v:shape>
            </v:group>
            <v:group style="position:absolute;left:2494;top:5468;width:2;height:296" coordorigin="2494,5468" coordsize="2,296">
              <v:shape style="position:absolute;left:2494;top:5468;width:2;height:296" coordorigin="2494,5468" coordsize="0,296" path="m2494,5764l2494,5468e" filled="f" stroked="t" strokeweight=".47332pt" strokecolor="#3B3B3B">
                <v:path arrowok="t"/>
              </v:shape>
            </v:group>
            <v:group style="position:absolute;left:2457;top:5745;width:1505;height:2" coordorigin="2457,5745" coordsize="1505,2">
              <v:shape style="position:absolute;left:2457;top:5745;width:1505;height:2" coordorigin="2457,5745" coordsize="1505,0" path="m2457,5745l3962,5745e" filled="f" stroked="t" strokeweight=".47332pt" strokecolor="#3F3F3F">
                <v:path arrowok="t"/>
              </v:shape>
            </v:group>
            <v:group style="position:absolute;left:3905;top:5745;width:942;height:2" coordorigin="3905,5745" coordsize="942,2">
              <v:shape style="position:absolute;left:3905;top:5745;width:942;height:2" coordorigin="3905,5745" coordsize="942,0" path="m3905,5745l4847,5745e" filled="f" stroked="t" strokeweight=".70998pt" strokecolor="#4B4B4B">
                <v:path arrowok="t"/>
              </v:shape>
            </v:group>
            <v:group style="position:absolute;left:4790;top:5745;width:232;height:2" coordorigin="4790,5745" coordsize="232,2">
              <v:shape style="position:absolute;left:4790;top:5745;width:232;height:2" coordorigin="4790,5745" coordsize="232,0" path="m4790,5745l5022,5745e" filled="f" stroked="t" strokeweight=".47332pt" strokecolor="#2B2B2B">
                <v:path arrowok="t"/>
              </v:shape>
            </v:group>
            <v:group style="position:absolute;left:4951;top:5745;width:6655;height:2" coordorigin="4951,5745" coordsize="6655,2">
              <v:shape style="position:absolute;left:4951;top:5745;width:6655;height:2" coordorigin="4951,5745" coordsize="6655,0" path="m4951,5745l11606,5745e" filled="f" stroked="t" strokeweight=".94664pt" strokecolor="#4B4B4B">
                <v:path arrowok="t"/>
              </v:shape>
            </v:group>
            <v:group style="position:absolute;left:2494;top:5692;width:2;height:1511" coordorigin="2494,5692" coordsize="2,1511">
              <v:shape style="position:absolute;left:2494;top:5692;width:2;height:1511" coordorigin="2494,5692" coordsize="0,1511" path="m2494,7203l2494,5692e" filled="f" stroked="t" strokeweight=".70998pt" strokecolor="#444444">
                <v:path arrowok="t"/>
              </v:shape>
            </v:group>
            <v:group style="position:absolute;left:7857;top:5740;width:2;height:281" coordorigin="7857,5740" coordsize="2,281">
              <v:shape style="position:absolute;left:7857;top:5740;width:2;height:281" coordorigin="7857,5740" coordsize="0,281" path="m7857,6021l7857,5740e" filled="f" stroked="t" strokeweight=".47332pt" strokecolor="#383838">
                <v:path arrowok="t"/>
              </v:shape>
            </v:group>
            <v:group style="position:absolute;left:585;top:5878;width:2;height:377" coordorigin="585,5878" coordsize="2,377">
              <v:shape style="position:absolute;left:585;top:5878;width:2;height:377" coordorigin="585,5878" coordsize="0,377" path="m585,6255l585,5878e" filled="f" stroked="t" strokeweight=".94664pt" strokecolor="#6B6B6B">
                <v:path arrowok="t"/>
              </v:shape>
            </v:group>
            <v:group style="position:absolute;left:2490;top:6214;width:4762;height:2" coordorigin="2490,6214" coordsize="4762,2">
              <v:shape style="position:absolute;left:2490;top:6214;width:4762;height:2" coordorigin="2490,6214" coordsize="4762,0" path="m2490,6214l7251,6214e" filled="f" stroked="t" strokeweight=".94664pt" strokecolor="#484848">
                <v:path arrowok="t"/>
              </v:shape>
            </v:group>
            <v:group style="position:absolute;left:7194;top:6214;width:237;height:2" coordorigin="7194,6214" coordsize="237,2">
              <v:shape style="position:absolute;left:7194;top:6214;width:237;height:2" coordorigin="7194,6214" coordsize="237,0" path="m7194,6214l7431,6214e" filled="f" stroked="t" strokeweight=".47332pt" strokecolor="#343434">
                <v:path arrowok="t"/>
              </v:shape>
            </v:group>
            <v:group style="position:absolute;left:7346;top:6214;width:4260;height:2" coordorigin="7346,6214" coordsize="4260,2">
              <v:shape style="position:absolute;left:7346;top:6214;width:4260;height:2" coordorigin="7346,6214" coordsize="4260,0" path="m7346,6214l11606,6214e" filled="f" stroked="t" strokeweight=".94664pt" strokecolor="#4B4B4B">
                <v:path arrowok="t"/>
              </v:shape>
            </v:group>
            <v:group style="position:absolute;left:585;top:6174;width:2;height:9468" coordorigin="585,6174" coordsize="2,9468">
              <v:shape style="position:absolute;left:585;top:6174;width:2;height:9468" coordorigin="585,6174" coordsize="0,9468" path="m585,15642l585,6174e" filled="f" stroked="t" strokeweight=".70998pt" strokecolor="#444444">
                <v:path arrowok="t"/>
              </v:shape>
            </v:group>
            <v:group style="position:absolute;left:2485;top:6686;width:4766;height:2" coordorigin="2485,6686" coordsize="4766,2">
              <v:shape style="position:absolute;left:2485;top:6686;width:4766;height:2" coordorigin="2485,6686" coordsize="4766,0" path="m2485,6686l7251,6686e" filled="f" stroked="t" strokeweight=".94664pt" strokecolor="#4B4B4B">
                <v:path arrowok="t"/>
              </v:shape>
            </v:group>
            <v:group style="position:absolute;left:7194;top:6684;width:237;height:2" coordorigin="7194,6684" coordsize="237,2">
              <v:shape style="position:absolute;left:7194;top:6684;width:237;height:2" coordorigin="7194,6684" coordsize="237,0" path="m7194,6684l7431,6684e" filled="f" stroked="t" strokeweight=".47332pt" strokecolor="#181818">
                <v:path arrowok="t"/>
              </v:shape>
            </v:group>
            <v:group style="position:absolute;left:7374;top:6684;width:1974;height:2" coordorigin="7374,6684" coordsize="1974,2">
              <v:shape style="position:absolute;left:7374;top:6684;width:1974;height:2" coordorigin="7374,6684" coordsize="1974,0" path="m7374,6684l9348,6684e" filled="f" stroked="t" strokeweight=".70998pt" strokecolor="#3F3F3F">
                <v:path arrowok="t"/>
              </v:shape>
            </v:group>
            <v:group style="position:absolute;left:7857;top:5964;width:2;height:729" coordorigin="7857,5964" coordsize="2,729">
              <v:shape style="position:absolute;left:7857;top:5964;width:2;height:729" coordorigin="7857,5964" coordsize="0,729" path="m7857,6693l7857,5964e" filled="f" stroked="t" strokeweight=".70998pt" strokecolor="#575757">
                <v:path arrowok="t"/>
              </v:shape>
            </v:group>
            <v:group style="position:absolute;left:9272;top:6681;width:2333;height:2" coordorigin="9272,6681" coordsize="2333,2">
              <v:shape style="position:absolute;left:9272;top:6681;width:2333;height:2" coordorigin="9272,6681" coordsize="2333,0" path="m9272,6681l11606,6681e" filled="f" stroked="t" strokeweight=".94664pt" strokecolor="#545454">
                <v:path arrowok="t"/>
              </v:shape>
            </v:group>
            <v:group style="position:absolute;left:11596;top:6140;width:2;height:1220" coordorigin="11596,6140" coordsize="2,1220">
              <v:shape style="position:absolute;left:11596;top:6140;width:2;height:1220" coordorigin="11596,6140" coordsize="0,1220" path="m11596,7361l11596,6140e" filled="f" stroked="t" strokeweight=".70998pt" strokecolor="#575757">
                <v:path arrowok="t"/>
              </v:shape>
            </v:group>
            <v:group style="position:absolute;left:573;top:6922;width:658;height:2" coordorigin="573,6922" coordsize="658,2">
              <v:shape style="position:absolute;left:573;top:6922;width:658;height:2" coordorigin="573,6922" coordsize="658,0" path="m573,6922l1231,6922e" filled="f" stroked="t" strokeweight=".94664pt" strokecolor="#4F4F4F">
                <v:path arrowok="t"/>
              </v:shape>
            </v:group>
            <v:group style="position:absolute;left:1174;top:6925;width:672;height:2" coordorigin="1174,6925" coordsize="672,2">
              <v:shape style="position:absolute;left:1174;top:6925;width:672;height:2" coordorigin="1174,6925" coordsize="672,0" path="m1174,6925l1846,6925e" filled="f" stroked="t" strokeweight=".47332pt" strokecolor="#343434">
                <v:path arrowok="t"/>
              </v:shape>
            </v:group>
            <v:group style="position:absolute;left:1789;top:6925;width:7384;height:2" coordorigin="1789,6925" coordsize="7384,2">
              <v:shape style="position:absolute;left:1789;top:6925;width:7384;height:2" coordorigin="1789,6925" coordsize="7384,0" path="m1789,6925l9173,6925e" filled="f" stroked="t" strokeweight=".94664pt" strokecolor="#4B4B4B">
                <v:path arrowok="t"/>
              </v:shape>
            </v:group>
            <v:group style="position:absolute;left:9116;top:6922;width:232;height:2" coordorigin="9116,6922" coordsize="232,2">
              <v:shape style="position:absolute;left:9116;top:6922;width:232;height:2" coordorigin="9116,6922" coordsize="232,0" path="m9116,6922l9348,6922e" filled="f" stroked="t" strokeweight=".47332pt" strokecolor="#131313">
                <v:path arrowok="t"/>
              </v:shape>
            </v:group>
            <v:group style="position:absolute;left:9291;top:6920;width:2315;height:2" coordorigin="9291,6920" coordsize="2315,2">
              <v:shape style="position:absolute;left:9291;top:6920;width:2315;height:2" coordorigin="9291,6920" coordsize="2315,0" path="m9291,6920l11606,6920e" filled="f" stroked="t" strokeweight=".70998pt" strokecolor="#484848">
                <v:path arrowok="t"/>
              </v:shape>
            </v:group>
            <v:group style="position:absolute;left:582;top:6183;width:2;height:7142" coordorigin="582,6183" coordsize="2,7142">
              <v:shape style="position:absolute;left:582;top:6183;width:2;height:7142" coordorigin="582,6183" coordsize="0,7142" path="m582,13325l582,6183e" filled="f" stroked="t" strokeweight=".70998pt" strokecolor="#3F3F3F">
                <v:path arrowok="t"/>
              </v:shape>
            </v:group>
            <v:group style="position:absolute;left:573;top:7394;width:7123;height:2" coordorigin="573,7394" coordsize="7123,2">
              <v:shape style="position:absolute;left:573;top:7394;width:7123;height:2" coordorigin="573,7394" coordsize="7123,0" path="m573,7394l7696,7394e" filled="f" stroked="t" strokeweight=".94664pt" strokecolor="#484848">
                <v:path arrowok="t"/>
              </v:shape>
            </v:group>
            <v:group style="position:absolute;left:2494;top:7146;width:2;height:277" coordorigin="2494,7146" coordsize="2,277">
              <v:shape style="position:absolute;left:2494;top:7146;width:2;height:277" coordorigin="2494,7146" coordsize="0,277" path="m2494,7423l2494,7146e" filled="f" stroked="t" strokeweight=".47332pt" strokecolor="#282828">
                <v:path arrowok="t"/>
              </v:shape>
            </v:group>
            <v:group style="position:absolute;left:7639;top:7394;width:241;height:2" coordorigin="7639,7394" coordsize="241,2">
              <v:shape style="position:absolute;left:7639;top:7394;width:241;height:2" coordorigin="7639,7394" coordsize="241,0" path="m7639,7394l7881,7394e" filled="f" stroked="t" strokeweight=".47332pt" strokecolor="#1F1F1F">
                <v:path arrowok="t"/>
              </v:shape>
            </v:group>
            <v:group style="position:absolute;left:7824;top:7392;width:3782;height:2" coordorigin="7824,7392" coordsize="3782,2">
              <v:shape style="position:absolute;left:7824;top:7392;width:3782;height:2" coordorigin="7824,7392" coordsize="3782,0" path="m7824,7392l11606,7392e" filled="f" stroked="t" strokeweight=".70998pt" strokecolor="#484848">
                <v:path arrowok="t"/>
              </v:shape>
            </v:group>
            <v:group style="position:absolute;left:4996;top:7389;width:2;height:734" coordorigin="4996,7389" coordsize="2,734">
              <v:shape style="position:absolute;left:4996;top:7389;width:2;height:734" coordorigin="4996,7389" coordsize="0,734" path="m4996,8124l4996,7389e" filled="f" stroked="t" strokeweight=".94664pt" strokecolor="#4F4F4F">
                <v:path arrowok="t"/>
              </v:shape>
            </v:group>
            <v:group style="position:absolute;left:4984;top:7630;width:6622;height:2" coordorigin="4984,7630" coordsize="6622,2">
              <v:shape style="position:absolute;left:4984;top:7630;width:6622;height:2" coordorigin="4984,7630" coordsize="6622,0" path="m4984,7630l11606,7630e" filled="f" stroked="t" strokeweight=".70998pt" strokecolor="#4B4B4B">
                <v:path arrowok="t"/>
              </v:shape>
            </v:group>
            <v:group style="position:absolute;left:11601;top:7351;width:2;height:305" coordorigin="11601,7351" coordsize="2,305">
              <v:shape style="position:absolute;left:11601;top:7351;width:2;height:305" coordorigin="11601,7351" coordsize="0,305" path="m11601,7656l11601,7351e" filled="f" stroked="t" strokeweight=".47332pt" strokecolor="#2F2F2F">
                <v:path arrowok="t"/>
              </v:shape>
            </v:group>
            <v:group style="position:absolute;left:2497;top:7351;width:2;height:882" coordorigin="2497,7351" coordsize="2,882">
              <v:shape style="position:absolute;left:2497;top:7351;width:2;height:882" coordorigin="2497,7351" coordsize="0,882" path="m2497,8233l2497,7351e" filled="f" stroked="t" strokeweight=".94664pt" strokecolor="#4B4B4B">
                <v:path arrowok="t"/>
              </v:shape>
            </v:group>
            <v:group style="position:absolute;left:4984;top:7869;width:6626;height:2" coordorigin="4984,7869" coordsize="6626,2">
              <v:shape style="position:absolute;left:4984;top:7869;width:6626;height:2" coordorigin="4984,7869" coordsize="6626,0" path="m4984,7869l11611,7869e" filled="f" stroked="t" strokeweight=".94664pt" strokecolor="#4F4F4F">
                <v:path arrowok="t"/>
              </v:shape>
            </v:group>
            <v:group style="position:absolute;left:577;top:8109;width:11033;height:2" coordorigin="577,8109" coordsize="11033,2">
              <v:shape style="position:absolute;left:577;top:8109;width:11033;height:2" coordorigin="577,8109" coordsize="11033,0" path="m577,8109l11611,8109e" filled="f" stroked="t" strokeweight=".94664pt" strokecolor="#484848">
                <v:path arrowok="t"/>
              </v:shape>
            </v:group>
            <v:group style="position:absolute;left:2499;top:8085;width:2;height:300" coordorigin="2499,8085" coordsize="2,300">
              <v:shape style="position:absolute;left:2499;top:8085;width:2;height:300" coordorigin="2499,8085" coordsize="0,300" path="m2499,8386l2499,8085e" filled="f" stroked="t" strokeweight=".70998pt" strokecolor="#343434">
                <v:path arrowok="t"/>
              </v:shape>
            </v:group>
            <v:group style="position:absolute;left:2497;top:8329;width:2;height:286" coordorigin="2497,8329" coordsize="2,286">
              <v:shape style="position:absolute;left:2497;top:8329;width:2;height:286" coordorigin="2497,8329" coordsize="0,286" path="m2497,8615l2497,8329e" filled="f" stroked="t" strokeweight=".70998pt" strokecolor="#4B4B4B">
                <v:path arrowok="t"/>
              </v:shape>
            </v:group>
            <v:group style="position:absolute;left:11603;top:3156;width:2;height:5459" coordorigin="11603,3156" coordsize="2,5459">
              <v:shape style="position:absolute;left:11603;top:3156;width:2;height:5459" coordorigin="11603,3156" coordsize="0,5459" path="m11603,8615l11603,3156e" filled="f" stroked="t" strokeweight=".70998pt" strokecolor="#4B4B4B">
                <v:path arrowok="t"/>
              </v:shape>
            </v:group>
            <v:group style="position:absolute;left:2499;top:8557;width:2;height:510" coordorigin="2499,8557" coordsize="2,510">
              <v:shape style="position:absolute;left:2499;top:8557;width:2;height:510" coordorigin="2499,8557" coordsize="0,510" path="m2499,9068l2499,8557e" filled="f" stroked="t" strokeweight=".47332pt" strokecolor="#343434">
                <v:path arrowok="t"/>
              </v:shape>
            </v:group>
            <v:group style="position:absolute;left:11603;top:8557;width:2;height:324" coordorigin="11603,8557" coordsize="2,324">
              <v:shape style="position:absolute;left:11603;top:8557;width:2;height:324" coordorigin="11603,8557" coordsize="0,324" path="m11603,8882l11603,8557e" filled="f" stroked="t" strokeweight=".94664pt" strokecolor="#606060">
                <v:path arrowok="t"/>
              </v:shape>
            </v:group>
            <v:group style="position:absolute;left:2501;top:8991;width:2;height:1502" coordorigin="2501,8991" coordsize="2,1502">
              <v:shape style="position:absolute;left:2501;top:8991;width:2;height:1502" coordorigin="2501,8991" coordsize="0,1502" path="m2501,10493l2501,8991e" filled="f" stroked="t" strokeweight=".94664pt" strokecolor="#4B4B4B">
                <v:path arrowok="t"/>
              </v:shape>
            </v:group>
            <v:group style="position:absolute;left:11611;top:4806;width:2;height:10298" coordorigin="11611,4806" coordsize="2,10298">
              <v:shape style="position:absolute;left:11611;top:4806;width:2;height:10298" coordorigin="11611,4806" coordsize="0,10298" path="m11611,15103l11611,4806e" filled="f" stroked="t" strokeweight=".70998pt" strokecolor="#4B4B4B">
                <v:path arrowok="t"/>
              </v:shape>
            </v:group>
            <v:group style="position:absolute;left:577;top:9492;width:6101;height:2" coordorigin="577,9492" coordsize="6101,2">
              <v:shape style="position:absolute;left:577;top:9492;width:6101;height:2" coordorigin="577,9492" coordsize="6101,0" path="m577,9492l6679,9492e" filled="f" stroked="t" strokeweight=".70998pt" strokecolor="#4B4B4B">
                <v:path arrowok="t"/>
              </v:shape>
            </v:group>
            <v:group style="position:absolute;left:6622;top:9494;width:630;height:2" coordorigin="6622,9494" coordsize="630,2">
              <v:shape style="position:absolute;left:6622;top:9494;width:630;height:2" coordorigin="6622,9494" coordsize="630,0" path="m6622,9494l7251,9494e" filled="f" stroked="t" strokeweight=".47332pt" strokecolor="#2F2F2F">
                <v:path arrowok="t"/>
              </v:shape>
            </v:group>
            <v:group style="position:absolute;left:7100;top:9492;width:596;height:2" coordorigin="7100,9492" coordsize="596,2">
              <v:shape style="position:absolute;left:7100;top:9492;width:596;height:2" coordorigin="7100,9492" coordsize="596,0" path="m7100,9492l7696,9492e" filled="f" stroked="t" strokeweight=".70998pt" strokecolor="#444444">
                <v:path arrowok="t"/>
              </v:shape>
            </v:group>
            <v:group style="position:absolute;left:7639;top:9492;width:241;height:2" coordorigin="7639,9492" coordsize="241,2">
              <v:shape style="position:absolute;left:7639;top:9492;width:241;height:2" coordorigin="7639,9492" coordsize="241,0" path="m7639,9492l7881,9492e" filled="f" stroked="t" strokeweight=".47332pt" strokecolor="#131313">
                <v:path arrowok="t"/>
              </v:shape>
            </v:group>
            <v:group style="position:absolute;left:7824;top:9489;width:3791;height:2" coordorigin="7824,9489" coordsize="3791,2">
              <v:shape style="position:absolute;left:7824;top:9489;width:3791;height:2" coordorigin="7824,9489" coordsize="3791,0" path="m7824,9489l11615,9489e" filled="f" stroked="t" strokeweight=".70998pt" strokecolor="#4B4B4B">
                <v:path arrowok="t"/>
              </v:shape>
            </v:group>
            <v:group style="position:absolute;left:592;top:9702;width:2;height:310" coordorigin="592,9702" coordsize="2,310">
              <v:shape style="position:absolute;left:592;top:9702;width:2;height:310" coordorigin="592,9702" coordsize="0,310" path="m592,10011l592,9702e" filled="f" stroked="t" strokeweight=".70998pt" strokecolor="#3F3F3F">
                <v:path arrowok="t"/>
              </v:shape>
            </v:group>
            <v:group style="position:absolute;left:582;top:10424;width:833;height:2" coordorigin="582,10424" coordsize="833,2">
              <v:shape style="position:absolute;left:582;top:10424;width:833;height:2" coordorigin="582,10424" coordsize="833,0" path="m582,10424l1415,10424e" filled="f" stroked="t" strokeweight=".94664pt" strokecolor="#4F4F4F">
                <v:path arrowok="t"/>
              </v:shape>
            </v:group>
            <v:group style="position:absolute;left:1358;top:10424;width:488;height:2" coordorigin="1358,10424" coordsize="488,2">
              <v:shape style="position:absolute;left:1358;top:10424;width:488;height:2" coordorigin="1358,10424" coordsize="488,0" path="m1358,10424l1846,10424e" filled="f" stroked="t" strokeweight=".70998pt" strokecolor="#343434">
                <v:path arrowok="t"/>
              </v:shape>
            </v:group>
            <v:group style="position:absolute;left:1605;top:10421;width:10011;height:2" coordorigin="1605,10421" coordsize="10011,2">
              <v:shape style="position:absolute;left:1605;top:10421;width:10011;height:2" coordorigin="1605,10421" coordsize="10011,0" path="m1605,10421l11615,10421e" filled="f" stroked="t" strokeweight=".94664pt" strokecolor="#4B4B4B">
                <v:path arrowok="t"/>
              </v:shape>
            </v:group>
            <v:group style="position:absolute;left:596;top:10393;width:2;height:5916" coordorigin="596,10393" coordsize="2,5916">
              <v:shape style="position:absolute;left:596;top:10393;width:2;height:5916" coordorigin="596,10393" coordsize="0,5916" path="m596,16309l596,10393e" filled="f" stroked="t" strokeweight=".70998pt" strokecolor="#484848">
                <v:path arrowok="t"/>
              </v:shape>
            </v:group>
            <v:group style="position:absolute;left:2511;top:10393;width:2;height:329" coordorigin="2511,10393" coordsize="2,329">
              <v:shape style="position:absolute;left:2511;top:10393;width:2;height:329" coordorigin="2511,10393" coordsize="0,329" path="m2511,10722l2511,10393e" filled="f" stroked="t" strokeweight=".94664pt" strokecolor="#4B4B4B">
                <v:path arrowok="t"/>
              </v:shape>
            </v:group>
            <v:group style="position:absolute;left:7403;top:10421;width:2;height:272" coordorigin="7403,10421" coordsize="2,272">
              <v:shape style="position:absolute;left:7403;top:10421;width:2;height:272" coordorigin="7403,10421" coordsize="0,272" path="m7403,10693l7403,10421e" filled="f" stroked="t" strokeweight=".70998pt" strokecolor="#4B4B4B">
                <v:path arrowok="t"/>
              </v:shape>
            </v:group>
            <v:group style="position:absolute;left:923;top:10660;width:10692;height:2" coordorigin="923,10660" coordsize="10692,2">
              <v:shape style="position:absolute;left:923;top:10660;width:10692;height:2" coordorigin="923,10660" coordsize="10692,0" path="m923,10660l11615,10660e" filled="f" stroked="t" strokeweight=".94664pt" strokecolor="#4B4B4B">
                <v:path arrowok="t"/>
              </v:shape>
            </v:group>
            <v:group style="position:absolute;left:582;top:10901;width:2111;height:2" coordorigin="582,10901" coordsize="2111,2">
              <v:shape style="position:absolute;left:582;top:10901;width:2111;height:2" coordorigin="582,10901" coordsize="2111,0" path="m582,10901l2693,10901e" filled="f" stroked="t" strokeweight=".70998pt" strokecolor="#4F4F4F">
                <v:path arrowok="t"/>
              </v:shape>
            </v:group>
            <v:group style="position:absolute;left:2504;top:10626;width:2;height:543" coordorigin="2504,10626" coordsize="2,543">
              <v:shape style="position:absolute;left:2504;top:10626;width:2;height:543" coordorigin="2504,10626" coordsize="0,543" path="m2504,11170l2504,10626e" filled="f" stroked="t" strokeweight=".94664pt" strokecolor="#4B4B4B">
                <v:path arrowok="t"/>
              </v:shape>
            </v:group>
            <v:group style="position:absolute;left:2457;top:10901;width:540;height:2" coordorigin="2457,10901" coordsize="540,2">
              <v:shape style="position:absolute;left:2457;top:10901;width:540;height:2" coordorigin="2457,10901" coordsize="540,0" path="m2457,10901l2996,10901e" filled="f" stroked="t" strokeweight=".47332pt" strokecolor="#2F2F2F">
                <v:path arrowok="t"/>
              </v:shape>
            </v:group>
            <v:group style="position:absolute;left:2939;top:10903;width:753;height:2" coordorigin="2939,10903" coordsize="753,2">
              <v:shape style="position:absolute;left:2939;top:10903;width:753;height:2" coordorigin="2939,10903" coordsize="753,0" path="m2939,10903l3692,10903e" filled="f" stroked="t" strokeweight=".70998pt" strokecolor="#484848">
                <v:path arrowok="t"/>
              </v:shape>
            </v:group>
            <v:group style="position:absolute;left:3588;top:10903;width:374;height:2" coordorigin="3588,10903" coordsize="374,2">
              <v:shape style="position:absolute;left:3588;top:10903;width:374;height:2" coordorigin="3588,10903" coordsize="374,0" path="m3588,10903l3962,10903e" filled="f" stroked="t" strokeweight=".47332pt" strokecolor="#282828">
                <v:path arrowok="t"/>
              </v:shape>
            </v:group>
            <v:group style="position:absolute;left:3905;top:10898;width:7715;height:2" coordorigin="3905,10898" coordsize="7715,2">
              <v:shape style="position:absolute;left:3905;top:10898;width:7715;height:2" coordorigin="3905,10898" coordsize="7715,0" path="m3905,10898l11620,10898e" filled="f" stroked="t" strokeweight=".94664pt" strokecolor="#4B4B4B">
                <v:path arrowok="t"/>
              </v:shape>
            </v:group>
            <v:group style="position:absolute;left:587;top:11380;width:3105;height:2" coordorigin="587,11380" coordsize="3105,2">
              <v:shape style="position:absolute;left:587;top:11380;width:3105;height:2" coordorigin="587,11380" coordsize="3105,0" path="m587,11380l3692,11380e" filled="f" stroked="t" strokeweight=".70998pt" strokecolor="#4B4B4B">
                <v:path arrowok="t"/>
              </v:shape>
            </v:group>
            <v:group style="position:absolute;left:592;top:11113;width:2;height:4529" coordorigin="592,11113" coordsize="2,4529">
              <v:shape style="position:absolute;left:592;top:11113;width:2;height:4529" coordorigin="592,11113" coordsize="0,4529" path="m592,15642l592,11113e" filled="f" stroked="t" strokeweight=".47332pt" strokecolor="#3F3F3F">
                <v:path arrowok="t"/>
              </v:shape>
            </v:group>
            <v:group style="position:absolute;left:2504;top:11113;width:2;height:291" coordorigin="2504,11113" coordsize="2,291">
              <v:shape style="position:absolute;left:2504;top:11113;width:2;height:291" coordorigin="2504,11113" coordsize="0,291" path="m2504,11404l2504,11113e" filled="f" stroked="t" strokeweight=".47332pt" strokecolor="#232323">
                <v:path arrowok="t"/>
              </v:shape>
            </v:group>
            <v:group style="position:absolute;left:3588;top:11380;width:374;height:2" coordorigin="3588,11380" coordsize="374,2">
              <v:shape style="position:absolute;left:3588;top:11380;width:374;height:2" coordorigin="3588,11380" coordsize="374,0" path="m3588,11380l3962,11380e" filled="f" stroked="t" strokeweight=".47332pt" strokecolor="#383838">
                <v:path arrowok="t"/>
              </v:shape>
            </v:group>
            <v:group style="position:absolute;left:3905;top:11377;width:573;height:2" coordorigin="3905,11377" coordsize="573,2">
              <v:shape style="position:absolute;left:3905;top:11377;width:573;height:2" coordorigin="3905,11377" coordsize="573,0" path="m3905,11377l4478,11377e" filled="f" stroked="t" strokeweight=".94664pt" strokecolor="#545454">
                <v:path arrowok="t"/>
              </v:shape>
            </v:group>
            <v:group style="position:absolute;left:4421;top:11377;width:426;height:2" coordorigin="4421,11377" coordsize="426,2">
              <v:shape style="position:absolute;left:4421;top:11377;width:426;height:2" coordorigin="4421,11377" coordsize="426,0" path="m4421,11377l4847,11377e" filled="f" stroked="t" strokeweight=".47332pt" strokecolor="#383838">
                <v:path arrowok="t"/>
              </v:shape>
            </v:group>
            <v:group style="position:absolute;left:4790;top:11380;width:222;height:2" coordorigin="4790,11380" coordsize="222,2">
              <v:shape style="position:absolute;left:4790;top:11380;width:222;height:2" coordorigin="4790,11380" coordsize="222,0" path="m4790,11380l5012,11380e" filled="f" stroked="t" strokeweight=".47332pt" strokecolor="#131313">
                <v:path arrowok="t"/>
              </v:shape>
            </v:group>
            <v:group style="position:absolute;left:4956;top:11377;width:4217;height:2" coordorigin="4956,11377" coordsize="4217,2">
              <v:shape style="position:absolute;left:4956;top:11377;width:4217;height:2" coordorigin="4956,11377" coordsize="4217,0" path="m4956,11377l9173,11377e" filled="f" stroked="t" strokeweight=".70998pt" strokecolor="#4B4B4B">
                <v:path arrowok="t"/>
              </v:shape>
            </v:group>
            <v:group style="position:absolute;left:9116;top:11375;width:232;height:2" coordorigin="9116,11375" coordsize="232,2">
              <v:shape style="position:absolute;left:9116;top:11375;width:232;height:2" coordorigin="9116,11375" coordsize="232,0" path="m9116,11375l9348,11375e" filled="f" stroked="t" strokeweight=".47332pt" strokecolor="#1F1F1F">
                <v:path arrowok="t"/>
              </v:shape>
            </v:group>
            <v:group style="position:absolute;left:9291;top:11373;width:2324;height:2" coordorigin="9291,11373" coordsize="2324,2">
              <v:shape style="position:absolute;left:9291;top:11373;width:2324;height:2" coordorigin="9291,11373" coordsize="2324,0" path="m9291,11373l11615,11373e" filled="f" stroked="t" strokeweight=".94664pt" strokecolor="#4F4F4F">
                <v:path arrowok="t"/>
              </v:shape>
            </v:group>
            <v:group style="position:absolute;left:11611;top:11113;width:2;height:291" coordorigin="11611,11113" coordsize="2,291">
              <v:shape style="position:absolute;left:11611;top:11113;width:2;height:291" coordorigin="11611,11113" coordsize="0,291" path="m11611,11404l11611,11113e" filled="f" stroked="t" strokeweight=".47332pt" strokecolor="#3B3B3B">
                <v:path arrowok="t"/>
              </v:shape>
            </v:group>
            <v:group style="position:absolute;left:592;top:11616;width:2173;height:2" coordorigin="592,11616" coordsize="2173,2">
              <v:shape style="position:absolute;left:592;top:11616;width:2173;height:2" coordorigin="592,11616" coordsize="2173,0" path="m592,11616l2764,11616e" filled="f" stroked="t" strokeweight=".94664pt" strokecolor="#4F4F4F">
                <v:path arrowok="t"/>
              </v:shape>
            </v:group>
            <v:group style="position:absolute;left:2506;top:11332;width:2;height:1263" coordorigin="2506,11332" coordsize="2,1263">
              <v:shape style="position:absolute;left:2506;top:11332;width:2;height:1263" coordorigin="2506,11332" coordsize="0,1263" path="m2506,12595l2506,11332e" filled="f" stroked="t" strokeweight=".70998pt" strokecolor="#444444">
                <v:path arrowok="t"/>
              </v:shape>
            </v:group>
            <v:group style="position:absolute;left:2457;top:11618;width:540;height:2" coordorigin="2457,11618" coordsize="540,2">
              <v:shape style="position:absolute;left:2457;top:11618;width:540;height:2" coordorigin="2457,11618" coordsize="540,0" path="m2457,11618l2996,11618e" filled="f" stroked="t" strokeweight=".47332pt" strokecolor="#3F3F3F">
                <v:path arrowok="t"/>
              </v:shape>
            </v:group>
            <v:group style="position:absolute;left:7424;top:11370;width:2;height:1235" coordorigin="7424,11370" coordsize="2,1235">
              <v:shape style="position:absolute;left:7424;top:11370;width:2;height:1235" coordorigin="7424,11370" coordsize="0,1235" path="m7424,12605l7424,11370e" filled="f" stroked="t" strokeweight=".94664pt" strokecolor="#4B4B4B">
                <v:path arrowok="t"/>
              </v:shape>
            </v:group>
            <v:group style="position:absolute;left:2939;top:11613;width:8681;height:2" coordorigin="2939,11613" coordsize="8681,2">
              <v:shape style="position:absolute;left:2939;top:11613;width:8681;height:2" coordorigin="2939,11613" coordsize="8681,0" path="m2939,11613l11620,11613e" filled="f" stroked="t" strokeweight=".94664pt" strokecolor="#4B4B4B">
                <v:path arrowok="t"/>
              </v:shape>
            </v:group>
            <v:group style="position:absolute;left:582;top:11856;width:1273;height:2" coordorigin="582,11856" coordsize="1273,2">
              <v:shape style="position:absolute;left:582;top:11856;width:1273;height:2" coordorigin="582,11856" coordsize="1273,0" path="m582,11856l1855,11856e" filled="f" stroked="t" strokeweight=".70998pt" strokecolor="#5B5B5B">
                <v:path arrowok="t"/>
              </v:shape>
            </v:group>
            <v:group style="position:absolute;left:1396;top:11566;width:2;height:315" coordorigin="1396,11566" coordsize="2,315">
              <v:shape style="position:absolute;left:1396;top:11566;width:2;height:315" coordorigin="1396,11566" coordsize="0,315" path="m1396,11880l1396,11566e" filled="f" stroked="t" strokeweight=".47332pt" strokecolor="#343434">
                <v:path arrowok="t"/>
              </v:shape>
            </v:group>
            <v:group style="position:absolute;left:1825;top:11609;width:2;height:987" coordorigin="1825,11609" coordsize="2,987">
              <v:shape style="position:absolute;left:1825;top:11609;width:2;height:987" coordorigin="1825,11609" coordsize="0,987" path="m1825,12595l1825,11609e" filled="f" stroked="t" strokeweight=".70998pt" strokecolor="#444444">
                <v:path arrowok="t"/>
              </v:shape>
            </v:group>
            <v:group style="position:absolute;left:1784;top:11856;width:3971;height:2" coordorigin="1784,11856" coordsize="3971,2">
              <v:shape style="position:absolute;left:1784;top:11856;width:3971;height:2" coordorigin="1784,11856" coordsize="3971,0" path="m1784,11856l5756,11856e" filled="f" stroked="t" strokeweight=".47332pt" strokecolor="#545454">
                <v:path arrowok="t"/>
              </v:shape>
            </v:group>
            <v:group style="position:absolute;left:5699;top:11856;width:1742;height:2" coordorigin="5699,11856" coordsize="1742,2">
              <v:shape style="position:absolute;left:5699;top:11856;width:1742;height:2" coordorigin="5699,11856" coordsize="1742,0" path="m5699,11856l7441,11856e" filled="f" stroked="t" strokeweight=".70998pt" strokecolor="#575757">
                <v:path arrowok="t"/>
              </v:shape>
            </v:group>
            <v:group style="position:absolute;left:7370;top:11854;width:327;height:2" coordorigin="7370,11854" coordsize="327,2">
              <v:shape style="position:absolute;left:7370;top:11854;width:327;height:2" coordorigin="7370,11854" coordsize="327,0" path="m7370,11854l7696,11854e" filled="f" stroked="t" strokeweight=".47332pt" strokecolor="#444444">
                <v:path arrowok="t"/>
              </v:shape>
            </v:group>
            <v:group style="position:absolute;left:7625;top:11849;width:3995;height:2" coordorigin="7625,11849" coordsize="3995,2">
              <v:shape style="position:absolute;left:7625;top:11849;width:3995;height:2" coordorigin="7625,11849" coordsize="3995,0" path="m7625,11849l11620,11849e" filled="f" stroked="t" strokeweight=".70998pt" strokecolor="#5B5B5B">
                <v:path arrowok="t"/>
              </v:shape>
            </v:group>
            <v:group style="position:absolute;left:1394;top:11809;width:2;height:1254" coordorigin="1394,11809" coordsize="2,1254">
              <v:shape style="position:absolute;left:1394;top:11809;width:2;height:1254" coordorigin="1394,11809" coordsize="0,1254" path="m1394,13063l1394,11809e" filled="f" stroked="t" strokeweight=".94664pt" strokecolor="#48484B">
                <v:path arrowok="t"/>
              </v:shape>
            </v:group>
            <v:group style="position:absolute;left:11613;top:12071;width:2;height:3032" coordorigin="11613,12071" coordsize="2,3032">
              <v:shape style="position:absolute;left:11613;top:12071;width:2;height:3032" coordorigin="11613,12071" coordsize="0,3032" path="m11613,15103l11613,12071e" filled="f" stroked="t" strokeweight=".70998pt" strokecolor="#4F4F4F">
                <v:path arrowok="t"/>
              </v:shape>
            </v:group>
            <v:group style="position:absolute;left:596;top:12538;width:2;height:248" coordorigin="596,12538" coordsize="2,248">
              <v:shape style="position:absolute;left:596;top:12538;width:2;height:248" coordorigin="596,12538" coordsize="0,248" path="m596,12786l596,12538e" filled="f" stroked="t" strokeweight=".47332pt" strokecolor="#232323">
                <v:path arrowok="t"/>
              </v:shape>
            </v:group>
            <v:group style="position:absolute;left:1827;top:12538;width:2;height:248" coordorigin="1827,12538" coordsize="2,248">
              <v:shape style="position:absolute;left:1827;top:12538;width:2;height:248" coordorigin="1827,12538" coordsize="0,248" path="m1827,12786l1827,12538e" filled="f" stroked="t" strokeweight=".47332pt" strokecolor="#181818">
                <v:path arrowok="t"/>
              </v:shape>
            </v:group>
            <v:group style="position:absolute;left:2509;top:8371;width:2;height:7942" coordorigin="2509,8371" coordsize="2,7942">
              <v:shape style="position:absolute;left:2509;top:8371;width:2;height:7942" coordorigin="2509,8371" coordsize="0,7942" path="m2509,16314l2509,8371e" filled="f" stroked="t" strokeweight=".47332pt" strokecolor="#3F3F3F">
                <v:path arrowok="t"/>
              </v:shape>
            </v:group>
            <v:group style="position:absolute;left:7422;top:12538;width:2;height:496" coordorigin="7422,12538" coordsize="2,496">
              <v:shape style="position:absolute;left:7422;top:12538;width:2;height:496" coordorigin="7422,12538" coordsize="0,496" path="m7422,13034l7422,12538e" filled="f" stroked="t" strokeweight=".47332pt" strokecolor="#2F2F2F">
                <v:path arrowok="t"/>
              </v:shape>
            </v:group>
            <v:group style="position:absolute;left:1825;top:12729;width:2;height:305" coordorigin="1825,12729" coordsize="2,305">
              <v:shape style="position:absolute;left:1825;top:12729;width:2;height:305" coordorigin="1825,12729" coordsize="0,305" path="m1825,13034l1825,12729e" filled="f" stroked="t" strokeweight=".47332pt" strokecolor="#2F2F2F">
                <v:path arrowok="t"/>
              </v:shape>
            </v:group>
            <v:group style="position:absolute;left:2516;top:12772;width:2;height:205" coordorigin="2516,12772" coordsize="2,205">
              <v:shape style="position:absolute;left:2516;top:12772;width:2;height:205" coordorigin="2516,12772" coordsize="0,205" path="m2516,12977l2516,12772e" filled="f" stroked="t" strokeweight="1.1833pt" strokecolor="#2B2F2F">
                <v:path arrowok="t"/>
              </v:shape>
            </v:group>
            <v:group style="position:absolute;left:1396;top:12977;width:2;height:277" coordorigin="1396,12977" coordsize="2,277">
              <v:shape style="position:absolute;left:1396;top:12977;width:2;height:277" coordorigin="1396,12977" coordsize="0,277" path="m1396,13253l1396,12977e" filled="f" stroked="t" strokeweight=".47332pt" strokecolor="#2B2B2B">
                <v:path arrowok="t"/>
              </v:shape>
            </v:group>
            <v:group style="position:absolute;left:1827;top:12929;width:2;height:601" coordorigin="1827,12929" coordsize="2,601">
              <v:shape style="position:absolute;left:1827;top:12929;width:2;height:601" coordorigin="1827,12929" coordsize="0,601" path="m1827,13530l1827,12929e" filled="f" stroked="t" strokeweight=".70998pt" strokecolor="#444444">
                <v:path arrowok="t"/>
              </v:shape>
            </v:group>
            <v:group style="position:absolute;left:2494;top:12767;width:2;height:359" coordorigin="2494,12767" coordsize="2,359">
              <v:shape style="position:absolute;left:2494;top:12767;width:2;height:359" coordorigin="2494,12767" coordsize="0,359" path="m2494,13126l2494,12767e" filled="f" stroked="t" strokeweight="1.41996pt" strokecolor="#3F3F44">
                <v:path arrowok="t"/>
              </v:shape>
            </v:group>
            <v:group style="position:absolute;left:7422;top:12977;width:2;height:277" coordorigin="7422,12977" coordsize="2,277">
              <v:shape style="position:absolute;left:7422;top:12977;width:2;height:277" coordorigin="7422,12977" coordsize="0,277" path="m7422,13253l7422,12977e" filled="f" stroked="t" strokeweight=".94664pt" strokecolor="#4B4B4B">
                <v:path arrowok="t"/>
              </v:shape>
            </v:group>
            <v:group style="position:absolute;left:599;top:12924;width:2;height:605" coordorigin="599,12924" coordsize="2,605">
              <v:shape style="position:absolute;left:599;top:12924;width:2;height:605" coordorigin="599,12924" coordsize="0,605" path="m599,13530l599,12924e" filled="f" stroked="t" strokeweight=".70998pt" strokecolor="#484848">
                <v:path arrowok="t"/>
              </v:shape>
            </v:group>
            <v:group style="position:absolute;left:1401;top:13196;width:2;height:157" coordorigin="1401,13196" coordsize="2,157">
              <v:shape style="position:absolute;left:1401;top:13196;width:2;height:157" coordorigin="1401,13196" coordsize="0,157" path="m1401,13353l1401,13196e" filled="f" stroked="t" strokeweight=".70998pt" strokecolor="#383838">
                <v:path arrowok="t"/>
              </v:shape>
            </v:group>
            <v:group style="position:absolute;left:7422;top:13196;width:2;height:439" coordorigin="7422,13196" coordsize="2,439">
              <v:shape style="position:absolute;left:7422;top:13196;width:2;height:439" coordorigin="7422,13196" coordsize="0,439" path="m7422,13635l7422,13196e" filled="f" stroked="t" strokeweight=".70998pt" strokecolor="#343434">
                <v:path arrowok="t"/>
              </v:shape>
            </v:group>
            <v:group style="position:absolute;left:11618;top:13196;width:2;height:334" coordorigin="11618,13196" coordsize="2,334">
              <v:shape style="position:absolute;left:11618;top:13196;width:2;height:334" coordorigin="11618,13196" coordsize="0,334" path="m11618,13530l11618,13196e" filled="f" stroked="t" strokeweight=".47332pt" strokecolor="#383838">
                <v:path arrowok="t"/>
              </v:shape>
            </v:group>
            <v:group style="position:absolute;left:2516;top:13296;width:2;height:234" coordorigin="2516,13296" coordsize="2,234">
              <v:shape style="position:absolute;left:2516;top:13296;width:2;height:234" coordorigin="2516,13296" coordsize="0,234" path="m2516,13530l2516,13296e" filled="f" stroked="t" strokeweight=".70998pt" strokecolor="#4B4B4B">
                <v:path arrowok="t"/>
              </v:shape>
            </v:group>
            <v:group style="position:absolute;left:596;top:13473;width:2;height:162" coordorigin="596,13473" coordsize="2,162">
              <v:shape style="position:absolute;left:596;top:13473;width:2;height:162" coordorigin="596,13473" coordsize="0,162" path="m596,13635l596,13473e" filled="f" stroked="t" strokeweight=".47332pt" strokecolor="#232323">
                <v:path arrowok="t"/>
              </v:shape>
            </v:group>
            <v:group style="position:absolute;left:1399;top:13291;width:2;height:715" coordorigin="1399,13291" coordsize="2,715">
              <v:shape style="position:absolute;left:1399;top:13291;width:2;height:715" coordorigin="1399,13291" coordsize="0,715" path="m1399,14007l1399,13291e" filled="f" stroked="t" strokeweight=".94664pt" strokecolor="#4B4B4B">
                <v:path arrowok="t"/>
              </v:shape>
            </v:group>
            <v:group style="position:absolute;left:1827;top:13473;width:2;height:162" coordorigin="1827,13473" coordsize="2,162">
              <v:shape style="position:absolute;left:1827;top:13473;width:2;height:162" coordorigin="1827,13473" coordsize="0,162" path="m1827,13635l1827,13473e" filled="f" stroked="t" strokeweight=".47332pt" strokecolor="#2B2B2B">
                <v:path arrowok="t"/>
              </v:shape>
            </v:group>
            <v:group style="position:absolute;left:2509;top:13473;width:2;height:162" coordorigin="2509,13473" coordsize="2,162">
              <v:shape style="position:absolute;left:2509;top:13473;width:2;height:162" coordorigin="2509,13473" coordsize="0,162" path="m2509,13635l2509,13473e" filled="f" stroked="t" strokeweight=".47332pt" strokecolor="#282828">
                <v:path arrowok="t"/>
              </v:shape>
            </v:group>
            <v:group style="position:absolute;left:596;top:13577;width:2;height:224" coordorigin="596,13577" coordsize="2,224">
              <v:shape style="position:absolute;left:596;top:13577;width:2;height:224" coordorigin="596,13577" coordsize="0,224" path="m596,13802l596,13577e" filled="f" stroked="t" strokeweight=".47332pt" strokecolor="#0F0F0F">
                <v:path arrowok="t"/>
              </v:shape>
            </v:group>
            <v:group style="position:absolute;left:1822;top:13577;width:2;height:224" coordorigin="1822,13577" coordsize="2,224">
              <v:shape style="position:absolute;left:1822;top:13577;width:2;height:224" coordorigin="1822,13577" coordsize="0,224" path="m1822,13802l1822,13577e" filled="f" stroked="t" strokeweight=".70998pt" strokecolor="#2B2B2B">
                <v:path arrowok="t"/>
              </v:shape>
            </v:group>
            <v:group style="position:absolute;left:2509;top:13577;width:2;height:224" coordorigin="2509,13577" coordsize="2,224">
              <v:shape style="position:absolute;left:2509;top:13577;width:2;height:224" coordorigin="2509,13577" coordsize="0,224" path="m2509,13802l2509,13577e" filled="f" stroked="t" strokeweight=".47332pt" strokecolor="#0F0F0F">
                <v:path arrowok="t"/>
              </v:shape>
            </v:group>
            <v:group style="position:absolute;left:7422;top:13577;width:2;height:224" coordorigin="7422,13577" coordsize="2,224">
              <v:shape style="position:absolute;left:7422;top:13577;width:2;height:224" coordorigin="7422,13577" coordsize="0,224" path="m7422,13802l7422,13577e" filled="f" stroked="t" strokeweight=".47332pt" strokecolor="#1C1C1C">
                <v:path arrowok="t"/>
              </v:shape>
            </v:group>
            <v:group style="position:absolute;left:568;top:13973;width:634;height:2" coordorigin="568,13973" coordsize="634,2">
              <v:shape style="position:absolute;left:568;top:13973;width:634;height:2" coordorigin="568,13973" coordsize="634,0" path="m568,13973l1202,13973e" filled="f" stroked="t" strokeweight=".23666pt" strokecolor="#575757">
                <v:path arrowok="t"/>
              </v:shape>
            </v:group>
            <v:group style="position:absolute;left:1202;top:13973;width:194;height:2" coordorigin="1202,13973" coordsize="194,2">
              <v:shape style="position:absolute;left:1202;top:13973;width:194;height:2" coordorigin="1202,13973" coordsize="194,0" path="m1202,13973l1396,13973e" filled="f" stroked="t" strokeweight=".23666pt" strokecolor="#383838">
                <v:path arrowok="t"/>
              </v:shape>
            </v:group>
            <v:group style="position:absolute;left:1382;top:13973;width:445;height:2" coordorigin="1382,13973" coordsize="445,2">
              <v:shape style="position:absolute;left:1382;top:13973;width:445;height:2" coordorigin="1382,13973" coordsize="445,0" path="m1382,13973l1827,13973e" filled="f" stroked="t" strokeweight=".23666pt" strokecolor="#545454">
                <v:path arrowok="t"/>
              </v:shape>
            </v:group>
            <v:group style="position:absolute;left:1832;top:13744;width:2;height:2584" coordorigin="1832,13744" coordsize="2,2584">
              <v:shape style="position:absolute;left:1832;top:13744;width:2;height:2584" coordorigin="1832,13744" coordsize="0,2584" path="m1832,16328l1832,13744e" filled="f" stroked="t" strokeweight=".94664pt" strokecolor="#4B4B4B">
                <v:path arrowok="t"/>
              </v:shape>
            </v:group>
            <v:group style="position:absolute;left:1813;top:13973;width:686;height:2" coordorigin="1813,13973" coordsize="686,2">
              <v:shape style="position:absolute;left:1813;top:13973;width:686;height:2" coordorigin="1813,13973" coordsize="686,0" path="m1813,13973l2499,13973e" filled="f" stroked="t" strokeweight=".23666pt" strokecolor="#707070">
                <v:path arrowok="t"/>
              </v:shape>
            </v:group>
            <v:group style="position:absolute;left:1396;top:13945;width:2;height:300" coordorigin="1396,13945" coordsize="2,300">
              <v:shape style="position:absolute;left:1396;top:13945;width:2;height:300" coordorigin="1396,13945" coordsize="0,300" path="m1396,14245l1396,13945e" filled="f" stroked="t" strokeweight=".47332pt" strokecolor="#2B2B2B">
                <v:path arrowok="t"/>
              </v:shape>
            </v:group>
            <v:group style="position:absolute;left:2513;top:13744;width:2;height:2570" coordorigin="2513,13744" coordsize="2,2570">
              <v:shape style="position:absolute;left:2513;top:13744;width:2;height:2570" coordorigin="2513,13744" coordsize="0,2570" path="m2513,16314l2513,13744e" filled="f" stroked="t" strokeweight=".94664pt" strokecolor="#4B4B4B">
                <v:path arrowok="t"/>
              </v:shape>
            </v:group>
            <v:group style="position:absolute;left:7424;top:13744;width:2;height:501" coordorigin="7424,13744" coordsize="2,501">
              <v:shape style="position:absolute;left:7424;top:13744;width:2;height:501" coordorigin="7424,13744" coordsize="0,501" path="m7424,14245l7424,13744e" filled="f" stroked="t" strokeweight=".70998pt" strokecolor="#484848">
                <v:path arrowok="t"/>
              </v:shape>
            </v:group>
            <v:group style="position:absolute;left:11618;top:13945;width:2;height:486" coordorigin="11618,13945" coordsize="2,486">
              <v:shape style="position:absolute;left:11618;top:13945;width:2;height:486" coordorigin="11618,13945" coordsize="0,486" path="m11618,14431l11618,13945e" filled="f" stroked="t" strokeweight=".47332pt" strokecolor="#444444">
                <v:path arrowok="t"/>
              </v:shape>
            </v:group>
            <v:group style="position:absolute;left:601;top:14092;width:2;height:338" coordorigin="601,14092" coordsize="2,338">
              <v:shape style="position:absolute;left:601;top:14092;width:2;height:338" coordorigin="601,14092" coordsize="0,338" path="m601,14431l601,14092e" filled="f" stroked="t" strokeweight=".47332pt" strokecolor="#282828">
                <v:path arrowok="t"/>
              </v:shape>
            </v:group>
            <v:group style="position:absolute;left:7426;top:14188;width:2;height:243" coordorigin="7426,14188" coordsize="2,243">
              <v:shape style="position:absolute;left:7426;top:14188;width:2;height:243" coordorigin="7426,14188" coordsize="0,243" path="m7426,14431l7426,14188e" filled="f" stroked="t" strokeweight=".47332pt" strokecolor="#1F1F1F">
                <v:path arrowok="t"/>
              </v:shape>
            </v:group>
            <v:group style="position:absolute;left:599;top:14374;width:2;height:1940" coordorigin="599,14374" coordsize="2,1940">
              <v:shape style="position:absolute;left:599;top:14374;width:2;height:1940" coordorigin="599,14374" coordsize="0,1940" path="m599,16314l599,14374e" filled="f" stroked="t" strokeweight=".47332pt" strokecolor="#484848">
                <v:path arrowok="t"/>
              </v:shape>
            </v:group>
            <v:group style="position:absolute;left:1399;top:14188;width:2;height:2126" coordorigin="1399,14188" coordsize="2,2126">
              <v:shape style="position:absolute;left:1399;top:14188;width:2;height:2126" coordorigin="1399,14188" coordsize="0,2126" path="m1399,16314l1399,14188e" filled="f" stroked="t" strokeweight=".70998pt" strokecolor="#484848">
                <v:path arrowok="t"/>
              </v:shape>
            </v:group>
            <v:group style="position:absolute;left:7429;top:14374;width:2;height:1936" coordorigin="7429,14374" coordsize="2,1936">
              <v:shape style="position:absolute;left:7429;top:14374;width:2;height:1936" coordorigin="7429,14374" coordsize="0,1936" path="m7429,16309l7429,14374e" filled="f" stroked="t" strokeweight=".94664pt" strokecolor="#4F4F4F">
                <v:path arrowok="t"/>
              </v:shape>
            </v:group>
            <v:group style="position:absolute;left:11615;top:14374;width:2;height:415" coordorigin="11615,14374" coordsize="2,415">
              <v:shape style="position:absolute;left:11615;top:14374;width:2;height:415" coordorigin="11615,14374" coordsize="0,415" path="m11615,14788l11615,14374e" filled="f" stroked="t" strokeweight=".47332pt" strokecolor="#646464">
                <v:path arrowok="t"/>
              </v:shape>
            </v:group>
            <v:group style="position:absolute;left:11587;top:14760;width:2;height:1044" coordorigin="11587,14760" coordsize="2,1044">
              <v:shape style="position:absolute;left:11587;top:14760;width:2;height:1044" coordorigin="11587,14760" coordsize="0,1044" path="m11587,15804l11587,14760e" filled="f" stroked="t" strokeweight=".23666pt" strokecolor="#000000">
                <v:path arrowok="t"/>
              </v:shape>
            </v:group>
            <v:group style="position:absolute;left:7194;top:16300;width:241;height:2" coordorigin="7194,16300" coordsize="241,2">
              <v:shape style="position:absolute;left:7194;top:16300;width:241;height:2" coordorigin="7194,16300" coordsize="241,0" path="m7194,16300l7436,16300e" filled="f" stroked="t" strokeweight=".47332pt" strokecolor="#232323">
                <v:path arrowok="t"/>
              </v:shape>
            </v:group>
            <v:group style="position:absolute;left:4421;top:16302;width:426;height:2" coordorigin="4421,16302" coordsize="426,2">
              <v:shape style="position:absolute;left:4421;top:16302;width:426;height:2" coordorigin="4421,16302" coordsize="426,0" path="m4421,16302l4847,16302e" filled="f" stroked="t" strokeweight=".47332pt" strokecolor="#444444">
                <v:path arrowok="t"/>
              </v:shape>
            </v:group>
            <v:group style="position:absolute;left:5462;top:16302;width:293;height:2" coordorigin="5462,16302" coordsize="293,2">
              <v:shape style="position:absolute;left:5462;top:16302;width:293;height:2" coordorigin="5462,16302" coordsize="293,0" path="m5462,16302l5756,16302e" filled="f" stroked="t" strokeweight=".70998pt" strokecolor="#4F4F4F">
                <v:path arrowok="t"/>
              </v:shape>
            </v:group>
            <v:group style="position:absolute;left:9116;top:16300;width:232;height:2" coordorigin="9116,16300" coordsize="232,2">
              <v:shape style="position:absolute;left:9116;top:16300;width:232;height:2" coordorigin="9116,16300" coordsize="232,0" path="m9116,16300l9348,16300e" filled="f" stroked="t" strokeweight=".47332pt" strokecolor="#282828">
                <v:path arrowok="t"/>
              </v:shape>
            </v:group>
            <v:group style="position:absolute;left:601;top:16300;width:11038;height:2" coordorigin="601,16300" coordsize="11038,2">
              <v:shape style="position:absolute;left:601;top:16300;width:11038;height:2" coordorigin="601,16300" coordsize="11038,0" path="m601,16300l11639,16300e" filled="f" stroked="t" strokeweight=".70998pt" strokecolor="#4F4F4F">
                <v:path arrowok="t"/>
              </v:shape>
            </v:group>
            <v:group style="position:absolute;left:11587;top:15804;width:2;height:496" coordorigin="11587,15804" coordsize="2,496">
              <v:shape style="position:absolute;left:11587;top:15804;width:2;height:496" coordorigin="11587,15804" coordsize="0,496" path="m11587,16300l11587,15804e" filled="f" stroked="t" strokeweight=".23666pt" strokecolor="#1F1F1F">
                <v:path arrowok="t"/>
              </v:shape>
            </v:group>
            <v:group style="position:absolute;left:6581;top:2092;width:2;height:1828" coordorigin="6581,2092" coordsize="2,1828">
              <v:shape style="position:absolute;left:6581;top:2092;width:2;height:1828" coordorigin="6581,2092" coordsize="0,1828" path="m6581,3920l6581,2092e" filled="f" stroked="t" strokeweight="1.9559pt" strokecolor="#E9EBEB">
                <v:path arrowok="t"/>
              </v:shape>
            </v:group>
            <v:group style="position:absolute;left:9699;top:13152;width:2;height:175" coordorigin="9699,13152" coordsize="2,175">
              <v:shape style="position:absolute;left:9699;top:13152;width:2;height:175" coordorigin="9699,13152" coordsize="0,175" path="m9699,13327l9699,13152e" filled="f" stroked="t" strokeweight="1.47904pt" strokecolor="#E9EBEB">
                <v:path arrowok="t"/>
              </v:shape>
            </v:group>
            <v:group style="position:absolute;left:9879;top:13172;width:2;height:148" coordorigin="9879,13172" coordsize="2,148">
              <v:shape style="position:absolute;left:9879;top:13172;width:2;height:148" coordorigin="9879,13172" coordsize="0,148" path="m9879,13320l9879,13172e" filled="f" stroked="t" strokeweight="1.915pt" strokecolor="#E9EBEB">
                <v:path arrowok="t"/>
              </v:shape>
            </v:group>
            <v:group style="position:absolute;left:2409;top:13126;width:105;height:355" coordorigin="2409,13126" coordsize="105,355">
              <v:shape style="position:absolute;left:2409;top:13126;width:105;height:355" coordorigin="2409,13126" coordsize="105,355" path="m2409,13126l2514,13126,2514,13481,2409,13481,2409,13126e" filled="t" fillcolor="#E9EBEB" stroked="f">
                <v:path arrowok="t"/>
                <v:fill/>
              </v:shape>
            </v:group>
            <v:group style="position:absolute;left:10085;top:13396;width:2;height:88" coordorigin="10085,13396" coordsize="2,88">
              <v:shape style="position:absolute;left:10085;top:13396;width:2;height:88" coordorigin="10085,13396" coordsize="0,88" path="m10085,13483l10085,13396e" filled="f" stroked="t" strokeweight="3.98908pt" strokecolor="#E9EBEB">
                <v:path arrowok="t"/>
              </v:shape>
            </v:group>
            <v:group style="position:absolute;left:9604;top:13473;width:106;height:148" coordorigin="9604,13473" coordsize="106,148">
              <v:shape style="position:absolute;left:9604;top:13473;width:106;height:148" coordorigin="9604,13473" coordsize="106,148" path="m9604,13473l9710,13473,9710,13621,9604,13621,9604,13473e" filled="t" fillcolor="#E9EBEB" stroked="f">
                <v:path arrowok="t"/>
                <v:fill/>
              </v:shape>
            </v:group>
            <v:group style="position:absolute;left:9996;top:13483;width:132;height:136" coordorigin="9996,13483" coordsize="132,136">
              <v:shape style="position:absolute;left:9996;top:13483;width:132;height:136" coordorigin="9996,13483" coordsize="132,136" path="m9996,13483l10128,13483,10128,13619,9996,13619,9996,13483e" filled="t" fillcolor="#E9EBEB" stroked="f">
                <v:path arrowok="t"/>
                <v:fill/>
              </v:shape>
            </v:group>
            <v:group style="position:absolute;left:8697;top:13766;width:2085;height:2" coordorigin="8697,13766" coordsize="2085,2">
              <v:shape style="position:absolute;left:8697;top:13766;width:2085;height:2" coordorigin="8697,13766" coordsize="2085,0" path="m8697,13766l10782,13766e" filled="f" stroked="t" strokeweight="2.60326pt" strokecolor="#48547C">
                <v:path arrowok="t"/>
              </v:shape>
            </v:group>
            <v:group style="position:absolute;left:8771;top:13487;width:2;height:291" coordorigin="8771,13487" coordsize="2,291">
              <v:shape style="position:absolute;left:8771;top:13487;width:2;height:291" coordorigin="8771,13487" coordsize="0,291" path="m8771,13778l8771,13487e" filled="f" stroked="t" strokeweight="4.36869pt" strokecolor="#E9EBEB">
                <v:path arrowok="t"/>
              </v:shape>
            </v:group>
            <v:group style="position:absolute;left:8880;top:13487;width:2;height:291" coordorigin="8880,13487" coordsize="2,291">
              <v:shape style="position:absolute;left:8880;top:13487;width:2;height:291" coordorigin="8880,13487" coordsize="0,291" path="m8880,13778l8880,13487e" filled="f" stroked="t" strokeweight="3.98278pt" strokecolor="#E9EBEB">
                <v:path arrowok="t"/>
              </v:shape>
            </v:group>
            <v:group style="position:absolute;left:9449;top:13477;width:2;height:300" coordorigin="9449,13477" coordsize="2,300">
              <v:shape style="position:absolute;left:9449;top:13477;width:2;height:300" coordorigin="9449,13477" coordsize="0,300" path="m9449,13778l9449,13477e" filled="f" stroked="t" strokeweight="4.426740pt" strokecolor="#E9EBEB">
                <v:path arrowok="t"/>
              </v:shape>
            </v:group>
            <v:group style="position:absolute;left:9640;top:13477;width:151;height:300" coordorigin="9640,13477" coordsize="151,300">
              <v:shape style="position:absolute;left:9640;top:13477;width:151;height:300" coordorigin="9640,13477" coordsize="151,300" path="m9640,13477l9791,13477,9791,13778,9640,13778,9640,13477e" filled="t" fillcolor="#E9EBEB" stroked="f">
                <v:path arrowok="t"/>
                <v:fill/>
              </v:shape>
            </v:group>
            <v:group style="position:absolute;left:8592;top:13740;width:2;height:52" coordorigin="8592,13740" coordsize="2,52">
              <v:shape style="position:absolute;left:8592;top:13740;width:2;height:52" coordorigin="8592,13740" coordsize="0,52" path="m8592,13792l8592,13740e" filled="f" stroked="t" strokeweight="2.60326pt" strokecolor="#48547C">
                <v:path arrowok="t"/>
              </v:shape>
            </v:group>
            <v:group style="position:absolute;left:8592;top:13644;width:105;height:614" coordorigin="8592,13644" coordsize="105,614">
              <v:shape style="position:absolute;left:8592;top:13644;width:105;height:614" coordorigin="8592,13644" coordsize="105,614" path="m8592,13644l8697,13644,8697,14258,8592,14258,8592,13644e" filled="t" fillcolor="#E9EBEB" stroked="f">
                <v:path arrowok="t"/>
                <v:fill/>
              </v:shape>
            </v:group>
            <v:group style="position:absolute;left:8639;top:14130;width:2;height:172" coordorigin="8639,14130" coordsize="2,172">
              <v:shape style="position:absolute;left:8639;top:14130;width:2;height:172" coordorigin="8639,14130" coordsize="0,172" path="m8639,14301l8639,14130e" filled="f" stroked="t" strokeweight="4.472940pt" strokecolor="#E9EBEB">
                <v:path arrowok="t"/>
              </v:shape>
            </v:group>
            <v:group style="position:absolute;left:3841;top:14145;width:2;height:363" coordorigin="3841,14145" coordsize="2,363">
              <v:shape style="position:absolute;left:3841;top:14145;width:2;height:363" coordorigin="3841,14145" coordsize="0,363" path="m3841,14509l3841,14145e" filled="f" stroked="t" strokeweight="3.831265pt" strokecolor="#E9EBEB">
                <v:path arrowok="t"/>
              </v:shape>
            </v:group>
            <v:group style="position:absolute;left:8675;top:14277;width:2;height:164" coordorigin="8675,14277" coordsize="2,164">
              <v:shape style="position:absolute;left:8675;top:14277;width:2;height:164" coordorigin="8675,14277" coordsize="0,164" path="m8675,14441l8675,14277e" filled="f" stroked="t" strokeweight="1.0006pt" strokecolor="#D8D6D6">
                <v:path arrowok="t"/>
              </v:shape>
            </v:group>
            <v:group style="position:absolute;left:9870;top:14340;width:68;height:81" coordorigin="9870,14340" coordsize="68,81">
              <v:shape style="position:absolute;left:9870;top:14340;width:68;height:81" coordorigin="9870,14340" coordsize="68,81" path="m9904,14421l9904,14340e" filled="f" stroked="t" strokeweight="3.481pt" strokecolor="#E9EBEB">
                <v:path arrowok="t"/>
              </v:shape>
            </v:group>
            <v:group style="position:absolute;left:10167;top:14340;width:40;height:81" coordorigin="10167,14340" coordsize="40,81">
              <v:shape style="position:absolute;left:10167;top:14340;width:40;height:81" coordorigin="10167,14340" coordsize="40,81" path="m10187,14421l10187,14340e" filled="f" stroked="t" strokeweight="2.11pt" strokecolor="#E9EBEB">
                <v:path arrowok="t"/>
              </v:shape>
            </v:group>
            <v:group style="position:absolute;left:10334;top:14340;width:41;height:81" coordorigin="10334,14340" coordsize="41,81">
              <v:shape style="position:absolute;left:10334;top:14340;width:41;height:81" coordorigin="10334,14340" coordsize="41,81" path="m10354,14421l10354,14340e" filled="f" stroked="t" strokeweight="2.1265pt" strokecolor="#E9EBEB">
                <v:path arrowok="t"/>
              </v:shape>
            </v:group>
            <v:group style="position:absolute;left:9643;top:14378;width:2;height:148" coordorigin="9643,14378" coordsize="2,148">
              <v:shape style="position:absolute;left:9643;top:14378;width:2;height:148" coordorigin="9643,14378" coordsize="0,148" path="m9643,14527l9643,14378e" filled="f" stroked="t" strokeweight="2.92051pt" strokecolor="#E9EBEB">
                <v:path arrowok="t"/>
              </v:shape>
            </v:group>
            <v:group style="position:absolute;left:10195;top:14378;width:2;height:148" coordorigin="10195,14378" coordsize="2,148">
              <v:shape style="position:absolute;left:10195;top:14378;width:2;height:148" coordorigin="10195,14378" coordsize="0,148" path="m10195,14378l10195,14527,10195,14378xe" filled="t" fillcolor="#E9EBEB" stroked="f">
                <v:path arrowok="t"/>
                <v:fill/>
              </v:shape>
            </v:group>
            <v:group style="position:absolute;left:10339;top:14378;width:2;height:148" coordorigin="10339,14378" coordsize="2,148">
              <v:shape style="position:absolute;left:10339;top:14378;width:2;height:148" coordorigin="10339,14378" coordsize="0,148" path="m10339,14527l10339,14378e" filled="f" stroked="t" strokeweight="3.1096pt" strokecolor="#E9EBEB">
                <v:path arrowok="t"/>
              </v:shape>
            </v:group>
            <v:group style="position:absolute;left:3693;top:14516;width:119;height:396" coordorigin="3693,14516" coordsize="119,396">
              <v:shape style="position:absolute;left:3693;top:14516;width:119;height:396" coordorigin="3693,14516" coordsize="119,396" path="m3693,14516l3812,14516,3812,14911,3693,14911,3693,14516e" filled="t" fillcolor="#E9EBEB" stroked="f">
                <v:path arrowok="t"/>
                <v:fill/>
              </v:shape>
            </v:group>
            <v:group style="position:absolute;left:9273;top:14599;width:2;height:135" coordorigin="9273,14599" coordsize="2,135">
              <v:shape style="position:absolute;left:9273;top:14599;width:2;height:135" coordorigin="9273,14599" coordsize="0,135" path="m9273,14733l9273,14599e" filled="f" stroked="t" strokeweight="3.16360pt" strokecolor="#E9EBEB">
                <v:path arrowok="t"/>
              </v:shape>
            </v:group>
            <v:group style="position:absolute;left:9175;top:14733;width:2;height:188" coordorigin="9175,14733" coordsize="2,188">
              <v:shape style="position:absolute;left:9175;top:14733;width:2;height:188" coordorigin="9175,14733" coordsize="0,188" path="m9175,14922l9175,14733e" filled="f" stroked="t" strokeweight="2.21351pt" strokecolor="#E9EBEB">
                <v:path arrowok="t"/>
              </v:shape>
            </v:group>
            <v:group style="position:absolute;left:9507;top:14733;width:2;height:188" coordorigin="9507,14733" coordsize="2,188">
              <v:shape style="position:absolute;left:9507;top:14733;width:2;height:188" coordorigin="9507,14733" coordsize="0,188" path="m9507,14922l9507,14733e" filled="f" stroked="t" strokeweight="2.2875pt" strokecolor="#E9EBEB">
                <v:path arrowok="t"/>
              </v:shape>
            </v:group>
            <v:group style="position:absolute;left:9678;top:14733;width:2;height:191" coordorigin="9678,14733" coordsize="2,191">
              <v:shape style="position:absolute;left:9678;top:14733;width:2;height:191" coordorigin="9678,14733" coordsize="0,191" path="m9678,14924l9678,14733e" filled="f" stroked="t" strokeweight="4.03617pt" strokecolor="#E9EBEB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29" w:lineRule="exact"/>
        <w:ind w:right="-103"/>
        <w:jc w:val="left"/>
        <w:rPr>
          <w:rFonts w:ascii="Arial" w:hAnsi="Arial" w:cs="Arial" w:eastAsia="Arial"/>
          <w:sz w:val="42"/>
          <w:szCs w:val="42"/>
        </w:rPr>
      </w:pPr>
      <w:rPr/>
      <w:r>
        <w:rPr/>
        <w:br w:type="column"/>
      </w:r>
      <w:r>
        <w:rPr>
          <w:rFonts w:ascii="Arial" w:hAnsi="Arial" w:cs="Arial" w:eastAsia="Arial"/>
          <w:sz w:val="42"/>
          <w:szCs w:val="42"/>
          <w:color w:val="363D70"/>
          <w:spacing w:val="0"/>
          <w:w w:val="100"/>
          <w:i/>
        </w:rPr>
        <w:t>'f,</w:t>
      </w:r>
      <w:r>
        <w:rPr>
          <w:rFonts w:ascii="Arial" w:hAnsi="Arial" w:cs="Arial" w:eastAsia="Arial"/>
          <w:sz w:val="42"/>
          <w:szCs w:val="42"/>
          <w:color w:val="363D70"/>
          <w:spacing w:val="48"/>
          <w:w w:val="100"/>
          <w:i/>
        </w:rPr>
        <w:t> </w:t>
      </w:r>
      <w:r>
        <w:rPr>
          <w:rFonts w:ascii="Arial" w:hAnsi="Arial" w:cs="Arial" w:eastAsia="Arial"/>
          <w:sz w:val="42"/>
          <w:szCs w:val="42"/>
          <w:color w:val="363D70"/>
          <w:spacing w:val="0"/>
          <w:w w:val="111"/>
          <w:i/>
        </w:rPr>
        <w:t>\.oc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43436"/>
          <w:spacing w:val="0"/>
          <w:w w:val="104"/>
          <w:position w:val="-1"/>
        </w:rPr>
        <w:t>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ttfaiye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60" w:right="200"/>
          <w:cols w:num="3" w:equalWidth="0">
            <w:col w:w="533" w:space="2287"/>
            <w:col w:w="1238" w:space="1493"/>
            <w:col w:w="5709"/>
          </w:cols>
        </w:sectPr>
      </w:pPr>
      <w:rPr/>
    </w:p>
    <w:p>
      <w:pPr>
        <w:spacing w:before="81" w:after="0" w:line="214" w:lineRule="auto"/>
        <w:ind w:left="607" w:right="-152" w:firstLine="5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8"/>
          <w:szCs w:val="88"/>
          <w:color w:val="2D2D2D"/>
          <w:spacing w:val="-384"/>
          <w:w w:val="170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2D2D2D"/>
          <w:spacing w:val="5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b/>
          <w:bCs/>
          <w:position w:val="0"/>
        </w:rPr>
        <w:t>BÜYÜKSEHIR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16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0" w:right="449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99.200012pt;margin-top:-4.343998pt;width:49.919998pt;height:45.119999pt;mso-position-horizontal-relative:page;mso-position-vertical-relative:paragraph;z-index:-15386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12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8" w:lineRule="exact"/>
        <w:ind w:left="457" w:right="462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5"/>
        </w:rPr>
        <w:t>BAŞKANLlCil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6" w:lineRule="exact"/>
        <w:ind w:left="1112" w:right="533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w w:val="87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6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00" w:bottom="280" w:left="200" w:right="60"/>
          <w:cols w:num="2" w:equalWidth="0">
            <w:col w:w="1641" w:space="1681"/>
            <w:col w:w="8338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4" w:after="0" w:line="240" w:lineRule="auto"/>
        <w:ind w:left="132" w:right="-20"/>
        <w:jc w:val="left"/>
        <w:tabs>
          <w:tab w:pos="1500" w:val="left"/>
          <w:tab w:pos="318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21.05.2017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19:09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1"/>
        </w:rPr>
        <w:t>tfe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9" w:lineRule="auto"/>
        <w:ind w:left="142" w:right="2510"/>
        <w:jc w:val="left"/>
        <w:tabs>
          <w:tab w:pos="1500" w:val="left"/>
          <w:tab w:pos="318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KayıtTarihi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9"/>
        </w:rPr>
        <w:t>:21.05.2017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!KayıtNo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3344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5"/>
        </w:rPr>
        <w:t>IBildirimAian:ParamedikResuiSÖNMEZ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Alpkent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Paza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97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3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8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Alpkent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1026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9"/>
          <w:w w:val="98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-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9" w:lineRule="auto"/>
        <w:ind w:left="132" w:right="2539"/>
        <w:jc w:val="left"/>
        <w:tabs>
          <w:tab w:pos="1500" w:val="left"/>
          <w:tab w:pos="3640" w:val="left"/>
          <w:tab w:pos="4560" w:val="left"/>
          <w:tab w:pos="678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:E.K.D.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7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8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4" w:lineRule="exact"/>
        <w:ind w:left="3668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7"/>
          <w:position w:val="3"/>
        </w:rPr>
        <w:t>Bctonarnıe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"/>
          <w:w w:val="87"/>
          <w:position w:val="3"/>
        </w:rPr>
        <w:t> </w:t>
      </w:r>
      <w:r>
        <w:rPr>
          <w:rFonts w:ascii="Arial" w:hAnsi="Arial" w:cs="Arial" w:eastAsia="Arial"/>
          <w:sz w:val="42"/>
          <w:szCs w:val="42"/>
          <w:color w:val="424242"/>
          <w:spacing w:val="7"/>
          <w:w w:val="50"/>
          <w:position w:val="-2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73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9"/>
          <w:position w:val="3"/>
        </w:rPr>
        <w:t>agi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0"/>
          <w:position w:val="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3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7"/>
          <w:position w:val="3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87"/>
          <w:position w:val="3"/>
        </w:rPr>
        <w:t> </w:t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50"/>
          <w:position w:val="-20"/>
        </w:rPr>
        <w:t>ı</w:t>
      </w:r>
      <w:r>
        <w:rPr>
          <w:rFonts w:ascii="Arial" w:hAnsi="Arial" w:cs="Arial" w:eastAsia="Arial"/>
          <w:sz w:val="42"/>
          <w:szCs w:val="42"/>
          <w:color w:val="2D2D2D"/>
          <w:spacing w:val="29"/>
          <w:w w:val="50"/>
          <w:position w:val="-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Diğe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94"/>
          <w:position w:val="3"/>
        </w:rPr>
        <w:t>1---</w:t>
      </w:r>
      <w:r>
        <w:rPr>
          <w:rFonts w:ascii="Arial" w:hAnsi="Arial" w:cs="Arial" w:eastAsia="Arial"/>
          <w:sz w:val="21"/>
          <w:szCs w:val="21"/>
          <w:color w:val="424242"/>
          <w:spacing w:val="-3"/>
          <w:w w:val="194"/>
          <w:position w:val="3"/>
        </w:rPr>
        <w:t>-</w:t>
      </w:r>
      <w:r>
        <w:rPr>
          <w:rFonts w:ascii="Arial" w:hAnsi="Arial" w:cs="Arial" w:eastAsia="Arial"/>
          <w:sz w:val="21"/>
          <w:szCs w:val="21"/>
          <w:color w:val="646666"/>
          <w:spacing w:val="0"/>
          <w:w w:val="374"/>
          <w:position w:val="3"/>
        </w:rPr>
        <w:t>--</w:t>
      </w:r>
      <w:r>
        <w:rPr>
          <w:rFonts w:ascii="Arial" w:hAnsi="Arial" w:cs="Arial" w:eastAsia="Arial"/>
          <w:sz w:val="21"/>
          <w:szCs w:val="21"/>
          <w:color w:val="646666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646666"/>
          <w:spacing w:val="-25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374"/>
          <w:position w:val="3"/>
        </w:rPr>
        <w:t>---</w:t>
      </w:r>
      <w:r>
        <w:rPr>
          <w:rFonts w:ascii="Arial" w:hAnsi="Arial" w:cs="Arial" w:eastAsia="Arial"/>
          <w:sz w:val="21"/>
          <w:szCs w:val="21"/>
          <w:color w:val="424242"/>
          <w:spacing w:val="-160"/>
          <w:w w:val="374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646666"/>
          <w:spacing w:val="0"/>
          <w:w w:val="374"/>
          <w:position w:val="3"/>
        </w:rPr>
        <w:t>---</w:t>
      </w:r>
      <w:r>
        <w:rPr>
          <w:rFonts w:ascii="Arial" w:hAnsi="Arial" w:cs="Arial" w:eastAsia="Arial"/>
          <w:sz w:val="21"/>
          <w:szCs w:val="21"/>
          <w:color w:val="646666"/>
          <w:spacing w:val="-160"/>
          <w:w w:val="374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374"/>
          <w:position w:val="3"/>
        </w:rPr>
        <w:t>-</w:t>
      </w:r>
      <w:r>
        <w:rPr>
          <w:rFonts w:ascii="Arial" w:hAnsi="Arial" w:cs="Arial" w:eastAsia="Arial"/>
          <w:sz w:val="21"/>
          <w:szCs w:val="21"/>
          <w:color w:val="424242"/>
          <w:spacing w:val="-76"/>
          <w:w w:val="374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646666"/>
          <w:spacing w:val="0"/>
          <w:w w:val="374"/>
          <w:position w:val="3"/>
        </w:rPr>
        <w:t>---</w:t>
      </w:r>
      <w:r>
        <w:rPr>
          <w:rFonts w:ascii="Arial" w:hAnsi="Arial" w:cs="Arial" w:eastAsia="Arial"/>
          <w:sz w:val="21"/>
          <w:szCs w:val="21"/>
          <w:color w:val="646666"/>
          <w:spacing w:val="-160"/>
          <w:w w:val="374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374"/>
          <w:position w:val="3"/>
        </w:rPr>
        <w:t>--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424242"/>
          <w:spacing w:val="-25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797B7B"/>
          <w:spacing w:val="0"/>
          <w:w w:val="235"/>
          <w:position w:val="3"/>
        </w:rPr>
        <w:t>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5078" w:right="-20"/>
        <w:jc w:val="left"/>
        <w:tabs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46666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64666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</w:rPr>
        <w:t>!Yangını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19:18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13" w:right="-20"/>
        <w:jc w:val="left"/>
        <w:tabs>
          <w:tab w:pos="2160" w:val="left"/>
          <w:tab w:pos="5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7"/>
          <w:szCs w:val="27"/>
          <w:color w:val="2D2D2D"/>
          <w:w w:val="57"/>
        </w:rPr>
        <w:t>I</w:t>
      </w:r>
      <w:r>
        <w:rPr>
          <w:rFonts w:ascii="Arial" w:hAnsi="Arial" w:cs="Arial" w:eastAsia="Arial"/>
          <w:sz w:val="27"/>
          <w:szCs w:val="27"/>
          <w:color w:val="2D2D2D"/>
          <w:spacing w:val="-1"/>
          <w:w w:val="57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Şeyin: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ŞA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VRAN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7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Ersi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ŞA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VRAN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37" w:lineRule="exact"/>
        <w:ind w:left="21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1"/>
          <w:szCs w:val="21"/>
          <w:color w:val="2D2D2D"/>
          <w:w w:val="51"/>
          <w:position w:val="-1"/>
        </w:rPr>
        <w:t>fA</w:t>
      </w:r>
      <w:r>
        <w:rPr>
          <w:rFonts w:ascii="Arial" w:hAnsi="Arial" w:cs="Arial" w:eastAsia="Arial"/>
          <w:sz w:val="21"/>
          <w:szCs w:val="21"/>
          <w:color w:val="2D2D2D"/>
          <w:spacing w:val="14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6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3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GÜNSAN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60"/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right="-74"/>
        <w:jc w:val="left"/>
        <w:tabs>
          <w:tab w:pos="26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5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24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24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0"/>
        </w:rPr>
        <w:t>19: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8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19:14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60"/>
          <w:cols w:num="3" w:equalWidth="0">
            <w:col w:w="589" w:space="1584"/>
            <w:col w:w="4260" w:space="1194"/>
            <w:col w:w="4033"/>
          </w:cols>
        </w:sectPr>
      </w:pPr>
      <w:rPr/>
    </w:p>
    <w:p>
      <w:pPr>
        <w:spacing w:before="0" w:after="0" w:line="257" w:lineRule="exact"/>
        <w:ind w:left="13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704" w:right="47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4687" w:right="434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00" w:right="60"/>
        </w:sectPr>
      </w:pPr>
      <w:rPr/>
    </w:p>
    <w:p>
      <w:pPr>
        <w:spacing w:before="17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30" w:lineRule="exact"/>
        <w:ind w:left="2173" w:right="1111" w:firstLine="-206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21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216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</w:rPr>
        <w:t>Doğalg_az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60"/>
          <w:cols w:num="2" w:equalWidth="0">
            <w:col w:w="4347" w:space="361"/>
            <w:col w:w="6952"/>
          </w:cols>
        </w:sectPr>
      </w:pPr>
      <w:rPr/>
    </w:p>
    <w:p>
      <w:pPr>
        <w:spacing w:before="17" w:after="0" w:line="240" w:lineRule="auto"/>
        <w:ind w:left="11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30" w:lineRule="exact"/>
        <w:ind w:left="33" w:right="741" w:firstLine="-3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yapılmı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olup;tarafımızca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1"/>
        </w:rPr>
        <w:t>oğutma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60"/>
          <w:cols w:num="2" w:equalWidth="0">
            <w:col w:w="1557" w:space="616"/>
            <w:col w:w="9487"/>
          </w:cols>
        </w:sectPr>
      </w:pPr>
      <w:rPr/>
    </w:p>
    <w:p>
      <w:pPr>
        <w:spacing w:before="10" w:after="0" w:line="240" w:lineRule="auto"/>
        <w:ind w:left="4673" w:right="41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5" w:lineRule="exact"/>
        <w:ind w:left="113" w:right="-20"/>
        <w:jc w:val="left"/>
        <w:tabs>
          <w:tab w:pos="3020" w:val="left"/>
          <w:tab w:pos="5400" w:val="left"/>
          <w:tab w:pos="6620" w:val="left"/>
          <w:tab w:pos="6980" w:val="left"/>
          <w:tab w:pos="8180" w:val="left"/>
          <w:tab w:pos="9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Tüıü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3"/>
        </w:rPr>
        <w:t>söndeme</w:t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52"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4"/>
          <w:szCs w:val="14"/>
          <w:color w:val="424242"/>
          <w:spacing w:val="0"/>
          <w:w w:val="52"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2424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0" w:lineRule="exact"/>
        <w:ind w:left="5499" w:right="3319"/>
        <w:jc w:val="center"/>
        <w:tabs>
          <w:tab w:pos="6580" w:val="left"/>
          <w:tab w:pos="81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0.2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91" w:lineRule="exact"/>
        <w:ind w:left="2129" w:right="9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yerinde;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DCV8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plakalıFor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Transit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2006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kamyonetin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estclasyon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00" w:right="60"/>
        </w:sectPr>
      </w:pPr>
      <w:rPr/>
    </w:p>
    <w:p>
      <w:pPr>
        <w:spacing w:before="3" w:after="0" w:line="240" w:lineRule="auto"/>
        <w:ind w:left="11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abloları,moto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aksarnı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kaportası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60"/>
          <w:cols w:num="2" w:equalWidth="0">
            <w:col w:w="1832" w:space="422"/>
            <w:col w:w="9406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6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right="685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3.000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30" w:lineRule="exact"/>
        <w:ind w:right="9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verile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6"/>
        </w:rPr>
        <w:t>böli.lnıUndc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ınında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esisatını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ark,eskime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deforme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vb)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çıknğı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varılmıştır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980" w:bottom="280" w:left="200" w:right="60"/>
          <w:cols w:num="2" w:equalWidth="0">
            <w:col w:w="1782" w:space="382"/>
            <w:col w:w="9496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4" w:lineRule="auto"/>
        <w:ind w:left="113" w:right="4206"/>
        <w:jc w:val="left"/>
        <w:tabs>
          <w:tab w:pos="214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Trafi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Sigortası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4" w:lineRule="exact"/>
        <w:ind w:left="113" w:right="5636" w:firstLine="9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sahibiErsinŞ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VRAN'a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40" w:lineRule="auto"/>
        <w:ind w:left="123" w:right="-20"/>
        <w:jc w:val="left"/>
        <w:tabs>
          <w:tab w:pos="680" w:val="left"/>
          <w:tab w:pos="2140" w:val="left"/>
          <w:tab w:pos="6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0909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Dönüşli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3"/>
        </w:rPr>
        <w:t>rTarih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21.05.2017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8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-25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19:50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26" w:lineRule="exact"/>
        <w:ind w:left="113" w:right="-20"/>
        <w:jc w:val="left"/>
        <w:tabs>
          <w:tab w:pos="1020" w:val="left"/>
          <w:tab w:pos="1520" w:val="left"/>
          <w:tab w:pos="8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17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6"/>
          <w:position w:val="-1"/>
        </w:rPr>
        <w:t>KJİDE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3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37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6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1" w:lineRule="exact"/>
        <w:ind w:right="-1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D2D2D"/>
          <w:spacing w:val="0"/>
          <w:w w:val="79"/>
          <w:position w:val="-2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0"/>
          <w:szCs w:val="10"/>
          <w:color w:val="2D2D2D"/>
          <w:spacing w:val="-51"/>
          <w:position w:val="8"/>
        </w:rPr>
        <w:t>d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76"/>
          <w:position w:val="-1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-12"/>
          <w:w w:val="77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2D2D2D"/>
          <w:spacing w:val="-40"/>
          <w:w w:val="100"/>
          <w:position w:val="8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77"/>
          <w:position w:val="-1"/>
        </w:rPr>
        <w:t>..,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577" w:lineRule="exact"/>
        <w:ind w:right="-9"/>
        <w:jc w:val="right"/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57"/>
          <w:szCs w:val="57"/>
          <w:color w:val="2D2D2D"/>
          <w:spacing w:val="0"/>
          <w:w w:val="56"/>
          <w:position w:val="1"/>
        </w:rPr>
        <w:t>·-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109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2832" w:right="564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45.440002pt;margin-top:14.998713pt;width:58.560001pt;height:14.4pt;mso-position-horizontal-relative:page;mso-position-vertical-relative:paragraph;z-index:-15385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3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D2D2D"/>
          <w:spacing w:val="-18"/>
          <w:w w:val="100"/>
        </w:rPr>
        <w:t>H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</w:rPr>
        <w:t>LAR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74" w:lineRule="exact"/>
        <w:ind w:left="-40" w:right="5163"/>
        <w:jc w:val="center"/>
        <w:tabs>
          <w:tab w:pos="40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26"/>
          <w:szCs w:val="26"/>
          <w:color w:val="2D2D2D"/>
          <w:spacing w:val="0"/>
          <w:w w:val="79"/>
          <w:b/>
          <w:bCs/>
        </w:rPr>
        <w:t>Güne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9"/>
          <w:b/>
          <w:bCs/>
        </w:rPr>
        <w:t>y</w:t>
      </w:r>
      <w:r>
        <w:rPr>
          <w:rFonts w:ascii="Arial" w:hAnsi="Arial" w:cs="Arial" w:eastAsia="Arial"/>
          <w:sz w:val="26"/>
          <w:szCs w:val="26"/>
          <w:color w:val="2D2D2D"/>
          <w:spacing w:val="2"/>
          <w:w w:val="79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9"/>
          <w:b/>
          <w:bCs/>
        </w:rPr>
        <w:t>Bölg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9"/>
          <w:b/>
          <w:bCs/>
        </w:rPr>
        <w:t>e</w:t>
      </w:r>
      <w:r>
        <w:rPr>
          <w:rFonts w:ascii="Arial" w:hAnsi="Arial" w:cs="Arial" w:eastAsia="Arial"/>
          <w:sz w:val="26"/>
          <w:szCs w:val="26"/>
          <w:color w:val="2D2D2D"/>
          <w:spacing w:val="16"/>
          <w:w w:val="79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9"/>
          <w:b/>
          <w:bCs/>
        </w:rPr>
        <w:t>2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9"/>
          <w:b/>
          <w:bCs/>
        </w:rPr>
        <w:t>.</w:t>
      </w:r>
      <w:r>
        <w:rPr>
          <w:rFonts w:ascii="Arial" w:hAnsi="Arial" w:cs="Arial" w:eastAsia="Arial"/>
          <w:sz w:val="26"/>
          <w:szCs w:val="26"/>
          <w:color w:val="2D2D2D"/>
          <w:spacing w:val="-7"/>
          <w:w w:val="79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9"/>
          <w:b/>
          <w:bCs/>
        </w:rPr>
        <w:t>Posta</w:t>
      </w:r>
      <w:r>
        <w:rPr>
          <w:rFonts w:ascii="Arial" w:hAnsi="Arial" w:cs="Arial" w:eastAsia="Arial"/>
          <w:sz w:val="26"/>
          <w:szCs w:val="26"/>
          <w:color w:val="2D2D2D"/>
          <w:spacing w:val="-43"/>
          <w:w w:val="79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3"/>
          <w:szCs w:val="23"/>
          <w:color w:val="5B5291"/>
          <w:spacing w:val="0"/>
          <w:w w:val="132"/>
          <w:position w:val="-1"/>
        </w:rPr>
        <w:t>,.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399" w:right="-20"/>
        <w:jc w:val="left"/>
        <w:tabs>
          <w:tab w:pos="2380" w:val="left"/>
          <w:tab w:pos="3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2D2D2D"/>
          <w:spacing w:val="0"/>
          <w:w w:val="79"/>
          <w:b/>
          <w:bCs/>
          <w:position w:val="6"/>
        </w:rPr>
        <w:t>Grupla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9"/>
          <w:b/>
          <w:bCs/>
          <w:position w:val="6"/>
        </w:rPr>
        <w:t>r</w:t>
      </w:r>
      <w:r>
        <w:rPr>
          <w:rFonts w:ascii="Arial" w:hAnsi="Arial" w:cs="Arial" w:eastAsia="Arial"/>
          <w:sz w:val="26"/>
          <w:szCs w:val="26"/>
          <w:color w:val="2D2D2D"/>
          <w:spacing w:val="12"/>
          <w:w w:val="79"/>
          <w:b/>
          <w:bCs/>
          <w:position w:val="6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9"/>
          <w:b/>
          <w:bCs/>
          <w:position w:val="6"/>
        </w:rPr>
        <w:t>Amiri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b/>
          <w:bCs/>
          <w:position w:val="6"/>
        </w:rPr>
        <w:tab/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b/>
          <w:bCs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9AA1B1"/>
          <w:spacing w:val="0"/>
          <w:w w:val="46"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AA1B1"/>
          <w:spacing w:val="0"/>
          <w:w w:val="46"/>
          <w:position w:val="-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9AA1B1"/>
          <w:spacing w:val="2"/>
          <w:w w:val="4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1"/>
          <w:position w:val="-3"/>
        </w:rPr>
        <w:t>ArifGÜNSAN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685" w:right="552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  <w:position w:val="-1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00" w:right="60"/>
          <w:cols w:num="2" w:equalWidth="0">
            <w:col w:w="660" w:space="1532"/>
            <w:col w:w="9468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3.883254pt;margin-top:24.946896pt;width:573.129198pt;height:774.836764pt;mso-position-horizontal-relative:page;mso-position-vertical-relative:page;z-index:-15384" coordorigin="278,499" coordsize="11463,15497">
            <v:shape style="position:absolute;left:7987;top:12768;width:3667;height:2189" type="#_x0000_t75">
              <v:imagedata r:id="rId13" o:title=""/>
            </v:shape>
            <v:group style="position:absolute;left:551;top:530;width:11159;height:2" coordorigin="551,530" coordsize="11159,2">
              <v:shape style="position:absolute;left:551;top:530;width:11159;height:2" coordorigin="551,530" coordsize="11159,0" path="m551,530l11709,530e" filled="f" stroked="t" strokeweight=".711962pt" strokecolor="#575757">
                <v:path arrowok="t"/>
              </v:shape>
            </v:group>
            <v:group style="position:absolute;left:2361;top:516;width:2;height:1518" coordorigin="2361,516" coordsize="2,1518">
              <v:shape style="position:absolute;left:2361;top:516;width:2;height:1518" coordorigin="2361,516" coordsize="0,1518" path="m2361,2034l2361,516e" filled="f" stroked="t" strokeweight=".711962pt" strokecolor="#444444">
                <v:path arrowok="t"/>
              </v:shape>
            </v:group>
            <v:group style="position:absolute;left:9139;top:520;width:2;height:1518" coordorigin="9139,520" coordsize="2,1518">
              <v:shape style="position:absolute;left:9139;top:520;width:2;height:1518" coordorigin="9139,520" coordsize="0,1518" path="m9139,2039l9139,520e" filled="f" stroked="t" strokeweight=".949282pt" strokecolor="#545454">
                <v:path arrowok="t"/>
              </v:shape>
            </v:group>
            <v:group style="position:absolute;left:11709;top:520;width:2;height:15468" coordorigin="11709,520" coordsize="2,15468">
              <v:shape style="position:absolute;left:11709;top:520;width:2;height:15468" coordorigin="11709,520" coordsize="0,15468" path="m11709,15989l11709,520e" filled="f" stroked="t" strokeweight=".711962pt" strokecolor="#676767">
                <v:path arrowok="t"/>
              </v:shape>
            </v:group>
            <v:group style="position:absolute;left:309;top:506;width:2;height:15473" coordorigin="309,506" coordsize="2,15473">
              <v:shape style="position:absolute;left:309;top:506;width:2;height:15473" coordorigin="309,506" coordsize="0,15473" path="m309,15979l309,506e" filled="f" stroked="t" strokeweight=".711962pt" strokecolor="#4F4F4F">
                <v:path arrowok="t"/>
              </v:shape>
            </v:group>
            <v:group style="position:absolute;left:318;top:2029;width:11396;height:2" coordorigin="318,2029" coordsize="11396,2">
              <v:shape style="position:absolute;left:318;top:2029;width:11396;height:2" coordorigin="318,2029" coordsize="11396,0" path="m318,2029l11714,2029e" filled="f" stroked="t" strokeweight=".711962pt" strokecolor="#545454">
                <v:path arrowok="t"/>
              </v:shape>
            </v:group>
            <v:group style="position:absolute;left:313;top:2272;width:11406;height:2" coordorigin="313,2272" coordsize="11406,2">
              <v:shape style="position:absolute;left:313;top:2272;width:11406;height:2" coordorigin="313,2272" coordsize="11406,0" path="m313,2272l11719,2272e" filled="f" stroked="t" strokeweight=".711962pt" strokecolor="#545454">
                <v:path arrowok="t"/>
              </v:shape>
            </v:group>
            <v:group style="position:absolute;left:313;top:2511;width:11401;height:2" coordorigin="313,2511" coordsize="11401,2">
              <v:shape style="position:absolute;left:313;top:2511;width:11401;height:2" coordorigin="313,2511" coordsize="11401,0" path="m313,2511l11714,2511e" filled="f" stroked="t" strokeweight=".711962pt" strokecolor="#575757">
                <v:path arrowok="t"/>
              </v:shape>
            </v:group>
            <v:group style="position:absolute;left:309;top:2755;width:11425;height:2" coordorigin="309,2755" coordsize="11425,2">
              <v:shape style="position:absolute;left:309;top:2755;width:11425;height:2" coordorigin="309,2755" coordsize="11425,0" path="m309,2755l11733,2755e" filled="f" stroked="t" strokeweight=".711962pt" strokecolor="#575757">
                <v:path arrowok="t"/>
              </v:shape>
            </v:group>
            <v:group style="position:absolute;left:309;top:2998;width:11410;height:2" coordorigin="309,2998" coordsize="11410,2">
              <v:shape style="position:absolute;left:309;top:2998;width:11410;height:2" coordorigin="309,2998" coordsize="11410,0" path="m309,2998l11719,2998e" filled="f" stroked="t" strokeweight=".711962pt" strokecolor="#545454">
                <v:path arrowok="t"/>
              </v:shape>
            </v:group>
            <v:group style="position:absolute;left:309;top:3237;width:11410;height:2" coordorigin="309,3237" coordsize="11410,2">
              <v:shape style="position:absolute;left:309;top:3237;width:11410;height:2" coordorigin="309,3237" coordsize="11410,0" path="m309,3237l11719,3237e" filled="f" stroked="t" strokeweight=".711962pt" strokecolor="#575757">
                <v:path arrowok="t"/>
              </v:shape>
            </v:group>
            <v:group style="position:absolute;left:3852;top:3227;width:2;height:754" coordorigin="3852,3227" coordsize="2,754">
              <v:shape style="position:absolute;left:3852;top:3227;width:2;height:754" coordorigin="3852,3227" coordsize="0,754" path="m3852,3982l3852,3227e" filled="f" stroked="t" strokeweight=".711962pt" strokecolor="#3B3B3B">
                <v:path arrowok="t"/>
              </v:shape>
            </v:group>
            <v:group style="position:absolute;left:309;top:3972;width:11406;height:2" coordorigin="309,3972" coordsize="11406,2">
              <v:shape style="position:absolute;left:309;top:3972;width:11406;height:2" coordorigin="309,3972" coordsize="11406,0" path="m309,3972l11714,3972e" filled="f" stroked="t" strokeweight=".711962pt" strokecolor="#4F4F4F">
                <v:path arrowok="t"/>
              </v:shape>
            </v:group>
            <v:group style="position:absolute;left:2349;top:3963;width:2;height:8832" coordorigin="2349,3963" coordsize="2,8832">
              <v:shape style="position:absolute;left:2349;top:3963;width:2;height:8832" coordorigin="2349,3963" coordsize="0,8832" path="m2349,12795l2349,3963e" filled="f" stroked="t" strokeweight=".711962pt" strokecolor="#4B4B4B">
                <v:path arrowok="t"/>
              </v:shape>
            </v:group>
            <v:group style="position:absolute;left:309;top:4249;width:11410;height:2" coordorigin="309,4249" coordsize="11410,2">
              <v:shape style="position:absolute;left:309;top:4249;width:11410;height:2" coordorigin="309,4249" coordsize="11410,0" path="m309,4249l11719,4249e" filled="f" stroked="t" strokeweight=".711962pt" strokecolor="#545454">
                <v:path arrowok="t"/>
              </v:shape>
            </v:group>
            <v:group style="position:absolute;left:2349;top:4492;width:9369;height:2" coordorigin="2349,4492" coordsize="9369,2">
              <v:shape style="position:absolute;left:2349;top:4492;width:9369;height:2" coordorigin="2349,4492" coordsize="9369,0" path="m2349,4492l11719,4492e" filled="f" stroked="t" strokeweight=".711962pt" strokecolor="#575757">
                <v:path arrowok="t"/>
              </v:shape>
            </v:group>
            <v:group style="position:absolute;left:4903;top:4459;width:2;height:2206" coordorigin="4903,4459" coordsize="2,2206">
              <v:shape style="position:absolute;left:4903;top:4459;width:2;height:2206" coordorigin="4903,4459" coordsize="0,2206" path="m4903,6665l4903,4459e" filled="f" stroked="t" strokeweight=".711962pt" strokecolor="#444444">
                <v:path arrowok="t"/>
              </v:shape>
            </v:group>
            <v:group style="position:absolute;left:4898;top:4975;width:6816;height:2" coordorigin="4898,4975" coordsize="6816,2">
              <v:shape style="position:absolute;left:4898;top:4975;width:6816;height:2" coordorigin="4898,4975" coordsize="6816,0" path="m4898,4975l11714,4975e" filled="f" stroked="t" strokeweight=".711962pt" strokecolor="#6B6B6B">
                <v:path arrowok="t"/>
              </v:shape>
            </v:group>
            <v:group style="position:absolute;left:4898;top:5223;width:6821;height:2" coordorigin="4898,5223" coordsize="6821,2">
              <v:shape style="position:absolute;left:4898;top:5223;width:6821;height:2" coordorigin="4898,5223" coordsize="6821,0" path="m4898,5223l11719,5223e" filled="f" stroked="t" strokeweight=".711962pt" strokecolor="#575757">
                <v:path arrowok="t"/>
              </v:shape>
            </v:group>
            <v:group style="position:absolute;left:4894;top:5462;width:6825;height:2" coordorigin="4894,5462" coordsize="6825,2">
              <v:shape style="position:absolute;left:4894;top:5462;width:6825;height:2" coordorigin="4894,5462" coordsize="6825,0" path="m4894,5462l11719,5462e" filled="f" stroked="t" strokeweight=".711962pt" strokecolor="#545454">
                <v:path arrowok="t"/>
              </v:shape>
            </v:group>
            <v:group style="position:absolute;left:2349;top:5705;width:9369;height:2" coordorigin="2349,5705" coordsize="9369,2">
              <v:shape style="position:absolute;left:2349;top:5705;width:9369;height:2" coordorigin="2349,5705" coordsize="9369,0" path="m2349,5705l11719,5705e" filled="f" stroked="t" strokeweight=".711962pt" strokecolor="#545454">
                <v:path arrowok="t"/>
              </v:shape>
            </v:group>
            <v:group style="position:absolute;left:304;top:5944;width:11415;height:2" coordorigin="304,5944" coordsize="11415,2">
              <v:shape style="position:absolute;left:304;top:5944;width:11415;height:2" coordorigin="304,5944" coordsize="11415,0" path="m304,5944l11719,5944e" filled="f" stroked="t" strokeweight=".711962pt" strokecolor="#575757">
                <v:path arrowok="t"/>
              </v:shape>
            </v:group>
            <v:group style="position:absolute;left:7808;top:5944;width:2;height:726" coordorigin="7808,5944" coordsize="2,726">
              <v:shape style="position:absolute;left:7808;top:5944;width:2;height:726" coordorigin="7808,5944" coordsize="0,726" path="m7808,6669l7808,5944e" filled="f" stroked="t" strokeweight=".711962pt" strokecolor="#4F4F4F">
                <v:path arrowok="t"/>
              </v:shape>
            </v:group>
            <v:group style="position:absolute;left:2345;top:6416;width:9369;height:2" coordorigin="2345,6416" coordsize="9369,2">
              <v:shape style="position:absolute;left:2345;top:6416;width:9369;height:2" coordorigin="2345,6416" coordsize="9369,0" path="m2345,6416l11714,6416e" filled="f" stroked="t" strokeweight=".711962pt" strokecolor="#545454">
                <v:path arrowok="t"/>
              </v:shape>
            </v:group>
            <v:group style="position:absolute;left:2340;top:6655;width:9379;height:2" coordorigin="2340,6655" coordsize="9379,2">
              <v:shape style="position:absolute;left:2340;top:6655;width:9379;height:2" coordorigin="2340,6655" coordsize="9379,0" path="m2340,6655l11719,6655e" filled="f" stroked="t" strokeweight=".711962pt" strokecolor="#575757">
                <v:path arrowok="t"/>
              </v:shape>
            </v:group>
            <v:group style="position:absolute;left:299;top:6896;width:11420;height:2" coordorigin="299,6896" coordsize="11420,2">
              <v:shape style="position:absolute;left:299;top:6896;width:11420;height:2" coordorigin="299,6896" coordsize="11420,0" path="m299,6896l11719,6896e" filled="f" stroked="t" strokeweight=".711962pt" strokecolor="#545454">
                <v:path arrowok="t"/>
              </v:shape>
            </v:group>
            <v:group style="position:absolute;left:294;top:7371;width:11420;height:2" coordorigin="294,7371" coordsize="11420,2">
              <v:shape style="position:absolute;left:294;top:7371;width:11420;height:2" coordorigin="294,7371" coordsize="11420,0" path="m294,7371l11714,7371e" filled="f" stroked="t" strokeweight=".711962pt" strokecolor="#545454">
                <v:path arrowok="t"/>
              </v:shape>
            </v:group>
            <v:group style="position:absolute;left:4903;top:7362;width:2;height:735" coordorigin="4903,7362" coordsize="2,735">
              <v:shape style="position:absolute;left:4903;top:7362;width:2;height:735" coordorigin="4903,7362" coordsize="0,735" path="m4903,8097l4903,7362e" filled="f" stroked="t" strokeweight=".711962pt" strokecolor="#444444">
                <v:path arrowok="t"/>
              </v:shape>
            </v:group>
            <v:group style="position:absolute;left:4894;top:7612;width:6825;height:2" coordorigin="4894,7612" coordsize="6825,2">
              <v:shape style="position:absolute;left:4894;top:7612;width:6825;height:2" coordorigin="4894,7612" coordsize="6825,0" path="m4894,7612l11719,7612e" filled="f" stroked="t" strokeweight=".711962pt" strokecolor="#5B5B5B">
                <v:path arrowok="t"/>
              </v:shape>
            </v:group>
            <v:group style="position:absolute;left:299;top:8092;width:11420;height:2" coordorigin="299,8092" coordsize="11420,2">
              <v:shape style="position:absolute;left:299;top:8092;width:11420;height:2" coordorigin="299,8092" coordsize="11420,0" path="m299,8092l11719,8092e" filled="f" stroked="t" strokeweight=".711962pt" strokecolor="#545454">
                <v:path arrowok="t"/>
              </v:shape>
            </v:group>
            <v:group style="position:absolute;left:299;top:9257;width:11420;height:2" coordorigin="299,9257" coordsize="11420,2">
              <v:shape style="position:absolute;left:299;top:9257;width:11420;height:2" coordorigin="299,9257" coordsize="11420,0" path="m299,9257l11719,9257e" filled="f" stroked="t" strokeweight=".711962pt" strokecolor="#545454">
                <v:path arrowok="t"/>
              </v:shape>
            </v:group>
            <v:group style="position:absolute;left:290;top:10102;width:11425;height:2" coordorigin="290,10102" coordsize="11425,2">
              <v:shape style="position:absolute;left:290;top:10102;width:11425;height:2" coordorigin="290,10102" coordsize="11425,0" path="m290,10102l11714,10102e" filled="f" stroked="t" strokeweight=".711962pt" strokecolor="#5B5B5B">
                <v:path arrowok="t"/>
              </v:shape>
            </v:group>
            <v:group style="position:absolute;left:294;top:10346;width:11425;height:2" coordorigin="294,10346" coordsize="11425,2">
              <v:shape style="position:absolute;left:294;top:10346;width:11425;height:2" coordorigin="294,10346" coordsize="11425,0" path="m294,10346l11719,10346e" filled="f" stroked="t" strokeweight=".711962pt" strokecolor="#575757">
                <v:path arrowok="t"/>
              </v:shape>
            </v:group>
            <v:group style="position:absolute;left:294;top:10587;width:11425;height:2" coordorigin="294,10587" coordsize="11425,2">
              <v:shape style="position:absolute;left:294;top:10587;width:11425;height:2" coordorigin="294,10587" coordsize="11425,0" path="m294,10587l11719,10587e" filled="f" stroked="t" strokeweight=".711962pt" strokecolor="#575757">
                <v:path arrowok="t"/>
              </v:shape>
            </v:group>
            <v:group style="position:absolute;left:294;top:11062;width:11420;height:2" coordorigin="294,11062" coordsize="11420,2">
              <v:shape style="position:absolute;left:294;top:11062;width:11420;height:2" coordorigin="294,11062" coordsize="11420,0" path="m294,11062l11714,11062e" filled="f" stroked="t" strokeweight=".711962pt" strokecolor="#5B5B5B">
                <v:path arrowok="t"/>
              </v:shape>
            </v:group>
            <v:group style="position:absolute;left:7357;top:11296;width:2;height:4688" coordorigin="7357,11296" coordsize="2,4688">
              <v:shape style="position:absolute;left:7357;top:11296;width:2;height:4688" coordorigin="7357,11296" coordsize="0,4688" path="m7357,15984l7357,11296e" filled="f" stroked="t" strokeweight=".711962pt" strokecolor="#606060">
                <v:path arrowok="t"/>
              </v:shape>
            </v:group>
            <v:group style="position:absolute;left:290;top:11544;width:11429;height:2" coordorigin="290,11544" coordsize="11429,2">
              <v:shape style="position:absolute;left:290;top:11544;width:11429;height:2" coordorigin="290,11544" coordsize="11429,0" path="m290,11544l11719,11544e" filled="f" stroked="t" strokeweight=".711962pt" strokecolor="#575757">
                <v:path arrowok="t"/>
              </v:shape>
            </v:group>
            <v:group style="position:absolute;left:1089;top:11487;width:2;height:1289" coordorigin="1089,11487" coordsize="2,1289">
              <v:shape style="position:absolute;left:1089;top:11487;width:2;height:1289" coordorigin="1089,11487" coordsize="0,1289" path="m1089,12776l1089,11487e" filled="f" stroked="t" strokeweight=".711962pt" strokecolor="#484848">
                <v:path arrowok="t"/>
              </v:shape>
            </v:group>
            <v:group style="position:absolute;left:1673;top:11487;width:2;height:687" coordorigin="1673,11487" coordsize="2,687">
              <v:shape style="position:absolute;left:1673;top:11487;width:2;height:687" coordorigin="1673,11487" coordsize="0,687" path="m1673,12174l1673,11487e" filled="f" stroked="t" strokeweight=".949282pt" strokecolor="#4B4B4B">
                <v:path arrowok="t"/>
              </v:shape>
            </v:group>
            <v:group style="position:absolute;left:294;top:13609;width:2060;height:2" coordorigin="294,13609" coordsize="2060,2">
              <v:shape style="position:absolute;left:294;top:13609;width:2060;height:2" coordorigin="294,13609" coordsize="2060,0" path="m294,13609l2354,13609e" filled="f" stroked="t" strokeweight=".711962pt" strokecolor="#5B5B5B">
                <v:path arrowok="t"/>
              </v:shape>
            </v:group>
            <v:group style="position:absolute;left:285;top:15974;width:11429;height:2" coordorigin="285,15974" coordsize="11429,2">
              <v:shape style="position:absolute;left:285;top:15974;width:11429;height:2" coordorigin="285,15974" coordsize="11429,0" path="m285,15974l11714,15974e" filled="f" stroked="t" strokeweight=".711962pt" strokecolor="#676767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4" w:lineRule="exact"/>
        <w:ind w:left="493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9.559967pt;margin-top:-17.917061pt;width:55.653183pt;height:37.0pt;mso-position-horizontal-relative:page;mso-position-vertical-relative:paragraph;z-index:-15383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Arial" w:hAnsi="Arial" w:cs="Arial" w:eastAsia="Arial"/>
                      <w:sz w:val="74"/>
                      <w:szCs w:val="74"/>
                    </w:rPr>
                  </w:pPr>
                  <w:rPr/>
                  <w:r>
                    <w:rPr>
                      <w:rFonts w:ascii="Arial" w:hAnsi="Arial" w:cs="Arial" w:eastAsia="Arial"/>
                      <w:sz w:val="74"/>
                      <w:szCs w:val="74"/>
                      <w:color w:val="3B4289"/>
                      <w:spacing w:val="0"/>
                      <w:w w:val="128"/>
                      <w:position w:val="-1"/>
                    </w:rPr>
                    <w:t>t{_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51"/>
          <w:position w:val="-1"/>
        </w:rPr>
        <w:t>...&gt;&lt;: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498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D2D2D"/>
          <w:w w:val="76"/>
        </w:rPr>
        <w:t>""(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w w:val="75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w w:val="100"/>
        </w:rPr>
      </w:r>
    </w:p>
    <w:p>
      <w:pPr>
        <w:spacing w:before="0" w:after="0" w:line="4" w:lineRule="exact"/>
        <w:ind w:left="50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D2D2D"/>
          <w:spacing w:val="0"/>
          <w:w w:val="112"/>
          <w:position w:val="-14"/>
        </w:rPr>
        <w:t>:I: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2510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797B7B"/>
          <w:spacing w:val="0"/>
          <w:w w:val="112"/>
          <w:position w:val="4"/>
        </w:rPr>
        <w:t>Elt"</w:t>
      </w:r>
      <w:r>
        <w:rPr>
          <w:rFonts w:ascii="Arial" w:hAnsi="Arial" w:cs="Arial" w:eastAsia="Arial"/>
          <w:sz w:val="23"/>
          <w:szCs w:val="23"/>
          <w:color w:val="797B7B"/>
          <w:spacing w:val="-13"/>
          <w:w w:val="112"/>
          <w:position w:val="4"/>
        </w:rPr>
        <w:t>g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12"/>
          <w:position w:val="4"/>
        </w:rPr>
        <w:t>ün</w:t>
      </w:r>
      <w:r>
        <w:rPr>
          <w:rFonts w:ascii="Arial" w:hAnsi="Arial" w:cs="Arial" w:eastAsia="Arial"/>
          <w:sz w:val="25"/>
          <w:szCs w:val="25"/>
          <w:color w:val="646666"/>
          <w:spacing w:val="-36"/>
          <w:w w:val="112"/>
          <w:position w:val="4"/>
        </w:rPr>
        <w:t> </w:t>
      </w:r>
      <w:r>
        <w:rPr>
          <w:rFonts w:ascii="Arial" w:hAnsi="Arial" w:cs="Arial" w:eastAsia="Arial"/>
          <w:sz w:val="27"/>
          <w:szCs w:val="27"/>
          <w:color w:val="646666"/>
          <w:spacing w:val="0"/>
          <w:w w:val="100"/>
          <w:position w:val="4"/>
        </w:rPr>
        <w:t>KA</w:t>
      </w:r>
      <w:r>
        <w:rPr>
          <w:rFonts w:ascii="Arial" w:hAnsi="Arial" w:cs="Arial" w:eastAsia="Arial"/>
          <w:sz w:val="27"/>
          <w:szCs w:val="27"/>
          <w:color w:val="797B7B"/>
          <w:spacing w:val="0"/>
          <w:w w:val="100"/>
          <w:position w:val="4"/>
        </w:rPr>
        <w:t>YA</w:t>
      </w:r>
      <w:r>
        <w:rPr>
          <w:rFonts w:ascii="Arial" w:hAnsi="Arial" w:cs="Arial" w:eastAsia="Arial"/>
          <w:sz w:val="27"/>
          <w:szCs w:val="27"/>
          <w:color w:val="797B7B"/>
          <w:spacing w:val="4"/>
          <w:w w:val="100"/>
          <w:position w:val="4"/>
        </w:rPr>
        <w:t> </w:t>
      </w:r>
      <w:r>
        <w:rPr>
          <w:rFonts w:ascii="Arial" w:hAnsi="Arial" w:cs="Arial" w:eastAsia="Arial"/>
          <w:sz w:val="27"/>
          <w:szCs w:val="27"/>
          <w:color w:val="797B7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7"/>
          <w:szCs w:val="27"/>
          <w:color w:val="797B7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-5"/>
        </w:rPr>
        <w:t>Deni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5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5"/>
        </w:rPr>
        <w:t>DEMİR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2320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8.767471pt;margin-top:1.934501pt;width:75.034984pt;height:42.0pt;mso-position-horizontal-relative:page;mso-position-vertical-relative:paragraph;z-index:-15382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Courier New" w:hAnsi="Courier New" w:cs="Courier New" w:eastAsia="Courier New"/>
                      <w:sz w:val="84"/>
                      <w:szCs w:val="84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84"/>
                      <w:szCs w:val="84"/>
                      <w:color w:val="3B4289"/>
                      <w:spacing w:val="-11"/>
                      <w:w w:val="160"/>
                      <w:i/>
                      <w:position w:val="5"/>
                    </w:rPr>
                    <w:t>%</w:t>
                  </w:r>
                  <w:r>
                    <w:rPr>
                      <w:rFonts w:ascii="Courier New" w:hAnsi="Courier New" w:cs="Courier New" w:eastAsia="Courier New"/>
                      <w:sz w:val="84"/>
                      <w:szCs w:val="84"/>
                      <w:color w:val="4952A3"/>
                      <w:spacing w:val="0"/>
                      <w:w w:val="140"/>
                      <w:i/>
                      <w:position w:val="5"/>
                    </w:rPr>
                    <w:t>$</w:t>
                  </w:r>
                  <w:r>
                    <w:rPr>
                      <w:rFonts w:ascii="Courier New" w:hAnsi="Courier New" w:cs="Courier New" w:eastAsia="Courier New"/>
                      <w:sz w:val="84"/>
                      <w:szCs w:val="8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797B7B"/>
          <w:spacing w:val="0"/>
          <w:w w:val="76"/>
          <w:position w:val="4"/>
        </w:rPr>
        <w:t>Itf</w:t>
      </w:r>
      <w:r>
        <w:rPr>
          <w:rFonts w:ascii="Arial" w:hAnsi="Arial" w:cs="Arial" w:eastAsia="Arial"/>
          <w:sz w:val="24"/>
          <w:szCs w:val="24"/>
          <w:color w:val="797B7B"/>
          <w:spacing w:val="3"/>
          <w:w w:val="76"/>
          <w:position w:val="4"/>
        </w:rPr>
        <w:t>a</w:t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76"/>
          <w:position w:val="4"/>
        </w:rPr>
        <w:t>i</w:t>
      </w:r>
      <w:r>
        <w:rPr>
          <w:rFonts w:ascii="Arial" w:hAnsi="Arial" w:cs="Arial" w:eastAsia="Arial"/>
          <w:sz w:val="24"/>
          <w:szCs w:val="24"/>
          <w:color w:val="565656"/>
          <w:spacing w:val="-4"/>
          <w:w w:val="76"/>
          <w:position w:val="4"/>
        </w:rPr>
        <w:t>y</w:t>
      </w:r>
      <w:r>
        <w:rPr>
          <w:rFonts w:ascii="Arial" w:hAnsi="Arial" w:cs="Arial" w:eastAsia="Arial"/>
          <w:sz w:val="24"/>
          <w:szCs w:val="24"/>
          <w:color w:val="797B7B"/>
          <w:spacing w:val="0"/>
          <w:w w:val="76"/>
          <w:position w:val="4"/>
        </w:rPr>
        <w:t>e</w:t>
      </w:r>
      <w:r>
        <w:rPr>
          <w:rFonts w:ascii="Arial" w:hAnsi="Arial" w:cs="Arial" w:eastAsia="Arial"/>
          <w:sz w:val="24"/>
          <w:szCs w:val="24"/>
          <w:color w:val="797B7B"/>
          <w:spacing w:val="-3"/>
          <w:w w:val="76"/>
          <w:position w:val="4"/>
        </w:rPr>
        <w:t> </w:t>
      </w:r>
      <w:r>
        <w:rPr>
          <w:rFonts w:ascii="Arial" w:hAnsi="Arial" w:cs="Arial" w:eastAsia="Arial"/>
          <w:sz w:val="24"/>
          <w:szCs w:val="24"/>
          <w:color w:val="646666"/>
          <w:spacing w:val="-5"/>
          <w:w w:val="76"/>
          <w:position w:val="4"/>
        </w:rPr>
        <w:t>G</w:t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76"/>
          <w:position w:val="4"/>
        </w:rPr>
        <w:t>ü</w:t>
      </w:r>
      <w:r>
        <w:rPr>
          <w:rFonts w:ascii="Arial" w:hAnsi="Arial" w:cs="Arial" w:eastAsia="Arial"/>
          <w:sz w:val="24"/>
          <w:szCs w:val="24"/>
          <w:color w:val="424242"/>
          <w:spacing w:val="-4"/>
          <w:w w:val="76"/>
          <w:position w:val="4"/>
        </w:rPr>
        <w:t>n</w:t>
      </w:r>
      <w:r>
        <w:rPr>
          <w:rFonts w:ascii="Arial" w:hAnsi="Arial" w:cs="Arial" w:eastAsia="Arial"/>
          <w:sz w:val="24"/>
          <w:szCs w:val="24"/>
          <w:color w:val="646666"/>
          <w:spacing w:val="0"/>
          <w:w w:val="76"/>
          <w:position w:val="4"/>
        </w:rPr>
        <w:t>ey</w:t>
      </w:r>
      <w:r>
        <w:rPr>
          <w:rFonts w:ascii="Arial" w:hAnsi="Arial" w:cs="Arial" w:eastAsia="Arial"/>
          <w:sz w:val="24"/>
          <w:szCs w:val="24"/>
          <w:color w:val="646666"/>
          <w:spacing w:val="-10"/>
          <w:w w:val="76"/>
          <w:position w:val="4"/>
        </w:rPr>
        <w:t> </w:t>
      </w:r>
      <w:r>
        <w:rPr>
          <w:rFonts w:ascii="Arial" w:hAnsi="Arial" w:cs="Arial" w:eastAsia="Arial"/>
          <w:sz w:val="24"/>
          <w:szCs w:val="24"/>
          <w:color w:val="646666"/>
          <w:spacing w:val="0"/>
          <w:w w:val="72"/>
          <w:position w:val="4"/>
        </w:rPr>
        <w:t>B</w:t>
      </w:r>
      <w:r>
        <w:rPr>
          <w:rFonts w:ascii="Arial" w:hAnsi="Arial" w:cs="Arial" w:eastAsia="Arial"/>
          <w:sz w:val="24"/>
          <w:szCs w:val="24"/>
          <w:color w:val="646666"/>
          <w:spacing w:val="-5"/>
          <w:w w:val="73"/>
          <w:position w:val="4"/>
        </w:rPr>
        <w:t>ö</w:t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86"/>
          <w:position w:val="4"/>
        </w:rPr>
        <w:t>l</w:t>
      </w:r>
      <w:r>
        <w:rPr>
          <w:rFonts w:ascii="Arial" w:hAnsi="Arial" w:cs="Arial" w:eastAsia="Arial"/>
          <w:sz w:val="24"/>
          <w:szCs w:val="24"/>
          <w:color w:val="424242"/>
          <w:spacing w:val="-11"/>
          <w:w w:val="86"/>
          <w:position w:val="4"/>
        </w:rPr>
        <w:t>g</w:t>
      </w:r>
      <w:r>
        <w:rPr>
          <w:rFonts w:ascii="Arial" w:hAnsi="Arial" w:cs="Arial" w:eastAsia="Arial"/>
          <w:sz w:val="24"/>
          <w:szCs w:val="24"/>
          <w:color w:val="646666"/>
          <w:spacing w:val="0"/>
          <w:w w:val="83"/>
          <w:position w:val="4"/>
        </w:rPr>
        <w:t>e</w:t>
      </w:r>
      <w:r>
        <w:rPr>
          <w:rFonts w:ascii="Arial" w:hAnsi="Arial" w:cs="Arial" w:eastAsia="Arial"/>
          <w:sz w:val="24"/>
          <w:szCs w:val="24"/>
          <w:color w:val="646666"/>
          <w:spacing w:val="-35"/>
          <w:w w:val="100"/>
          <w:position w:val="4"/>
        </w:rPr>
        <w:t> </w:t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80"/>
          <w:position w:val="4"/>
        </w:rPr>
        <w:t>Amiri</w:t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00" w:right="60"/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29" w:right="4237" w:firstLine="-107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147419pt;margin-top:-14.842585pt;width:20.039566pt;height:45.5pt;mso-position-horizontal-relative:page;mso-position-vertical-relative:paragraph;z-index:-15376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7"/>
                    <w:jc w:val="left"/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282828"/>
                      <w:spacing w:val="0"/>
                      <w:w w:val="158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12"/>
        </w:rPr>
        <w:t>G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256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73" w:lineRule="exact"/>
        <w:ind w:left="87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71.781113pt;margin-top:2.45825pt;width:.1pt;height:10.914063pt;mso-position-horizontal-relative:page;mso-position-vertical-relative:paragraph;z-index:-15377" coordorigin="1436,49" coordsize="2,218">
            <v:shape style="position:absolute;left:1436;top:49;width:2;height:218" coordorigin="1436,49" coordsize="0,218" path="m1436,267l1436,49e" filled="f" stroked="t" strokeweight=".74264pt" strokecolor="#C1C1C1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282828"/>
          <w:spacing w:val="4"/>
          <w:w w:val="122"/>
        </w:rPr>
        <w:t>I</w:t>
      </w:r>
      <w:r>
        <w:rPr>
          <w:rFonts w:ascii="Arial" w:hAnsi="Arial" w:cs="Arial" w:eastAsia="Arial"/>
          <w:sz w:val="16"/>
          <w:szCs w:val="16"/>
          <w:color w:val="464646"/>
          <w:spacing w:val="7"/>
          <w:w w:val="97"/>
        </w:rPr>
        <w:t>Z</w:t>
      </w:r>
      <w:r>
        <w:rPr>
          <w:rFonts w:ascii="Arial" w:hAnsi="Arial" w:cs="Arial" w:eastAsia="Arial"/>
          <w:sz w:val="16"/>
          <w:szCs w:val="16"/>
          <w:color w:val="282828"/>
          <w:spacing w:val="4"/>
          <w:w w:val="107"/>
        </w:rPr>
        <w:t>M</w:t>
      </w:r>
      <w:r>
        <w:rPr>
          <w:rFonts w:ascii="Arial" w:hAnsi="Arial" w:cs="Arial" w:eastAsia="Arial"/>
          <w:sz w:val="16"/>
          <w:szCs w:val="16"/>
          <w:color w:val="464646"/>
          <w:spacing w:val="-1"/>
          <w:w w:val="122"/>
        </w:rPr>
        <w:t>I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83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73" w:lineRule="exact"/>
        <w:ind w:left="608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82828"/>
          <w:w w:val="98"/>
        </w:rPr>
        <w:t>BÜYÜ</w:t>
      </w:r>
      <w:r>
        <w:rPr>
          <w:rFonts w:ascii="Arial" w:hAnsi="Arial" w:cs="Arial" w:eastAsia="Arial"/>
          <w:sz w:val="16"/>
          <w:szCs w:val="16"/>
          <w:color w:val="282828"/>
          <w:spacing w:val="-10"/>
          <w:w w:val="98"/>
        </w:rPr>
        <w:t>K</w:t>
      </w:r>
      <w:r>
        <w:rPr>
          <w:rFonts w:ascii="Arial" w:hAnsi="Arial" w:cs="Arial" w:eastAsia="Arial"/>
          <w:sz w:val="16"/>
          <w:szCs w:val="16"/>
          <w:color w:val="AFAFB1"/>
          <w:spacing w:val="-1"/>
          <w:w w:val="28"/>
        </w:rPr>
        <w:t>.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93"/>
        </w:rPr>
        <w:t>SEHIR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650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82828"/>
          <w:w w:val="112"/>
          <w:position w:val="8"/>
        </w:rPr>
        <w:t>B</w:t>
      </w:r>
      <w:r>
        <w:rPr>
          <w:rFonts w:ascii="Arial" w:hAnsi="Arial" w:cs="Arial" w:eastAsia="Arial"/>
          <w:sz w:val="14"/>
          <w:szCs w:val="14"/>
          <w:color w:val="282828"/>
          <w:spacing w:val="4"/>
          <w:w w:val="112"/>
          <w:position w:val="8"/>
        </w:rPr>
        <w:t>E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9"/>
          <w:position w:val="8"/>
        </w:rPr>
        <w:t>L</w:t>
      </w:r>
      <w:r>
        <w:rPr>
          <w:rFonts w:ascii="Arial" w:hAnsi="Arial" w:cs="Arial" w:eastAsia="Arial"/>
          <w:sz w:val="14"/>
          <w:szCs w:val="14"/>
          <w:color w:val="464646"/>
          <w:spacing w:val="5"/>
          <w:w w:val="108"/>
          <w:position w:val="8"/>
        </w:rPr>
        <w:t>E</w:t>
      </w:r>
      <w:r>
        <w:rPr>
          <w:rFonts w:ascii="Arial" w:hAnsi="Arial" w:cs="Arial" w:eastAsia="Arial"/>
          <w:sz w:val="14"/>
          <w:szCs w:val="14"/>
          <w:color w:val="282828"/>
          <w:spacing w:val="1"/>
          <w:w w:val="112"/>
          <w:position w:val="8"/>
        </w:rPr>
        <w:t>D</w:t>
      </w:r>
      <w:r>
        <w:rPr>
          <w:rFonts w:ascii="Arial" w:hAnsi="Arial" w:cs="Arial" w:eastAsia="Arial"/>
          <w:sz w:val="14"/>
          <w:szCs w:val="14"/>
          <w:color w:val="464646"/>
          <w:spacing w:val="-18"/>
          <w:w w:val="209"/>
          <w:position w:val="8"/>
        </w:rPr>
        <w:t>I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7"/>
          <w:position w:val="8"/>
        </w:rPr>
        <w:t>YESI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2.44132" w:type="dxa"/>
      </w:tblPr>
      <w:tblGrid/>
      <w:tr>
        <w:trPr>
          <w:trHeight w:val="236" w:hRule="exact"/>
        </w:trPr>
        <w:tc>
          <w:tcPr>
            <w:tcW w:w="1190" w:type="dxa"/>
            <w:tcBorders>
              <w:top w:val="single" w:sz="5.588736" w:space="0" w:color="606060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7"/>
              </w:rPr>
              <w:t>OlayTarihi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9" w:type="dxa"/>
            <w:tcBorders>
              <w:top w:val="single" w:sz="5.588736" w:space="0" w:color="606060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19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78" w:type="dxa"/>
            <w:tcBorders>
              <w:top w:val="single" w:sz="5.588736" w:space="0" w:color="606060"/>
              <w:bottom w:val="single" w:sz="5.58873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3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38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52" w:type="dxa"/>
            <w:tcBorders>
              <w:top w:val="single" w:sz="5.588736" w:space="0" w:color="606060"/>
              <w:bottom w:val="nil" w:sz="6" w:space="0" w:color="auto"/>
              <w:left w:val="nil" w:sz="6" w:space="0" w:color="auto"/>
              <w:right w:val="single" w:sz="5.588736" w:space="0" w:color="5B5B5B"/>
            </w:tcBorders>
          </w:tcPr>
          <w:p>
            <w:pPr>
              <w:spacing w:before="4" w:after="0" w:line="240" w:lineRule="auto"/>
              <w:ind w:left="244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28"/>
                <w:w w:val="13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17:49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13"/>
              </w:rPr>
              <w:t>tr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7"/>
                <w:w w:val="113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7"/>
                <w:w w:val="6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190" w:type="dxa"/>
            <w:tcBorders>
              <w:top w:val="single" w:sz="5.588736" w:space="0" w:color="5B5B5B"/>
              <w:bottom w:val="single" w:sz="5.58873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1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9" w:type="dxa"/>
            <w:tcBorders>
              <w:top w:val="single" w:sz="5.588736" w:space="0" w:color="5B5B5B"/>
              <w:bottom w:val="single" w:sz="5.58873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2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76769"/>
                <w:spacing w:val="0"/>
                <w:w w:val="11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76769"/>
                <w:spacing w:val="34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7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78" w:type="dxa"/>
            <w:tcBorders>
              <w:top w:val="single" w:sz="5.588736" w:space="0" w:color="5B5B5B"/>
              <w:bottom w:val="single" w:sz="5.58873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303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5"/>
              </w:rPr>
              <w:t>!Kay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6"/>
                <w:w w:val="9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5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1"/>
              </w:rPr>
              <w:t>3343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52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588736" w:space="0" w:color="5B5B5B"/>
            </w:tcBorders>
          </w:tcPr>
          <w:p>
            <w:pPr>
              <w:spacing w:before="0" w:after="0" w:line="236" w:lineRule="exact"/>
              <w:ind w:left="244" w:right="-20"/>
              <w:jc w:val="left"/>
              <w:rPr>
                <w:rFonts w:ascii="Times New Roman" w:hAnsi="Times New Roman" w:cs="Times New Roman" w:eastAsia="Times New Roman"/>
                <w:sz w:val="22"/>
                <w:szCs w:val="22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3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3"/>
                <w:w w:val="13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Kadi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4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282828"/>
                <w:spacing w:val="0"/>
                <w:w w:val="100"/>
              </w:rPr>
              <w:t>IZ</w:t>
            </w:r>
            <w:r>
              <w:rPr>
                <w:rFonts w:ascii="Times New Roman" w:hAnsi="Times New Roman" w:cs="Times New Roman" w:eastAsia="Times New Roman"/>
                <w:sz w:val="22"/>
                <w:szCs w:val="22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5" w:lineRule="exact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6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iriştina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2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7"/>
          <w:w w:val="2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08" w:lineRule="exact"/>
        <w:ind w:left="138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5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5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3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73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-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13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2"/>
          <w:w w:val="2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4"/>
          <w:position w:val="-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28" w:right="-20"/>
        <w:jc w:val="left"/>
        <w:tabs>
          <w:tab w:pos="1760" w:val="left"/>
          <w:tab w:pos="4040" w:val="left"/>
          <w:tab w:pos="540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2828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8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1"/>
        </w:rPr>
        <w:t>aJ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91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9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  <w:position w:val="1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11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7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14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1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42" w:right="-20"/>
        <w:jc w:val="left"/>
        <w:tabs>
          <w:tab w:pos="3580" w:val="left"/>
          <w:tab w:pos="6620" w:val="left"/>
          <w:tab w:pos="98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4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position w:val="-4"/>
        </w:rPr>
        <w:t>Kulla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6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3"/>
          <w:szCs w:val="23"/>
          <w:color w:val="AFAFB1"/>
          <w:spacing w:val="0"/>
          <w:w w:val="47"/>
          <w:position w:val="-2"/>
        </w:rPr>
        <w:t>·-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3593" w:right="-20"/>
        <w:jc w:val="left"/>
        <w:tabs>
          <w:tab w:pos="672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39.181244pt;margin-top:6.126482pt;width:10.711737pt;height:.1pt;mso-position-horizontal-relative:page;mso-position-vertical-relative:paragraph;z-index:-15380" coordorigin="8784,123" coordsize="214,2">
            <v:shape style="position:absolute;left:8784;top:123;width:214;height:2" coordorigin="8784,123" coordsize="214,0" path="m8784,123l8998,123e" filled="f" stroked="t" strokeweight=".232864pt" strokecolor="#6B6B6B">
              <v:path arrowok="t"/>
            </v:shape>
          </v:group>
          <w10:wrap type="none"/>
        </w:pict>
      </w:r>
      <w:r>
        <w:rPr/>
        <w:pict>
          <v:group style="position:absolute;margin-left:450.591553pt;margin-top:7.662819pt;width:29.573709pt;height:.1pt;mso-position-horizontal-relative:page;mso-position-vertical-relative:paragraph;z-index:-15379" coordorigin="9012,153" coordsize="591,2">
            <v:shape style="position:absolute;left:9012;top:153;width:591;height:2" coordorigin="9012,153" coordsize="591,0" path="m9012,153l9603,153e" filled="f" stroked="t" strokeweight=".232864pt" strokecolor="#000000">
              <v:path arrowok="t"/>
            </v:shape>
          </v:group>
          <w10:wrap type="none"/>
        </w:pict>
      </w:r>
      <w:r>
        <w:rPr/>
        <w:pict>
          <v:group style="position:absolute;margin-left:481.562439pt;margin-top:6.126482pt;width:11.876057pt;height:.1pt;mso-position-horizontal-relative:page;mso-position-vertical-relative:paragraph;z-index:-15378" coordorigin="9631,123" coordsize="238,2">
            <v:shape style="position:absolute;left:9631;top:123;width:238;height:2" coordorigin="9631,123" coordsize="238,0" path="m9631,123l9869,123e" filled="f" stroked="t" strokeweight=".232864pt" strokecolor="#64646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726761pt;margin-top:1.012594pt;width:80.285218pt;height:26.141485pt;mso-position-horizontal-relative:page;mso-position-vertical-relative:paragraph;z-index:-15375" type="#_x0000_t202" filled="f" stroked="f">
            <v:textbox inset="0,0,0,0">
              <w:txbxContent>
                <w:p>
                  <w:pPr>
                    <w:spacing w:before="0" w:after="0" w:line="523" w:lineRule="exact"/>
                    <w:ind w:right="-118"/>
                    <w:jc w:val="left"/>
                    <w:tabs>
                      <w:tab w:pos="580" w:val="left"/>
                      <w:tab w:pos="1040" w:val="left"/>
                      <w:tab w:pos="152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464646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46464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-129"/>
                      <w:w w:val="100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E9090"/>
                      <w:spacing w:val="0"/>
                      <w:w w:val="100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E9090"/>
                      <w:spacing w:val="-114"/>
                      <w:w w:val="100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E9090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E9090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82828"/>
                      <w:spacing w:val="0"/>
                      <w:w w:val="51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90"/>
          <w:position w:val="2"/>
        </w:rPr>
        <w:t>Bet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91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75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95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9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7"/>
          <w:position w:val="2"/>
        </w:rPr>
        <w:t>Kag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97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16"/>
          <w:position w:val="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9"/>
          <w:position w:val="2"/>
        </w:rPr>
        <w:t>Ahş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98"/>
          <w:position w:val="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9"/>
          <w:position w:val="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  <w:position w:val="2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109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5"/>
          <w:position w:val="2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2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1"/>
          <w:w w:val="88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1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57575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575757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57575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66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left="142" w:right="-20"/>
        <w:jc w:val="left"/>
        <w:tabs>
          <w:tab w:pos="212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5" w:after="0" w:line="240" w:lineRule="auto"/>
        <w:ind w:left="2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4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108" w:right="-20"/>
        <w:jc w:val="left"/>
        <w:tabs>
          <w:tab w:pos="458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79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9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6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17:50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17:55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42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0"/>
        </w:rPr>
        <w:t>jAr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6192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52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4602" w:right="44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64" w:lineRule="auto"/>
        <w:ind w:left="2140" w:right="4082" w:firstLine="2492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8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2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11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ft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2" w:lineRule="exact"/>
        <w:ind w:left="2140" w:right="2467" w:firstLine="-1993"/>
        <w:jc w:val="left"/>
        <w:tabs>
          <w:tab w:pos="46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1"/>
        </w:rPr>
        <w:t>Ya'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'-'llcı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!kı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1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86"/>
          <w:position w:val="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6"/>
          <w:position w:val="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92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8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54" w:lineRule="auto"/>
        <w:ind w:left="142" w:right="976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Görüldügü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4593" w:right="38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9" w:lineRule="exact"/>
        <w:ind w:left="147" w:right="-20"/>
        <w:jc w:val="left"/>
        <w:tabs>
          <w:tab w:pos="3140" w:val="left"/>
          <w:tab w:pos="648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8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ın3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2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6"/>
          <w:position w:val="0"/>
        </w:rPr>
        <w:t>pUk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  <w:position w:val="0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95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5014" w:right="-20"/>
        <w:jc w:val="left"/>
        <w:tabs>
          <w:tab w:pos="6420" w:val="left"/>
          <w:tab w:pos="79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,2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ton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318"/>
          <w:position w:val="0"/>
        </w:rPr>
        <w:t>l</w:t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464646"/>
          <w:spacing w:val="0"/>
          <w:w w:val="72"/>
          <w:position w:val="2"/>
        </w:rPr>
        <w:t>T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60" w:bottom="280" w:left="300" w:right="380"/>
        </w:sectPr>
      </w:pPr>
      <w:rPr/>
    </w:p>
    <w:p>
      <w:pPr>
        <w:spacing w:before="22" w:after="0" w:line="240" w:lineRule="auto"/>
        <w:ind w:left="14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tetki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örOlmUş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380"/>
          <w:cols w:num="2" w:equalWidth="0">
            <w:col w:w="1821" w:space="403"/>
            <w:col w:w="9016"/>
          </w:cols>
        </w:sectPr>
      </w:pPr>
      <w:rPr/>
    </w:p>
    <w:p>
      <w:pPr>
        <w:spacing w:before="25" w:after="0" w:line="218" w:lineRule="exact"/>
        <w:ind w:left="2145" w:right="143" w:firstLine="-1998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3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sönıneıni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1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9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  <w:position w:val="1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1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1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9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0"/>
        </w:rPr>
        <w:t>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52" w:right="-20"/>
        <w:jc w:val="left"/>
        <w:tabs>
          <w:tab w:pos="21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orta1ı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4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9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82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5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1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4"/>
          <w:position w:val="-1"/>
        </w:rPr>
        <w:t>s</w:t>
      </w:r>
      <w:r>
        <w:rPr>
          <w:rFonts w:ascii="Arial" w:hAnsi="Arial" w:cs="Arial" w:eastAsia="Arial"/>
          <w:sz w:val="11"/>
          <w:szCs w:val="11"/>
          <w:color w:val="282828"/>
          <w:spacing w:val="-7"/>
          <w:w w:val="80"/>
          <w:position w:val="5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12"/>
          <w:w w:val="179"/>
          <w:position w:val="-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76"/>
          <w:position w:val="-1"/>
        </w:rPr>
        <w:t>--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75"/>
          <w:position w:val="-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position w:val="-1"/>
        </w:rPr>
        <w:t>dil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14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left="12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64646"/>
          <w:spacing w:val="0"/>
          <w:w w:val="129"/>
          <w:position w:val="-5"/>
        </w:rPr>
        <w:t>1=-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380"/>
        </w:sectPr>
      </w:pPr>
      <w:rPr/>
    </w:p>
    <w:p>
      <w:pPr>
        <w:spacing w:before="0" w:after="0" w:line="204" w:lineRule="exact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77"/>
        </w:rPr>
        <w:t>•</w:t>
      </w:r>
      <w:r>
        <w:rPr>
          <w:rFonts w:ascii="Arial" w:hAnsi="Arial" w:cs="Arial" w:eastAsia="Arial"/>
          <w:sz w:val="18"/>
          <w:szCs w:val="18"/>
          <w:color w:val="181818"/>
          <w:spacing w:val="0"/>
          <w:w w:val="146"/>
        </w:rPr>
        <w:t>ı</w:t>
      </w:r>
      <w:r>
        <w:rPr>
          <w:rFonts w:ascii="Arial" w:hAnsi="Arial" w:cs="Arial" w:eastAsia="Arial"/>
          <w:sz w:val="18"/>
          <w:szCs w:val="18"/>
          <w:color w:val="18181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DönUşü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tabs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1"/>
        </w:rPr>
        <w:t>!Sa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1"/>
        </w:rPr>
        <w:t>18:40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380"/>
          <w:cols w:num="2" w:equalWidth="0">
            <w:col w:w="1316" w:space="801"/>
            <w:col w:w="9123"/>
          </w:cols>
        </w:sectPr>
      </w:pPr>
      <w:rPr/>
    </w:p>
    <w:p>
      <w:pPr>
        <w:spacing w:before="2" w:after="0" w:line="240" w:lineRule="auto"/>
        <w:ind w:left="245" w:right="-20"/>
        <w:jc w:val="left"/>
        <w:tabs>
          <w:tab w:pos="1040" w:val="left"/>
          <w:tab w:pos="152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80" w:right="-20"/>
        <w:jc w:val="left"/>
        <w:tabs>
          <w:tab w:pos="4740" w:val="left"/>
          <w:tab w:pos="86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834747pt;margin-top:12.570001pt;width:43.987362pt;height:9.5pt;mso-position-horizontal-relative:page;mso-position-vertical-relative:paragraph;z-index:-15374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1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3"/>
        </w:rPr>
        <w:t>Gitmi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68"/>
          <w:position w:val="-19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29"/>
          <w:w w:val="68"/>
          <w:position w:val="-1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68"/>
          <w:position w:val="-19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37"/>
          <w:w w:val="68"/>
          <w:position w:val="-19"/>
        </w:rPr>
        <w:t> 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51"/>
          <w:position w:val="-19"/>
        </w:rPr>
        <w:t>MaYıs</w:t>
      </w:r>
      <w:r>
        <w:rPr>
          <w:rFonts w:ascii="Arial" w:hAnsi="Arial" w:cs="Arial" w:eastAsia="Arial"/>
          <w:sz w:val="24"/>
          <w:szCs w:val="24"/>
          <w:color w:val="282828"/>
          <w:spacing w:val="32"/>
          <w:w w:val="51"/>
          <w:position w:val="-19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67"/>
          <w:position w:val="-19"/>
        </w:rPr>
        <w:t>20i7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5" w:after="0" w:line="52" w:lineRule="exact"/>
        <w:ind w:right="166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77"/>
          <w:i/>
          <w:position w:val="-15"/>
        </w:rPr>
        <w:t>1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77"/>
          <w:i/>
          <w:position w:val="-15"/>
        </w:rPr>
        <w:t>  </w:t>
      </w:r>
      <w:r>
        <w:rPr>
          <w:rFonts w:ascii="Arial" w:hAnsi="Arial" w:cs="Arial" w:eastAsia="Arial"/>
          <w:sz w:val="20"/>
          <w:szCs w:val="20"/>
          <w:color w:val="282828"/>
          <w:spacing w:val="37"/>
          <w:w w:val="77"/>
          <w:i/>
          <w:position w:val="-15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77"/>
          <w:i/>
          <w:position w:val="-15"/>
        </w:rPr>
        <w:t>1</w:t>
      </w:r>
      <w:r>
        <w:rPr>
          <w:rFonts w:ascii="Arial" w:hAnsi="Arial" w:cs="Arial" w:eastAsia="Arial"/>
          <w:sz w:val="20"/>
          <w:szCs w:val="20"/>
          <w:color w:val="282828"/>
          <w:spacing w:val="-5"/>
          <w:w w:val="77"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4"/>
          <w:w w:val="91"/>
          <w:position w:val="-15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5"/>
          <w:position w:val="-15"/>
        </w:rPr>
        <w:t>0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4"/>
          <w:w w:val="95"/>
          <w:position w:val="-15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8"/>
          <w:w w:val="156"/>
          <w:position w:val="-15"/>
        </w:rPr>
        <w:t>(</w:t>
      </w:r>
      <w:r>
        <w:rPr>
          <w:rFonts w:ascii="Times New Roman" w:hAnsi="Times New Roman" w:cs="Times New Roman" w:eastAsia="Times New Roman"/>
          <w:sz w:val="21"/>
          <w:szCs w:val="21"/>
          <w:color w:val="9EA0A1"/>
          <w:spacing w:val="0"/>
          <w:w w:val="82"/>
          <w:position w:val="-1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300" w:right="380"/>
        </w:sectPr>
      </w:pPr>
      <w:rPr/>
    </w:p>
    <w:p>
      <w:pPr>
        <w:spacing w:before="0" w:after="0" w:line="214" w:lineRule="exact"/>
        <w:ind w:left="161" w:right="-169"/>
        <w:jc w:val="left"/>
        <w:tabs>
          <w:tab w:pos="2620" w:val="left"/>
          <w:tab w:pos="8040" w:val="left"/>
        </w:tabs>
        <w:rPr>
          <w:rFonts w:ascii="Times New Roman" w:hAnsi="Times New Roman" w:cs="Times New Roman" w:eastAsia="Times New Roman"/>
          <w:sz w:val="86"/>
          <w:szCs w:val="8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6.360565pt;margin-top:10.686604pt;width:18.606001pt;height:40pt;mso-position-horizontal-relative:page;mso-position-vertical-relative:paragraph;z-index:-15373" type="#_x0000_t202" filled="f" stroked="f">
            <v:textbox inset="0,0,0,0">
              <w:txbxContent>
                <w:p>
                  <w:pPr>
                    <w:spacing w:before="0" w:after="0" w:line="800" w:lineRule="exact"/>
                    <w:ind w:right="-160"/>
                    <w:jc w:val="left"/>
                    <w:rPr>
                      <w:rFonts w:ascii="Times New Roman" w:hAnsi="Times New Roman" w:cs="Times New Roman" w:eastAsia="Times New Roman"/>
                      <w:sz w:val="80"/>
                      <w:szCs w:val="8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1C2397"/>
                      <w:spacing w:val="0"/>
                      <w:w w:val="104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  <w:position w:val="-4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  <w:position w:val="-4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9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4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  <w:position w:val="-4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9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0"/>
          <w:position w:val="-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9"/>
        </w:rPr>
      </w:r>
      <w:r>
        <w:rPr>
          <w:rFonts w:ascii="Arial" w:hAnsi="Arial" w:cs="Arial" w:eastAsia="Arial"/>
          <w:sz w:val="18"/>
          <w:szCs w:val="18"/>
          <w:color w:val="166BF2"/>
          <w:spacing w:val="0"/>
          <w:w w:val="100"/>
          <w:position w:val="-45"/>
        </w:rPr>
        <w:t>Itfaiy</w:t>
      </w:r>
      <w:r>
        <w:rPr>
          <w:rFonts w:ascii="Arial" w:hAnsi="Arial" w:cs="Arial" w:eastAsia="Arial"/>
          <w:sz w:val="18"/>
          <w:szCs w:val="18"/>
          <w:color w:val="166BF2"/>
          <w:spacing w:val="0"/>
          <w:w w:val="100"/>
          <w:position w:val="-45"/>
        </w:rPr>
        <w:t>e</w:t>
      </w:r>
      <w:r>
        <w:rPr>
          <w:rFonts w:ascii="Arial" w:hAnsi="Arial" w:cs="Arial" w:eastAsia="Arial"/>
          <w:sz w:val="18"/>
          <w:szCs w:val="18"/>
          <w:color w:val="166BF2"/>
          <w:spacing w:val="29"/>
          <w:w w:val="100"/>
          <w:position w:val="-45"/>
        </w:rPr>
        <w:t> </w:t>
      </w:r>
      <w:r>
        <w:rPr>
          <w:rFonts w:ascii="Arial" w:hAnsi="Arial" w:cs="Arial" w:eastAsia="Arial"/>
          <w:sz w:val="18"/>
          <w:szCs w:val="18"/>
          <w:color w:val="386EC3"/>
          <w:spacing w:val="0"/>
          <w:w w:val="100"/>
          <w:position w:val="-45"/>
        </w:rPr>
        <w:t>Kuze</w:t>
      </w:r>
      <w:r>
        <w:rPr>
          <w:rFonts w:ascii="Arial" w:hAnsi="Arial" w:cs="Arial" w:eastAsia="Arial"/>
          <w:sz w:val="18"/>
          <w:szCs w:val="18"/>
          <w:color w:val="386EC3"/>
          <w:spacing w:val="0"/>
          <w:w w:val="100"/>
          <w:position w:val="-45"/>
        </w:rPr>
        <w:t>y</w:t>
      </w:r>
      <w:r>
        <w:rPr>
          <w:rFonts w:ascii="Arial" w:hAnsi="Arial" w:cs="Arial" w:eastAsia="Arial"/>
          <w:sz w:val="18"/>
          <w:szCs w:val="18"/>
          <w:color w:val="386EC3"/>
          <w:spacing w:val="15"/>
          <w:w w:val="100"/>
          <w:position w:val="-45"/>
        </w:rPr>
        <w:t> </w:t>
      </w:r>
      <w:r>
        <w:rPr>
          <w:rFonts w:ascii="Arial" w:hAnsi="Arial" w:cs="Arial" w:eastAsia="Arial"/>
          <w:sz w:val="20"/>
          <w:szCs w:val="20"/>
          <w:color w:val="166BF2"/>
          <w:spacing w:val="0"/>
          <w:w w:val="100"/>
          <w:b/>
          <w:bCs/>
          <w:position w:val="-45"/>
        </w:rPr>
        <w:t>Bölge</w:t>
      </w:r>
      <w:r>
        <w:rPr>
          <w:rFonts w:ascii="Arial" w:hAnsi="Arial" w:cs="Arial" w:eastAsia="Arial"/>
          <w:sz w:val="20"/>
          <w:szCs w:val="20"/>
          <w:color w:val="166BF2"/>
          <w:spacing w:val="0"/>
          <w:w w:val="100"/>
          <w:b/>
          <w:bCs/>
          <w:position w:val="-45"/>
        </w:rPr>
        <w:tab/>
      </w:r>
      <w:r>
        <w:rPr>
          <w:rFonts w:ascii="Arial" w:hAnsi="Arial" w:cs="Arial" w:eastAsia="Arial"/>
          <w:sz w:val="20"/>
          <w:szCs w:val="20"/>
          <w:color w:val="166BF2"/>
          <w:spacing w:val="0"/>
          <w:w w:val="100"/>
          <w:b/>
          <w:bCs/>
          <w:position w:val="-45"/>
        </w:rPr>
      </w:r>
      <w:r>
        <w:rPr>
          <w:rFonts w:ascii="Times New Roman" w:hAnsi="Times New Roman" w:cs="Times New Roman" w:eastAsia="Times New Roman"/>
          <w:sz w:val="86"/>
          <w:szCs w:val="86"/>
          <w:color w:val="495270"/>
          <w:spacing w:val="-552"/>
          <w:w w:val="352"/>
          <w:position w:val="-52"/>
        </w:rPr>
        <w:t>l</w:t>
      </w:r>
      <w:r>
        <w:rPr>
          <w:rFonts w:ascii="Times New Roman" w:hAnsi="Times New Roman" w:cs="Times New Roman" w:eastAsia="Times New Roman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51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282828"/>
          <w:w w:val="73"/>
          <w:position w:val="-52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-32"/>
          <w:w w:val="72"/>
          <w:position w:val="-52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95"/>
          <w:position w:val="-52"/>
        </w:rPr>
        <w:t>ıı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-16"/>
          <w:w w:val="95"/>
          <w:position w:val="-52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AFAFB1"/>
          <w:spacing w:val="0"/>
          <w:w w:val="77"/>
          <w:position w:val="-52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AFAFB1"/>
          <w:spacing w:val="-68"/>
          <w:w w:val="77"/>
          <w:position w:val="-52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6B7593"/>
          <w:spacing w:val="-23"/>
          <w:w w:val="102"/>
          <w:position w:val="-52"/>
        </w:rPr>
        <w:t>:</w:t>
      </w:r>
      <w:r>
        <w:rPr>
          <w:rFonts w:ascii="Times New Roman" w:hAnsi="Times New Roman" w:cs="Times New Roman" w:eastAsia="Times New Roman"/>
          <w:sz w:val="86"/>
          <w:szCs w:val="86"/>
          <w:color w:val="495270"/>
          <w:spacing w:val="0"/>
          <w:w w:val="352"/>
          <w:position w:val="-52"/>
        </w:rPr>
        <w:t>ı</w:t>
      </w:r>
      <w:r>
        <w:rPr>
          <w:rFonts w:ascii="Times New Roman" w:hAnsi="Times New Roman" w:cs="Times New Roman" w:eastAsia="Times New Roman"/>
          <w:sz w:val="86"/>
          <w:szCs w:val="86"/>
          <w:color w:val="495270"/>
          <w:spacing w:val="-17"/>
          <w:w w:val="100"/>
          <w:position w:val="-5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1C2A75"/>
          <w:spacing w:val="0"/>
          <w:w w:val="34"/>
          <w:position w:val="-52"/>
        </w:rPr>
        <w:t>D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380"/>
          <w:cols w:num="2" w:equalWidth="0">
            <w:col w:w="9161" w:space="291"/>
            <w:col w:w="1788"/>
          </w:cols>
        </w:sectPr>
      </w:pPr>
      <w:rPr/>
    </w:p>
    <w:p>
      <w:pPr>
        <w:spacing w:before="0" w:after="0" w:line="350" w:lineRule="exact"/>
        <w:ind w:left="2737" w:right="-20"/>
        <w:jc w:val="left"/>
        <w:tabs>
          <w:tab w:pos="3680" w:val="left"/>
          <w:tab w:pos="8400" w:val="left"/>
          <w:tab w:pos="872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Arial" w:hAnsi="Arial" w:cs="Arial" w:eastAsia="Arial"/>
          <w:sz w:val="24"/>
          <w:szCs w:val="24"/>
          <w:color w:val="2672E4"/>
          <w:spacing w:val="-10"/>
          <w:w w:val="100"/>
          <w:b/>
          <w:bCs/>
          <w:position w:val="7"/>
        </w:rPr>
        <w:t>h</w:t>
      </w:r>
      <w:r>
        <w:rPr>
          <w:rFonts w:ascii="Arial" w:hAnsi="Arial" w:cs="Arial" w:eastAsia="Arial"/>
          <w:sz w:val="24"/>
          <w:szCs w:val="24"/>
          <w:color w:val="386EC3"/>
          <w:spacing w:val="-8"/>
          <w:w w:val="100"/>
          <w:b/>
          <w:bCs/>
          <w:position w:val="7"/>
        </w:rPr>
        <w:t>a</w:t>
      </w:r>
      <w:r>
        <w:rPr>
          <w:rFonts w:ascii="Arial" w:hAnsi="Arial" w:cs="Arial" w:eastAsia="Arial"/>
          <w:sz w:val="24"/>
          <w:szCs w:val="24"/>
          <w:color w:val="2672E4"/>
          <w:spacing w:val="0"/>
          <w:w w:val="100"/>
          <w:b/>
          <w:bCs/>
          <w:position w:val="7"/>
        </w:rPr>
        <w:t>r</w:t>
      </w:r>
      <w:r>
        <w:rPr>
          <w:rFonts w:ascii="Arial" w:hAnsi="Arial" w:cs="Arial" w:eastAsia="Arial"/>
          <w:sz w:val="24"/>
          <w:szCs w:val="24"/>
          <w:color w:val="2672E4"/>
          <w:spacing w:val="-7"/>
          <w:w w:val="100"/>
          <w:b/>
          <w:bCs/>
          <w:position w:val="7"/>
        </w:rPr>
        <w:t>r</w:t>
      </w:r>
      <w:r>
        <w:rPr>
          <w:rFonts w:ascii="Arial" w:hAnsi="Arial" w:cs="Arial" w:eastAsia="Arial"/>
          <w:sz w:val="24"/>
          <w:szCs w:val="24"/>
          <w:color w:val="386EC3"/>
          <w:spacing w:val="0"/>
          <w:w w:val="100"/>
          <w:b/>
          <w:bCs/>
          <w:position w:val="7"/>
        </w:rPr>
        <w:t>e</w:t>
      </w:r>
      <w:r>
        <w:rPr>
          <w:rFonts w:ascii="Arial" w:hAnsi="Arial" w:cs="Arial" w:eastAsia="Arial"/>
          <w:sz w:val="24"/>
          <w:szCs w:val="24"/>
          <w:color w:val="386EC3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24"/>
          <w:szCs w:val="24"/>
          <w:color w:val="386EC3"/>
          <w:spacing w:val="0"/>
          <w:w w:val="100"/>
          <w:b/>
          <w:bCs/>
          <w:position w:val="7"/>
        </w:rPr>
      </w:r>
      <w:r>
        <w:rPr>
          <w:rFonts w:ascii="Arial" w:hAnsi="Arial" w:cs="Arial" w:eastAsia="Arial"/>
          <w:sz w:val="24"/>
          <w:szCs w:val="24"/>
          <w:color w:val="2672E4"/>
          <w:spacing w:val="0"/>
          <w:w w:val="100"/>
          <w:b/>
          <w:bCs/>
          <w:position w:val="7"/>
        </w:rPr>
        <w:t>A</w:t>
      </w:r>
      <w:r>
        <w:rPr>
          <w:rFonts w:ascii="Arial" w:hAnsi="Arial" w:cs="Arial" w:eastAsia="Arial"/>
          <w:sz w:val="24"/>
          <w:szCs w:val="24"/>
          <w:color w:val="2672E4"/>
          <w:spacing w:val="0"/>
          <w:w w:val="100"/>
          <w:b/>
          <w:bCs/>
          <w:position w:val="7"/>
        </w:rPr>
        <w:tab/>
      </w:r>
      <w:r>
        <w:rPr>
          <w:rFonts w:ascii="Arial" w:hAnsi="Arial" w:cs="Arial" w:eastAsia="Arial"/>
          <w:sz w:val="24"/>
          <w:szCs w:val="24"/>
          <w:color w:val="2672E4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0"/>
          <w:w w:val="77"/>
          <w:position w:val="-3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7"/>
          <w:szCs w:val="37"/>
          <w:color w:val="AFAFB1"/>
          <w:spacing w:val="0"/>
          <w:w w:val="77"/>
          <w:position w:val="-3"/>
        </w:rPr>
        <w:t>;</w:t>
      </w:r>
      <w:r>
        <w:rPr>
          <w:rFonts w:ascii="Times New Roman" w:hAnsi="Times New Roman" w:cs="Times New Roman" w:eastAsia="Times New Roman"/>
          <w:sz w:val="37"/>
          <w:szCs w:val="37"/>
          <w:color w:val="AFAFB1"/>
          <w:spacing w:val="-4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464646"/>
          <w:spacing w:val="0"/>
          <w:w w:val="90"/>
          <w:position w:val="-3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8E9090"/>
          <w:spacing w:val="1"/>
          <w:w w:val="28"/>
          <w:position w:val="-3"/>
        </w:rPr>
        <w:t>&lt;</w:t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-15"/>
          <w:w w:val="103"/>
          <w:position w:val="-3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AFAFB1"/>
          <w:spacing w:val="0"/>
          <w:w w:val="73"/>
          <w:position w:val="-3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left="2550" w:right="-20"/>
        <w:jc w:val="left"/>
        <w:tabs>
          <w:tab w:pos="4860" w:val="left"/>
          <w:tab w:pos="8400" w:val="left"/>
          <w:tab w:pos="108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166BF2"/>
          <w:spacing w:val="0"/>
          <w:w w:val="100"/>
          <w:position w:val="5"/>
        </w:rPr>
        <w:t>2.Post</w:t>
      </w:r>
      <w:r>
        <w:rPr>
          <w:rFonts w:ascii="Arial" w:hAnsi="Arial" w:cs="Arial" w:eastAsia="Arial"/>
          <w:sz w:val="18"/>
          <w:szCs w:val="18"/>
          <w:color w:val="166BF2"/>
          <w:spacing w:val="0"/>
          <w:w w:val="100"/>
          <w:position w:val="5"/>
        </w:rPr>
        <w:t>a</w:t>
      </w:r>
      <w:r>
        <w:rPr>
          <w:rFonts w:ascii="Arial" w:hAnsi="Arial" w:cs="Arial" w:eastAsia="Arial"/>
          <w:sz w:val="18"/>
          <w:szCs w:val="18"/>
          <w:color w:val="166BF2"/>
          <w:spacing w:val="32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698EC4"/>
          <w:spacing w:val="0"/>
          <w:w w:val="100"/>
          <w:position w:val="5"/>
        </w:rPr>
        <w:t>r.</w:t>
      </w:r>
      <w:r>
        <w:rPr>
          <w:rFonts w:ascii="Arial" w:hAnsi="Arial" w:cs="Arial" w:eastAsia="Arial"/>
          <w:sz w:val="18"/>
          <w:szCs w:val="18"/>
          <w:color w:val="698EC4"/>
          <w:spacing w:val="-12"/>
          <w:w w:val="100"/>
          <w:position w:val="5"/>
        </w:rPr>
        <w:t>.</w:t>
      </w:r>
      <w:r>
        <w:rPr>
          <w:rFonts w:ascii="Arial" w:hAnsi="Arial" w:cs="Arial" w:eastAsia="Arial"/>
          <w:sz w:val="18"/>
          <w:szCs w:val="18"/>
          <w:color w:val="4B7CCA"/>
          <w:spacing w:val="0"/>
          <w:w w:val="100"/>
          <w:position w:val="5"/>
        </w:rPr>
        <w:t>r</w:t>
      </w:r>
      <w:r>
        <w:rPr>
          <w:rFonts w:ascii="Arial" w:hAnsi="Arial" w:cs="Arial" w:eastAsia="Arial"/>
          <w:sz w:val="18"/>
          <w:szCs w:val="18"/>
          <w:color w:val="4B7CCA"/>
          <w:spacing w:val="-8"/>
          <w:w w:val="100"/>
          <w:position w:val="5"/>
        </w:rPr>
        <w:t>ı</w:t>
      </w:r>
      <w:r>
        <w:rPr>
          <w:rFonts w:ascii="Arial" w:hAnsi="Arial" w:cs="Arial" w:eastAsia="Arial"/>
          <w:sz w:val="18"/>
          <w:szCs w:val="18"/>
          <w:color w:val="4B7CCA"/>
          <w:spacing w:val="0"/>
          <w:w w:val="100"/>
          <w:position w:val="5"/>
        </w:rPr>
        <w:t>ı</w:t>
      </w:r>
      <w:r>
        <w:rPr>
          <w:rFonts w:ascii="Arial" w:hAnsi="Arial" w:cs="Arial" w:eastAsia="Arial"/>
          <w:sz w:val="18"/>
          <w:szCs w:val="18"/>
          <w:color w:val="4B7CCA"/>
          <w:spacing w:val="-2"/>
          <w:w w:val="100"/>
          <w:position w:val="5"/>
        </w:rPr>
        <w:t>o</w:t>
      </w:r>
      <w:r>
        <w:rPr>
          <w:rFonts w:ascii="Arial" w:hAnsi="Arial" w:cs="Arial" w:eastAsia="Arial"/>
          <w:sz w:val="18"/>
          <w:szCs w:val="18"/>
          <w:color w:val="2F5E9C"/>
          <w:spacing w:val="-5"/>
          <w:w w:val="100"/>
          <w:position w:val="5"/>
        </w:rPr>
        <w:t>l</w:t>
      </w:r>
      <w:r>
        <w:rPr>
          <w:rFonts w:ascii="Arial" w:hAnsi="Arial" w:cs="Arial" w:eastAsia="Arial"/>
          <w:sz w:val="18"/>
          <w:szCs w:val="18"/>
          <w:color w:val="166BF2"/>
          <w:spacing w:val="0"/>
          <w:w w:val="100"/>
          <w:position w:val="5"/>
        </w:rPr>
        <w:t>ar</w:t>
      </w:r>
      <w:r>
        <w:rPr>
          <w:rFonts w:ascii="Arial" w:hAnsi="Arial" w:cs="Arial" w:eastAsia="Arial"/>
          <w:sz w:val="18"/>
          <w:szCs w:val="18"/>
          <w:color w:val="166BF2"/>
          <w:spacing w:val="17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166BF2"/>
          <w:spacing w:val="0"/>
          <w:w w:val="100"/>
          <w:position w:val="5"/>
        </w:rPr>
        <w:t>Amiri</w:t>
      </w:r>
      <w:r>
        <w:rPr>
          <w:rFonts w:ascii="Arial" w:hAnsi="Arial" w:cs="Arial" w:eastAsia="Arial"/>
          <w:sz w:val="18"/>
          <w:szCs w:val="18"/>
          <w:color w:val="166BF2"/>
          <w:spacing w:val="-34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166BF2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8"/>
          <w:szCs w:val="18"/>
          <w:color w:val="166BF2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83"/>
          <w:szCs w:val="83"/>
          <w:color w:val="364BA1"/>
          <w:spacing w:val="-17"/>
          <w:w w:val="120"/>
          <w:position w:val="-32"/>
        </w:rPr>
        <w:t>-</w:t>
      </w:r>
      <w:r>
        <w:rPr>
          <w:rFonts w:ascii="Times New Roman" w:hAnsi="Times New Roman" w:cs="Times New Roman" w:eastAsia="Times New Roman"/>
          <w:sz w:val="83"/>
          <w:szCs w:val="83"/>
          <w:color w:val="282828"/>
          <w:spacing w:val="16"/>
          <w:w w:val="40"/>
          <w:position w:val="-32"/>
        </w:rPr>
        <w:t>ş</w:t>
      </w:r>
      <w:r>
        <w:rPr>
          <w:rFonts w:ascii="Times New Roman" w:hAnsi="Times New Roman" w:cs="Times New Roman" w:eastAsia="Times New Roman"/>
          <w:sz w:val="83"/>
          <w:szCs w:val="83"/>
          <w:color w:val="333B66"/>
          <w:spacing w:val="0"/>
          <w:w w:val="235"/>
          <w:position w:val="-32"/>
        </w:rPr>
        <w:t>b</w:t>
      </w:r>
      <w:r>
        <w:rPr>
          <w:rFonts w:ascii="Times New Roman" w:hAnsi="Times New Roman" w:cs="Times New Roman" w:eastAsia="Times New Roman"/>
          <w:sz w:val="83"/>
          <w:szCs w:val="83"/>
          <w:color w:val="333B66"/>
          <w:spacing w:val="0"/>
          <w:w w:val="100"/>
          <w:position w:val="-32"/>
        </w:rPr>
        <w:tab/>
      </w:r>
      <w:r>
        <w:rPr>
          <w:rFonts w:ascii="Times New Roman" w:hAnsi="Times New Roman" w:cs="Times New Roman" w:eastAsia="Times New Roman"/>
          <w:sz w:val="83"/>
          <w:szCs w:val="83"/>
          <w:color w:val="333B66"/>
          <w:spacing w:val="0"/>
          <w:w w:val="100"/>
          <w:position w:val="-32"/>
        </w:rPr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0"/>
          <w:w w:val="82"/>
          <w:i/>
          <w:position w:val="2"/>
        </w:rPr>
        <w:t>]</w:t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-43"/>
          <w:w w:val="82"/>
          <w:i/>
          <w:position w:val="2"/>
        </w:rPr>
        <w:t>i</w:t>
      </w:r>
      <w:r>
        <w:rPr>
          <w:rFonts w:ascii="Times New Roman" w:hAnsi="Times New Roman" w:cs="Times New Roman" w:eastAsia="Times New Roman"/>
          <w:sz w:val="37"/>
          <w:szCs w:val="37"/>
          <w:color w:val="282828"/>
          <w:spacing w:val="2"/>
          <w:w w:val="82"/>
          <w:i/>
          <w:position w:val="2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0"/>
          <w:w w:val="82"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0"/>
          <w:w w:val="82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11"/>
          <w:w w:val="82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-9"/>
          <w:w w:val="45"/>
          <w:position w:val="2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AFAFB1"/>
          <w:spacing w:val="0"/>
          <w:w w:val="45"/>
          <w:position w:val="-8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AFAFB1"/>
          <w:spacing w:val="0"/>
          <w:w w:val="45"/>
          <w:position w:val="-8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FAFB1"/>
          <w:spacing w:val="3"/>
          <w:w w:val="45"/>
          <w:position w:val="-8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33B66"/>
          <w:spacing w:val="-44"/>
          <w:w w:val="132"/>
          <w:position w:val="-8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AFAFB1"/>
          <w:spacing w:val="-12"/>
          <w:w w:val="89"/>
          <w:position w:val="2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333B66"/>
          <w:spacing w:val="-82"/>
          <w:w w:val="132"/>
          <w:position w:val="-8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464646"/>
          <w:spacing w:val="10"/>
          <w:w w:val="35"/>
          <w:position w:val="2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0"/>
          <w:w w:val="35"/>
          <w:position w:val="2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676769"/>
          <w:spacing w:val="-114"/>
          <w:w w:val="35"/>
          <w:position w:val="2"/>
        </w:rPr>
        <w:t>_</w:t>
      </w:r>
      <w:r>
        <w:rPr>
          <w:rFonts w:ascii="Times New Roman" w:hAnsi="Times New Roman" w:cs="Times New Roman" w:eastAsia="Times New Roman"/>
          <w:sz w:val="32"/>
          <w:szCs w:val="32"/>
          <w:color w:val="9EA0A1"/>
          <w:spacing w:val="-21"/>
          <w:w w:val="185"/>
          <w:position w:val="-8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8E9090"/>
          <w:spacing w:val="0"/>
          <w:w w:val="47"/>
          <w:position w:val="2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8E9090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EA0A1"/>
          <w:spacing w:val="-18"/>
          <w:w w:val="185"/>
          <w:position w:val="-8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8E9090"/>
          <w:spacing w:val="0"/>
          <w:w w:val="170"/>
          <w:position w:val="2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8E9090"/>
          <w:spacing w:val="-23"/>
          <w:w w:val="170"/>
          <w:position w:val="2"/>
        </w:rPr>
        <w:t>·</w:t>
      </w:r>
      <w:r>
        <w:rPr>
          <w:rFonts w:ascii="Arial" w:hAnsi="Arial" w:cs="Arial" w:eastAsia="Arial"/>
          <w:sz w:val="18"/>
          <w:szCs w:val="18"/>
          <w:color w:val="6B7593"/>
          <w:spacing w:val="0"/>
          <w:w w:val="106"/>
          <w:i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6B7593"/>
          <w:spacing w:val="-33"/>
          <w:w w:val="100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76769"/>
          <w:spacing w:val="0"/>
          <w:w w:val="100"/>
          <w:i/>
          <w:position w:val="2"/>
        </w:rPr>
        <w:t>A.;</w:t>
      </w:r>
      <w:r>
        <w:rPr>
          <w:rFonts w:ascii="Arial" w:hAnsi="Arial" w:cs="Arial" w:eastAsia="Arial"/>
          <w:sz w:val="18"/>
          <w:szCs w:val="18"/>
          <w:color w:val="676769"/>
          <w:spacing w:val="-26"/>
          <w:w w:val="100"/>
          <w:i/>
          <w:position w:val="2"/>
        </w:rPr>
        <w:t>,</w:t>
      </w:r>
      <w:r>
        <w:rPr>
          <w:rFonts w:ascii="Arial" w:hAnsi="Arial" w:cs="Arial" w:eastAsia="Arial"/>
          <w:sz w:val="18"/>
          <w:szCs w:val="18"/>
          <w:color w:val="AFAFB1"/>
          <w:spacing w:val="0"/>
          <w:w w:val="100"/>
          <w:i/>
          <w:position w:val="2"/>
        </w:rPr>
        <w:t>"</w:t>
      </w:r>
      <w:r>
        <w:rPr>
          <w:rFonts w:ascii="Arial" w:hAnsi="Arial" w:cs="Arial" w:eastAsia="Arial"/>
          <w:sz w:val="18"/>
          <w:szCs w:val="18"/>
          <w:color w:val="AFAFB1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AFAFB1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18"/>
          <w:szCs w:val="18"/>
          <w:color w:val="3A3F89"/>
          <w:spacing w:val="0"/>
          <w:w w:val="371"/>
          <w:position w:val="2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right="788"/>
        <w:jc w:val="right"/>
        <w:tabs>
          <w:tab w:pos="540" w:val="left"/>
          <w:tab w:pos="14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22"/>
          <w:szCs w:val="22"/>
          <w:color w:val="8E9090"/>
          <w:w w:val="159"/>
          <w:position w:val="-14"/>
        </w:rPr>
        <w:t>,</w:t>
      </w:r>
      <w:r>
        <w:rPr>
          <w:rFonts w:ascii="Arial" w:hAnsi="Arial" w:cs="Arial" w:eastAsia="Arial"/>
          <w:sz w:val="22"/>
          <w:szCs w:val="22"/>
          <w:color w:val="8E9090"/>
          <w:w w:val="100"/>
          <w:position w:val="-14"/>
        </w:rPr>
        <w:tab/>
      </w:r>
      <w:r>
        <w:rPr>
          <w:rFonts w:ascii="Arial" w:hAnsi="Arial" w:cs="Arial" w:eastAsia="Arial"/>
          <w:sz w:val="22"/>
          <w:szCs w:val="22"/>
          <w:color w:val="8E9090"/>
          <w:w w:val="100"/>
          <w:position w:val="-14"/>
        </w:rPr>
      </w:r>
      <w:r>
        <w:rPr>
          <w:rFonts w:ascii="Arial" w:hAnsi="Arial" w:cs="Arial" w:eastAsia="Arial"/>
          <w:sz w:val="22"/>
          <w:szCs w:val="22"/>
          <w:color w:val="495270"/>
          <w:w w:val="600"/>
          <w:position w:val="-14"/>
        </w:rPr>
        <w:t>j</w:t>
      </w:r>
      <w:r>
        <w:rPr>
          <w:rFonts w:ascii="Arial" w:hAnsi="Arial" w:cs="Arial" w:eastAsia="Arial"/>
          <w:sz w:val="22"/>
          <w:szCs w:val="22"/>
          <w:color w:val="495270"/>
          <w:w w:val="100"/>
          <w:position w:val="-14"/>
        </w:rPr>
        <w:tab/>
      </w:r>
      <w:r>
        <w:rPr>
          <w:rFonts w:ascii="Arial" w:hAnsi="Arial" w:cs="Arial" w:eastAsia="Arial"/>
          <w:sz w:val="22"/>
          <w:szCs w:val="22"/>
          <w:color w:val="495270"/>
          <w:w w:val="100"/>
          <w:position w:val="-14"/>
        </w:rPr>
      </w:r>
      <w:r>
        <w:rPr>
          <w:rFonts w:ascii="Arial" w:hAnsi="Arial" w:cs="Arial" w:eastAsia="Arial"/>
          <w:sz w:val="16"/>
          <w:szCs w:val="16"/>
          <w:color w:val="464646"/>
          <w:spacing w:val="-11"/>
          <w:w w:val="59"/>
          <w:position w:val="-14"/>
        </w:rPr>
        <w:t>•</w:t>
      </w:r>
      <w:r>
        <w:rPr>
          <w:rFonts w:ascii="Arial" w:hAnsi="Arial" w:cs="Arial" w:eastAsia="Arial"/>
          <w:sz w:val="16"/>
          <w:szCs w:val="16"/>
          <w:color w:val="AFAFB1"/>
          <w:spacing w:val="-9"/>
          <w:w w:val="175"/>
          <w:position w:val="-14"/>
        </w:rPr>
        <w:t>·</w:t>
      </w:r>
      <w:r>
        <w:rPr>
          <w:rFonts w:ascii="Arial" w:hAnsi="Arial" w:cs="Arial" w:eastAsia="Arial"/>
          <w:sz w:val="16"/>
          <w:szCs w:val="16"/>
          <w:color w:val="676769"/>
          <w:spacing w:val="0"/>
          <w:w w:val="87"/>
          <w:position w:val="-14"/>
        </w:rPr>
        <w:t>·</w:t>
      </w:r>
      <w:r>
        <w:rPr>
          <w:rFonts w:ascii="Arial" w:hAnsi="Arial" w:cs="Arial" w:eastAsia="Arial"/>
          <w:sz w:val="16"/>
          <w:szCs w:val="16"/>
          <w:color w:val="676769"/>
          <w:spacing w:val="0"/>
          <w:w w:val="100"/>
          <w:position w:val="-14"/>
        </w:rPr>
        <w:t>   </w:t>
      </w:r>
      <w:r>
        <w:rPr>
          <w:rFonts w:ascii="Arial" w:hAnsi="Arial" w:cs="Arial" w:eastAsia="Arial"/>
          <w:sz w:val="16"/>
          <w:szCs w:val="16"/>
          <w:color w:val="676769"/>
          <w:spacing w:val="-10"/>
          <w:w w:val="100"/>
          <w:position w:val="-14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9"/>
          <w:i/>
          <w:position w:val="-14"/>
        </w:rPr>
        <w:t>"'-</w:t>
      </w:r>
      <w:r>
        <w:rPr>
          <w:rFonts w:ascii="Arial" w:hAnsi="Arial" w:cs="Arial" w:eastAsia="Arial"/>
          <w:sz w:val="15"/>
          <w:szCs w:val="15"/>
          <w:color w:val="464646"/>
          <w:spacing w:val="-4"/>
          <w:w w:val="109"/>
          <w:i/>
          <w:position w:val="-14"/>
        </w:rPr>
        <w:t>!</w:t>
      </w:r>
      <w:r>
        <w:rPr>
          <w:rFonts w:ascii="Arial" w:hAnsi="Arial" w:cs="Arial" w:eastAsia="Arial"/>
          <w:sz w:val="15"/>
          <w:szCs w:val="15"/>
          <w:color w:val="9EA0A1"/>
          <w:spacing w:val="-11"/>
          <w:w w:val="148"/>
          <w:i/>
          <w:position w:val="-14"/>
        </w:rPr>
        <w:t>:</w:t>
      </w:r>
      <w:r>
        <w:rPr>
          <w:rFonts w:ascii="Arial" w:hAnsi="Arial" w:cs="Arial" w:eastAsia="Arial"/>
          <w:sz w:val="15"/>
          <w:szCs w:val="15"/>
          <w:color w:val="6B7593"/>
          <w:spacing w:val="0"/>
          <w:w w:val="236"/>
          <w:i/>
          <w:position w:val="-14"/>
        </w:rPr>
        <w:t>n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right="998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AFAFB1"/>
          <w:spacing w:val="0"/>
          <w:w w:val="248"/>
          <w:position w:val="-4"/>
        </w:rPr>
        <w:t>ı</w:t>
      </w:r>
      <w:r>
        <w:rPr>
          <w:rFonts w:ascii="Arial" w:hAnsi="Arial" w:cs="Arial" w:eastAsia="Arial"/>
          <w:sz w:val="17"/>
          <w:szCs w:val="17"/>
          <w:color w:val="AFAFB1"/>
          <w:spacing w:val="-67"/>
          <w:w w:val="248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9EA0A1"/>
          <w:spacing w:val="0"/>
          <w:w w:val="100"/>
          <w:position w:val="-4"/>
        </w:rPr>
        <w:t>·</w:t>
      </w:r>
      <w:r>
        <w:rPr>
          <w:rFonts w:ascii="Arial" w:hAnsi="Arial" w:cs="Arial" w:eastAsia="Arial"/>
          <w:sz w:val="17"/>
          <w:szCs w:val="17"/>
          <w:color w:val="9EA0A1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9EA0A1"/>
          <w:spacing w:val="37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797C7B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797C7B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797C7B"/>
          <w:spacing w:val="33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2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464646"/>
          <w:spacing w:val="-6"/>
          <w:w w:val="82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60"/>
          <w:i/>
          <w:position w:val="-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5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6"/>
          <w:w w:val="86"/>
          <w:i/>
          <w:position w:val="-4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-17"/>
          <w:w w:val="141"/>
          <w:i/>
          <w:position w:val="-4"/>
        </w:rPr>
        <w:t>.</w:t>
      </w:r>
      <w:r>
        <w:rPr>
          <w:rFonts w:ascii="Arial" w:hAnsi="Arial" w:cs="Arial" w:eastAsia="Arial"/>
          <w:sz w:val="16"/>
          <w:szCs w:val="16"/>
          <w:color w:val="464646"/>
          <w:spacing w:val="5"/>
          <w:w w:val="104"/>
          <w:position w:val="6"/>
        </w:rPr>
        <w:t>y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3"/>
          <w:position w:val="-4"/>
        </w:rPr>
        <w:t>angrn</w:t>
      </w:r>
      <w:r>
        <w:rPr>
          <w:rFonts w:ascii="Arial" w:hAnsi="Arial" w:cs="Arial" w:eastAsia="Arial"/>
          <w:sz w:val="19"/>
          <w:szCs w:val="19"/>
          <w:color w:val="464646"/>
          <w:spacing w:val="4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68"/>
          <w:position w:val="-4"/>
        </w:rPr>
        <w:t>V.e</w:t>
      </w:r>
      <w:r>
        <w:rPr>
          <w:rFonts w:ascii="Arial" w:hAnsi="Arial" w:cs="Arial" w:eastAsia="Arial"/>
          <w:sz w:val="19"/>
          <w:szCs w:val="19"/>
          <w:color w:val="464646"/>
          <w:spacing w:val="12"/>
          <w:w w:val="68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4"/>
        </w:rPr>
        <w:t>cil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5424" w:right="-20"/>
        <w:jc w:val="left"/>
        <w:tabs>
          <w:tab w:pos="83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7"/>
        </w:rPr>
        <w:t>İtf.</w:t>
      </w:r>
      <w:r>
        <w:rPr>
          <w:rFonts w:ascii="Arial" w:hAnsi="Arial" w:cs="Arial" w:eastAsia="Arial"/>
          <w:sz w:val="19"/>
          <w:szCs w:val="19"/>
          <w:color w:val="282828"/>
          <w:spacing w:val="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AFAFB1"/>
          <w:spacing w:val="0"/>
          <w:w w:val="59"/>
          <w:position w:val="-2"/>
        </w:rPr>
        <w:t>•</w:t>
      </w:r>
      <w:r>
        <w:rPr>
          <w:rFonts w:ascii="Arial" w:hAnsi="Arial" w:cs="Arial" w:eastAsia="Arial"/>
          <w:sz w:val="19"/>
          <w:szCs w:val="19"/>
          <w:color w:val="AFAFB1"/>
          <w:spacing w:val="0"/>
          <w:w w:val="59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FAFB1"/>
          <w:spacing w:val="7"/>
          <w:w w:val="59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FAFB1"/>
          <w:spacing w:val="0"/>
          <w:w w:val="100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AFAFB1"/>
          <w:spacing w:val="-13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FAFB1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AFAFB1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FAFB1"/>
          <w:spacing w:val="4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2"/>
        </w:rPr>
        <w:t>tf</w:t>
      </w:r>
      <w:r>
        <w:rPr>
          <w:rFonts w:ascii="Arial" w:hAnsi="Arial" w:cs="Arial" w:eastAsia="Arial"/>
          <w:sz w:val="19"/>
          <w:szCs w:val="19"/>
          <w:color w:val="464646"/>
          <w:spacing w:val="-1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2"/>
        </w:rPr>
        <w:t>ha</w:t>
      </w:r>
      <w:r>
        <w:rPr>
          <w:rFonts w:ascii="Arial" w:hAnsi="Arial" w:cs="Arial" w:eastAsia="Arial"/>
          <w:sz w:val="19"/>
          <w:szCs w:val="19"/>
          <w:color w:val="464646"/>
          <w:spacing w:val="-36"/>
          <w:w w:val="100"/>
          <w:position w:val="-2"/>
        </w:rPr>
        <w:t>l</w:t>
      </w:r>
      <w:r>
        <w:rPr>
          <w:rFonts w:ascii="Arial" w:hAnsi="Arial" w:cs="Arial" w:eastAsia="Arial"/>
          <w:sz w:val="19"/>
          <w:szCs w:val="19"/>
          <w:color w:val="9EA0A1"/>
          <w:spacing w:val="-33"/>
          <w:w w:val="97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-26"/>
          <w:w w:val="87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AFAFB1"/>
          <w:spacing w:val="-2"/>
          <w:w w:val="196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68"/>
          <w:position w:val="-2"/>
        </w:rPr>
        <w:t>ŞtJ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2"/>
        </w:rPr>
        <w:t>   </w:t>
      </w:r>
      <w:r>
        <w:rPr>
          <w:rFonts w:ascii="Arial" w:hAnsi="Arial" w:cs="Arial" w:eastAsia="Arial"/>
          <w:sz w:val="19"/>
          <w:szCs w:val="19"/>
          <w:color w:val="464646"/>
          <w:spacing w:val="-14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797C7B"/>
          <w:spacing w:val="-5"/>
          <w:w w:val="54"/>
          <w:position w:val="-2"/>
        </w:rPr>
        <w:t>-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6"/>
          <w:position w:val="-2"/>
        </w:rPr>
        <w:t>M</w:t>
      </w:r>
      <w:r>
        <w:rPr>
          <w:rFonts w:ascii="Arial" w:hAnsi="Arial" w:cs="Arial" w:eastAsia="Arial"/>
          <w:sz w:val="19"/>
          <w:szCs w:val="19"/>
          <w:color w:val="464646"/>
          <w:spacing w:val="-8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2"/>
          <w:position w:val="-2"/>
        </w:rPr>
        <w:t>cf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2"/>
          <w:position w:val="-2"/>
        </w:rPr>
        <w:t>ü</w:t>
      </w:r>
      <w:r>
        <w:rPr>
          <w:rFonts w:ascii="Arial" w:hAnsi="Arial" w:cs="Arial" w:eastAsia="Arial"/>
          <w:sz w:val="19"/>
          <w:szCs w:val="19"/>
          <w:color w:val="464646"/>
          <w:spacing w:val="27"/>
          <w:w w:val="82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82"/>
          <w:position w:val="-2"/>
        </w:rPr>
        <w:t>{j</w:t>
      </w:r>
      <w:r>
        <w:rPr>
          <w:rFonts w:ascii="Arial" w:hAnsi="Arial" w:cs="Arial" w:eastAsia="Arial"/>
          <w:sz w:val="20"/>
          <w:szCs w:val="20"/>
          <w:color w:val="464646"/>
          <w:spacing w:val="1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52"/>
          <w:position w:val="-2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right="1095"/>
        <w:jc w:val="right"/>
        <w:tabs>
          <w:tab w:pos="300" w:val="left"/>
          <w:tab w:pos="780" w:val="left"/>
          <w:tab w:pos="12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76769"/>
          <w:w w:val="264"/>
          <w:position w:val="-4"/>
        </w:rPr>
        <w:t>'</w:t>
      </w:r>
      <w:r>
        <w:rPr>
          <w:rFonts w:ascii="Arial" w:hAnsi="Arial" w:cs="Arial" w:eastAsia="Arial"/>
          <w:sz w:val="14"/>
          <w:szCs w:val="14"/>
          <w:color w:val="676769"/>
          <w:w w:val="100"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676769"/>
          <w:w w:val="100"/>
          <w:position w:val="-4"/>
        </w:rPr>
      </w:r>
      <w:r>
        <w:rPr>
          <w:rFonts w:ascii="Arial" w:hAnsi="Arial" w:cs="Arial" w:eastAsia="Arial"/>
          <w:sz w:val="14"/>
          <w:szCs w:val="14"/>
          <w:color w:val="464646"/>
          <w:w w:val="246"/>
          <w:i/>
          <w:position w:val="-4"/>
        </w:rPr>
        <w:t>f</w:t>
      </w:r>
      <w:r>
        <w:rPr>
          <w:rFonts w:ascii="Arial" w:hAnsi="Arial" w:cs="Arial" w:eastAsia="Arial"/>
          <w:sz w:val="14"/>
          <w:szCs w:val="14"/>
          <w:color w:val="464646"/>
          <w:w w:val="100"/>
          <w:i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464646"/>
          <w:w w:val="100"/>
          <w:i/>
          <w:position w:val="-4"/>
        </w:rPr>
      </w:r>
      <w:r>
        <w:rPr>
          <w:rFonts w:ascii="Arial" w:hAnsi="Arial" w:cs="Arial" w:eastAsia="Arial"/>
          <w:sz w:val="14"/>
          <w:szCs w:val="14"/>
          <w:color w:val="AFAFB1"/>
          <w:w w:val="199"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AFAFB1"/>
          <w:spacing w:val="-28"/>
          <w:w w:val="100"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8E9090"/>
          <w:spacing w:val="0"/>
          <w:w w:val="232"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8E909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8E9090"/>
          <w:spacing w:val="0"/>
          <w:w w:val="100"/>
          <w:position w:val="-4"/>
        </w:rPr>
      </w:r>
      <w:r>
        <w:rPr>
          <w:rFonts w:ascii="Arial" w:hAnsi="Arial" w:cs="Arial" w:eastAsia="Arial"/>
          <w:sz w:val="14"/>
          <w:szCs w:val="14"/>
          <w:color w:val="AFAFB1"/>
          <w:spacing w:val="3"/>
          <w:w w:val="232"/>
          <w:position w:val="-4"/>
        </w:rPr>
        <w:t>.</w:t>
      </w:r>
      <w:r>
        <w:rPr>
          <w:rFonts w:ascii="Arial" w:hAnsi="Arial" w:cs="Arial" w:eastAsia="Arial"/>
          <w:sz w:val="32"/>
          <w:szCs w:val="32"/>
          <w:color w:val="797C7B"/>
          <w:spacing w:val="-47"/>
          <w:w w:val="115"/>
          <w:position w:val="-14"/>
        </w:rPr>
        <w:t>.</w:t>
      </w:r>
      <w:r>
        <w:rPr>
          <w:rFonts w:ascii="Arial" w:hAnsi="Arial" w:cs="Arial" w:eastAsia="Arial"/>
          <w:sz w:val="32"/>
          <w:szCs w:val="32"/>
          <w:color w:val="9EA0A1"/>
          <w:spacing w:val="12"/>
          <w:w w:val="43"/>
          <w:position w:val="-14"/>
        </w:rPr>
        <w:t>.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13"/>
          <w:position w:val="-4"/>
        </w:rPr>
        <w:t>.{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300" w:right="380"/>
        </w:sectPr>
      </w:pPr>
      <w:rPr/>
    </w:p>
    <w:p>
      <w:pPr>
        <w:spacing w:before="0" w:after="0" w:line="120" w:lineRule="exact"/>
        <w:ind w:right="-20"/>
        <w:jc w:val="right"/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44"/>
          <w:szCs w:val="144"/>
          <w:color w:val="333B66"/>
          <w:w w:val="115"/>
          <w:position w:val="-107"/>
        </w:rPr>
        <w:t>-</w:t>
      </w:r>
      <w:r>
        <w:rPr>
          <w:rFonts w:ascii="Arial" w:hAnsi="Arial" w:cs="Arial" w:eastAsia="Arial"/>
          <w:sz w:val="144"/>
          <w:szCs w:val="144"/>
          <w:color w:val="333B66"/>
          <w:spacing w:val="-141"/>
          <w:w w:val="114"/>
          <w:position w:val="-107"/>
        </w:rPr>
        <w:t>=</w:t>
      </w:r>
      <w:r>
        <w:rPr>
          <w:rFonts w:ascii="Arial" w:hAnsi="Arial" w:cs="Arial" w:eastAsia="Arial"/>
          <w:sz w:val="144"/>
          <w:szCs w:val="144"/>
          <w:color w:val="282828"/>
          <w:spacing w:val="0"/>
          <w:w w:val="15"/>
          <w:position w:val="-107"/>
        </w:rPr>
        <w:t>iR</w:t>
      </w:r>
      <w:r>
        <w:rPr>
          <w:rFonts w:ascii="Arial" w:hAnsi="Arial" w:cs="Arial" w:eastAsia="Arial"/>
          <w:sz w:val="144"/>
          <w:szCs w:val="144"/>
          <w:color w:val="282828"/>
          <w:spacing w:val="-272"/>
          <w:w w:val="100"/>
          <w:position w:val="-107"/>
        </w:rPr>
        <w:t> </w:t>
      </w:r>
      <w:r>
        <w:rPr>
          <w:rFonts w:ascii="Arial" w:hAnsi="Arial" w:cs="Arial" w:eastAsia="Arial"/>
          <w:sz w:val="144"/>
          <w:szCs w:val="144"/>
          <w:color w:val="3A3F89"/>
          <w:spacing w:val="0"/>
          <w:w w:val="14"/>
          <w:position w:val="-107"/>
        </w:rPr>
        <w:t>t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60" w:lineRule="atLeas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676769"/>
          <w:w w:val="35"/>
        </w:rPr>
        <w:t>.....</w:t>
      </w:r>
      <w:r>
        <w:rPr>
          <w:rFonts w:ascii="Arial" w:hAnsi="Arial" w:cs="Arial" w:eastAsia="Arial"/>
          <w:sz w:val="21"/>
          <w:szCs w:val="21"/>
          <w:color w:val="676769"/>
          <w:spacing w:val="-13"/>
          <w:w w:val="35"/>
        </w:rPr>
        <w:t>.</w:t>
      </w:r>
      <w:r>
        <w:rPr>
          <w:rFonts w:ascii="Arial" w:hAnsi="Arial" w:cs="Arial" w:eastAsia="Arial"/>
          <w:sz w:val="21"/>
          <w:szCs w:val="21"/>
          <w:color w:val="9EA0A1"/>
          <w:spacing w:val="0"/>
          <w:w w:val="51"/>
        </w:rPr>
        <w:t>\</w:t>
      </w:r>
      <w:r>
        <w:rPr>
          <w:rFonts w:ascii="Arial" w:hAnsi="Arial" w:cs="Arial" w:eastAsia="Arial"/>
          <w:sz w:val="21"/>
          <w:szCs w:val="21"/>
          <w:color w:val="9EA0A1"/>
          <w:spacing w:val="-10"/>
          <w:w w:val="51"/>
        </w:rPr>
        <w:t>.</w:t>
      </w:r>
      <w:r>
        <w:rPr>
          <w:rFonts w:ascii="Arial" w:hAnsi="Arial" w:cs="Arial" w:eastAsia="Arial"/>
          <w:sz w:val="21"/>
          <w:szCs w:val="21"/>
          <w:color w:val="464646"/>
          <w:spacing w:val="-38"/>
          <w:w w:val="67"/>
        </w:rPr>
        <w:t>·</w:t>
      </w:r>
      <w:r>
        <w:rPr>
          <w:rFonts w:ascii="Arial" w:hAnsi="Arial" w:cs="Arial" w:eastAsia="Arial"/>
          <w:sz w:val="21"/>
          <w:szCs w:val="21"/>
          <w:color w:val="9EA0A1"/>
          <w:spacing w:val="0"/>
          <w:w w:val="46"/>
        </w:rPr>
        <w:t>.</w:t>
      </w:r>
      <w:r>
        <w:rPr>
          <w:rFonts w:ascii="Arial" w:hAnsi="Arial" w:cs="Arial" w:eastAsia="Arial"/>
          <w:sz w:val="21"/>
          <w:szCs w:val="21"/>
          <w:color w:val="9EA0A1"/>
          <w:spacing w:val="1"/>
          <w:w w:val="46"/>
        </w:rPr>
        <w:t>.</w:t>
      </w:r>
      <w:r>
        <w:rPr>
          <w:rFonts w:ascii="Arial" w:hAnsi="Arial" w:cs="Arial" w:eastAsia="Arial"/>
          <w:sz w:val="21"/>
          <w:szCs w:val="21"/>
          <w:color w:val="9EA0A1"/>
          <w:spacing w:val="0"/>
          <w:w w:val="52"/>
        </w:rPr>
        <w:t>.</w:t>
      </w:r>
      <w:r>
        <w:rPr>
          <w:rFonts w:ascii="Arial" w:hAnsi="Arial" w:cs="Arial" w:eastAsia="Arial"/>
          <w:sz w:val="21"/>
          <w:szCs w:val="21"/>
          <w:color w:val="9EA0A1"/>
          <w:spacing w:val="13"/>
          <w:w w:val="52"/>
        </w:rPr>
        <w:t>,</w:t>
      </w:r>
      <w:r>
        <w:rPr>
          <w:rFonts w:ascii="Arial" w:hAnsi="Arial" w:cs="Arial" w:eastAsia="Arial"/>
          <w:sz w:val="21"/>
          <w:szCs w:val="21"/>
          <w:color w:val="797C7B"/>
          <w:spacing w:val="0"/>
          <w:w w:val="76"/>
        </w:rPr>
        <w:t>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52" w:lineRule="atLeast"/>
        <w:ind w:right="-88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0"/>
          <w:w w:val="57"/>
        </w:rPr>
        <w:t>c:</w:t>
      </w:r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EA0A1"/>
          <w:spacing w:val="7"/>
          <w:w w:val="57"/>
        </w:rPr>
        <w:t> 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57"/>
          <w:position w:val="-12"/>
        </w:rPr>
        <w:t>If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07" w:lineRule="atLeas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8E9090"/>
          <w:spacing w:val="-6"/>
          <w:w w:val="77"/>
          <w:i/>
        </w:rPr>
        <w:t>r</w:t>
      </w:r>
      <w:r>
        <w:rPr>
          <w:rFonts w:ascii="Arial" w:hAnsi="Arial" w:cs="Arial" w:eastAsia="Arial"/>
          <w:sz w:val="14"/>
          <w:szCs w:val="14"/>
          <w:color w:val="AFAFB1"/>
          <w:spacing w:val="0"/>
          <w:w w:val="127"/>
          <w:i/>
        </w:rPr>
        <w:t>·'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380"/>
          <w:cols w:num="4" w:equalWidth="0">
            <w:col w:w="6487" w:space="2383"/>
            <w:col w:w="357" w:space="113"/>
            <w:col w:w="215" w:space="148"/>
            <w:col w:w="1537"/>
          </w:cols>
        </w:sectPr>
      </w:pPr>
      <w:rPr/>
    </w:p>
    <w:p>
      <w:pPr>
        <w:spacing w:before="0" w:after="0" w:line="239" w:lineRule="atLeast"/>
        <w:ind w:right="1300"/>
        <w:jc w:val="right"/>
        <w:rPr>
          <w:rFonts w:ascii="Arial" w:hAnsi="Arial" w:cs="Arial" w:eastAsia="Arial"/>
          <w:sz w:val="10"/>
          <w:szCs w:val="10"/>
        </w:rPr>
      </w:pPr>
      <w:rPr/>
      <w:r>
        <w:rPr/>
        <w:pict>
          <v:group style="position:absolute;margin-left:19.676994pt;margin-top:29.904728pt;width:549.09297pt;height:769.106988pt;mso-position-horizontal-relative:page;mso-position-vertical-relative:page;z-index:-15381" coordorigin="394,598" coordsize="10982,15382">
            <v:group style="position:absolute;left:414;top:617;width:10898;height:2" coordorigin="414,617" coordsize="10898,2">
              <v:shape style="position:absolute;left:414;top:617;width:10898;height:2" coordorigin="414,617" coordsize="10898,0" path="m414,617l11313,617e" filled="f" stroked="t" strokeweight=".698592pt" strokecolor="#575757">
                <v:path arrowok="t"/>
              </v:shape>
            </v:group>
            <v:group style="position:absolute;left:426;top:605;width:2;height:14153" coordorigin="426,605" coordsize="2,14153">
              <v:shape style="position:absolute;left:426;top:605;width:2;height:14153" coordorigin="426,605" coordsize="0,14153" path="m426,14758l426,605e" filled="f" stroked="t" strokeweight=".698592pt" strokecolor="#4F4F4F">
                <v:path arrowok="t"/>
              </v:shape>
            </v:group>
            <v:group style="position:absolute;left:2410;top:610;width:2;height:1513" coordorigin="2410,610" coordsize="2,1513">
              <v:shape style="position:absolute;left:2410;top:610;width:2;height:1513" coordorigin="2410,610" coordsize="0,1513" path="m2410,2123l2410,610e" filled="f" stroked="t" strokeweight=".698592pt" strokecolor="#484848">
                <v:path arrowok="t"/>
              </v:shape>
            </v:group>
            <v:group style="position:absolute;left:9021;top:610;width:2;height:1517" coordorigin="9021,610" coordsize="2,1517">
              <v:shape style="position:absolute;left:9021;top:610;width:2;height:1517" coordorigin="9021,610" coordsize="0,1517" path="m9021,2127l9021,610e" filled="f" stroked="t" strokeweight=".698592pt" strokecolor="#545454">
                <v:path arrowok="t"/>
              </v:shape>
            </v:group>
            <v:group style="position:absolute;left:11315;top:605;width:2;height:3734" coordorigin="11315,605" coordsize="2,3734">
              <v:shape style="position:absolute;left:11315;top:605;width:2;height:3734" coordorigin="11315,605" coordsize="0,3734" path="m11315,4340l11315,605e" filled="f" stroked="t" strokeweight=".698592pt" strokecolor="#5B5B5B">
                <v:path arrowok="t"/>
              </v:shape>
            </v:group>
            <v:group style="position:absolute;left:414;top:2827;width:10912;height:2" coordorigin="414,2827" coordsize="10912,2">
              <v:shape style="position:absolute;left:414;top:2827;width:10912;height:2" coordorigin="414,2827" coordsize="10912,0" path="m414,2827l11326,2827e" filled="f" stroked="t" strokeweight=".698592pt" strokecolor="#5B5B5B">
                <v:path arrowok="t"/>
              </v:shape>
            </v:group>
            <v:group style="position:absolute;left:419;top:3061;width:10907;height:2" coordorigin="419,3061" coordsize="10907,2">
              <v:shape style="position:absolute;left:419;top:3061;width:10907;height:2" coordorigin="419,3061" coordsize="10907,0" path="m419,3061l11326,3061e" filled="f" stroked="t" strokeweight=".698592pt" strokecolor="#575757">
                <v:path arrowok="t"/>
              </v:shape>
            </v:group>
            <v:group style="position:absolute;left:424;top:3297;width:10903;height:2" coordorigin="424,3297" coordsize="10903,2">
              <v:shape style="position:absolute;left:424;top:3297;width:10903;height:2" coordorigin="424,3297" coordsize="10903,0" path="m424,3297l11326,3297e" filled="f" stroked="t" strokeweight=".698592pt" strokecolor="#545454">
                <v:path arrowok="t"/>
              </v:shape>
            </v:group>
            <v:group style="position:absolute;left:3873;top:3290;width:2;height:449" coordorigin="3873,3290" coordsize="2,449">
              <v:shape style="position:absolute;left:3873;top:3290;width:2;height:449" coordorigin="3873,3290" coordsize="0,449" path="m3873,3739l3873,3290e" filled="f" stroked="t" strokeweight=".698592pt" strokecolor="#4B4B4B">
                <v:path arrowok="t"/>
              </v:shape>
            </v:group>
            <v:group style="position:absolute;left:6911;top:3290;width:2;height:260" coordorigin="6911,3290" coordsize="2,260">
              <v:shape style="position:absolute;left:6911;top:3290;width:2;height:260" coordorigin="6911,3290" coordsize="0,260" path="m6911,3550l6911,3290e" filled="f" stroked="t" strokeweight=".465728pt" strokecolor="#4B4B4B">
                <v:path arrowok="t"/>
              </v:shape>
            </v:group>
            <v:group style="position:absolute;left:11320;top:3252;width:2;height:298" coordorigin="11320,3252" coordsize="2,298">
              <v:shape style="position:absolute;left:11320;top:3252;width:2;height:298" coordorigin="11320,3252" coordsize="0,298" path="m11320,3550l11320,3252e" filled="f" stroked="t" strokeweight=".698592pt" strokecolor="#4F4F4F">
                <v:path arrowok="t"/>
              </v:shape>
            </v:group>
            <v:group style="position:absolute;left:3866;top:3720;width:2673;height:2" coordorigin="3866,3720" coordsize="2673,2">
              <v:shape style="position:absolute;left:3866;top:3720;width:2673;height:2" coordorigin="3866,3720" coordsize="2673,0" path="m3866,3720l6539,3720e" filled="f" stroked="t" strokeweight=".698592pt" strokecolor="#6B6B6B">
                <v:path arrowok="t"/>
              </v:shape>
            </v:group>
            <v:group style="position:absolute;left:6255;top:3716;width:666;height:2" coordorigin="6255,3716" coordsize="666,2">
              <v:shape style="position:absolute;left:6255;top:3716;width:666;height:2" coordorigin="6255,3716" coordsize="666,0" path="m6255,3716l6921,3716e" filled="f" stroked="t" strokeweight=".465728pt" strokecolor="#A3A3A3">
                <v:path arrowok="t"/>
              </v:shape>
            </v:group>
            <v:group style="position:absolute;left:6911;top:3493;width:2;height:558" coordorigin="6911,3493" coordsize="2,558">
              <v:shape style="position:absolute;left:6911;top:3493;width:2;height:558" coordorigin="6911,3493" coordsize="0,558" path="m6911,4051l6911,3493e" filled="f" stroked="t" strokeweight=".698592pt" strokecolor="#4F4F4F">
                <v:path arrowok="t"/>
              </v:shape>
            </v:group>
            <v:group style="position:absolute;left:10064;top:3678;width:1267;height:2" coordorigin="10064,3678" coordsize="1267,2">
              <v:shape style="position:absolute;left:10064;top:3678;width:1267;height:2" coordorigin="10064,3678" coordsize="1267,0" path="m10064,3678l11331,3678e" filled="f" stroked="t" strokeweight=".232864pt" strokecolor="#4F4F4F">
                <v:path arrowok="t"/>
              </v:shape>
            </v:group>
            <v:group style="position:absolute;left:419;top:4044;width:3474;height:2" coordorigin="419,4044" coordsize="3474,2">
              <v:shape style="position:absolute;left:419;top:4044;width:3474;height:2" coordorigin="419,4044" coordsize="3474,0" path="m419,4044l3893,4044e" filled="f" stroked="t" strokeweight=".698592pt" strokecolor="#545454">
                <v:path arrowok="t"/>
              </v:shape>
            </v:group>
            <v:group style="position:absolute;left:3877;top:3555;width:2;height:496" coordorigin="3877,3555" coordsize="2,496">
              <v:shape style="position:absolute;left:3877;top:3555;width:2;height:496" coordorigin="3877,3555" coordsize="0,496" path="m3877,4051l3877,3555e" filled="f" stroked="t" strokeweight=".931455pt" strokecolor="#383838">
                <v:path arrowok="t"/>
              </v:shape>
            </v:group>
            <v:group style="position:absolute;left:3866;top:4037;width:2375;height:2" coordorigin="3866,4037" coordsize="2375,2">
              <v:shape style="position:absolute;left:3866;top:4037;width:2375;height:2" coordorigin="3866,4037" coordsize="2375,0" path="m3866,4037l6241,4037e" filled="f" stroked="t" strokeweight="1.397183pt" strokecolor="#646464">
                <v:path arrowok="t"/>
              </v:shape>
            </v:group>
            <v:group style="position:absolute;left:6157;top:4013;width:573;height:2" coordorigin="6157,4013" coordsize="573,2">
              <v:shape style="position:absolute;left:6157;top:4013;width:573;height:2" coordorigin="6157,4013" coordsize="573,0" path="m6157,4013l6730,4013e" filled="f" stroked="t" strokeweight="1.164319pt" strokecolor="#B3B3B3">
                <v:path arrowok="t"/>
              </v:shape>
            </v:group>
            <v:group style="position:absolute;left:6730;top:4013;width:182;height:2" coordorigin="6730,4013" coordsize="182,2">
              <v:shape style="position:absolute;left:6730;top:4013;width:182;height:2" coordorigin="6730,4013" coordsize="182,0" path="m6730,4013l6911,4013e" filled="f" stroked="t" strokeweight=".698592pt" strokecolor="#A0A0A0">
                <v:path arrowok="t"/>
              </v:shape>
            </v:group>
            <v:group style="position:absolute;left:6828;top:4044;width:4504;height:2" coordorigin="6828,4044" coordsize="4504,2">
              <v:shape style="position:absolute;left:6828;top:4044;width:4504;height:2" coordorigin="6828,4044" coordsize="4504,0" path="m6828,4044l11331,4044e" filled="f" stroked="t" strokeweight=".698592pt" strokecolor="#575757">
                <v:path arrowok="t"/>
              </v:shape>
            </v:group>
            <v:group style="position:absolute;left:2417;top:4042;width:2;height:8613" coordorigin="2417,4042" coordsize="2,8613">
              <v:shape style="position:absolute;left:2417;top:4042;width:2;height:8613" coordorigin="2417,4042" coordsize="0,8613" path="m2417,12655l2417,4042e" filled="f" stroked="t" strokeweight=".698592pt" strokecolor="#4B4B4B">
                <v:path arrowok="t"/>
              </v:shape>
            </v:group>
            <v:group style="position:absolute;left:419;top:4328;width:10917;height:2" coordorigin="419,4328" coordsize="10917,2">
              <v:shape style="position:absolute;left:419;top:4328;width:10917;height:2" coordorigin="419,4328" coordsize="10917,0" path="m419,4328l11336,4328e" filled="f" stroked="t" strokeweight=".698592pt" strokecolor="#575757">
                <v:path arrowok="t"/>
              </v:shape>
            </v:group>
            <v:group style="position:absolute;left:2408;top:4566;width:1849;height:2" coordorigin="2408,4566" coordsize="1849,2">
              <v:shape style="position:absolute;left:2408;top:4566;width:1849;height:2" coordorigin="2408,4566" coordsize="1849,0" path="m2408,4566l4257,4566e" filled="f" stroked="t" strokeweight=".465728pt" strokecolor="#4F4F4F">
                <v:path arrowok="t"/>
              </v:shape>
            </v:group>
            <v:group style="position:absolute;left:4201;top:4566;width:1984;height:2" coordorigin="4201,4566" coordsize="1984,2">
              <v:shape style="position:absolute;left:4201;top:4566;width:1984;height:2" coordorigin="4201,4566" coordsize="1984,0" path="m4201,4566l6185,4566e" filled="f" stroked="t" strokeweight=".698592pt" strokecolor="#545454">
                <v:path arrowok="t"/>
              </v:shape>
            </v:group>
            <v:group style="position:absolute;left:6129;top:4566;width:265;height:2" coordorigin="6129,4566" coordsize="265,2">
              <v:shape style="position:absolute;left:6129;top:4566;width:265;height:2" coordorigin="6129,4566" coordsize="265,0" path="m6129,4566l6394,4566e" filled="f" stroked="t" strokeweight=".465728pt" strokecolor="#444444">
                <v:path arrowok="t"/>
              </v:shape>
            </v:group>
            <v:group style="position:absolute;left:6339;top:4564;width:4993;height:2" coordorigin="6339,4564" coordsize="4993,2">
              <v:shape style="position:absolute;left:6339;top:4564;width:4993;height:2" coordorigin="6339,4564" coordsize="4993,0" path="m6339,4564l11331,4564e" filled="f" stroked="t" strokeweight=".698592pt" strokecolor="#545454">
                <v:path arrowok="t"/>
              </v:shape>
            </v:group>
            <v:group style="position:absolute;left:4909;top:4562;width:2;height:2175" coordorigin="4909,4562" coordsize="2,2175">
              <v:shape style="position:absolute;left:4909;top:4562;width:2;height:2175" coordorigin="4909,4562" coordsize="0,2175" path="m4909,6736l4909,4562e" filled="f" stroked="t" strokeweight=".698592pt" strokecolor="#545454">
                <v:path arrowok="t"/>
              </v:shape>
            </v:group>
            <v:group style="position:absolute;left:4895;top:5053;width:6441;height:2" coordorigin="4895,5053" coordsize="6441,2">
              <v:shape style="position:absolute;left:4895;top:5053;width:6441;height:2" coordorigin="4895,5053" coordsize="6441,0" path="m4895,5053l11336,5053e" filled="f" stroked="t" strokeweight=".698592pt" strokecolor="#5B5B5B">
                <v:path arrowok="t"/>
              </v:shape>
            </v:group>
            <v:group style="position:absolute;left:7661;top:4538;width:2;height:255" coordorigin="7661,4538" coordsize="2,255">
              <v:shape style="position:absolute;left:7661;top:4538;width:2;height:255" coordorigin="7661,4538" coordsize="0,255" path="m7661,4793l7661,4538e" filled="f" stroked="t" strokeweight=".232864pt" strokecolor="#646464">
                <v:path arrowok="t"/>
              </v:shape>
            </v:group>
            <v:group style="position:absolute;left:11333;top:3054;width:2;height:7516" coordorigin="11333,3054" coordsize="2,7516">
              <v:shape style="position:absolute;left:11333;top:3054;width:2;height:7516" coordorigin="11333,3054" coordsize="0,7516" path="m11333,10570l11333,3054e" filled="f" stroked="t" strokeweight=".698592pt" strokecolor="#5B5B5B">
                <v:path arrowok="t"/>
              </v:shape>
            </v:group>
            <v:group style="position:absolute;left:7661;top:4793;width:2;height:246" coordorigin="7661,4793" coordsize="2,246">
              <v:shape style="position:absolute;left:7661;top:4793;width:2;height:246" coordorigin="7661,4793" coordsize="0,246" path="m7661,5039l7661,4793e" filled="f" stroked="t" strokeweight=".232864pt" strokecolor="#000000">
                <v:path arrowok="t"/>
              </v:shape>
            </v:group>
            <v:group style="position:absolute;left:4899;top:5299;width:6432;height:2" coordorigin="4899,5299" coordsize="6432,2">
              <v:shape style="position:absolute;left:4899;top:5299;width:6432;height:2" coordorigin="4899,5299" coordsize="6432,0" path="m4899,5299l11331,5299e" filled="f" stroked="t" strokeweight=".698592pt" strokecolor="#606060">
                <v:path arrowok="t"/>
              </v:shape>
            </v:group>
            <v:group style="position:absolute;left:4895;top:5545;width:6441;height:2" coordorigin="4895,5545" coordsize="6441,2">
              <v:shape style="position:absolute;left:4895;top:5545;width:6441;height:2" coordorigin="4895,5545" coordsize="6441,0" path="m4895,5545l11336,5545e" filled="f" stroked="t" strokeweight=".698592pt" strokecolor="#575757">
                <v:path arrowok="t"/>
              </v:shape>
            </v:group>
            <v:group style="position:absolute;left:2412;top:5784;width:8928;height:2" coordorigin="2412,5784" coordsize="8928,2">
              <v:shape style="position:absolute;left:2412;top:5784;width:8928;height:2" coordorigin="2412,5784" coordsize="8928,0" path="m2412,5784l11340,5784e" filled="f" stroked="t" strokeweight=".698592pt" strokecolor="#606060">
                <v:path arrowok="t"/>
              </v:shape>
            </v:group>
            <v:group style="position:absolute;left:424;top:6027;width:2003;height:2" coordorigin="424,6027" coordsize="2003,2">
              <v:shape style="position:absolute;left:424;top:6027;width:2003;height:2" coordorigin="424,6027" coordsize="2003,0" path="m424,6027l2426,6027e" filled="f" stroked="t" strokeweight=".698592pt" strokecolor="#575757">
                <v:path arrowok="t"/>
              </v:shape>
            </v:group>
            <v:group style="position:absolute;left:2357;top:6027;width:1528;height:2" coordorigin="2357,6027" coordsize="1528,2">
              <v:shape style="position:absolute;left:2357;top:6027;width:1528;height:2" coordorigin="2357,6027" coordsize="1528,0" path="m2357,6027l3884,6027e" filled="f" stroked="t" strokeweight=".465728pt" strokecolor="#545454">
                <v:path arrowok="t"/>
              </v:shape>
            </v:group>
            <v:group style="position:absolute;left:3828;top:6022;width:7508;height:2" coordorigin="3828,6022" coordsize="7508,2">
              <v:shape style="position:absolute;left:3828;top:6022;width:7508;height:2" coordorigin="3828,6022" coordsize="7508,0" path="m3828,6022l11336,6022e" filled="f" stroked="t" strokeweight=".698592pt" strokecolor="#575757">
                <v:path arrowok="t"/>
              </v:shape>
            </v:group>
            <v:group style="position:absolute;left:2417;top:5970;width:2;height:340" coordorigin="2417,5970" coordsize="2,340">
              <v:shape style="position:absolute;left:2417;top:5970;width:2;height:340" coordorigin="2417,5970" coordsize="0,340" path="m2417,6311l2417,5970e" filled="f" stroked="t" strokeweight=".465728pt" strokecolor="#444444">
                <v:path arrowok="t"/>
              </v:shape>
            </v:group>
            <v:group style="position:absolute;left:7661;top:5999;width:2;height:284" coordorigin="7661,5999" coordsize="2,284">
              <v:shape style="position:absolute;left:7661;top:5999;width:2;height:284" coordorigin="7661,5999" coordsize="0,284" path="m7661,6282l7661,5999e" filled="f" stroked="t" strokeweight=".232864pt" strokecolor="#2F2F2F">
                <v:path arrowok="t"/>
              </v:shape>
            </v:group>
            <v:group style="position:absolute;left:7661;top:6282;width:2;height:222" coordorigin="7661,6282" coordsize="2,222">
              <v:shape style="position:absolute;left:7661;top:6282;width:2;height:222" coordorigin="7661,6282" coordsize="0,222" path="m7661,6505l7661,6282e" filled="f" stroked="t" strokeweight=".232864pt" strokecolor="#444444">
                <v:path arrowok="t"/>
              </v:shape>
            </v:group>
            <v:group style="position:absolute;left:2412;top:6488;width:8923;height:2" coordorigin="2412,6488" coordsize="8923,2">
              <v:shape style="position:absolute;left:2412;top:6488;width:8923;height:2" coordorigin="2412,6488" coordsize="8923,0" path="m2412,6488l11336,6488e" filled="f" stroked="t" strokeweight=".698592pt" strokecolor="#5B5B5B">
                <v:path arrowok="t"/>
              </v:shape>
            </v:group>
            <v:group style="position:absolute;left:2417;top:6467;width:2;height:265" coordorigin="2417,6467" coordsize="2,265">
              <v:shape style="position:absolute;left:2417;top:6467;width:2;height:265" coordorigin="2417,6467" coordsize="0,265" path="m2417,6732l2417,6467e" filled="f" stroked="t" strokeweight=".465728pt" strokecolor="#3F3F3F">
                <v:path arrowok="t"/>
              </v:shape>
            </v:group>
            <v:group style="position:absolute;left:7661;top:6490;width:2;height:222" coordorigin="7661,6490" coordsize="2,222">
              <v:shape style="position:absolute;left:7661;top:6490;width:2;height:222" coordorigin="7661,6490" coordsize="0,222" path="m7661,6713l7661,6490e" filled="f" stroked="t" strokeweight=".232864pt" strokecolor="#2B2B2B">
                <v:path arrowok="t"/>
              </v:shape>
            </v:group>
            <v:group style="position:absolute;left:2412;top:6724;width:8928;height:2" coordorigin="2412,6724" coordsize="8928,2">
              <v:shape style="position:absolute;left:2412;top:6724;width:8928;height:2" coordorigin="2412,6724" coordsize="8928,0" path="m2412,6724l11340,6724e" filled="f" stroked="t" strokeweight=".698592pt" strokecolor="#5B5B5B">
                <v:path arrowok="t"/>
              </v:shape>
            </v:group>
            <v:group style="position:absolute;left:419;top:6963;width:10926;height:2" coordorigin="419,6963" coordsize="10926,2">
              <v:shape style="position:absolute;left:419;top:6963;width:10926;height:2" coordorigin="419,6963" coordsize="10926,0" path="m419,6963l11345,6963e" filled="f" stroked="t" strokeweight=".698592pt" strokecolor="#575757">
                <v:path arrowok="t"/>
              </v:shape>
            </v:group>
            <v:group style="position:absolute;left:2417;top:6925;width:2;height:312" coordorigin="2417,6925" coordsize="2,312">
              <v:shape style="position:absolute;left:2417;top:6925;width:2;height:312" coordorigin="2417,6925" coordsize="0,312" path="m2417,7237l2417,6925e" filled="f" stroked="t" strokeweight=".465728pt" strokecolor="#545454">
                <v:path arrowok="t"/>
              </v:shape>
            </v:group>
            <v:group style="position:absolute;left:419;top:7431;width:778;height:2" coordorigin="419,7431" coordsize="778,2">
              <v:shape style="position:absolute;left:419;top:7431;width:778;height:2" coordorigin="419,7431" coordsize="778,0" path="m419,7431l1197,7431e" filled="f" stroked="t" strokeweight=".465728pt" strokecolor="#575757">
                <v:path arrowok="t"/>
              </v:shape>
            </v:group>
            <v:group style="position:absolute;left:1141;top:7426;width:10204;height:2" coordorigin="1141,7426" coordsize="10204,2">
              <v:shape style="position:absolute;left:1141;top:7426;width:10204;height:2" coordorigin="1141,7426" coordsize="10204,0" path="m1141,7426l11345,7426e" filled="f" stroked="t" strokeweight=".698592pt" strokecolor="#606060">
                <v:path arrowok="t"/>
              </v:shape>
            </v:group>
            <v:group style="position:absolute;left:4913;top:7422;width:2;height:723" coordorigin="4913,7422" coordsize="2,723">
              <v:shape style="position:absolute;left:4913;top:7422;width:2;height:723" coordorigin="4913,7422" coordsize="0,723" path="m4913,8145l4913,7422e" filled="f" stroked="t" strokeweight=".698592pt" strokecolor="#4F4F4F">
                <v:path arrowok="t"/>
              </v:shape>
            </v:group>
            <v:group style="position:absolute;left:4909;top:7663;width:2780;height:2" coordorigin="4909,7663" coordsize="2780,2">
              <v:shape style="position:absolute;left:4909;top:7663;width:2780;height:2" coordorigin="4909,7663" coordsize="2780,0" path="m4909,7663l7689,7663e" filled="f" stroked="t" strokeweight=".465728pt" strokecolor="#545454">
                <v:path arrowok="t"/>
              </v:shape>
            </v:group>
            <v:group style="position:absolute;left:7633;top:7658;width:1998;height:2" coordorigin="7633,7658" coordsize="1998,2">
              <v:shape style="position:absolute;left:7633;top:7658;width:1998;height:2" coordorigin="7633,7658" coordsize="1998,0" path="m7633,7658l9631,7658e" filled="f" stroked="t" strokeweight=".698592pt" strokecolor="#575757">
                <v:path arrowok="t"/>
              </v:shape>
            </v:group>
            <v:group style="position:absolute;left:9575;top:7658;width:293;height:2" coordorigin="9575,7658" coordsize="293,2">
              <v:shape style="position:absolute;left:9575;top:7658;width:293;height:2" coordorigin="9575,7658" coordsize="293,0" path="m9575,7658l9869,7658e" filled="f" stroked="t" strokeweight=".465728pt" strokecolor="#444444">
                <v:path arrowok="t"/>
              </v:shape>
            </v:group>
            <v:group style="position:absolute;left:9813;top:7658;width:1528;height:2" coordorigin="9813,7658" coordsize="1528,2">
              <v:shape style="position:absolute;left:9813;top:7658;width:1528;height:2" coordorigin="9813,7658" coordsize="1528,0" path="m9813,7658l11340,7658e" filled="f" stroked="t" strokeweight=".698592pt" strokecolor="#606060">
                <v:path arrowok="t"/>
              </v:shape>
            </v:group>
            <v:group style="position:absolute;left:4904;top:7897;width:6436;height:2" coordorigin="4904,7897" coordsize="6436,2">
              <v:shape style="position:absolute;left:4904;top:7897;width:6436;height:2" coordorigin="4904,7897" coordsize="6436,0" path="m4904,7897l11340,7897e" filled="f" stroked="t" strokeweight=".698592pt" strokecolor="#575757">
                <v:path arrowok="t"/>
              </v:shape>
            </v:group>
            <v:group style="position:absolute;left:424;top:8135;width:10917;height:2" coordorigin="424,8135" coordsize="10917,2">
              <v:shape style="position:absolute;left:424;top:8135;width:10917;height:2" coordorigin="424,8135" coordsize="10917,0" path="m424,8135l11340,8135e" filled="f" stroked="t" strokeweight=".698592pt" strokecolor="#606060">
                <v:path arrowok="t"/>
              </v:shape>
            </v:group>
            <v:group style="position:absolute;left:424;top:8949;width:3833;height:2" coordorigin="424,8949" coordsize="3833,2">
              <v:shape style="position:absolute;left:424;top:8949;width:3833;height:2" coordorigin="424,8949" coordsize="3833,0" path="m424,8949l4257,8949e" filled="f" stroked="t" strokeweight=".698592pt" strokecolor="#545454">
                <v:path arrowok="t"/>
              </v:shape>
            </v:group>
            <v:group style="position:absolute;left:5966;top:8941;width:610;height:2" coordorigin="5966,8941" coordsize="610,2">
              <v:shape style="position:absolute;left:5966;top:8941;width:610;height:2" coordorigin="5966,8941" coordsize="610,0" path="m5966,8941l6576,8941e" filled="f" stroked="t" strokeweight=".465728pt" strokecolor="#575757">
                <v:path arrowok="t"/>
              </v:shape>
            </v:group>
            <v:group style="position:absolute;left:8984;top:8937;width:885;height:2" coordorigin="8984,8937" coordsize="885,2">
              <v:shape style="position:absolute;left:8984;top:8937;width:885;height:2" coordorigin="8984,8937" coordsize="885,0" path="m8984,8937l9869,8937e" filled="f" stroked="t" strokeweight=".698592pt" strokecolor="#545454">
                <v:path arrowok="t"/>
              </v:shape>
            </v:group>
            <v:group style="position:absolute;left:2436;top:8939;width:8914;height:2" coordorigin="2436,8939" coordsize="8914,2">
              <v:shape style="position:absolute;left:2436;top:8939;width:8914;height:2" coordorigin="2436,8939" coordsize="8914,0" path="m2436,8939l11350,8939e" filled="f" stroked="t" strokeweight=".698592pt" strokecolor="#575757">
                <v:path arrowok="t"/>
              </v:shape>
            </v:group>
            <v:group style="position:absolute;left:424;top:9795;width:1719;height:2" coordorigin="424,9795" coordsize="1719,2">
              <v:shape style="position:absolute;left:424;top:9795;width:1719;height:2" coordorigin="424,9795" coordsize="1719,0" path="m424,9795l2142,9795e" filled="f" stroked="t" strokeweight=".698592pt" strokecolor="#5B5B5B">
                <v:path arrowok="t"/>
              </v:shape>
            </v:group>
            <v:group style="position:absolute;left:1933;top:9785;width:8309;height:2" coordorigin="1933,9785" coordsize="8309,2">
              <v:shape style="position:absolute;left:1933;top:9785;width:8309;height:2" coordorigin="1933,9785" coordsize="8309,0" path="m1933,9785l10241,9785e" filled="f" stroked="t" strokeweight=".698592pt" strokecolor="#5B5B5B">
                <v:path arrowok="t"/>
              </v:shape>
            </v:group>
            <v:group style="position:absolute;left:3875;top:9771;width:7475;height:2" coordorigin="3875,9771" coordsize="7475,2">
              <v:shape style="position:absolute;left:3875;top:9771;width:7475;height:2" coordorigin="3875,9771" coordsize="7475,0" path="m3875,9771l11350,9771e" filled="f" stroked="t" strokeweight=".698592pt" strokecolor="#575757">
                <v:path arrowok="t"/>
              </v:shape>
            </v:group>
            <v:group style="position:absolute;left:419;top:10031;width:6339;height:2" coordorigin="419,10031" coordsize="6339,2">
              <v:shape style="position:absolute;left:419;top:10031;width:6339;height:2" coordorigin="419,10031" coordsize="6339,0" path="m419,10031l6758,10031e" filled="f" stroked="t" strokeweight=".698592pt" strokecolor="#5B5B5B">
                <v:path arrowok="t"/>
              </v:shape>
            </v:group>
            <v:group style="position:absolute;left:6702;top:10024;width:233;height:2" coordorigin="6702,10024" coordsize="233,2">
              <v:shape style="position:absolute;left:6702;top:10024;width:233;height:2" coordorigin="6702,10024" coordsize="233,0" path="m6702,10024l6935,10024e" filled="f" stroked="t" strokeweight=".465728pt" strokecolor="#484848">
                <v:path arrowok="t"/>
              </v:shape>
            </v:group>
            <v:group style="position:absolute;left:6902;top:9762;width:2;height:274" coordorigin="6902,9762" coordsize="2,274">
              <v:shape style="position:absolute;left:6902;top:9762;width:2;height:274" coordorigin="6902,9762" coordsize="0,274" path="m6902,10036l6902,9762e" filled="f" stroked="t" strokeweight=".232864pt" strokecolor="#3B3B3B">
                <v:path arrowok="t"/>
              </v:shape>
            </v:group>
            <v:group style="position:absolute;left:6832;top:10017;width:4518;height:2" coordorigin="6832,10017" coordsize="4518,2">
              <v:shape style="position:absolute;left:6832;top:10017;width:4518;height:2" coordorigin="6832,10017" coordsize="4518,0" path="m6832,10017l11350,10017e" filled="f" stroked="t" strokeweight=".698592pt" strokecolor="#5B5B5B">
                <v:path arrowok="t"/>
              </v:shape>
            </v:group>
            <v:group style="position:absolute;left:424;top:10272;width:9552;height:2" coordorigin="424,10272" coordsize="9552,2">
              <v:shape style="position:absolute;left:424;top:10272;width:9552;height:2" coordorigin="424,10272" coordsize="9552,0" path="m424,10272l9976,10272e" filled="f" stroked="t" strokeweight=".698592pt" strokecolor="#5B5B5B">
                <v:path arrowok="t"/>
              </v:shape>
            </v:group>
            <v:group style="position:absolute;left:6129;top:10258;width:5221;height:2" coordorigin="6129,10258" coordsize="5221,2">
              <v:shape style="position:absolute;left:6129;top:10258;width:5221;height:2" coordorigin="6129,10258" coordsize="5221,0" path="m6129,10258l11350,10258e" filled="f" stroked="t" strokeweight=".698592pt" strokecolor="#5B5B5B">
                <v:path arrowok="t"/>
              </v:shape>
            </v:group>
            <v:group style="position:absolute;left:983;top:10754;width:5202;height:2" coordorigin="983,10754" coordsize="5202,2">
              <v:shape style="position:absolute;left:983;top:10754;width:5202;height:2" coordorigin="983,10754" coordsize="5202,0" path="m983,10754l6185,10754e" filled="f" stroked="t" strokeweight=".698592pt" strokecolor="#606060">
                <v:path arrowok="t"/>
              </v:shape>
            </v:group>
            <v:group style="position:absolute;left:6702;top:10745;width:987;height:2" coordorigin="6702,10745" coordsize="987,2">
              <v:shape style="position:absolute;left:6702;top:10745;width:987;height:2" coordorigin="6702,10745" coordsize="987,0" path="m6702,10745l7689,10745e" filled="f" stroked="t" strokeweight=".698592pt" strokecolor="#606060">
                <v:path arrowok="t"/>
              </v:shape>
            </v:group>
            <v:group style="position:absolute;left:2813;top:10743;width:7428;height:2" coordorigin="2813,10743" coordsize="7428,2">
              <v:shape style="position:absolute;left:2813;top:10743;width:7428;height:2" coordorigin="2813,10743" coordsize="7428,0" path="m2813,10743l10241,10743e" filled="f" stroked="t" strokeweight=".698592pt" strokecolor="#606060">
                <v:path arrowok="t"/>
              </v:shape>
            </v:group>
            <v:group style="position:absolute;left:10171;top:10735;width:1178;height:2" coordorigin="10171,10735" coordsize="1178,2">
              <v:shape style="position:absolute;left:10171;top:10735;width:1178;height:2" coordorigin="10171,10735" coordsize="1178,0" path="m10171,10735l11350,10735e" filled="f" stroked="t" strokeweight=".698592pt" strokecolor="#5B5B5B">
                <v:path arrowok="t"/>
              </v:shape>
            </v:group>
            <v:group style="position:absolute;left:11347;top:5313;width:2;height:6864" coordorigin="11347,5313" coordsize="2,6864">
              <v:shape style="position:absolute;left:11347;top:5313;width:2;height:6864" coordorigin="11347,5313" coordsize="0,6864" path="m11347,12177l11347,5313e" filled="f" stroked="t" strokeweight=".931455pt" strokecolor="#575757">
                <v:path arrowok="t"/>
              </v:shape>
            </v:group>
            <v:group style="position:absolute;left:428;top:10993;width:5756;height:2" coordorigin="428,10993" coordsize="5756,2">
              <v:shape style="position:absolute;left:428;top:10993;width:5756;height:2" coordorigin="428,10993" coordsize="5756,0" path="m428,10993l6185,10993e" filled="f" stroked="t" strokeweight=".698592pt" strokecolor="#5B5B5B">
                <v:path arrowok="t"/>
              </v:shape>
            </v:group>
            <v:group style="position:absolute;left:5999;top:10979;width:5351;height:2" coordorigin="5999,10979" coordsize="5351,2">
              <v:shape style="position:absolute;left:5999;top:10979;width:5351;height:2" coordorigin="5999,10979" coordsize="5351,0" path="m5999,10979l11350,10979e" filled="f" stroked="t" strokeweight=".698592pt" strokecolor="#5B5B5B">
                <v:path arrowok="t"/>
              </v:shape>
            </v:group>
            <v:group style="position:absolute;left:396;top:11341;width:778;height:2" coordorigin="396,11341" coordsize="778,2">
              <v:shape style="position:absolute;left:396;top:11341;width:778;height:2" coordorigin="396,11341" coordsize="778,0" path="m396,11341l1174,11341e" filled="f" stroked="t" strokeweight=".232864pt" strokecolor="#484848">
                <v:path arrowok="t"/>
              </v:shape>
            </v:group>
            <v:group style="position:absolute;left:1169;top:10986;width:2;height:359" coordorigin="1169,10986" coordsize="2,359">
              <v:shape style="position:absolute;left:1169;top:10986;width:2;height:359" coordorigin="1169,10986" coordsize="0,359" path="m1169,11345l1169,10986e" filled="f" stroked="t" strokeweight=".232864pt" strokecolor="#5B5B5B">
                <v:path arrowok="t"/>
              </v:shape>
            </v:group>
            <v:group style="position:absolute;left:1169;top:11341;width:578;height:2" coordorigin="1169,11341" coordsize="578,2">
              <v:shape style="position:absolute;left:1169;top:11341;width:578;height:2" coordorigin="1169,11341" coordsize="578,0" path="m1169,11341l1746,11341e" filled="f" stroked="t" strokeweight=".232864pt" strokecolor="#676767">
                <v:path arrowok="t"/>
              </v:shape>
            </v:group>
            <v:group style="position:absolute;left:1770;top:10986;width:2;height:3838" coordorigin="1770,10986" coordsize="2,3838">
              <v:shape style="position:absolute;left:1770;top:10986;width:2;height:3838" coordorigin="1770,10986" coordsize="0,3838" path="m1770,14824l1770,10986e" filled="f" stroked="t" strokeweight=".698592pt" strokecolor="#4B4B4B">
                <v:path arrowok="t"/>
              </v:shape>
            </v:group>
            <v:group style="position:absolute;left:1733;top:11341;width:3162;height:2" coordorigin="1733,11341" coordsize="3162,2">
              <v:shape style="position:absolute;left:1733;top:11341;width:3162;height:2" coordorigin="1733,11341" coordsize="3162,0" path="m1733,11341l4895,11341e" filled="f" stroked="t" strokeweight=".232864pt" strokecolor="#4B4B4B">
                <v:path arrowok="t"/>
              </v:shape>
            </v:group>
            <v:group style="position:absolute;left:4895;top:11341;width:2007;height:2" coordorigin="4895,11341" coordsize="2007,2">
              <v:shape style="position:absolute;left:4895;top:11341;width:2007;height:2" coordorigin="4895,11341" coordsize="2007,0" path="m4895,11341l6902,11341e" filled="f" stroked="t" strokeweight=".232864pt" strokecolor="#000000">
                <v:path arrowok="t"/>
              </v:shape>
            </v:group>
            <v:group style="position:absolute;left:6902;top:11341;width:405;height:2" coordorigin="6902,11341" coordsize="405,2">
              <v:shape style="position:absolute;left:6902;top:11341;width:405;height:2" coordorigin="6902,11341" coordsize="405,0" path="m6902,11341l7307,11341e" filled="f" stroked="t" strokeweight=".232864pt" strokecolor="#878787">
                <v:path arrowok="t"/>
              </v:shape>
            </v:group>
            <v:group style="position:absolute;left:7321;top:10977;width:2;height:4916" coordorigin="7321,10977" coordsize="2,4916">
              <v:shape style="position:absolute;left:7321;top:10977;width:2;height:4916" coordorigin="7321,10977" coordsize="0,4916" path="m7321,15893l7321,10977e" filled="f" stroked="t" strokeweight=".698592pt" strokecolor="#545454">
                <v:path arrowok="t"/>
              </v:shape>
            </v:group>
            <v:group style="position:absolute;left:7293;top:11341;width:368;height:2" coordorigin="7293,11341" coordsize="368,2">
              <v:shape style="position:absolute;left:7293;top:11341;width:368;height:2" coordorigin="7293,11341" coordsize="368,0" path="m7293,11341l7661,11341e" filled="f" stroked="t" strokeweight=".232864pt" strokecolor="#5B5B5B">
                <v:path arrowok="t"/>
              </v:shape>
            </v:group>
            <v:group style="position:absolute;left:7661;top:11341;width:3670;height:2" coordorigin="7661,11341" coordsize="3670,2">
              <v:shape style="position:absolute;left:7661;top:11341;width:3670;height:2" coordorigin="7661,11341" coordsize="3670,0" path="m7661,11341l11331,11341e" filled="f" stroked="t" strokeweight=".232864pt" strokecolor="#000000">
                <v:path arrowok="t"/>
              </v:shape>
            </v:group>
            <v:group style="position:absolute;left:1169;top:11341;width:2;height:1716" coordorigin="1169,11341" coordsize="2,1716">
              <v:shape style="position:absolute;left:1169;top:11341;width:2;height:1716" coordorigin="1169,11341" coordsize="0,1716" path="m1169,13057l1169,11341e" filled="f" stroked="t" strokeweight=".698592pt" strokecolor="#000000">
                <v:path arrowok="t"/>
              </v:shape>
            </v:group>
            <v:group style="position:absolute;left:11350;top:12121;width:2;height:307" coordorigin="11350,12121" coordsize="2,307">
              <v:shape style="position:absolute;left:11350;top:12121;width:2;height:307" coordorigin="11350,12121" coordsize="0,307" path="m11350,12428l11350,12121e" filled="f" stroked="t" strokeweight=".698592pt" strokecolor="#54544B">
                <v:path arrowok="t"/>
              </v:shape>
            </v:group>
            <v:group style="position:absolute;left:2424;top:12598;width:2;height:364" coordorigin="2424,12598" coordsize="2,364">
              <v:shape style="position:absolute;left:2424;top:12598;width:2;height:364" coordorigin="2424,12598" coordsize="0,364" path="m2424,12962l2424,12598e" filled="f" stroked="t" strokeweight=".232864pt" strokecolor="#444444">
                <v:path arrowok="t"/>
              </v:shape>
            </v:group>
            <v:group style="position:absolute;left:7661;top:12858;width:3670;height:2" coordorigin="7661,12858" coordsize="3670,2">
              <v:shape style="position:absolute;left:7661;top:12858;width:3670;height:2" coordorigin="7661,12858" coordsize="3670,0" path="m7661,12858l11331,12858e" filled="f" stroked="t" strokeweight="1.630047pt" strokecolor="#4F5B80">
                <v:path arrowok="t"/>
              </v:shape>
            </v:group>
            <v:group style="position:absolute;left:11350;top:12253;width:2;height:2794" coordorigin="11350,12253" coordsize="2,2794">
              <v:shape style="position:absolute;left:11350;top:12253;width:2;height:2794" coordorigin="11350,12253" coordsize="0,2794" path="m11350,15047l11350,12253e" filled="f" stroked="t" strokeweight=".698592pt" strokecolor="#57575B">
                <v:path arrowok="t"/>
              </v:shape>
            </v:group>
            <v:group style="position:absolute;left:435;top:12905;width:2;height:1853" coordorigin="435,12905" coordsize="2,1853">
              <v:shape style="position:absolute;left:435;top:12905;width:2;height:1853" coordorigin="435,12905" coordsize="0,1853" path="m435,14758l435,12905e" filled="f" stroked="t" strokeweight=".698592pt" strokecolor="#4F4F4F">
                <v:path arrowok="t"/>
              </v:shape>
            </v:group>
            <v:group style="position:absolute;left:2422;top:12905;width:2;height:123" coordorigin="2422,12905" coordsize="2,123">
              <v:shape style="position:absolute;left:2422;top:12905;width:2;height:123" coordorigin="2422,12905" coordsize="0,123" path="m2422,13028l2422,12905e" filled="f" stroked="t" strokeweight=".465728pt" strokecolor="#646464">
                <v:path arrowok="t"/>
              </v:shape>
            </v:group>
            <v:group style="position:absolute;left:1169;top:13057;width:2;height:246" coordorigin="1169,13057" coordsize="2,246">
              <v:shape style="position:absolute;left:1169;top:13057;width:2;height:246" coordorigin="1169,13057" coordsize="0,246" path="m1169,13302l1169,13057e" filled="f" stroked="t" strokeweight=".698592pt" strokecolor="#838383">
                <v:path arrowok="t"/>
              </v:shape>
            </v:group>
            <v:group style="position:absolute;left:433;top:13307;width:1993;height:2" coordorigin="433,13307" coordsize="1993,2">
              <v:shape style="position:absolute;left:433;top:13307;width:1993;height:2" coordorigin="433,13307" coordsize="1993,0" path="m433,13307l2426,13307e" filled="f" stroked="t" strokeweight=".698592pt" strokecolor="#5B5B5B">
                <v:path arrowok="t"/>
              </v:shape>
            </v:group>
            <v:group style="position:absolute;left:2424;top:13109;width:2;height:222" coordorigin="2424,13109" coordsize="2,222">
              <v:shape style="position:absolute;left:2424;top:13109;width:2;height:222" coordorigin="2424,13109" coordsize="0,222" path="m2424,13331l2424,13109e" filled="f" stroked="t" strokeweight=".232864pt" strokecolor="#3B3B3B">
                <v:path arrowok="t"/>
              </v:shape>
            </v:group>
            <v:group style="position:absolute;left:1169;top:13288;width:2;height:99" coordorigin="1169,13288" coordsize="2,99">
              <v:shape style="position:absolute;left:1169;top:13288;width:2;height:99" coordorigin="1169,13288" coordsize="0,99" path="m1169,13387l1169,13288e" filled="f" stroked="t" strokeweight=".698592pt" strokecolor="#707070">
                <v:path arrowok="t"/>
              </v:shape>
            </v:group>
            <v:group style="position:absolute;left:1737;top:13288;width:2;height:99" coordorigin="1737,13288" coordsize="2,99">
              <v:shape style="position:absolute;left:1737;top:13288;width:2;height:99" coordorigin="1737,13288" coordsize="0,99" path="m1737,13387l1737,13288e" filled="f" stroked="t" strokeweight=".698592pt" strokecolor="#232323">
                <v:path arrowok="t"/>
              </v:shape>
            </v:group>
            <v:group style="position:absolute;left:2422;top:13260;width:2;height:156" coordorigin="2422,13260" coordsize="2,156">
              <v:shape style="position:absolute;left:2422;top:13260;width:2;height:156" coordorigin="2422,13260" coordsize="0,156" path="m2422,13416l2422,13260e" filled="f" stroked="t" strokeweight=".232864pt" strokecolor="#5B5B5B">
                <v:path arrowok="t"/>
              </v:shape>
            </v:group>
            <v:group style="position:absolute;left:7328;top:13264;width:2;height:2694" coordorigin="7328,13264" coordsize="2,2694">
              <v:shape style="position:absolute;left:7328;top:13264;width:2;height:2694" coordorigin="7328,13264" coordsize="0,2694" path="m7328,15959l7328,13264e" filled="f" stroked="t" strokeweight=".698592pt" strokecolor="#545454">
                <v:path arrowok="t"/>
              </v:shape>
            </v:group>
            <v:group style="position:absolute;left:1169;top:13387;width:2;height:2567" coordorigin="1169,13387" coordsize="2,2567">
              <v:shape style="position:absolute;left:1169;top:13387;width:2;height:2567" coordorigin="1169,13387" coordsize="0,2567" path="m1169,15954l1169,13387e" filled="f" stroked="t" strokeweight=".698592pt" strokecolor="#000000">
                <v:path arrowok="t"/>
              </v:shape>
            </v:group>
            <v:group style="position:absolute;left:1737;top:13387;width:2;height:142" coordorigin="1737,13387" coordsize="2,142">
              <v:shape style="position:absolute;left:1737;top:13387;width:2;height:142" coordorigin="1737,13387" coordsize="0,142" path="m1737,13529l1737,13387e" filled="f" stroked="t" strokeweight=".698592pt" strokecolor="#000000">
                <v:path arrowok="t"/>
              </v:shape>
            </v:group>
            <v:group style="position:absolute;left:2422;top:13359;width:2;height:85" coordorigin="2422,13359" coordsize="2,85">
              <v:shape style="position:absolute;left:2422;top:13359;width:2;height:85" coordorigin="2422,13359" coordsize="0,85" path="m2422,13444l2422,13359e" filled="f" stroked="t" strokeweight=".465728pt" strokecolor="#707070">
                <v:path arrowok="t"/>
              </v:shape>
            </v:group>
            <v:group style="position:absolute;left:2424;top:13572;width:2;height:203" coordorigin="2424,13572" coordsize="2,203">
              <v:shape style="position:absolute;left:2424;top:13572;width:2;height:203" coordorigin="2424,13572" coordsize="0,203" path="m2424,13775l2424,13572e" filled="f" stroked="t" strokeweight=".232864pt" strokecolor="#484848">
                <v:path arrowok="t"/>
              </v:shape>
            </v:group>
            <v:group style="position:absolute;left:1737;top:13747;width:2;height:2208" coordorigin="1737,13747" coordsize="2,2208">
              <v:shape style="position:absolute;left:1737;top:13747;width:2;height:2208" coordorigin="1737,13747" coordsize="0,2208" path="m1737,15954l1737,13747e" filled="f" stroked="t" strokeweight=".698592pt" strokecolor="#000000">
                <v:path arrowok="t"/>
              </v:shape>
            </v:group>
            <v:group style="position:absolute;left:2422;top:13718;width:2;height:161" coordorigin="2422,13718" coordsize="2,161">
              <v:shape style="position:absolute;left:2422;top:13718;width:2;height:161" coordorigin="2422,13718" coordsize="0,161" path="m2422,13879l2422,13718e" filled="f" stroked="t" strokeweight=".232864pt" strokecolor="#6B6B6B">
                <v:path arrowok="t"/>
              </v:shape>
            </v:group>
            <v:group style="position:absolute;left:2389;top:13865;width:2;height:151" coordorigin="2389,13865" coordsize="2,151">
              <v:shape style="position:absolute;left:2389;top:13865;width:2;height:151" coordorigin="2389,13865" coordsize="0,151" path="m2389,14016l2389,13865e" filled="f" stroked="t" strokeweight=".698592pt" strokecolor="#000000">
                <v:path arrowok="t"/>
              </v:shape>
            </v:group>
            <v:group style="position:absolute;left:2424;top:14011;width:2;height:213" coordorigin="2424,14011" coordsize="2,213">
              <v:shape style="position:absolute;left:2424;top:14011;width:2;height:213" coordorigin="2424,14011" coordsize="0,213" path="m2424,14224l2424,14011e" filled="f" stroked="t" strokeweight=".232864pt" strokecolor="#5B5B5B">
                <v:path arrowok="t"/>
              </v:shape>
            </v:group>
            <v:group style="position:absolute;left:435;top:14234;width:2;height:525" coordorigin="435,14234" coordsize="2,525">
              <v:shape style="position:absolute;left:435;top:14234;width:2;height:525" coordorigin="435,14234" coordsize="0,525" path="m435,14758l435,14234e" filled="f" stroked="t" strokeweight=".698592pt" strokecolor="#646464">
                <v:path arrowok="t"/>
              </v:shape>
            </v:group>
            <v:group style="position:absolute;left:2389;top:14262;width:2;height:199" coordorigin="2389,14262" coordsize="2,199">
              <v:shape style="position:absolute;left:2389;top:14262;width:2;height:199" coordorigin="2389,14262" coordsize="0,199" path="m2389,14460l2389,14262e" filled="f" stroked="t" strokeweight=".698592pt" strokecolor="#000000">
                <v:path arrowok="t"/>
              </v:shape>
            </v:group>
            <v:group style="position:absolute;left:3251;top:14482;width:759;height:2" coordorigin="3251,14482" coordsize="759,2">
              <v:shape style="position:absolute;left:3251;top:14482;width:759;height:2" coordorigin="3251,14482" coordsize="759,0" path="m3251,14482l4010,14482e" filled="f" stroked="t" strokeweight="1.164319pt" strokecolor="#444F9C">
                <v:path arrowok="t"/>
              </v:shape>
            </v:group>
            <v:group style="position:absolute;left:3828;top:14479;width:424;height:2" coordorigin="3828,14479" coordsize="424,2">
              <v:shape style="position:absolute;left:3828;top:14479;width:424;height:2" coordorigin="3828,14479" coordsize="424,0" path="m3828,14479l4252,14479e" filled="f" stroked="t" strokeweight=".698592pt" strokecolor="#444B97">
                <v:path arrowok="t"/>
              </v:shape>
            </v:group>
            <v:group style="position:absolute;left:401;top:14460;width:2;height:1494" coordorigin="401,14460" coordsize="2,1494">
              <v:shape style="position:absolute;left:401;top:14460;width:2;height:1494" coordorigin="401,14460" coordsize="0,1494" path="m401,15954l401,14460e" filled="f" stroked="t" strokeweight=".698592pt" strokecolor="#000000">
                <v:path arrowok="t"/>
              </v:shape>
            </v:group>
            <v:group style="position:absolute;left:2424;top:14456;width:2;height:194" coordorigin="2424,14456" coordsize="2,194">
              <v:shape style="position:absolute;left:2424;top:14456;width:2;height:194" coordorigin="2424,14456" coordsize="0,194" path="m2424,14650l2424,14456e" filled="f" stroked="t" strokeweight=".232864pt" strokecolor="#747474">
                <v:path arrowok="t"/>
              </v:shape>
            </v:group>
            <v:group style="position:absolute;left:2389;top:14645;width:2;height:1309" coordorigin="2389,14645" coordsize="2,1309">
              <v:shape style="position:absolute;left:2389;top:14645;width:2;height:1309" coordorigin="2389,14645" coordsize="0,1309" path="m2389,15954l2389,14645e" filled="f" stroked="t" strokeweight=".698592pt" strokecolor="#000000">
                <v:path arrowok="t"/>
              </v:shape>
            </v:group>
            <v:group style="position:absolute;left:713;top:15978;width:265;height:2" coordorigin="713,15978" coordsize="265,2">
              <v:shape style="position:absolute;left:713;top:15978;width:265;height:2" coordorigin="713,15978" coordsize="265,0" path="m713,15978l978,15978e" filled="f" stroked="t" strokeweight=".232864pt" strokecolor="#676767">
                <v:path arrowok="t"/>
              </v:shape>
            </v:group>
            <v:group style="position:absolute;left:1136;top:15976;width:1290;height:2" coordorigin="1136,15976" coordsize="1290,2">
              <v:shape style="position:absolute;left:1136;top:15976;width:1290;height:2" coordorigin="1136,15976" coordsize="1290,0" path="m1136,15976l2426,15976e" filled="f" stroked="t" strokeweight=".465728pt" strokecolor="#575757">
                <v:path arrowok="t"/>
              </v:shape>
            </v:group>
            <v:group style="position:absolute;left:2357;top:15968;width:5938;height:2" coordorigin="2357,15968" coordsize="5938,2">
              <v:shape style="position:absolute;left:2357;top:15968;width:5938;height:2" coordorigin="2357,15968" coordsize="5938,0" path="m2357,15968l8295,15968e" filled="f" stroked="t" strokeweight=".698592pt" strokecolor="#676767">
                <v:path arrowok="t"/>
              </v:shape>
            </v:group>
            <v:group style="position:absolute;left:4937;top:15952;width:2752;height:2" coordorigin="4937,15952" coordsize="2752,2">
              <v:shape style="position:absolute;left:4937;top:15952;width:2752;height:2" coordorigin="4937,15952" coordsize="2752,0" path="m4937,15952l7689,15952e" filled="f" stroked="t" strokeweight=".698592pt" strokecolor="#676767">
                <v:path arrowok="t"/>
              </v:shape>
            </v:group>
            <v:group style="position:absolute;left:3223;top:15954;width:8146;height:2" coordorigin="3223,15954" coordsize="8146,2">
              <v:shape style="position:absolute;left:3223;top:15954;width:8146;height:2" coordorigin="3223,15954" coordsize="8146,0" path="m3223,15954l11368,15954e" filled="f" stroked="t" strokeweight=".698592pt" strokecolor="#6B6B6B">
                <v:path arrowok="t"/>
              </v:shape>
            </v:group>
            <v:group style="position:absolute;left:8234;top:15940;width:3134;height:2" coordorigin="8234,15940" coordsize="3134,2">
              <v:shape style="position:absolute;left:8234;top:15940;width:3134;height:2" coordorigin="8234,15940" coordsize="3134,0" path="m8234,15940l11368,15940e" filled="f" stroked="t" strokeweight=".698592pt" strokecolor="#777777">
                <v:path arrowok="t"/>
              </v:shape>
            </v:group>
            <v:group style="position:absolute;left:11357;top:14990;width:2;height:950" coordorigin="11357,14990" coordsize="2,950">
              <v:shape style="position:absolute;left:11357;top:14990;width:2;height:950" coordorigin="11357,14990" coordsize="0,950" path="m11357,15940l11357,14990e" filled="f" stroked="t" strokeweight=".465728pt" strokecolor="#5B5B5B">
                <v:path arrowok="t"/>
              </v:shape>
            </v:group>
            <v:group style="position:absolute;left:9464;top:12421;width:2;height:498" coordorigin="9464,12421" coordsize="2,498">
              <v:shape style="position:absolute;left:9464;top:12421;width:2;height:498" coordorigin="9464,12421" coordsize="0,498" path="m9464,12919l9464,12421e" filled="f" stroked="t" strokeweight="3.0637pt" strokecolor="#CDD4D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8"/>
          <w:szCs w:val="8"/>
          <w:color w:val="AFAFB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AFAFB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FAFB1"/>
          <w:spacing w:val="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797C7B"/>
          <w:spacing w:val="0"/>
          <w:w w:val="51"/>
        </w:rPr>
        <w:t>'&lt;</w:t>
      </w:r>
      <w:r>
        <w:rPr>
          <w:rFonts w:ascii="Arial" w:hAnsi="Arial" w:cs="Arial" w:eastAsia="Arial"/>
          <w:sz w:val="16"/>
          <w:szCs w:val="16"/>
          <w:color w:val="797C7B"/>
          <w:spacing w:val="0"/>
          <w:w w:val="51"/>
        </w:rPr>
        <w:t> </w:t>
      </w:r>
      <w:r>
        <w:rPr>
          <w:rFonts w:ascii="Arial" w:hAnsi="Arial" w:cs="Arial" w:eastAsia="Arial"/>
          <w:sz w:val="16"/>
          <w:szCs w:val="16"/>
          <w:color w:val="797C7B"/>
          <w:spacing w:val="2"/>
          <w:w w:val="51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-11"/>
          <w:w w:val="145"/>
        </w:rPr>
        <w:t>'</w:t>
      </w:r>
      <w:r>
        <w:rPr>
          <w:rFonts w:ascii="Arial" w:hAnsi="Arial" w:cs="Arial" w:eastAsia="Arial"/>
          <w:sz w:val="16"/>
          <w:szCs w:val="16"/>
          <w:color w:val="676769"/>
          <w:spacing w:val="-19"/>
          <w:w w:val="132"/>
        </w:rPr>
        <w:t>"</w:t>
      </w:r>
      <w:r>
        <w:rPr>
          <w:rFonts w:ascii="Arial" w:hAnsi="Arial" w:cs="Arial" w:eastAsia="Arial"/>
          <w:sz w:val="16"/>
          <w:szCs w:val="16"/>
          <w:color w:val="282828"/>
          <w:spacing w:val="1"/>
          <w:w w:val="202"/>
        </w:rPr>
        <w:t>'</w:t>
      </w:r>
      <w:r>
        <w:rPr>
          <w:rFonts w:ascii="Arial" w:hAnsi="Arial" w:cs="Arial" w:eastAsia="Arial"/>
          <w:sz w:val="16"/>
          <w:szCs w:val="16"/>
          <w:color w:val="AFAFB1"/>
          <w:spacing w:val="-14"/>
          <w:w w:val="86"/>
        </w:rPr>
        <w:t>.</w:t>
      </w:r>
      <w:r>
        <w:rPr>
          <w:rFonts w:ascii="Arial" w:hAnsi="Arial" w:cs="Arial" w:eastAsia="Arial"/>
          <w:sz w:val="16"/>
          <w:szCs w:val="16"/>
          <w:color w:val="797C7B"/>
          <w:spacing w:val="-8"/>
          <w:w w:val="47"/>
        </w:rPr>
        <w:t>•</w:t>
      </w:r>
      <w:r>
        <w:rPr>
          <w:rFonts w:ascii="Arial" w:hAnsi="Arial" w:cs="Arial" w:eastAsia="Arial"/>
          <w:sz w:val="16"/>
          <w:szCs w:val="16"/>
          <w:color w:val="8E9090"/>
          <w:spacing w:val="0"/>
          <w:w w:val="274"/>
        </w:rPr>
        <w:t>;</w:t>
      </w:r>
      <w:r>
        <w:rPr>
          <w:rFonts w:ascii="Arial" w:hAnsi="Arial" w:cs="Arial" w:eastAsia="Arial"/>
          <w:sz w:val="16"/>
          <w:szCs w:val="16"/>
          <w:color w:val="8E9090"/>
          <w:spacing w:val="-3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8E9090"/>
          <w:spacing w:val="0"/>
          <w:w w:val="100"/>
        </w:rPr>
        <w:t>·</w:t>
      </w:r>
      <w:r>
        <w:rPr>
          <w:rFonts w:ascii="Arial" w:hAnsi="Arial" w:cs="Arial" w:eastAsia="Arial"/>
          <w:sz w:val="16"/>
          <w:szCs w:val="16"/>
          <w:color w:val="8E909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FAFB1"/>
          <w:spacing w:val="0"/>
          <w:w w:val="100"/>
          <w:i/>
        </w:rPr>
        <w:t>"L</w:t>
      </w:r>
      <w:r>
        <w:rPr>
          <w:rFonts w:ascii="Times New Roman" w:hAnsi="Times New Roman" w:cs="Times New Roman" w:eastAsia="Times New Roman"/>
          <w:sz w:val="7"/>
          <w:szCs w:val="7"/>
          <w:color w:val="AFAFB1"/>
          <w:spacing w:val="0"/>
          <w:w w:val="100"/>
          <w:i/>
        </w:rPr>
        <w:t>         </w:t>
      </w:r>
      <w:r>
        <w:rPr>
          <w:rFonts w:ascii="Times New Roman" w:hAnsi="Times New Roman" w:cs="Times New Roman" w:eastAsia="Times New Roman"/>
          <w:sz w:val="7"/>
          <w:szCs w:val="7"/>
          <w:color w:val="AFAFB1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A0A1"/>
          <w:spacing w:val="0"/>
          <w:w w:val="83"/>
          <w:position w:val="2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9EA0A1"/>
          <w:spacing w:val="0"/>
          <w:w w:val="83"/>
          <w:position w:val="2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9EA0A1"/>
          <w:spacing w:val="17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FAFB1"/>
          <w:spacing w:val="7"/>
          <w:w w:val="104"/>
          <w:position w:val="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797C7B"/>
          <w:spacing w:val="0"/>
          <w:w w:val="231"/>
          <w:position w:val="2"/>
        </w:rPr>
        <w:t>!</w:t>
      </w:r>
      <w:r>
        <w:rPr>
          <w:rFonts w:ascii="Times New Roman" w:hAnsi="Times New Roman" w:cs="Times New Roman" w:eastAsia="Times New Roman"/>
          <w:sz w:val="11"/>
          <w:szCs w:val="11"/>
          <w:color w:val="797C7B"/>
          <w:spacing w:val="0"/>
          <w:w w:val="100"/>
          <w:position w:val="2"/>
        </w:rPr>
        <w:t>      </w:t>
      </w:r>
      <w:r>
        <w:rPr>
          <w:rFonts w:ascii="Times New Roman" w:hAnsi="Times New Roman" w:cs="Times New Roman" w:eastAsia="Times New Roman"/>
          <w:sz w:val="11"/>
          <w:szCs w:val="11"/>
          <w:color w:val="797C7B"/>
          <w:spacing w:val="-2"/>
          <w:w w:val="100"/>
          <w:position w:val="2"/>
        </w:rPr>
        <w:t> </w:t>
      </w:r>
      <w:r>
        <w:rPr>
          <w:rFonts w:ascii="Arial" w:hAnsi="Arial" w:cs="Arial" w:eastAsia="Arial"/>
          <w:sz w:val="10"/>
          <w:szCs w:val="10"/>
          <w:color w:val="676769"/>
          <w:spacing w:val="-13"/>
          <w:w w:val="114"/>
          <w:i/>
          <w:position w:val="2"/>
        </w:rPr>
        <w:t>.</w:t>
      </w:r>
      <w:r>
        <w:rPr>
          <w:rFonts w:ascii="Arial" w:hAnsi="Arial" w:cs="Arial" w:eastAsia="Arial"/>
          <w:sz w:val="10"/>
          <w:szCs w:val="10"/>
          <w:color w:val="9EA0A1"/>
          <w:spacing w:val="0"/>
          <w:w w:val="124"/>
          <w:i/>
          <w:position w:val="2"/>
        </w:rPr>
        <w:t>!: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right="1716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797C7B"/>
          <w:spacing w:val="0"/>
          <w:w w:val="76"/>
        </w:rPr>
        <w:t>"""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435" w:lineRule="exact"/>
        <w:ind w:left="166" w:right="-20"/>
        <w:jc w:val="left"/>
        <w:tabs>
          <w:tab w:pos="2440" w:val="left"/>
          <w:tab w:pos="402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82"/>
          <w:position w:val="1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1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14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5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b/>
          <w:bCs/>
          <w:position w:val="0"/>
        </w:rPr>
        <w:t>eri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b/>
          <w:bCs/>
          <w:position w:val="0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11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78"/>
          <w:b/>
          <w:bCs/>
          <w:i/>
          <w:position w:val="0"/>
        </w:rPr>
        <w:t>K:</w:t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100"/>
          <w:b/>
          <w:bCs/>
          <w:i/>
          <w:position w:val="0"/>
        </w:rPr>
        <w:tab/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100"/>
          <w:b/>
          <w:bCs/>
          <w:i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-14"/>
          <w:w w:val="100"/>
          <w:b/>
          <w:bCs/>
          <w:position w:val="-3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b/>
          <w:bCs/>
          <w:position w:val="-3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6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0"/>
          <w:szCs w:val="20"/>
          <w:color w:val="282828"/>
          <w:spacing w:val="-5"/>
          <w:w w:val="185"/>
          <w:position w:val="16"/>
        </w:rPr>
        <w:t>i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29"/>
          <w:position w:val="16"/>
        </w:rPr>
        <w:t>t</w:t>
      </w:r>
      <w:r>
        <w:rPr>
          <w:rFonts w:ascii="Arial" w:hAnsi="Arial" w:cs="Arial" w:eastAsia="Arial"/>
          <w:sz w:val="20"/>
          <w:szCs w:val="20"/>
          <w:color w:val="464646"/>
          <w:spacing w:val="-17"/>
          <w:w w:val="129"/>
          <w:position w:val="16"/>
        </w:rPr>
        <w:t>f</w:t>
      </w:r>
      <w:r>
        <w:rPr>
          <w:rFonts w:ascii="Arial" w:hAnsi="Arial" w:cs="Arial" w:eastAsia="Arial"/>
          <w:sz w:val="20"/>
          <w:szCs w:val="20"/>
          <w:color w:val="676769"/>
          <w:spacing w:val="0"/>
          <w:w w:val="139"/>
          <w:position w:val="16"/>
        </w:rPr>
        <w:t>.</w:t>
      </w:r>
      <w:r>
        <w:rPr>
          <w:rFonts w:ascii="Arial" w:hAnsi="Arial" w:cs="Arial" w:eastAsia="Arial"/>
          <w:sz w:val="20"/>
          <w:szCs w:val="20"/>
          <w:color w:val="676769"/>
          <w:spacing w:val="-29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6"/>
        </w:rPr>
        <w:t>Şofôrü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4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8E9090"/>
          <w:w w:val="49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8E909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2"/>
          <w:w w:val="98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4"/>
        </w:rPr>
        <w:t>fa;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33"/>
          <w:w w:val="95"/>
        </w:rPr>
        <w:t>w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26"/>
          <w:w w:val="106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45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6"/>
        </w:rPr>
        <w:t>Kuze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3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17" w:right="4395" w:firstLine="-10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1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3" w:lineRule="exact"/>
        <w:ind w:left="87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130035pt;margin-top:-39.717762pt;width:507.414421pt;height:86.080488pt;mso-position-horizontal-relative:page;mso-position-vertical-relative:paragraph;z-index:-15356" type="#_x0000_t202" filled="f" stroked="f">
            <v:textbox inset="0,0,0,0">
              <w:txbxContent>
                <w:p>
                  <w:pPr>
                    <w:spacing w:before="0" w:after="0" w:line="1722" w:lineRule="exact"/>
                    <w:ind w:right="-298"/>
                    <w:jc w:val="left"/>
                    <w:tabs>
                      <w:tab w:pos="87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82828"/>
                      <w:spacing w:val="0"/>
                      <w:w w:val="211"/>
                      <w:i/>
                      <w:position w:val="65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82828"/>
                      <w:spacing w:val="0"/>
                      <w:w w:val="100"/>
                      <w:i/>
                      <w:position w:val="65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82828"/>
                      <w:spacing w:val="0"/>
                      <w:w w:val="100"/>
                      <w:i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24242"/>
                      <w:spacing w:val="0"/>
                      <w:w w:val="268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181818"/>
          <w:spacing w:val="-2"/>
          <w:w w:val="133"/>
        </w:rPr>
        <w:t>I</w:t>
      </w:r>
      <w:r>
        <w:rPr>
          <w:rFonts w:ascii="Arial" w:hAnsi="Arial" w:cs="Arial" w:eastAsia="Arial"/>
          <w:sz w:val="15"/>
          <w:szCs w:val="15"/>
          <w:color w:val="424242"/>
          <w:spacing w:val="9"/>
          <w:w w:val="106"/>
        </w:rPr>
        <w:t>Z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12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3" w:lineRule="exact"/>
        <w:ind w:left="605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82828"/>
          <w:w w:val="102"/>
          <w:position w:val="-1"/>
        </w:rPr>
        <w:t>BÜYÜKf,E</w:t>
      </w:r>
      <w:r>
        <w:rPr>
          <w:rFonts w:ascii="Arial" w:hAnsi="Arial" w:cs="Arial" w:eastAsia="Arial"/>
          <w:sz w:val="16"/>
          <w:szCs w:val="16"/>
          <w:color w:val="282828"/>
          <w:spacing w:val="-14"/>
          <w:w w:val="103"/>
          <w:position w:val="-1"/>
        </w:rPr>
        <w:t>H</w:t>
      </w:r>
      <w:r>
        <w:rPr>
          <w:rFonts w:ascii="Arial" w:hAnsi="Arial" w:cs="Arial" w:eastAsia="Arial"/>
          <w:sz w:val="16"/>
          <w:szCs w:val="16"/>
          <w:color w:val="000000"/>
          <w:spacing w:val="-12"/>
          <w:w w:val="156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1"/>
        </w:rPr>
        <w:t>R</w:t>
        <w:tab/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653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424242"/>
          <w:spacing w:val="8"/>
          <w:w w:val="100"/>
          <w:position w:val="10"/>
        </w:rPr>
        <w:t>B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10"/>
        </w:rPr>
        <w:t>E</w:t>
      </w:r>
      <w:r>
        <w:rPr>
          <w:rFonts w:ascii="Arial" w:hAnsi="Arial" w:cs="Arial" w:eastAsia="Arial"/>
          <w:sz w:val="15"/>
          <w:szCs w:val="15"/>
          <w:color w:val="282828"/>
          <w:spacing w:val="1"/>
          <w:w w:val="100"/>
          <w:position w:val="10"/>
        </w:rPr>
        <w:t>L</w:t>
      </w:r>
      <w:r>
        <w:rPr>
          <w:rFonts w:ascii="Arial" w:hAnsi="Arial" w:cs="Arial" w:eastAsia="Arial"/>
          <w:sz w:val="15"/>
          <w:szCs w:val="15"/>
          <w:color w:val="424242"/>
          <w:spacing w:val="10"/>
          <w:w w:val="100"/>
          <w:position w:val="10"/>
        </w:rPr>
        <w:t>E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10"/>
        </w:rPr>
        <w:t>D</w:t>
      </w:r>
      <w:r>
        <w:rPr>
          <w:rFonts w:ascii="Arial" w:hAnsi="Arial" w:cs="Arial" w:eastAsia="Arial"/>
          <w:sz w:val="15"/>
          <w:szCs w:val="15"/>
          <w:color w:val="282828"/>
          <w:spacing w:val="40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7"/>
          <w:w w:val="86"/>
          <w:position w:val="10"/>
        </w:rPr>
        <w:t>Y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3"/>
          <w:position w:val="10"/>
        </w:rPr>
        <w:t>E</w:t>
      </w:r>
      <w:r>
        <w:rPr>
          <w:rFonts w:ascii="Arial" w:hAnsi="Arial" w:cs="Arial" w:eastAsia="Arial"/>
          <w:sz w:val="15"/>
          <w:szCs w:val="15"/>
          <w:color w:val="424242"/>
          <w:spacing w:val="2"/>
          <w:w w:val="103"/>
          <w:position w:val="10"/>
        </w:rPr>
        <w:t>S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67"/>
          <w:position w:val="10"/>
        </w:rPr>
        <w:t>I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7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7" w:right="-20"/>
        <w:jc w:val="left"/>
        <w:tabs>
          <w:tab w:pos="150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5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66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98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:21.05.2017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92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2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1"/>
        </w:rPr>
        <w:t>ldiri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37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17:32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1" w:right="-20"/>
        <w:jc w:val="left"/>
        <w:tabs>
          <w:tab w:pos="1500" w:val="left"/>
          <w:tab w:pos="318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i</w:t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:21.05.2017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3342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2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2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9508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9508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3" w:lineRule="exact"/>
        <w:ind w:left="141" w:right="-20"/>
        <w:jc w:val="left"/>
        <w:tabs>
          <w:tab w:pos="1500" w:val="left"/>
          <w:tab w:pos="278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Ot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2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17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2828"/>
          <w:w w:val="53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2"/>
          <w:w w:val="5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253"/>
        </w:rPr>
        <w:t>İ</w:t>
      </w:r>
      <w:r>
        <w:rPr>
          <w:rFonts w:ascii="Arial" w:hAnsi="Arial" w:cs="Arial" w:eastAsia="Arial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6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6"/>
          <w:w w:val="96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6"/>
          <w:position w:val="2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6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6"/>
          <w:w w:val="96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9"/>
          <w:position w:val="2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99"/>
          <w:position w:val="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B5D"/>
          <w:spacing w:val="0"/>
          <w:w w:val="145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B5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B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nnn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36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9.737518pt;margin-top:2.614068pt;width:3.74504pt;height:26pt;mso-position-horizontal-relative:page;mso-position-vertical-relative:paragraph;z-index:-1535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808280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24242"/>
          <w:w w:val="95"/>
          <w:position w:val="-1"/>
        </w:rPr>
        <w:t>Bet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6"/>
          <w:w w:val="96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68"/>
          <w:position w:val="-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1"/>
          <w:position w:val="-1"/>
        </w:rPr>
        <w:t>ıne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Kııgi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95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  <w:position w:val="-1"/>
        </w:rPr>
        <w:t>şap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5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6"/>
          <w:position w:val="-1"/>
        </w:rPr>
        <w:t>Çe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8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1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24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124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6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5" w:lineRule="exact"/>
        <w:ind w:left="4496" w:right="-20"/>
        <w:jc w:val="left"/>
        <w:tabs>
          <w:tab w:pos="5080" w:val="left"/>
          <w:tab w:pos="56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181818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18181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181818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959595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95959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95959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5"/>
        </w:rPr>
        <w:t>:17:43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136" w:right="-20"/>
        <w:jc w:val="left"/>
        <w:tabs>
          <w:tab w:pos="2160" w:val="left"/>
          <w:tab w:pos="5760" w:val="left"/>
          <w:tab w:pos="1120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9"/>
          <w:w w:val="215"/>
          <w:position w:val="8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55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2"/>
          <w:position w:val="8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12"/>
          <w:position w:val="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</w:r>
      <w:r>
        <w:rPr>
          <w:rFonts w:ascii="Arial" w:hAnsi="Arial" w:cs="Arial" w:eastAsia="Arial"/>
          <w:sz w:val="31"/>
          <w:szCs w:val="31"/>
          <w:color w:val="595B5D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22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7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14" w:lineRule="exact"/>
        <w:ind w:left="2165" w:right="-20"/>
        <w:jc w:val="left"/>
        <w:tabs>
          <w:tab w:pos="480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6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80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8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8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17:36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180" w:right="160"/>
        </w:sectPr>
      </w:pPr>
      <w:rPr/>
    </w:p>
    <w:p>
      <w:pPr>
        <w:spacing w:before="0" w:after="0" w:line="215" w:lineRule="exact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1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1"/>
          <w:position w:val="-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60"/>
          <w:cols w:num="2" w:equalWidth="0">
            <w:col w:w="619" w:space="1546"/>
            <w:col w:w="9415"/>
          </w:cols>
        </w:sectPr>
      </w:pPr>
      <w:rPr/>
    </w:p>
    <w:p>
      <w:pPr>
        <w:spacing w:before="0" w:after="0" w:line="253" w:lineRule="exact"/>
        <w:ind w:left="141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28" w:right="46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2175" w:right="4227" w:firstLine="2570"/>
        <w:jc w:val="left"/>
        <w:tabs>
          <w:tab w:pos="366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auto"/>
        <w:ind w:left="2185" w:right="2567" w:firstLine="-2049"/>
        <w:jc w:val="left"/>
        <w:tabs>
          <w:tab w:pos="47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8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8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  <w:position w:val="0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2828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3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96" w:lineRule="exact"/>
        <w:ind w:left="21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4" w:lineRule="exact"/>
        <w:ind w:left="13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56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82828"/>
          <w:spacing w:val="1"/>
          <w:w w:val="5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1"/>
        </w:rPr>
        <w:t>varıldığında,alevli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4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01" w:lineRule="exact"/>
        <w:ind w:left="4697" w:right="39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-2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136" w:right="-20"/>
        <w:jc w:val="left"/>
        <w:tabs>
          <w:tab w:pos="3220" w:val="left"/>
          <w:tab w:pos="4720" w:val="left"/>
          <w:tab w:pos="6660" w:val="left"/>
          <w:tab w:pos="8220" w:val="left"/>
          <w:tab w:pos="9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2"/>
        </w:rPr>
        <w:t>Söndünn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26"/>
          <w:szCs w:val="26"/>
          <w:color w:val="282828"/>
          <w:spacing w:val="0"/>
          <w:w w:val="75"/>
          <w:position w:val="1"/>
        </w:rPr>
        <w:t>su</w:t>
      </w:r>
      <w:r>
        <w:rPr>
          <w:rFonts w:ascii="Courier New" w:hAnsi="Courier New" w:cs="Courier New" w:eastAsia="Courier New"/>
          <w:sz w:val="26"/>
          <w:szCs w:val="26"/>
          <w:color w:val="282828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6"/>
          <w:szCs w:val="26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5"/>
          <w:position w:val="-4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7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2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7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:C0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4774" w:right="-20"/>
        <w:jc w:val="left"/>
        <w:tabs>
          <w:tab w:pos="6600" w:val="left"/>
          <w:tab w:pos="8220" w:val="left"/>
          <w:tab w:pos="98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3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56"/>
          <w:position w:val="3"/>
        </w:rPr>
        <w:t>_1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82828"/>
          <w:spacing w:val="-46"/>
          <w:w w:val="56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3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9"/>
        </w:rPr>
        <w:t>Söndünn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8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88"/>
          <w:position w:val="0"/>
        </w:rPr>
        <w:t>!Bo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88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arsa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içindeki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4"/>
          <w:position w:val="0"/>
        </w:rPr>
        <w:t>otl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yanmı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5"/>
          <w:position w:val="0"/>
        </w:rPr>
        <w:t>zara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5"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ziya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7"/>
          <w:position w:val="0"/>
        </w:rPr>
        <w:t>yoktur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8" w:after="0" w:line="214" w:lineRule="exact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2" w:lineRule="auto"/>
        <w:ind w:left="150" w:right="699" w:firstLine="2073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20" w:lineRule="atLeast"/>
        <w:ind w:left="136" w:right="4046" w:firstLine="10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0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9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58" w:lineRule="auto"/>
        <w:ind w:left="136" w:right="9630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ifeslim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155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93"/>
          <w:position w:val="1"/>
        </w:rPr>
        <w:t>I</w:t>
      </w:r>
      <w:r>
        <w:rPr>
          <w:rFonts w:ascii="Arial" w:hAnsi="Arial" w:cs="Arial" w:eastAsia="Arial"/>
          <w:sz w:val="27"/>
          <w:szCs w:val="27"/>
          <w:color w:val="282828"/>
          <w:spacing w:val="-11"/>
          <w:w w:val="9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3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93"/>
          <w:position w:val="1"/>
        </w:rPr>
        <w:t>h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93"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282828"/>
          <w:spacing w:val="1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2"/>
        </w:rPr>
        <w:t>21.0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5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4"/>
          <w:w w:val="14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2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2"/>
        </w:rPr>
        <w:t>17:52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552" w:right="-20"/>
        <w:jc w:val="left"/>
        <w:tabs>
          <w:tab w:pos="1060" w:val="left"/>
          <w:tab w:pos="156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383838"/>
          <w:position w:val="-4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-4"/>
        </w:rPr>
        <w:t>KJi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88"/>
          <w:position w:val="-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Kİ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8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4"/>
        </w:rPr>
        <w:t>niçamlı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-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136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24242"/>
          <w:spacing w:val="0"/>
          <w:w w:val="141"/>
        </w:rPr>
        <w:t>1-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338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08" w:lineRule="exact"/>
        <w:ind w:left="5080" w:right="55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308" w:right="-20"/>
        <w:jc w:val="left"/>
        <w:tabs>
          <w:tab w:pos="89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804342pt;margin-top:8.881014pt;width:5.2992pt;height:4pt;mso-position-horizontal-relative:page;mso-position-vertical-relative:paragraph;z-index:-15354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282828"/>
                      <w:spacing w:val="0"/>
                      <w:w w:val="100"/>
                      <w:i/>
                    </w:rPr>
                    <w:t>&lt;1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282828"/>
                      <w:spacing w:val="0"/>
                      <w:w w:val="100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80"/>
          <w:i/>
          <w:position w:val="7"/>
        </w:rPr>
        <w:t>"c: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80"/>
          <w:i/>
          <w:position w:val="7"/>
        </w:rPr>
        <w:t>)</w:t>
      </w:r>
      <w:r>
        <w:rPr>
          <w:rFonts w:ascii="Arial" w:hAnsi="Arial" w:cs="Arial" w:eastAsia="Arial"/>
          <w:sz w:val="14"/>
          <w:szCs w:val="14"/>
          <w:color w:val="282828"/>
          <w:spacing w:val="-31"/>
          <w:w w:val="80"/>
          <w:i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i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i/>
          <w:position w:val="7"/>
        </w:rPr>
      </w:r>
      <w:r>
        <w:rPr>
          <w:rFonts w:ascii="Times New Roman" w:hAnsi="Times New Roman" w:cs="Times New Roman" w:eastAsia="Times New Roman"/>
          <w:sz w:val="32"/>
          <w:szCs w:val="32"/>
          <w:color w:val="282828"/>
          <w:spacing w:val="0"/>
          <w:w w:val="105"/>
          <w:i/>
          <w:position w:val="-4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282828"/>
          <w:spacing w:val="-59"/>
          <w:w w:val="100"/>
          <w:i/>
          <w:position w:val="-4"/>
        </w:rPr>
        <w:t> </w:t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59"/>
          <w:position w:val="-4"/>
        </w:rPr>
        <w:t>'MWI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74"/>
          <w:position w:val="-4"/>
        </w:rPr>
        <w:t>7l0i7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313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82828"/>
          <w:spacing w:val="0"/>
          <w:w w:val="102"/>
          <w:position w:val="-3"/>
        </w:rPr>
        <w:t>.o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60"/>
        </w:sectPr>
      </w:pPr>
      <w:rPr/>
    </w:p>
    <w:p>
      <w:pPr>
        <w:spacing w:before="0" w:after="0" w:line="169" w:lineRule="exact"/>
        <w:ind w:left="2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2.996384pt;margin-top:5.367602pt;width:47.386249pt;height:78.026753pt;mso-position-horizontal-relative:page;mso-position-vertical-relative:paragraph;z-index:-15371" coordorigin="2860,107" coordsize="948,1561">
            <v:group style="position:absolute;left:3702;top:115;width:2;height:360" coordorigin="3702,115" coordsize="2,360">
              <v:shape style="position:absolute;left:3702;top:115;width:2;height:360" coordorigin="3702,115" coordsize="0,360" path="m3702,474l3702,115e" filled="f" stroked="t" strokeweight=".717973pt" strokecolor="#3F488C">
                <v:path arrowok="t"/>
              </v:shape>
            </v:group>
            <v:group style="position:absolute;left:3719;top:982;width:72;height:2" coordorigin="3719,982" coordsize="72,2">
              <v:shape style="position:absolute;left:3719;top:982;width:72;height:2" coordorigin="3719,982" coordsize="72,0" path="m3719,982l3791,982e" filled="f" stroked="t" strokeweight="1.675271pt" strokecolor="#4F5474">
                <v:path arrowok="t"/>
              </v:shape>
            </v:group>
            <v:group style="position:absolute;left:2877;top:982;width:756;height:2" coordorigin="2877,982" coordsize="756,2">
              <v:shape style="position:absolute;left:2877;top:982;width:756;height:2" coordorigin="2877,982" coordsize="756,0" path="m2877,982l3633,982e" filled="f" stroked="t" strokeweight="1.675271pt" strokecolor="#4F5474">
                <v:path arrowok="t"/>
              </v:shape>
            </v:group>
            <v:group style="position:absolute;left:3676;top:445;width:2;height:1179" coordorigin="3676,445" coordsize="2,1179">
              <v:shape style="position:absolute;left:3676;top:445;width:2;height:1179" coordorigin="3676,445" coordsize="0,1179" path="m3676,1625l3676,445e" filled="f" stroked="t" strokeweight="4.307841pt" strokecolor="#484F9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607721pt;margin-top:3.137156pt;width:158.749904pt;height:19.528539pt;mso-position-horizontal-relative:page;mso-position-vertical-relative:paragraph;z-index:-15353" type="#_x0000_t202" filled="f" stroked="f">
            <v:textbox inset="0,0,0,0">
              <w:txbxContent>
                <w:p>
                  <w:pPr>
                    <w:spacing w:before="0" w:after="0" w:line="391" w:lineRule="exact"/>
                    <w:ind w:right="-99"/>
                    <w:jc w:val="left"/>
                    <w:tabs>
                      <w:tab w:pos="3040" w:val="left"/>
                    </w:tabs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282828"/>
                      <w:spacing w:val="0"/>
                      <w:w w:val="51"/>
                      <w:position w:val="15"/>
                    </w:rPr>
                    <w:t>.....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82828"/>
                      <w:spacing w:val="0"/>
                      <w:w w:val="100"/>
                      <w:position w:val="15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82828"/>
                      <w:spacing w:val="0"/>
                      <w:w w:val="100"/>
                      <w:position w:val="15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13AAF"/>
                      <w:spacing w:val="0"/>
                      <w:w w:val="30"/>
                      <w:position w:val="-2"/>
                    </w:rPr>
                    <w:t>I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13AAF"/>
                      <w:spacing w:val="-66"/>
                      <w:w w:val="100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63D87"/>
                      <w:spacing w:val="0"/>
                      <w:w w:val="73"/>
                      <w:position w:val="-2"/>
                    </w:rPr>
                    <w:t>f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1"/>
          <w:w w:val="169"/>
          <w:i/>
          <w:position w:val="-2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289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56"/>
          <w:position w:val="1"/>
        </w:rPr>
        <w:t>........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1" w:lineRule="exact"/>
        <w:ind w:right="-165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3"/>
          <w:szCs w:val="83"/>
          <w:color w:val="424242"/>
          <w:spacing w:val="0"/>
          <w:w w:val="64"/>
          <w:position w:val="-56"/>
        </w:rPr>
        <w:t>1f</w:t>
      </w:r>
      <w:r>
        <w:rPr>
          <w:rFonts w:ascii="Arial" w:hAnsi="Arial" w:cs="Arial" w:eastAsia="Arial"/>
          <w:sz w:val="83"/>
          <w:szCs w:val="83"/>
          <w:color w:val="424242"/>
          <w:spacing w:val="2"/>
          <w:w w:val="64"/>
          <w:position w:val="-56"/>
        </w:rPr>
        <w:t> </w:t>
      </w:r>
      <w:r>
        <w:rPr>
          <w:rFonts w:ascii="Arial" w:hAnsi="Arial" w:cs="Arial" w:eastAsia="Arial"/>
          <w:sz w:val="83"/>
          <w:szCs w:val="83"/>
          <w:color w:val="424242"/>
          <w:spacing w:val="0"/>
          <w:w w:val="64"/>
          <w:position w:val="-56"/>
        </w:rPr>
        <w:t>s</w:t>
      </w:r>
      <w:r>
        <w:rPr>
          <w:rFonts w:ascii="Arial" w:hAnsi="Arial" w:cs="Arial" w:eastAsia="Arial"/>
          <w:sz w:val="83"/>
          <w:szCs w:val="83"/>
          <w:color w:val="424242"/>
          <w:spacing w:val="-144"/>
          <w:w w:val="64"/>
          <w:position w:val="-56"/>
        </w:rPr>
        <w:t> </w:t>
      </w:r>
      <w:r>
        <w:rPr>
          <w:rFonts w:ascii="Arial" w:hAnsi="Arial" w:cs="Arial" w:eastAsia="Arial"/>
          <w:sz w:val="83"/>
          <w:szCs w:val="83"/>
          <w:color w:val="424242"/>
          <w:spacing w:val="0"/>
          <w:w w:val="100"/>
          <w:position w:val="-56"/>
        </w:rPr>
        <w:tab/>
      </w:r>
      <w:r>
        <w:rPr>
          <w:rFonts w:ascii="Arial" w:hAnsi="Arial" w:cs="Arial" w:eastAsia="Arial"/>
          <w:sz w:val="83"/>
          <w:szCs w:val="83"/>
          <w:color w:val="424242"/>
          <w:spacing w:val="0"/>
          <w:w w:val="100"/>
          <w:position w:val="-56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7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7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60"/>
          <w:cols w:num="3" w:equalWidth="0">
            <w:col w:w="3508" w:space="55"/>
            <w:col w:w="2980" w:space="2113"/>
            <w:col w:w="2924"/>
          </w:cols>
        </w:sectPr>
      </w:pPr>
      <w:rPr/>
    </w:p>
    <w:p>
      <w:pPr>
        <w:spacing w:before="0" w:after="0" w:line="300" w:lineRule="exact"/>
        <w:ind w:right="-20"/>
        <w:jc w:val="righ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595B5D"/>
          <w:spacing w:val="0"/>
          <w:w w:val="81"/>
          <w:position w:val="-7"/>
        </w:rPr>
        <w:t>ruUij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176" w:lineRule="exact"/>
        <w:ind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508.948944pt;margin-top:-1.377448pt;width:.1pt;height:17.500489pt;mso-position-horizontal-relative:page;mso-position-vertical-relative:paragraph;z-index:-15369" coordorigin="10179,-28" coordsize="2,350">
            <v:shape style="position:absolute;left:10179;top:-28;width:2;height:350" coordorigin="10179,-28" coordsize="0,350" path="m10179,322l10179,-28e" filled="f" stroked="t" strokeweight="1.7575pt" strokecolor="#EDEDED">
              <v:path arrowok="t"/>
            </v:shape>
          </v:group>
          <w10:wrap type="none"/>
        </w:pict>
      </w:r>
      <w:r>
        <w:rPr/>
        <w:pict>
          <v:group style="position:absolute;margin-left:516.313293pt;margin-top:-1.377448pt;width:.1pt;height:17.500489pt;mso-position-horizontal-relative:page;mso-position-vertical-relative:paragraph;z-index:-15368" coordorigin="10326,-28" coordsize="2,350">
            <v:shape style="position:absolute;left:10326;top:-28;width:2;height:350" coordorigin="10326,-28" coordsize="0,350" path="m10326,322l10326,-28e" filled="f" stroked="t" strokeweight="4.520pt" strokecolor="#EDEDED">
              <v:path arrowok="t"/>
            </v:shape>
          </v:group>
          <w10:wrap type="none"/>
        </w:pict>
      </w:r>
      <w:r>
        <w:rPr/>
        <w:pict>
          <v:group style="position:absolute;margin-left:534.853882pt;margin-top:7.687421pt;width:.1pt;height:26.603029pt;mso-position-horizontal-relative:page;mso-position-vertical-relative:paragraph;z-index:-15364" coordorigin="10697,154" coordsize="2,532">
            <v:shape style="position:absolute;left:10697;top:154;width:2;height:532" coordorigin="10697,154" coordsize="0,532" path="m10697,686l10697,154e" filled="f" stroked="t" strokeweight="4.175500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503998pt;margin-top:8.801356pt;width:15.39226pt;height:19.5pt;mso-position-horizontal-relative:page;mso-position-vertical-relative:paragraph;z-index:-15352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595B5D"/>
                      <w:spacing w:val="-3"/>
                      <w:w w:val="193"/>
                      <w:i/>
                    </w:rPr>
                    <w:t>'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808280"/>
                      <w:spacing w:val="-32"/>
                      <w:w w:val="63"/>
                      <w:i/>
                    </w:rPr>
                    <w:t>4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808280"/>
                      <w:spacing w:val="0"/>
                      <w:w w:val="62"/>
                      <w:i/>
                    </w:rPr>
                    <w:t>{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9"/>
        </w:rPr>
        <w:t>İtfaiyeÇaV1ışu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6"/>
          <w:szCs w:val="26"/>
          <w:color w:val="B1B1B3"/>
          <w:spacing w:val="10"/>
          <w:w w:val="51"/>
          <w:position w:val="-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1B1B3"/>
          <w:spacing w:val="0"/>
          <w:w w:val="62"/>
          <w:position w:val="-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1B1B3"/>
          <w:spacing w:val="-4"/>
          <w:w w:val="62"/>
          <w:position w:val="-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1B1B3"/>
          <w:spacing w:val="-20"/>
          <w:w w:val="136"/>
          <w:position w:val="-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5"/>
          <w:w w:val="102"/>
          <w:position w:val="-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E7072"/>
          <w:spacing w:val="0"/>
          <w:w w:val="85"/>
          <w:position w:val="-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60"/>
          <w:cols w:num="2" w:equalWidth="0">
            <w:col w:w="3343" w:space="1833"/>
            <w:col w:w="6404"/>
          </w:cols>
        </w:sectPr>
      </w:pPr>
      <w:rPr/>
    </w:p>
    <w:p>
      <w:pPr>
        <w:spacing w:before="33" w:after="0" w:line="251" w:lineRule="exact"/>
        <w:ind w:left="3466" w:right="54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75.7771pt;margin-top:8.569866pt;width:.1pt;height:29.246632pt;mso-position-horizontal-relative:page;mso-position-vertical-relative:paragraph;z-index:-15370" coordorigin="9516,171" coordsize="2,585">
            <v:shape style="position:absolute;left:9516;top:171;width:2;height:585" coordorigin="9516,171" coordsize="0,585" path="m9516,756l9516,171e" filled="f" stroked="t" strokeweight="1.196622pt" strokecolor="#7780AC">
              <v:path arrowok="t"/>
            </v:shape>
          </v:group>
          <w10:wrap type="none"/>
        </w:pict>
      </w:r>
      <w:r>
        <w:rPr/>
        <w:pict>
          <v:group style="position:absolute;margin-left:487.788757pt;margin-top:11.321201pt;width:.1pt;height:10.096436pt;mso-position-horizontal-relative:page;mso-position-vertical-relative:paragraph;z-index:-15366" coordorigin="9756,226" coordsize="2,202">
            <v:shape style="position:absolute;left:9756;top:226;width:2;height:202" coordorigin="9756,226" coordsize="0,202" path="m9756,428l9756,226e" filled="f" stroked="t" strokeweight="2.70550pt" strokecolor="#EDEDED">
              <v:path arrowok="t"/>
            </v:shape>
          </v:group>
          <w10:wrap type="none"/>
        </w:pict>
      </w:r>
      <w:r>
        <w:rPr/>
        <w:pict>
          <v:group style="position:absolute;margin-left:496.816437pt;margin-top:9.761874pt;width:.1pt;height:12.278321pt;mso-position-horizontal-relative:page;mso-position-vertical-relative:paragraph;z-index:-15365" coordorigin="9936,195" coordsize="2,246">
            <v:shape style="position:absolute;left:9936;top:195;width:2;height:246" coordorigin="9936,195" coordsize="0,246" path="m9936,441l9936,195e" filled="f" stroked="t" strokeweight="4.0888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444D90"/>
          <w:spacing w:val="0"/>
          <w:w w:val="100"/>
          <w:i/>
          <w:position w:val="-4"/>
        </w:rPr>
        <w:t>'i</w:t>
      </w:r>
      <w:r>
        <w:rPr>
          <w:rFonts w:ascii="Arial" w:hAnsi="Arial" w:cs="Arial" w:eastAsia="Arial"/>
          <w:sz w:val="26"/>
          <w:szCs w:val="26"/>
          <w:color w:val="444D90"/>
          <w:spacing w:val="0"/>
          <w:w w:val="100"/>
          <w:i/>
          <w:position w:val="-4"/>
        </w:rPr>
        <w:t>)</w:t>
      </w:r>
      <w:r>
        <w:rPr>
          <w:rFonts w:ascii="Arial" w:hAnsi="Arial" w:cs="Arial" w:eastAsia="Arial"/>
          <w:sz w:val="26"/>
          <w:szCs w:val="26"/>
          <w:color w:val="444D90"/>
          <w:spacing w:val="-13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rup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-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55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3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left="2457" w:right="-69"/>
        <w:jc w:val="left"/>
        <w:tabs>
          <w:tab w:pos="952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8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B1B1B3"/>
          <w:spacing w:val="0"/>
          <w:w w:val="193"/>
          <w:position w:val="-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1B1B3"/>
          <w:spacing w:val="67"/>
          <w:w w:val="193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B1B1B3"/>
          <w:spacing w:val="0"/>
          <w:w w:val="159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B1B1B3"/>
          <w:spacing w:val="-24"/>
          <w:w w:val="100"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808280"/>
          <w:spacing w:val="0"/>
          <w:w w:val="254"/>
          <w:position w:val="-2"/>
        </w:rPr>
        <w:t>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77" w:lineRule="exact"/>
        <w:ind w:left="-4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2"/>
          <w:szCs w:val="12"/>
          <w:color w:val="424242"/>
          <w:spacing w:val="-81"/>
          <w:w w:val="171"/>
          <w:position w:val="3"/>
        </w:rPr>
        <w:t>H</w:t>
      </w:r>
      <w:r>
        <w:rPr>
          <w:rFonts w:ascii="Arial" w:hAnsi="Arial" w:cs="Arial" w:eastAsia="Arial"/>
          <w:sz w:val="15"/>
          <w:szCs w:val="15"/>
          <w:color w:val="595B5D"/>
          <w:spacing w:val="0"/>
          <w:w w:val="47"/>
          <w:position w:val="-4"/>
        </w:rPr>
        <w:t>.•.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0" w:after="0" w:line="357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959595"/>
          <w:w w:val="198"/>
          <w:position w:val="-1"/>
        </w:rPr>
        <w:t>:</w:t>
      </w:r>
      <w:r>
        <w:rPr>
          <w:rFonts w:ascii="Arial" w:hAnsi="Arial" w:cs="Arial" w:eastAsia="Arial"/>
          <w:sz w:val="12"/>
          <w:szCs w:val="12"/>
          <w:color w:val="959595"/>
          <w:spacing w:val="-21"/>
          <w:w w:val="100"/>
          <w:position w:val="-1"/>
        </w:rPr>
        <w:t> </w:t>
      </w:r>
      <w:r>
        <w:rPr>
          <w:rFonts w:ascii="Arial" w:hAnsi="Arial" w:cs="Arial" w:eastAsia="Arial"/>
          <w:sz w:val="39"/>
          <w:szCs w:val="39"/>
          <w:color w:val="B1B1B3"/>
          <w:spacing w:val="-22"/>
          <w:w w:val="109"/>
          <w:position w:val="-8"/>
        </w:rPr>
        <w:t>'</w:t>
      </w:r>
      <w:r>
        <w:rPr>
          <w:rFonts w:ascii="Arial" w:hAnsi="Arial" w:cs="Arial" w:eastAsia="Arial"/>
          <w:sz w:val="12"/>
          <w:szCs w:val="12"/>
          <w:color w:val="B1B1B3"/>
          <w:spacing w:val="-13"/>
          <w:w w:val="161"/>
          <w:position w:val="-1"/>
        </w:rPr>
        <w:t>•</w:t>
      </w:r>
      <w:r>
        <w:rPr>
          <w:rFonts w:ascii="Arial" w:hAnsi="Arial" w:cs="Arial" w:eastAsia="Arial"/>
          <w:sz w:val="39"/>
          <w:szCs w:val="39"/>
          <w:color w:val="959595"/>
          <w:spacing w:val="0"/>
          <w:w w:val="93"/>
          <w:position w:val="-8"/>
        </w:rPr>
        <w:t>"</w:t>
      </w:r>
      <w:r>
        <w:rPr>
          <w:rFonts w:ascii="Arial" w:hAnsi="Arial" w:cs="Arial" w:eastAsia="Arial"/>
          <w:sz w:val="39"/>
          <w:szCs w:val="39"/>
          <w:color w:val="959595"/>
          <w:spacing w:val="-51"/>
          <w:w w:val="100"/>
          <w:position w:val="-8"/>
        </w:rPr>
        <w:t> </w:t>
      </w:r>
      <w:r>
        <w:rPr>
          <w:rFonts w:ascii="Arial" w:hAnsi="Arial" w:cs="Arial" w:eastAsia="Arial"/>
          <w:sz w:val="12"/>
          <w:szCs w:val="12"/>
          <w:color w:val="959595"/>
          <w:spacing w:val="0"/>
          <w:w w:val="198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60"/>
          <w:cols w:num="3" w:equalWidth="0">
            <w:col w:w="9897" w:space="66"/>
            <w:col w:w="149" w:space="330"/>
            <w:col w:w="1138"/>
          </w:cols>
        </w:sectPr>
      </w:pPr>
      <w:rPr/>
    </w:p>
    <w:p>
      <w:pPr>
        <w:spacing w:before="0" w:after="0" w:line="332" w:lineRule="exact"/>
        <w:ind w:left="5353" w:right="-20"/>
        <w:jc w:val="left"/>
        <w:tabs>
          <w:tab w:pos="8380" w:val="left"/>
          <w:tab w:pos="948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pict>
          <v:group style="position:absolute;margin-left:541.767212pt;margin-top:-9.300267pt;width:.1pt;height:8.185547pt;mso-position-horizontal-relative:page;mso-position-vertical-relative:paragraph;z-index:-15367" coordorigin="10835,-186" coordsize="2,164">
            <v:shape style="position:absolute;left:10835;top:-186;width:2;height:164" coordorigin="10835,-186" coordsize="0,164" path="m10835,-22l10835,-186e" filled="f" stroked="t" strokeweight="3.481pt" strokecolor="#EDEDED">
              <v:path arrowok="t"/>
            </v:shape>
          </v:group>
          <w10:wrap type="none"/>
        </w:pict>
      </w:r>
      <w:r>
        <w:rPr/>
        <w:pict>
          <v:group style="position:absolute;margin-left:554.344238pt;margin-top:-4.355488pt;width:14.167333pt;height:40.129414pt;mso-position-horizontal-relative:page;mso-position-vertical-relative:paragraph;z-index:-15363" coordorigin="11087,-87" coordsize="283,803">
            <v:group style="position:absolute;left:11087;top:-87;width:283;height:518" coordorigin="11087,-87" coordsize="283,518">
              <v:shape style="position:absolute;left:11087;top:-87;width:283;height:518" coordorigin="11087,-87" coordsize="283,518" path="m11087,-87l11370,-87,11370,431,11087,431,11087,-87e" filled="t" fillcolor="#EDEDED" stroked="f">
                <v:path arrowok="t"/>
                <v:fill/>
              </v:shape>
            </v:group>
            <v:group style="position:absolute;left:11315;top:259;width:2;height:417" coordorigin="11315,259" coordsize="2,417">
              <v:shape style="position:absolute;left:11315;top:259;width:2;height:417" coordorigin="11315,259" coordsize="0,417" path="m11315,676l11315,259e" filled="f" stroked="t" strokeweight="3.92121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6.247864pt;margin-top:12.94735pt;width:.1pt;height:20.865968pt;mso-position-horizontal-relative:page;mso-position-vertical-relative:paragraph;z-index:-15362" coordorigin="10525,259" coordsize="2,417">
            <v:shape style="position:absolute;left:10525;top:259;width:2;height:417" coordorigin="10525,259" coordsize="0,417" path="m10525,676l10525,259e" filled="f" stroked="t" strokeweight="2.7226pt" strokecolor="#EDEDED">
              <v:path arrowok="t"/>
            </v:shape>
          </v:group>
          <w10:wrap type="none"/>
        </w:pict>
      </w:r>
      <w:r>
        <w:rPr/>
        <w:pict>
          <v:group style="position:absolute;margin-left:531.495972pt;margin-top:14.568839pt;width:9.079935pt;height:49.946951pt;mso-position-horizontal-relative:page;mso-position-vertical-relative:paragraph;z-index:-15360" coordorigin="10630,291" coordsize="182,999">
            <v:group style="position:absolute;left:10777;top:326;width:2;height:750" coordorigin="10777,326" coordsize="2,750">
              <v:shape style="position:absolute;left:10777;top:326;width:2;height:750" coordorigin="10777,326" coordsize="0,750" path="m10777,1076l10777,326e" filled="f" stroked="t" strokeweight="3.4517pt" strokecolor="#EDEDED">
                <v:path arrowok="t"/>
              </v:shape>
            </v:group>
            <v:group style="position:absolute;left:10630;top:990;width:93;height:300" coordorigin="10630,990" coordsize="93,300">
              <v:shape style="position:absolute;left:10630;top:990;width:93;height:300" coordorigin="10630,990" coordsize="93,300" path="m10630,990l10723,990,10723,1290,10630,1290,10630,990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9"/>
          <w:szCs w:val="49"/>
          <w:color w:val="959595"/>
          <w:position w:val="-20"/>
        </w:rPr>
      </w:r>
      <w:r>
        <w:rPr>
          <w:rFonts w:ascii="Times New Roman" w:hAnsi="Times New Roman" w:cs="Times New Roman" w:eastAsia="Times New Roman"/>
          <w:sz w:val="49"/>
          <w:szCs w:val="49"/>
          <w:color w:val="959595"/>
          <w:spacing w:val="-3"/>
          <w:u w:val="single" w:color="4B549C"/>
          <w:position w:val="-20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959595"/>
          <w:spacing w:val="-3"/>
          <w:u w:val="single" w:color="4B549C"/>
          <w:position w:val="-20"/>
        </w:rPr>
      </w:r>
      <w:r>
        <w:rPr>
          <w:rFonts w:ascii="Times New Roman" w:hAnsi="Times New Roman" w:cs="Times New Roman" w:eastAsia="Times New Roman"/>
          <w:sz w:val="49"/>
          <w:szCs w:val="49"/>
          <w:color w:val="959595"/>
          <w:spacing w:val="0"/>
          <w:w w:val="54"/>
          <w:u w:val="single" w:color="4B549C"/>
          <w:position w:val="-20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959595"/>
          <w:spacing w:val="0"/>
          <w:w w:val="54"/>
          <w:u w:val="single" w:color="4B549C"/>
          <w:position w:val="-20"/>
        </w:rPr>
      </w:r>
      <w:r>
        <w:rPr>
          <w:rFonts w:ascii="Times New Roman" w:hAnsi="Times New Roman" w:cs="Times New Roman" w:eastAsia="Times New Roman"/>
          <w:sz w:val="49"/>
          <w:szCs w:val="49"/>
          <w:color w:val="959595"/>
          <w:spacing w:val="-51"/>
          <w:w w:val="100"/>
          <w:u w:val="single" w:color="4B549C"/>
          <w:position w:val="-20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959595"/>
          <w:spacing w:val="-51"/>
          <w:w w:val="100"/>
          <w:u w:val="single" w:color="4B549C"/>
          <w:position w:val="-20"/>
        </w:rPr>
      </w:r>
      <w:r>
        <w:rPr>
          <w:rFonts w:ascii="Times New Roman" w:hAnsi="Times New Roman" w:cs="Times New Roman" w:eastAsia="Times New Roman"/>
          <w:sz w:val="49"/>
          <w:szCs w:val="49"/>
          <w:color w:val="959595"/>
          <w:spacing w:val="-51"/>
          <w:w w:val="100"/>
          <w:u w:val="single" w:color="4B549C"/>
          <w:position w:val="-20"/>
        </w:rPr>
      </w:r>
      <w:r>
        <w:rPr>
          <w:rFonts w:ascii="Times New Roman" w:hAnsi="Times New Roman" w:cs="Times New Roman" w:eastAsia="Times New Roman"/>
          <w:sz w:val="49"/>
          <w:szCs w:val="49"/>
          <w:color w:val="282828"/>
          <w:spacing w:val="22"/>
          <w:w w:val="30"/>
          <w:i/>
          <w:u w:val="single" w:color="4B549C"/>
          <w:position w:val="-20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282828"/>
          <w:spacing w:val="22"/>
          <w:w w:val="30"/>
          <w:i/>
          <w:u w:val="single" w:color="4B549C"/>
          <w:position w:val="-20"/>
        </w:rPr>
      </w:r>
      <w:r>
        <w:rPr>
          <w:rFonts w:ascii="Times New Roman" w:hAnsi="Times New Roman" w:cs="Times New Roman" w:eastAsia="Times New Roman"/>
          <w:sz w:val="49"/>
          <w:szCs w:val="49"/>
          <w:color w:val="282828"/>
          <w:spacing w:val="22"/>
          <w:w w:val="30"/>
          <w:i/>
          <w:u w:val="single" w:color="4B549C"/>
          <w:position w:val="-20"/>
        </w:rPr>
      </w:r>
      <w:r>
        <w:rPr>
          <w:rFonts w:ascii="Times New Roman" w:hAnsi="Times New Roman" w:cs="Times New Roman" w:eastAsia="Times New Roman"/>
          <w:sz w:val="49"/>
          <w:szCs w:val="49"/>
          <w:color w:val="444D90"/>
          <w:spacing w:val="0"/>
          <w:w w:val="59"/>
          <w:i/>
          <w:u w:val="single" w:color="4B549C"/>
          <w:position w:val="-20"/>
        </w:rPr>
        <w:t>MJ&amp;</w:t>
      </w:r>
      <w:r>
        <w:rPr>
          <w:rFonts w:ascii="Times New Roman" w:hAnsi="Times New Roman" w:cs="Times New Roman" w:eastAsia="Times New Roman"/>
          <w:sz w:val="49"/>
          <w:szCs w:val="49"/>
          <w:color w:val="444D90"/>
          <w:spacing w:val="0"/>
          <w:w w:val="59"/>
          <w:i/>
          <w:u w:val="single" w:color="4B549C"/>
          <w:position w:val="-20"/>
        </w:rPr>
      </w:r>
      <w:r>
        <w:rPr>
          <w:rFonts w:ascii="Times New Roman" w:hAnsi="Times New Roman" w:cs="Times New Roman" w:eastAsia="Times New Roman"/>
          <w:sz w:val="49"/>
          <w:szCs w:val="49"/>
          <w:color w:val="444D90"/>
          <w:spacing w:val="0"/>
          <w:w w:val="100"/>
          <w:i/>
          <w:u w:val="single" w:color="4B549C"/>
          <w:position w:val="-20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444D90"/>
          <w:spacing w:val="51"/>
          <w:w w:val="100"/>
          <w:i/>
          <w:u w:val="single" w:color="4B549C"/>
          <w:position w:val="-20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444D90"/>
          <w:spacing w:val="51"/>
          <w:w w:val="100"/>
          <w:i/>
          <w:u w:val="single" w:color="4B549C"/>
          <w:position w:val="-20"/>
        </w:rPr>
      </w:r>
      <w:r>
        <w:rPr>
          <w:rFonts w:ascii="Times New Roman" w:hAnsi="Times New Roman" w:cs="Times New Roman" w:eastAsia="Times New Roman"/>
          <w:sz w:val="49"/>
          <w:szCs w:val="49"/>
          <w:color w:val="444D90"/>
          <w:spacing w:val="51"/>
          <w:w w:val="100"/>
          <w:i/>
          <w:position w:val="-20"/>
        </w:rPr>
      </w:r>
      <w:r>
        <w:rPr>
          <w:rFonts w:ascii="Times New Roman" w:hAnsi="Times New Roman" w:cs="Times New Roman" w:eastAsia="Times New Roman"/>
          <w:sz w:val="49"/>
          <w:szCs w:val="49"/>
          <w:color w:val="444D90"/>
          <w:spacing w:val="0"/>
          <w:w w:val="100"/>
          <w:i/>
          <w:position w:val="-20"/>
        </w:rPr>
        <w:tab/>
      </w:r>
      <w:r>
        <w:rPr>
          <w:rFonts w:ascii="Times New Roman" w:hAnsi="Times New Roman" w:cs="Times New Roman" w:eastAsia="Times New Roman"/>
          <w:sz w:val="49"/>
          <w:szCs w:val="49"/>
          <w:color w:val="444D90"/>
          <w:spacing w:val="0"/>
          <w:w w:val="100"/>
          <w:i/>
          <w:position w:val="-20"/>
        </w:rPr>
      </w:r>
      <w:r>
        <w:rPr>
          <w:rFonts w:ascii="Arial" w:hAnsi="Arial" w:cs="Arial" w:eastAsia="Arial"/>
          <w:sz w:val="24"/>
          <w:szCs w:val="24"/>
          <w:color w:val="282828"/>
          <w:spacing w:val="-8"/>
          <w:w w:val="128"/>
          <w:position w:val="-4"/>
        </w:rPr>
        <w:t>B</w:t>
      </w:r>
      <w:r>
        <w:rPr>
          <w:rFonts w:ascii="Arial" w:hAnsi="Arial" w:cs="Arial" w:eastAsia="Arial"/>
          <w:sz w:val="24"/>
          <w:szCs w:val="24"/>
          <w:color w:val="282828"/>
          <w:spacing w:val="-6"/>
          <w:w w:val="151"/>
          <w:position w:val="-4"/>
        </w:rPr>
        <w:t>ü</w:t>
      </w:r>
      <w:r>
        <w:rPr>
          <w:rFonts w:ascii="Arial" w:hAnsi="Arial" w:cs="Arial" w:eastAsia="Arial"/>
          <w:sz w:val="24"/>
          <w:szCs w:val="24"/>
          <w:color w:val="282828"/>
          <w:spacing w:val="-41"/>
          <w:w w:val="150"/>
          <w:position w:val="-4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13"/>
          <w:w w:val="126"/>
          <w:position w:val="-4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0"/>
          <w:w w:val="58"/>
          <w:position w:val="-4"/>
        </w:rPr>
        <w:t>ını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-4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position w:val="-4"/>
        </w:rPr>
        <w:t>'t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position w:val="-4"/>
        </w:rPr>
      </w:r>
      <w:r>
        <w:rPr>
          <w:rFonts w:ascii="Arial" w:hAnsi="Arial" w:cs="Arial" w:eastAsia="Arial"/>
          <w:sz w:val="38"/>
          <w:szCs w:val="38"/>
          <w:color w:val="595B5D"/>
          <w:spacing w:val="0"/>
          <w:w w:val="104"/>
          <w:position w:val="-4"/>
        </w:rPr>
        <w:t>b§'iı-</w:t>
      </w:r>
      <w:r>
        <w:rPr>
          <w:rFonts w:ascii="Arial" w:hAnsi="Arial" w:cs="Arial" w:eastAsia="Arial"/>
          <w:sz w:val="38"/>
          <w:szCs w:val="38"/>
          <w:color w:val="808280"/>
          <w:spacing w:val="0"/>
          <w:w w:val="49"/>
          <w:position w:val="-4"/>
        </w:rPr>
        <w:t>·.'</w:t>
      </w:r>
      <w:r>
        <w:rPr>
          <w:rFonts w:ascii="Arial" w:hAnsi="Arial" w:cs="Arial" w:eastAsia="Arial"/>
          <w:sz w:val="38"/>
          <w:szCs w:val="38"/>
          <w:color w:val="808280"/>
          <w:spacing w:val="-16"/>
          <w:w w:val="50"/>
          <w:position w:val="-4"/>
        </w:rPr>
        <w:t>·</w:t>
      </w:r>
      <w:r>
        <w:rPr>
          <w:rFonts w:ascii="Arial" w:hAnsi="Arial" w:cs="Arial" w:eastAsia="Arial"/>
          <w:sz w:val="38"/>
          <w:szCs w:val="38"/>
          <w:color w:val="B1B1B3"/>
          <w:spacing w:val="0"/>
          <w:w w:val="37"/>
          <w:position w:val="-4"/>
        </w:rPr>
        <w:t>-</w:t>
      </w:r>
      <w:r>
        <w:rPr>
          <w:rFonts w:ascii="Arial" w:hAnsi="Arial" w:cs="Arial" w:eastAsia="Arial"/>
          <w:sz w:val="38"/>
          <w:szCs w:val="38"/>
          <w:color w:val="B1B1B3"/>
          <w:spacing w:val="-18"/>
          <w:w w:val="36"/>
          <w:position w:val="-4"/>
        </w:rPr>
        <w:t>'</w:t>
      </w:r>
      <w:r>
        <w:rPr>
          <w:rFonts w:ascii="Arial" w:hAnsi="Arial" w:cs="Arial" w:eastAsia="Arial"/>
          <w:sz w:val="38"/>
          <w:szCs w:val="38"/>
          <w:color w:val="B1B1B3"/>
          <w:spacing w:val="0"/>
          <w:w w:val="54"/>
          <w:i/>
          <w:position w:val="-4"/>
        </w:rPr>
        <w:t>)</w:t>
      </w:r>
      <w:r>
        <w:rPr>
          <w:rFonts w:ascii="Arial" w:hAnsi="Arial" w:cs="Arial" w:eastAsia="Arial"/>
          <w:sz w:val="38"/>
          <w:szCs w:val="38"/>
          <w:color w:val="B1B1B3"/>
          <w:spacing w:val="-23"/>
          <w:w w:val="100"/>
          <w:i/>
          <w:position w:val="-4"/>
        </w:rPr>
        <w:t> </w:t>
      </w:r>
      <w:r>
        <w:rPr>
          <w:rFonts w:ascii="Arial" w:hAnsi="Arial" w:cs="Arial" w:eastAsia="Arial"/>
          <w:sz w:val="38"/>
          <w:szCs w:val="38"/>
          <w:color w:val="B1B1B3"/>
          <w:spacing w:val="0"/>
          <w:w w:val="125"/>
          <w:position w:val="-4"/>
        </w:rPr>
        <w:t>.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60"/>
        </w:sectPr>
      </w:pPr>
      <w:rPr/>
    </w:p>
    <w:p>
      <w:pPr>
        <w:spacing w:before="90" w:after="0" w:line="30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559.331421pt;margin-top:9.572623pt;width:.1pt;height:8.594727pt;mso-position-horizontal-relative:page;mso-position-vertical-relative:paragraph;z-index:-15361" coordorigin="11187,191" coordsize="2,172">
            <v:shape style="position:absolute;left:11187;top:191;width:2;height:172" coordorigin="11187,191" coordsize="0,172" path="m11187,363l11187,191e" filled="f" stroked="t" strokeweight="3.77302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6D72A1"/>
          <w:spacing w:val="0"/>
          <w:w w:val="126"/>
          <w:i/>
          <w:position w:val="-12"/>
        </w:rPr>
        <w:t>·ır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right="-20"/>
        <w:jc w:val="left"/>
        <w:tabs>
          <w:tab w:pos="940" w:val="left"/>
          <w:tab w:pos="25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82828"/>
          <w:w w:val="94"/>
          <w:position w:val="-15"/>
        </w:rPr>
        <w:t>Itfai</w:t>
      </w:r>
      <w:r>
        <w:rPr>
          <w:rFonts w:ascii="Arial" w:hAnsi="Arial" w:cs="Arial" w:eastAsia="Arial"/>
          <w:sz w:val="19"/>
          <w:szCs w:val="19"/>
          <w:color w:val="282828"/>
          <w:spacing w:val="2"/>
          <w:w w:val="95"/>
          <w:position w:val="-15"/>
        </w:rPr>
        <w:t>y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95"/>
          <w:position w:val="-15"/>
        </w:rPr>
        <w:t>e</w:t>
      </w:r>
      <w:r>
        <w:rPr>
          <w:rFonts w:ascii="Arial" w:hAnsi="Arial" w:cs="Arial" w:eastAsia="Arial"/>
          <w:sz w:val="19"/>
          <w:szCs w:val="19"/>
          <w:color w:val="424242"/>
          <w:spacing w:val="-29"/>
          <w:w w:val="100"/>
          <w:position w:val="-15"/>
        </w:rPr>
        <w:t> </w:t>
      </w:r>
      <w:r>
        <w:rPr>
          <w:rFonts w:ascii="Arial" w:hAnsi="Arial" w:cs="Arial" w:eastAsia="Arial"/>
          <w:sz w:val="23"/>
          <w:szCs w:val="23"/>
          <w:color w:val="6E7072"/>
          <w:spacing w:val="0"/>
          <w:w w:val="69"/>
          <w:position w:val="-15"/>
        </w:rPr>
        <w:t>Ya'</w:t>
      </w:r>
      <w:r>
        <w:rPr>
          <w:rFonts w:ascii="Arial" w:hAnsi="Arial" w:cs="Arial" w:eastAsia="Arial"/>
          <w:sz w:val="23"/>
          <w:szCs w:val="23"/>
          <w:color w:val="6E7072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3"/>
          <w:szCs w:val="23"/>
          <w:color w:val="6E7072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31"/>
          <w:szCs w:val="31"/>
          <w:color w:val="595B5D"/>
          <w:spacing w:val="0"/>
          <w:w w:val="182"/>
          <w:position w:val="-15"/>
        </w:rPr>
        <w:t>k.ıiı</w:t>
      </w:r>
      <w:r>
        <w:rPr>
          <w:rFonts w:ascii="Times New Roman" w:hAnsi="Times New Roman" w:cs="Times New Roman" w:eastAsia="Times New Roman"/>
          <w:sz w:val="31"/>
          <w:szCs w:val="31"/>
          <w:color w:val="595B5D"/>
          <w:spacing w:val="41"/>
          <w:w w:val="182"/>
          <w:position w:val="-1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B1B1B3"/>
          <w:spacing w:val="-18"/>
          <w:w w:val="94"/>
          <w:position w:val="-15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959595"/>
          <w:spacing w:val="-44"/>
          <w:w w:val="90"/>
          <w:position w:val="-15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6D72A1"/>
          <w:spacing w:val="0"/>
          <w:w w:val="517"/>
          <w:position w:val="-15"/>
        </w:rPr>
        <w:t>]</w:t>
      </w:r>
      <w:r>
        <w:rPr>
          <w:rFonts w:ascii="Times New Roman" w:hAnsi="Times New Roman" w:cs="Times New Roman" w:eastAsia="Times New Roman"/>
          <w:sz w:val="31"/>
          <w:szCs w:val="31"/>
          <w:color w:val="6D72A1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6D72A1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31"/>
          <w:szCs w:val="31"/>
          <w:color w:val="959595"/>
          <w:spacing w:val="-61"/>
          <w:w w:val="90"/>
          <w:position w:val="-15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B1B1B3"/>
          <w:spacing w:val="11"/>
          <w:w w:val="254"/>
          <w:position w:val="-15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B1B1B3"/>
          <w:spacing w:val="0"/>
          <w:w w:val="88"/>
          <w:position w:val="-15"/>
        </w:rPr>
        <w:t>\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60"/>
          <w:cols w:num="2" w:equalWidth="0">
            <w:col w:w="6246" w:space="2333"/>
            <w:col w:w="3001"/>
          </w:cols>
        </w:sectPr>
      </w:pPr>
      <w:rPr/>
    </w:p>
    <w:p>
      <w:pPr>
        <w:spacing w:before="88" w:after="0" w:line="7" w:lineRule="exact"/>
        <w:ind w:left="366" w:right="-96"/>
        <w:jc w:val="left"/>
        <w:tabs>
          <w:tab w:pos="24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77"/>
          <w:position w:val="-35"/>
        </w:rPr>
        <w:t>"'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100"/>
          <w:position w:val="-3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100"/>
          <w:position w:val="-35"/>
        </w:rPr>
      </w:r>
      <w:r>
        <w:rPr>
          <w:rFonts w:ascii="Times New Roman" w:hAnsi="Times New Roman" w:cs="Times New Roman" w:eastAsia="Times New Roman"/>
          <w:sz w:val="27"/>
          <w:szCs w:val="27"/>
          <w:color w:val="6E7072"/>
          <w:spacing w:val="0"/>
          <w:w w:val="77"/>
          <w:position w:val="-26"/>
        </w:rPr>
        <w:t>Abd</w:t>
      </w:r>
      <w:r>
        <w:rPr>
          <w:rFonts w:ascii="Times New Roman" w:hAnsi="Times New Roman" w:cs="Times New Roman" w:eastAsia="Times New Roman"/>
          <w:sz w:val="27"/>
          <w:szCs w:val="27"/>
          <w:color w:val="6E7072"/>
          <w:spacing w:val="0"/>
          <w:w w:val="77"/>
          <w:position w:val="-26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6E7072"/>
          <w:spacing w:val="23"/>
          <w:w w:val="77"/>
          <w:position w:val="-2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0"/>
          <w:w w:val="100"/>
          <w:position w:val="-26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959595"/>
          <w:spacing w:val="6"/>
          <w:w w:val="100"/>
          <w:position w:val="-26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6E7072"/>
          <w:spacing w:val="0"/>
          <w:w w:val="100"/>
          <w:position w:val="-26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E7072"/>
          <w:spacing w:val="-88"/>
          <w:w w:val="100"/>
          <w:position w:val="-26"/>
        </w:rPr>
        <w:t>n</w:t>
      </w:r>
      <w:r>
        <w:rPr>
          <w:rFonts w:ascii="Arial" w:hAnsi="Arial" w:cs="Arial" w:eastAsia="Arial"/>
          <w:sz w:val="26"/>
          <w:szCs w:val="26"/>
          <w:color w:val="6D72A1"/>
          <w:spacing w:val="0"/>
          <w:w w:val="100"/>
          <w:position w:val="-32"/>
        </w:rPr>
        <w:t>1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97" w:after="0" w:line="2" w:lineRule="atLeast"/>
        <w:ind w:right="-81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595B5D"/>
          <w:spacing w:val="0"/>
          <w:w w:val="79"/>
        </w:rPr>
        <w:t>ÖPÇl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96" w:lineRule="exact"/>
        <w:ind w:right="-123"/>
        <w:jc w:val="left"/>
        <w:tabs>
          <w:tab w:pos="1160" w:val="left"/>
        </w:tabs>
        <w:rPr>
          <w:rFonts w:ascii="Arial" w:hAnsi="Arial" w:cs="Arial" w:eastAsia="Arial"/>
          <w:sz w:val="55"/>
          <w:szCs w:val="55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37"/>
        </w:rPr>
        <w:t>Mudah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37"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37"/>
        </w:rPr>
      </w:r>
      <w:r>
        <w:rPr>
          <w:rFonts w:ascii="Arial" w:hAnsi="Arial" w:cs="Arial" w:eastAsia="Arial"/>
          <w:sz w:val="55"/>
          <w:szCs w:val="55"/>
          <w:color w:val="444D90"/>
          <w:spacing w:val="-74"/>
          <w:w w:val="65"/>
          <w:position w:val="-37"/>
        </w:rPr>
        <w:t>,</w:t>
      </w:r>
      <w:r>
        <w:rPr>
          <w:rFonts w:ascii="Arial" w:hAnsi="Arial" w:cs="Arial" w:eastAsia="Arial"/>
          <w:sz w:val="55"/>
          <w:szCs w:val="55"/>
          <w:color w:val="808280"/>
          <w:spacing w:val="0"/>
          <w:w w:val="20"/>
          <w:position w:val="-37"/>
        </w:rPr>
        <w:t>--</w:t>
      </w:r>
      <w:r>
        <w:rPr>
          <w:rFonts w:ascii="Arial" w:hAnsi="Arial" w:cs="Arial" w:eastAsia="Arial"/>
          <w:sz w:val="55"/>
          <w:szCs w:val="55"/>
          <w:color w:val="808280"/>
          <w:spacing w:val="-111"/>
          <w:w w:val="100"/>
          <w:position w:val="-37"/>
        </w:rPr>
        <w:t> </w:t>
      </w:r>
      <w:r>
        <w:rPr>
          <w:rFonts w:ascii="Arial" w:hAnsi="Arial" w:cs="Arial" w:eastAsia="Arial"/>
          <w:sz w:val="55"/>
          <w:szCs w:val="55"/>
          <w:color w:val="424242"/>
          <w:spacing w:val="-8"/>
          <w:w w:val="25"/>
          <w:position w:val="-37"/>
        </w:rPr>
        <w:t>Ü</w:t>
      </w:r>
      <w:r>
        <w:rPr>
          <w:rFonts w:ascii="Arial" w:hAnsi="Arial" w:cs="Arial" w:eastAsia="Arial"/>
          <w:sz w:val="55"/>
          <w:szCs w:val="55"/>
          <w:color w:val="959595"/>
          <w:spacing w:val="-8"/>
          <w:w w:val="35"/>
          <w:position w:val="-37"/>
        </w:rPr>
      </w:r>
      <w:r>
        <w:rPr>
          <w:rFonts w:ascii="Arial" w:hAnsi="Arial" w:cs="Arial" w:eastAsia="Arial"/>
          <w:sz w:val="55"/>
          <w:szCs w:val="55"/>
          <w:color w:val="959595"/>
          <w:spacing w:val="0"/>
          <w:w w:val="35"/>
          <w:shadow/>
          <w:position w:val="-37"/>
        </w:rPr>
        <w:t>·</w:t>
      </w:r>
      <w:r>
        <w:rPr>
          <w:rFonts w:ascii="Arial" w:hAnsi="Arial" w:cs="Arial" w:eastAsia="Arial"/>
          <w:sz w:val="55"/>
          <w:szCs w:val="55"/>
          <w:color w:val="959595"/>
          <w:spacing w:val="0"/>
          <w:w w:val="35"/>
          <w:shadow/>
          <w:position w:val="-37"/>
        </w:rPr>
      </w:r>
      <w:r>
        <w:rPr>
          <w:rFonts w:ascii="Arial" w:hAnsi="Arial" w:cs="Arial" w:eastAsia="Arial"/>
          <w:sz w:val="55"/>
          <w:szCs w:val="55"/>
          <w:color w:val="959595"/>
          <w:spacing w:val="0"/>
          <w:w w:val="35"/>
          <w:position w:val="-37"/>
        </w:rPr>
      </w:r>
      <w:r>
        <w:rPr>
          <w:rFonts w:ascii="Arial" w:hAnsi="Arial" w:cs="Arial" w:eastAsia="Arial"/>
          <w:sz w:val="55"/>
          <w:szCs w:val="55"/>
          <w:color w:val="959595"/>
          <w:spacing w:val="-103"/>
          <w:w w:val="100"/>
          <w:position w:val="-37"/>
        </w:rPr>
        <w:t> </w:t>
      </w:r>
      <w:r>
        <w:rPr>
          <w:rFonts w:ascii="Arial" w:hAnsi="Arial" w:cs="Arial" w:eastAsia="Arial"/>
          <w:sz w:val="55"/>
          <w:szCs w:val="55"/>
          <w:color w:val="959595"/>
          <w:spacing w:val="0"/>
          <w:w w:val="73"/>
          <w:position w:val="-37"/>
        </w:rPr>
        <w:t>..</w:t>
      </w:r>
      <w:r>
        <w:rPr>
          <w:rFonts w:ascii="Arial" w:hAnsi="Arial" w:cs="Arial" w:eastAsia="Arial"/>
          <w:sz w:val="55"/>
          <w:szCs w:val="55"/>
          <w:color w:val="959595"/>
          <w:spacing w:val="-93"/>
          <w:w w:val="100"/>
          <w:position w:val="-37"/>
        </w:rPr>
        <w:t> </w:t>
      </w:r>
      <w:r>
        <w:rPr>
          <w:rFonts w:ascii="Arial" w:hAnsi="Arial" w:cs="Arial" w:eastAsia="Arial"/>
          <w:sz w:val="55"/>
          <w:szCs w:val="55"/>
          <w:color w:val="B1B1B3"/>
          <w:spacing w:val="-35"/>
          <w:w w:val="33"/>
          <w:position w:val="-37"/>
        </w:rPr>
        <w:t>'</w:t>
      </w:r>
      <w:r>
        <w:rPr>
          <w:rFonts w:ascii="Arial" w:hAnsi="Arial" w:cs="Arial" w:eastAsia="Arial"/>
          <w:sz w:val="55"/>
          <w:szCs w:val="55"/>
          <w:color w:val="B1B1B3"/>
          <w:spacing w:val="-86"/>
          <w:w w:val="43"/>
          <w:position w:val="-37"/>
        </w:rPr>
        <w:t>.</w:t>
      </w:r>
      <w:r>
        <w:rPr>
          <w:rFonts w:ascii="Arial" w:hAnsi="Arial" w:cs="Arial" w:eastAsia="Arial"/>
          <w:sz w:val="55"/>
          <w:szCs w:val="55"/>
          <w:color w:val="B1B1B3"/>
          <w:spacing w:val="-72"/>
          <w:w w:val="33"/>
          <w:position w:val="-37"/>
        </w:rPr>
        <w:t>:</w:t>
      </w:r>
      <w:r>
        <w:rPr>
          <w:rFonts w:ascii="Arial" w:hAnsi="Arial" w:cs="Arial" w:eastAsia="Arial"/>
          <w:sz w:val="55"/>
          <w:szCs w:val="55"/>
          <w:color w:val="6E7072"/>
          <w:spacing w:val="0"/>
          <w:w w:val="86"/>
          <w:position w:val="-37"/>
        </w:rPr>
        <w:t>: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51" w:lineRule="atLeast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543.08313pt;margin-top:33.553234pt;width:.1pt;height:6.650391pt;mso-position-horizontal-relative:page;mso-position-vertical-relative:paragraph;z-index:-15359" coordorigin="10862,671" coordsize="2,133">
            <v:shape style="position:absolute;left:10862;top:671;width:2;height:133" coordorigin="10862,671" coordsize="0,133" path="m10862,804l10862,671e" filled="f" stroked="t" strokeweight="2.3977pt" strokecolor="#EDEDED">
              <v:path arrowok="t"/>
            </v:shape>
          </v:group>
          <w10:wrap type="none"/>
        </w:pict>
      </w:r>
      <w:r>
        <w:rPr/>
        <w:pict>
          <v:group style="position:absolute;margin-left:555.266113pt;margin-top:33.472668pt;width:.1pt;height:6.730957pt;mso-position-horizontal-relative:page;mso-position-vertical-relative:paragraph;z-index:-15358" coordorigin="11105,669" coordsize="2,135">
            <v:shape style="position:absolute;left:11105;top:669;width:2;height:135" coordorigin="11105,669" coordsize="0,135" path="m11105,804l11105,669e" filled="f" stroked="t" strokeweight="2.312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829712pt;margin-top:28.281954pt;width:.991482pt;height:28.5pt;mso-position-horizontal-relative:page;mso-position-vertical-relative:paragraph;z-index:-15351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959595"/>
                      <w:spacing w:val="-165"/>
                      <w:w w:val="8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752228pt;margin-top:30.221352pt;width:31.859243pt;height:10.5pt;mso-position-horizontal-relative:page;mso-position-vertical-relative:paragraph;z-index:-15350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82828"/>
                      <w:spacing w:val="0"/>
                      <w:w w:val="100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82828"/>
                      <w:spacing w:val="22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82828"/>
                      <w:spacing w:val="0"/>
                      <w:w w:val="126"/>
                      <w:i/>
                    </w:rPr>
                    <w:t>D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82828"/>
                      <w:spacing w:val="-17"/>
                      <w:w w:val="126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82828"/>
                      <w:spacing w:val="0"/>
                      <w:w w:val="146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82828"/>
                      <w:spacing w:val="-23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24242"/>
                      <w:spacing w:val="0"/>
                      <w:w w:val="98"/>
                      <w:i/>
                    </w:rPr>
                    <w:t>:J'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595B5D"/>
                      <w:spacing w:val="0"/>
                      <w:w w:val="28"/>
                      <w:i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9"/>
          <w:szCs w:val="59"/>
          <w:color w:val="6E7072"/>
          <w:spacing w:val="-344"/>
          <w:w w:val="134"/>
          <w:i/>
          <w:position w:val="-32"/>
        </w:rPr>
        <w:t>9</w:t>
      </w:r>
      <w:r>
        <w:rPr>
          <w:rFonts w:ascii="Times New Roman" w:hAnsi="Times New Roman" w:cs="Times New Roman" w:eastAsia="Times New Roman"/>
          <w:sz w:val="32"/>
          <w:szCs w:val="32"/>
          <w:color w:val="959595"/>
          <w:spacing w:val="-40"/>
          <w:w w:val="73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595B5D"/>
          <w:spacing w:val="-4"/>
          <w:w w:val="6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0"/>
          <w:w w:val="93"/>
          <w:i/>
          <w:position w:val="0"/>
        </w:rPr>
        <w:t>}</w:t>
      </w:r>
      <w:r>
        <w:rPr>
          <w:rFonts w:ascii="Times New Roman" w:hAnsi="Times New Roman" w:cs="Times New Roman" w:eastAsia="Times New Roman"/>
          <w:sz w:val="32"/>
          <w:szCs w:val="32"/>
          <w:color w:val="595B5D"/>
          <w:spacing w:val="0"/>
          <w:w w:val="29"/>
          <w:i/>
          <w:position w:val="0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595B5D"/>
          <w:spacing w:val="0"/>
          <w:w w:val="28"/>
          <w:i/>
          <w:position w:val="0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595B5D"/>
          <w:spacing w:val="6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59595"/>
          <w:spacing w:val="0"/>
          <w:w w:val="69"/>
          <w:i/>
          <w:position w:val="0"/>
        </w:rPr>
        <w:t>}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60"/>
          <w:cols w:num="4" w:equalWidth="0">
            <w:col w:w="3437" w:space="566"/>
            <w:col w:w="480" w:space="3885"/>
            <w:col w:w="2036" w:space="234"/>
            <w:col w:w="942"/>
          </w:cols>
        </w:sectPr>
      </w:pPr>
      <w:rPr/>
    </w:p>
    <w:p>
      <w:pPr>
        <w:spacing w:before="0" w:after="0" w:line="351" w:lineRule="atLeast"/>
        <w:ind w:left="327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71"/>
        </w:rPr>
        <w:t>:ı: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302" w:lineRule="atLeast"/>
        <w:ind w:right="-75"/>
        <w:jc w:val="left"/>
        <w:tabs>
          <w:tab w:pos="1680" w:val="left"/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595B5D"/>
          <w:spacing w:val="0"/>
          <w:w w:val="81"/>
        </w:rPr>
        <w:t>Itfaiy</w:t>
      </w:r>
      <w:r>
        <w:rPr>
          <w:rFonts w:ascii="Arial" w:hAnsi="Arial" w:cs="Arial" w:eastAsia="Arial"/>
          <w:sz w:val="23"/>
          <w:szCs w:val="23"/>
          <w:color w:val="595B5D"/>
          <w:spacing w:val="0"/>
          <w:w w:val="81"/>
        </w:rPr>
        <w:t>e</w:t>
      </w:r>
      <w:r>
        <w:rPr>
          <w:rFonts w:ascii="Arial" w:hAnsi="Arial" w:cs="Arial" w:eastAsia="Arial"/>
          <w:sz w:val="23"/>
          <w:szCs w:val="23"/>
          <w:color w:val="595B5D"/>
          <w:spacing w:val="-13"/>
          <w:w w:val="81"/>
        </w:rPr>
        <w:t> </w:t>
      </w:r>
      <w:r>
        <w:rPr>
          <w:rFonts w:ascii="Arial" w:hAnsi="Arial" w:cs="Arial" w:eastAsia="Arial"/>
          <w:sz w:val="23"/>
          <w:szCs w:val="23"/>
          <w:color w:val="595B5D"/>
          <w:spacing w:val="0"/>
          <w:w w:val="81"/>
        </w:rPr>
        <w:t>M</w:t>
      </w:r>
      <w:r>
        <w:rPr>
          <w:rFonts w:ascii="Arial" w:hAnsi="Arial" w:cs="Arial" w:eastAsia="Arial"/>
          <w:sz w:val="23"/>
          <w:szCs w:val="23"/>
          <w:color w:val="595B5D"/>
          <w:spacing w:val="-1"/>
          <w:w w:val="81"/>
        </w:rPr>
        <w:t>a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81"/>
        </w:rPr>
        <w:t>r</w:t>
      </w:r>
      <w:r>
        <w:rPr>
          <w:rFonts w:ascii="Arial" w:hAnsi="Arial" w:cs="Arial" w:eastAsia="Arial"/>
          <w:sz w:val="23"/>
          <w:szCs w:val="23"/>
          <w:color w:val="424242"/>
          <w:spacing w:val="-49"/>
          <w:w w:val="81"/>
        </w:rPr>
        <w:t> 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595B5D"/>
          <w:spacing w:val="0"/>
          <w:w w:val="73"/>
        </w:rPr>
        <w:t>A</w:t>
      </w:r>
      <w:r>
        <w:rPr>
          <w:rFonts w:ascii="Arial" w:hAnsi="Arial" w:cs="Arial" w:eastAsia="Arial"/>
          <w:sz w:val="23"/>
          <w:szCs w:val="23"/>
          <w:color w:val="424242"/>
          <w:spacing w:val="2"/>
          <w:w w:val="80"/>
        </w:rPr>
        <w:t>m</w:t>
      </w:r>
      <w:r>
        <w:rPr>
          <w:rFonts w:ascii="Arial" w:hAnsi="Arial" w:cs="Arial" w:eastAsia="Arial"/>
          <w:sz w:val="20"/>
          <w:szCs w:val="20"/>
          <w:color w:val="282828"/>
          <w:spacing w:val="-15"/>
          <w:w w:val="109"/>
        </w:rPr>
        <w:t>i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96"/>
        </w:rPr>
        <w:t>·</w:t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95959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1"/>
        </w:rPr>
        <w:t>ÖzhanAKSÜT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62" w:lineRule="atLeast"/>
        <w:ind w:right="-20"/>
        <w:jc w:val="left"/>
        <w:tabs>
          <w:tab w:pos="1320" w:val="left"/>
          <w:tab w:pos="1920" w:val="left"/>
          <w:tab w:pos="240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424242"/>
          <w:spacing w:val="0"/>
          <w:w w:val="100"/>
        </w:rPr>
        <w:t>..</w:t>
      </w:r>
      <w:r>
        <w:rPr>
          <w:rFonts w:ascii="Arial" w:hAnsi="Arial" w:cs="Arial" w:eastAsia="Arial"/>
          <w:sz w:val="13"/>
          <w:szCs w:val="13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424242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595B5D"/>
          <w:spacing w:val="0"/>
          <w:w w:val="69"/>
        </w:rPr>
        <w:t>•</w:t>
      </w:r>
      <w:r>
        <w:rPr>
          <w:rFonts w:ascii="Arial" w:hAnsi="Arial" w:cs="Arial" w:eastAsia="Arial"/>
          <w:sz w:val="13"/>
          <w:szCs w:val="13"/>
          <w:color w:val="595B5D"/>
          <w:spacing w:val="5"/>
          <w:w w:val="69"/>
        </w:rPr>
        <w:t> </w:t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69"/>
        </w:rPr>
        <w:t>•</w:t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959595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808280"/>
          <w:spacing w:val="0"/>
          <w:w w:val="69"/>
        </w:rPr>
        <w:t>•</w:t>
      </w:r>
      <w:r>
        <w:rPr>
          <w:rFonts w:ascii="Arial" w:hAnsi="Arial" w:cs="Arial" w:eastAsia="Arial"/>
          <w:sz w:val="13"/>
          <w:szCs w:val="13"/>
          <w:color w:val="808280"/>
          <w:spacing w:val="-23"/>
          <w:w w:val="69"/>
        </w:rPr>
        <w:t> </w:t>
      </w:r>
      <w:r>
        <w:rPr>
          <w:rFonts w:ascii="Arial" w:hAnsi="Arial" w:cs="Arial" w:eastAsia="Arial"/>
          <w:sz w:val="13"/>
          <w:szCs w:val="13"/>
          <w:color w:val="808280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808280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1B1B3"/>
          <w:spacing w:val="8"/>
          <w:w w:val="100"/>
          <w:i/>
        </w:rPr>
        <w:t>l</w:t>
      </w:r>
      <w:r>
        <w:rPr>
          <w:rFonts w:ascii="Arial" w:hAnsi="Arial" w:cs="Arial" w:eastAsia="Arial"/>
          <w:sz w:val="13"/>
          <w:szCs w:val="13"/>
          <w:color w:val="B1B1B3"/>
          <w:spacing w:val="0"/>
          <w:w w:val="100"/>
          <w:i/>
        </w:rPr>
        <w:t>:t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160"/>
          <w:cols w:num="3" w:equalWidth="0">
            <w:col w:w="495" w:space="1948"/>
            <w:col w:w="3886" w:space="2193"/>
            <w:col w:w="3058"/>
          </w:cols>
        </w:sectPr>
      </w:pPr>
      <w:rPr/>
    </w:p>
    <w:p>
      <w:pPr>
        <w:spacing w:before="0" w:after="0" w:line="33" w:lineRule="atLeast"/>
        <w:ind w:left="5229" w:right="-20"/>
        <w:jc w:val="left"/>
        <w:tabs>
          <w:tab w:pos="9540" w:val="left"/>
          <w:tab w:pos="104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3.880821pt;margin-top:24.572571pt;width:566.959722pt;height:766.883855pt;mso-position-horizontal-relative:page;mso-position-vertical-relative:page;z-index:-15372" coordorigin="278,491" coordsize="11339,15338">
            <v:group style="position:absolute;left:292;top:506;width:8515;height:2" coordorigin="292,506" coordsize="8515,2">
              <v:shape style="position:absolute;left:292;top:506;width:8515;height:2" coordorigin="292,506" coordsize="8515,0" path="m292,506l8807,506e" filled="f" stroked="t" strokeweight=".478649pt" strokecolor="#4F4F4F">
                <v:path arrowok="t"/>
              </v:shape>
            </v:group>
            <v:group style="position:absolute;left:1594;top:508;width:771;height:2" coordorigin="1594,508" coordsize="771,2">
              <v:shape style="position:absolute;left:1594;top:508;width:771;height:2" coordorigin="1594,508" coordsize="771,0" path="m1594,508l2365,508e" filled="f" stroked="t" strokeweight=".478649pt" strokecolor="#2B2B2B">
                <v:path arrowok="t"/>
              </v:shape>
            </v:group>
            <v:group style="position:absolute;left:2333;top:503;width:2;height:1534" coordorigin="2333,503" coordsize="2,1534">
              <v:shape style="position:absolute;left:2333;top:503;width:2;height:1534" coordorigin="2333,503" coordsize="0,1534" path="m2333,2038l2333,503e" filled="f" stroked="t" strokeweight=".717973pt" strokecolor="#3B3B3B">
                <v:path arrowok="t"/>
              </v:shape>
            </v:group>
            <v:group style="position:absolute;left:2240;top:518;width:6567;height:2" coordorigin="2240,518" coordsize="6567,2">
              <v:shape style="position:absolute;left:2240;top:518;width:6567;height:2" coordorigin="2240,518" coordsize="6567,0" path="m2240,518l8807,518e" filled="f" stroked="t" strokeweight=".957298pt" strokecolor="#4F4F4F">
                <v:path arrowok="t"/>
              </v:shape>
            </v:group>
            <v:group style="position:absolute;left:7706;top:523;width:1450;height:2" coordorigin="7706,523" coordsize="1450,2">
              <v:shape style="position:absolute;left:7706;top:523;width:1450;height:2" coordorigin="7706,523" coordsize="1450,0" path="m7706,523l9157,523e" filled="f" stroked="t" strokeweight=".717973pt" strokecolor="#383838">
                <v:path arrowok="t"/>
              </v:shape>
            </v:group>
            <v:group style="position:absolute;left:9121;top:518;width:2;height:542" coordorigin="9121,518" coordsize="2,542">
              <v:shape style="position:absolute;left:9121;top:518;width:2;height:542" coordorigin="9121,518" coordsize="0,542" path="m9121,1060l9121,518e" filled="f" stroked="t" strokeweight=".717973pt" strokecolor="#3B3B3B">
                <v:path arrowok="t"/>
              </v:shape>
            </v:group>
            <v:group style="position:absolute;left:9080;top:523;width:613;height:2" coordorigin="9080,523" coordsize="613,2">
              <v:shape style="position:absolute;left:9080;top:523;width:613;height:2" coordorigin="9080,523" coordsize="613,0" path="m9080,523l9693,523e" filled="f" stroked="t" strokeweight=".478649pt" strokecolor="#1C1C1C">
                <v:path arrowok="t"/>
              </v:shape>
            </v:group>
            <v:group style="position:absolute;left:9635;top:525;width:1900;height:2" coordorigin="9635,525" coordsize="1900,2">
              <v:shape style="position:absolute;left:9635;top:525;width:1900;height:2" coordorigin="9635,525" coordsize="1900,0" path="m9635,525l11535,525e" filled="f" stroked="t" strokeweight=".478649pt" strokecolor="#343434">
                <v:path arrowok="t"/>
              </v:shape>
            </v:group>
            <v:group style="position:absolute;left:11538;top:513;width:2;height:3471" coordorigin="11538,513" coordsize="2,3471">
              <v:shape style="position:absolute;left:11538;top:513;width:2;height:3471" coordorigin="11538,513" coordsize="0,3471" path="m11538,3984l11538,513e" filled="f" stroked="t" strokeweight=".957298pt" strokecolor="#4B4B4B">
                <v:path arrowok="t"/>
              </v:shape>
            </v:group>
            <v:group style="position:absolute;left:9125;top:1002;width:2;height:1040" coordorigin="9125,1002" coordsize="2,1040">
              <v:shape style="position:absolute;left:9125;top:1002;width:2;height:1040" coordorigin="9125,1002" coordsize="0,1040" path="m9125,2042l9125,1002e" filled="f" stroked="t" strokeweight=".957298pt" strokecolor="#545454">
                <v:path arrowok="t"/>
              </v:shape>
            </v:group>
            <v:group style="position:absolute;left:297;top:1002;width:2;height:230" coordorigin="297,1002" coordsize="2,230">
              <v:shape style="position:absolute;left:297;top:1002;width:2;height:230" coordorigin="297,1002" coordsize="0,230" path="m297,1232l297,1002e" filled="f" stroked="t" strokeweight=".478649pt" strokecolor="#545454">
                <v:path arrowok="t"/>
              </v:shape>
            </v:group>
            <v:group style="position:absolute;left:302;top:499;width:2;height:8175" coordorigin="302,499" coordsize="2,8175">
              <v:shape style="position:absolute;left:302;top:499;width:2;height:8175" coordorigin="302,499" coordsize="0,8175" path="m302,8673l302,499e" filled="f" stroked="t" strokeweight=".717973pt" strokecolor="#4B4B4B">
                <v:path arrowok="t"/>
              </v:shape>
            </v:group>
            <v:group style="position:absolute;left:287;top:2018;width:445;height:2" coordorigin="287,2018" coordsize="445,2">
              <v:shape style="position:absolute;left:287;top:2018;width:445;height:2" coordorigin="287,2018" coordsize="445,0" path="m287,2018l732,2018e" filled="f" stroked="t" strokeweight=".478649pt" strokecolor="#282828">
                <v:path arrowok="t"/>
              </v:shape>
            </v:group>
            <v:group style="position:absolute;left:675;top:2026;width:2676;height:2" coordorigin="675,2026" coordsize="2676,2">
              <v:shape style="position:absolute;left:675;top:2026;width:2676;height:2" coordorigin="675,2026" coordsize="2676,0" path="m675,2026l3351,2026e" filled="f" stroked="t" strokeweight=".957298pt" strokecolor="#545454">
                <v:path arrowok="t"/>
              </v:shape>
            </v:group>
            <v:group style="position:absolute;left:3260;top:2030;width:1134;height:2" coordorigin="3260,2030" coordsize="1134,2">
              <v:shape style="position:absolute;left:3260;top:2030;width:1134;height:2" coordorigin="3260,2030" coordsize="1134,0" path="m3260,2030l4394,2030e" filled="f" stroked="t" strokeweight="1.196622pt" strokecolor="#676767">
                <v:path arrowok="t"/>
              </v:shape>
            </v:group>
            <v:group style="position:absolute;left:4145;top:2030;width:7400;height:2" coordorigin="4145,2030" coordsize="7400,2">
              <v:shape style="position:absolute;left:4145;top:2030;width:7400;height:2" coordorigin="4145,2030" coordsize="7400,0" path="m4145,2030l11545,2030e" filled="f" stroked="t" strokeweight=".957298pt" strokecolor="#444444">
                <v:path arrowok="t"/>
              </v:shape>
            </v:group>
            <v:group style="position:absolute;left:287;top:2270;width:11258;height:2" coordorigin="287,2270" coordsize="11258,2">
              <v:shape style="position:absolute;left:287;top:2270;width:11258;height:2" coordorigin="287,2270" coordsize="11258,0" path="m287,2270l11545,2270e" filled="f" stroked="t" strokeweight=".957298pt" strokecolor="#4B4B4B">
                <v:path arrowok="t"/>
              </v:shape>
            </v:group>
            <v:group style="position:absolute;left:297;top:2510;width:11248;height:2" coordorigin="297,2510" coordsize="11248,2">
              <v:shape style="position:absolute;left:297;top:2510;width:11248;height:2" coordorigin="297,2510" coordsize="11248,0" path="m297,2510l11545,2510e" filled="f" stroked="t" strokeweight=".957298pt" strokecolor="#4B4B4B">
                <v:path arrowok="t"/>
              </v:shape>
            </v:group>
            <v:group style="position:absolute;left:306;top:2268;width:2;height:240" coordorigin="306,2268" coordsize="2,240">
              <v:shape style="position:absolute;left:306;top:2268;width:2;height:240" coordorigin="306,2268" coordsize="0,240" path="m306,2508l306,2268e" filled="f" stroked="t" strokeweight=".957298pt" strokecolor="#2F2F2F">
                <v:path arrowok="t"/>
              </v:shape>
            </v:group>
            <v:group style="position:absolute;left:297;top:2752;width:11248;height:2" coordorigin="297,2752" coordsize="11248,2">
              <v:shape style="position:absolute;left:297;top:2752;width:11248;height:2" coordorigin="297,2752" coordsize="11248,0" path="m297,2752l11545,2752e" filled="f" stroked="t" strokeweight=".957298pt" strokecolor="#4F4F4F">
                <v:path arrowok="t"/>
              </v:shape>
            </v:group>
            <v:group style="position:absolute;left:302;top:2460;width:2;height:316" coordorigin="302,2460" coordsize="2,316">
              <v:shape style="position:absolute;left:302;top:2460;width:2;height:316" coordorigin="302,2460" coordsize="0,316" path="m302,2776l302,2460e" filled="f" stroked="t" strokeweight=".478649pt" strokecolor="#1C1C1C">
                <v:path arrowok="t"/>
              </v:shape>
            </v:group>
            <v:group style="position:absolute;left:292;top:2987;width:7855;height:2" coordorigin="292,2987" coordsize="7855,2">
              <v:shape style="position:absolute;left:292;top:2987;width:7855;height:2" coordorigin="292,2987" coordsize="7855,0" path="m292,2987l8147,2987e" filled="f" stroked="t" strokeweight=".717973pt" strokecolor="#5B5B5B">
                <v:path arrowok="t"/>
              </v:shape>
            </v:group>
            <v:group style="position:absolute;left:302;top:2699;width:2;height:316" coordorigin="302,2699" coordsize="2,316">
              <v:shape style="position:absolute;left:302;top:2699;width:2;height:316" coordorigin="302,2699" coordsize="0,316" path="m302,3016l302,2699e" filled="f" stroked="t" strokeweight=".478649pt" strokecolor="#343434">
                <v:path arrowok="t"/>
              </v:shape>
            </v:group>
            <v:group style="position:absolute;left:3475;top:2997;width:5672;height:2" coordorigin="3475,2997" coordsize="5672,2">
              <v:shape style="position:absolute;left:3475;top:2997;width:5672;height:2" coordorigin="3475,2997" coordsize="5672,0" path="m3475,2997l9147,2997e" filled="f" stroked="t" strokeweight=".717973pt" strokecolor="#5B5B5B">
                <v:path arrowok="t"/>
              </v:shape>
            </v:group>
            <v:group style="position:absolute;left:9090;top:2997;width:1058;height:2" coordorigin="9090,2997" coordsize="1058,2">
              <v:shape style="position:absolute;left:9090;top:2997;width:1058;height:2" coordorigin="9090,2997" coordsize="1058,0" path="m9090,2997l10147,2997e" filled="f" stroked="t" strokeweight=".478649pt" strokecolor="#343434">
                <v:path arrowok="t"/>
              </v:shape>
            </v:group>
            <v:group style="position:absolute;left:9985;top:2994;width:1560;height:2" coordorigin="9985,2994" coordsize="1560,2">
              <v:shape style="position:absolute;left:9985;top:2994;width:1560;height:2" coordorigin="9985,2994" coordsize="1560,0" path="m9985,2994l11545,2994e" filled="f" stroked="t" strokeweight=".957298pt" strokecolor="#606060">
                <v:path arrowok="t"/>
              </v:shape>
            </v:group>
            <v:group style="position:absolute;left:292;top:3229;width:6687;height:2" coordorigin="292,3229" coordsize="6687,2">
              <v:shape style="position:absolute;left:292;top:3229;width:6687;height:2" coordorigin="292,3229" coordsize="6687,0" path="m292,3229l6979,3229e" filled="f" stroked="t" strokeweight=".957298pt" strokecolor="#606060">
                <v:path arrowok="t"/>
              </v:shape>
            </v:group>
            <v:group style="position:absolute;left:6146;top:3236;width:3001;height:2" coordorigin="6146,3236" coordsize="3001,2">
              <v:shape style="position:absolute;left:6146;top:3236;width:3001;height:2" coordorigin="6146,3236" coordsize="3001,0" path="m6146,3236l9147,3236e" filled="f" stroked="t" strokeweight=".957298pt" strokecolor="#545454">
                <v:path arrowok="t"/>
              </v:shape>
            </v:group>
            <v:group style="position:absolute;left:9090;top:3236;width:1058;height:2" coordorigin="9090,3236" coordsize="1058,2">
              <v:shape style="position:absolute;left:9090;top:3236;width:1058;height:2" coordorigin="9090,3236" coordsize="1058,0" path="m9090,3236l10147,3236e" filled="f" stroked="t" strokeweight=".478649pt" strokecolor="#282828">
                <v:path arrowok="t"/>
              </v:shape>
            </v:group>
            <v:group style="position:absolute;left:10090;top:3236;width:1455;height:2" coordorigin="10090,3236" coordsize="1455,2">
              <v:shape style="position:absolute;left:10090;top:3236;width:1455;height:2" coordorigin="10090,3236" coordsize="1455,0" path="m10090,3236l11545,3236e" filled="f" stroked="t" strokeweight=".717973pt" strokecolor="#575757">
                <v:path arrowok="t"/>
              </v:shape>
            </v:group>
            <v:group style="position:absolute;left:11540;top:2939;width:2;height:748" coordorigin="11540,2939" coordsize="2,748">
              <v:shape style="position:absolute;left:11540;top:2939;width:2;height:748" coordorigin="11540,2939" coordsize="0,748" path="m11540,3687l11540,2939e" filled="f" stroked="t" strokeweight=".717973pt" strokecolor="#3F3F3F">
                <v:path arrowok="t"/>
              </v:shape>
            </v:group>
            <v:group style="position:absolute;left:6960;top:3227;width:2;height:748" coordorigin="6960,3227" coordsize="2,748">
              <v:shape style="position:absolute;left:6960;top:3227;width:2;height:748" coordorigin="6960,3227" coordsize="0,748" path="m6960,3975l6960,3227e" filled="f" stroked="t" strokeweight=".957298pt" strokecolor="#444444">
                <v:path arrowok="t"/>
              </v:shape>
            </v:group>
            <v:group style="position:absolute;left:3841;top:3222;width:2;height:758" coordorigin="3841,3222" coordsize="2,758">
              <v:shape style="position:absolute;left:3841;top:3222;width:2;height:758" coordorigin="3841,3222" coordsize="0,758" path="m3841,3979l3841,3222e" filled="f" stroked="t" strokeweight=".717973pt" strokecolor="#3F3F3F">
                <v:path arrowok="t"/>
              </v:shape>
            </v:group>
            <v:group style="position:absolute;left:3834;top:3656;width:2427;height:2" coordorigin="3834,3656" coordsize="2427,2">
              <v:shape style="position:absolute;left:3834;top:3656;width:2427;height:2" coordorigin="3834,3656" coordsize="2427,0" path="m3834,3656l6261,3656e" filled="f" stroked="t" strokeweight=".478649pt" strokecolor="#545454">
                <v:path arrowok="t"/>
              </v:shape>
            </v:group>
            <v:group style="position:absolute;left:6203;top:3656;width:766;height:2" coordorigin="6203,3656" coordsize="766,2">
              <v:shape style="position:absolute;left:6203;top:3656;width:766;height:2" coordorigin="6203,3656" coordsize="766,0" path="m6203,3656l6969,3656e" filled="f" stroked="t" strokeweight=".717973pt" strokecolor="#A3A3A3">
                <v:path arrowok="t"/>
              </v:shape>
            </v:group>
            <v:group style="position:absolute;left:292;top:3967;width:6696;height:2" coordorigin="292,3967" coordsize="6696,2">
              <v:shape style="position:absolute;left:292;top:3967;width:6696;height:2" coordorigin="292,3967" coordsize="6696,0" path="m292,3967l6988,3967e" filled="f" stroked="t" strokeweight="1.196622pt" strokecolor="#4F4F4F">
                <v:path arrowok="t"/>
              </v:shape>
            </v:group>
            <v:group style="position:absolute;left:6912;top:3970;width:4643;height:2" coordorigin="6912,3970" coordsize="4643,2">
              <v:shape style="position:absolute;left:6912;top:3970;width:4643;height:2" coordorigin="6912,3970" coordsize="4643,0" path="m6912,3970l11555,3970e" filled="f" stroked="t" strokeweight=".717973pt" strokecolor="#444444">
                <v:path arrowok="t"/>
              </v:shape>
            </v:group>
            <v:group style="position:absolute;left:292;top:4255;width:11253;height:2" coordorigin="292,4255" coordsize="11253,2">
              <v:shape style="position:absolute;left:292;top:4255;width:11253;height:2" coordorigin="292,4255" coordsize="11253,0" path="m292,4255l11545,4255e" filled="f" stroked="t" strokeweight=".957298pt" strokecolor="#4F4F4F">
                <v:path arrowok="t"/>
              </v:shape>
            </v:group>
            <v:group style="position:absolute;left:297;top:3917;width:2;height:6060" coordorigin="297,3917" coordsize="2,6060">
              <v:shape style="position:absolute;left:297;top:3917;width:2;height:6060" coordorigin="297,3917" coordsize="0,6060" path="m297,9977l297,3917e" filled="f" stroked="t" strokeweight=".478649pt" strokecolor="#3F3F3F">
                <v:path arrowok="t"/>
              </v:shape>
            </v:group>
            <v:group style="position:absolute;left:2348;top:3955;width:2;height:5475" coordorigin="2348,3955" coordsize="2,5475">
              <v:shape style="position:absolute;left:2348;top:3955;width:2;height:5475" coordorigin="2348,3955" coordsize="0,5475" path="m2348,9431l2348,3955e" filled="f" stroked="t" strokeweight=".957298pt" strokecolor="#4B4B4B">
                <v:path arrowok="t"/>
              </v:shape>
            </v:group>
            <v:group style="position:absolute;left:2331;top:4502;width:6816;height:2" coordorigin="2331,4502" coordsize="6816,2">
              <v:shape style="position:absolute;left:2331;top:4502;width:6816;height:2" coordorigin="2331,4502" coordsize="6816,0" path="m2331,4502l9147,4502e" filled="f" stroked="t" strokeweight=".717973pt" strokecolor="#3F3F3F">
                <v:path arrowok="t"/>
              </v:shape>
            </v:group>
            <v:group style="position:absolute;left:9090;top:4502;width:1058;height:2" coordorigin="9090,4502" coordsize="1058,2">
              <v:shape style="position:absolute;left:9090;top:4502;width:1058;height:2" coordorigin="9090,4502" coordsize="1058,0" path="m9090,4502l10147,4502e" filled="f" stroked="t" strokeweight=".478649pt" strokecolor="#0F0F0F">
                <v:path arrowok="t"/>
              </v:shape>
            </v:group>
            <v:group style="position:absolute;left:10090;top:4500;width:1460;height:2" coordorigin="10090,4500" coordsize="1460,2">
              <v:shape style="position:absolute;left:10090;top:4500;width:1460;height:2" coordorigin="10090,4500" coordsize="1460,0" path="m10090,4500l11550,4500e" filled="f" stroked="t" strokeweight=".957298pt" strokecolor="#4F4F4F">
                <v:path arrowok="t"/>
              </v:shape>
            </v:group>
            <v:group style="position:absolute;left:11540;top:4243;width:2;height:1841" coordorigin="11540,4243" coordsize="2,1841">
              <v:shape style="position:absolute;left:11540;top:4243;width:2;height:1841" coordorigin="11540,4243" coordsize="0,1841" path="m11540,6084l11540,4243e" filled="f" stroked="t" strokeweight=".957298pt" strokecolor="#484848">
                <v:path arrowok="t"/>
              </v:shape>
            </v:group>
            <v:group style="position:absolute;left:4911;top:4497;width:2;height:2177" coordorigin="4911,4497" coordsize="2,2177">
              <v:shape style="position:absolute;left:4911;top:4497;width:2;height:2177" coordorigin="4911,4497" coordsize="0,2177" path="m4911,6674l4911,4497e" filled="f" stroked="t" strokeweight=".957298pt" strokecolor="#4B4B4B">
                <v:path arrowok="t"/>
              </v:shape>
            </v:group>
            <v:group style="position:absolute;left:4901;top:4989;width:2628;height:2" coordorigin="4901,4989" coordsize="2628,2">
              <v:shape style="position:absolute;left:4901;top:4989;width:2628;height:2" coordorigin="4901,4989" coordsize="2628,0" path="m4901,4989l7529,4989e" filled="f" stroked="t" strokeweight=".957298pt" strokecolor="#575757">
                <v:path arrowok="t"/>
              </v:shape>
            </v:group>
            <v:group style="position:absolute;left:7735;top:4483;width:2;height:259" coordorigin="7735,4483" coordsize="2,259">
              <v:shape style="position:absolute;left:7735;top:4483;width:2;height:259" coordorigin="7735,4483" coordsize="0,259" path="m7735,4742l7735,4483e" filled="f" stroked="t" strokeweight=".239324pt" strokecolor="#3B3B3B">
                <v:path arrowok="t"/>
              </v:shape>
            </v:group>
            <v:group style="position:absolute;left:7366;top:4991;width:402;height:2" coordorigin="7366,4991" coordsize="402,2">
              <v:shape style="position:absolute;left:7366;top:4991;width:402;height:2" coordorigin="7366,4991" coordsize="402,0" path="m7366,4991l7768,4991e" filled="f" stroked="t" strokeweight=".717973pt" strokecolor="#383838">
                <v:path arrowok="t"/>
              </v:shape>
            </v:group>
            <v:group style="position:absolute;left:7735;top:4742;width:2;height:240" coordorigin="7735,4742" coordsize="2,240">
              <v:shape style="position:absolute;left:7735;top:4742;width:2;height:240" coordorigin="7735,4742" coordsize="0,240" path="m7735,4982l7735,4742e" filled="f" stroked="t" strokeweight=".239324pt" strokecolor="#1F1F1F">
                <v:path arrowok="t"/>
              </v:shape>
            </v:group>
            <v:group style="position:absolute;left:7706;top:4984;width:3844;height:2" coordorigin="7706,4984" coordsize="3844,2">
              <v:shape style="position:absolute;left:7706;top:4984;width:3844;height:2" coordorigin="7706,4984" coordsize="3844,0" path="m7706,4984l11550,4984e" filled="f" stroked="t" strokeweight=".957298pt" strokecolor="#4B4B4B">
                <v:path arrowok="t"/>
              </v:shape>
            </v:group>
            <v:group style="position:absolute;left:4901;top:5228;width:6648;height:2" coordorigin="4901,5228" coordsize="6648,2">
              <v:shape style="position:absolute;left:4901;top:5228;width:6648;height:2" coordorigin="4901,5228" coordsize="6648,0" path="m4901,5228l11550,5228e" filled="f" stroked="t" strokeweight=".957298pt" strokecolor="#4F4F4F">
                <v:path arrowok="t"/>
              </v:shape>
            </v:group>
            <v:group style="position:absolute;left:4906;top:5468;width:6644;height:2" coordorigin="4906,5468" coordsize="6644,2">
              <v:shape style="position:absolute;left:4906;top:5468;width:6644;height:2" coordorigin="4906,5468" coordsize="6644,0" path="m4906,5468l11550,5468e" filled="f" stroked="t" strokeweight=".957298pt" strokecolor="#4F4F4F">
                <v:path arrowok="t"/>
              </v:shape>
            </v:group>
            <v:group style="position:absolute;left:11545;top:4243;width:2;height:2205" coordorigin="11545,4243" coordsize="2,2205">
              <v:shape style="position:absolute;left:11545;top:4243;width:2;height:2205" coordorigin="11545,4243" coordsize="0,2205" path="m11545,6449l11545,4243e" filled="f" stroked="t" strokeweight=".717973pt" strokecolor="#3B3B3B">
                <v:path arrowok="t"/>
              </v:shape>
            </v:group>
            <v:group style="position:absolute;left:2336;top:5710;width:1867;height:2" coordorigin="2336,5710" coordsize="1867,2">
              <v:shape style="position:absolute;left:2336;top:5710;width:1867;height:2" coordorigin="2336,5710" coordsize="1867,0" path="m2336,5710l4203,5710e" filled="f" stroked="t" strokeweight=".717973pt" strokecolor="#4F4F4F">
                <v:path arrowok="t"/>
              </v:shape>
            </v:group>
            <v:group style="position:absolute;left:4145;top:5710;width:785;height:2" coordorigin="4145,5710" coordsize="785,2">
              <v:shape style="position:absolute;left:4145;top:5710;width:785;height:2" coordorigin="4145,5710" coordsize="785,0" path="m4145,5710l4930,5710e" filled="f" stroked="t" strokeweight=".478649pt" strokecolor="#2B2B2B">
                <v:path arrowok="t"/>
              </v:shape>
            </v:group>
            <v:group style="position:absolute;left:4911;top:4497;width:2;height:2177" coordorigin="4911,4497" coordsize="2,2177">
              <v:shape style="position:absolute;left:4911;top:4497;width:2;height:2177" coordorigin="4911,4497" coordsize="0,2177" path="m4911,6674l4911,4497e" filled="f" stroked="t" strokeweight=".717973pt" strokecolor="#444444">
                <v:path arrowok="t"/>
              </v:shape>
            </v:group>
            <v:group style="position:absolute;left:4868;top:5708;width:6682;height:2" coordorigin="4868,5708" coordsize="6682,2">
              <v:shape style="position:absolute;left:4868;top:5708;width:6682;height:2" coordorigin="4868,5708" coordsize="6682,0" path="m4868,5708l11550,5708e" filled="f" stroked="t" strokeweight=".957298pt" strokecolor="#4F4F4F">
                <v:path arrowok="t"/>
              </v:shape>
            </v:group>
            <v:group style="position:absolute;left:292;top:5948;width:3566;height:2" coordorigin="292,5948" coordsize="3566,2">
              <v:shape style="position:absolute;left:292;top:5948;width:3566;height:2" coordorigin="292,5948" coordsize="3566,0" path="m292,5948l3858,5948e" filled="f" stroked="t" strokeweight=".957298pt" strokecolor="#4F4F4F">
                <v:path arrowok="t"/>
              </v:shape>
            </v:group>
            <v:group style="position:absolute;left:3800;top:5950;width:402;height:2" coordorigin="3800,5950" coordsize="402,2">
              <v:shape style="position:absolute;left:3800;top:5950;width:402;height:2" coordorigin="3800,5950" coordsize="402,0" path="m3800,5950l4203,5950e" filled="f" stroked="t" strokeweight=".478649pt" strokecolor="#343434">
                <v:path arrowok="t"/>
              </v:shape>
            </v:group>
            <v:group style="position:absolute;left:4145;top:5950;width:790;height:2" coordorigin="4145,5950" coordsize="790,2">
              <v:shape style="position:absolute;left:4145;top:5950;width:790;height:2" coordorigin="4145,5950" coordsize="790,0" path="m4145,5950l4935,5950e" filled="f" stroked="t" strokeweight=".478649pt" strokecolor="#1F1F1F">
                <v:path arrowok="t"/>
              </v:shape>
            </v:group>
            <v:group style="position:absolute;left:4858;top:5950;width:2905;height:2" coordorigin="4858,5950" coordsize="2905,2">
              <v:shape style="position:absolute;left:4858;top:5950;width:2905;height:2" coordorigin="4858,5950" coordsize="2905,0" path="m4858,5950l7764,5950e" filled="f" stroked="t" strokeweight=".717973pt" strokecolor="#3B3B3B">
                <v:path arrowok="t"/>
              </v:shape>
            </v:group>
            <v:group style="position:absolute;left:7706;top:5952;width:1685;height:2" coordorigin="7706,5952" coordsize="1685,2">
              <v:shape style="position:absolute;left:7706;top:5952;width:1685;height:2" coordorigin="7706,5952" coordsize="1685,0" path="m7706,5952l9391,5952e" filled="f" stroked="t" strokeweight=".957298pt" strokecolor="#575757">
                <v:path arrowok="t"/>
              </v:shape>
            </v:group>
            <v:group style="position:absolute;left:9090;top:5948;width:460;height:2" coordorigin="9090,5948" coordsize="460,2">
              <v:shape style="position:absolute;left:9090;top:5948;width:460;height:2" coordorigin="9090,5948" coordsize="460,0" path="m9090,5948l9549,5948e" filled="f" stroked="t" strokeweight=".717973pt" strokecolor="#343434">
                <v:path arrowok="t"/>
              </v:shape>
            </v:group>
            <v:group style="position:absolute;left:9492;top:5950;width:201;height:2" coordorigin="9492,5950" coordsize="201,2">
              <v:shape style="position:absolute;left:9492;top:5950;width:201;height:2" coordorigin="9492,5950" coordsize="201,0" path="m9492,5950l9693,5950e" filled="f" stroked="t" strokeweight=".478649pt" strokecolor="#131313">
                <v:path arrowok="t"/>
              </v:shape>
            </v:group>
            <v:group style="position:absolute;left:9635;top:5945;width:512;height:2" coordorigin="9635,5945" coordsize="512,2">
              <v:shape style="position:absolute;left:9635;top:5945;width:512;height:2" coordorigin="9635,5945" coordsize="512,0" path="m9635,5945l10147,5945e" filled="f" stroked="t" strokeweight=".957298pt" strokecolor="#3F3F3F">
                <v:path arrowok="t"/>
              </v:shape>
            </v:group>
            <v:group style="position:absolute;left:9745;top:5948;width:1805;height:2" coordorigin="9745,5948" coordsize="1805,2">
              <v:shape style="position:absolute;left:9745;top:5948;width:1805;height:2" coordorigin="9745,5948" coordsize="1805,0" path="m9745,5948l11550,5948e" filled="f" stroked="t" strokeweight=".957298pt" strokecolor="#545454">
                <v:path arrowok="t"/>
              </v:shape>
            </v:group>
            <v:group style="position:absolute;left:7735;top:5950;width:2;height:278" coordorigin="7735,5950" coordsize="2,278">
              <v:shape style="position:absolute;left:7735;top:5950;width:2;height:278" coordorigin="7735,5950" coordsize="0,278" path="m7735,6228l7735,5950e" filled="f" stroked="t" strokeweight=".239324pt" strokecolor="#444444">
                <v:path arrowok="t"/>
              </v:shape>
            </v:group>
            <v:group style="position:absolute;left:2336;top:6422;width:3925;height:2" coordorigin="2336,6422" coordsize="3925,2">
              <v:shape style="position:absolute;left:2336;top:6422;width:3925;height:2" coordorigin="2336,6422" coordsize="3925,0" path="m2336,6422l6261,6422e" filled="f" stroked="t" strokeweight=".957298pt" strokecolor="#575757">
                <v:path arrowok="t"/>
              </v:shape>
            </v:group>
            <v:group style="position:absolute;left:6203;top:6425;width:1221;height:2" coordorigin="6203,6425" coordsize="1221,2">
              <v:shape style="position:absolute;left:6203;top:6425;width:1221;height:2" coordorigin="6203,6425" coordsize="1221,0" path="m6203,6425l7424,6425e" filled="f" stroked="t" strokeweight=".478649pt" strokecolor="#1C1C1C">
                <v:path arrowok="t"/>
              </v:shape>
            </v:group>
            <v:group style="position:absolute;left:7299;top:6420;width:469;height:2" coordorigin="7299,6420" coordsize="469,2">
              <v:shape style="position:absolute;left:7299;top:6420;width:469;height:2" coordorigin="7299,6420" coordsize="469,0" path="m7299,6420l7768,6420e" filled="f" stroked="t" strokeweight=".717973pt" strokecolor="#3B3B3B">
                <v:path arrowok="t"/>
              </v:shape>
            </v:group>
            <v:group style="position:absolute;left:7735;top:6228;width:2;height:192" coordorigin="7735,6228" coordsize="2,192">
              <v:shape style="position:absolute;left:7735;top:6228;width:2;height:192" coordorigin="7735,6228" coordsize="0,192" path="m7735,6420l7735,6228e" filled="f" stroked="t" strokeweight=".239324pt" strokecolor="#5B5B5B">
                <v:path arrowok="t"/>
              </v:shape>
            </v:group>
            <v:group style="position:absolute;left:7606;top:6422;width:1943;height:2" coordorigin="7606,6422" coordsize="1943,2">
              <v:shape style="position:absolute;left:7606;top:6422;width:1943;height:2" coordorigin="7606,6422" coordsize="1943,0" path="m7606,6422l9549,6422e" filled="f" stroked="t" strokeweight=".957298pt" strokecolor="#4F4F4F">
                <v:path arrowok="t"/>
              </v:shape>
            </v:group>
            <v:group style="position:absolute;left:9492;top:6420;width:656;height:2" coordorigin="9492,6420" coordsize="656,2">
              <v:shape style="position:absolute;left:9492;top:6420;width:656;height:2" coordorigin="9492,6420" coordsize="656,0" path="m9492,6420l10147,6420e" filled="f" stroked="t" strokeweight=".478649pt" strokecolor="#0F0F0F">
                <v:path arrowok="t"/>
              </v:shape>
            </v:group>
            <v:group style="position:absolute;left:10090;top:6420;width:1460;height:2" coordorigin="10090,6420" coordsize="1460,2">
              <v:shape style="position:absolute;left:10090;top:6420;width:1460;height:2" coordorigin="10090,6420" coordsize="1460,0" path="m10090,6420l11550,6420e" filled="f" stroked="t" strokeweight=".717973pt" strokecolor="#3F3F3F">
                <v:path arrowok="t"/>
              </v:shape>
            </v:group>
            <v:group style="position:absolute;left:7735;top:6401;width:2;height:264" coordorigin="7735,6401" coordsize="2,264">
              <v:shape style="position:absolute;left:7735;top:6401;width:2;height:264" coordorigin="7735,6401" coordsize="0,264" path="m7735,6664l7735,6401e" filled="f" stroked="t" strokeweight=".239324pt" strokecolor="#3F3F3F">
                <v:path arrowok="t"/>
              </v:shape>
            </v:group>
            <v:group style="position:absolute;left:2336;top:6664;width:9214;height:2" coordorigin="2336,6664" coordsize="9214,2">
              <v:shape style="position:absolute;left:2336;top:6664;width:9214;height:2" coordorigin="2336,6664" coordsize="9214,0" path="m2336,6664l11550,6664e" filled="f" stroked="t" strokeweight=".957298pt" strokecolor="#4F4F4F">
                <v:path arrowok="t"/>
              </v:shape>
            </v:group>
            <v:group style="position:absolute;left:11547;top:6290;width:2;height:1597" coordorigin="11547,6290" coordsize="2,1597">
              <v:shape style="position:absolute;left:11547;top:6290;width:2;height:1597" coordorigin="11547,6290" coordsize="0,1597" path="m11547,7887l11547,6290e" filled="f" stroked="t" strokeweight=".957298pt" strokecolor="#606060">
                <v:path arrowok="t"/>
              </v:shape>
            </v:group>
            <v:group style="position:absolute;left:297;top:6907;width:4629;height:2" coordorigin="297,6907" coordsize="4629,2">
              <v:shape style="position:absolute;left:297;top:6907;width:4629;height:2" coordorigin="297,6907" coordsize="4629,0" path="m297,6907l4925,6907e" filled="f" stroked="t" strokeweight=".957298pt" strokecolor="#545454">
                <v:path arrowok="t"/>
              </v:shape>
            </v:group>
            <v:group style="position:absolute;left:4868;top:6909;width:694;height:2" coordorigin="4868,6909" coordsize="694,2">
              <v:shape style="position:absolute;left:4868;top:6909;width:694;height:2" coordorigin="4868,6909" coordsize="694,0" path="m4868,6909l5562,6909e" filled="f" stroked="t" strokeweight=".478649pt" strokecolor="#1F1F1F">
                <v:path arrowok="t"/>
              </v:shape>
            </v:group>
            <v:group style="position:absolute;left:5504;top:6909;width:756;height:2" coordorigin="5504,6909" coordsize="756,2">
              <v:shape style="position:absolute;left:5504;top:6909;width:756;height:2" coordorigin="5504,6909" coordsize="756,0" path="m5504,6909l6261,6909e" filled="f" stroked="t" strokeweight=".478649pt" strokecolor="#3F3F3F">
                <v:path arrowok="t"/>
              </v:shape>
            </v:group>
            <v:group style="position:absolute;left:6069;top:6907;width:5481;height:2" coordorigin="6069,6907" coordsize="5481,2">
              <v:shape style="position:absolute;left:6069;top:6907;width:5481;height:2" coordorigin="6069,6907" coordsize="5481,0" path="m6069,6907l11550,6907e" filled="f" stroked="t" strokeweight=".957298pt" strokecolor="#484848">
                <v:path arrowok="t"/>
              </v:shape>
            </v:group>
            <v:group style="position:absolute;left:297;top:7379;width:4629;height:2" coordorigin="297,7379" coordsize="4629,2">
              <v:shape style="position:absolute;left:297;top:7379;width:4629;height:2" coordorigin="297,7379" coordsize="4629,0" path="m297,7379l4925,7379e" filled="f" stroked="t" strokeweight=".957298pt" strokecolor="#545454">
                <v:path arrowok="t"/>
              </v:shape>
            </v:group>
            <v:group style="position:absolute;left:4868;top:7379;width:694;height:2" coordorigin="4868,7379" coordsize="694,2">
              <v:shape style="position:absolute;left:4868;top:7379;width:694;height:2" coordorigin="4868,7379" coordsize="694,0" path="m4868,7379l5562,7379e" filled="f" stroked="t" strokeweight=".478649pt" strokecolor="#2B2B2B">
                <v:path arrowok="t"/>
              </v:shape>
            </v:group>
            <v:group style="position:absolute;left:5504;top:7379;width:4045;height:2" coordorigin="5504,7379" coordsize="4045,2">
              <v:shape style="position:absolute;left:5504;top:7379;width:4045;height:2" coordorigin="5504,7379" coordsize="4045,0" path="m5504,7379l9549,7379e" filled="f" stroked="t" strokeweight=".957298pt" strokecolor="#484848">
                <v:path arrowok="t"/>
              </v:shape>
            </v:group>
            <v:group style="position:absolute;left:9492;top:7379;width:201;height:2" coordorigin="9492,7379" coordsize="201,2">
              <v:shape style="position:absolute;left:9492;top:7379;width:201;height:2" coordorigin="9492,7379" coordsize="201,0" path="m9492,7379l9693,7379e" filled="f" stroked="t" strokeweight=".478649pt" strokecolor="#282828">
                <v:path arrowok="t"/>
              </v:shape>
            </v:group>
            <v:group style="position:absolute;left:9635;top:7374;width:512;height:2" coordorigin="9635,7374" coordsize="512,2">
              <v:shape style="position:absolute;left:9635;top:7374;width:512;height:2" coordorigin="9635,7374" coordsize="512,0" path="m9635,7374l10147,7374e" filled="f" stroked="t" strokeweight=".717973pt" strokecolor="#3B3B3B">
                <v:path arrowok="t"/>
              </v:shape>
            </v:group>
            <v:group style="position:absolute;left:9803;top:7374;width:1747;height:2" coordorigin="9803,7374" coordsize="1747,2">
              <v:shape style="position:absolute;left:9803;top:7374;width:1747;height:2" coordorigin="9803,7374" coordsize="1747,0" path="m9803,7374l11550,7374e" filled="f" stroked="t" strokeweight=".957298pt" strokecolor="#545454">
                <v:path arrowok="t"/>
              </v:shape>
            </v:group>
            <v:group style="position:absolute;left:4916;top:7374;width:2;height:738" coordorigin="4916,7374" coordsize="2,738">
              <v:shape style="position:absolute;left:4916;top:7374;width:2;height:738" coordorigin="4916,7374" coordsize="0,738" path="m4916,8112l4916,7374e" filled="f" stroked="t" strokeweight=".717973pt" strokecolor="#2F2F2F">
                <v:path arrowok="t"/>
              </v:shape>
            </v:group>
            <v:group style="position:absolute;left:4911;top:7616;width:6639;height:2" coordorigin="4911,7616" coordsize="6639,2">
              <v:shape style="position:absolute;left:4911;top:7616;width:6639;height:2" coordorigin="4911,7616" coordsize="6639,0" path="m4911,7616l11550,7616e" filled="f" stroked="t" strokeweight=".957298pt" strokecolor="#4B4B4B">
                <v:path arrowok="t"/>
              </v:shape>
            </v:group>
            <v:group style="position:absolute;left:4921;top:7590;width:2;height:288" coordorigin="4921,7590" coordsize="2,288">
              <v:shape style="position:absolute;left:4921;top:7590;width:2;height:288" coordorigin="4921,7590" coordsize="0,288" path="m4921,7877l4921,7590e" filled="f" stroked="t" strokeweight=".717973pt" strokecolor="#383838">
                <v:path arrowok="t"/>
              </v:shape>
            </v:group>
            <v:group style="position:absolute;left:4911;top:7861;width:4681;height:2" coordorigin="4911,7861" coordsize="4681,2">
              <v:shape style="position:absolute;left:4911;top:7861;width:4681;height:2" coordorigin="4911,7861" coordsize="4681,0" path="m4911,7861l9592,7861e" filled="f" stroked="t" strokeweight=".957298pt" strokecolor="#4F4F4F">
                <v:path arrowok="t"/>
              </v:shape>
            </v:group>
            <v:group style="position:absolute;left:9492;top:7858;width:201;height:2" coordorigin="9492,7858" coordsize="201,2">
              <v:shape style="position:absolute;left:9492;top:7858;width:201;height:2" coordorigin="9492,7858" coordsize="201,0" path="m9492,7858l9693,7858e" filled="f" stroked="t" strokeweight=".478649pt" strokecolor="#2B2B2B">
                <v:path arrowok="t"/>
              </v:shape>
            </v:group>
            <v:group style="position:absolute;left:9635;top:7856;width:1915;height:2" coordorigin="9635,7856" coordsize="1915,2">
              <v:shape style="position:absolute;left:9635;top:7856;width:1915;height:2" coordorigin="9635,7856" coordsize="1915,0" path="m9635,7856l11550,7856e" filled="f" stroked="t" strokeweight=".957298pt" strokecolor="#545454">
                <v:path arrowok="t"/>
              </v:shape>
            </v:group>
            <v:group style="position:absolute;left:297;top:8194;width:407;height:2" coordorigin="297,8194" coordsize="407,2">
              <v:shape style="position:absolute;left:297;top:8194;width:407;height:2" coordorigin="297,8194" coordsize="407,0" path="m297,8194l704,8194e" filled="f" stroked="t" strokeweight=".239324pt" strokecolor="#5B5B5B">
                <v:path arrowok="t"/>
              </v:shape>
            </v:group>
            <v:group style="position:absolute;left:704;top:8194;width:1632;height:2" coordorigin="704,8194" coordsize="1632,2">
              <v:shape style="position:absolute;left:704;top:8194;width:1632;height:2" coordorigin="704,8194" coordsize="1632,0" path="m704,8194l2336,8194e" filled="f" stroked="t" strokeweight=".239324pt" strokecolor="#000000">
                <v:path arrowok="t"/>
              </v:shape>
            </v:group>
            <v:group style="position:absolute;left:2317;top:8194;width:469;height:2" coordorigin="2317,8194" coordsize="469,2">
              <v:shape style="position:absolute;left:2317;top:8194;width:469;height:2" coordorigin="2317,8194" coordsize="469,0" path="m2317,8194l2786,8194e" filled="f" stroked="t" strokeweight=".239324pt" strokecolor="#444444">
                <v:path arrowok="t"/>
              </v:shape>
            </v:group>
            <v:group style="position:absolute;left:2786;top:8194;width:8735;height:2" coordorigin="2786,8194" coordsize="8735,2">
              <v:shape style="position:absolute;left:2786;top:8194;width:8735;height:2" coordorigin="2786,8194" coordsize="8735,0" path="m2786,8194l11521,8194e" filled="f" stroked="t" strokeweight=".239324pt" strokecolor="#000000">
                <v:path arrowok="t"/>
              </v:shape>
            </v:group>
            <v:group style="position:absolute;left:4921;top:7820;width:2;height:292" coordorigin="4921,7820" coordsize="2,292">
              <v:shape style="position:absolute;left:4921;top:7820;width:2;height:292" coordorigin="4921,7820" coordsize="0,292" path="m4921,8112l4921,7820e" filled="f" stroked="t" strokeweight=".957298pt" strokecolor="#4B4B4B">
                <v:path arrowok="t"/>
              </v:shape>
            </v:group>
            <v:group style="position:absolute;left:11516;top:7839;width:2;height:360" coordorigin="11516,7839" coordsize="2,360">
              <v:shape style="position:absolute;left:11516;top:7839;width:2;height:360" coordorigin="11516,7839" coordsize="0,360" path="m11516,8199l11516,7839e" filled="f" stroked="t" strokeweight=".239324pt" strokecolor="#575757">
                <v:path arrowok="t"/>
              </v:shape>
            </v:group>
            <v:group style="position:absolute;left:306;top:8165;width:2;height:503" coordorigin="306,8165" coordsize="2,503">
              <v:shape style="position:absolute;left:306;top:8165;width:2;height:503" coordorigin="306,8165" coordsize="0,503" path="m306,8669l306,8165e" filled="f" stroked="t" strokeweight=".957298pt" strokecolor="#606060">
                <v:path arrowok="t"/>
              </v:shape>
            </v:group>
            <v:group style="position:absolute;left:11516;top:8194;width:2;height:403" coordorigin="11516,8194" coordsize="2,403">
              <v:shape style="position:absolute;left:11516;top:8194;width:2;height:403" coordorigin="11516,8194" coordsize="0,403" path="m11516,8597l11516,8194e" filled="f" stroked="t" strokeweight=".239324pt" strokecolor="#000000">
                <v:path arrowok="t"/>
              </v:shape>
            </v:group>
            <v:group style="position:absolute;left:302;top:8915;width:4025;height:2" coordorigin="302,8915" coordsize="4025,2">
              <v:shape style="position:absolute;left:302;top:8915;width:4025;height:2" coordorigin="302,8915" coordsize="4025,0" path="m302,8915l4327,8915e" filled="f" stroked="t" strokeweight=".957298pt" strokecolor="#575757">
                <v:path arrowok="t"/>
              </v:shape>
            </v:group>
            <v:group style="position:absolute;left:314;top:6827;width:2;height:8208" coordorigin="314,6827" coordsize="2,8208">
              <v:shape style="position:absolute;left:314;top:6827;width:2;height:8208" coordorigin="314,6827" coordsize="0,8208" path="m314,15036l314,6827e" filled="f" stroked="t" strokeweight=".717973pt" strokecolor="#4B4B4B">
                <v:path arrowok="t"/>
              </v:shape>
            </v:group>
            <v:group style="position:absolute;left:4145;top:8913;width:780;height:2" coordorigin="4145,8913" coordsize="780,2">
              <v:shape style="position:absolute;left:4145;top:8913;width:780;height:2" coordorigin="4145,8913" coordsize="780,0" path="m4145,8913l4925,8913e" filled="f" stroked="t" strokeweight=".478649pt" strokecolor="#2F2F2F">
                <v:path arrowok="t"/>
              </v:shape>
            </v:group>
            <v:group style="position:absolute;left:4868;top:8913;width:694;height:2" coordorigin="4868,8913" coordsize="694,2">
              <v:shape style="position:absolute;left:4868;top:8913;width:694;height:2" coordorigin="4868,8913" coordsize="694,0" path="m4868,8913l5562,8913e" filled="f" stroked="t" strokeweight=".478649pt" strokecolor="#1C1C1C">
                <v:path arrowok="t"/>
              </v:shape>
            </v:group>
            <v:group style="position:absolute;left:5504;top:8911;width:756;height:2" coordorigin="5504,8911" coordsize="756,2">
              <v:shape style="position:absolute;left:5504;top:8911;width:756;height:2" coordorigin="5504,8911" coordsize="756,0" path="m5504,8911l6261,8911e" filled="f" stroked="t" strokeweight=".957298pt" strokecolor="#606060">
                <v:path arrowok="t"/>
              </v:shape>
            </v:group>
            <v:group style="position:absolute;left:7706;top:8911;width:1441;height:2" coordorigin="7706,8911" coordsize="1441,2">
              <v:shape style="position:absolute;left:7706;top:8911;width:1441;height:2" coordorigin="7706,8911" coordsize="1441,0" path="m7706,8911l9147,8911e" filled="f" stroked="t" strokeweight=".717973pt" strokecolor="#444444">
                <v:path arrowok="t"/>
              </v:shape>
            </v:group>
            <v:group style="position:absolute;left:5758;top:8908;width:5792;height:2" coordorigin="5758,8908" coordsize="5792,2">
              <v:shape style="position:absolute;left:5758;top:8908;width:5792;height:2" coordorigin="5758,8908" coordsize="5792,0" path="m5758,8908l11550,8908e" filled="f" stroked="t" strokeweight=".957298pt" strokecolor="#4B4B4B">
                <v:path arrowok="t"/>
              </v:shape>
            </v:group>
            <v:group style="position:absolute;left:11516;top:8597;width:2;height:571" coordorigin="11516,8597" coordsize="2,571">
              <v:shape style="position:absolute;left:11516;top:8597;width:2;height:571" coordorigin="11516,8597" coordsize="0,571" path="m11516,9167l11516,8597e" filled="f" stroked="t" strokeweight=".239324pt" strokecolor="#484848">
                <v:path arrowok="t"/>
              </v:shape>
            </v:group>
            <v:group style="position:absolute;left:11516;top:9167;width:2;height:235" coordorigin="11516,9167" coordsize="2,235">
              <v:shape style="position:absolute;left:11516;top:9167;width:2;height:235" coordorigin="11516,9167" coordsize="0,235" path="m11516,9402l11516,9167e" filled="f" stroked="t" strokeweight=".239324pt" strokecolor="#000000">
                <v:path arrowok="t"/>
              </v:shape>
            </v:group>
            <v:group style="position:absolute;left:302;top:9795;width:431;height:2" coordorigin="302,9795" coordsize="431,2">
              <v:shape style="position:absolute;left:302;top:9795;width:431;height:2" coordorigin="302,9795" coordsize="431,0" path="m302,9795l732,9795e" filled="f" stroked="t" strokeweight=".478649pt" strokecolor="#383838">
                <v:path arrowok="t"/>
              </v:shape>
            </v:group>
            <v:group style="position:absolute;left:2355;top:9373;width:2;height:777" coordorigin="2355,9373" coordsize="2,777">
              <v:shape style="position:absolute;left:2355;top:9373;width:2;height:777" coordorigin="2355,9373" coordsize="0,777" path="m2355,10150l2355,9373e" filled="f" stroked="t" strokeweight=".717973pt" strokecolor="#282828">
                <v:path arrowok="t"/>
              </v:shape>
            </v:group>
            <v:group style="position:absolute;left:675;top:9793;width:10875;height:2" coordorigin="675,9793" coordsize="10875,2">
              <v:shape style="position:absolute;left:675;top:9793;width:10875;height:2" coordorigin="675,9793" coordsize="10875,0" path="m675,9793l11550,9793e" filled="f" stroked="t" strokeweight=".717973pt" strokecolor="#4B4B4B">
                <v:path arrowok="t"/>
              </v:shape>
            </v:group>
            <v:group style="position:absolute;left:11516;top:9402;width:2;height:2090" coordorigin="11516,9402" coordsize="2,2090">
              <v:shape style="position:absolute;left:11516;top:9402;width:2;height:2090" coordorigin="11516,9402" coordsize="0,2090" path="m11516,11492l11516,9402e" filled="f" stroked="t" strokeweight=".239324pt" strokecolor="#545454">
                <v:path arrowok="t"/>
              </v:shape>
            </v:group>
            <v:group style="position:absolute;left:311;top:10133;width:1340;height:2" coordorigin="311,10133" coordsize="1340,2">
              <v:shape style="position:absolute;left:311;top:10133;width:1340;height:2" coordorigin="311,10133" coordsize="1340,0" path="m311,10133l1651,10133e" filled="f" stroked="t" strokeweight=".717973pt" strokecolor="#4B4B4B">
                <v:path arrowok="t"/>
              </v:shape>
            </v:group>
            <v:group style="position:absolute;left:1594;top:10136;width:766;height:2" coordorigin="1594,10136" coordsize="766,2">
              <v:shape style="position:absolute;left:1594;top:10136;width:766;height:2" coordorigin="1594,10136" coordsize="766,0" path="m1594,10136l2360,10136e" filled="f" stroked="t" strokeweight=".478649pt" strokecolor="#232323">
                <v:path arrowok="t"/>
              </v:shape>
            </v:group>
            <v:group style="position:absolute;left:2298;top:10136;width:1225;height:2" coordorigin="2298,10136" coordsize="1225,2">
              <v:shape style="position:absolute;left:2298;top:10136;width:1225;height:2" coordorigin="2298,10136" coordsize="1225,0" path="m2298,10136l3523,10136e" filled="f" stroked="t" strokeweight=".478649pt" strokecolor="#3F3F3F">
                <v:path arrowok="t"/>
              </v:shape>
            </v:group>
            <v:group style="position:absolute;left:3389;top:10133;width:2173;height:2" coordorigin="3389,10133" coordsize="2173,2">
              <v:shape style="position:absolute;left:3389;top:10133;width:2173;height:2" coordorigin="3389,10133" coordsize="2173,0" path="m3389,10133l5562,10133e" filled="f" stroked="t" strokeweight=".957298pt" strokecolor="#646464">
                <v:path arrowok="t"/>
              </v:shape>
            </v:group>
            <v:group style="position:absolute;left:5504;top:10131;width:756;height:2" coordorigin="5504,10131" coordsize="756,2">
              <v:shape style="position:absolute;left:5504;top:10131;width:756;height:2" coordorigin="5504,10131" coordsize="756,0" path="m5504,10131l6261,10131e" filled="f" stroked="t" strokeweight=".478649pt" strokecolor="#4B4B4B">
                <v:path arrowok="t"/>
              </v:shape>
            </v:group>
            <v:group style="position:absolute;left:6127;top:10126;width:5423;height:2" coordorigin="6127,10126" coordsize="5423,2">
              <v:shape style="position:absolute;left:6127;top:10126;width:5423;height:2" coordorigin="6127,10126" coordsize="5423,0" path="m6127,10126l11550,10126e" filled="f" stroked="t" strokeweight=".957298pt" strokecolor="#575757">
                <v:path arrowok="t"/>
              </v:shape>
            </v:group>
            <v:group style="position:absolute;left:311;top:10380;width:3078;height:2" coordorigin="311,10380" coordsize="3078,2">
              <v:shape style="position:absolute;left:311;top:10380;width:3078;height:2" coordorigin="311,10380" coordsize="3078,0" path="m311,10380l3389,10380e" filled="f" stroked="t" strokeweight=".957298pt" strokecolor="#545454">
                <v:path arrowok="t"/>
              </v:shape>
            </v:group>
            <v:group style="position:absolute;left:2355;top:10006;width:2;height:1328" coordorigin="2355,10006" coordsize="2,1328">
              <v:shape style="position:absolute;left:2355;top:10006;width:2;height:1328" coordorigin="2355,10006" coordsize="0,1328" path="m2355,11334l2355,10006e" filled="f" stroked="t" strokeweight=".957298pt" strokecolor="#3F3F3F">
                <v:path arrowok="t"/>
              </v:shape>
            </v:group>
            <v:group style="position:absolute;left:3260;top:10373;width:8290;height:2" coordorigin="3260,10373" coordsize="8290,2">
              <v:shape style="position:absolute;left:3260;top:10373;width:8290;height:2" coordorigin="3260,10373" coordsize="8290,0" path="m3260,10373l11550,10373e" filled="f" stroked="t" strokeweight=".957298pt" strokecolor="#4F4F4F">
                <v:path arrowok="t"/>
              </v:shape>
            </v:group>
            <v:group style="position:absolute;left:311;top:10862;width:1340;height:2" coordorigin="311,10862" coordsize="1340,2">
              <v:shape style="position:absolute;left:311;top:10862;width:1340;height:2" coordorigin="311,10862" coordsize="1340,0" path="m311,10862l1651,10862e" filled="f" stroked="t" strokeweight=".717973pt" strokecolor="#3B3B3B">
                <v:path arrowok="t"/>
              </v:shape>
            </v:group>
            <v:group style="position:absolute;left:1594;top:10860;width:2264;height:2" coordorigin="1594,10860" coordsize="2264,2">
              <v:shape style="position:absolute;left:1594;top:10860;width:2264;height:2" coordorigin="1594,10860" coordsize="2264,0" path="m1594,10860l3858,10860e" filled="f" stroked="t" strokeweight=".957298pt" strokecolor="#545454">
                <v:path arrowok="t"/>
              </v:shape>
            </v:group>
            <v:group style="position:absolute;left:3800;top:10860;width:1125;height:2" coordorigin="3800,10860" coordsize="1125,2">
              <v:shape style="position:absolute;left:3800;top:10860;width:1125;height:2" coordorigin="3800,10860" coordsize="1125,0" path="m3800,10860l4925,10860e" filled="f" stroked="t" strokeweight=".478649pt" strokecolor="#383838">
                <v:path arrowok="t"/>
              </v:shape>
            </v:group>
            <v:group style="position:absolute;left:4868;top:10857;width:2044;height:2" coordorigin="4868,10857" coordsize="2044,2">
              <v:shape style="position:absolute;left:4868;top:10857;width:2044;height:2" coordorigin="4868,10857" coordsize="2044,0" path="m4868,10857l6912,10857e" filled="f" stroked="t" strokeweight=".957298pt" strokecolor="#646464">
                <v:path arrowok="t"/>
              </v:shape>
            </v:group>
            <v:group style="position:absolute;left:6720;top:10852;width:258;height:2" coordorigin="6720,10852" coordsize="258,2">
              <v:shape style="position:absolute;left:6720;top:10852;width:258;height:2" coordorigin="6720,10852" coordsize="258,0" path="m6720,10852l6979,10852e" filled="f" stroked="t" strokeweight=".717973pt" strokecolor="#444444">
                <v:path arrowok="t"/>
              </v:shape>
            </v:group>
            <v:group style="position:absolute;left:4882;top:10845;width:6668;height:2" coordorigin="4882,10845" coordsize="6668,2">
              <v:shape style="position:absolute;left:4882;top:10845;width:6668;height:2" coordorigin="4882,10845" coordsize="6668,0" path="m4882,10845l11550,10845e" filled="f" stroked="t" strokeweight=".717973pt" strokecolor="#575757">
                <v:path arrowok="t"/>
              </v:shape>
            </v:group>
            <v:group style="position:absolute;left:306;top:11104;width:1694;height:2" coordorigin="306,11104" coordsize="1694,2">
              <v:shape style="position:absolute;left:306;top:11104;width:1694;height:2" coordorigin="306,11104" coordsize="1694,0" path="m306,11104l2001,11104e" filled="f" stroked="t" strokeweight=".957298pt" strokecolor="#5B5B5B">
                <v:path arrowok="t"/>
              </v:shape>
            </v:group>
            <v:group style="position:absolute;left:1594;top:11109;width:766;height:2" coordorigin="1594,11109" coordsize="766,2">
              <v:shape style="position:absolute;left:1594;top:11109;width:766;height:2" coordorigin="1594,11109" coordsize="766,0" path="m1594,11109l2360,11109e" filled="f" stroked="t" strokeweight=".717973pt" strokecolor="#444444">
                <v:path arrowok="t"/>
              </v:shape>
            </v:group>
            <v:group style="position:absolute;left:2298;top:11104;width:517;height:2" coordorigin="2298,11104" coordsize="517,2">
              <v:shape style="position:absolute;left:2298;top:11104;width:517;height:2" coordorigin="2298,11104" coordsize="517,0" path="m2298,11104l2814,11104e" filled="f" stroked="t" strokeweight=".478649pt" strokecolor="#1F1F1F">
                <v:path arrowok="t"/>
              </v:shape>
            </v:group>
            <v:group style="position:absolute;left:2757;top:11102;width:1446;height:2" coordorigin="2757,11102" coordsize="1446,2">
              <v:shape style="position:absolute;left:2757;top:11102;width:1446;height:2" coordorigin="2757,11102" coordsize="1446,0" path="m2757,11102l4203,11102e" filled="f" stroked="t" strokeweight=".957298pt" strokecolor="#646464">
                <v:path arrowok="t"/>
              </v:shape>
            </v:group>
            <v:group style="position:absolute;left:4145;top:11099;width:1417;height:2" coordorigin="4145,11099" coordsize="1417,2">
              <v:shape style="position:absolute;left:4145;top:11099;width:1417;height:2" coordorigin="4145,11099" coordsize="1417,0" path="m4145,11099l5562,11099e" filled="f" stroked="t" strokeweight=".478649pt" strokecolor="#232323">
                <v:path arrowok="t"/>
              </v:shape>
            </v:group>
            <v:group style="position:absolute;left:5504;top:11095;width:4045;height:2" coordorigin="5504,11095" coordsize="4045,2">
              <v:shape style="position:absolute;left:5504;top:11095;width:4045;height:2" coordorigin="5504,11095" coordsize="4045,0" path="m5504,11095l9549,11095e" filled="f" stroked="t" strokeweight=".957298pt" strokecolor="#575757">
                <v:path arrowok="t"/>
              </v:shape>
            </v:group>
            <v:group style="position:absolute;left:9492;top:11085;width:201;height:2" coordorigin="9492,11085" coordsize="201,2">
              <v:shape style="position:absolute;left:9492;top:11085;width:201;height:2" coordorigin="9492,11085" coordsize="201,0" path="m9492,11085l9693,11085e" filled="f" stroked="t" strokeweight=".717973pt" strokecolor="#3B3B3B">
                <v:path arrowok="t"/>
              </v:shape>
            </v:group>
            <v:group style="position:absolute;left:9587;top:11083;width:1962;height:2" coordorigin="9587,11083" coordsize="1962,2">
              <v:shape style="position:absolute;left:9587;top:11083;width:1962;height:2" coordorigin="9587,11083" coordsize="1962,0" path="m9587,11083l11550,11083e" filled="f" stroked="t" strokeweight=".957298pt" strokecolor="#4F4F4F">
                <v:path arrowok="t"/>
              </v:shape>
            </v:group>
            <v:group style="position:absolute;left:318;top:10586;width:2;height:844" coordorigin="318,10586" coordsize="2,844">
              <v:shape style="position:absolute;left:318;top:10586;width:2;height:844" coordorigin="318,10586" coordsize="0,844" path="m318,11430l318,10586e" filled="f" stroked="t" strokeweight=".957298pt" strokecolor="#606060">
                <v:path arrowok="t"/>
              </v:shape>
            </v:group>
            <v:group style="position:absolute;left:704;top:11301;width:273;height:2" coordorigin="704,11301" coordsize="273,2">
              <v:shape style="position:absolute;left:704;top:11301;width:273;height:2" coordorigin="704,11301" coordsize="273,0" path="m704,11301l976,11301e" filled="f" stroked="t" strokeweight=".239324pt" strokecolor="#3B3B3B">
                <v:path arrowok="t"/>
              </v:shape>
            </v:group>
            <v:group style="position:absolute;left:972;top:11075;width:2;height:417" coordorigin="972,11075" coordsize="2,417">
              <v:shape style="position:absolute;left:972;top:11075;width:2;height:417" coordorigin="972,11075" coordsize="0,417" path="m972,11492l972,11075e" filled="f" stroked="t" strokeweight=".239324pt" strokecolor="#545454">
                <v:path arrowok="t"/>
              </v:shape>
            </v:group>
            <v:group style="position:absolute;left:972;top:11301;width:656;height:2" coordorigin="972,11301" coordsize="656,2">
              <v:shape style="position:absolute;left:972;top:11301;width:656;height:2" coordorigin="972,11301" coordsize="656,0" path="m972,11301l1627,11301e" filled="f" stroked="t" strokeweight=".239324pt" strokecolor="#4F4F4F">
                <v:path arrowok="t"/>
              </v:shape>
            </v:group>
            <v:group style="position:absolute;left:1623;top:11075;width:2;height:417" coordorigin="1623,11075" coordsize="2,417">
              <v:shape style="position:absolute;left:1623;top:11075;width:2;height:417" coordorigin="1623,11075" coordsize="0,417" path="m1623,11492l1623,11075e" filled="f" stroked="t" strokeweight=".239324pt" strokecolor="#606060">
                <v:path arrowok="t"/>
              </v:shape>
            </v:group>
            <v:group style="position:absolute;left:6720;top:11332;width:713;height:2" coordorigin="6720,11332" coordsize="713,2">
              <v:shape style="position:absolute;left:6720;top:11332;width:713;height:2" coordorigin="6720,11332" coordsize="713,0" path="m6720,11332l7433,11332e" filled="f" stroked="t" strokeweight=".239324pt" strokecolor="#1F1F1F">
                <v:path arrowok="t"/>
              </v:shape>
            </v:group>
            <v:group style="position:absolute;left:7400;top:11080;width:2;height:1362" coordorigin="7400,11080" coordsize="2,1362">
              <v:shape style="position:absolute;left:7400;top:11080;width:2;height:1362" coordorigin="7400,11080" coordsize="0,1362" path="m7400,12442l7400,11080e" filled="f" stroked="t" strokeweight=".957298pt" strokecolor="#3B3B3B">
                <v:path arrowok="t"/>
              </v:shape>
            </v:group>
            <v:group style="position:absolute;left:7290;top:11322;width:4260;height:2" coordorigin="7290,11322" coordsize="4260,2">
              <v:shape style="position:absolute;left:7290;top:11322;width:4260;height:2" coordorigin="7290,11322" coordsize="4260,0" path="m7290,11322l11550,11322e" filled="f" stroked="t" strokeweight=".717973pt" strokecolor="#4B4B4B">
                <v:path arrowok="t"/>
              </v:shape>
            </v:group>
            <v:group style="position:absolute;left:2357;top:11195;width:2;height:1237" coordorigin="2357,11195" coordsize="2,1237">
              <v:shape style="position:absolute;left:2357;top:11195;width:2;height:1237" coordorigin="2357,11195" coordsize="0,1237" path="m2357,12432l2357,11195e" filled="f" stroked="t" strokeweight=".957298pt" strokecolor="#606060">
                <v:path arrowok="t"/>
              </v:shape>
            </v:group>
            <v:group style="position:absolute;left:321;top:11464;width:2;height:758" coordorigin="321,11464" coordsize="2,758">
              <v:shape style="position:absolute;left:321;top:11464;width:2;height:758" coordorigin="321,11464" coordsize="0,758" path="m321,12221l321,11464e" filled="f" stroked="t" strokeweight=".478649pt" strokecolor="#282828">
                <v:path arrowok="t"/>
              </v:shape>
            </v:group>
            <v:group style="position:absolute;left:972;top:11492;width:2;height:1688" coordorigin="972,11492" coordsize="2,1688">
              <v:shape style="position:absolute;left:972;top:11492;width:2;height:1688" coordorigin="972,11492" coordsize="0,1688" path="m972,13180l972,11492e" filled="f" stroked="t" strokeweight=".239324pt" strokecolor="#000000">
                <v:path arrowok="t"/>
              </v:shape>
            </v:group>
            <v:group style="position:absolute;left:1623;top:11492;width:2;height:1688" coordorigin="1623,11492" coordsize="2,1688">
              <v:shape style="position:absolute;left:1623;top:11492;width:2;height:1688" coordorigin="1623,11492" coordsize="0,1688" path="m1623,13180l1623,11492e" filled="f" stroked="t" strokeweight=".239324pt" strokecolor="#000000">
                <v:path arrowok="t"/>
              </v:shape>
            </v:group>
            <v:group style="position:absolute;left:11516;top:11492;width:2;height:3735" coordorigin="11516,11492" coordsize="2,3735">
              <v:shape style="position:absolute;left:11516;top:11492;width:2;height:3735" coordorigin="11516,11492" coordsize="0,3735" path="m11516,15227l11516,11492e" filled="f" stroked="t" strokeweight=".239324pt" strokecolor="#000000">
                <v:path arrowok="t"/>
              </v:shape>
            </v:group>
            <v:group style="position:absolute;left:2357;top:12010;width:2;height:451" coordorigin="2357,12010" coordsize="2,451">
              <v:shape style="position:absolute;left:2357;top:12010;width:2;height:451" coordorigin="2357,12010" coordsize="0,451" path="m2357,12461l2357,12010e" filled="f" stroked="t" strokeweight=".957298pt" strokecolor="#747474">
                <v:path arrowok="t"/>
              </v:shape>
            </v:group>
            <v:group style="position:absolute;left:321;top:12312;width:2;height:149" coordorigin="321,12312" coordsize="2,149">
              <v:shape style="position:absolute;left:321;top:12312;width:2;height:149" coordorigin="321,12312" coordsize="0,149" path="m321,12461l321,12312e" filled="f" stroked="t" strokeweight=".478649pt" strokecolor="#1C1C1C">
                <v:path arrowok="t"/>
              </v:shape>
            </v:group>
            <v:group style="position:absolute;left:7405;top:12312;width:2;height:590" coordorigin="7405,12312" coordsize="2,590">
              <v:shape style="position:absolute;left:7405;top:12312;width:2;height:590" coordorigin="7405,12312" coordsize="0,590" path="m7405,12902l7405,12312e" filled="f" stroked="t" strokeweight=".478649pt" strokecolor="#1C1C1C">
                <v:path arrowok="t"/>
              </v:shape>
            </v:group>
            <v:group style="position:absolute;left:328;top:12403;width:2;height:3418" coordorigin="328,12403" coordsize="2,3418">
              <v:shape style="position:absolute;left:328;top:12403;width:2;height:3418" coordorigin="328,12403" coordsize="0,3418" path="m328,15822l328,12403e" filled="f" stroked="t" strokeweight=".717973pt" strokecolor="#4B4B4B">
                <v:path arrowok="t"/>
              </v:shape>
            </v:group>
            <v:group style="position:absolute;left:2326;top:12432;width:2;height:748" coordorigin="2326,12432" coordsize="2,748">
              <v:shape style="position:absolute;left:2326;top:12432;width:2;height:748" coordorigin="2326,12432" coordsize="0,748" path="m2326,13180l2326,12432e" filled="f" stroked="t" strokeweight=".239324pt" strokecolor="#000000">
                <v:path arrowok="t"/>
              </v:shape>
            </v:group>
            <v:group style="position:absolute;left:972;top:13180;width:2;height:316" coordorigin="972,13180" coordsize="2,316">
              <v:shape style="position:absolute;left:972;top:13180;width:2;height:316" coordorigin="972,13180" coordsize="0,316" path="m972,13497l972,13180e" filled="f" stroked="t" strokeweight=".239324pt" strokecolor="#4F4F4F">
                <v:path arrowok="t"/>
              </v:shape>
            </v:group>
            <v:group style="position:absolute;left:1623;top:13180;width:2;height:316" coordorigin="1623,13180" coordsize="2,316">
              <v:shape style="position:absolute;left:1623;top:13180;width:2;height:316" coordorigin="1623,13180" coordsize="0,316" path="m1623,13497l1623,13180e" filled="f" stroked="t" strokeweight=".239324pt" strokecolor="#444444">
                <v:path arrowok="t"/>
              </v:shape>
            </v:group>
            <v:group style="position:absolute;left:321;top:13432;width:2039;height:2" coordorigin="321,13432" coordsize="2039,2">
              <v:shape style="position:absolute;left:321;top:13432;width:2039;height:2" coordorigin="321,13432" coordsize="2039,0" path="m321,13432l2360,13432e" filled="f" stroked="t" strokeweight=".957298pt" strokecolor="#4F4F4F">
                <v:path arrowok="t"/>
              </v:shape>
            </v:group>
            <v:group style="position:absolute;left:2326;top:13180;width:2;height:316" coordorigin="2326,13180" coordsize="2,316">
              <v:shape style="position:absolute;left:2326;top:13180;width:2;height:316" coordorigin="2326,13180" coordsize="0,316" path="m2326,13497l2326,13180e" filled="f" stroked="t" strokeweight=".239324pt" strokecolor="#4F4F4F">
                <v:path arrowok="t"/>
              </v:shape>
            </v:group>
            <v:group style="position:absolute;left:972;top:13497;width:2;height:2301" coordorigin="972,13497" coordsize="2,2301">
              <v:shape style="position:absolute;left:972;top:13497;width:2;height:2301" coordorigin="972,13497" coordsize="0,2301" path="m972,15798l972,13497e" filled="f" stroked="t" strokeweight=".239324pt" strokecolor="#000000">
                <v:path arrowok="t"/>
              </v:shape>
            </v:group>
            <v:group style="position:absolute;left:1623;top:13497;width:2;height:2301" coordorigin="1623,13497" coordsize="2,2301">
              <v:shape style="position:absolute;left:1623;top:13497;width:2;height:2301" coordorigin="1623,13497" coordsize="0,2301" path="m1623,15798l1623,13497e" filled="f" stroked="t" strokeweight=".239324pt" strokecolor="#000000">
                <v:path arrowok="t"/>
              </v:shape>
            </v:group>
            <v:group style="position:absolute;left:2326;top:13497;width:2;height:2297" coordorigin="2326,13497" coordsize="2,2297">
              <v:shape style="position:absolute;left:2326;top:13497;width:2;height:2297" coordorigin="2326,13497" coordsize="0,2297" path="m2326,15793l2326,13497e" filled="f" stroked="t" strokeweight=".239324pt" strokecolor="#000000">
                <v:path arrowok="t"/>
              </v:shape>
            </v:group>
            <v:group style="position:absolute;left:7409;top:12845;width:2;height:2364" coordorigin="7409,12845" coordsize="2,2364">
              <v:shape style="position:absolute;left:7409;top:12845;width:2;height:2364" coordorigin="7409,12845" coordsize="0,2364" path="m7409,15208l7409,12845e" filled="f" stroked="t" strokeweight=".957298pt" strokecolor="#484848">
                <v:path arrowok="t"/>
              </v:shape>
            </v:group>
            <v:group style="position:absolute;left:330;top:14921;width:2;height:901" coordorigin="330,14921" coordsize="2,901">
              <v:shape style="position:absolute;left:330;top:14921;width:2;height:901" coordorigin="330,14921" coordsize="0,901" path="m330,15822l330,14921e" filled="f" stroked="t" strokeweight=".717973pt" strokecolor="#343434">
                <v:path arrowok="t"/>
              </v:shape>
            </v:group>
            <v:group style="position:absolute;left:335;top:15122;width:2;height:700" coordorigin="335,15122" coordsize="2,700">
              <v:shape style="position:absolute;left:335;top:15122;width:2;height:700" coordorigin="335,15122" coordsize="0,700" path="m335,15822l335,15122e" filled="f" stroked="t" strokeweight=".478649pt" strokecolor="#2B2B2B">
                <v:path arrowok="t"/>
              </v:shape>
            </v:group>
            <v:group style="position:absolute;left:7417;top:12902;width:2;height:2905" coordorigin="7417,12902" coordsize="2,2905">
              <v:shape style="position:absolute;left:7417;top:12902;width:2;height:2905" coordorigin="7417,12902" coordsize="0,2905" path="m7417,15808l7417,12902e" filled="f" stroked="t" strokeweight=".717973pt" strokecolor="#444444">
                <v:path arrowok="t"/>
              </v:shape>
            </v:group>
            <v:group style="position:absolute;left:325;top:15815;width:9343;height:2" coordorigin="325,15815" coordsize="9343,2">
              <v:shape style="position:absolute;left:325;top:15815;width:9343;height:2" coordorigin="325,15815" coordsize="9343,0" path="m325,15815l9669,15815e" filled="f" stroked="t" strokeweight=".957298pt" strokecolor="#646464">
                <v:path arrowok="t"/>
              </v:shape>
            </v:group>
            <v:group style="position:absolute;left:1594;top:15812;width:766;height:2" coordorigin="1594,15812" coordsize="766,2">
              <v:shape style="position:absolute;left:1594;top:15812;width:766;height:2" coordorigin="1594,15812" coordsize="766,0" path="m1594,15812l2360,15812e" filled="f" stroked="t" strokeweight=".478649pt" strokecolor="#383838">
                <v:path arrowok="t"/>
              </v:shape>
            </v:group>
            <v:group style="position:absolute;left:4145;top:15808;width:780;height:2" coordorigin="4145,15808" coordsize="780,2">
              <v:shape style="position:absolute;left:4145;top:15808;width:780;height:2" coordorigin="4145,15808" coordsize="780,0" path="m4145,15808l4925,15808e" filled="f" stroked="t" strokeweight=".478649pt" strokecolor="#444444">
                <v:path arrowok="t"/>
              </v:shape>
            </v:group>
            <v:group style="position:absolute;left:4901;top:15803;width:1402;height:2" coordorigin="4901,15803" coordsize="1402,2">
              <v:shape style="position:absolute;left:4901;top:15803;width:1402;height:2" coordorigin="4901,15803" coordsize="1402,0" path="m4901,15803l6304,15803e" filled="f" stroked="t" strokeweight=".957298pt" strokecolor="#707070">
                <v:path arrowok="t"/>
              </v:shape>
            </v:group>
            <v:group style="position:absolute;left:2298;top:15805;width:9195;height:2" coordorigin="2298,15805" coordsize="9195,2">
              <v:shape style="position:absolute;left:2298;top:15805;width:9195;height:2" coordorigin="2298,15805" coordsize="9195,0" path="m2298,15805l11492,15805e" filled="f" stroked="t" strokeweight=".717973pt" strokecolor="#606060">
                <v:path arrowok="t"/>
              </v:shape>
            </v:group>
            <v:group style="position:absolute;left:7706;top:15793;width:3901;height:2" coordorigin="7706,15793" coordsize="3901,2">
              <v:shape style="position:absolute;left:7706;top:15793;width:3901;height:2" coordorigin="7706,15793" coordsize="3901,0" path="m7706,15793l11607,15793e" filled="f" stroked="t" strokeweight=".957298pt" strokecolor="#5B5B5B">
                <v:path arrowok="t"/>
              </v:shape>
            </v:group>
            <v:group style="position:absolute;left:9635;top:15788;width:512;height:2" coordorigin="9635,15788" coordsize="512,2">
              <v:shape style="position:absolute;left:9635;top:15788;width:512;height:2" coordorigin="9635,15788" coordsize="512,0" path="m9635,15788l10147,15788e" filled="f" stroked="t" strokeweight=".478649pt" strokecolor="#232323">
                <v:path arrowok="t"/>
              </v:shape>
            </v:group>
            <v:group style="position:absolute;left:10090;top:15784;width:1460;height:2" coordorigin="10090,15784" coordsize="1460,2">
              <v:shape style="position:absolute;left:10090;top:15784;width:1460;height:2" coordorigin="10090,15784" coordsize="1460,0" path="m10090,15784l11550,15784e" filled="f" stroked="t" strokeweight=".717973pt" strokecolor="#646464">
                <v:path arrowok="t"/>
              </v:shape>
            </v:group>
            <v:group style="position:absolute;left:11516;top:15227;width:2;height:571" coordorigin="11516,15227" coordsize="2,571">
              <v:shape style="position:absolute;left:11516;top:15227;width:2;height:571" coordorigin="11516,15227" coordsize="0,571" path="m11516,15798l11516,15227e" filled="f" stroked="t" strokeweight=".239324pt" strokecolor="#2F2F2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959595"/>
          <w:spacing w:val="0"/>
          <w:w w:val="100"/>
          <w:position w:val="7"/>
        </w:rPr>
        <w:t>•</w:t>
      </w:r>
      <w:r>
        <w:rPr>
          <w:rFonts w:ascii="Arial" w:hAnsi="Arial" w:cs="Arial" w:eastAsia="Arial"/>
          <w:sz w:val="22"/>
          <w:szCs w:val="22"/>
          <w:color w:val="959595"/>
          <w:spacing w:val="-12"/>
          <w:w w:val="100"/>
          <w:position w:val="7"/>
        </w:rPr>
        <w:t> </w:t>
      </w:r>
      <w:r>
        <w:rPr>
          <w:rFonts w:ascii="Arial" w:hAnsi="Arial" w:cs="Arial" w:eastAsia="Arial"/>
          <w:sz w:val="22"/>
          <w:szCs w:val="22"/>
          <w:color w:val="808280"/>
          <w:spacing w:val="0"/>
          <w:w w:val="81"/>
          <w:position w:val="7"/>
        </w:rPr>
        <w:t>.</w:t>
      </w:r>
      <w:r>
        <w:rPr>
          <w:rFonts w:ascii="Arial" w:hAnsi="Arial" w:cs="Arial" w:eastAsia="Arial"/>
          <w:sz w:val="22"/>
          <w:szCs w:val="22"/>
          <w:color w:val="808280"/>
          <w:spacing w:val="0"/>
          <w:w w:val="81"/>
          <w:position w:val="7"/>
        </w:rPr>
        <w:t>r</w:t>
      </w:r>
      <w:r>
        <w:rPr>
          <w:rFonts w:ascii="Arial" w:hAnsi="Arial" w:cs="Arial" w:eastAsia="Arial"/>
          <w:sz w:val="22"/>
          <w:szCs w:val="22"/>
          <w:color w:val="808280"/>
          <w:spacing w:val="18"/>
          <w:w w:val="81"/>
          <w:position w:val="7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91"/>
          <w:position w:val="7"/>
        </w:rPr>
        <w:t>.</w:t>
      </w:r>
      <w:r>
        <w:rPr>
          <w:rFonts w:ascii="Arial" w:hAnsi="Arial" w:cs="Arial" w:eastAsia="Arial"/>
          <w:sz w:val="22"/>
          <w:szCs w:val="22"/>
          <w:color w:val="282828"/>
          <w:spacing w:val="-72"/>
          <w:w w:val="191"/>
          <w:position w:val="7"/>
        </w:rPr>
        <w:t> </w:t>
      </w:r>
      <w:r>
        <w:rPr>
          <w:rFonts w:ascii="Arial" w:hAnsi="Arial" w:cs="Arial" w:eastAsia="Arial"/>
          <w:sz w:val="22"/>
          <w:szCs w:val="22"/>
          <w:color w:val="808280"/>
          <w:spacing w:val="0"/>
          <w:w w:val="191"/>
          <w:position w:val="7"/>
        </w:rPr>
        <w:t>..</w:t>
      </w:r>
      <w:r>
        <w:rPr>
          <w:rFonts w:ascii="Arial" w:hAnsi="Arial" w:cs="Arial" w:eastAsia="Arial"/>
          <w:sz w:val="22"/>
          <w:szCs w:val="22"/>
          <w:color w:val="808280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2"/>
          <w:szCs w:val="22"/>
          <w:color w:val="808280"/>
          <w:spacing w:val="0"/>
          <w:w w:val="100"/>
          <w:position w:val="7"/>
        </w:rPr>
      </w:r>
      <w:r>
        <w:rPr>
          <w:rFonts w:ascii="Arial" w:hAnsi="Arial" w:cs="Arial" w:eastAsia="Arial"/>
          <w:sz w:val="22"/>
          <w:szCs w:val="22"/>
          <w:color w:val="B1B1B3"/>
          <w:spacing w:val="0"/>
          <w:w w:val="63"/>
          <w:position w:val="7"/>
        </w:rPr>
        <w:t>.,</w:t>
      </w:r>
      <w:r>
        <w:rPr>
          <w:rFonts w:ascii="Arial" w:hAnsi="Arial" w:cs="Arial" w:eastAsia="Arial"/>
          <w:sz w:val="22"/>
          <w:szCs w:val="22"/>
          <w:color w:val="B1B1B3"/>
          <w:spacing w:val="-30"/>
          <w:w w:val="100"/>
          <w:position w:val="7"/>
        </w:rPr>
        <w:t> </w:t>
      </w:r>
      <w:r>
        <w:rPr>
          <w:rFonts w:ascii="Arial" w:hAnsi="Arial" w:cs="Arial" w:eastAsia="Arial"/>
          <w:sz w:val="22"/>
          <w:szCs w:val="22"/>
          <w:color w:val="B1B1B3"/>
          <w:spacing w:val="0"/>
          <w:w w:val="130"/>
          <w:position w:val="7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62" w:lineRule="exact"/>
        <w:ind w:right="589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808280"/>
          <w:spacing w:val="2"/>
          <w:w w:val="329"/>
          <w:i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B1B1B3"/>
          <w:spacing w:val="0"/>
          <w:w w:val="138"/>
          <w:i/>
        </w:rPr>
        <w:t>!</w:t>
      </w:r>
      <w:r>
        <w:rPr>
          <w:rFonts w:ascii="Times New Roman" w:hAnsi="Times New Roman" w:cs="Times New Roman" w:eastAsia="Times New Roman"/>
          <w:sz w:val="10"/>
          <w:szCs w:val="10"/>
          <w:color w:val="B1B1B3"/>
          <w:spacing w:val="0"/>
          <w:w w:val="100"/>
          <w:i/>
        </w:rPr>
        <w:t>       </w:t>
      </w:r>
      <w:r>
        <w:rPr>
          <w:rFonts w:ascii="Times New Roman" w:hAnsi="Times New Roman" w:cs="Times New Roman" w:eastAsia="Times New Roman"/>
          <w:sz w:val="10"/>
          <w:szCs w:val="10"/>
          <w:color w:val="B1B1B3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1B1B3"/>
          <w:spacing w:val="0"/>
          <w:w w:val="177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297" w:lineRule="exact"/>
        <w:ind w:right="1053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526.406799pt;margin-top:.936166pt;width:.1pt;height:6.057862pt;mso-position-horizontal-relative:page;mso-position-vertical-relative:paragraph;z-index:-15357" coordorigin="10528,19" coordsize="2,121">
            <v:shape style="position:absolute;left:10528;top:19;width:2;height:121" coordorigin="10528,19" coordsize="0,121" path="m10528,140l10528,19e" filled="f" stroked="t" strokeweight="1.8167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9"/>
          <w:szCs w:val="9"/>
          <w:color w:val="959595"/>
          <w:w w:val="155"/>
          <w:i/>
          <w:position w:val="13"/>
        </w:rPr>
        <w:t>'f'l'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-14"/>
          <w:w w:val="100"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0"/>
          <w:w w:val="156"/>
          <w:i/>
          <w:position w:val="1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0"/>
          <w:w w:val="156"/>
          <w:i/>
          <w:position w:val="13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16"/>
          <w:w w:val="156"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08280"/>
          <w:spacing w:val="-1"/>
          <w:w w:val="109"/>
          <w:position w:val="13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1B1B3"/>
          <w:spacing w:val="-6"/>
          <w:w w:val="109"/>
          <w:position w:val="13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59595"/>
          <w:spacing w:val="-22"/>
          <w:w w:val="130"/>
          <w:position w:val="13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808280"/>
          <w:spacing w:val="0"/>
          <w:w w:val="52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08280"/>
          <w:spacing w:val="-30"/>
          <w:w w:val="52"/>
          <w:position w:val="0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424242"/>
          <w:spacing w:val="-14"/>
          <w:w w:val="130"/>
          <w:position w:val="13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808280"/>
          <w:spacing w:val="0"/>
          <w:w w:val="52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18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9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372593pt;margin-top:-14.945568pt;width:56.175603pt;height:52pt;mso-position-horizontal-relative:page;mso-position-vertical-relative:paragraph;z-index:-15346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rPr>
                      <w:rFonts w:ascii="Arial" w:hAnsi="Arial" w:cs="Arial" w:eastAsia="Arial"/>
                      <w:sz w:val="104"/>
                      <w:szCs w:val="104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282828"/>
                      <w:spacing w:val="0"/>
                      <w:w w:val="38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3706" w:right="-20"/>
        <w:jc w:val="left"/>
        <w:tabs>
          <w:tab w:pos="93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w w:val="77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w w:val="107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2"/>
          <w:w w:val="108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9"/>
        </w:rPr>
        <w:t>Aİ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3"/>
          <w:w w:val="99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8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5"/>
          <w:w w:val="99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2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A7A8A8"/>
          <w:spacing w:val="0"/>
          <w:w w:val="111"/>
          <w:position w:val="4"/>
        </w:rPr>
        <w:t>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233" w:lineRule="exact"/>
        <w:ind w:left="605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-2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itfai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7"/>
          <w:position w:val="-1"/>
        </w:rPr>
        <w:t>Müdaha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"/>
          <w:w w:val="97"/>
          <w:position w:val="-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3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651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82828"/>
          <w:w w:val="104"/>
          <w:position w:val="9"/>
        </w:rPr>
        <w:t>BE</w:t>
      </w:r>
      <w:r>
        <w:rPr>
          <w:rFonts w:ascii="Arial" w:hAnsi="Arial" w:cs="Arial" w:eastAsia="Arial"/>
          <w:sz w:val="15"/>
          <w:szCs w:val="15"/>
          <w:color w:val="282828"/>
          <w:spacing w:val="1"/>
          <w:w w:val="105"/>
          <w:position w:val="9"/>
        </w:rPr>
        <w:t>L</w:t>
      </w:r>
      <w:r>
        <w:rPr>
          <w:rFonts w:ascii="Arial" w:hAnsi="Arial" w:cs="Arial" w:eastAsia="Arial"/>
          <w:sz w:val="15"/>
          <w:szCs w:val="15"/>
          <w:color w:val="464646"/>
          <w:spacing w:val="-19"/>
          <w:w w:val="97"/>
          <w:position w:val="9"/>
        </w:rPr>
        <w:t>E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33"/>
          <w:position w:val="9"/>
        </w:rPr>
        <w:t>D</w:t>
      </w:r>
      <w:r>
        <w:rPr>
          <w:rFonts w:ascii="Arial" w:hAnsi="Arial" w:cs="Arial" w:eastAsia="Arial"/>
          <w:sz w:val="15"/>
          <w:szCs w:val="15"/>
          <w:color w:val="282828"/>
          <w:spacing w:val="-16"/>
          <w:w w:val="132"/>
          <w:position w:val="9"/>
        </w:rPr>
        <w:t>I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78"/>
          <w:position w:val="9"/>
        </w:rPr>
        <w:t>Y</w:t>
      </w:r>
      <w:r>
        <w:rPr>
          <w:rFonts w:ascii="Arial" w:hAnsi="Arial" w:cs="Arial" w:eastAsia="Arial"/>
          <w:sz w:val="15"/>
          <w:szCs w:val="15"/>
          <w:color w:val="464646"/>
          <w:spacing w:val="-31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96"/>
          <w:position w:val="9"/>
        </w:rPr>
        <w:t>E</w:t>
      </w:r>
      <w:r>
        <w:rPr>
          <w:rFonts w:ascii="Arial" w:hAnsi="Arial" w:cs="Arial" w:eastAsia="Arial"/>
          <w:sz w:val="15"/>
          <w:szCs w:val="15"/>
          <w:color w:val="282828"/>
          <w:spacing w:val="7"/>
          <w:w w:val="96"/>
          <w:position w:val="9"/>
        </w:rPr>
        <w:t>S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61"/>
          <w:position w:val="9"/>
        </w:rPr>
        <w:t>I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902435" w:type="dxa"/>
      </w:tblPr>
      <w:tblGrid/>
      <w:tr>
        <w:trPr>
          <w:trHeight w:val="233" w:hRule="exact"/>
        </w:trPr>
        <w:tc>
          <w:tcPr>
            <w:tcW w:w="1181" w:type="dxa"/>
            <w:tcBorders>
              <w:top w:val="single" w:sz="5.530312" w:space="0" w:color="606060"/>
              <w:bottom w:val="single" w:sz="5.5303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9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3" w:type="dxa"/>
            <w:tcBorders>
              <w:top w:val="single" w:sz="5.530312" w:space="0" w:color="606060"/>
              <w:bottom w:val="single" w:sz="5.5303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19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8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7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26" w:type="dxa"/>
            <w:tcBorders>
              <w:top w:val="nil" w:sz="6" w:space="0" w:color="auto"/>
              <w:bottom w:val="single" w:sz="5.5303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15" w:lineRule="exact"/>
              <w:ind w:left="29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5"/>
                <w:position w:val="-1"/>
              </w:rPr>
              <w:t>tBildirim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1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  <w:position w:val="-1"/>
              </w:rPr>
              <w:t>36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810" w:type="dxa"/>
            <w:tcBorders>
              <w:top w:val="single" w:sz="5.530312" w:space="0" w:color="606060"/>
              <w:bottom w:val="single" w:sz="5.530312" w:space="0" w:color="5B5B5B"/>
              <w:left w:val="nil" w:sz="6" w:space="0" w:color="auto"/>
              <w:right w:val="single" w:sz="5.530312" w:space="0" w:color="575757"/>
            </w:tcBorders>
          </w:tcPr>
          <w:p>
            <w:pPr>
              <w:spacing w:before="3" w:after="0" w:line="215" w:lineRule="exact"/>
              <w:ind w:left="212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w w:val="255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"/>
                <w:w w:val="100"/>
                <w:position w:val="-1"/>
              </w:rPr>
              <w:t>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6"/>
                <w:w w:val="133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  <w:position w:val="-1"/>
              </w:rPr>
              <w:t>39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!Tel: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0553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123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2935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5" w:hRule="exact"/>
        </w:trPr>
        <w:tc>
          <w:tcPr>
            <w:tcW w:w="1181" w:type="dxa"/>
            <w:tcBorders>
              <w:top w:val="single" w:sz="5.530312" w:space="0" w:color="5B5B5B"/>
              <w:bottom w:val="single" w:sz="5.5303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5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41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9"/>
                <w:w w:val="100"/>
              </w:rPr>
              <w:t>J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3" w:type="dxa"/>
            <w:tcBorders>
              <w:top w:val="single" w:sz="5.530312" w:space="0" w:color="5B5B5B"/>
              <w:bottom w:val="single" w:sz="5.5303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20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3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7"/>
                <w:w w:val="13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26" w:type="dxa"/>
            <w:tcBorders>
              <w:top w:val="single" w:sz="5.530312" w:space="0" w:color="5B5B5B"/>
              <w:bottom w:val="single" w:sz="5.5303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5" w:lineRule="exact"/>
              <w:ind w:left="297" w:right="-20"/>
              <w:jc w:val="left"/>
              <w:tabs>
                <w:tab w:pos="16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w w:val="60"/>
                <w:position w:val="-1"/>
              </w:rPr>
              <w:t>lf&lt;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4"/>
                <w:w w:val="61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1"/>
                <w:position w:val="-1"/>
              </w:rPr>
              <w:t>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4"/>
                <w:w w:val="101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8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33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9"/>
                <w:w w:val="133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0"/>
              </w:rPr>
              <w:t>3341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810" w:type="dxa"/>
            <w:tcBorders>
              <w:top w:val="single" w:sz="5.530312" w:space="0" w:color="5B5B5B"/>
              <w:bottom w:val="single" w:sz="5.530312" w:space="0" w:color="575757"/>
              <w:left w:val="nil" w:sz="6" w:space="0" w:color="auto"/>
              <w:right w:val="single" w:sz="5.530312" w:space="0" w:color="575757"/>
            </w:tcBorders>
          </w:tcPr>
          <w:p>
            <w:pPr>
              <w:spacing w:before="1" w:after="0" w:line="240" w:lineRule="auto"/>
              <w:ind w:left="27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0"/>
                <w:w w:val="88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89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6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ld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9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3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3"/>
                <w:w w:val="13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Kadi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ALDIZ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6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96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Mahal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8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İzm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Asfaltı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Takvim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epe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5"/>
          <w:w w:val="7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3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HUrriyet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8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Asfaltı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Takvim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9" w:right="-20"/>
        <w:jc w:val="left"/>
        <w:tabs>
          <w:tab w:pos="1760" w:val="left"/>
          <w:tab w:pos="4260" w:val="left"/>
          <w:tab w:pos="558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2"/>
        </w:rPr>
        <w:t>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2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166" w:lineRule="auto"/>
        <w:ind w:left="3563" w:right="3227" w:firstLine="-3410"/>
        <w:jc w:val="left"/>
        <w:tabs>
          <w:tab w:pos="3560" w:val="left"/>
          <w:tab w:pos="600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03833pt;margin-top:14.945373pt;width:56.59984pt;height:26pt;mso-position-horizontal-relative:page;mso-position-vertical-relative:paragraph;z-index:-1534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60" w:val="left"/>
                      <w:tab w:pos="10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8E8E8E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4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1"/>
        </w:rPr>
        <w:t>Şe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  <w:position w:val="1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87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0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7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Ahş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3"/>
          <w:w w:val="101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2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8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7"/>
          <w:position w:val="0"/>
        </w:rPr>
        <w:t>l1.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5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3" w:lineRule="exact"/>
        <w:ind w:left="1651" w:right="-20"/>
        <w:jc w:val="left"/>
        <w:tabs>
          <w:tab w:pos="580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B8B8BA"/>
          <w:spacing w:val="0"/>
          <w:w w:val="71"/>
          <w:position w:val="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8B8B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8B8B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40"/>
          <w:szCs w:val="40"/>
          <w:color w:val="464646"/>
          <w:spacing w:val="0"/>
          <w:w w:val="71"/>
          <w:position w:val="0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464646"/>
          <w:spacing w:val="-63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33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1"/>
          <w:position w:val="8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1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9" w:right="-20"/>
        <w:jc w:val="left"/>
        <w:tabs>
          <w:tab w:pos="210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44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3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Kulla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8" w:after="0" w:line="240" w:lineRule="auto"/>
        <w:ind w:left="21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7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17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6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5"/>
        </w:rPr>
        <w:t>i'_t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8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RK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03" w:right="-20"/>
        <w:jc w:val="left"/>
        <w:tabs>
          <w:tab w:pos="45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6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16:40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16:42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1" w:lineRule="exact"/>
        <w:ind w:left="149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0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78"/>
          <w:position w:val="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77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  <w:position w:val="4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6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566" w:right="44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tLeast"/>
        <w:ind w:left="2116" w:right="4050" w:firstLine="2475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8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8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9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9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9"/>
        </w:rPr>
        <w:t>&lt;ı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1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9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2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20" w:bottom="280" w:left="340" w:right="440"/>
        </w:sectPr>
      </w:pPr>
      <w:rPr/>
    </w:p>
    <w:p>
      <w:pPr>
        <w:spacing w:before="0" w:after="0" w:line="257" w:lineRule="exact"/>
        <w:ind w:left="130" w:right="-88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282828"/>
          <w:spacing w:val="0"/>
          <w:w w:val="62"/>
          <w:position w:val="2"/>
        </w:rPr>
        <w:t>Yai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11" w:after="0" w:line="252" w:lineRule="auto"/>
        <w:ind w:left="1419" w:right="2458" w:firstLine="-1419"/>
        <w:jc w:val="left"/>
        <w:tabs>
          <w:tab w:pos="388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4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4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440"/>
          <w:cols w:num="2" w:equalWidth="0">
            <w:col w:w="422" w:space="271"/>
            <w:col w:w="10447"/>
          </w:cols>
        </w:sectPr>
      </w:pPr>
      <w:rPr/>
    </w:p>
    <w:p>
      <w:pPr>
        <w:spacing w:before="20" w:after="0" w:line="240" w:lineRule="auto"/>
        <w:ind w:left="144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tepede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çalıları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ağacını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4" w:lineRule="exact"/>
        <w:ind w:left="153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6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-1"/>
        </w:rPr>
        <w:t>anmak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9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-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8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örUidU.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4548" w:right="38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6" w:lineRule="exact"/>
        <w:ind w:left="149" w:right="-20"/>
        <w:jc w:val="left"/>
        <w:tabs>
          <w:tab w:pos="3100" w:val="left"/>
          <w:tab w:pos="4580" w:val="left"/>
          <w:tab w:pos="636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-3"/>
        </w:rPr>
        <w:t>SöndOrıne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-3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42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7"/>
          <w:position w:val="-4"/>
        </w:rPr>
        <w:t>lKöQ_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68"/>
          <w:position w:val="-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-3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8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15"/>
          <w:w w:val="13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4923" w:right="-20"/>
        <w:jc w:val="left"/>
        <w:tabs>
          <w:tab w:pos="6420" w:val="left"/>
          <w:tab w:pos="79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-57"/>
          <w:w w:val="61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5.000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440"/>
        </w:sectPr>
      </w:pPr>
      <w:rPr/>
    </w:p>
    <w:p>
      <w:pPr>
        <w:spacing w:before="15" w:after="0" w:line="240" w:lineRule="auto"/>
        <w:ind w:left="14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ndOn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9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tepedeki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çalı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440"/>
          <w:cols w:num="2" w:equalWidth="0">
            <w:col w:w="1812" w:space="392"/>
            <w:col w:w="8936"/>
          </w:cols>
        </w:sectPr>
      </w:pPr>
      <w:rPr/>
    </w:p>
    <w:p>
      <w:pPr>
        <w:spacing w:before="10" w:after="0" w:line="245" w:lineRule="auto"/>
        <w:ind w:left="2103" w:right="281" w:firstLine="-194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1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4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4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3"/>
          <w:position w:val="1"/>
        </w:rPr>
        <w:t>d&lt;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0"/>
        </w:rPr>
        <w:t>lişürO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8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izınaritini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çalıları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ağaçlarını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9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6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0"/>
        </w:rPr>
        <w:t>varılı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6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1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3" w:lineRule="auto"/>
        <w:ind w:left="153" w:right="3870"/>
        <w:jc w:val="left"/>
        <w:tabs>
          <w:tab w:pos="210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w w:val="11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186" w:lineRule="auto"/>
        <w:ind w:left="130" w:right="4796" w:firstLine="23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w w:val="15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</w:rPr>
        <w:t>·'1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</w:rPr>
        <w:t>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1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0"/>
          <w:w w:val="6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50"/>
          <w:i/>
        </w:rPr>
        <w:t>.J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10"/>
          <w:w w:val="5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1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58" w:right="-20"/>
        <w:jc w:val="left"/>
        <w:tabs>
          <w:tab w:pos="210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jSaati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17:50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241" w:right="-20"/>
        <w:jc w:val="left"/>
        <w:tabs>
          <w:tab w:pos="1020" w:val="left"/>
          <w:tab w:pos="150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Ölll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3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7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9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44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41"/>
          <w:emboss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41"/>
          <w:emboss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4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59" w:right="-20"/>
        <w:jc w:val="left"/>
        <w:tabs>
          <w:tab w:pos="4700" w:val="left"/>
          <w:tab w:pos="83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611633pt;margin-top:12.533518pt;width:42.785693pt;height:9.5pt;mso-position-horizontal-relative:page;mso-position-vertical-relative:paragraph;z-index:-15344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-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82828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53"/>
          <w:position w:val="-15"/>
        </w:rPr>
        <w:t>Z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53"/>
          <w:position w:val="-15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4"/>
          <w:w w:val="53"/>
          <w:position w:val="-15"/>
        </w:rPr>
        <w:t> </w:t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57"/>
          <w:position w:val="-15"/>
        </w:rPr>
        <w:t>J</w:t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56"/>
          <w:position w:val="-15"/>
        </w:rPr>
        <w:t>.</w:t>
      </w:r>
      <w:r>
        <w:rPr>
          <w:rFonts w:ascii="Arial" w:hAnsi="Arial" w:cs="Arial" w:eastAsia="Arial"/>
          <w:sz w:val="28"/>
          <w:szCs w:val="28"/>
          <w:color w:val="282828"/>
          <w:spacing w:val="-53"/>
          <w:w w:val="100"/>
          <w:position w:val="-15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45"/>
          <w:position w:val="-15"/>
        </w:rPr>
        <w:t>MaYı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45"/>
          <w:position w:val="-15"/>
        </w:rPr>
        <w:t>s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45"/>
          <w:position w:val="-15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9"/>
          <w:w w:val="45"/>
          <w:position w:val="-15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58"/>
          <w:position w:val="-15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440"/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6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0" w:lineRule="exact"/>
        <w:ind w:left="-43" w:right="-63"/>
        <w:jc w:val="center"/>
        <w:tabs>
          <w:tab w:pos="16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246DDB"/>
          <w:spacing w:val="0"/>
          <w:w w:val="66"/>
          <w:position w:val="-1"/>
        </w:rPr>
        <w:t>Uuı</w:t>
      </w:r>
      <w:r>
        <w:rPr>
          <w:rFonts w:ascii="Arial" w:hAnsi="Arial" w:cs="Arial" w:eastAsia="Arial"/>
          <w:sz w:val="31"/>
          <w:szCs w:val="31"/>
          <w:color w:val="246DDB"/>
          <w:spacing w:val="0"/>
          <w:w w:val="66"/>
          <w:position w:val="-1"/>
        </w:rPr>
        <w:t>i</w:t>
      </w:r>
      <w:r>
        <w:rPr>
          <w:rFonts w:ascii="Arial" w:hAnsi="Arial" w:cs="Arial" w:eastAsia="Arial"/>
          <w:sz w:val="31"/>
          <w:szCs w:val="31"/>
          <w:color w:val="246DDB"/>
          <w:spacing w:val="26"/>
          <w:w w:val="66"/>
          <w:position w:val="-1"/>
        </w:rPr>
        <w:t> </w:t>
      </w:r>
      <w:r>
        <w:rPr>
          <w:rFonts w:ascii="Arial" w:hAnsi="Arial" w:cs="Arial" w:eastAsia="Arial"/>
          <w:sz w:val="31"/>
          <w:szCs w:val="31"/>
          <w:color w:val="246DD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246DDB"/>
          <w:spacing w:val="0"/>
          <w:w w:val="66"/>
          <w:position w:val="-1"/>
        </w:rPr>
        <w:t>AY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11" w:right="1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035BEF"/>
          <w:spacing w:val="-13"/>
          <w:w w:val="254"/>
        </w:rPr>
        <w:t>I</w:t>
      </w:r>
      <w:r>
        <w:rPr>
          <w:rFonts w:ascii="Arial" w:hAnsi="Arial" w:cs="Arial" w:eastAsia="Arial"/>
          <w:sz w:val="19"/>
          <w:szCs w:val="19"/>
          <w:color w:val="246DDB"/>
          <w:spacing w:val="0"/>
          <w:w w:val="102"/>
        </w:rPr>
        <w:t>tfa</w:t>
      </w:r>
      <w:r>
        <w:rPr>
          <w:rFonts w:ascii="Arial" w:hAnsi="Arial" w:cs="Arial" w:eastAsia="Arial"/>
          <w:sz w:val="19"/>
          <w:szCs w:val="19"/>
          <w:color w:val="246DDB"/>
          <w:spacing w:val="-19"/>
          <w:w w:val="103"/>
        </w:rPr>
        <w:t>i</w:t>
      </w:r>
      <w:r>
        <w:rPr>
          <w:rFonts w:ascii="Arial" w:hAnsi="Arial" w:cs="Arial" w:eastAsia="Arial"/>
          <w:sz w:val="19"/>
          <w:szCs w:val="19"/>
          <w:color w:val="3159B3"/>
          <w:spacing w:val="1"/>
          <w:w w:val="92"/>
        </w:rPr>
        <w:t>y</w:t>
      </w:r>
      <w:r>
        <w:rPr>
          <w:rFonts w:ascii="Arial" w:hAnsi="Arial" w:cs="Arial" w:eastAsia="Arial"/>
          <w:sz w:val="19"/>
          <w:szCs w:val="19"/>
          <w:color w:val="497CBF"/>
          <w:spacing w:val="0"/>
          <w:w w:val="102"/>
        </w:rPr>
        <w:t>e</w:t>
      </w:r>
      <w:r>
        <w:rPr>
          <w:rFonts w:ascii="Arial" w:hAnsi="Arial" w:cs="Arial" w:eastAsia="Arial"/>
          <w:sz w:val="19"/>
          <w:szCs w:val="19"/>
          <w:color w:val="497CB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35BEF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035BE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35BE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35BEF"/>
          <w:spacing w:val="0"/>
          <w:w w:val="105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1" w:lineRule="exact"/>
        <w:ind w:left="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035BEF"/>
          <w:spacing w:val="0"/>
          <w:w w:val="100"/>
          <w:position w:val="-9"/>
        </w:rPr>
        <w:t>2.Posta</w:t>
      </w:r>
      <w:r>
        <w:rPr>
          <w:rFonts w:ascii="Times New Roman" w:hAnsi="Times New Roman" w:cs="Times New Roman" w:eastAsia="Times New Roman"/>
          <w:sz w:val="21"/>
          <w:szCs w:val="21"/>
          <w:color w:val="035BEF"/>
          <w:spacing w:val="2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35BEF"/>
          <w:spacing w:val="0"/>
          <w:w w:val="100"/>
          <w:position w:val="-9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035BEF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35BEF"/>
          <w:spacing w:val="1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35BEF"/>
          <w:spacing w:val="0"/>
          <w:w w:val="100"/>
          <w:position w:val="-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exact"/>
        <w:ind w:right="-100"/>
        <w:jc w:val="left"/>
        <w:rPr>
          <w:rFonts w:ascii="Arial" w:hAnsi="Arial" w:cs="Arial" w:eastAsia="Arial"/>
          <w:sz w:val="40"/>
          <w:szCs w:val="40"/>
        </w:rPr>
      </w:pPr>
      <w:rPr/>
      <w:r>
        <w:rPr/>
        <w:pict>
          <v:group style="position:absolute;margin-left:283.428589pt;margin-top:2.781566pt;width:52.307551pt;height:.1pt;mso-position-horizontal-relative:page;mso-position-vertical-relative:paragraph;z-index:-15348" coordorigin="5669,56" coordsize="1046,2">
            <v:shape style="position:absolute;left:5669;top:56;width:1046;height:2" coordorigin="5669,56" coordsize="1046,0" path="m5669,56l6715,56e" filled="f" stroked="t" strokeweight=".23043pt" strokecolor="#5B60A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0"/>
          <w:szCs w:val="40"/>
          <w:color w:val="3A3F75"/>
          <w:spacing w:val="0"/>
          <w:w w:val="100"/>
          <w:position w:val="-18"/>
        </w:rPr>
        <w:t>&amp;-::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49" w:after="0" w:line="192" w:lineRule="exact"/>
        <w:ind w:left="3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1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1"/>
          <w:i/>
          <w:position w:val="-2"/>
        </w:rPr>
        <w:t>  </w:t>
      </w:r>
      <w:r>
        <w:rPr>
          <w:rFonts w:ascii="Arial" w:hAnsi="Arial" w:cs="Arial" w:eastAsia="Arial"/>
          <w:sz w:val="19"/>
          <w:szCs w:val="19"/>
          <w:color w:val="282828"/>
          <w:spacing w:val="21"/>
          <w:w w:val="81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-2"/>
        </w:rPr>
        <w:t>120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09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-2"/>
          <w:w w:val="48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-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722" w:right="-20"/>
        <w:jc w:val="left"/>
        <w:tabs>
          <w:tab w:pos="10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8"/>
          <w:szCs w:val="18"/>
          <w:color w:val="464646"/>
          <w:spacing w:val="-30"/>
          <w:w w:val="54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727270"/>
          <w:spacing w:val="-19"/>
          <w:w w:val="76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8E8E8E"/>
          <w:spacing w:val="-49"/>
          <w:w w:val="96"/>
          <w:position w:val="1"/>
        </w:rPr>
        <w:t>,</w:t>
      </w:r>
      <w:r>
        <w:rPr>
          <w:rFonts w:ascii="Arial" w:hAnsi="Arial" w:cs="Arial" w:eastAsia="Arial"/>
          <w:sz w:val="18"/>
          <w:szCs w:val="18"/>
          <w:color w:val="464646"/>
          <w:spacing w:val="-29"/>
          <w:w w:val="55"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606262"/>
          <w:spacing w:val="0"/>
          <w:w w:val="120"/>
          <w:position w:val="1"/>
        </w:rPr>
        <w:t>,</w:t>
      </w:r>
      <w:r>
        <w:rPr>
          <w:rFonts w:ascii="Arial" w:hAnsi="Arial" w:cs="Arial" w:eastAsia="Arial"/>
          <w:sz w:val="18"/>
          <w:szCs w:val="18"/>
          <w:color w:val="60626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606262"/>
          <w:spacing w:val="0"/>
          <w:w w:val="100"/>
          <w:position w:val="1"/>
        </w:rPr>
      </w:r>
      <w:r>
        <w:rPr>
          <w:rFonts w:ascii="Arial" w:hAnsi="Arial" w:cs="Arial" w:eastAsia="Arial"/>
          <w:sz w:val="15"/>
          <w:szCs w:val="15"/>
          <w:color w:val="A7A8A8"/>
          <w:spacing w:val="0"/>
          <w:w w:val="106"/>
          <w:position w:val="1"/>
        </w:rPr>
        <w:t>,:;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86" w:lineRule="exact"/>
        <w:ind w:right="-20"/>
        <w:jc w:val="left"/>
        <w:tabs>
          <w:tab w:pos="780" w:val="left"/>
          <w:tab w:pos="1180" w:val="left"/>
          <w:tab w:pos="26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089905pt;margin-top:-22.708176pt;width:38.276965pt;height:14pt;mso-position-horizontal-relative:page;mso-position-vertical-relative:paragraph;z-index:-15343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54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A7A8A8"/>
                      <w:spacing w:val="0"/>
                      <w:w w:val="65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7A8A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7A8A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A7A8A8"/>
                      <w:spacing w:val="0"/>
                      <w:w w:val="45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A7A8A8"/>
                      <w:spacing w:val="-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64646"/>
                      <w:spacing w:val="-25"/>
                      <w:w w:val="8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B8B8BA"/>
                      <w:spacing w:val="-40"/>
                      <w:w w:val="66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7A8A8"/>
                      <w:spacing w:val="0"/>
                      <w:w w:val="131"/>
                    </w:rPr>
                    <w:t>,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40"/>
          <w:w w:val="139"/>
          <w:position w:val="-2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7"/>
          <w:w w:val="143"/>
          <w:position w:val="-2"/>
        </w:rPr>
        <w:t>]</w:t>
      </w:r>
      <w:r>
        <w:rPr>
          <w:rFonts w:ascii="Times New Roman" w:hAnsi="Times New Roman" w:cs="Times New Roman" w:eastAsia="Times New Roman"/>
          <w:sz w:val="27"/>
          <w:szCs w:val="27"/>
          <w:color w:val="B8B8BA"/>
          <w:spacing w:val="7"/>
          <w:w w:val="63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F489C"/>
          <w:spacing w:val="0"/>
          <w:w w:val="71"/>
          <w:position w:val="-2"/>
        </w:rPr>
        <w:t>r-;--</w:t>
      </w:r>
      <w:r>
        <w:rPr>
          <w:rFonts w:ascii="Times New Roman" w:hAnsi="Times New Roman" w:cs="Times New Roman" w:eastAsia="Times New Roman"/>
          <w:sz w:val="27"/>
          <w:szCs w:val="27"/>
          <w:color w:val="3F489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F489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B8B8BA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8B8BA"/>
          <w:spacing w:val="-6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8B8B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B8B8BA"/>
          <w:spacing w:val="0"/>
          <w:w w:val="70"/>
          <w:position w:val="-2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B8B8B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B8B8B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111A89"/>
          <w:spacing w:val="0"/>
          <w:w w:val="70"/>
          <w:position w:val="-2"/>
        </w:rPr>
        <w:t>)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86" w:right="-20"/>
        <w:jc w:val="left"/>
        <w:tabs>
          <w:tab w:pos="1160" w:val="left"/>
          <w:tab w:pos="1540" w:val="left"/>
          <w:tab w:pos="24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3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-17"/>
          <w:w w:val="100"/>
          <w:position w:val="-11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0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0"/>
          <w:w w:val="80"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0"/>
          <w:w w:val="80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1"/>
          <w:w w:val="80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-25"/>
          <w:w w:val="133"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727270"/>
          <w:spacing w:val="0"/>
          <w:w w:val="94"/>
          <w:position w:val="-1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727270"/>
          <w:spacing w:val="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133"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-3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6"/>
          <w:szCs w:val="16"/>
          <w:color w:val="606262"/>
          <w:spacing w:val="0"/>
          <w:w w:val="125"/>
          <w:position w:val="-11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color w:val="606262"/>
          <w:spacing w:val="-5"/>
          <w:w w:val="124"/>
          <w:position w:val="-11"/>
        </w:rPr>
        <w:t>Ç</w:t>
      </w:r>
      <w:r>
        <w:rPr>
          <w:rFonts w:ascii="Times New Roman" w:hAnsi="Times New Roman" w:cs="Times New Roman" w:eastAsia="Times New Roman"/>
          <w:sz w:val="16"/>
          <w:szCs w:val="16"/>
          <w:color w:val="2F3FEB"/>
          <w:spacing w:val="-15"/>
          <w:w w:val="57"/>
          <w:position w:val="-1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112"/>
          <w:position w:val="-1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-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63489"/>
          <w:spacing w:val="6"/>
          <w:w w:val="19"/>
          <w:position w:val="-11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727270"/>
          <w:spacing w:val="0"/>
          <w:w w:val="131"/>
          <w:position w:val="-11"/>
        </w:rPr>
        <w:t>n.</w:t>
      </w:r>
      <w:r>
        <w:rPr>
          <w:rFonts w:ascii="Times New Roman" w:hAnsi="Times New Roman" w:cs="Times New Roman" w:eastAsia="Times New Roman"/>
          <w:sz w:val="24"/>
          <w:szCs w:val="24"/>
          <w:color w:val="727270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727270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4"/>
          <w:szCs w:val="24"/>
          <w:color w:val="3A3F75"/>
          <w:spacing w:val="0"/>
          <w:w w:val="267"/>
          <w:position w:val="-11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440"/>
          <w:cols w:num="4" w:equalWidth="0">
            <w:col w:w="792" w:space="1707"/>
            <w:col w:w="1976" w:space="1203"/>
            <w:col w:w="584" w:space="2020"/>
            <w:col w:w="2858"/>
          </w:cols>
        </w:sectPr>
      </w:pPr>
      <w:rPr/>
    </w:p>
    <w:p>
      <w:pPr>
        <w:spacing w:before="0" w:after="0" w:line="273" w:lineRule="exact"/>
        <w:ind w:left="5176" w:right="-20"/>
        <w:jc w:val="left"/>
        <w:tabs>
          <w:tab w:pos="8380" w:val="left"/>
          <w:tab w:pos="89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46"/>
          <w:w w:val="60"/>
          <w:position w:val="-13"/>
        </w:rPr>
        <w:t>C</w:t>
      </w:r>
      <w:r>
        <w:rPr>
          <w:rFonts w:ascii="Times New Roman" w:hAnsi="Times New Roman" w:cs="Times New Roman" w:eastAsia="Times New Roman"/>
          <w:sz w:val="93"/>
          <w:szCs w:val="93"/>
          <w:color w:val="282828"/>
          <w:spacing w:val="-251"/>
          <w:w w:val="67"/>
          <w:position w:val="-53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60"/>
          <w:position w:val="-13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60"/>
          <w:w w:val="60"/>
          <w:position w:val="-13"/>
        </w:rPr>
        <w:t>i</w:t>
      </w:r>
      <w:r>
        <w:rPr>
          <w:rFonts w:ascii="Times New Roman" w:hAnsi="Times New Roman" w:cs="Times New Roman" w:eastAsia="Times New Roman"/>
          <w:sz w:val="93"/>
          <w:szCs w:val="93"/>
          <w:color w:val="2D2F5B"/>
          <w:spacing w:val="-161"/>
          <w:w w:val="49"/>
          <w:position w:val="-53"/>
        </w:rPr>
        <w:t>: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109"/>
          <w:w w:val="61"/>
          <w:position w:val="-13"/>
        </w:rPr>
        <w:t>n</w:t>
      </w:r>
      <w:r>
        <w:rPr>
          <w:rFonts w:ascii="Times New Roman" w:hAnsi="Times New Roman" w:cs="Times New Roman" w:eastAsia="Times New Roman"/>
          <w:sz w:val="93"/>
          <w:szCs w:val="93"/>
          <w:color w:val="282828"/>
          <w:spacing w:val="-17"/>
          <w:w w:val="28"/>
          <w:position w:val="-53"/>
        </w:rPr>
        <w:t>i</w:t>
      </w:r>
      <w:r>
        <w:rPr>
          <w:rFonts w:ascii="Times New Roman" w:hAnsi="Times New Roman" w:cs="Times New Roman" w:eastAsia="Times New Roman"/>
          <w:sz w:val="93"/>
          <w:szCs w:val="93"/>
          <w:color w:val="2D2F5B"/>
          <w:spacing w:val="-388"/>
          <w:w w:val="49"/>
          <w:position w:val="-53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152"/>
          <w:w w:val="60"/>
          <w:position w:val="-13"/>
        </w:rPr>
        <w:t>&gt;</w:t>
      </w:r>
      <w:r>
        <w:rPr>
          <w:rFonts w:ascii="Times New Roman" w:hAnsi="Times New Roman" w:cs="Times New Roman" w:eastAsia="Times New Roman"/>
          <w:sz w:val="93"/>
          <w:szCs w:val="93"/>
          <w:color w:val="282828"/>
          <w:spacing w:val="0"/>
          <w:w w:val="28"/>
          <w:position w:val="-53"/>
        </w:rPr>
        <w:t>;</w:t>
      </w:r>
      <w:r>
        <w:rPr>
          <w:rFonts w:ascii="Times New Roman" w:hAnsi="Times New Roman" w:cs="Times New Roman" w:eastAsia="Times New Roman"/>
          <w:sz w:val="93"/>
          <w:szCs w:val="93"/>
          <w:color w:val="282828"/>
          <w:spacing w:val="-186"/>
          <w:w w:val="29"/>
          <w:position w:val="-53"/>
        </w:rPr>
        <w:t>[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14"/>
          <w:w w:val="61"/>
          <w:position w:val="-13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2D2F5B"/>
          <w:spacing w:val="0"/>
          <w:w w:val="61"/>
          <w:position w:val="-1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D2F5B"/>
          <w:spacing w:val="-86"/>
          <w:w w:val="61"/>
          <w:position w:val="-13"/>
        </w:rPr>
        <w:t>!</w:t>
      </w:r>
      <w:r>
        <w:rPr>
          <w:rFonts w:ascii="Times New Roman" w:hAnsi="Times New Roman" w:cs="Times New Roman" w:eastAsia="Times New Roman"/>
          <w:sz w:val="93"/>
          <w:szCs w:val="93"/>
          <w:color w:val="2D2F5B"/>
          <w:spacing w:val="-70"/>
          <w:w w:val="49"/>
          <w:position w:val="-5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F5B"/>
          <w:spacing w:val="0"/>
          <w:w w:val="75"/>
          <w:position w:val="-1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D2F5B"/>
          <w:spacing w:val="-4"/>
          <w:w w:val="75"/>
          <w:position w:val="-1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4"/>
          <w:position w:val="-13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84"/>
          <w:position w:val="-13"/>
        </w:rPr>
        <w:t>.</w:t>
      </w:r>
      <w:r>
        <w:rPr>
          <w:rFonts w:ascii="Arial" w:hAnsi="Arial" w:cs="Arial" w:eastAsia="Arial"/>
          <w:sz w:val="26"/>
          <w:szCs w:val="26"/>
          <w:color w:val="282828"/>
          <w:spacing w:val="-40"/>
          <w:w w:val="89"/>
          <w:position w:val="-13"/>
        </w:rPr>
        <w:t>·</w:t>
      </w:r>
      <w:r>
        <w:rPr>
          <w:rFonts w:ascii="Arial" w:hAnsi="Arial" w:cs="Arial" w:eastAsia="Arial"/>
          <w:sz w:val="26"/>
          <w:szCs w:val="26"/>
          <w:color w:val="2D2F5B"/>
          <w:spacing w:val="-1"/>
          <w:w w:val="109"/>
          <w:position w:val="-13"/>
        </w:rPr>
        <w:t>n</w:t>
      </w:r>
      <w:r>
        <w:rPr>
          <w:rFonts w:ascii="Arial" w:hAnsi="Arial" w:cs="Arial" w:eastAsia="Arial"/>
          <w:sz w:val="26"/>
          <w:szCs w:val="26"/>
          <w:color w:val="2D2F5B"/>
          <w:spacing w:val="-81"/>
          <w:w w:val="108"/>
          <w:position w:val="-13"/>
        </w:rPr>
        <w:t>{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77"/>
          <w:position w:val="-13"/>
        </w:rPr>
        <w:t>K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100"/>
          <w:position w:val="-13"/>
        </w:rPr>
      </w:r>
      <w:r>
        <w:rPr>
          <w:rFonts w:ascii="Arial" w:hAnsi="Arial" w:cs="Arial" w:eastAsia="Arial"/>
          <w:sz w:val="22"/>
          <w:szCs w:val="22"/>
          <w:color w:val="727270"/>
          <w:spacing w:val="0"/>
          <w:w w:val="83"/>
          <w:position w:val="-14"/>
        </w:rPr>
        <w:t>.</w:t>
      </w:r>
      <w:r>
        <w:rPr>
          <w:rFonts w:ascii="Arial" w:hAnsi="Arial" w:cs="Arial" w:eastAsia="Arial"/>
          <w:sz w:val="22"/>
          <w:szCs w:val="22"/>
          <w:color w:val="727270"/>
          <w:spacing w:val="-30"/>
          <w:w w:val="100"/>
          <w:position w:val="-14"/>
        </w:rPr>
        <w:t> 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26"/>
          <w:position w:val="-14"/>
        </w:rPr>
        <w:t>·</w:t>
      </w:r>
      <w:r>
        <w:rPr>
          <w:rFonts w:ascii="Arial" w:hAnsi="Arial" w:cs="Arial" w:eastAsia="Arial"/>
          <w:sz w:val="22"/>
          <w:szCs w:val="22"/>
          <w:color w:val="464646"/>
          <w:spacing w:val="-28"/>
          <w:w w:val="100"/>
          <w:position w:val="-14"/>
        </w:rPr>
        <w:t> </w:t>
      </w:r>
      <w:r>
        <w:rPr>
          <w:rFonts w:ascii="Arial" w:hAnsi="Arial" w:cs="Arial" w:eastAsia="Arial"/>
          <w:sz w:val="22"/>
          <w:szCs w:val="22"/>
          <w:color w:val="B8B8BA"/>
          <w:spacing w:val="0"/>
          <w:w w:val="40"/>
          <w:position w:val="-14"/>
        </w:rPr>
        <w:t>_</w:t>
      </w:r>
      <w:r>
        <w:rPr>
          <w:rFonts w:ascii="Arial" w:hAnsi="Arial" w:cs="Arial" w:eastAsia="Arial"/>
          <w:sz w:val="22"/>
          <w:szCs w:val="22"/>
          <w:color w:val="B8B8BA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2"/>
          <w:szCs w:val="22"/>
          <w:color w:val="B8B8BA"/>
          <w:spacing w:val="0"/>
          <w:w w:val="100"/>
          <w:position w:val="-14"/>
        </w:rPr>
      </w:r>
      <w:r>
        <w:rPr>
          <w:rFonts w:ascii="Arial" w:hAnsi="Arial" w:cs="Arial" w:eastAsia="Arial"/>
          <w:sz w:val="22"/>
          <w:szCs w:val="22"/>
          <w:color w:val="606262"/>
          <w:spacing w:val="-10"/>
          <w:w w:val="59"/>
          <w:i/>
          <w:position w:val="-14"/>
        </w:rPr>
        <w:t>: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85"/>
          <w:i/>
          <w:position w:val="-14"/>
        </w:rPr>
        <w:t>1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84"/>
          <w:i/>
          <w:position w:val="-14"/>
        </w:rPr>
        <w:t>"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  <w:i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93"/>
          <w:position w:val="-14"/>
        </w:rPr>
        <w:t>rang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6"/>
          <w:position w:val="-14"/>
        </w:rPr>
        <w:t>ı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7"/>
          <w:position w:val="-14"/>
        </w:rPr>
        <w:t>n</w:t>
      </w:r>
      <w:r>
        <w:rPr>
          <w:rFonts w:ascii="Arial" w:hAnsi="Arial" w:cs="Arial" w:eastAsia="Arial"/>
          <w:sz w:val="19"/>
          <w:szCs w:val="19"/>
          <w:color w:val="282828"/>
          <w:spacing w:val="-31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-18"/>
          <w:w w:val="96"/>
          <w:position w:val="-14"/>
        </w:rPr>
        <w:t>: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66"/>
          <w:position w:val="-14"/>
        </w:rPr>
        <w:t>v</w:t>
      </w:r>
      <w:r>
        <w:rPr>
          <w:rFonts w:ascii="Arial" w:hAnsi="Arial" w:cs="Arial" w:eastAsia="Arial"/>
          <w:sz w:val="19"/>
          <w:szCs w:val="19"/>
          <w:color w:val="282828"/>
          <w:spacing w:val="-33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96"/>
          <w:position w:val="-14"/>
        </w:rPr>
        <w:t>t</w:t>
      </w:r>
      <w:r>
        <w:rPr>
          <w:rFonts w:ascii="Arial" w:hAnsi="Arial" w:cs="Arial" w:eastAsia="Arial"/>
          <w:sz w:val="19"/>
          <w:szCs w:val="19"/>
          <w:color w:val="464646"/>
          <w:spacing w:val="-4"/>
          <w:w w:val="96"/>
          <w:position w:val="-14"/>
        </w:rPr>
        <w:t>:</w:t>
      </w:r>
      <w:r>
        <w:rPr>
          <w:rFonts w:ascii="Arial" w:hAnsi="Arial" w:cs="Arial" w:eastAsia="Arial"/>
          <w:sz w:val="19"/>
          <w:szCs w:val="19"/>
          <w:color w:val="8E8E8E"/>
          <w:spacing w:val="-10"/>
          <w:w w:val="29"/>
          <w:position w:val="-14"/>
        </w:rPr>
        <w:t>_</w:t>
      </w:r>
      <w:r>
        <w:rPr>
          <w:rFonts w:ascii="Arial" w:hAnsi="Arial" w:cs="Arial" w:eastAsia="Arial"/>
          <w:sz w:val="19"/>
          <w:szCs w:val="19"/>
          <w:color w:val="606262"/>
          <w:spacing w:val="0"/>
          <w:w w:val="81"/>
          <w:position w:val="-14"/>
        </w:rPr>
        <w:t>A</w:t>
      </w:r>
      <w:r>
        <w:rPr>
          <w:rFonts w:ascii="Arial" w:hAnsi="Arial" w:cs="Arial" w:eastAsia="Arial"/>
          <w:sz w:val="19"/>
          <w:szCs w:val="19"/>
          <w:color w:val="606262"/>
          <w:spacing w:val="-12"/>
          <w:w w:val="82"/>
          <w:position w:val="-14"/>
        </w:rPr>
        <w:t>c</w:t>
      </w:r>
      <w:r>
        <w:rPr>
          <w:rFonts w:ascii="Arial" w:hAnsi="Arial" w:cs="Arial" w:eastAsia="Arial"/>
          <w:sz w:val="19"/>
          <w:szCs w:val="19"/>
          <w:color w:val="8E8E8E"/>
          <w:spacing w:val="0"/>
          <w:w w:val="82"/>
          <w:position w:val="-14"/>
        </w:rPr>
        <w:t>!j'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440"/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64646"/>
          <w:w w:val="127"/>
        </w:rPr>
        <w:t>-</w:t>
      </w:r>
      <w:r>
        <w:rPr>
          <w:rFonts w:ascii="Arial" w:hAnsi="Arial" w:cs="Arial" w:eastAsia="Arial"/>
          <w:sz w:val="20"/>
          <w:szCs w:val="20"/>
          <w:color w:val="464646"/>
          <w:spacing w:val="2"/>
          <w:w w:val="112"/>
        </w:rPr>
        <w:t>b</w:t>
      </w:r>
      <w:r>
        <w:rPr>
          <w:rFonts w:ascii="Arial" w:hAnsi="Arial" w:cs="Arial" w:eastAsia="Arial"/>
          <w:sz w:val="20"/>
          <w:szCs w:val="20"/>
          <w:color w:val="606262"/>
          <w:spacing w:val="0"/>
          <w:w w:val="56"/>
        </w:rPr>
        <w:t>a</w:t>
      </w:r>
      <w:r>
        <w:rPr>
          <w:rFonts w:ascii="Arial" w:hAnsi="Arial" w:cs="Arial" w:eastAsia="Arial"/>
          <w:sz w:val="20"/>
          <w:szCs w:val="20"/>
          <w:color w:val="606262"/>
          <w:spacing w:val="-35"/>
          <w:w w:val="56"/>
        </w:rPr>
        <w:t>-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66"/>
        </w:rPr>
        <w:t>M</w:t>
      </w:r>
      <w:r>
        <w:rPr>
          <w:rFonts w:ascii="Arial" w:hAnsi="Arial" w:cs="Arial" w:eastAsia="Arial"/>
          <w:sz w:val="20"/>
          <w:szCs w:val="20"/>
          <w:color w:val="464646"/>
          <w:spacing w:val="-30"/>
          <w:w w:val="65"/>
        </w:rPr>
        <w:t>,</w:t>
      </w:r>
      <w:r>
        <w:rPr>
          <w:rFonts w:ascii="Arial" w:hAnsi="Arial" w:cs="Arial" w:eastAsia="Arial"/>
          <w:sz w:val="20"/>
          <w:szCs w:val="20"/>
          <w:color w:val="727270"/>
          <w:spacing w:val="-12"/>
          <w:w w:val="115"/>
        </w:rPr>
        <w:t>.</w:t>
      </w:r>
      <w:r>
        <w:rPr>
          <w:rFonts w:ascii="Arial" w:hAnsi="Arial" w:cs="Arial" w:eastAsia="Arial"/>
          <w:sz w:val="20"/>
          <w:szCs w:val="20"/>
          <w:color w:val="A7A8A8"/>
          <w:spacing w:val="-19"/>
          <w:w w:val="183"/>
        </w:rPr>
        <w:t>'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52"/>
        </w:rPr>
        <w:t>d</w:t>
      </w:r>
      <w:r>
        <w:rPr>
          <w:rFonts w:ascii="Arial" w:hAnsi="Arial" w:cs="Arial" w:eastAsia="Arial"/>
          <w:sz w:val="20"/>
          <w:szCs w:val="20"/>
          <w:color w:val="464646"/>
          <w:spacing w:val="-7"/>
          <w:w w:val="51"/>
        </w:rPr>
        <w:t>.</w:t>
      </w:r>
      <w:r>
        <w:rPr>
          <w:rFonts w:ascii="Arial" w:hAnsi="Arial" w:cs="Arial" w:eastAsia="Arial"/>
          <w:sz w:val="20"/>
          <w:szCs w:val="20"/>
          <w:color w:val="606262"/>
          <w:spacing w:val="0"/>
          <w:w w:val="70"/>
        </w:rPr>
        <w:t>J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52" w:lineRule="exact"/>
        <w:ind w:right="-123"/>
        <w:jc w:val="lef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5"/>
          <w:szCs w:val="55"/>
          <w:color w:val="B8B8BA"/>
          <w:w w:val="28"/>
          <w:i/>
        </w:rPr>
        <w:t>,</w:t>
      </w:r>
      <w:r>
        <w:rPr>
          <w:rFonts w:ascii="Times New Roman" w:hAnsi="Times New Roman" w:cs="Times New Roman" w:eastAsia="Times New Roman"/>
          <w:sz w:val="55"/>
          <w:szCs w:val="55"/>
          <w:color w:val="B8B8BA"/>
          <w:spacing w:val="-13"/>
          <w:w w:val="28"/>
          <w:i/>
        </w:rPr>
        <w:t>.</w:t>
      </w:r>
      <w:r>
        <w:rPr>
          <w:rFonts w:ascii="Times New Roman" w:hAnsi="Times New Roman" w:cs="Times New Roman" w:eastAsia="Times New Roman"/>
          <w:sz w:val="55"/>
          <w:szCs w:val="55"/>
          <w:color w:val="606262"/>
          <w:spacing w:val="0"/>
          <w:w w:val="64"/>
          <w:i/>
        </w:rPr>
        <w:t>_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-5"/>
          <w:w w:val="104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104"/>
        </w:rPr>
        <w:t>jj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12"/>
          <w:w w:val="10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-13"/>
          <w:w w:val="186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0"/>
          <w:w w:val="186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440"/>
          <w:cols w:num="3" w:equalWidth="0">
            <w:col w:w="9021" w:space="704"/>
            <w:col w:w="240" w:space="165"/>
            <w:col w:w="1010"/>
          </w:cols>
        </w:sectPr>
      </w:pPr>
      <w:rPr/>
    </w:p>
    <w:p>
      <w:pPr>
        <w:spacing w:before="0" w:after="0" w:line="150" w:lineRule="exact"/>
        <w:ind w:right="1297"/>
        <w:jc w:val="right"/>
        <w:tabs>
          <w:tab w:pos="460" w:val="left"/>
          <w:tab w:pos="9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8B8BA"/>
          <w:spacing w:val="-20"/>
          <w:w w:val="11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8"/>
          <w:w w:val="11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14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0"/>
          <w:w w:val="100"/>
          <w:i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8E8E8E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27270"/>
          <w:spacing w:val="0"/>
          <w:w w:val="103"/>
          <w:i/>
        </w:rPr>
        <w:t>-!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340" w:right="440"/>
        </w:sectPr>
      </w:pPr>
      <w:rPr/>
    </w:p>
    <w:p>
      <w:pPr>
        <w:spacing w:before="9" w:after="0" w:line="907" w:lineRule="exact"/>
        <w:ind w:left="2880" w:right="2278"/>
        <w:jc w:val="center"/>
        <w:rPr>
          <w:rFonts w:ascii="Times New Roman" w:hAnsi="Times New Roman" w:cs="Times New Roman" w:eastAsia="Times New Roman"/>
          <w:sz w:val="84"/>
          <w:szCs w:val="84"/>
        </w:rPr>
      </w:pPr>
      <w:rPr/>
      <w:r>
        <w:rPr/>
        <w:pict>
          <v:group style="position:absolute;margin-left:22.4669pt;margin-top:32.785618pt;width:542.431602pt;height:769.289515pt;mso-position-horizontal-relative:page;mso-position-vertical-relative:page;z-index:-15349" coordorigin="449,656" coordsize="10849,15386">
            <v:group style="position:absolute;left:465;top:681;width:10784;height:2" coordorigin="465,681" coordsize="10784,2">
              <v:shape style="position:absolute;left:465;top:681;width:10784;height:2" coordorigin="465,681" coordsize="10784,0" path="m465,681l11250,681e" filled="f" stroked="t" strokeweight=".691289pt" strokecolor="#5B5B5B">
                <v:path arrowok="t"/>
              </v:shape>
            </v:group>
            <v:group style="position:absolute;left:472;top:663;width:2;height:4446" coordorigin="472,663" coordsize="2,4446">
              <v:shape style="position:absolute;left:472;top:663;width:2;height:4446" coordorigin="472,663" coordsize="0,4446" path="m472,5108l472,663e" filled="f" stroked="t" strokeweight=".691289pt" strokecolor="#4F4F4F">
                <v:path arrowok="t"/>
              </v:shape>
            </v:group>
            <v:group style="position:absolute;left:2433;top:672;width:2;height:1509" coordorigin="2433,672" coordsize="2,1509">
              <v:shape style="position:absolute;left:2433;top:672;width:2;height:1509" coordorigin="2433,672" coordsize="0,1509" path="m2433,2181l2433,672e" filled="f" stroked="t" strokeweight=".691289pt" strokecolor="#4B4B4B">
                <v:path arrowok="t"/>
              </v:shape>
            </v:group>
            <v:group style="position:absolute;left:8973;top:672;width:2;height:1513" coordorigin="8973,672" coordsize="2,1513">
              <v:shape style="position:absolute;left:8973;top:672;width:2;height:1513" coordorigin="8973,672" coordsize="0,1513" path="m8973,2185l8973,672e" filled="f" stroked="t" strokeweight=".691289pt" strokecolor="#545454">
                <v:path arrowok="t"/>
              </v:shape>
            </v:group>
            <v:group style="position:absolute;left:11245;top:672;width:2;height:2542" coordorigin="11245,672" coordsize="2,2542">
              <v:shape style="position:absolute;left:11245;top:672;width:2;height:2542" coordorigin="11245,672" coordsize="0,2542" path="m11245,3214l11245,672e" filled="f" stroked="t" strokeweight=".691289pt" strokecolor="#5B5B5B">
                <v:path arrowok="t"/>
              </v:shape>
            </v:group>
            <v:group style="position:absolute;left:465;top:2876;width:10793;height:2" coordorigin="465,2876" coordsize="10793,2">
              <v:shape style="position:absolute;left:465;top:2876;width:10793;height:2" coordorigin="465,2876" coordsize="10793,0" path="m465,2876l11259,2876e" filled="f" stroked="t" strokeweight=".691289pt" strokecolor="#606060">
                <v:path arrowok="t"/>
              </v:shape>
            </v:group>
            <v:group style="position:absolute;left:465;top:3111;width:10798;height:2" coordorigin="465,3111" coordsize="10798,2">
              <v:shape style="position:absolute;left:465;top:3111;width:10798;height:2" coordorigin="465,3111" coordsize="10798,0" path="m465,3111l11263,3111e" filled="f" stroked="t" strokeweight=".691289pt" strokecolor="#575757">
                <v:path arrowok="t"/>
              </v:shape>
            </v:group>
            <v:group style="position:absolute;left:461;top:3346;width:10803;height:2" coordorigin="461,3346" coordsize="10803,2">
              <v:shape style="position:absolute;left:461;top:3346;width:10803;height:2" coordorigin="461,3346" coordsize="10803,0" path="m461,3346l11263,3346e" filled="f" stroked="t" strokeweight=".691289pt" strokecolor="#545454">
                <v:path arrowok="t"/>
              </v:shape>
            </v:group>
            <v:group style="position:absolute;left:11263;top:1137;width:2;height:11194" coordorigin="11263,1137" coordsize="2,11194">
              <v:shape style="position:absolute;left:11263;top:1137;width:2;height:11194" coordorigin="11263,1137" coordsize="0,11194" path="m11263,12331l11263,1137e" filled="f" stroked="t" strokeweight=".691289pt" strokecolor="#575757">
                <v:path arrowok="t"/>
              </v:shape>
            </v:group>
            <v:group style="position:absolute;left:3880;top:3341;width:2;height:235" coordorigin="3880,3341" coordsize="2,235">
              <v:shape style="position:absolute;left:3880;top:3341;width:2;height:235" coordorigin="3880,3341" coordsize="0,235" path="m3880,3576l3880,3341e" filled="f" stroked="t" strokeweight=".921719pt" strokecolor="#545454">
                <v:path arrowok="t"/>
              </v:shape>
            </v:group>
            <v:group style="position:absolute;left:6885;top:3341;width:2;height:757" coordorigin="6885,3341" coordsize="2,757">
              <v:shape style="position:absolute;left:6885;top:3341;width:2;height:757" coordorigin="6885,3341" coordsize="0,757" path="m6885,4098l6885,3341e" filled="f" stroked="t" strokeweight=".691289pt" strokecolor="#545454">
                <v:path arrowok="t"/>
              </v:shape>
            </v:group>
            <v:group style="position:absolute;left:6881;top:3774;width:1336;height:2" coordorigin="6881,3774" coordsize="1336,2">
              <v:shape style="position:absolute;left:6881;top:3774;width:1336;height:2" coordorigin="6881,3774" coordsize="1336,0" path="m6881,3774l8217,3774e" filled="f" stroked="t" strokeweight=".23043pt" strokecolor="#484848">
                <v:path arrowok="t"/>
              </v:shape>
            </v:group>
            <v:group style="position:absolute;left:3883;top:3341;width:2;height:761" coordorigin="3883,3341" coordsize="2,761">
              <v:shape style="position:absolute;left:3883;top:3341;width:2;height:761" coordorigin="3883,3341" coordsize="0,761" path="m3883,4103l3883,3341e" filled="f" stroked="t" strokeweight=".921719pt" strokecolor="#3F3F3F">
                <v:path arrowok="t"/>
              </v:shape>
            </v:group>
            <v:group style="position:absolute;left:3871;top:3764;width:2632;height:2" coordorigin="3871,3764" coordsize="2632,2">
              <v:shape style="position:absolute;left:3871;top:3764;width:2632;height:2" coordorigin="3871,3764" coordsize="2632,0" path="m3871,3764l6503,3764e" filled="f" stroked="t" strokeweight=".691289pt" strokecolor="#6B6B6B">
                <v:path arrowok="t"/>
              </v:shape>
            </v:group>
            <v:group style="position:absolute;left:6245;top:3762;width:645;height:2" coordorigin="6245,3762" coordsize="645,2">
              <v:shape style="position:absolute;left:6245;top:3762;width:645;height:2" coordorigin="6245,3762" coordsize="645,0" path="m6245,3762l6890,3762e" filled="f" stroked="t" strokeweight=".691289pt" strokecolor="#A0A0A0">
                <v:path arrowok="t"/>
              </v:shape>
            </v:group>
            <v:group style="position:absolute;left:8217;top:3774;width:1562;height:2" coordorigin="8217,3774" coordsize="1562,2">
              <v:shape style="position:absolute;left:8217;top:3774;width:1562;height:2" coordorigin="8217,3774" coordsize="1562,0" path="m8217,3774l9779,3774e" filled="f" stroked="t" strokeweight=".23043pt" strokecolor="#000000">
                <v:path arrowok="t"/>
              </v:shape>
            </v:group>
            <v:group style="position:absolute;left:9779;top:3774;width:1479;height:2" coordorigin="9779,3774" coordsize="1479,2">
              <v:shape style="position:absolute;left:9779;top:3774;width:1479;height:2" coordorigin="9779,3774" coordsize="1479,0" path="m9779,3774l11259,3774e" filled="f" stroked="t" strokeweight=".23043pt" strokecolor="#4B4B4B">
                <v:path arrowok="t"/>
              </v:shape>
            </v:group>
            <v:group style="position:absolute;left:465;top:4091;width:3452;height:2" coordorigin="465,4091" coordsize="3452,2">
              <v:shape style="position:absolute;left:465;top:4091;width:3452;height:2" coordorigin="465,4091" coordsize="3452,0" path="m465,4091l3917,4091e" filled="f" stroked="t" strokeweight=".691289pt" strokecolor="#575757">
                <v:path arrowok="t"/>
              </v:shape>
            </v:group>
            <v:group style="position:absolute;left:3890;top:3595;width:2;height:508" coordorigin="3890,3595" coordsize="2,508">
              <v:shape style="position:absolute;left:3890;top:3595;width:2;height:508" coordorigin="3890,3595" coordsize="0,508" path="m3890,4103l3890,3595e" filled="f" stroked="t" strokeweight="1.152149pt" strokecolor="#444444">
                <v:path arrowok="t"/>
              </v:shape>
            </v:group>
            <v:group style="position:absolute;left:3751;top:4079;width:1945;height:2" coordorigin="3751,4079" coordsize="1945,2">
              <v:shape style="position:absolute;left:3751;top:4079;width:1945;height:2" coordorigin="3751,4079" coordsize="1945,0" path="m3751,4079l5696,4079e" filled="f" stroked="t" strokeweight="1.382578pt" strokecolor="#606060">
                <v:path arrowok="t"/>
              </v:shape>
            </v:group>
            <v:group style="position:absolute;left:5669;top:4074;width:1046;height:2" coordorigin="5669,4074" coordsize="1046,2">
              <v:shape style="position:absolute;left:5669;top:4074;width:1046;height:2" coordorigin="5669,4074" coordsize="1046,0" path="m5669,4074l6715,4074e" filled="f" stroked="t" strokeweight=".691289pt" strokecolor="#878787">
                <v:path arrowok="t"/>
              </v:shape>
            </v:group>
            <v:group style="position:absolute;left:6687;top:4089;width:4576;height:2" coordorigin="6687,4089" coordsize="4576,2">
              <v:shape style="position:absolute;left:6687;top:4089;width:4576;height:2" coordorigin="6687,4089" coordsize="4576,0" path="m6687,4089l11263,4089e" filled="f" stroked="t" strokeweight=".691289pt" strokecolor="#575757">
                <v:path arrowok="t"/>
              </v:shape>
            </v:group>
            <v:group style="position:absolute;left:461;top:4371;width:10803;height:2" coordorigin="461,4371" coordsize="10803,2">
              <v:shape style="position:absolute;left:461;top:4371;width:10803;height:2" coordorigin="461,4371" coordsize="10803,0" path="m461,4371l11263,4371e" filled="f" stroked="t" strokeweight=".691289pt" strokecolor="#575757">
                <v:path arrowok="t"/>
              </v:shape>
            </v:group>
            <v:group style="position:absolute;left:2443;top:4084;width:2;height:7980" coordorigin="2443,4084" coordsize="2,7980">
              <v:shape style="position:absolute;left:2443;top:4084;width:2;height:7980" coordorigin="2443,4084" coordsize="0,7980" path="m2443,12064l2443,4084e" filled="f" stroked="t" strokeweight=".691289pt" strokecolor="#4F4F4F">
                <v:path arrowok="t"/>
              </v:shape>
            </v:group>
            <v:group style="position:absolute;left:2433;top:4610;width:8830;height:2" coordorigin="2433,4610" coordsize="8830,2">
              <v:shape style="position:absolute;left:2433;top:4610;width:8830;height:2" coordorigin="2433,4610" coordsize="8830,0" path="m2433,4610l11263,4610e" filled="f" stroked="t" strokeweight=".691289pt" strokecolor="#575757">
                <v:path arrowok="t"/>
              </v:shape>
            </v:group>
            <v:group style="position:absolute;left:4908;top:4601;width:2;height:2162" coordorigin="4908,4601" coordsize="2,2162">
              <v:shape style="position:absolute;left:4908;top:4601;width:2;height:2162" coordorigin="4908,4601" coordsize="0,2162" path="m4908,6763l4908,4601e" filled="f" stroked="t" strokeweight=".691289pt" strokecolor="#4F4F4F">
                <v:path arrowok="t"/>
              </v:shape>
            </v:group>
            <v:group style="position:absolute;left:7632;top:4615;width:2;height:240" coordorigin="7632,4615" coordsize="2,240">
              <v:shape style="position:absolute;left:7632;top:4615;width:2;height:240" coordorigin="7632,4615" coordsize="0,240" path="m7632,4855l7632,4615e" filled="f" stroked="t" strokeweight=".23043pt" strokecolor="#606060">
                <v:path arrowok="t"/>
              </v:shape>
            </v:group>
            <v:group style="position:absolute;left:4894;top:5094;width:6374;height:2" coordorigin="4894,5094" coordsize="6374,2">
              <v:shape style="position:absolute;left:4894;top:5094;width:6374;height:2" coordorigin="4894,5094" coordsize="6374,0" path="m4894,5094l11268,5094e" filled="f" stroked="t" strokeweight=".691289pt" strokecolor="#575757">
                <v:path arrowok="t"/>
              </v:shape>
            </v:group>
            <v:group style="position:absolute;left:7632;top:4855;width:2;height:235" coordorigin="7632,4855" coordsize="2,235">
              <v:shape style="position:absolute;left:7632;top:4855;width:2;height:235" coordorigin="7632,4855" coordsize="0,235" path="m7632,5090l7632,4855e" filled="f" stroked="t" strokeweight=".23043pt" strokecolor="#3F3F3F">
                <v:path arrowok="t"/>
              </v:shape>
            </v:group>
            <v:group style="position:absolute;left:470;top:5052;width:2;height:301" coordorigin="470,5052" coordsize="2,301">
              <v:shape style="position:absolute;left:470;top:5052;width:2;height:301" coordorigin="470,5052" coordsize="0,301" path="m470,5353l470,5052e" filled="f" stroked="t" strokeweight=".691289pt" strokecolor="#484848">
                <v:path arrowok="t"/>
              </v:shape>
            </v:group>
            <v:group style="position:absolute;left:4899;top:5336;width:6364;height:2" coordorigin="4899,5336" coordsize="6364,2">
              <v:shape style="position:absolute;left:4899;top:5336;width:6364;height:2" coordorigin="4899,5336" coordsize="6364,0" path="m4899,5336l11263,5336e" filled="f" stroked="t" strokeweight=".691289pt" strokecolor="#606060">
                <v:path arrowok="t"/>
              </v:shape>
            </v:group>
            <v:group style="position:absolute;left:470;top:5240;width:2;height:2011" coordorigin="470,5240" coordsize="2,2011">
              <v:shape style="position:absolute;left:470;top:5240;width:2;height:2011" coordorigin="470,5240" coordsize="0,2011" path="m470,7251l470,5240e" filled="f" stroked="t" strokeweight=".691289pt" strokecolor="#4F4F4F">
                <v:path arrowok="t"/>
              </v:shape>
            </v:group>
            <v:group style="position:absolute;left:4899;top:5583;width:6364;height:2" coordorigin="4899,5583" coordsize="6364,2">
              <v:shape style="position:absolute;left:4899;top:5583;width:6364;height:2" coordorigin="4899,5583" coordsize="6364,0" path="m4899,5583l11263,5583e" filled="f" stroked="t" strokeweight=".691289pt" strokecolor="#575757">
                <v:path arrowok="t"/>
              </v:shape>
            </v:group>
            <v:group style="position:absolute;left:2429;top:5818;width:8839;height:2" coordorigin="2429,5818" coordsize="8839,2">
              <v:shape style="position:absolute;left:2429;top:5818;width:8839;height:2" coordorigin="2429,5818" coordsize="8839,0" path="m2429,5818l11268,5818e" filled="f" stroked="t" strokeweight=".691289pt" strokecolor="#606060">
                <v:path arrowok="t"/>
              </v:shape>
            </v:group>
            <v:group style="position:absolute;left:1018;top:6058;width:2733;height:2" coordorigin="1018,6058" coordsize="2733,2">
              <v:shape style="position:absolute;left:1018;top:6058;width:2733;height:2" coordorigin="1018,6058" coordsize="2733,0" path="m1018,6058l3751,6058e" filled="f" stroked="t" strokeweight=".691289pt" strokecolor="#575757">
                <v:path arrowok="t"/>
              </v:shape>
            </v:group>
            <v:group style="position:absolute;left:3696;top:6058;width:207;height:2" coordorigin="3696,6058" coordsize="207,2">
              <v:shape style="position:absolute;left:3696;top:6058;width:207;height:2" coordorigin="3696,6058" coordsize="207,0" path="m3696,6058l3903,6058e" filled="f" stroked="t" strokeweight=".460859pt" strokecolor="#4F4F4F">
                <v:path arrowok="t"/>
              </v:shape>
            </v:group>
            <v:group style="position:absolute;left:3848;top:6055;width:7420;height:2" coordorigin="3848,6055" coordsize="7420,2">
              <v:shape style="position:absolute;left:3848;top:6055;width:7420;height:2" coordorigin="3848,6055" coordsize="7420,0" path="m3848,6055l11268,6055e" filled="f" stroked="t" strokeweight=".691289pt" strokecolor="#575757">
                <v:path arrowok="t"/>
              </v:shape>
            </v:group>
            <v:group style="position:absolute;left:7632;top:6062;width:2;height:686" coordorigin="7632,6062" coordsize="2,686">
              <v:shape style="position:absolute;left:7632;top:6062;width:2;height:686" coordorigin="7632,6062" coordsize="0,686" path="m7632,6748l7632,6062e" filled="f" stroked="t" strokeweight=".23043pt" strokecolor="#777777">
                <v:path arrowok="t"/>
              </v:shape>
            </v:group>
            <v:group style="position:absolute;left:2429;top:6516;width:8839;height:2" coordorigin="2429,6516" coordsize="8839,2">
              <v:shape style="position:absolute;left:2429;top:6516;width:8839;height:2" coordorigin="2429,6516" coordsize="8839,0" path="m2429,6516l11268,6516e" filled="f" stroked="t" strokeweight=".691289pt" strokecolor="#606060">
                <v:path arrowok="t"/>
              </v:shape>
            </v:group>
            <v:group style="position:absolute;left:2429;top:6755;width:8839;height:2" coordorigin="2429,6755" coordsize="8839,2">
              <v:shape style="position:absolute;left:2429;top:6755;width:8839;height:2" coordorigin="2429,6755" coordsize="8839,0" path="m2429,6755l11268,6755e" filled="f" stroked="t" strokeweight=".691289pt" strokecolor="#575757">
                <v:path arrowok="t"/>
              </v:shape>
            </v:group>
            <v:group style="position:absolute;left:456;top:6988;width:10816;height:2" coordorigin="456,6988" coordsize="10816,2">
              <v:shape style="position:absolute;left:456;top:6988;width:10816;height:2" coordorigin="456,6988" coordsize="10816,0" path="m456,6988l11273,6988e" filled="f" stroked="t" strokeweight=".691289pt" strokecolor="#545454">
                <v:path arrowok="t"/>
              </v:shape>
            </v:group>
            <v:group style="position:absolute;left:465;top:7449;width:10803;height:2" coordorigin="465,7449" coordsize="10803,2">
              <v:shape style="position:absolute;left:465;top:7449;width:10803;height:2" coordorigin="465,7449" coordsize="10803,0" path="m465,7449l11268,7449e" filled="f" stroked="t" strokeweight=".691289pt" strokecolor="#606060">
                <v:path arrowok="t"/>
              </v:shape>
            </v:group>
            <v:group style="position:absolute;left:472;top:7143;width:2;height:3708" coordorigin="472,7143" coordsize="2,3708">
              <v:shape style="position:absolute;left:472;top:7143;width:2;height:3708" coordorigin="472,7143" coordsize="0,3708" path="m472,10851l472,7143e" filled="f" stroked="t" strokeweight=".691289pt" strokecolor="#545454">
                <v:path arrowok="t"/>
              </v:shape>
            </v:group>
            <v:group style="position:absolute;left:4913;top:7439;width:2;height:724" coordorigin="4913,7439" coordsize="2,724">
              <v:shape style="position:absolute;left:4913;top:7439;width:2;height:724" coordorigin="4913,7439" coordsize="0,724" path="m4913,8163l4913,7439e" filled="f" stroked="t" strokeweight=".691289pt" strokecolor="#545454">
                <v:path arrowok="t"/>
              </v:shape>
            </v:group>
            <v:group style="position:absolute;left:4904;top:7681;width:6364;height:2" coordorigin="4904,7681" coordsize="6364,2">
              <v:shape style="position:absolute;left:4904;top:7681;width:6364;height:2" coordorigin="4904,7681" coordsize="6364,0" path="m4904,7681l11268,7681e" filled="f" stroked="t" strokeweight=".691289pt" strokecolor="#5B5B5B">
                <v:path arrowok="t"/>
              </v:shape>
            </v:group>
            <v:group style="position:absolute;left:4904;top:7916;width:6369;height:2" coordorigin="4904,7916" coordsize="6369,2">
              <v:shape style="position:absolute;left:4904;top:7916;width:6369;height:2" coordorigin="4904,7916" coordsize="6369,0" path="m4904,7916l11273,7916e" filled="f" stroked="t" strokeweight=".691289pt" strokecolor="#5B5B5B">
                <v:path arrowok="t"/>
              </v:shape>
            </v:group>
            <v:group style="position:absolute;left:461;top:8154;width:10812;height:2" coordorigin="461,8154" coordsize="10812,2">
              <v:shape style="position:absolute;left:461;top:8154;width:10812;height:2" coordorigin="461,8154" coordsize="10812,0" path="m461,8154l11273,8154e" filled="f" stroked="t" strokeweight=".691289pt" strokecolor="#606060">
                <v:path arrowok="t"/>
              </v:shape>
            </v:group>
            <v:group style="position:absolute;left:11263;top:8083;width:2;height:451" coordorigin="11263,8083" coordsize="2,451">
              <v:shape style="position:absolute;left:11263;top:8083;width:2;height:451" coordorigin="11263,8083" coordsize="0,451" path="m11263,8534l11263,8083e" filled="f" stroked="t" strokeweight=".691289pt" strokecolor="#606060">
                <v:path arrowok="t"/>
              </v:shape>
            </v:group>
            <v:group style="position:absolute;left:465;top:8957;width:10807;height:2" coordorigin="465,8957" coordsize="10807,2">
              <v:shape style="position:absolute;left:465;top:8957;width:10807;height:2" coordorigin="465,8957" coordsize="10807,0" path="m465,8957l11273,8957e" filled="f" stroked="t" strokeweight=".691289pt" strokecolor="#575757">
                <v:path arrowok="t"/>
              </v:shape>
            </v:group>
            <v:group style="position:absolute;left:465;top:9871;width:4291;height:2" coordorigin="465,9871" coordsize="4291,2">
              <v:shape style="position:absolute;left:465;top:9871;width:4291;height:2" coordorigin="465,9871" coordsize="4291,0" path="m465,9871l4756,9871e" filled="f" stroked="t" strokeweight=".691289pt" strokecolor="#575757">
                <v:path arrowok="t"/>
              </v:shape>
            </v:group>
            <v:group style="position:absolute;left:4535;top:9862;width:6738;height:2" coordorigin="4535,9862" coordsize="6738,2">
              <v:shape style="position:absolute;left:4535;top:9862;width:6738;height:2" coordorigin="4535,9862" coordsize="6738,0" path="m4535,9862l11273,9862e" filled="f" stroked="t" strokeweight=".691289pt" strokecolor="#575757">
                <v:path arrowok="t"/>
              </v:shape>
            </v:group>
            <v:group style="position:absolute;left:470;top:10111;width:3281;height:2" coordorigin="470,10111" coordsize="3281,2">
              <v:shape style="position:absolute;left:470;top:10111;width:3281;height:2" coordorigin="470,10111" coordsize="3281,0" path="m470,10111l3751,10111e" filled="f" stroked="t" strokeweight=".691289pt" strokecolor="#575757">
                <v:path arrowok="t"/>
              </v:shape>
            </v:group>
            <v:group style="position:absolute;left:3696;top:10109;width:207;height:2" coordorigin="3696,10109" coordsize="207,2">
              <v:shape style="position:absolute;left:3696;top:10109;width:207;height:2" coordorigin="3696,10109" coordsize="207,0" path="m3696,10109l3903,10109e" filled="f" stroked="t" strokeweight=".460859pt" strokecolor="#545454">
                <v:path arrowok="t"/>
              </v:shape>
            </v:group>
            <v:group style="position:absolute;left:3848;top:10109;width:1074;height:2" coordorigin="3848,10109" coordsize="1074,2">
              <v:shape style="position:absolute;left:3848;top:10109;width:1074;height:2" coordorigin="3848,10109" coordsize="1074,0" path="m3848,10109l4922,10109e" filled="f" stroked="t" strokeweight=".691289pt" strokecolor="#606060">
                <v:path arrowok="t"/>
              </v:shape>
            </v:group>
            <v:group style="position:absolute;left:4751;top:10102;width:6521;height:2" coordorigin="4751,10102" coordsize="6521,2">
              <v:shape style="position:absolute;left:4751;top:10102;width:6521;height:2" coordorigin="4751,10102" coordsize="6521,0" path="m4751,10102l11273,10102e" filled="f" stroked="t" strokeweight=".691289pt" strokecolor="#5B5B5B">
                <v:path arrowok="t"/>
              </v:shape>
            </v:group>
            <v:group style="position:absolute;left:465;top:10346;width:10812;height:2" coordorigin="465,10346" coordsize="10812,2">
              <v:shape style="position:absolute;left:465;top:10346;width:10812;height:2" coordorigin="465,10346" coordsize="10812,0" path="m465,10346l11277,10346e" filled="f" stroked="t" strokeweight=".691289pt" strokecolor="#575757">
                <v:path arrowok="t"/>
              </v:shape>
            </v:group>
            <v:group style="position:absolute;left:465;top:10832;width:1728;height:2" coordorigin="465,10832" coordsize="1728,2">
              <v:shape style="position:absolute;left:465;top:10832;width:1728;height:2" coordorigin="465,10832" coordsize="1728,0" path="m465,10832l2194,10832e" filled="f" stroked="t" strokeweight=".691289pt" strokecolor="#575757">
                <v:path arrowok="t"/>
              </v:shape>
            </v:group>
            <v:group style="position:absolute;left:2023;top:10823;width:9259;height:2" coordorigin="2023,10823" coordsize="9259,2">
              <v:shape style="position:absolute;left:2023;top:10823;width:9259;height:2" coordorigin="2023,10823" coordsize="9259,0" path="m2023,10823l11282,10823e" filled="f" stroked="t" strokeweight=".691289pt" strokecolor="#5B5B5B">
                <v:path arrowok="t"/>
              </v:shape>
            </v:group>
            <v:group style="position:absolute;left:11268;top:10489;width:2;height:451" coordorigin="11268,10489" coordsize="2,451">
              <v:shape style="position:absolute;left:11268;top:10489;width:2;height:451" coordorigin="11268,10489" coordsize="0,451" path="m11268,10940l11268,10489e" filled="f" stroked="t" strokeweight=".921719pt" strokecolor="#646464">
                <v:path arrowok="t"/>
              </v:shape>
            </v:group>
            <v:group style="position:absolute;left:475;top:10781;width:2;height:324" coordorigin="475,10781" coordsize="2,324">
              <v:shape style="position:absolute;left:475;top:10781;width:2;height:324" coordorigin="475,10781" coordsize="0,324" path="m475,11105l475,10781e" filled="f" stroked="t" strokeweight=".460859pt" strokecolor="#4B4B4B">
                <v:path arrowok="t"/>
              </v:shape>
            </v:group>
            <v:group style="position:absolute;left:470;top:11067;width:5272;height:2" coordorigin="470,11067" coordsize="5272,2">
              <v:shape style="position:absolute;left:470;top:11067;width:5272;height:2" coordorigin="470,11067" coordsize="5272,0" path="m470,11067l5742,11067e" filled="f" stroked="t" strokeweight=".691289pt" strokecolor="#606060">
                <v:path arrowok="t"/>
              </v:shape>
            </v:group>
            <v:group style="position:absolute;left:5641;top:11053;width:5636;height:2" coordorigin="5641,11053" coordsize="5636,2">
              <v:shape style="position:absolute;left:5641;top:11053;width:5636;height:2" coordorigin="5641,11053" coordsize="5636,0" path="m5641,11053l11277,11053e" filled="f" stroked="t" strokeweight=".691289pt" strokecolor="#606060">
                <v:path arrowok="t"/>
              </v:shape>
            </v:group>
            <v:group style="position:absolute;left:465;top:11420;width:1963;height:2" coordorigin="465,11420" coordsize="1963,2">
              <v:shape style="position:absolute;left:465;top:11420;width:1963;height:2" coordorigin="465,11420" coordsize="1963,0" path="m465,11420l2429,11420e" filled="f" stroked="t" strokeweight=".23043pt" strokecolor="#282828">
                <v:path arrowok="t"/>
              </v:shape>
            </v:group>
            <v:group style="position:absolute;left:477;top:11034;width:2;height:5000" coordorigin="477,11034" coordsize="2,5000">
              <v:shape style="position:absolute;left:477;top:11034;width:2;height:5000" coordorigin="477,11034" coordsize="0,5000" path="m477,16035l477,11034e" filled="f" stroked="t" strokeweight=".691289pt" strokecolor="#545454">
                <v:path arrowok="t"/>
              </v:shape>
            </v:group>
            <v:group style="position:absolute;left:1249;top:11063;width:2;height:4958" coordorigin="1249,11063" coordsize="2,4958">
              <v:shape style="position:absolute;left:1249;top:11063;width:2;height:4958" coordorigin="1249,11063" coordsize="0,4958" path="m1249,16020l1249,11063e" filled="f" stroked="t" strokeweight=".691289pt" strokecolor="#4F4F4F">
                <v:path arrowok="t"/>
              </v:shape>
            </v:group>
            <v:group style="position:absolute;left:1804;top:11058;width:2;height:4963" coordorigin="1804,11058" coordsize="2,4963">
              <v:shape style="position:absolute;left:1804;top:11058;width:2;height:4963" coordorigin="1804,11058" coordsize="0,4963" path="m1804,16020l1804,11058e" filled="f" stroked="t" strokeweight=".691289pt" strokecolor="#4F4F4F">
                <v:path arrowok="t"/>
              </v:shape>
            </v:group>
            <v:group style="position:absolute;left:2415;top:11420;width:2479;height:2" coordorigin="2415,11420" coordsize="2479,2">
              <v:shape style="position:absolute;left:2415;top:11420;width:2479;height:2" coordorigin="2415,11420" coordsize="2479,0" path="m2415,11420l4894,11420e" filled="f" stroked="t" strokeweight=".23043pt" strokecolor="#676767">
                <v:path arrowok="t"/>
              </v:shape>
            </v:group>
            <v:group style="position:absolute;left:4894;top:11420;width:1991;height:2" coordorigin="4894,11420" coordsize="1991,2">
              <v:shape style="position:absolute;left:4894;top:11420;width:1991;height:2" coordorigin="4894,11420" coordsize="1991,0" path="m4894,11420l6885,11420e" filled="f" stroked="t" strokeweight=".23043pt" strokecolor="#000000">
                <v:path arrowok="t"/>
              </v:shape>
            </v:group>
            <v:group style="position:absolute;left:6885;top:11420;width:747;height:2" coordorigin="6885,11420" coordsize="747,2">
              <v:shape style="position:absolute;left:6885;top:11420;width:747;height:2" coordorigin="6885,11420" coordsize="747,0" path="m6885,11420l7632,11420e" filled="f" stroked="t" strokeweight=".23043pt" strokecolor="#545454">
                <v:path arrowok="t"/>
              </v:shape>
            </v:group>
            <v:group style="position:absolute;left:7291;top:11048;width:2;height:4591" coordorigin="7291,11048" coordsize="2,4591">
              <v:shape style="position:absolute;left:7291;top:11048;width:2;height:4591" coordorigin="7291,11048" coordsize="0,4591" path="m7291,15640l7291,11048e" filled="f" stroked="t" strokeweight=".691289pt" strokecolor="#545454">
                <v:path arrowok="t"/>
              </v:shape>
            </v:group>
            <v:group style="position:absolute;left:7632;top:11420;width:3627;height:2" coordorigin="7632,11420" coordsize="3627,2">
              <v:shape style="position:absolute;left:7632;top:11420;width:3627;height:2" coordorigin="7632,11420" coordsize="3627,0" path="m7632,11420l11259,11420e" filled="f" stroked="t" strokeweight=".23043pt" strokecolor="#000000">
                <v:path arrowok="t"/>
              </v:shape>
            </v:group>
            <v:group style="position:absolute;left:2445;top:11857;width:2;height:4164" coordorigin="2445,11857" coordsize="2,4164">
              <v:shape style="position:absolute;left:2445;top:11857;width:2;height:4164" coordorigin="2445,11857" coordsize="0,4164" path="m2445,16020l2445,11857e" filled="f" stroked="t" strokeweight=".691289pt" strokecolor="#4F4F4F">
                <v:path arrowok="t"/>
              </v:shape>
            </v:group>
            <v:group style="position:absolute;left:11275;top:12139;width:2;height:3492" coordorigin="11275,12139" coordsize="2,3492">
              <v:shape style="position:absolute;left:11275;top:12139;width:2;height:3492" coordorigin="11275,12139" coordsize="0,3492" path="m11275,15630l11275,12139e" filled="f" stroked="t" strokeweight=".460859pt" strokecolor="#575757">
                <v:path arrowok="t"/>
              </v:shape>
            </v:group>
            <v:group style="position:absolute;left:5669;top:13013;width:1627;height:2" coordorigin="5669,13013" coordsize="1627,2">
              <v:shape style="position:absolute;left:5669;top:13013;width:1627;height:2" coordorigin="5669,13013" coordsize="1627,0" path="m5669,13013l7295,13013e" filled="f" stroked="t" strokeweight=".691289pt" strokecolor="#4F57A0">
                <v:path arrowok="t"/>
              </v:shape>
            </v:group>
            <v:group style="position:absolute;left:5452;top:13013;width:217;height:2" coordorigin="5452,13013" coordsize="217,2">
              <v:shape style="position:absolute;left:5452;top:13013;width:217;height:2" coordorigin="5452,13013" coordsize="217,0" path="m5452,13013l5669,13013e" filled="f" stroked="t" strokeweight=".23043pt" strokecolor="#000000">
                <v:path arrowok="t"/>
              </v:shape>
            </v:group>
            <v:group style="position:absolute;left:7632;top:13013;width:3622;height:2" coordorigin="7632,13013" coordsize="3622,2">
              <v:shape style="position:absolute;left:7632;top:13013;width:3622;height:2" coordorigin="7632,13013" coordsize="3622,0" path="m7632,13013l11254,13013e" filled="f" stroked="t" strokeweight="1.382578pt" strokecolor="#4854AF">
                <v:path arrowok="t"/>
              </v:shape>
            </v:group>
            <v:group style="position:absolute;left:465;top:13290;width:1585;height:2" coordorigin="465,13290" coordsize="1585,2">
              <v:shape style="position:absolute;left:465;top:13290;width:1585;height:2" coordorigin="465,13290" coordsize="1585,0" path="m465,13290l2051,13290e" filled="f" stroked="t" strokeweight=".23043pt" strokecolor="#5B5B5B">
                <v:path arrowok="t"/>
              </v:shape>
            </v:group>
            <v:group style="position:absolute;left:2051;top:13290;width:373;height:2" coordorigin="2051,13290" coordsize="373,2">
              <v:shape style="position:absolute;left:2051;top:13290;width:373;height:2" coordorigin="2051,13290" coordsize="373,0" path="m2051,13290l2424,13290e" filled="f" stroked="t" strokeweight=".23043pt" strokecolor="#000000">
                <v:path arrowok="t"/>
              </v:shape>
            </v:group>
            <v:group style="position:absolute;left:7302;top:13516;width:2;height:2486" coordorigin="7302,13516" coordsize="2,2486">
              <v:shape style="position:absolute;left:7302;top:13516;width:2;height:2486" coordorigin="7302,13516" coordsize="0,2486" path="m7302,16002l7302,13516e" filled="f" stroked="t" strokeweight=".691289pt" strokecolor="#575757">
                <v:path arrowok="t"/>
              </v:shape>
            </v:group>
            <v:group style="position:absolute;left:465;top:15988;width:475;height:2" coordorigin="465,15988" coordsize="475,2">
              <v:shape style="position:absolute;left:465;top:15988;width:475;height:2" coordorigin="465,15988" coordsize="475,0" path="m465,15988l940,15988e" filled="f" stroked="t" strokeweight=".23043pt" strokecolor="#676767">
                <v:path arrowok="t"/>
              </v:shape>
            </v:group>
            <v:group style="position:absolute;left:1046;top:16018;width:147;height:2" coordorigin="1046,16018" coordsize="147,2">
              <v:shape style="position:absolute;left:1046;top:16018;width:147;height:2" coordorigin="1046,16018" coordsize="147,0" path="m1046,16018l1194,16018e" filled="f" stroked="t" strokeweight=".23043pt" strokecolor="#6B6B6B">
                <v:path arrowok="t"/>
              </v:shape>
            </v:group>
            <v:group style="position:absolute;left:1636;top:16018;width:189;height:2" coordorigin="1636,16018" coordsize="189,2">
              <v:shape style="position:absolute;left:1636;top:16018;width:189;height:2" coordorigin="1636,16018" coordsize="189,0" path="m1636,16018l1825,16018e" filled="f" stroked="t" strokeweight=".23043pt" strokecolor="#5B5B5B">
                <v:path arrowok="t"/>
              </v:shape>
            </v:group>
            <v:group style="position:absolute;left:1862;top:16016;width:590;height:2" coordorigin="1862,16016" coordsize="590,2">
              <v:shape style="position:absolute;left:1862;top:16016;width:590;height:2" coordorigin="1862,16016" coordsize="590,0" path="m1862,16016l2452,16016e" filled="f" stroked="t" strokeweight=".23043pt" strokecolor="#5B5B5B">
                <v:path arrowok="t"/>
              </v:shape>
            </v:group>
            <v:group style="position:absolute;left:2392;top:16011;width:5964;height:2" coordorigin="2392,16011" coordsize="5964,2">
              <v:shape style="position:absolute;left:2392;top:16011;width:5964;height:2" coordorigin="2392,16011" coordsize="5964,0" path="m2392,16011l8355,16011e" filled="f" stroked="t" strokeweight=".691289pt" strokecolor="#676767">
                <v:path arrowok="t"/>
              </v:shape>
            </v:group>
            <v:group style="position:absolute;left:6563;top:15999;width:350;height:2" coordorigin="6563,15999" coordsize="350,2">
              <v:shape style="position:absolute;left:6563;top:15999;width:350;height:2" coordorigin="6563,15999" coordsize="350,0" path="m6563,15999l6913,15999e" filled="f" stroked="t" strokeweight=".691289pt" strokecolor="#646464">
                <v:path arrowok="t"/>
              </v:shape>
            </v:group>
            <v:group style="position:absolute;left:7254;top:15995;width:406;height:2" coordorigin="7254,15995" coordsize="406,2">
              <v:shape style="position:absolute;left:7254;top:15995;width:406;height:2" coordorigin="7254,15995" coordsize="406,0" path="m7254,15995l7659,15995e" filled="f" stroked="t" strokeweight=".691289pt" strokecolor="#6B6B6B">
                <v:path arrowok="t"/>
              </v:shape>
            </v:group>
            <v:group style="position:absolute;left:3263;top:15997;width:8024;height:2" coordorigin="3263,15997" coordsize="8024,2">
              <v:shape style="position:absolute;left:3263;top:15997;width:8024;height:2" coordorigin="3263,15997" coordsize="8024,0" path="m3263,15997l11286,15997e" filled="f" stroked="t" strokeweight=".691289pt" strokecolor="#676767">
                <v:path arrowok="t"/>
              </v:shape>
            </v:group>
            <v:group style="position:absolute;left:7687;top:15983;width:3604;height:2" coordorigin="7687,15983" coordsize="3604,2">
              <v:shape style="position:absolute;left:7687;top:15983;width:3604;height:2" coordorigin="7687,15983" coordsize="3604,0" path="m7687,15983l11291,15983e" filled="f" stroked="t" strokeweight=".691289pt" strokecolor="#6B6B6B">
                <v:path arrowok="t"/>
              </v:shape>
            </v:group>
            <v:group style="position:absolute;left:9148;top:12800;width:2;height:215" coordorigin="9148,12800" coordsize="2,215">
              <v:shape style="position:absolute;left:9148;top:12800;width:2;height:215" coordorigin="9148,12800" coordsize="0,215" path="m9148,13015l9148,12800e" filled="f" stroked="t" strokeweight="1.7pt" strokecolor="#D6DBD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2.408829pt;margin-top:28.264725pt;width:18.664809pt;height:.1pt;mso-position-horizontal-relative:page;mso-position-vertical-relative:paragraph;z-index:-15347" coordorigin="3848,565" coordsize="373,2">
            <v:shape style="position:absolute;left:3848;top:565;width:373;height:2" coordorigin="3848,565" coordsize="373,0" path="m3848,565l4221,565e" filled="f" stroked="t" strokeweight="1.613008pt" strokecolor="#3444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4"/>
          <w:szCs w:val="84"/>
          <w:color w:val="263489"/>
          <w:spacing w:val="0"/>
          <w:w w:val="278"/>
          <w:i/>
          <w:position w:val="-6"/>
        </w:rPr>
        <w:t>-</w:t>
      </w:r>
      <w:r>
        <w:rPr>
          <w:rFonts w:ascii="Times New Roman" w:hAnsi="Times New Roman" w:cs="Times New Roman" w:eastAsia="Times New Roman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162" w:right="-99"/>
        <w:jc w:val="left"/>
        <w:tabs>
          <w:tab w:pos="244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81"/>
          <w:position w:val="1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5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5"/>
        </w:rPr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-15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6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17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17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395" w:right="17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64646"/>
          <w:spacing w:val="0"/>
          <w:w w:val="19"/>
        </w:rPr>
        <w:t>&lt;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9"/>
        </w:rPr>
        <w:t>  </w:t>
      </w:r>
      <w:r>
        <w:rPr>
          <w:rFonts w:ascii="Arial" w:hAnsi="Arial" w:cs="Arial" w:eastAsia="Arial"/>
          <w:sz w:val="20"/>
          <w:szCs w:val="20"/>
          <w:color w:val="464646"/>
          <w:spacing w:val="4"/>
          <w:w w:val="19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6"/>
        </w:rPr>
        <w:t>t</w:t>
      </w:r>
      <w:r>
        <w:rPr>
          <w:rFonts w:ascii="Arial" w:hAnsi="Arial" w:cs="Arial" w:eastAsia="Arial"/>
          <w:sz w:val="20"/>
          <w:szCs w:val="20"/>
          <w:color w:val="282828"/>
          <w:spacing w:val="11"/>
          <w:w w:val="86"/>
        </w:rPr>
        <w:t>a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86"/>
        </w:rPr>
        <w:t>iye</w:t>
      </w:r>
      <w:r>
        <w:rPr>
          <w:rFonts w:ascii="Arial" w:hAnsi="Arial" w:cs="Arial" w:eastAsia="Arial"/>
          <w:sz w:val="18"/>
          <w:szCs w:val="18"/>
          <w:color w:val="282828"/>
          <w:spacing w:val="25"/>
          <w:w w:val="86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6"/>
        </w:rPr>
        <w:t>Kuze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6"/>
        </w:rPr>
        <w:t>y</w:t>
      </w:r>
      <w:r>
        <w:rPr>
          <w:rFonts w:ascii="Arial" w:hAnsi="Arial" w:cs="Arial" w:eastAsia="Arial"/>
          <w:sz w:val="20"/>
          <w:szCs w:val="20"/>
          <w:color w:val="282828"/>
          <w:spacing w:val="-13"/>
          <w:w w:val="86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1"/>
        </w:rPr>
        <w:t>Bölg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2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40" w:lineRule="auto"/>
        <w:ind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C8C8C8"/>
          <w:spacing w:val="0"/>
          <w:w w:val="260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C8C8C8"/>
          <w:spacing w:val="0"/>
          <w:w w:val="26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C8C8C8"/>
          <w:spacing w:val="28"/>
          <w:w w:val="26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E8E8E"/>
          <w:spacing w:val="0"/>
          <w:w w:val="260"/>
          <w:i/>
        </w:rPr>
        <w:t>:</w:t>
      </w:r>
      <w:r>
        <w:rPr>
          <w:rFonts w:ascii="Times New Roman" w:hAnsi="Times New Roman" w:cs="Times New Roman" w:eastAsia="Times New Roman"/>
          <w:sz w:val="6"/>
          <w:szCs w:val="6"/>
          <w:color w:val="8E8E8E"/>
          <w:spacing w:val="-17"/>
          <w:w w:val="260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8B8BA"/>
          <w:spacing w:val="0"/>
          <w:w w:val="569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B8B8BA"/>
          <w:spacing w:val="-52"/>
          <w:w w:val="569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E8E8E"/>
          <w:spacing w:val="0"/>
          <w:w w:val="73"/>
        </w:rPr>
        <w:t>:;p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440"/>
          <w:cols w:num="2" w:equalWidth="0">
            <w:col w:w="6122" w:space="3129"/>
            <w:col w:w="188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5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507809pt;margin-top:-15.767017pt;width:38.030402pt;height:45pt;mso-position-horizontal-relative:page;mso-position-vertical-relative:paragraph;z-index:-15326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82828"/>
                      <w:spacing w:val="0"/>
                      <w:w w:val="15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Mİ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5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ÜKŞE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80" w:lineRule="exact"/>
        <w:ind w:left="3744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8"/>
          <w:w w:val="109"/>
          <w:position w:val="-5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9"/>
          <w:position w:val="-5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2"/>
          <w:w w:val="109"/>
          <w:position w:val="-5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109"/>
          <w:position w:val="-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9"/>
          <w:position w:val="-5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9"/>
          <w:position w:val="-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9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0"/>
          <w:w w:val="109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7"/>
          <w:position w:val="-5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8"/>
          <w:position w:val="-5"/>
        </w:rPr>
        <w:t>S</w:t>
      </w:r>
      <w:r>
        <w:rPr>
          <w:rFonts w:ascii="Arial" w:hAnsi="Arial" w:cs="Arial" w:eastAsia="Arial"/>
          <w:sz w:val="21"/>
          <w:szCs w:val="21"/>
          <w:color w:val="282828"/>
          <w:spacing w:val="-7"/>
          <w:w w:val="244"/>
          <w:position w:val="-5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5"/>
          <w:position w:val="-5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6"/>
          <w:position w:val="-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  <w:position w:val="-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5" w:after="0" w:line="320" w:lineRule="exact"/>
        <w:ind w:left="-42" w:right="-30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464646"/>
          <w:w w:val="52"/>
          <w:position w:val="4"/>
        </w:rPr>
        <w:t>"'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-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C7E7E"/>
          <w:spacing w:val="-18"/>
          <w:w w:val="68"/>
          <w:position w:val="4"/>
        </w:rPr>
        <w:t>\</w:t>
      </w:r>
      <w:r>
        <w:rPr>
          <w:rFonts w:ascii="Arial" w:hAnsi="Arial" w:cs="Arial" w:eastAsia="Arial"/>
          <w:sz w:val="29"/>
          <w:szCs w:val="29"/>
          <w:color w:val="8E918E"/>
          <w:spacing w:val="-113"/>
          <w:w w:val="157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C7E7E"/>
          <w:spacing w:val="-8"/>
          <w:w w:val="69"/>
          <w:position w:val="4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7C7E7E"/>
          <w:spacing w:val="0"/>
          <w:w w:val="68"/>
          <w:position w:val="4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7C7E7E"/>
          <w:spacing w:val="-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1A3A1"/>
          <w:spacing w:val="7"/>
          <w:w w:val="81"/>
          <w:position w:val="4"/>
        </w:rPr>
        <w:t>l</w:t>
      </w:r>
      <w:r>
        <w:rPr>
          <w:rFonts w:ascii="Arial" w:hAnsi="Arial" w:cs="Arial" w:eastAsia="Arial"/>
          <w:sz w:val="29"/>
          <w:szCs w:val="29"/>
          <w:color w:val="8E918E"/>
          <w:spacing w:val="-25"/>
          <w:w w:val="157"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B1B3B5"/>
          <w:spacing w:val="-41"/>
          <w:w w:val="63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1A3A1"/>
          <w:spacing w:val="0"/>
          <w:w w:val="126"/>
          <w:position w:val="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159" w:right="47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585.545166pt;margin-top:-13.176552pt;width:.1pt;height:10.096436pt;mso-position-horizontal-relative:page;mso-position-vertical-relative:paragraph;z-index:-15337" coordorigin="11711,-264" coordsize="2,202">
            <v:shape style="position:absolute;left:11711;top:-264;width:2;height:202" coordorigin="11711,-264" coordsize="0,202" path="m11711,-62l11711,-264e" filled="f" stroked="t" strokeweight="1.80355pt" strokecolor="#EDEDED">
              <v:path arrowok="t"/>
            </v:shape>
          </v:group>
          <w10:wrap type="none"/>
        </w:pict>
      </w:r>
      <w:r>
        <w:rPr/>
        <w:pict>
          <v:group style="position:absolute;margin-left:590.495728pt;margin-top:-17.376411pt;width:.1pt;height:19.781739pt;mso-position-horizontal-relative:page;mso-position-vertical-relative:paragraph;z-index:-15336" coordorigin="11810,-348" coordsize="2,396">
            <v:shape style="position:absolute;left:11810;top:-348;width:2;height:396" coordorigin="11810,-348" coordsize="0,396" path="m11810,48l11810,-348e" filled="f" stroked="t" strokeweight="2.67056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60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1"/>
          <w:w w:val="6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E7E"/>
          <w:spacing w:val="0"/>
          <w:w w:val="118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0" w:bottom="280" w:left="240" w:right="0"/>
          <w:cols w:num="2" w:equalWidth="0">
            <w:col w:w="6981" w:space="4300"/>
            <w:col w:w="399"/>
          </w:cols>
        </w:sectPr>
      </w:pPr>
      <w:rPr/>
    </w:p>
    <w:p>
      <w:pPr>
        <w:spacing w:before="0" w:after="0" w:line="130" w:lineRule="exact"/>
        <w:ind w:left="88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13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615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57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6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7.615538" w:type="dxa"/>
      </w:tblPr>
      <w:tblGrid/>
      <w:tr>
        <w:trPr>
          <w:trHeight w:val="234" w:hRule="exact"/>
        </w:trPr>
        <w:tc>
          <w:tcPr>
            <w:tcW w:w="1195" w:type="dxa"/>
            <w:tcBorders>
              <w:top w:val="single" w:sz="5.60408" w:space="0" w:color="5B5B5B"/>
              <w:bottom w:val="single" w:sz="5.60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5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7"/>
                <w:w w:val="95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4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5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2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29" w:type="dxa"/>
            <w:tcBorders>
              <w:top w:val="single" w:sz="5.60408" w:space="0" w:color="5B5B5B"/>
              <w:bottom w:val="single" w:sz="5.60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0" w:lineRule="exact"/>
              <w:ind w:left="19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1"/>
              </w:rPr>
              <w:t>21.05.20ı7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90" w:type="dxa"/>
            <w:tcBorders>
              <w:top w:val="nil" w:sz="6" w:space="0" w:color="auto"/>
              <w:bottom w:val="single" w:sz="5.60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30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-13"/>
                <w:w w:val="94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4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12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35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864" w:type="dxa"/>
            <w:tcBorders>
              <w:top w:val="single" w:sz="5.60408" w:space="0" w:color="606060"/>
              <w:bottom w:val="single" w:sz="5.60408" w:space="0" w:color="5B5B5B"/>
              <w:left w:val="nil" w:sz="6" w:space="0" w:color="auto"/>
              <w:right w:val="single" w:sz="5.60408" w:space="0" w:color="575757"/>
            </w:tcBorders>
          </w:tcPr>
          <w:p>
            <w:pPr>
              <w:spacing w:before="0" w:after="0" w:line="220" w:lineRule="exact"/>
              <w:ind w:left="244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-22"/>
                <w:w w:val="106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85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9"/>
                <w:w w:val="9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0"/>
                <w:position w:val="-1"/>
              </w:rPr>
              <w:t>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13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7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100"/>
                <w:position w:val="-1"/>
              </w:rPr>
              <w:t>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-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  <w:position w:val="-1"/>
              </w:rPr>
              <w:t>ı6:39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3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88"/>
                <w:position w:val="-1"/>
              </w:rPr>
              <w:t>tT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2"/>
                <w:w w:val="88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5"/>
                <w:w w:val="71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106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-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  <w:position w:val="-1"/>
              </w:rPr>
              <w:t>0507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  <w:position w:val="-1"/>
              </w:rPr>
              <w:t>5ı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  <w:position w:val="-1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8"/>
                <w:position w:val="-1"/>
              </w:rPr>
              <w:t>5ı34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7" w:hRule="exact"/>
        </w:trPr>
        <w:tc>
          <w:tcPr>
            <w:tcW w:w="1195" w:type="dxa"/>
            <w:tcBorders>
              <w:top w:val="single" w:sz="5.60408" w:space="0" w:color="5B5B5B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3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5"/>
                <w:w w:val="9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0"/>
              </w:rPr>
              <w:t>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13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29" w:type="dxa"/>
            <w:tcBorders>
              <w:top w:val="single" w:sz="5.60408" w:space="0" w:color="5B5B5B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20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14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33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14"/>
              </w:rPr>
              <w:t>21.05.20ı7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90" w:type="dxa"/>
            <w:tcBorders>
              <w:top w:val="single" w:sz="5.60408" w:space="0" w:color="5B5B5B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304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-8"/>
                <w:w w:val="92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2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8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8"/>
                <w:position w:val="0"/>
              </w:rPr>
              <w:t>:3340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864" w:type="dxa"/>
            <w:tcBorders>
              <w:top w:val="single" w:sz="5.60408" w:space="0" w:color="5B5B5B"/>
              <w:bottom w:val="single" w:sz="5.60408" w:space="0" w:color="575757"/>
              <w:left w:val="nil" w:sz="6" w:space="0" w:color="auto"/>
              <w:right w:val="single" w:sz="5.60408" w:space="0" w:color="575757"/>
            </w:tcBorders>
          </w:tcPr>
          <w:p>
            <w:pPr>
              <w:spacing w:before="0" w:after="0" w:line="223" w:lineRule="exact"/>
              <w:ind w:left="24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w w:val="91"/>
              </w:rPr>
              <w:t>!Bil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1"/>
                <w:w w:val="92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62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5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1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23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Kadi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YALDIZ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9" w:lineRule="exact"/>
        <w:ind w:left="1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w w:val="92"/>
          <w:position w:val="1"/>
        </w:rPr>
        <w:t>Bil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w w:val="93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7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  <w:position w:val="1"/>
        </w:rPr>
        <w:t>rile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Sitele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0"/>
        </w:rPr>
        <w:t>Çı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Par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5"/>
          <w:position w:val="0"/>
        </w:rPr>
        <w:t>önü-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4"/>
          <w:position w:val="0"/>
        </w:rPr>
        <w:t>AdA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57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7.260101pt;margin-top:5.392301pt;width:3.21874pt;height:14pt;mso-position-horizontal-relative:page;mso-position-vertical-relative:paragraph;z-index:-15325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A1A3A1"/>
                      <w:w w:val="82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1A3A1"/>
                      <w:spacing w:val="0"/>
                      <w:w w:val="82"/>
                      <w:imprint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1A3A1"/>
                      <w:spacing w:val="0"/>
                      <w:w w:val="82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93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Sitele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9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20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2"/>
        </w:rPr>
        <w:t>AUAGA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57" w:right="-20"/>
        <w:jc w:val="left"/>
        <w:tabs>
          <w:tab w:pos="1780" w:val="left"/>
          <w:tab w:pos="4080" w:val="left"/>
          <w:tab w:pos="5420" w:val="left"/>
          <w:tab w:pos="7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ngını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2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89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6" w:after="0" w:line="161" w:lineRule="auto"/>
        <w:ind w:left="3617" w:right="3651" w:firstLine="-3461"/>
        <w:jc w:val="left"/>
        <w:tabs>
          <w:tab w:pos="360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269836pt;margin-top:15.107394pt;width:80.234401pt;height:26pt;mso-position-horizontal-relative:page;mso-position-vertical-relative:paragraph;z-index:-1532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060" w:val="left"/>
                      <w:tab w:pos="1520" w:val="left"/>
                    </w:tabs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C7E7E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C7E7E"/>
                      <w:spacing w:val="-72"/>
                      <w:w w:val="5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C7E7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C7E7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82828"/>
                      <w:spacing w:val="0"/>
                      <w:w w:val="55"/>
                      <w:position w:val="2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  <w:position w:val="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7"/>
          <w:position w:val="1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  <w:position w:val="-7"/>
        </w:rPr>
        <w:t>Kull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  <w:position w:val="-7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1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8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8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77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  <w:position w:val="0"/>
        </w:rPr>
        <w:t>onanne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agi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8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0"/>
          <w:position w:val="0"/>
        </w:rPr>
        <w:t>şı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8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8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0"/>
          <w:position w:val="0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0"/>
          <w:position w:val="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97"/>
          <w:position w:val="0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8" w:lineRule="exact"/>
        <w:ind w:left="5014" w:right="-20"/>
        <w:jc w:val="left"/>
        <w:tabs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46464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  <w:position w:val="8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93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8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5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8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3"/>
          <w:position w:val="8"/>
        </w:rPr>
        <w:t>ı6:55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52" w:right="-20"/>
        <w:jc w:val="left"/>
        <w:tabs>
          <w:tab w:pos="2140" w:val="left"/>
          <w:tab w:pos="5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0"/>
          <w:position w:val="0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98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1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Gıy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tti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AKDUMAN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142" w:right="-20"/>
        <w:jc w:val="left"/>
        <w:tabs>
          <w:tab w:pos="464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9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108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8"/>
        </w:rPr>
        <w:t>40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Var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2"/>
        </w:rPr>
        <w:t>ı6:44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43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101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89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6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8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368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162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89"/>
          <w:position w:val="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  <w:position w:val="-1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3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7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636" w:right="484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46" w:lineRule="auto"/>
        <w:ind w:left="2156" w:right="4469" w:firstLine="2508"/>
        <w:jc w:val="left"/>
        <w:tabs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mn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9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-Jandarma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ıs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1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0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0"/>
        </w:rPr>
        <w:t>g_az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7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9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0"/>
        </w:rPr>
        <w:t>liş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auto"/>
        <w:ind w:left="2142" w:right="2866" w:firstLine="-1985"/>
        <w:jc w:val="left"/>
        <w:tabs>
          <w:tab w:pos="700" w:val="left"/>
          <w:tab w:pos="464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;cı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96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1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1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9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8" w:lineRule="exact"/>
        <w:ind w:left="162" w:right="1356" w:firstLine="-9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Oiayı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1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6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8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nld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10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</w:rPr>
        <w:t>ın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4624" w:right="423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9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ndtlr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97" w:lineRule="exact"/>
        <w:ind w:left="157" w:right="-20"/>
        <w:jc w:val="left"/>
        <w:tabs>
          <w:tab w:pos="3160" w:val="left"/>
          <w:tab w:pos="4640" w:val="left"/>
          <w:tab w:pos="6500" w:val="left"/>
          <w:tab w:pos="8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94"/>
          <w:position w:val="-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-2"/>
        </w:rPr>
        <w:t>ndilr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94"/>
          <w:position w:val="-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söndilrme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3"/>
          <w:w w:val="93"/>
          <w:position w:val="-4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  <w:position w:val="-4"/>
        </w:rPr>
        <w:t>Köp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93"/>
          <w:position w:val="-4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69"/>
          <w:position w:val="-4"/>
        </w:rPr>
        <w:t>J.Çg.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55"/>
          <w:position w:val="-3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-3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95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5065" w:right="-20"/>
        <w:jc w:val="left"/>
        <w:tabs>
          <w:tab w:pos="6520" w:val="left"/>
          <w:tab w:pos="80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  <w:t>ton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-54"/>
          <w:w w:val="53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0"/>
          <w:w w:val="53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2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gelmemişti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0"/>
        </w:sectPr>
      </w:pPr>
      <w:rPr/>
    </w:p>
    <w:p>
      <w:pPr>
        <w:spacing w:before="1" w:after="0" w:line="240" w:lineRule="auto"/>
        <w:ind w:left="15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w w:val="99"/>
        </w:rPr>
        <w:t>ön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9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3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9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9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adreste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-1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örülm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0"/>
          <w:cols w:num="2" w:equalWidth="0">
            <w:col w:w="1842" w:space="407"/>
            <w:col w:w="9431"/>
          </w:cols>
        </w:sectPr>
      </w:pPr>
      <w:rPr/>
    </w:p>
    <w:p>
      <w:pPr>
        <w:spacing w:before="23" w:after="0" w:line="218" w:lineRule="exact"/>
        <w:ind w:left="2142" w:right="361" w:firstLine="-1985"/>
        <w:jc w:val="left"/>
        <w:tabs>
          <w:tab w:pos="2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67"/>
          <w:position w:val="1"/>
        </w:rPr>
        <w:t>lu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68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11"/>
          <w:position w:val="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temizli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ateşini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  <w:position w:val="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2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89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8"/>
          <w:position w:val="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  <w:position w:val="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1" w:lineRule="auto"/>
        <w:ind w:left="157" w:right="4324" w:firstLine="5"/>
        <w:jc w:val="left"/>
        <w:tabs>
          <w:tab w:pos="214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7"/>
          <w:w w:val="10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</w:rPr>
        <w:t>rta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4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3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464646"/>
          <w:spacing w:val="-17"/>
          <w:w w:val="79"/>
        </w:rPr>
        <w:t>l</w:t>
      </w:r>
      <w:r>
        <w:rPr>
          <w:rFonts w:ascii="Arial" w:hAnsi="Arial" w:cs="Arial" w:eastAsia="Arial"/>
          <w:sz w:val="27"/>
          <w:szCs w:val="27"/>
          <w:color w:val="282828"/>
          <w:spacing w:val="-2"/>
          <w:w w:val="6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edeli: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6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6" w:lineRule="auto"/>
        <w:ind w:left="143" w:right="10009" w:firstLine="9"/>
        <w:jc w:val="left"/>
        <w:tabs>
          <w:tab w:pos="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</w:rPr>
        <w:t>dild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7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43" w:right="-20"/>
        <w:jc w:val="left"/>
        <w:tabs>
          <w:tab w:pos="214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6"/>
        </w:rPr>
        <w:t>rr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3"/>
          <w:w w:val="86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6"/>
        </w:rPr>
        <w:t>rill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6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8"/>
          <w:position w:val="1"/>
        </w:rPr>
        <w:t>21.05.20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ı7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  <w:position w:val="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"/>
          <w:w w:val="86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  <w:position w:val="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4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2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6"/>
          <w:position w:val="1"/>
        </w:rPr>
        <w:t>ı7:30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50" w:right="-20"/>
        <w:jc w:val="left"/>
        <w:tabs>
          <w:tab w:pos="1040" w:val="left"/>
          <w:tab w:pos="1540" w:val="left"/>
          <w:tab w:pos="8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  <w:position w:val="1"/>
        </w:rPr>
        <w:t>lGI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89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6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4"/>
          <w:position w:val="1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1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6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0" w:lineRule="exact"/>
        <w:ind w:left="2301" w:right="-20"/>
        <w:jc w:val="left"/>
        <w:tabs>
          <w:tab w:pos="4780" w:val="left"/>
          <w:tab w:pos="83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4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4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4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95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57"/>
          <w:position w:val="-5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57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27"/>
          <w:w w:val="57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57"/>
          <w:position w:val="-5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57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17"/>
          <w:w w:val="57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57"/>
          <w:position w:val="-5"/>
        </w:rPr>
        <w:t>MaYıs</w:t>
      </w:r>
      <w:r>
        <w:rPr>
          <w:rFonts w:ascii="Arial" w:hAnsi="Arial" w:cs="Arial" w:eastAsia="Arial"/>
          <w:sz w:val="23"/>
          <w:szCs w:val="23"/>
          <w:color w:val="282828"/>
          <w:spacing w:val="6"/>
          <w:w w:val="57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69"/>
          <w:position w:val="-5"/>
        </w:rPr>
        <w:t>20i7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4969" w:right="573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53.188721pt;margin-top:8.047331pt;width:.1pt;height:17.500489pt;mso-position-horizontal-relative:page;mso-position-vertical-relative:paragraph;z-index:-15335" coordorigin="9064,161" coordsize="2,350">
            <v:shape style="position:absolute;left:9064;top:161;width:2;height:350" coordorigin="9064,161" coordsize="0,350" path="m9064,511l9064,161e" filled="f" stroked="t" strokeweight="2.797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1"/>
          <w:position w:val="1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40" w:right="0"/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0" w:lineRule="exact"/>
        <w:ind w:left="2243" w:right="1324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66BD8"/>
          <w:spacing w:val="0"/>
          <w:w w:val="89"/>
          <w:position w:val="-1"/>
        </w:rPr>
        <w:t>Muh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171" w:right="-78"/>
        <w:jc w:val="left"/>
        <w:tabs>
          <w:tab w:pos="2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74"/>
          <w:position w:val="-13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  <w:position w:val="-1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100"/>
          <w:position w:val="-1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100"/>
          <w:position w:val="-1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  <w:position w:val="-1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3"/>
        </w:rPr>
        <w:t>ci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3"/>
        </w:rPr>
      </w:r>
      <w:r>
        <w:rPr>
          <w:rFonts w:ascii="Arial" w:hAnsi="Arial" w:cs="Arial" w:eastAsia="Arial"/>
          <w:sz w:val="19"/>
          <w:szCs w:val="19"/>
          <w:color w:val="0F67F4"/>
          <w:spacing w:val="0"/>
          <w:w w:val="100"/>
          <w:position w:val="-8"/>
        </w:rPr>
        <w:t>Itfaiy</w:t>
      </w:r>
      <w:r>
        <w:rPr>
          <w:rFonts w:ascii="Arial" w:hAnsi="Arial" w:cs="Arial" w:eastAsia="Arial"/>
          <w:sz w:val="19"/>
          <w:szCs w:val="19"/>
          <w:color w:val="0F67F4"/>
          <w:spacing w:val="0"/>
          <w:w w:val="100"/>
          <w:position w:val="-8"/>
        </w:rPr>
        <w:t>e</w:t>
      </w:r>
      <w:r>
        <w:rPr>
          <w:rFonts w:ascii="Arial" w:hAnsi="Arial" w:cs="Arial" w:eastAsia="Arial"/>
          <w:sz w:val="19"/>
          <w:szCs w:val="19"/>
          <w:color w:val="0F67F4"/>
          <w:spacing w:val="-4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0F67F4"/>
          <w:spacing w:val="0"/>
          <w:w w:val="100"/>
          <w:position w:val="-8"/>
        </w:rPr>
        <w:t>Kuze</w:t>
      </w:r>
      <w:r>
        <w:rPr>
          <w:rFonts w:ascii="Arial" w:hAnsi="Arial" w:cs="Arial" w:eastAsia="Arial"/>
          <w:sz w:val="19"/>
          <w:szCs w:val="19"/>
          <w:color w:val="0F67F4"/>
          <w:spacing w:val="0"/>
          <w:w w:val="100"/>
          <w:position w:val="-8"/>
        </w:rPr>
        <w:t>y</w:t>
      </w:r>
      <w:r>
        <w:rPr>
          <w:rFonts w:ascii="Arial" w:hAnsi="Arial" w:cs="Arial" w:eastAsia="Arial"/>
          <w:sz w:val="19"/>
          <w:szCs w:val="19"/>
          <w:color w:val="0F67F4"/>
          <w:spacing w:val="-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F67F4"/>
          <w:spacing w:val="0"/>
          <w:w w:val="101"/>
          <w:position w:val="-8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413" w:right="2181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A1A3A1"/>
          <w:spacing w:val="-18"/>
          <w:w w:val="50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5B5B5B"/>
          <w:spacing w:val="-46"/>
          <w:w w:val="84"/>
          <w:i/>
          <w:position w:val="6"/>
        </w:rPr>
        <w:t>/</w:t>
      </w:r>
      <w:r>
        <w:rPr>
          <w:rFonts w:ascii="Times New Roman" w:hAnsi="Times New Roman" w:cs="Times New Roman" w:eastAsia="Times New Roman"/>
          <w:sz w:val="26"/>
          <w:szCs w:val="26"/>
          <w:color w:val="A1A3A1"/>
          <w:spacing w:val="0"/>
          <w:w w:val="50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1A3A1"/>
          <w:spacing w:val="0"/>
          <w:w w:val="83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A1A3A1"/>
          <w:spacing w:val="-11"/>
          <w:w w:val="83"/>
          <w:emboss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1A3A1"/>
          <w:spacing w:val="-11"/>
          <w:w w:val="83"/>
          <w:emboss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A1A3A1"/>
          <w:spacing w:val="-11"/>
          <w:w w:val="83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A1A3A1"/>
          <w:spacing w:val="-11"/>
          <w:w w:val="83"/>
          <w:position w:val="-1"/>
        </w:rPr>
      </w:r>
      <w:r>
        <w:rPr>
          <w:rFonts w:ascii="Arial" w:hAnsi="Arial" w:cs="Arial" w:eastAsia="Arial"/>
          <w:sz w:val="25"/>
          <w:szCs w:val="25"/>
          <w:color w:val="B1B3B5"/>
          <w:spacing w:val="-11"/>
          <w:w w:val="169"/>
          <w:i/>
          <w:position w:val="6"/>
        </w:rPr>
        <w:t>.</w:t>
      </w:r>
      <w:r>
        <w:rPr>
          <w:rFonts w:ascii="Arial" w:hAnsi="Arial" w:cs="Arial" w:eastAsia="Arial"/>
          <w:sz w:val="25"/>
          <w:szCs w:val="25"/>
          <w:color w:val="5B5B5B"/>
          <w:spacing w:val="-40"/>
          <w:w w:val="155"/>
          <w:i/>
          <w:position w:val="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2"/>
          <w:position w:val="-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5"/>
          <w:w w:val="52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282828"/>
          <w:spacing w:val="-176"/>
          <w:w w:val="70"/>
          <w:i/>
          <w:position w:val="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2"/>
          <w:position w:val="-1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52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70"/>
          <w:i/>
          <w:position w:val="6"/>
        </w:rPr>
        <w:t>ı7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9" w:after="0" w:line="252" w:lineRule="exact"/>
        <w:ind w:left="-40" w:right="187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425.881592pt;margin-top:-.980426pt;width:5.521205pt;height:18.173585pt;mso-position-horizontal-relative:page;mso-position-vertical-relative:paragraph;z-index:-15334" coordorigin="8518,-20" coordsize="110,363">
            <v:shape style="position:absolute;left:8518;top:-20;width:110;height:363" coordorigin="8518,-20" coordsize="110,363" path="m8518,-20l8628,-20,8628,344,8518,344,8518,-20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66.939758pt;margin-top:-.762897pt;width:.1pt;height:17.956056pt;mso-position-horizontal-relative:page;mso-position-vertical-relative:paragraph;z-index:-15333" coordorigin="9339,-15" coordsize="2,359">
            <v:shape style="position:absolute;left:9339;top:-15;width:2;height:359" coordorigin="9339,-15" coordsize="0,359" path="m9339,344l9339,-15e" filled="f" stroked="t" strokeweight="3.92117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7"/>
          <w:szCs w:val="27"/>
          <w:color w:val="B1B3B5"/>
          <w:w w:val="42"/>
          <w:position w:val="-5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B1B3B5"/>
          <w:spacing w:val="12"/>
          <w:w w:val="42"/>
          <w:position w:val="-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1A3A1"/>
          <w:spacing w:val="16"/>
          <w:w w:val="41"/>
          <w:position w:val="-5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63"/>
          <w:position w:val="-5"/>
        </w:rPr>
        <w:t>{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202"/>
          <w:position w:val="-5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-14"/>
          <w:w w:val="140"/>
          <w:i/>
          <w:position w:val="-5"/>
        </w:rPr>
        <w:t>{</w:t>
      </w:r>
      <w:r>
        <w:rPr>
          <w:rFonts w:ascii="Times New Roman" w:hAnsi="Times New Roman" w:cs="Times New Roman" w:eastAsia="Times New Roman"/>
          <w:sz w:val="27"/>
          <w:szCs w:val="27"/>
          <w:color w:val="A1A3A1"/>
          <w:spacing w:val="-32"/>
          <w:w w:val="85"/>
          <w:i/>
          <w:position w:val="-5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64"/>
          <w:i/>
          <w:position w:val="-5"/>
        </w:rPr>
        <w:t>;;;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-14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107"/>
          <w:position w:val="-5"/>
        </w:rPr>
        <w:t>ıritri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40" w:right="0"/>
          <w:cols w:num="2" w:equalWidth="0">
            <w:col w:w="4098" w:space="4194"/>
            <w:col w:w="3388"/>
          </w:cols>
        </w:sectPr>
      </w:pPr>
      <w:rPr/>
    </w:p>
    <w:p>
      <w:pPr>
        <w:spacing w:before="0" w:after="0" w:line="360" w:lineRule="exact"/>
        <w:ind w:left="2375" w:right="-180"/>
        <w:jc w:val="left"/>
        <w:tabs>
          <w:tab w:pos="7920" w:val="left"/>
        </w:tabs>
        <w:rPr>
          <w:rFonts w:ascii="Times New Roman" w:hAnsi="Times New Roman" w:cs="Times New Roman" w:eastAsia="Times New Roman"/>
          <w:sz w:val="93"/>
          <w:szCs w:val="93"/>
        </w:rPr>
      </w:pPr>
      <w:rPr/>
      <w:r>
        <w:rPr/>
        <w:pict>
          <v:group style="position:absolute;margin-left:417.854218pt;margin-top:21.109259pt;width:100.406435pt;height:45.795644pt;mso-position-horizontal-relative:page;mso-position-vertical-relative:paragraph;z-index:-15341" coordorigin="8357,422" coordsize="2008,916">
            <v:group style="position:absolute;left:8373;top:786;width:1975;height:2" coordorigin="8373,786" coordsize="1975,2">
              <v:shape style="position:absolute;left:8373;top:786;width:1975;height:2" coordorigin="8373,786" coordsize="1975,0" path="m8373,786l10349,786e" filled="f" stroked="t" strokeweight="1.634523pt" strokecolor="#3B4B90">
                <v:path arrowok="t"/>
              </v:shape>
            </v:group>
            <v:group style="position:absolute;left:9097;top:422;width:196;height:341" coordorigin="9097,422" coordsize="196,341">
              <v:shape style="position:absolute;left:9097;top:422;width:196;height:341" coordorigin="9097,422" coordsize="196,341" path="m9097,422l9293,422,9293,763,9097,763,9097,422e" filled="t" fillcolor="#EDEDED" stroked="f">
                <v:path arrowok="t"/>
                <v:fill/>
              </v:shape>
            </v:group>
            <v:group style="position:absolute;left:9205;top:564;width:2;height:205" coordorigin="9205,564" coordsize="2,205">
              <v:shape style="position:absolute;left:9205;top:564;width:2;height:205" coordorigin="9205,564" coordsize="0,205" path="m9205,769l9205,564e" filled="f" stroked="t" strokeweight="1.523575pt" strokecolor="#EDEDED">
                <v:path arrowok="t"/>
              </v:shape>
            </v:group>
            <v:group style="position:absolute;left:10079;top:606;width:2;height:150" coordorigin="10079,606" coordsize="2,150">
              <v:shape style="position:absolute;left:10079;top:606;width:2;height:150" coordorigin="10079,606" coordsize="0,150" path="m10079,756l10079,606e" filled="f" stroked="t" strokeweight=".960805pt" strokecolor="#EDEDED">
                <v:path arrowok="t"/>
              </v:shape>
            </v:group>
            <v:group style="position:absolute;left:8425;top:519;width:2;height:791" coordorigin="8425,519" coordsize="2,791">
              <v:shape style="position:absolute;left:8425;top:519;width:2;height:791" coordorigin="8425,519" coordsize="0,791" path="m8425,1311l8425,519e" filled="f" stroked="t" strokeweight="2.7448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28.193634pt;margin-top:7.390593pt;width:6.10785pt;height:23.874513pt;mso-position-horizontal-relative:page;mso-position-vertical-relative:paragraph;z-index:-15332" coordorigin="8564,148" coordsize="122,477">
            <v:shape style="position:absolute;left:8564;top:148;width:122;height:477" coordorigin="8564,148" coordsize="122,477" path="m8564,148l8686,148,8686,625,8564,625,8564,148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0F67F4"/>
          <w:spacing w:val="0"/>
          <w:w w:val="100"/>
          <w:position w:val="2"/>
        </w:rPr>
        <w:t>2.Posta</w:t>
      </w:r>
      <w:r>
        <w:rPr>
          <w:rFonts w:ascii="Times New Roman" w:hAnsi="Times New Roman" w:cs="Times New Roman" w:eastAsia="Times New Roman"/>
          <w:sz w:val="22"/>
          <w:szCs w:val="22"/>
          <w:color w:val="0F67F4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F67F4"/>
          <w:spacing w:val="0"/>
          <w:w w:val="100"/>
          <w:position w:val="2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0F67F4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F67F4"/>
          <w:spacing w:val="-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0F67F4"/>
          <w:spacing w:val="0"/>
          <w:w w:val="87"/>
          <w:position w:val="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F67F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0F67F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93"/>
          <w:szCs w:val="93"/>
          <w:color w:val="414B90"/>
          <w:spacing w:val="-1"/>
          <w:w w:val="89"/>
          <w:i/>
          <w:position w:val="-46"/>
        </w:rPr>
        <w:t>d</w:t>
      </w:r>
      <w:r>
        <w:rPr>
          <w:rFonts w:ascii="Arial" w:hAnsi="Arial" w:cs="Arial" w:eastAsia="Arial"/>
          <w:sz w:val="35"/>
          <w:szCs w:val="35"/>
          <w:color w:val="A1A3A1"/>
          <w:spacing w:val="-95"/>
          <w:w w:val="125"/>
          <w:position w:val="-22"/>
        </w:rPr>
        <w:t>,</w:t>
      </w:r>
      <w:r>
        <w:rPr>
          <w:rFonts w:ascii="Times New Roman" w:hAnsi="Times New Roman" w:cs="Times New Roman" w:eastAsia="Times New Roman"/>
          <w:sz w:val="93"/>
          <w:szCs w:val="93"/>
          <w:color w:val="505672"/>
          <w:spacing w:val="-292"/>
          <w:w w:val="211"/>
          <w:i/>
          <w:position w:val="-46"/>
        </w:rPr>
        <w:t>i</w:t>
      </w:r>
      <w:r>
        <w:rPr>
          <w:rFonts w:ascii="Times New Roman" w:hAnsi="Times New Roman" w:cs="Times New Roman" w:eastAsia="Times New Roman"/>
          <w:sz w:val="93"/>
          <w:szCs w:val="93"/>
          <w:color w:val="000000"/>
          <w:spacing w:val="0"/>
          <w:w w:val="100"/>
          <w:position w:val="0"/>
        </w:rPr>
      </w:r>
    </w:p>
    <w:p>
      <w:pPr>
        <w:spacing w:before="0" w:after="0" w:line="360" w:lineRule="exact"/>
        <w:ind w:right="-20"/>
        <w:jc w:val="left"/>
        <w:rPr>
          <w:rFonts w:ascii="Times New Roman" w:hAnsi="Times New Roman" w:cs="Times New Roman" w:eastAsia="Times New Roman"/>
          <w:sz w:val="93"/>
          <w:szCs w:val="93"/>
        </w:rPr>
      </w:pPr>
      <w:rPr/>
      <w:r>
        <w:rPr/>
        <w:br w:type="column"/>
      </w:r>
      <w:r>
        <w:rPr>
          <w:rFonts w:ascii="Arial" w:hAnsi="Arial" w:cs="Arial" w:eastAsia="Arial"/>
          <w:sz w:val="35"/>
          <w:szCs w:val="35"/>
          <w:color w:val="696B6B"/>
          <w:w w:val="73"/>
          <w:position w:val="-22"/>
        </w:rPr>
        <w:t>.</w:t>
      </w:r>
      <w:r>
        <w:rPr>
          <w:rFonts w:ascii="Arial" w:hAnsi="Arial" w:cs="Arial" w:eastAsia="Arial"/>
          <w:sz w:val="35"/>
          <w:szCs w:val="35"/>
          <w:color w:val="696B6B"/>
          <w:spacing w:val="-32"/>
          <w:w w:val="73"/>
          <w:position w:val="-22"/>
        </w:rPr>
        <w:t>.</w:t>
      </w:r>
      <w:r>
        <w:rPr>
          <w:rFonts w:ascii="Arial" w:hAnsi="Arial" w:cs="Arial" w:eastAsia="Arial"/>
          <w:sz w:val="35"/>
          <w:szCs w:val="35"/>
          <w:color w:val="464646"/>
          <w:spacing w:val="23"/>
          <w:w w:val="155"/>
          <w:b/>
          <w:bCs/>
          <w:position w:val="-22"/>
        </w:rPr>
        <w:t>ı</w:t>
      </w:r>
      <w:r>
        <w:rPr>
          <w:rFonts w:ascii="Times New Roman" w:hAnsi="Times New Roman" w:cs="Times New Roman" w:eastAsia="Times New Roman"/>
          <w:sz w:val="93"/>
          <w:szCs w:val="93"/>
          <w:color w:val="414B90"/>
          <w:spacing w:val="0"/>
          <w:w w:val="122"/>
          <w:i/>
          <w:position w:val="-46"/>
        </w:rPr>
        <w:t>li&amp;</w:t>
      </w:r>
      <w:r>
        <w:rPr>
          <w:rFonts w:ascii="Times New Roman" w:hAnsi="Times New Roman" w:cs="Times New Roman" w:eastAsia="Times New Roman"/>
          <w:sz w:val="93"/>
          <w:szCs w:val="9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0"/>
          <w:cols w:num="2" w:equalWidth="0">
            <w:col w:w="8436" w:space="253"/>
            <w:col w:w="2991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05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  <w:position w:val="-10"/>
        </w:rPr>
        <w:t>Gıyasetti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  <w:position w:val="-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6"/>
          <w:w w:val="97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  <w:position w:val="-10"/>
        </w:rPr>
        <w:t>AKDUMAN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7" w:after="0" w:line="205" w:lineRule="exact"/>
        <w:ind w:right="-84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7C7E7E"/>
          <w:spacing w:val="-102"/>
          <w:w w:val="172"/>
          <w:position w:val="-11"/>
        </w:rPr>
        <w:t>.</w:t>
      </w:r>
      <w:r>
        <w:rPr>
          <w:rFonts w:ascii="Arial" w:hAnsi="Arial" w:cs="Arial" w:eastAsia="Arial"/>
          <w:sz w:val="25"/>
          <w:szCs w:val="25"/>
          <w:color w:val="8E918E"/>
          <w:spacing w:val="-8"/>
          <w:w w:val="79"/>
          <w:i/>
          <w:position w:val="-7"/>
        </w:rPr>
        <w:t>.</w:t>
      </w:r>
      <w:r>
        <w:rPr>
          <w:rFonts w:ascii="Arial" w:hAnsi="Arial" w:cs="Arial" w:eastAsia="Arial"/>
          <w:sz w:val="25"/>
          <w:szCs w:val="25"/>
          <w:color w:val="8E918E"/>
          <w:spacing w:val="-62"/>
          <w:w w:val="80"/>
          <w:i/>
          <w:position w:val="-7"/>
        </w:rPr>
        <w:t>-</w:t>
      </w:r>
      <w:r>
        <w:rPr>
          <w:rFonts w:ascii="Arial" w:hAnsi="Arial" w:cs="Arial" w:eastAsia="Arial"/>
          <w:sz w:val="27"/>
          <w:szCs w:val="27"/>
          <w:color w:val="5B5B5B"/>
          <w:spacing w:val="-34"/>
          <w:w w:val="120"/>
          <w:position w:val="-11"/>
        </w:rPr>
        <w:t>.</w:t>
      </w:r>
      <w:r>
        <w:rPr>
          <w:rFonts w:ascii="Arial" w:hAnsi="Arial" w:cs="Arial" w:eastAsia="Arial"/>
          <w:sz w:val="29"/>
          <w:szCs w:val="29"/>
          <w:color w:val="8E918E"/>
          <w:spacing w:val="-29"/>
          <w:w w:val="90"/>
          <w:position w:val="-11"/>
        </w:rPr>
        <w:t>,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56"/>
          <w:i/>
          <w:position w:val="-7"/>
        </w:rPr>
        <w:t>,,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i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464646"/>
          <w:spacing w:val="-5"/>
          <w:w w:val="100"/>
          <w:i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B1B3B5"/>
          <w:spacing w:val="0"/>
          <w:w w:val="61"/>
          <w:i/>
          <w:position w:val="-7"/>
        </w:rPr>
        <w:t>.</w:t>
      </w:r>
      <w:r>
        <w:rPr>
          <w:rFonts w:ascii="Arial" w:hAnsi="Arial" w:cs="Arial" w:eastAsia="Arial"/>
          <w:sz w:val="25"/>
          <w:szCs w:val="25"/>
          <w:color w:val="B1B3B5"/>
          <w:spacing w:val="-36"/>
          <w:w w:val="100"/>
          <w:i/>
          <w:position w:val="-7"/>
        </w:rPr>
        <w:t> </w:t>
      </w:r>
      <w:r>
        <w:rPr>
          <w:rFonts w:ascii="Arial" w:hAnsi="Arial" w:cs="Arial" w:eastAsia="Arial"/>
          <w:sz w:val="15"/>
          <w:szCs w:val="15"/>
          <w:color w:val="A1A3A1"/>
          <w:spacing w:val="0"/>
          <w:w w:val="57"/>
          <w:position w:val="-11"/>
        </w:rPr>
        <w:t>-</w:t>
      </w:r>
      <w:r>
        <w:rPr>
          <w:rFonts w:ascii="Arial" w:hAnsi="Arial" w:cs="Arial" w:eastAsia="Arial"/>
          <w:sz w:val="15"/>
          <w:szCs w:val="15"/>
          <w:color w:val="A1A3A1"/>
          <w:spacing w:val="3"/>
          <w:w w:val="57"/>
          <w:position w:val="-11"/>
        </w:rPr>
        <w:t> </w:t>
      </w:r>
      <w:r>
        <w:rPr>
          <w:rFonts w:ascii="Arial" w:hAnsi="Arial" w:cs="Arial" w:eastAsia="Arial"/>
          <w:sz w:val="25"/>
          <w:szCs w:val="25"/>
          <w:color w:val="B1B3B5"/>
          <w:spacing w:val="4"/>
          <w:w w:val="92"/>
          <w:position w:val="-7"/>
        </w:rPr>
        <w:t>.</w:t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56"/>
          <w:position w:val="-7"/>
        </w:rPr>
        <w:t>ırıı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76" w:after="0" w:line="240" w:lineRule="auto"/>
        <w:ind w:left="-26" w:right="1553"/>
        <w:jc w:val="center"/>
        <w:tabs>
          <w:tab w:pos="7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8E918E"/>
          <w:spacing w:val="0"/>
          <w:w w:val="100"/>
          <w:b/>
          <w:bCs/>
          <w:i/>
        </w:rPr>
        <w:t>,o</w:t>
      </w:r>
      <w:r>
        <w:rPr>
          <w:rFonts w:ascii="Times New Roman" w:hAnsi="Times New Roman" w:cs="Times New Roman" w:eastAsia="Times New Roman"/>
          <w:sz w:val="8"/>
          <w:szCs w:val="8"/>
          <w:color w:val="8E918E"/>
          <w:spacing w:val="7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E918E"/>
          <w:spacing w:val="0"/>
          <w:w w:val="100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E918E"/>
          <w:spacing w:val="-18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E918E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E918E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8"/>
          <w:szCs w:val="8"/>
          <w:color w:val="696B6B"/>
          <w:spacing w:val="0"/>
          <w:w w:val="95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88" w:after="0" w:line="36" w:lineRule="exact"/>
        <w:ind w:left="343" w:right="1764"/>
        <w:jc w:val="center"/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363068pt;margin-top:-8.428078pt;width:.202107pt;height:20.0pt;mso-position-horizontal-relative:page;mso-position-vertical-relative:paragraph;z-index:-15323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B5B5B"/>
                      <w:spacing w:val="-159"/>
                      <w:w w:val="130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7C7E7E"/>
          <w:spacing w:val="0"/>
          <w:w w:val="380"/>
          <w:position w:val="-7"/>
        </w:rPr>
        <w:t>'</w:t>
      </w:r>
      <w:r>
        <w:rPr>
          <w:rFonts w:ascii="Arial" w:hAnsi="Arial" w:cs="Arial" w:eastAsia="Arial"/>
          <w:sz w:val="11"/>
          <w:szCs w:val="11"/>
          <w:color w:val="7C7E7E"/>
          <w:spacing w:val="-87"/>
          <w:w w:val="380"/>
          <w:position w:val="-7"/>
        </w:rPr>
        <w:t> </w:t>
      </w:r>
      <w:r>
        <w:rPr>
          <w:rFonts w:ascii="Arial" w:hAnsi="Arial" w:cs="Arial" w:eastAsia="Arial"/>
          <w:sz w:val="11"/>
          <w:szCs w:val="11"/>
          <w:color w:val="B1B3B5"/>
          <w:spacing w:val="0"/>
          <w:w w:val="47"/>
          <w:position w:val="-7"/>
        </w:rPr>
        <w:t>-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40" w:right="0"/>
          <w:cols w:num="3" w:equalWidth="0">
            <w:col w:w="6677" w:space="1816"/>
            <w:col w:w="752" w:space="41"/>
            <w:col w:w="2394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80" w:lineRule="exact"/>
        <w:ind w:right="-127"/>
        <w:jc w:val="left"/>
        <w:rPr>
          <w:rFonts w:ascii="Arial" w:hAnsi="Arial" w:cs="Arial" w:eastAsia="Arial"/>
          <w:sz w:val="58"/>
          <w:szCs w:val="58"/>
        </w:rPr>
      </w:pPr>
      <w:rPr/>
      <w:r>
        <w:rPr/>
        <w:br w:type="column"/>
      </w:r>
      <w:r>
        <w:rPr>
          <w:rFonts w:ascii="Arial" w:hAnsi="Arial" w:cs="Arial" w:eastAsia="Arial"/>
          <w:sz w:val="58"/>
          <w:szCs w:val="58"/>
          <w:color w:val="B1B3B5"/>
          <w:spacing w:val="22"/>
          <w:w w:val="47"/>
          <w:position w:val="-1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8E918E"/>
          <w:spacing w:val="0"/>
          <w:w w:val="44"/>
          <w:position w:val="-4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8E918E"/>
          <w:spacing w:val="-2"/>
          <w:w w:val="43"/>
          <w:position w:val="-4"/>
        </w:rPr>
        <w:t>;</w:t>
      </w:r>
      <w:r>
        <w:rPr>
          <w:rFonts w:ascii="Arial" w:hAnsi="Arial" w:cs="Arial" w:eastAsia="Arial"/>
          <w:sz w:val="58"/>
          <w:szCs w:val="58"/>
          <w:color w:val="727797"/>
          <w:spacing w:val="-159"/>
          <w:w w:val="96"/>
          <w:position w:val="-1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8E918E"/>
          <w:spacing w:val="0"/>
          <w:w w:val="44"/>
          <w:position w:val="-4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8E918E"/>
          <w:spacing w:val="-93"/>
          <w:w w:val="44"/>
          <w:position w:val="-4"/>
        </w:rPr>
        <w:t>_</w:t>
      </w:r>
      <w:r>
        <w:rPr>
          <w:rFonts w:ascii="Arial" w:hAnsi="Arial" w:cs="Arial" w:eastAsia="Arial"/>
          <w:sz w:val="58"/>
          <w:szCs w:val="58"/>
          <w:color w:val="464646"/>
          <w:spacing w:val="0"/>
          <w:w w:val="80"/>
          <w:position w:val="-1"/>
        </w:rPr>
        <w:t>.</w:t>
      </w:r>
      <w:r>
        <w:rPr>
          <w:rFonts w:ascii="Arial" w:hAnsi="Arial" w:cs="Arial" w:eastAsia="Arial"/>
          <w:sz w:val="58"/>
          <w:szCs w:val="58"/>
          <w:color w:val="464646"/>
          <w:spacing w:val="-7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1B3B5"/>
          <w:spacing w:val="0"/>
          <w:w w:val="73"/>
          <w:position w:val="-4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B1B3B5"/>
          <w:spacing w:val="-56"/>
          <w:w w:val="73"/>
          <w:position w:val="-4"/>
        </w:rPr>
        <w:t>.</w:t>
      </w:r>
      <w:r>
        <w:rPr>
          <w:rFonts w:ascii="Arial" w:hAnsi="Arial" w:cs="Arial" w:eastAsia="Arial"/>
          <w:sz w:val="58"/>
          <w:szCs w:val="58"/>
          <w:color w:val="3A426B"/>
          <w:spacing w:val="-93"/>
          <w:w w:val="109"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62"/>
          <w:position w:val="-4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26"/>
          <w:w w:val="62"/>
          <w:position w:val="-4"/>
        </w:rPr>
        <w:t>,</w:t>
      </w:r>
      <w:r>
        <w:rPr>
          <w:rFonts w:ascii="Arial" w:hAnsi="Arial" w:cs="Arial" w:eastAsia="Arial"/>
          <w:sz w:val="58"/>
          <w:szCs w:val="58"/>
          <w:color w:val="464646"/>
          <w:spacing w:val="-162"/>
          <w:w w:val="58"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61"/>
          <w:position w:val="-4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102"/>
          <w:w w:val="62"/>
          <w:position w:val="-4"/>
        </w:rPr>
        <w:t>h</w:t>
      </w:r>
      <w:r>
        <w:rPr>
          <w:rFonts w:ascii="Arial" w:hAnsi="Arial" w:cs="Arial" w:eastAsia="Arial"/>
          <w:sz w:val="58"/>
          <w:szCs w:val="58"/>
          <w:color w:val="464646"/>
          <w:spacing w:val="-203"/>
          <w:w w:val="59"/>
          <w:i/>
          <w:position w:val="-1"/>
        </w:rPr>
        <w:t>9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61"/>
          <w:w w:val="61"/>
          <w:position w:val="-4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A1A3A1"/>
          <w:spacing w:val="-89"/>
          <w:w w:val="94"/>
          <w:position w:val="-4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69"/>
          <w:w w:val="60"/>
          <w:position w:val="-4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34"/>
          <w:w w:val="61"/>
          <w:position w:val="-4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8E918E"/>
          <w:spacing w:val="-14"/>
          <w:w w:val="44"/>
          <w:position w:val="-4"/>
        </w:rPr>
        <w:t>,</w:t>
      </w:r>
      <w:r>
        <w:rPr>
          <w:rFonts w:ascii="Arial" w:hAnsi="Arial" w:cs="Arial" w:eastAsia="Arial"/>
          <w:sz w:val="58"/>
          <w:szCs w:val="58"/>
          <w:color w:val="464646"/>
          <w:spacing w:val="-93"/>
          <w:w w:val="58"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61"/>
          <w:w w:val="60"/>
          <w:position w:val="-4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C7E7E"/>
          <w:spacing w:val="-14"/>
          <w:w w:val="27"/>
          <w:position w:val="-4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-65"/>
          <w:w w:val="64"/>
          <w:position w:val="-4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7C7E7E"/>
          <w:spacing w:val="-9"/>
          <w:w w:val="27"/>
          <w:position w:val="-4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A1A3A1"/>
          <w:spacing w:val="-73"/>
          <w:w w:val="78"/>
          <w:position w:val="-4"/>
        </w:rPr>
        <w:t>·</w:t>
      </w:r>
      <w:r>
        <w:rPr>
          <w:rFonts w:ascii="Arial" w:hAnsi="Arial" w:cs="Arial" w:eastAsia="Arial"/>
          <w:sz w:val="58"/>
          <w:szCs w:val="58"/>
          <w:color w:val="464646"/>
          <w:spacing w:val="0"/>
          <w:w w:val="58"/>
          <w:i/>
          <w:position w:val="-1"/>
        </w:rPr>
        <w:t>;t.'"</w:t>
      </w:r>
      <w:r>
        <w:rPr>
          <w:rFonts w:ascii="Arial" w:hAnsi="Arial" w:cs="Arial" w:eastAsia="Arial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441.238831pt;margin-top:-1.536378pt;width:5.27429pt;height:19.519776pt;mso-position-horizontal-relative:page;mso-position-vertical-relative:paragraph;z-index:-15331" coordorigin="8825,-31" coordsize="105,390">
            <v:shape style="position:absolute;left:8825;top:-31;width:105;height:390" coordorigin="8825,-31" coordsize="105,390" path="m8825,-31l8930,-31,8930,360,8825,360,8825,-31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4.679321pt;margin-top:-1.536378pt;width:4.538790pt;height:19.519776pt;mso-position-horizontal-relative:page;mso-position-vertical-relative:paragraph;z-index:-15330" coordorigin="9494,-31" coordsize="91,390">
            <v:shape style="position:absolute;left:9494;top:-31;width:91;height:390" coordorigin="9494,-31" coordsize="91,390" path="m9494,-31l9584,-31,9584,360,9494,360,9494,-31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91.506653pt;margin-top:-1.536378pt;width:.1pt;height:19.519776pt;mso-position-horizontal-relative:page;mso-position-vertical-relative:paragraph;z-index:-15329" coordorigin="9830,-31" coordsize="2,390">
            <v:shape style="position:absolute;left:9830;top:-31;width:2;height:390" coordorigin="9830,-31" coordsize="0,390" path="m9830,360l9830,-31e" filled="f" stroked="t" strokeweight="3.86623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1"/>
          <w:i/>
        </w:rPr>
        <w:t>ürü</w:t>
      </w:r>
      <w:r>
        <w:rPr>
          <w:rFonts w:ascii="Arial" w:hAnsi="Arial" w:cs="Arial" w:eastAsia="Arial"/>
          <w:sz w:val="19"/>
          <w:szCs w:val="19"/>
          <w:color w:val="282828"/>
          <w:spacing w:val="20"/>
          <w:w w:val="81"/>
          <w:i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53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0"/>
          <w:cols w:num="3" w:equalWidth="0">
            <w:col w:w="5908" w:space="2277"/>
            <w:col w:w="1413" w:space="338"/>
            <w:col w:w="1744"/>
          </w:cols>
        </w:sectPr>
      </w:pPr>
      <w:rPr/>
    </w:p>
    <w:p>
      <w:pPr>
        <w:spacing w:before="0" w:after="0" w:line="647" w:lineRule="exact"/>
        <w:ind w:left="2777" w:right="-20"/>
        <w:jc w:val="left"/>
        <w:tabs>
          <w:tab w:pos="85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17.863005pt;margin-top:29.472935pt;width:549.900365pt;height:771.369609pt;mso-position-horizontal-relative:page;mso-position-vertical-relative:page;z-index:-15342" coordorigin="357,589" coordsize="10998,15427">
            <v:group style="position:absolute;left:364;top:606;width:10937;height:2" coordorigin="364,606" coordsize="10937,2">
              <v:shape style="position:absolute;left:364;top:606;width:10937;height:2" coordorigin="364,606" coordsize="10937,0" path="m364,606l11302,606e" filled="f" stroked="t" strokeweight=".70051pt" strokecolor="#575757">
                <v:path arrowok="t"/>
              </v:shape>
            </v:group>
            <v:group style="position:absolute;left:374;top:596;width:2;height:852" coordorigin="374,596" coordsize="2,852">
              <v:shape style="position:absolute;left:374;top:596;width:2;height:852" coordorigin="374,596" coordsize="0,852" path="m374,1449l374,596e" filled="f" stroked="t" strokeweight=".70051pt" strokecolor="#545454">
                <v:path arrowok="t"/>
              </v:shape>
            </v:group>
            <v:group style="position:absolute;left:2368;top:606;width:2;height:1515" coordorigin="2368,606" coordsize="2,1515">
              <v:shape style="position:absolute;left:2368;top:606;width:2;height:1515" coordorigin="2368,606" coordsize="0,1515" path="m2368,2121l2368,606e" filled="f" stroked="t" strokeweight=".70051pt" strokecolor="#4B4B4B">
                <v:path arrowok="t"/>
              </v:shape>
            </v:group>
            <v:group style="position:absolute;left:3647;top:611;width:210;height:2" coordorigin="3647,611" coordsize="210,2">
              <v:shape style="position:absolute;left:3647;top:611;width:210;height:2" coordorigin="3647,611" coordsize="210,0" path="m3647,611l3857,611e" filled="f" stroked="t" strokeweight=".467007pt" strokecolor="#4B4B4B">
                <v:path arrowok="t"/>
              </v:shape>
            </v:group>
            <v:group style="position:absolute;left:7257;top:613;width:1163;height:2" coordorigin="7257,613" coordsize="1163,2">
              <v:shape style="position:absolute;left:7257;top:613;width:1163;height:2" coordorigin="7257,613" coordsize="1163,0" path="m7257,613l8420,613e" filled="f" stroked="t" strokeweight=".70051pt" strokecolor="#5B5B5B">
                <v:path arrowok="t"/>
              </v:shape>
            </v:group>
            <v:group style="position:absolute;left:8999;top:606;width:2;height:715" coordorigin="8999,606" coordsize="2,715">
              <v:shape style="position:absolute;left:8999;top:606;width:2;height:715" coordorigin="8999,606" coordsize="0,715" path="m8999,1321l8999,606e" filled="f" stroked="t" strokeweight=".70051pt" strokecolor="#575757">
                <v:path arrowok="t"/>
              </v:shape>
            </v:group>
            <v:group style="position:absolute;left:9448;top:613;width:584;height:2" coordorigin="9448,613" coordsize="584,2">
              <v:shape style="position:absolute;left:9448;top:613;width:584;height:2" coordorigin="9448,613" coordsize="584,0" path="m9448,613l10031,613e" filled="f" stroked="t" strokeweight=".70051pt" strokecolor="#545454">
                <v:path arrowok="t"/>
              </v:shape>
            </v:group>
            <v:group style="position:absolute;left:11306;top:601;width:2;height:5212" coordorigin="11306,601" coordsize="2,5212">
              <v:shape style="position:absolute;left:11306;top:601;width:2;height:5212" coordorigin="11306,601" coordsize="0,5212" path="m11306,5813l11306,601e" filled="f" stroked="t" strokeweight=".70051pt" strokecolor="#575757">
                <v:path arrowok="t"/>
              </v:shape>
            </v:group>
            <v:group style="position:absolute;left:2368;top:1084;width:2;height:237" coordorigin="2368,1084" coordsize="2,237">
              <v:shape style="position:absolute;left:2368;top:1084;width:2;height:237" coordorigin="2368,1084" coordsize="0,237" path="m2368,1321l2368,1084e" filled="f" stroked="t" strokeweight=".467007pt" strokecolor="#343434">
                <v:path arrowok="t"/>
              </v:shape>
            </v:group>
            <v:group style="position:absolute;left:8999;top:1264;width:2;height:185" coordorigin="8999,1264" coordsize="2,185">
              <v:shape style="position:absolute;left:8999;top:1264;width:2;height:185" coordorigin="8999,1264" coordsize="0,185" path="m8999,1449l8999,1264e" filled="f" stroked="t" strokeweight=".467007pt" strokecolor="#343434">
                <v:path arrowok="t"/>
              </v:shape>
            </v:group>
            <v:group style="position:absolute;left:374;top:1392;width:2;height:270" coordorigin="374,1392" coordsize="2,270">
              <v:shape style="position:absolute;left:374;top:1392;width:2;height:270" coordorigin="374,1392" coordsize="0,270" path="m374,1662l374,1392e" filled="f" stroked="t" strokeweight=".467007pt" strokecolor="#3F3F3F">
                <v:path arrowok="t"/>
              </v:shape>
            </v:group>
            <v:group style="position:absolute;left:9002;top:1392;width:2;height:729" coordorigin="9002,1392" coordsize="2,729">
              <v:shape style="position:absolute;left:9002;top:1392;width:2;height:729" coordorigin="9002,1392" coordsize="0,729" path="m9002,2121l9002,1392e" filled="f" stroked="t" strokeweight=".934013pt" strokecolor="#575757">
                <v:path arrowok="t"/>
              </v:shape>
            </v:group>
            <v:group style="position:absolute;left:374;top:1591;width:2;height:781" coordorigin="374,1591" coordsize="2,781">
              <v:shape style="position:absolute;left:374;top:1591;width:2;height:781" coordorigin="374,1591" coordsize="0,781" path="m374,2372l374,1591e" filled="f" stroked="t" strokeweight=".70051pt" strokecolor="#4F4F4F">
                <v:path arrowok="t"/>
              </v:shape>
            </v:group>
            <v:group style="position:absolute;left:374;top:2301;width:2;height:312" coordorigin="374,2301" coordsize="2,312">
              <v:shape style="position:absolute;left:374;top:2301;width:2;height:312" coordorigin="374,2301" coordsize="0,312" path="m374,2613l374,2301e" filled="f" stroked="t" strokeweight=".467007pt" strokecolor="#3F3F3F">
                <v:path arrowok="t"/>
              </v:shape>
            </v:group>
            <v:group style="position:absolute;left:369;top:2824;width:10947;height:2" coordorigin="369,2824" coordsize="10947,2">
              <v:shape style="position:absolute;left:369;top:2824;width:10947;height:2" coordorigin="369,2824" coordsize="10947,0" path="m369,2824l11316,2824e" filled="f" stroked="t" strokeweight=".70051pt" strokecolor="#606060">
                <v:path arrowok="t"/>
              </v:shape>
            </v:group>
            <v:group style="position:absolute;left:364;top:3060;width:10951;height:2" coordorigin="364,3060" coordsize="10951,2">
              <v:shape style="position:absolute;left:364;top:3060;width:10951;height:2" coordorigin="364,3060" coordsize="10951,0" path="m364,3060l11316,3060e" filled="f" stroked="t" strokeweight=".70051pt" strokecolor="#575757">
                <v:path arrowok="t"/>
              </v:shape>
            </v:group>
            <v:group style="position:absolute;left:369;top:3297;width:10951;height:2" coordorigin="369,3297" coordsize="10951,2">
              <v:shape style="position:absolute;left:369;top:3297;width:10951;height:2" coordorigin="369,3297" coordsize="10951,0" path="m369,3297l11320,3297e" filled="f" stroked="t" strokeweight=".70051pt" strokecolor="#545454">
                <v:path arrowok="t"/>
              </v:shape>
            </v:group>
            <v:group style="position:absolute;left:376;top:2542;width:2;height:2528" coordorigin="376,2542" coordsize="2,2528">
              <v:shape style="position:absolute;left:376;top:2542;width:2;height:2528" coordorigin="376,2542" coordsize="0,2528" path="m376,5070l376,2542e" filled="f" stroked="t" strokeweight=".70051pt" strokecolor="#545454">
                <v:path arrowok="t"/>
              </v:shape>
            </v:group>
            <v:group style="position:absolute;left:3834;top:3285;width:2;height:251" coordorigin="3834,3285" coordsize="2,251">
              <v:shape style="position:absolute;left:3834;top:3285;width:2;height:251" coordorigin="3834,3285" coordsize="0,251" path="m3834,3536l3834,3285e" filled="f" stroked="t" strokeweight=".934013pt" strokecolor="#575757">
                <v:path arrowok="t"/>
              </v:shape>
            </v:group>
            <v:group style="position:absolute;left:6881;top:3290;width:2;height:767" coordorigin="6881,3290" coordsize="2,767">
              <v:shape style="position:absolute;left:6881;top:3290;width:2;height:767" coordorigin="6881,3290" coordsize="0,767" path="m6881,4057l6881,3290e" filled="f" stroked="t" strokeweight=".934013pt" strokecolor="#575757">
                <v:path arrowok="t"/>
              </v:shape>
            </v:group>
            <v:group style="position:absolute;left:6865;top:3726;width:1368;height:2" coordorigin="6865,3726" coordsize="1368,2">
              <v:shape style="position:absolute;left:6865;top:3726;width:1368;height:2" coordorigin="6865,3726" coordsize="1368,0" path="m6865,3726l8233,3726e" filled="f" stroked="t" strokeweight=".233503pt" strokecolor="#5B5B5B">
                <v:path arrowok="t"/>
              </v:shape>
            </v:group>
            <v:group style="position:absolute;left:3836;top:3479;width:2;height:275" coordorigin="3836,3479" coordsize="2,275">
              <v:shape style="position:absolute;left:3836;top:3479;width:2;height:275" coordorigin="3836,3479" coordsize="0,275" path="m3836,3754l3836,3479e" filled="f" stroked="t" strokeweight=".70051pt" strokecolor="#3F3F3F">
                <v:path arrowok="t"/>
              </v:shape>
            </v:group>
            <v:group style="position:absolute;left:3829;top:3716;width:2363;height:2" coordorigin="3829,3716" coordsize="2363,2">
              <v:shape style="position:absolute;left:3829;top:3716;width:2363;height:2" coordorigin="3829,3716" coordsize="2363,0" path="m3829,3716l6193,3716e" filled="f" stroked="t" strokeweight=".70051pt" strokecolor="#606060">
                <v:path arrowok="t"/>
              </v:shape>
            </v:group>
            <v:group style="position:absolute;left:6085;top:3714;width:803;height:2" coordorigin="6085,3714" coordsize="803,2">
              <v:shape style="position:absolute;left:6085;top:3714;width:803;height:2" coordorigin="6085,3714" coordsize="803,0" path="m6085,3714l6888,3714e" filled="f" stroked="t" strokeweight=".70051pt" strokecolor="#9C9C9C">
                <v:path arrowok="t"/>
              </v:shape>
            </v:group>
            <v:group style="position:absolute;left:8233;top:3726;width:1588;height:2" coordorigin="8233,3726" coordsize="1588,2">
              <v:shape style="position:absolute;left:8233;top:3726;width:1588;height:2" coordorigin="8233,3726" coordsize="1588,0" path="m8233,3726l9821,3726e" filled="f" stroked="t" strokeweight=".233503pt" strokecolor="#000000">
                <v:path arrowok="t"/>
              </v:shape>
            </v:group>
            <v:group style="position:absolute;left:9821;top:3726;width:1494;height:2" coordorigin="9821,3726" coordsize="1494,2">
              <v:shape style="position:absolute;left:9821;top:3726;width:1494;height:2" coordorigin="9821,3726" coordsize="1494,0" path="m9821,3726l11316,3726e" filled="f" stroked="t" strokeweight=".233503pt" strokecolor="#4F4F4F">
                <v:path arrowok="t"/>
              </v:shape>
            </v:group>
            <v:group style="position:absolute;left:364;top:4045;width:3353;height:2" coordorigin="364,4045" coordsize="3353,2">
              <v:shape style="position:absolute;left:364;top:4045;width:3353;height:2" coordorigin="364,4045" coordsize="3353,0" path="m364,4045l3717,4045e" filled="f" stroked="t" strokeweight=".70051pt" strokecolor="#575757">
                <v:path arrowok="t"/>
              </v:shape>
            </v:group>
            <v:group style="position:absolute;left:3647;top:4045;width:219;height:2" coordorigin="3647,4045" coordsize="219,2">
              <v:shape style="position:absolute;left:3647;top:4045;width:219;height:2" coordorigin="3647,4045" coordsize="219,0" path="m3647,4045l3867,4045e" filled="f" stroked="t" strokeweight=".467007pt" strokecolor="#444444">
                <v:path arrowok="t"/>
              </v:shape>
            </v:group>
            <v:group style="position:absolute;left:3843;top:3579;width:2;height:473" coordorigin="3843,3579" coordsize="2,473">
              <v:shape style="position:absolute;left:3843;top:3579;width:2;height:473" coordorigin="3843,3579" coordsize="0,473" path="m3843,4052l3843,3579e" filled="f" stroked="t" strokeweight="1.167517pt" strokecolor="#383838">
                <v:path arrowok="t"/>
              </v:shape>
            </v:group>
            <v:group style="position:absolute;left:3834;top:4038;width:1719;height:2" coordorigin="3834,4038" coordsize="1719,2">
              <v:shape style="position:absolute;left:3834;top:4038;width:1719;height:2" coordorigin="3834,4038" coordsize="1719,0" path="m3834,4038l5553,4038e" filled="f" stroked="t" strokeweight="1.40102pt" strokecolor="#606060">
                <v:path arrowok="t"/>
              </v:shape>
            </v:group>
            <v:group style="position:absolute;left:5492;top:4028;width:658;height:2" coordorigin="5492,4028" coordsize="658,2">
              <v:shape style="position:absolute;left:5492;top:4028;width:658;height:2" coordorigin="5492,4028" coordsize="658,0" path="m5492,4028l6150,4028e" filled="f" stroked="t" strokeweight=".70051pt" strokecolor="#7C7C7C">
                <v:path arrowok="t"/>
              </v:shape>
            </v:group>
            <v:group style="position:absolute;left:6150;top:4028;width:729;height:2" coordorigin="6150,4028" coordsize="729,2">
              <v:shape style="position:absolute;left:6150;top:4028;width:729;height:2" coordorigin="6150,4028" coordsize="729,0" path="m6150,4028l6879,4028e" filled="f" stroked="t" strokeweight=".70051pt" strokecolor="#9C9C9C">
                <v:path arrowok="t"/>
              </v:shape>
            </v:group>
            <v:group style="position:absolute;left:6748;top:4047;width:4572;height:2" coordorigin="6748,4047" coordsize="4572,2">
              <v:shape style="position:absolute;left:6748;top:4047;width:4572;height:2" coordorigin="6748,4047" coordsize="4572,0" path="m6748,4047l11320,4047e" filled="f" stroked="t" strokeweight=".70051pt" strokecolor="#575757">
                <v:path arrowok="t"/>
              </v:shape>
            </v:group>
            <v:group style="position:absolute;left:369;top:4329;width:10951;height:2" coordorigin="369,4329" coordsize="10951,2">
              <v:shape style="position:absolute;left:369;top:4329;width:10951;height:2" coordorigin="369,4329" coordsize="10951,0" path="m369,4329l11320,4329e" filled="f" stroked="t" strokeweight=".70051pt" strokecolor="#575757">
                <v:path arrowok="t"/>
              </v:shape>
            </v:group>
            <v:group style="position:absolute;left:2363;top:4568;width:8957;height:2" coordorigin="2363,4568" coordsize="8957,2">
              <v:shape style="position:absolute;left:2363;top:4568;width:8957;height:2" coordorigin="2363,4568" coordsize="8957,0" path="m2363,4568l11320,4568e" filled="f" stroked="t" strokeweight=".70051pt" strokecolor="#545454">
                <v:path arrowok="t"/>
              </v:shape>
            </v:group>
            <v:group style="position:absolute;left:4880;top:4554;width:2;height:1453" coordorigin="4880,4554" coordsize="2,1453">
              <v:shape style="position:absolute;left:4880;top:4554;width:2;height:1453" coordorigin="4880,4554" coordsize="0,1453" path="m4880,6007l4880,4554e" filled="f" stroked="t" strokeweight=".70051pt" strokecolor="#4B4B4B">
                <v:path arrowok="t"/>
              </v:shape>
            </v:group>
            <v:group style="position:absolute;left:7640;top:4549;width:2;height:246" coordorigin="7640,4549" coordsize="2,246">
              <v:shape style="position:absolute;left:7640;top:4549;width:2;height:246" coordorigin="7640,4549" coordsize="0,246" path="m7640,4795l7640,4549e" filled="f" stroked="t" strokeweight=".233503pt" strokecolor="#2B2B2B">
                <v:path arrowok="t"/>
              </v:shape>
            </v:group>
            <v:group style="position:absolute;left:4883;top:4767;width:2;height:1969" coordorigin="4883,4767" coordsize="2,1969">
              <v:shape style="position:absolute;left:4883;top:4767;width:2;height:1969" coordorigin="4883,4767" coordsize="0,1969" path="m4883,6736l4883,4767e" filled="f" stroked="t" strokeweight=".70051pt" strokecolor="#4F4F4F">
                <v:path arrowok="t"/>
              </v:shape>
            </v:group>
            <v:group style="position:absolute;left:4876;top:5056;width:3386;height:2" coordorigin="4876,5056" coordsize="3386,2">
              <v:shape style="position:absolute;left:4876;top:5056;width:3386;height:2" coordorigin="4876,5056" coordsize="3386,0" path="m4876,5056l8261,5056e" filled="f" stroked="t" strokeweight=".70051pt" strokecolor="#5B5B5B">
                <v:path arrowok="t"/>
              </v:shape>
            </v:group>
            <v:group style="position:absolute;left:7640;top:4795;width:2;height:256" coordorigin="7640,4795" coordsize="2,256">
              <v:shape style="position:absolute;left:7640;top:4795;width:2;height:256" coordorigin="7640,4795" coordsize="0,256" path="m7640,5051l7640,4795e" filled="f" stroked="t" strokeweight=".233503pt" strokecolor="#606060">
                <v:path arrowok="t"/>
              </v:shape>
            </v:group>
            <v:group style="position:absolute;left:8205;top:5056;width:215;height:2" coordorigin="8205,5056" coordsize="215,2">
              <v:shape style="position:absolute;left:8205;top:5056;width:215;height:2" coordorigin="8205,5056" coordsize="215,0" path="m8205,5056l8420,5056e" filled="f" stroked="t" strokeweight=".467007pt" strokecolor="#3F3F3F">
                <v:path arrowok="t"/>
              </v:shape>
            </v:group>
            <v:group style="position:absolute;left:8364;top:5056;width:2961;height:2" coordorigin="8364,5056" coordsize="2961,2">
              <v:shape style="position:absolute;left:8364;top:5056;width:2961;height:2" coordorigin="8364,5056" coordsize="2961,0" path="m8364,5056l11325,5056e" filled="f" stroked="t" strokeweight=".70051pt" strokecolor="#575757">
                <v:path arrowok="t"/>
              </v:shape>
            </v:group>
            <v:group style="position:absolute;left:11325;top:3271;width:2;height:9700" coordorigin="11325,3271" coordsize="2,9700">
              <v:shape style="position:absolute;left:11325;top:3271;width:2;height:9700" coordorigin="11325,3271" coordsize="0,9700" path="m11325,12971l11325,3271e" filled="f" stroked="t" strokeweight=".70051pt" strokecolor="#5B5B5B">
                <v:path arrowok="t"/>
              </v:shape>
            </v:group>
            <v:group style="position:absolute;left:378;top:5013;width:2;height:308" coordorigin="378,5013" coordsize="2,308">
              <v:shape style="position:absolute;left:378;top:5013;width:2;height:308" coordorigin="378,5013" coordsize="0,308" path="m378,5321l378,5013e" filled="f" stroked="t" strokeweight=".467007pt" strokecolor="#444444">
                <v:path arrowok="t"/>
              </v:shape>
            </v:group>
            <v:group style="position:absolute;left:2375;top:4038;width:2;height:3418" coordorigin="2375,4038" coordsize="2,3418">
              <v:shape style="position:absolute;left:2375;top:4038;width:2;height:3418" coordorigin="2375,4038" coordsize="0,3418" path="m2375,7456l2375,4038e" filled="f" stroked="t" strokeweight=".70051pt" strokecolor="#4B4B4B">
                <v:path arrowok="t"/>
              </v:shape>
            </v:group>
            <v:group style="position:absolute;left:4871;top:5302;width:3390;height:2" coordorigin="4871,5302" coordsize="3390,2">
              <v:shape style="position:absolute;left:4871;top:5302;width:3390;height:2" coordorigin="4871,5302" coordsize="3390,0" path="m4871,5302l8261,5302e" filled="f" stroked="t" strokeweight=".70051pt" strokecolor="#5B5B5B">
                <v:path arrowok="t"/>
              </v:shape>
            </v:group>
            <v:group style="position:absolute;left:8205;top:5302;width:215;height:2" coordorigin="8205,5302" coordsize="215,2">
              <v:shape style="position:absolute;left:8205;top:5302;width:215;height:2" coordorigin="8205,5302" coordsize="215,0" path="m8205,5302l8420,5302e" filled="f" stroked="t" strokeweight=".467007pt" strokecolor="#4B4B4B">
                <v:path arrowok="t"/>
              </v:shape>
            </v:group>
            <v:group style="position:absolute;left:8364;top:5302;width:2956;height:2" coordorigin="8364,5302" coordsize="2956,2">
              <v:shape style="position:absolute;left:8364;top:5302;width:2956;height:2" coordorigin="8364,5302" coordsize="2956,0" path="m8364,5302l11320,5302e" filled="f" stroked="t" strokeweight=".70051pt" strokecolor="#5B5B5B">
                <v:path arrowok="t"/>
              </v:shape>
            </v:group>
            <v:group style="position:absolute;left:4876;top:5548;width:6449;height:2" coordorigin="4876,5548" coordsize="6449,2">
              <v:shape style="position:absolute;left:4876;top:5548;width:6449;height:2" coordorigin="4876,5548" coordsize="6449,0" path="m4876,5548l11325,5548e" filled="f" stroked="t" strokeweight=".70051pt" strokecolor="#575757">
                <v:path arrowok="t"/>
              </v:shape>
            </v:group>
            <v:group style="position:absolute;left:2368;top:5787;width:8953;height:2" coordorigin="2368,5787" coordsize="8953,2">
              <v:shape style="position:absolute;left:2368;top:5787;width:8953;height:2" coordorigin="2368,5787" coordsize="8953,0" path="m2368,5787l11320,5787e" filled="f" stroked="t" strokeweight=".70051pt" strokecolor="#606060">
                <v:path arrowok="t"/>
              </v:shape>
            </v:group>
            <v:group style="position:absolute;left:915;top:6026;width:2788;height:2" coordorigin="915,6026" coordsize="2788,2">
              <v:shape style="position:absolute;left:915;top:6026;width:2788;height:2" coordorigin="915,6026" coordsize="2788,0" path="m915,6026l3703,6026e" filled="f" stroked="t" strokeweight=".70051pt" strokecolor="#575757">
                <v:path arrowok="t"/>
              </v:shape>
            </v:group>
            <v:group style="position:absolute;left:376;top:5221;width:2;height:843" coordorigin="376,5221" coordsize="2,843">
              <v:shape style="position:absolute;left:376;top:5221;width:2;height:843" coordorigin="376,5221" coordsize="0,843" path="m376,6064l376,5221e" filled="f" stroked="t" strokeweight=".70051pt" strokecolor="#575757">
                <v:path arrowok="t"/>
              </v:shape>
            </v:group>
            <v:group style="position:absolute;left:1700;top:6026;width:290;height:2" coordorigin="1700,6026" coordsize="290,2">
              <v:shape style="position:absolute;left:1700;top:6026;width:290;height:2" coordorigin="1700,6026" coordsize="290,0" path="m1700,6026l1989,6026e" filled="f" stroked="t" strokeweight=".467007pt" strokecolor="#444444">
                <v:path arrowok="t"/>
              </v:shape>
            </v:group>
            <v:group style="position:absolute;left:3647;top:6026;width:210;height:2" coordorigin="3647,6026" coordsize="210,2">
              <v:shape style="position:absolute;left:3647;top:6026;width:210;height:2" coordorigin="3647,6026" coordsize="210,0" path="m3647,6026l3857,6026e" filled="f" stroked="t" strokeweight=".467007pt" strokecolor="#484848">
                <v:path arrowok="t"/>
              </v:shape>
            </v:group>
            <v:group style="position:absolute;left:3801;top:6026;width:7523;height:2" coordorigin="3801,6026" coordsize="7523,2">
              <v:shape style="position:absolute;left:3801;top:6026;width:7523;height:2" coordorigin="3801,6026" coordsize="7523,0" path="m3801,6026l11325,6026e" filled="f" stroked="t" strokeweight=".70051pt" strokecolor="#575757">
                <v:path arrowok="t"/>
              </v:shape>
            </v:group>
            <v:group style="position:absolute;left:7640;top:5974;width:2;height:748" coordorigin="7640,5974" coordsize="2,748">
              <v:shape style="position:absolute;left:7640;top:5974;width:2;height:748" coordorigin="7640,5974" coordsize="0,748" path="m7640,6722l7640,5974e" filled="f" stroked="t" strokeweight=".233503pt" strokecolor="#232323">
                <v:path arrowok="t"/>
              </v:shape>
            </v:group>
            <v:group style="position:absolute;left:376;top:6007;width:2;height:293" coordorigin="376,6007" coordsize="2,293">
              <v:shape style="position:absolute;left:376;top:6007;width:2;height:293" coordorigin="376,6007" coordsize="0,293" path="m376,6301l376,6007e" filled="f" stroked="t" strokeweight=".467007pt" strokecolor="#3B3B3B">
                <v:path arrowok="t"/>
              </v:shape>
            </v:group>
            <v:group style="position:absolute;left:378;top:6244;width:2;height:748" coordorigin="378,6244" coordsize="2,748">
              <v:shape style="position:absolute;left:378;top:6244;width:2;height:748" coordorigin="378,6244" coordsize="0,748" path="m378,6992l378,6244e" filled="f" stroked="t" strokeweight=".70051pt" strokecolor="#545454">
                <v:path arrowok="t"/>
              </v:shape>
            </v:group>
            <v:group style="position:absolute;left:2363;top:6492;width:8962;height:2" coordorigin="2363,6492" coordsize="8962,2">
              <v:shape style="position:absolute;left:2363;top:6492;width:8962;height:2" coordorigin="2363,6492" coordsize="8962,0" path="m2363,6492l11325,6492e" filled="f" stroked="t" strokeweight=".70051pt" strokecolor="#606060">
                <v:path arrowok="t"/>
              </v:shape>
            </v:group>
            <v:group style="position:absolute;left:2368;top:6729;width:8957;height:2" coordorigin="2368,6729" coordsize="8957,2">
              <v:shape style="position:absolute;left:2368;top:6729;width:8957;height:2" coordorigin="2368,6729" coordsize="8957,0" path="m2368,6729l11325,6729e" filled="f" stroked="t" strokeweight=".70051pt" strokecolor="#575757">
                <v:path arrowok="t"/>
              </v:shape>
            </v:group>
            <v:group style="position:absolute;left:364;top:6966;width:10961;height:2" coordorigin="364,6966" coordsize="10961,2">
              <v:shape style="position:absolute;left:364;top:6966;width:10961;height:2" coordorigin="364,6966" coordsize="10961,0" path="m364,6966l11325,6966e" filled="f" stroked="t" strokeweight=".70051pt" strokecolor="#575757">
                <v:path arrowok="t"/>
              </v:shape>
            </v:group>
            <v:group style="position:absolute;left:378;top:6921;width:2;height:327" coordorigin="378,6921" coordsize="2,327">
              <v:shape style="position:absolute;left:378;top:6921;width:2;height:327" coordorigin="378,6921" coordsize="0,327" path="m378,7248l378,6921e" filled="f" stroked="t" strokeweight=".467007pt" strokecolor="#444444">
                <v:path arrowok="t"/>
              </v:shape>
            </v:group>
            <v:group style="position:absolute;left:376;top:7191;width:2;height:265" coordorigin="376,7191" coordsize="2,265">
              <v:shape style="position:absolute;left:376;top:7191;width:2;height:265" coordorigin="376,7191" coordsize="0,265" path="m376,7456l376,7191e" filled="f" stroked="t" strokeweight=".70051pt" strokecolor="#575757">
                <v:path arrowok="t"/>
              </v:shape>
            </v:group>
            <v:group style="position:absolute;left:364;top:7430;width:10965;height:2" coordorigin="364,7430" coordsize="10965,2">
              <v:shape style="position:absolute;left:364;top:7430;width:10965;height:2" coordorigin="364,7430" coordsize="10965,0" path="m364,7430l11330,7430e" filled="f" stroked="t" strokeweight=".70051pt" strokecolor="#606060">
                <v:path arrowok="t"/>
              </v:shape>
            </v:group>
            <v:group style="position:absolute;left:378;top:7385;width:2;height:298" coordorigin="378,7385" coordsize="2,298">
              <v:shape style="position:absolute;left:378;top:7385;width:2;height:298" coordorigin="378,7385" coordsize="0,298" path="m378,7683l378,7385e" filled="f" stroked="t" strokeweight=".467007pt" strokecolor="#3F3F3F">
                <v:path arrowok="t"/>
              </v:shape>
            </v:group>
            <v:group style="position:absolute;left:2377;top:7167;width:2;height:757" coordorigin="2377,7167" coordsize="2,757">
              <v:shape style="position:absolute;left:2377;top:7167;width:2;height:757" coordorigin="2377,7167" coordsize="0,757" path="m2377,7924l2377,7167e" filled="f" stroked="t" strokeweight=".467007pt" strokecolor="#4B4B4B">
                <v:path arrowok="t"/>
              </v:shape>
            </v:group>
            <v:group style="position:absolute;left:4885;top:7423;width:2;height:729" coordorigin="4885,7423" coordsize="2,729">
              <v:shape style="position:absolute;left:4885;top:7423;width:2;height:729" coordorigin="4885,7423" coordsize="0,729" path="m4885,8152l4885,7423e" filled="f" stroked="t" strokeweight=".70051pt" strokecolor="#575757">
                <v:path arrowok="t"/>
              </v:shape>
            </v:group>
            <v:group style="position:absolute;left:4876;top:7666;width:6454;height:2" coordorigin="4876,7666" coordsize="6454,2">
              <v:shape style="position:absolute;left:4876;top:7666;width:6454;height:2" coordorigin="4876,7666" coordsize="6454,0" path="m4876,7666l11330,7666e" filled="f" stroked="t" strokeweight=".70051pt" strokecolor="#5B5B5B">
                <v:path arrowok="t"/>
              </v:shape>
            </v:group>
            <v:group style="position:absolute;left:378;top:7626;width:2;height:312" coordorigin="378,7626" coordsize="2,312">
              <v:shape style="position:absolute;left:378;top:7626;width:2;height:312" coordorigin="378,7626" coordsize="0,312" path="m378,7939l378,7626e" filled="f" stroked="t" strokeweight=".934013pt" strokecolor="#5B5B5B">
                <v:path arrowok="t"/>
              </v:shape>
            </v:group>
            <v:group style="position:absolute;left:2382;top:7626;width:2;height:3726" coordorigin="2382,7626" coordsize="2,3726">
              <v:shape style="position:absolute;left:2382;top:7626;width:2;height:3726" coordorigin="2382,7626" coordsize="0,3726" path="m2382,11352l2382,7626e" filled="f" stroked="t" strokeweight=".70051pt" strokecolor="#4F4F4F">
                <v:path arrowok="t"/>
              </v:shape>
            </v:group>
            <v:group style="position:absolute;left:4880;top:7903;width:6449;height:2" coordorigin="4880,7903" coordsize="6449,2">
              <v:shape style="position:absolute;left:4880;top:7903;width:6449;height:2" coordorigin="4880,7903" coordsize="6449,0" path="m4880,7903l11330,7903e" filled="f" stroked="t" strokeweight=".70051pt" strokecolor="#575757">
                <v:path arrowok="t"/>
              </v:shape>
            </v:group>
            <v:group style="position:absolute;left:378;top:7882;width:2;height:284" coordorigin="378,7882" coordsize="2,284">
              <v:shape style="position:absolute;left:378;top:7882;width:2;height:284" coordorigin="378,7882" coordsize="0,284" path="m378,8166l378,7882e" filled="f" stroked="t" strokeweight=".467007pt" strokecolor="#3F3F3F">
                <v:path arrowok="t"/>
              </v:shape>
            </v:group>
            <v:group style="position:absolute;left:369;top:8140;width:10961;height:2" coordorigin="369,8140" coordsize="10961,2">
              <v:shape style="position:absolute;left:369;top:8140;width:10961;height:2" coordorigin="369,8140" coordsize="10961,0" path="m369,8140l11330,8140e" filled="f" stroked="t" strokeweight=".70051pt" strokecolor="#606060">
                <v:path arrowok="t"/>
              </v:shape>
            </v:group>
            <v:group style="position:absolute;left:383;top:8095;width:2;height:7915" coordorigin="383,8095" coordsize="2,7915">
              <v:shape style="position:absolute;left:383;top:8095;width:2;height:7915" coordorigin="383,8095" coordsize="0,7915" path="m383,16010l383,8095e" filled="f" stroked="t" strokeweight=".70051pt" strokecolor="#4F4F4F">
                <v:path arrowok="t"/>
              </v:shape>
            </v:group>
            <v:group style="position:absolute;left:378;top:8365;width:2;height:265" coordorigin="378,8365" coordsize="2,265">
              <v:shape style="position:absolute;left:378;top:8365;width:2;height:265" coordorigin="378,8365" coordsize="0,265" path="m378,8630l378,8365e" filled="f" stroked="t" strokeweight=".467007pt" strokecolor="#3B3B3B">
                <v:path arrowok="t"/>
              </v:shape>
            </v:group>
            <v:group style="position:absolute;left:374;top:8952;width:10961;height:2" coordorigin="374,8952" coordsize="10961,2">
              <v:shape style="position:absolute;left:374;top:8952;width:10961;height:2" coordorigin="374,8952" coordsize="10961,0" path="m374,8952l11334,8952e" filled="f" stroked="t" strokeweight=".70051pt" strokecolor="#575757">
                <v:path arrowok="t"/>
              </v:shape>
            </v:group>
            <v:group style="position:absolute;left:11325;top:8909;width:2;height:336" coordorigin="11325,8909" coordsize="2,336">
              <v:shape style="position:absolute;left:11325;top:8909;width:2;height:336" coordorigin="11325,8909" coordsize="0,336" path="m11325,9245l11325,8909e" filled="f" stroked="t" strokeweight=".467007pt" strokecolor="#575757">
                <v:path arrowok="t"/>
              </v:shape>
            </v:group>
            <v:group style="position:absolute;left:11327;top:8478;width:2;height:6211" coordorigin="11327,8478" coordsize="2,6211">
              <v:shape style="position:absolute;left:11327;top:8478;width:2;height:6211" coordorigin="11327,8478" coordsize="0,6211" path="m11327,14689l11327,8478e" filled="f" stroked="t" strokeweight=".70051pt" strokecolor="#5B5B5B">
                <v:path arrowok="t"/>
              </v:shape>
            </v:group>
            <v:group style="position:absolute;left:374;top:9794;width:10961;height:2" coordorigin="374,9794" coordsize="10961,2">
              <v:shape style="position:absolute;left:374;top:9794;width:10961;height:2" coordorigin="374,9794" coordsize="10961,0" path="m374,9794l11334,9794e" filled="f" stroked="t" strokeweight=".70051pt" strokecolor="#575757">
                <v:path arrowok="t"/>
              </v:shape>
            </v:group>
            <v:group style="position:absolute;left:374;top:10036;width:10961;height:2" coordorigin="374,10036" coordsize="10961,2">
              <v:shape style="position:absolute;left:374;top:10036;width:10961;height:2" coordorigin="374,10036" coordsize="10961,0" path="m374,10036l11334,10036e" filled="f" stroked="t" strokeweight=".70051pt" strokecolor="#5B5B5B">
                <v:path arrowok="t"/>
              </v:shape>
            </v:group>
            <v:group style="position:absolute;left:378;top:10277;width:10956;height:2" coordorigin="378,10277" coordsize="10956,2">
              <v:shape style="position:absolute;left:378;top:10277;width:10956;height:2" coordorigin="378,10277" coordsize="10956,0" path="m378,10277l11334,10277e" filled="f" stroked="t" strokeweight=".70051pt" strokecolor="#5B5B5B">
                <v:path arrowok="t"/>
              </v:shape>
            </v:group>
            <v:group style="position:absolute;left:836;top:10762;width:7584;height:2" coordorigin="836,10762" coordsize="7584,2">
              <v:shape style="position:absolute;left:836;top:10762;width:7584;height:2" coordorigin="836,10762" coordsize="7584,0" path="m836,10762l8420,10762e" filled="f" stroked="t" strokeweight=".70051pt" strokecolor="#606060">
                <v:path arrowok="t"/>
              </v:shape>
            </v:group>
            <v:group style="position:absolute;left:8364;top:10753;width:2975;height:2" coordorigin="8364,10753" coordsize="2975,2">
              <v:shape style="position:absolute;left:8364;top:10753;width:2975;height:2" coordorigin="8364,10753" coordsize="2975,0" path="m8364,10753l11339,10753e" filled="f" stroked="t" strokeweight=".70051pt" strokecolor="#5B5B5B">
                <v:path arrowok="t"/>
              </v:shape>
            </v:group>
            <v:group style="position:absolute;left:374;top:11006;width:2017;height:2" coordorigin="374,11006" coordsize="2017,2">
              <v:shape style="position:absolute;left:374;top:11006;width:2017;height:2" coordorigin="374,11006" coordsize="2017,0" path="m374,11006l2391,11006e" filled="f" stroked="t" strokeweight=".70051pt" strokecolor="#575757">
                <v:path arrowok="t"/>
              </v:shape>
            </v:group>
            <v:group style="position:absolute;left:2330;top:10999;width:9004;height:2" coordorigin="2330,10999" coordsize="9004,2">
              <v:shape style="position:absolute;left:2330;top:10999;width:9004;height:2" coordorigin="2330,10999" coordsize="9004,0" path="m2330,10999l11334,10999e" filled="f" stroked="t" strokeweight=".70051pt" strokecolor="#5B5B5B">
                <v:path arrowok="t"/>
              </v:shape>
            </v:group>
            <v:group style="position:absolute;left:1079;top:11006;width:2;height:710" coordorigin="1079,11006" coordsize="2,710">
              <v:shape style="position:absolute;left:1079;top:11006;width:2;height:710" coordorigin="1079,11006" coordsize="0,710" path="m1079,11716l1079,11006e" filled="f" stroked="t" strokeweight=".233503pt" strokecolor="#676767">
                <v:path arrowok="t"/>
              </v:shape>
            </v:group>
            <v:group style="position:absolute;left:378;top:11248;width:2017;height:2" coordorigin="378,11248" coordsize="2017,2">
              <v:shape style="position:absolute;left:378;top:11248;width:2017;height:2" coordorigin="378,11248" coordsize="2017,0" path="m378,11248l2396,11248e" filled="f" stroked="t" strokeweight=".70051pt" strokecolor="#575757">
                <v:path arrowok="t"/>
              </v:shape>
            </v:group>
            <v:group style="position:absolute;left:1737;top:10997;width:2;height:5008" coordorigin="1737,10997" coordsize="2,5008">
              <v:shape style="position:absolute;left:1737;top:10997;width:2;height:5008" coordorigin="1737,10997" coordsize="0,5008" path="m1737,16005l1737,10997e" filled="f" stroked="t" strokeweight=".70051pt" strokecolor="#4F4F4F">
                <v:path arrowok="t"/>
              </v:shape>
            </v:group>
            <v:group style="position:absolute;left:7292;top:10983;width:2;height:4232" coordorigin="7292,10983" coordsize="2,4232">
              <v:shape style="position:absolute;left:7292;top:10983;width:2;height:4232" coordorigin="7292,10983" coordsize="0,4232" path="m7292,15215l7292,10983e" filled="f" stroked="t" strokeweight=".70051pt" strokecolor="#545454">
                <v:path arrowok="t"/>
              </v:shape>
            </v:group>
            <v:group style="position:absolute;left:2326;top:11238;width:9013;height:2" coordorigin="2326,11238" coordsize="9013,2">
              <v:shape style="position:absolute;left:2326;top:11238;width:9013;height:2" coordorigin="2326,11238" coordsize="9013,0" path="m2326,11238l11339,11238e" filled="f" stroked="t" strokeweight=".70051pt" strokecolor="#5B5B5B">
                <v:path arrowok="t"/>
              </v:shape>
            </v:group>
            <v:group style="position:absolute;left:2384;top:11162;width:2;height:3527" coordorigin="2384,11162" coordsize="2,3527">
              <v:shape style="position:absolute;left:2384;top:11162;width:2;height:3527" coordorigin="2384,11162" coordsize="0,3527" path="m2384,14689l2384,11162e" filled="f" stroked="t" strokeweight=".467007pt" strokecolor="#484848">
                <v:path arrowok="t"/>
              </v:shape>
            </v:group>
            <v:group style="position:absolute;left:1079;top:11716;width:2;height:1591" coordorigin="1079,11716" coordsize="2,1591">
              <v:shape style="position:absolute;left:1079;top:11716;width:2;height:1591" coordorigin="1079,11716" coordsize="0,1591" path="m1079,13307l1079,11716e" filled="f" stroked="t" strokeweight=".233503pt" strokecolor="#000000">
                <v:path arrowok="t"/>
              </v:shape>
            </v:group>
            <v:group style="position:absolute;left:7290;top:11910;width:2;height:270" coordorigin="7290,11910" coordsize="2,270">
              <v:shape style="position:absolute;left:7290;top:11910;width:2;height:270" coordorigin="7290,11910" coordsize="0,270" path="m7290,12180l7290,11910e" filled="f" stroked="t" strokeweight=".467007pt" strokecolor="#444444">
                <v:path arrowok="t"/>
              </v:shape>
            </v:group>
            <v:group style="position:absolute;left:1737;top:12123;width:2;height:114" coordorigin="1737,12123" coordsize="2,114">
              <v:shape style="position:absolute;left:1737;top:12123;width:2;height:114" coordorigin="1737,12123" coordsize="0,114" path="m1737,12237l1737,12123e" filled="f" stroked="t" strokeweight=".467007pt" strokecolor="#2B2B2B">
                <v:path arrowok="t"/>
              </v:shape>
            </v:group>
            <v:group style="position:absolute;left:7295;top:12592;width:2;height:241" coordorigin="7295,12592" coordsize="2,241">
              <v:shape style="position:absolute;left:7295;top:12592;width:2;height:241" coordorigin="7295,12592" coordsize="0,241" path="m7295,12833l7295,12592e" filled="f" stroked="t" strokeweight=".467007pt" strokecolor="#3F3F3F">
                <v:path arrowok="t"/>
              </v:shape>
            </v:group>
            <v:group style="position:absolute;left:392;top:12777;width:2;height:194" coordorigin="392,12777" coordsize="2,194">
              <v:shape style="position:absolute;left:392;top:12777;width:2;height:194" coordorigin="392,12777" coordsize="0,194" path="m392,12971l392,12777e" filled="f" stroked="t" strokeweight=".70051pt" strokecolor="#575757">
                <v:path arrowok="t"/>
              </v:shape>
            </v:group>
            <v:group style="position:absolute;left:7302;top:11342;width:2;height:4644" coordorigin="7302,11342" coordsize="2,4644">
              <v:shape style="position:absolute;left:7302;top:11342;width:2;height:4644" coordorigin="7302,11342" coordsize="0,4644" path="m7302,15986l7302,11342e" filled="f" stroked="t" strokeweight=".70051pt" strokecolor="#4F4F4F">
                <v:path arrowok="t"/>
              </v:shape>
            </v:group>
            <v:group style="position:absolute;left:395;top:13146;width:2;height:2864" coordorigin="395,13146" coordsize="2,2864">
              <v:shape style="position:absolute;left:395;top:13146;width:2;height:2864" coordorigin="395,13146" coordsize="0,2864" path="m395,16010l395,13146e" filled="f" stroked="t" strokeweight=".70051pt" strokecolor="#545454">
                <v:path arrowok="t"/>
              </v:shape>
            </v:group>
            <v:group style="position:absolute;left:383;top:13319;width:2008;height:2" coordorigin="383,13319" coordsize="2008,2">
              <v:shape style="position:absolute;left:383;top:13319;width:2008;height:2" coordorigin="383,13319" coordsize="2008,0" path="m383,13319l2391,13319e" filled="f" stroked="t" strokeweight=".70051pt" strokecolor="#606060">
                <v:path arrowok="t"/>
              </v:shape>
            </v:group>
            <v:group style="position:absolute;left:1079;top:13293;width:2;height:166" coordorigin="1079,13293" coordsize="2,166">
              <v:shape style="position:absolute;left:1079;top:13293;width:2;height:166" coordorigin="1079,13293" coordsize="0,166" path="m1079,13458l1079,13293e" filled="f" stroked="t" strokeweight=".233503pt" strokecolor="#4F4F4F">
                <v:path arrowok="t"/>
              </v:shape>
            </v:group>
            <v:group style="position:absolute;left:392;top:13430;width:2;height:227" coordorigin="392,13430" coordsize="2,227">
              <v:shape style="position:absolute;left:392;top:13430;width:2;height:227" coordorigin="392,13430" coordsize="0,227" path="m392,13657l392,13430e" filled="f" stroked="t" strokeweight=".467007pt" strokecolor="#3F3F3F">
                <v:path arrowok="t"/>
              </v:shape>
            </v:group>
            <v:group style="position:absolute;left:1079;top:13458;width:2;height:2518" coordorigin="1079,13458" coordsize="2,2518">
              <v:shape style="position:absolute;left:1079;top:13458;width:2;height:2518" coordorigin="1079,13458" coordsize="0,2518" path="m1079,15977l1079,13458e" filled="f" stroked="t" strokeweight=".233503pt" strokecolor="#000000">
                <v:path arrowok="t"/>
              </v:shape>
            </v:group>
            <v:group style="position:absolute;left:1740;top:13430;width:2;height:563" coordorigin="1740,13430" coordsize="2,563">
              <v:shape style="position:absolute;left:1740;top:13430;width:2;height:563" coordorigin="1740,13430" coordsize="0,563" path="m1740,13993l1740,13430e" filled="f" stroked="t" strokeweight=".467007pt" strokecolor="#4F4F4F">
                <v:path arrowok="t"/>
              </v:shape>
            </v:group>
            <v:group style="position:absolute;left:1742;top:14301;width:2;height:194" coordorigin="1742,14301" coordsize="2,194">
              <v:shape style="position:absolute;left:1742;top:14301;width:2;height:194" coordorigin="1742,14301" coordsize="0,194" path="m1742,14495l1742,14301e" filled="f" stroked="t" strokeweight=".467007pt" strokecolor="#3B3B3B">
                <v:path arrowok="t"/>
              </v:shape>
            </v:group>
            <v:group style="position:absolute;left:7299;top:14301;width:2;height:194" coordorigin="7299,14301" coordsize="2,194">
              <v:shape style="position:absolute;left:7299;top:14301;width:2;height:194" coordorigin="7299,14301" coordsize="0,194" path="m7299,14495l7299,14301e" filled="f" stroked="t" strokeweight=".467007pt" strokecolor="#383838">
                <v:path arrowok="t"/>
              </v:shape>
            </v:group>
            <v:group style="position:absolute;left:2386;top:14632;width:2;height:189" coordorigin="2386,14632" coordsize="2,189">
              <v:shape style="position:absolute;left:2386;top:14632;width:2;height:189" coordorigin="2386,14632" coordsize="0,189" path="m2386,14822l2386,14632e" filled="f" stroked="t" strokeweight=".467007pt" strokecolor="#5B5B5B">
                <v:path arrowok="t"/>
              </v:shape>
            </v:group>
            <v:group style="position:absolute;left:11334;top:10287;width:2;height:5690" coordorigin="11334,10287" coordsize="2,5690">
              <v:shape style="position:absolute;left:11334;top:10287;width:2;height:5690" coordorigin="11334,10287" coordsize="0,5690" path="m11334,15977l11334,10287e" filled="f" stroked="t" strokeweight=".70051pt" strokecolor="#575757">
                <v:path arrowok="t"/>
              </v:shape>
            </v:group>
            <v:group style="position:absolute;left:388;top:15996;width:7346;height:2" coordorigin="388,15996" coordsize="7346,2">
              <v:shape style="position:absolute;left:388;top:15996;width:7346;height:2" coordorigin="388,15996" coordsize="7346,0" path="m388,15996l7734,15996e" filled="f" stroked="t" strokeweight=".467007pt" strokecolor="#646464">
                <v:path arrowok="t"/>
              </v:shape>
            </v:group>
            <v:group style="position:absolute;left:2555;top:15986;width:8794;height:2" coordorigin="2555,15986" coordsize="8794,2">
              <v:shape style="position:absolute;left:2555;top:15986;width:8794;height:2" coordorigin="2555,15986" coordsize="8794,0" path="m2555,15986l11348,15986e" filled="f" stroked="t" strokeweight=".467007pt" strokecolor="#67676B">
                <v:path arrowok="t"/>
              </v:shape>
            </v:group>
            <v:group style="position:absolute;left:8962;top:15974;width:542;height:2" coordorigin="8962,15974" coordsize="542,2">
              <v:shape style="position:absolute;left:8962;top:15974;width:542;height:2" coordorigin="8962,15974" coordsize="542,0" path="m8962,15974l9504,15974e" filled="f" stroked="t" strokeweight=".70051pt" strokecolor="#707070">
                <v:path arrowok="t"/>
              </v:shape>
            </v:group>
            <v:group style="position:absolute;left:8205;top:15972;width:3143;height:2" coordorigin="8205,15972" coordsize="3143,2">
              <v:shape style="position:absolute;left:8205;top:15972;width:3143;height:2" coordorigin="8205,15972" coordsize="3143,0" path="m8205,15972l11348,15972e" filled="f" stroked="t" strokeweight=".70051pt" strokecolor="#747474">
                <v:path arrowok="t"/>
              </v:shape>
            </v:group>
            <v:group style="position:absolute;left:7152;top:2862;width:2;height:382" coordorigin="7152,2862" coordsize="2,382">
              <v:shape style="position:absolute;left:7152;top:2862;width:2;height:382" coordorigin="7152,2862" coordsize="0,382" path="m7152,3244l7152,2862e" filled="f" stroked="t" strokeweight="3.31874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9.438538pt;margin-top:3.820151pt;width:.1pt;height:6.650391pt;mso-position-horizontal-relative:page;mso-position-vertical-relative:paragraph;z-index:-15328" coordorigin="9189,76" coordsize="2,133">
            <v:shape style="position:absolute;left:9189;top:76;width:2;height:133" coordorigin="9189,76" coordsize="0,133" path="m9189,209l9189,76e" filled="f" stroked="t" strokeweight="3.0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707184pt;margin-top:10.502341pt;width:3.14352pt;height:8pt;mso-position-horizontal-relative:page;mso-position-vertical-relative:paragraph;z-index:-1532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82828"/>
                      <w:spacing w:val="0"/>
                      <w:w w:val="110"/>
                    </w:rPr>
                    <w:t>"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4"/>
          <w:szCs w:val="74"/>
          <w:color w:val="2B3A93"/>
          <w:w w:val="110"/>
          <w:i/>
          <w:position w:val="-12"/>
        </w:rPr>
        <w:t>-</w:t>
      </w:r>
      <w:r>
        <w:rPr>
          <w:rFonts w:ascii="Times New Roman" w:hAnsi="Times New Roman" w:cs="Times New Roman" w:eastAsia="Times New Roman"/>
          <w:sz w:val="74"/>
          <w:szCs w:val="74"/>
          <w:color w:val="2B3A93"/>
          <w:spacing w:val="-59"/>
          <w:w w:val="109"/>
          <w:i/>
          <w:position w:val="-12"/>
        </w:rPr>
        <w:t>A</w:t>
      </w:r>
      <w:r>
        <w:rPr>
          <w:rFonts w:ascii="Times New Roman" w:hAnsi="Times New Roman" w:cs="Times New Roman" w:eastAsia="Times New Roman"/>
          <w:sz w:val="74"/>
          <w:szCs w:val="74"/>
          <w:color w:val="5967BA"/>
          <w:spacing w:val="0"/>
          <w:w w:val="13"/>
          <w:i/>
          <w:position w:val="-12"/>
        </w:rPr>
        <w:t>_</w:t>
      </w:r>
      <w:r>
        <w:rPr>
          <w:rFonts w:ascii="Times New Roman" w:hAnsi="Times New Roman" w:cs="Times New Roman" w:eastAsia="Times New Roman"/>
          <w:sz w:val="74"/>
          <w:szCs w:val="74"/>
          <w:color w:val="5967BA"/>
          <w:spacing w:val="0"/>
          <w:w w:val="100"/>
          <w:i/>
          <w:position w:val="-12"/>
        </w:rPr>
        <w:tab/>
      </w:r>
      <w:r>
        <w:rPr>
          <w:rFonts w:ascii="Times New Roman" w:hAnsi="Times New Roman" w:cs="Times New Roman" w:eastAsia="Times New Roman"/>
          <w:sz w:val="74"/>
          <w:szCs w:val="74"/>
          <w:color w:val="5967BA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10"/>
          <w:szCs w:val="10"/>
          <w:color w:val="696B6B"/>
          <w:spacing w:val="0"/>
          <w:w w:val="179"/>
          <w:i/>
          <w:position w:val="34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696B6B"/>
          <w:spacing w:val="-5"/>
          <w:w w:val="179"/>
          <w:i/>
          <w:position w:val="34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7C7E7E"/>
          <w:spacing w:val="0"/>
          <w:w w:val="62"/>
          <w:i/>
          <w:position w:val="34"/>
        </w:rPr>
        <w:t>.::-ı</w:t>
      </w:r>
      <w:r>
        <w:rPr>
          <w:rFonts w:ascii="Times New Roman" w:hAnsi="Times New Roman" w:cs="Times New Roman" w:eastAsia="Times New Roman"/>
          <w:sz w:val="10"/>
          <w:szCs w:val="10"/>
          <w:color w:val="7C7E7E"/>
          <w:spacing w:val="-4"/>
          <w:w w:val="63"/>
          <w:i/>
          <w:position w:val="34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-7"/>
          <w:w w:val="226"/>
          <w:i/>
          <w:position w:val="34"/>
        </w:rPr>
        <w:t>4</w:t>
      </w:r>
      <w:r>
        <w:rPr>
          <w:rFonts w:ascii="Times New Roman" w:hAnsi="Times New Roman" w:cs="Times New Roman" w:eastAsia="Times New Roman"/>
          <w:sz w:val="10"/>
          <w:szCs w:val="10"/>
          <w:color w:val="A1A3A1"/>
          <w:spacing w:val="-3"/>
          <w:w w:val="236"/>
          <w:i/>
          <w:position w:val="34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-4"/>
          <w:w w:val="406"/>
          <w:i/>
          <w:position w:val="34"/>
        </w:rPr>
        <w:t>ı</w:t>
      </w:r>
      <w:r>
        <w:rPr>
          <w:rFonts w:ascii="Times New Roman" w:hAnsi="Times New Roman" w:cs="Times New Roman" w:eastAsia="Times New Roman"/>
          <w:sz w:val="10"/>
          <w:szCs w:val="10"/>
          <w:color w:val="696B6B"/>
          <w:spacing w:val="0"/>
          <w:w w:val="69"/>
          <w:i/>
          <w:position w:val="34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696B6B"/>
          <w:spacing w:val="0"/>
          <w:w w:val="100"/>
          <w:i/>
          <w:position w:val="3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96B6B"/>
          <w:spacing w:val="4"/>
          <w:w w:val="100"/>
          <w:i/>
          <w:position w:val="3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64646"/>
          <w:spacing w:val="0"/>
          <w:w w:val="165"/>
          <w:i/>
          <w:position w:val="34"/>
        </w:rPr>
        <w:t>-ı:-'7;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2553" w:right="-20"/>
        <w:jc w:val="left"/>
        <w:tabs>
          <w:tab w:pos="5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53.294937pt;margin-top:4.052899pt;width:61.061123pt;height:1.524149pt;mso-position-horizontal-relative:page;mso-position-vertical-relative:paragraph;z-index:-15340" coordorigin="3066,81" coordsize="1221,30">
            <v:group style="position:absolute;left:3078;top:100;width:780;height:2" coordorigin="3078,100" coordsize="780,2">
              <v:shape style="position:absolute;left:3078;top:100;width:780;height:2" coordorigin="3078,100" coordsize="780,0" path="m3078,100l3857,100e" filled="f" stroked="t" strokeweight="1.167517pt" strokecolor="#3B4B9C">
                <v:path arrowok="t"/>
              </v:shape>
            </v:group>
            <v:group style="position:absolute;left:3801;top:90;width:476;height:2" coordorigin="3801,90" coordsize="476,2">
              <v:shape style="position:absolute;left:3801;top:90;width:476;height:2" coordorigin="3801,90" coordsize="476,0" path="m3801,90l4278,90e" filled="f" stroked="t" strokeweight=".934013pt" strokecolor="#343F9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2B3A93"/>
          <w:spacing w:val="0"/>
          <w:w w:val="232"/>
          <w:position w:val="2"/>
        </w:rPr>
        <w:t>,-</w:t>
      </w:r>
      <w:r>
        <w:rPr>
          <w:rFonts w:ascii="Times New Roman" w:hAnsi="Times New Roman" w:cs="Times New Roman" w:eastAsia="Times New Roman"/>
          <w:sz w:val="23"/>
          <w:szCs w:val="23"/>
          <w:color w:val="2B3A9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B3A9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9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8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7"/>
          <w:w w:val="104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3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97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07" w:lineRule="exact"/>
        <w:ind w:left="176" w:right="-20"/>
        <w:jc w:val="left"/>
        <w:tabs>
          <w:tab w:pos="5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38.844498pt;margin-top:5.509983pt;width:6.504673pt;height:33.676375pt;mso-position-horizontal-relative:page;mso-position-vertical-relative:paragraph;z-index:-15327" coordorigin="2777,110" coordsize="130,674">
            <v:group style="position:absolute;left:2817;top:110;width:90;height:377" coordorigin="2817,110" coordsize="90,377">
              <v:shape style="position:absolute;left:2817;top:110;width:90;height:377" coordorigin="2817,110" coordsize="90,377" path="m2817,110l2907,110,2907,487,2817,487,2817,110e" filled="t" fillcolor="#EDEDED" stroked="f">
                <v:path arrowok="t"/>
                <v:fill/>
              </v:shape>
            </v:group>
            <v:group style="position:absolute;left:2816;top:462;width:2;height:283" coordorigin="2816,462" coordsize="2,283">
              <v:shape style="position:absolute;left:2816;top:462;width:2;height:283" coordorigin="2816,462" coordsize="0,283" path="m2816,745l2816,462e" filled="f" stroked="t" strokeweight="3.87622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464646"/>
          <w:w w:val="90"/>
          <w:position w:val="-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w w:val="89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>lk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0"/>
          <w:w w:val="74"/>
          <w:position w:val="-2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-2"/>
        </w:rPr>
        <w:t>tf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5"/>
          <w:position w:val="-2"/>
        </w:rPr>
        <w:t>Şoft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9"/>
          <w:w w:val="95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4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3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2609" w:right="-20"/>
        <w:jc w:val="left"/>
        <w:tabs>
          <w:tab w:pos="38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19.436958pt;margin-top:3.722752pt;width:.1pt;height:11.361215pt;mso-position-horizontal-relative:page;mso-position-vertical-relative:paragraph;z-index:-15339" coordorigin="2389,74" coordsize="2,227">
            <v:shape style="position:absolute;left:2389;top:74;width:2;height:227" coordorigin="2389,74" coordsize="0,227" path="m2389,302l2389,74e" filled="f" stroked="t" strokeweight=".233503pt" strokecolor="#3F3F3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8"/>
          <w:szCs w:val="28"/>
          <w:color w:val="A1A3A1"/>
          <w:spacing w:val="0"/>
          <w:w w:val="100"/>
          <w:position w:val="5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A1A3A1"/>
          <w:spacing w:val="-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100"/>
          <w:position w:val="5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-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00"/>
          <w:position w:val="5"/>
        </w:rPr>
        <w:t>{eı·itn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-5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102"/>
          <w:b/>
          <w:bCs/>
          <w:position w:val="-1"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5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19.436958pt;margin-top:12.399168pt;width:.1pt;height:15.621671pt;mso-position-horizontal-relative:page;mso-position-vertical-relative:paragraph;z-index:-15338" coordorigin="2389,248" coordsize="2,312">
            <v:shape style="position:absolute;left:2389;top:248;width:2;height:312" coordorigin="2389,248" coordsize="0,312" path="m2389,560l2389,248e" filled="f" stroked="t" strokeweight=".233503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B1B3B5"/>
          <w:spacing w:val="-25"/>
          <w:w w:val="108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62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67"/>
        </w:rPr>
        <w:t>tı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8"/>
          <w:w w:val="4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3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9"/>
          <w:w w:val="84"/>
        </w:rPr>
        <w:t>(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0"/>
        </w:rPr>
        <w:t>uze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1"/>
          <w:i/>
        </w:rPr>
        <w:t>Bölg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1"/>
          <w:i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-4"/>
          <w:w w:val="91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460" w:bottom="280" w:left="22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8" w:lineRule="exact"/>
        <w:ind w:left="644" w:right="-34" w:firstLine="-60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626264"/>
          <w:spacing w:val="-6"/>
          <w:w w:val="166"/>
        </w:rPr>
        <w:t>I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94"/>
        </w:rPr>
        <w:t>Z</w:t>
      </w:r>
      <w:r>
        <w:rPr>
          <w:rFonts w:ascii="Arial" w:hAnsi="Arial" w:cs="Arial" w:eastAsia="Arial"/>
          <w:sz w:val="15"/>
          <w:szCs w:val="15"/>
          <w:color w:val="3B3B3B"/>
          <w:spacing w:val="-2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8"/>
        </w:rPr>
        <w:t>MIR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8"/>
        </w:rPr>
        <w:t> </w:t>
      </w:r>
      <w:r>
        <w:rPr>
          <w:rFonts w:ascii="Arial" w:hAnsi="Arial" w:cs="Arial" w:eastAsia="Arial"/>
          <w:sz w:val="16"/>
          <w:szCs w:val="16"/>
          <w:color w:val="232323"/>
          <w:spacing w:val="-3"/>
          <w:w w:val="103"/>
        </w:rPr>
        <w:t>B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96"/>
        </w:rPr>
        <w:t>ÜY</w:t>
      </w:r>
      <w:r>
        <w:rPr>
          <w:rFonts w:ascii="Arial" w:hAnsi="Arial" w:cs="Arial" w:eastAsia="Arial"/>
          <w:sz w:val="16"/>
          <w:szCs w:val="16"/>
          <w:color w:val="3B3B3B"/>
          <w:spacing w:val="-8"/>
          <w:w w:val="97"/>
        </w:rPr>
        <w:t>Ü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94"/>
        </w:rPr>
        <w:t>KŞEHIR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94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3"/>
          <w:w w:val="104"/>
        </w:rPr>
        <w:t>B</w:t>
      </w:r>
      <w:r>
        <w:rPr>
          <w:rFonts w:ascii="Arial" w:hAnsi="Arial" w:cs="Arial" w:eastAsia="Arial"/>
          <w:sz w:val="15"/>
          <w:szCs w:val="15"/>
          <w:color w:val="626264"/>
          <w:spacing w:val="0"/>
          <w:w w:val="98"/>
        </w:rPr>
        <w:t>EL</w:t>
      </w:r>
      <w:r>
        <w:rPr>
          <w:rFonts w:ascii="Arial" w:hAnsi="Arial" w:cs="Arial" w:eastAsia="Arial"/>
          <w:sz w:val="15"/>
          <w:szCs w:val="15"/>
          <w:color w:val="626264"/>
          <w:spacing w:val="6"/>
          <w:w w:val="98"/>
        </w:rPr>
        <w:t>E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4"/>
        </w:rPr>
        <w:t>DIYE</w:t>
      </w:r>
      <w:r>
        <w:rPr>
          <w:rFonts w:ascii="Arial" w:hAnsi="Arial" w:cs="Arial" w:eastAsia="Arial"/>
          <w:sz w:val="15"/>
          <w:szCs w:val="15"/>
          <w:color w:val="3B3B3B"/>
          <w:spacing w:val="2"/>
          <w:w w:val="104"/>
        </w:rPr>
        <w:t>S</w:t>
      </w:r>
      <w:r>
        <w:rPr>
          <w:rFonts w:ascii="Arial" w:hAnsi="Arial" w:cs="Arial" w:eastAsia="Arial"/>
          <w:sz w:val="15"/>
          <w:szCs w:val="15"/>
          <w:color w:val="626264"/>
          <w:spacing w:val="0"/>
          <w:w w:val="166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5" w:after="0" w:line="180" w:lineRule="exact"/>
        <w:ind w:left="274" w:right="439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BÜYÜ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  <w:position w:val="-3"/>
        </w:rPr>
        <w:t>EHiR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408" w:right="-20"/>
        <w:jc w:val="left"/>
        <w:tabs>
          <w:tab w:pos="60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1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-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67"/>
          <w:position w:val="5"/>
        </w:rPr>
        <w:t>,,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-35" w:right="390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left="950" w:right="503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20" w:right="180"/>
          <w:cols w:num="2" w:equalWidth="0">
            <w:col w:w="1652" w:space="2333"/>
            <w:col w:w="7535"/>
          </w:cols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0.220098" w:type="dxa"/>
      </w:tblPr>
      <w:tblGrid/>
      <w:tr>
        <w:trPr>
          <w:trHeight w:val="215" w:hRule="exact"/>
        </w:trPr>
        <w:tc>
          <w:tcPr>
            <w:tcW w:w="1079" w:type="dxa"/>
            <w:tcBorders>
              <w:top w:val="single" w:sz="5.695696" w:space="0" w:color="4F4F4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w w:val="74"/>
              </w:rPr>
              <w:t>Qlay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w w:val="75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61" w:type="dxa"/>
            <w:tcBorders>
              <w:top w:val="single" w:sz="5.695696" w:space="0" w:color="4F4F4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86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13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2"/>
              </w:rPr>
              <w:t>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ı/05/2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1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7"/>
              </w:rPr>
              <w:t>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797" w:type="dxa"/>
            <w:tcBorders>
              <w:top w:val="single" w:sz="5.695696" w:space="0" w:color="4F4F4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5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4"/>
              </w:rPr>
              <w:t>No: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98" w:type="dxa"/>
            <w:tcBorders>
              <w:top w:val="single" w:sz="5.695696" w:space="0" w:color="4F4F4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13" w:right="225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3"/>
              </w:rPr>
              <w:t>34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144" w:type="dxa"/>
            <w:tcBorders>
              <w:top w:val="single" w:sz="5.695696" w:space="0" w:color="4F4F4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78" w:right="-20"/>
              <w:jc w:val="left"/>
              <w:tabs>
                <w:tab w:pos="23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91"/>
              </w:rPr>
              <w:t>_!Bildirim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2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16:30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43"/>
              </w:rPr>
              <w:t>[c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3"/>
                <w:w w:val="143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77777"/>
                <w:spacing w:val="0"/>
                <w:w w:val="153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77777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0535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5"/>
              </w:rPr>
              <w:t>4504729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20" w:hRule="exact"/>
        </w:trPr>
        <w:tc>
          <w:tcPr>
            <w:tcW w:w="1079" w:type="dxa"/>
            <w:tcBorders>
              <w:top w:val="nil" w:sz="6" w:space="0" w:color="auto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61" w:type="dxa"/>
            <w:tcBorders>
              <w:top w:val="nil" w:sz="6" w:space="0" w:color="auto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19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4"/>
              </w:rPr>
              <w:t>21/05/2017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797" w:type="dxa"/>
            <w:tcBorders>
              <w:top w:val="nil" w:sz="6" w:space="0" w:color="auto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45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9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98" w:type="dxa"/>
            <w:tcBorders>
              <w:top w:val="nil" w:sz="6" w:space="0" w:color="auto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5"/>
              </w:rPr>
              <w:t>3339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144" w:type="dxa"/>
            <w:tcBorders>
              <w:top w:val="nil" w:sz="6" w:space="0" w:color="auto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195" w:lineRule="exact"/>
              <w:ind w:left="335" w:right="-2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Mehmet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29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B3B3B"/>
                <w:spacing w:val="0"/>
                <w:w w:val="104"/>
              </w:rPr>
              <w:t>KARAGÖZ</w:t>
            </w:r>
            <w:r>
              <w:rPr>
                <w:rFonts w:ascii="Arial" w:hAnsi="Arial" w:cs="Arial" w:eastAsia="Arial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980" w:bottom="280" w:left="220" w:right="180"/>
        </w:sectPr>
      </w:pPr>
      <w:rPr/>
    </w:p>
    <w:p>
      <w:pPr>
        <w:spacing w:before="0" w:after="0" w:line="189" w:lineRule="exact"/>
        <w:ind w:left="164" w:right="-67"/>
        <w:jc w:val="left"/>
        <w:tabs>
          <w:tab w:pos="51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23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Tekke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6"/>
          <w:w w:val="94"/>
        </w:rPr>
        <w:t>p</w:t>
      </w:r>
      <w:r>
        <w:rPr>
          <w:rFonts w:ascii="Arial" w:hAnsi="Arial" w:cs="Arial" w:eastAsia="Arial"/>
          <w:sz w:val="18"/>
          <w:szCs w:val="18"/>
          <w:color w:val="232323"/>
          <w:spacing w:val="-11"/>
          <w:w w:val="150"/>
        </w:rPr>
        <w:t>l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4"/>
        </w:rPr>
        <w:t>a</w:t>
      </w:r>
      <w:r>
        <w:rPr>
          <w:rFonts w:ascii="Arial" w:hAnsi="Arial" w:cs="Arial" w:eastAsia="Arial"/>
          <w:sz w:val="18"/>
          <w:szCs w:val="18"/>
          <w:color w:val="3B3B3B"/>
          <w:spacing w:val="-13"/>
          <w:w w:val="94"/>
        </w:rPr>
        <w:t>i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19"/>
        </w:rPr>
        <w:t>ı</w:t>
      </w:r>
      <w:r>
        <w:rPr>
          <w:rFonts w:ascii="Arial" w:hAnsi="Arial" w:cs="Arial" w:eastAsia="Arial"/>
          <w:sz w:val="18"/>
          <w:szCs w:val="18"/>
          <w:color w:val="23232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üstü.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5"/>
        </w:rPr>
        <w:t>Çeşnı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9"/>
          <w:w w:val="105"/>
        </w:rPr>
        <w:t>c</w:t>
      </w:r>
      <w:r>
        <w:rPr>
          <w:rFonts w:ascii="Arial" w:hAnsi="Arial" w:cs="Arial" w:eastAsia="Arial"/>
          <w:sz w:val="18"/>
          <w:szCs w:val="18"/>
          <w:color w:val="777777"/>
          <w:spacing w:val="11"/>
          <w:w w:val="96"/>
          <w:i/>
        </w:rPr>
        <w:t>1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6"/>
        </w:rPr>
        <w:t>İZMİR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5" w:lineRule="exact"/>
        <w:ind w:left="164" w:right="-52"/>
        <w:jc w:val="left"/>
        <w:tabs>
          <w:tab w:pos="1380" w:val="left"/>
          <w:tab w:pos="5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Doı!nı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4"/>
          <w:spacing w:val="-1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vitil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nıalıallesi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3064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Sokak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Cesıne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626264"/>
          <w:spacing w:val="0"/>
          <w:w w:val="101"/>
          <w:i/>
        </w:rPr>
        <w:t>1</w:t>
      </w:r>
      <w:r>
        <w:rPr>
          <w:rFonts w:ascii="Arial" w:hAnsi="Arial" w:cs="Arial" w:eastAsia="Arial"/>
          <w:sz w:val="17"/>
          <w:szCs w:val="17"/>
          <w:color w:val="626264"/>
          <w:spacing w:val="-2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iZMİR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11" w:lineRule="auto"/>
        <w:ind w:left="150" w:right="546" w:firstLine="52"/>
        <w:jc w:val="left"/>
        <w:tabs>
          <w:tab w:pos="1360" w:val="left"/>
          <w:tab w:pos="3780" w:val="left"/>
          <w:tab w:pos="44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B3B3B"/>
          <w:spacing w:val="0"/>
          <w:w w:val="118"/>
        </w:rPr>
        <w:t>angm</w:t>
      </w:r>
      <w:r>
        <w:rPr>
          <w:rFonts w:ascii="Arial" w:hAnsi="Arial" w:cs="Arial" w:eastAsia="Arial"/>
          <w:sz w:val="16"/>
          <w:szCs w:val="16"/>
          <w:color w:val="3B3B3B"/>
          <w:spacing w:val="-18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5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Yangıııı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-10"/>
          <w:w w:val="5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3"/>
        </w:rPr>
        <w:t>gu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Yangııı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</w:rPr>
        <w:t>t</w:t>
      </w:r>
      <w:r>
        <w:rPr>
          <w:rFonts w:ascii="Arial" w:hAnsi="Arial" w:cs="Arial" w:eastAsia="Arial"/>
          <w:sz w:val="22"/>
          <w:szCs w:val="22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23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23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59"/>
        </w:rPr>
        <w:t>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  <w:cols w:num="2" w:equalWidth="0">
            <w:col w:w="6306" w:space="484"/>
            <w:col w:w="4730"/>
          </w:cols>
        </w:sectPr>
      </w:pPr>
      <w:rPr/>
    </w:p>
    <w:p>
      <w:pPr>
        <w:spacing w:before="5" w:after="0" w:line="121" w:lineRule="exact"/>
        <w:ind w:left="3691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Betonarıııe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6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  <w:position w:val="-6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6"/>
          <w:position w:val="-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73"/>
          <w:position w:val="-6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111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7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0"/>
          <w:position w:val="-7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  <w:cols w:num="2" w:equalWidth="0">
            <w:col w:w="6012" w:space="186"/>
            <w:col w:w="5322"/>
          </w:cols>
        </w:sectPr>
      </w:pPr>
      <w:rPr/>
    </w:p>
    <w:p>
      <w:pPr>
        <w:spacing w:before="0" w:after="0" w:line="439" w:lineRule="exact"/>
        <w:ind w:left="4498" w:right="-20"/>
        <w:jc w:val="left"/>
        <w:tabs>
          <w:tab w:pos="5080" w:val="left"/>
          <w:tab w:pos="5580" w:val="left"/>
          <w:tab w:pos="620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37"/>
          <w:szCs w:val="37"/>
          <w:color w:val="232323"/>
          <w:spacing w:val="0"/>
          <w:w w:val="46"/>
          <w:b/>
          <w:bCs/>
          <w:position w:val="3"/>
        </w:rPr>
        <w:t>ı</w:t>
      </w:r>
      <w:r>
        <w:rPr>
          <w:rFonts w:ascii="Arial" w:hAnsi="Arial" w:cs="Arial" w:eastAsia="Arial"/>
          <w:sz w:val="37"/>
          <w:szCs w:val="37"/>
          <w:color w:val="232323"/>
          <w:spacing w:val="0"/>
          <w:w w:val="46"/>
          <w:b/>
          <w:bCs/>
          <w:position w:val="3"/>
        </w:rPr>
        <w:t>  </w:t>
      </w:r>
      <w:r>
        <w:rPr>
          <w:rFonts w:ascii="Arial" w:hAnsi="Arial" w:cs="Arial" w:eastAsia="Arial"/>
          <w:sz w:val="37"/>
          <w:szCs w:val="37"/>
          <w:color w:val="232323"/>
          <w:spacing w:val="19"/>
          <w:w w:val="46"/>
          <w:b/>
          <w:bCs/>
          <w:position w:val="3"/>
        </w:rPr>
        <w:t> </w:t>
      </w:r>
      <w:r>
        <w:rPr>
          <w:rFonts w:ascii="Arial" w:hAnsi="Arial" w:cs="Arial" w:eastAsia="Arial"/>
          <w:sz w:val="37"/>
          <w:szCs w:val="37"/>
          <w:color w:val="505050"/>
          <w:spacing w:val="0"/>
          <w:w w:val="60"/>
          <w:b/>
          <w:bCs/>
          <w:position w:val="3"/>
        </w:rPr>
        <w:t>.</w:t>
      </w:r>
      <w:r>
        <w:rPr>
          <w:rFonts w:ascii="Arial" w:hAnsi="Arial" w:cs="Arial" w:eastAsia="Arial"/>
          <w:sz w:val="37"/>
          <w:szCs w:val="37"/>
          <w:color w:val="505050"/>
          <w:spacing w:val="-47"/>
          <w:w w:val="60"/>
          <w:b/>
          <w:bCs/>
          <w:position w:val="3"/>
        </w:rPr>
        <w:t> </w:t>
      </w:r>
      <w:r>
        <w:rPr>
          <w:rFonts w:ascii="Arial" w:hAnsi="Arial" w:cs="Arial" w:eastAsia="Arial"/>
          <w:sz w:val="37"/>
          <w:szCs w:val="37"/>
          <w:color w:val="505050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37"/>
          <w:szCs w:val="37"/>
          <w:color w:val="505050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37"/>
          <w:szCs w:val="37"/>
          <w:color w:val="232323"/>
          <w:spacing w:val="0"/>
          <w:w w:val="60"/>
          <w:b/>
          <w:bCs/>
          <w:position w:val="3"/>
        </w:rPr>
        <w:t>ı</w:t>
      </w:r>
      <w:r>
        <w:rPr>
          <w:rFonts w:ascii="Arial" w:hAnsi="Arial" w:cs="Arial" w:eastAsia="Arial"/>
          <w:sz w:val="37"/>
          <w:szCs w:val="37"/>
          <w:color w:val="232323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37"/>
          <w:szCs w:val="37"/>
          <w:color w:val="232323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40"/>
          <w:szCs w:val="40"/>
          <w:color w:val="3B3B3B"/>
          <w:spacing w:val="0"/>
          <w:w w:val="60"/>
          <w:b/>
          <w:bCs/>
          <w:position w:val="3"/>
        </w:rPr>
        <w:t>ı</w:t>
      </w:r>
      <w:r>
        <w:rPr>
          <w:rFonts w:ascii="Arial" w:hAnsi="Arial" w:cs="Arial" w:eastAsia="Arial"/>
          <w:sz w:val="40"/>
          <w:szCs w:val="40"/>
          <w:color w:val="3B3B3B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40"/>
          <w:szCs w:val="40"/>
          <w:color w:val="3B3B3B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42"/>
          <w:szCs w:val="42"/>
          <w:color w:val="111111"/>
          <w:spacing w:val="0"/>
          <w:w w:val="6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11111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11111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  <w:position w:val="11"/>
        </w:rPr>
        <w:t>Yan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97"/>
          <w:position w:val="1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4"/>
          <w:w w:val="49"/>
          <w:position w:val="1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2"/>
          <w:position w:val="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1"/>
          <w:position w:val="1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9"/>
          <w:position w:val="1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9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9"/>
          <w:position w:val="11"/>
        </w:rPr>
        <w:t>16:40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64" w:right="-20"/>
        <w:jc w:val="left"/>
        <w:tabs>
          <w:tab w:pos="2200" w:val="left"/>
          <w:tab w:pos="5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:,ahibi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0"/>
          <w:position w:val="1"/>
        </w:rPr>
        <w:t>[Kiracı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21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4" w:after="0" w:line="193" w:lineRule="exact"/>
        <w:ind w:left="2201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Anıiri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1"/>
        </w:rPr>
        <w:t>Şahabeui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4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-1"/>
          <w:w w:val="97"/>
          <w:position w:val="-1"/>
        </w:rPr>
        <w:t>Ö</w:t>
      </w:r>
      <w:r>
        <w:rPr>
          <w:rFonts w:ascii="Arial" w:hAnsi="Arial" w:cs="Arial" w:eastAsia="Arial"/>
          <w:sz w:val="17"/>
          <w:szCs w:val="17"/>
          <w:color w:val="626264"/>
          <w:spacing w:val="0"/>
          <w:w w:val="103"/>
          <w:position w:val="-1"/>
        </w:rPr>
        <w:t>ZGÜN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fJiden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69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</w:rPr>
        <w:t>337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left="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05050"/>
          <w:w w:val="6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11111"/>
          <w:spacing w:val="1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1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6: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6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1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34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6"/>
        </w:rPr>
        <w:t>!Elektri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33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63" w:lineRule="auto"/>
        <w:ind w:left="19" w:right="4434" w:firstLine="4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0"/>
          <w:w w:val="13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ınniyet-Jaııdarnıa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  <w:cols w:num="3" w:equalWidth="0">
            <w:col w:w="627" w:space="1555"/>
            <w:col w:w="1812" w:space="732"/>
            <w:col w:w="6794"/>
          </w:cols>
        </w:sectPr>
      </w:pPr>
      <w:rPr/>
    </w:p>
    <w:p>
      <w:pPr>
        <w:spacing w:before="15" w:after="0" w:line="240" w:lineRule="auto"/>
        <w:ind w:left="16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5" w:right="917" w:firstLine="5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86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8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önüş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  <w:cols w:num="4" w:equalWidth="0">
            <w:col w:w="1880" w:space="320"/>
            <w:col w:w="1940" w:space="604"/>
            <w:col w:w="912" w:space="1993"/>
            <w:col w:w="3871"/>
          </w:cols>
        </w:sectPr>
      </w:pPr>
      <w:rPr/>
    </w:p>
    <w:p>
      <w:pPr>
        <w:spacing w:before="27" w:after="0" w:line="240" w:lineRule="auto"/>
        <w:ind w:left="15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ptayı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2" w:after="0" w:line="192" w:lineRule="exact"/>
        <w:ind w:left="240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  <w:position w:val="-1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  <w:cols w:num="2" w:equalWidth="0">
            <w:col w:w="2009" w:space="311"/>
            <w:col w:w="9200"/>
          </w:cols>
        </w:sectPr>
      </w:pPr>
      <w:rPr/>
    </w:p>
    <w:p>
      <w:pPr>
        <w:spacing w:before="8" w:after="0" w:line="151" w:lineRule="exact"/>
        <w:ind w:left="16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4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146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-4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7" w:after="0" w:line="132" w:lineRule="exact"/>
        <w:ind w:right="-67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m3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7"/>
          <w:w w:val="50"/>
          <w:position w:val="-6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6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626264"/>
          <w:spacing w:val="-21"/>
          <w:w w:val="100"/>
          <w:position w:val="-6"/>
        </w:rPr>
        <w:t>I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6"/>
        </w:rPr>
        <w:t>K.K.T.</w:t>
      </w:r>
      <w:r>
        <w:rPr>
          <w:rFonts w:ascii="Arial" w:hAnsi="Arial" w:cs="Arial" w:eastAsia="Arial"/>
          <w:sz w:val="18"/>
          <w:szCs w:val="18"/>
          <w:color w:val="3B3B3B"/>
          <w:spacing w:val="-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-6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B3B3B"/>
          <w:w w:val="82"/>
          <w:position w:val="-7"/>
        </w:rPr>
        <w:t>ıco2</w:t>
      </w:r>
      <w:r>
        <w:rPr>
          <w:rFonts w:ascii="Arial" w:hAnsi="Arial" w:cs="Arial" w:eastAsia="Arial"/>
          <w:sz w:val="23"/>
          <w:szCs w:val="23"/>
          <w:color w:val="3B3B3B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7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  <w:cols w:num="4" w:equalWidth="0">
            <w:col w:w="1277" w:space="1636"/>
            <w:col w:w="1116" w:space="697"/>
            <w:col w:w="4309" w:space="750"/>
            <w:col w:w="1735"/>
          </w:cols>
        </w:sectPr>
      </w:pPr>
      <w:rPr/>
    </w:p>
    <w:p>
      <w:pPr>
        <w:spacing w:before="0" w:after="0" w:line="340" w:lineRule="exact"/>
        <w:ind w:left="5338" w:right="-20"/>
        <w:jc w:val="left"/>
        <w:tabs>
          <w:tab w:pos="6640" w:val="left"/>
          <w:tab w:pos="8200" w:val="left"/>
          <w:tab w:pos="97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>ın3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626264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62626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62626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05050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3" w:lineRule="auto"/>
        <w:ind w:left="164" w:right="1890" w:firstLine="41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8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8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rabıta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1</w:t>
      </w:r>
      <w:r>
        <w:rPr>
          <w:rFonts w:ascii="Arial" w:hAnsi="Arial" w:cs="Arial" w:eastAsia="Arial"/>
          <w:sz w:val="17"/>
          <w:szCs w:val="17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metre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borusu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olup.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Talımini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300.TL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4" w:right="-4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34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"/>
          <w:w w:val="13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69" w:lineRule="auto"/>
        <w:ind w:left="160" w:right="-49" w:firstLine="-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feslim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4" w:lineRule="auto"/>
        <w:ind w:right="77" w:firstLine="1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plaj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soyunma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dalapiarı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atıarda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izınaritini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rabıta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tahtalara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</w:rPr>
        <w:t>!Bedeli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  <w:cols w:num="2" w:equalWidth="0">
            <w:col w:w="1671" w:space="530"/>
            <w:col w:w="9319"/>
          </w:cols>
        </w:sectPr>
      </w:pPr>
      <w:rPr/>
    </w:p>
    <w:p>
      <w:pPr>
        <w:spacing w:before="53" w:after="0" w:line="240" w:lineRule="auto"/>
        <w:ind w:left="16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8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17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21105/2017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1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17:20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  <w:cols w:num="3" w:equalWidth="0">
            <w:col w:w="1219" w:space="981"/>
            <w:col w:w="1422" w:space="2466"/>
            <w:col w:w="5432"/>
          </w:cols>
        </w:sectPr>
      </w:pPr>
      <w:rPr/>
    </w:p>
    <w:p>
      <w:pPr>
        <w:spacing w:before="18" w:after="0" w:line="240" w:lineRule="auto"/>
        <w:ind w:left="236" w:right="-66"/>
        <w:jc w:val="left"/>
        <w:tabs>
          <w:tab w:pos="1040" w:val="left"/>
          <w:tab w:pos="1560" w:val="left"/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9"/>
          <w:position w:val="-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  <w:cols w:num="2" w:equalWidth="0">
            <w:col w:w="5021" w:space="3734"/>
            <w:col w:w="2765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</w:sectPr>
      </w:pPr>
      <w:rPr/>
    </w:p>
    <w:p>
      <w:pPr>
        <w:spacing w:before="38" w:after="0" w:line="240" w:lineRule="auto"/>
        <w:ind w:left="23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643" w:lineRule="exact"/>
        <w:ind w:left="26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width:11.52pt;height:30.719999pt;mso-position-horizontal-relative:char;mso-position-vertical-relative:line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3"/>
        </w:rPr>
        <w:t>                      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3"/>
        </w:rPr>
        <w:t>İTFA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3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67"/>
          <w:position w:val="3"/>
        </w:rPr>
        <w:t>ofE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3"/>
          <w:w w:val="67"/>
          <w:position w:val="3"/>
        </w:rPr>
        <w:t> </w:t>
      </w:r>
      <w:r>
        <w:rPr>
          <w:rFonts w:ascii="Arial" w:hAnsi="Arial" w:cs="Arial" w:eastAsia="Arial"/>
          <w:sz w:val="52"/>
          <w:szCs w:val="52"/>
          <w:color w:val="363A69"/>
          <w:spacing w:val="0"/>
          <w:w w:val="78"/>
          <w:i/>
          <w:position w:val="3"/>
        </w:rPr>
        <w:t>rrl{</w:t>
      </w:r>
      <w:r>
        <w:rPr>
          <w:rFonts w:ascii="Arial" w:hAnsi="Arial" w:cs="Arial" w:eastAsia="Arial"/>
          <w:sz w:val="52"/>
          <w:szCs w:val="52"/>
          <w:color w:val="363A69"/>
          <w:spacing w:val="-105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264"/>
          <w:spacing w:val="0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626264"/>
          <w:spacing w:val="8"/>
          <w:w w:val="100"/>
          <w:position w:val="3"/>
        </w:rPr>
        <w:t>Ö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3"/>
        </w:rPr>
        <w:t>LGE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1325" w:right="-56"/>
        <w:jc w:val="center"/>
        <w:tabs>
          <w:tab w:pos="2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2"/>
        </w:rPr>
        <w:t>2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10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2"/>
        </w:rPr>
        <w:t>POST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2"/>
        </w:rPr>
        <w:t>1</w:t>
      </w:r>
      <w:r>
        <w:rPr>
          <w:rFonts w:ascii="Arial" w:hAnsi="Arial" w:cs="Arial" w:eastAsia="Arial"/>
          <w:sz w:val="20"/>
          <w:szCs w:val="20"/>
          <w:color w:val="3B3B3B"/>
          <w:spacing w:val="-6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2"/>
        </w:rPr>
        <w:t>G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204"/>
          <w:position w:val="2"/>
        </w:rPr>
        <w:t>A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204"/>
          <w:position w:val="2"/>
        </w:rPr>
        <w:t>R</w:t>
      </w:r>
      <w:r>
        <w:rPr>
          <w:rFonts w:ascii="Arial" w:hAnsi="Arial" w:cs="Arial" w:eastAsia="Arial"/>
          <w:sz w:val="20"/>
          <w:szCs w:val="20"/>
          <w:color w:val="626264"/>
          <w:spacing w:val="-43"/>
          <w:w w:val="204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3"/>
          <w:b/>
          <w:bCs/>
          <w:position w:val="2"/>
        </w:rPr>
        <w:t>AMİRİ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672" w:right="277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Hüseyin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4"/>
        </w:rPr>
        <w:t>AKlOPRAK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8" w:after="0" w:line="240" w:lineRule="auto"/>
        <w:ind w:left="374" w:right="556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599" w:right="586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38.720001pt;margin-top:13.403296pt;width:136.320007pt;height:112.32pt;mso-position-horizontal-relative:page;mso-position-vertical-relative:paragraph;z-index:-15320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34" w:right="5946"/>
        <w:jc w:val="center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63A69"/>
          <w:spacing w:val="0"/>
          <w:w w:val="222"/>
        </w:rPr>
        <w:t>0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3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B3B3B"/>
          <w:spacing w:val="0"/>
          <w:w w:val="103"/>
        </w:rPr>
        <w:t>GÜN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3" w:lineRule="exact"/>
        <w:ind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37.279999pt;margin-top:3.36193pt;width:123.060676pt;height:38.400002pt;mso-position-horizontal-relative:page;mso-position-vertical-relative:paragraph;z-index:-15321" coordorigin="2746,67" coordsize="2461,768">
            <v:shape style="position:absolute;left:2746;top:67;width:826;height:768" type="#_x0000_t75">
              <v:imagedata r:id="rId16" o:title=""/>
            </v:shape>
            <v:group style="position:absolute;left:2990;top:739;width:2198;height:2" coordorigin="2990,739" coordsize="2198,2">
              <v:shape style="position:absolute;left:2990;top:739;width:2198;height:2" coordorigin="2990,739" coordsize="2198,0" path="m2990,739l5188,739e" filled="f" stroked="t" strokeweight="1.898565pt" strokecolor="#1F60CC">
                <v:path arrowok="t"/>
              </v:shape>
            </v:group>
            <v:group style="position:absolute;left:4443;top:88;width:2;height:678" coordorigin="4443,88" coordsize="2,678">
              <v:shape style="position:absolute;left:4443;top:88;width:2;height:678" coordorigin="4443,88" coordsize="0,678" path="m4443,766l4443,88e" filled="f" stroked="t" strokeweight="1.898565pt" strokecolor="#1C57C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0F49C3"/>
          <w:spacing w:val="0"/>
          <w:w w:val="100"/>
          <w:position w:val="-1"/>
        </w:rPr>
        <w:t>\</w:t>
      </w:r>
      <w:r>
        <w:rPr>
          <w:rFonts w:ascii="Arial" w:hAnsi="Arial" w:cs="Arial" w:eastAsia="Arial"/>
          <w:sz w:val="18"/>
          <w:szCs w:val="18"/>
          <w:color w:val="0F49C3"/>
          <w:spacing w:val="-4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0F49C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0F49C3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17"/>
          <w:position w:val="-1"/>
        </w:rPr>
        <w:t>İtf</w:t>
      </w:r>
      <w:r>
        <w:rPr>
          <w:rFonts w:ascii="Arial" w:hAnsi="Arial" w:cs="Arial" w:eastAsia="Arial"/>
          <w:sz w:val="18"/>
          <w:szCs w:val="18"/>
          <w:color w:val="3B3B3B"/>
          <w:spacing w:val="34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  <w:position w:val="-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  <w:cols w:num="2" w:equalWidth="0">
            <w:col w:w="3945" w:space="216"/>
            <w:col w:w="7359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7.205742pt;margin-top:26.140429pt;width:564.585658pt;height:776.985121pt;mso-position-horizontal-relative:page;mso-position-vertical-relative:page;z-index:-15319" coordorigin="344,523" coordsize="11292,15540">
            <v:group style="position:absolute;left:356;top:539;width:11249;height:2" coordorigin="356,539" coordsize="11249,2">
              <v:shape style="position:absolute;left:356;top:539;width:11249;height:2" coordorigin="356,539" coordsize="11249,0" path="m356,539l11605,539e" filled="f" stroked="t" strokeweight=".711962pt" strokecolor="#575757">
                <v:path arrowok="t"/>
              </v:shape>
            </v:group>
            <v:group style="position:absolute;left:365;top:530;width:2;height:15516" coordorigin="365,530" coordsize="2,15516">
              <v:shape style="position:absolute;left:365;top:530;width:2;height:15516" coordorigin="365,530" coordsize="0,15516" path="m365,16046l365,530e" filled="f" stroked="t" strokeweight=".711962pt" strokecolor="#545454">
                <v:path arrowok="t"/>
              </v:shape>
            </v:group>
            <v:group style="position:absolute;left:2402;top:535;width:2;height:1614" coordorigin="2402,535" coordsize="2,1614">
              <v:shape style="position:absolute;left:2402;top:535;width:2;height:1614" coordorigin="2402,535" coordsize="0,1614" path="m2402,2148l2402,535e" filled="f" stroked="t" strokeweight=".711962pt" strokecolor="#4B4B4B">
                <v:path arrowok="t"/>
              </v:shape>
            </v:group>
            <v:group style="position:absolute;left:9151;top:530;width:2;height:1614" coordorigin="9151,530" coordsize="2,1614">
              <v:shape style="position:absolute;left:9151;top:530;width:2;height:1614" coordorigin="9151,530" coordsize="0,1614" path="m9151,2144l9151,530e" filled="f" stroked="t" strokeweight=".711962pt" strokecolor="#5B5B5B">
                <v:path arrowok="t"/>
              </v:shape>
            </v:group>
            <v:group style="position:absolute;left:356;top:2788;width:11254;height:2" coordorigin="356,2788" coordsize="11254,2">
              <v:shape style="position:absolute;left:356;top:2788;width:11254;height:2" coordorigin="356,2788" coordsize="11254,0" path="m356,2788l11610,2788e" filled="f" stroked="t" strokeweight=".711962pt" strokecolor="#545454">
                <v:path arrowok="t"/>
              </v:shape>
            </v:group>
            <v:group style="position:absolute;left:356;top:3003;width:11258;height:2" coordorigin="356,3003" coordsize="11258,2">
              <v:shape style="position:absolute;left:356;top:3003;width:11258;height:2" coordorigin="356,3003" coordsize="11258,0" path="m356,3003l11614,3003e" filled="f" stroked="t" strokeweight=".711962pt" strokecolor="#575757">
                <v:path arrowok="t"/>
              </v:shape>
            </v:group>
            <v:group style="position:absolute;left:3897;top:3208;width:2;height:764" coordorigin="3897,3208" coordsize="2,764">
              <v:shape style="position:absolute;left:3897;top:3208;width:2;height:764" coordorigin="3897,3208" coordsize="0,764" path="m3897,3972l3897,3208e" filled="f" stroked="t" strokeweight=".949282pt" strokecolor="#4F4F4F">
                <v:path arrowok="t"/>
              </v:shape>
            </v:group>
            <v:group style="position:absolute;left:356;top:3218;width:11258;height:2" coordorigin="356,3218" coordsize="11258,2">
              <v:shape style="position:absolute;left:356;top:3218;width:11258;height:2" coordorigin="356,3218" coordsize="11258,0" path="m356,3218l11614,3218e" filled="f" stroked="t" strokeweight=".711962pt" strokecolor="#575757">
                <v:path arrowok="t"/>
              </v:shape>
            </v:group>
            <v:group style="position:absolute;left:6996;top:3213;width:2;height:759" coordorigin="6996,3213" coordsize="2,759">
              <v:shape style="position:absolute;left:6996;top:3213;width:2;height:759" coordorigin="6996,3213" coordsize="0,759" path="m6996,3972l6996,3213e" filled="f" stroked="t" strokeweight=".711962pt" strokecolor="#4F4F4F">
                <v:path arrowok="t"/>
              </v:shape>
            </v:group>
            <v:group style="position:absolute;left:3892;top:3650;width:3114;height:2" coordorigin="3892,3650" coordsize="3114,2">
              <v:shape style="position:absolute;left:3892;top:3650;width:3114;height:2" coordorigin="3892,3650" coordsize="3114,0" path="m3892,3650l7006,3650e" filled="f" stroked="t" strokeweight=".949282pt" strokecolor="#383838">
                <v:path arrowok="t"/>
              </v:shape>
            </v:group>
            <v:group style="position:absolute;left:11612;top:3986;width:2;height:12069" coordorigin="11612,3986" coordsize="2,12069">
              <v:shape style="position:absolute;left:11612;top:3986;width:2;height:12069" coordorigin="11612,3986" coordsize="0,12069" path="m11612,16055l11612,3986e" filled="f" stroked="t" strokeweight=".711962pt" strokecolor="#5B5B5B">
                <v:path arrowok="t"/>
              </v:shape>
            </v:group>
            <v:group style="position:absolute;left:356;top:3965;width:11258;height:2" coordorigin="356,3965" coordsize="11258,2">
              <v:shape style="position:absolute;left:356;top:3965;width:11258;height:2" coordorigin="356,3965" coordsize="11258,0" path="m356,3965l11614,3965e" filled="f" stroked="t" strokeweight=".949282pt" strokecolor="#444444">
                <v:path arrowok="t"/>
              </v:shape>
            </v:group>
            <v:group style="position:absolute;left:4951;top:4449;width:2;height:2072" coordorigin="4951,4449" coordsize="2,2072">
              <v:shape style="position:absolute;left:4951;top:4449;width:2;height:2072" coordorigin="4951,4449" coordsize="0,2072" path="m4951,6521l4951,4449e" filled="f" stroked="t" strokeweight=".949282pt" strokecolor="#4B4B4B">
                <v:path arrowok="t"/>
              </v:shape>
            </v:group>
            <v:group style="position:absolute;left:2397;top:4461;width:9218;height:2" coordorigin="2397,4461" coordsize="9218,2">
              <v:shape style="position:absolute;left:2397;top:4461;width:9218;height:2" coordorigin="2397,4461" coordsize="9218,0" path="m2397,4461l11614,4461e" filled="f" stroked="t" strokeweight=".711962pt" strokecolor="#545454">
                <v:path arrowok="t"/>
              </v:shape>
            </v:group>
            <v:group style="position:absolute;left:4946;top:4944;width:6669;height:2" coordorigin="4946,4944" coordsize="6669,2">
              <v:shape style="position:absolute;left:4946;top:4944;width:6669;height:2" coordorigin="4946,4944" coordsize="6669,0" path="m4946,4944l11614,4944e" filled="f" stroked="t" strokeweight=".711962pt" strokecolor="#676767">
                <v:path arrowok="t"/>
              </v:shape>
            </v:group>
            <v:group style="position:absolute;left:4946;top:5185;width:6673;height:2" coordorigin="4946,5185" coordsize="6673,2">
              <v:shape style="position:absolute;left:4946;top:5185;width:6673;height:2" coordorigin="4946,5185" coordsize="6673,0" path="m4946,5185l11619,5185e" filled="f" stroked="t" strokeweight=".711962pt" strokecolor="#575757">
                <v:path arrowok="t"/>
              </v:shape>
            </v:group>
            <v:group style="position:absolute;left:4941;top:5426;width:6678;height:2" coordorigin="4941,5426" coordsize="6678,2">
              <v:shape style="position:absolute;left:4941;top:5426;width:6678;height:2" coordorigin="4941,5426" coordsize="6678,0" path="m4941,5426l11619,5426e" filled="f" stroked="t" strokeweight=".711962pt" strokecolor="#575757">
                <v:path arrowok="t"/>
              </v:shape>
            </v:group>
            <v:group style="position:absolute;left:2397;top:5643;width:9218;height:2" coordorigin="2397,5643" coordsize="9218,2">
              <v:shape style="position:absolute;left:2397;top:5643;width:9218;height:2" coordorigin="2397,5643" coordsize="9218,0" path="m2397,5643l11614,5643e" filled="f" stroked="t" strokeweight=".711962pt" strokecolor="#545454">
                <v:path arrowok="t"/>
              </v:shape>
            </v:group>
            <v:group style="position:absolute;left:7851;top:5867;width:2;height:649" coordorigin="7851,5867" coordsize="2,649">
              <v:shape style="position:absolute;left:7851;top:5867;width:2;height:649" coordorigin="7851,5867" coordsize="0,649" path="m7851,6517l7851,5867e" filled="f" stroked="t" strokeweight=".949282pt" strokecolor="#606060">
                <v:path arrowok="t"/>
              </v:shape>
            </v:group>
            <v:group style="position:absolute;left:2402;top:6297;width:9218;height:2" coordorigin="2402,6297" coordsize="9218,2">
              <v:shape style="position:absolute;left:2402;top:6297;width:9218;height:2" coordorigin="2402,6297" coordsize="9218,0" path="m2402,6297l11619,6297e" filled="f" stroked="t" strokeweight=".711962pt" strokecolor="#545454">
                <v:path arrowok="t"/>
              </v:shape>
            </v:group>
            <v:group style="position:absolute;left:356;top:4244;width:11258;height:2" coordorigin="356,4244" coordsize="11258,2">
              <v:shape style="position:absolute;left:356;top:4244;width:11258;height:2" coordorigin="356,4244" coordsize="11258,0" path="m356,4244l11614,4244e" filled="f" stroked="t" strokeweight=".711962pt" strokecolor="#545454">
                <v:path arrowok="t"/>
              </v:shape>
            </v:group>
            <v:group style="position:absolute;left:361;top:5872;width:11254;height:2" coordorigin="361,5872" coordsize="11254,2">
              <v:shape style="position:absolute;left:361;top:5872;width:11254;height:2" coordorigin="361,5872" coordsize="11254,0" path="m361,5872l11614,5872e" filled="f" stroked="t" strokeweight=".711962pt" strokecolor="#575757">
                <v:path arrowok="t"/>
              </v:shape>
            </v:group>
            <v:group style="position:absolute;left:356;top:6732;width:11258;height:2" coordorigin="356,6732" coordsize="11258,2">
              <v:shape style="position:absolute;left:356;top:6732;width:11258;height:2" coordorigin="356,6732" coordsize="11258,0" path="m356,6732l11614,6732e" filled="f" stroked="t" strokeweight=".711962pt" strokecolor="#575757">
                <v:path arrowok="t"/>
              </v:shape>
            </v:group>
            <v:group style="position:absolute;left:4951;top:6970;width:2;height:668" coordorigin="4951,6970" coordsize="2,668">
              <v:shape style="position:absolute;left:4951;top:6970;width:2;height:668" coordorigin="4951,6970" coordsize="0,668" path="m4951,7639l4951,6970e" filled="f" stroked="t" strokeweight=".949282pt" strokecolor="#4B4B4B">
                <v:path arrowok="t"/>
              </v:shape>
            </v:group>
            <v:group style="position:absolute;left:356;top:6977;width:11258;height:2" coordorigin="356,6977" coordsize="11258,2">
              <v:shape style="position:absolute;left:356;top:6977;width:11258;height:2" coordorigin="356,6977" coordsize="11258,0" path="m356,6977l11614,6977e" filled="f" stroked="t" strokeweight=".711962pt" strokecolor="#545454">
                <v:path arrowok="t"/>
              </v:shape>
            </v:group>
            <v:group style="position:absolute;left:2397;top:6512;width:9222;height:2" coordorigin="2397,6512" coordsize="9222,2">
              <v:shape style="position:absolute;left:2397;top:6512;width:9222;height:2" coordorigin="2397,6512" coordsize="9222,0" path="m2397,6512l11619,6512e" filled="f" stroked="t" strokeweight=".711962pt" strokecolor="#545454">
                <v:path arrowok="t"/>
              </v:shape>
            </v:group>
            <v:group style="position:absolute;left:2406;top:3953;width:2;height:7782" coordorigin="2406,3953" coordsize="2,7782">
              <v:shape style="position:absolute;left:2406;top:3953;width:2;height:7782" coordorigin="2406,3953" coordsize="0,7782" path="m2406,11735l2406,3953e" filled="f" stroked="t" strokeweight=".949282pt" strokecolor="#4B4B4B">
                <v:path arrowok="t"/>
              </v:shape>
            </v:group>
            <v:group style="position:absolute;left:4946;top:7199;width:6669;height:2" coordorigin="4946,7199" coordsize="6669,2">
              <v:shape style="position:absolute;left:4946;top:7199;width:6669;height:2" coordorigin="4946,7199" coordsize="6669,0" path="m4946,7199l11614,7199e" filled="f" stroked="t" strokeweight=".711962pt" strokecolor="#545454">
                <v:path arrowok="t"/>
              </v:shape>
            </v:group>
            <v:group style="position:absolute;left:4946;top:7419;width:6673;height:2" coordorigin="4946,7419" coordsize="6673,2">
              <v:shape style="position:absolute;left:4946;top:7419;width:6673;height:2" coordorigin="4946,7419" coordsize="6673,0" path="m4946,7419l11619,7419e" filled="f" stroked="t" strokeweight=".711962pt" strokecolor="#575757">
                <v:path arrowok="t"/>
              </v:shape>
            </v:group>
            <v:group style="position:absolute;left:356;top:7634;width:11263;height:2" coordorigin="356,7634" coordsize="11263,2">
              <v:shape style="position:absolute;left:356;top:7634;width:11263;height:2" coordorigin="356,7634" coordsize="11263,0" path="m356,7634l11619,7634e" filled="f" stroked="t" strokeweight=".711962pt" strokecolor="#575757">
                <v:path arrowok="t"/>
              </v:shape>
            </v:group>
            <v:group style="position:absolute;left:361;top:8441;width:11258;height:2" coordorigin="361,8441" coordsize="11258,2">
              <v:shape style="position:absolute;left:361;top:8441;width:11258;height:2" coordorigin="361,8441" coordsize="11258,0" path="m361,8441l11619,8441e" filled="f" stroked="t" strokeweight=".711962pt" strokecolor="#545454">
                <v:path arrowok="t"/>
              </v:shape>
            </v:group>
            <v:group style="position:absolute;left:356;top:9162;width:11263;height:2" coordorigin="356,9162" coordsize="11263,2">
              <v:shape style="position:absolute;left:356;top:9162;width:11263;height:2" coordorigin="356,9162" coordsize="11263,0" path="m356,9162l11619,9162e" filled="f" stroked="t" strokeweight=".711962pt" strokecolor="#575757">
                <v:path arrowok="t"/>
              </v:shape>
            </v:group>
            <v:group style="position:absolute;left:351;top:9496;width:11273;height:2" coordorigin="351,9496" coordsize="11273,2">
              <v:shape style="position:absolute;left:351;top:9496;width:11273;height:2" coordorigin="351,9496" coordsize="11273,0" path="m351,9496l11624,9496e" filled="f" stroked="t" strokeweight=".711962pt" strokecolor="#575757">
                <v:path arrowok="t"/>
              </v:shape>
            </v:group>
            <v:group style="position:absolute;left:361;top:9734;width:11258;height:2" coordorigin="361,9734" coordsize="11258,2">
              <v:shape style="position:absolute;left:361;top:9734;width:11258;height:2" coordorigin="361,9734" coordsize="11258,0" path="m361,9734l11619,9734e" filled="f" stroked="t" strokeweight=".711962pt" strokecolor="#545454">
                <v:path arrowok="t"/>
              </v:shape>
            </v:group>
            <v:group style="position:absolute;left:356;top:10212;width:11263;height:2" coordorigin="356,10212" coordsize="11263,2">
              <v:shape style="position:absolute;left:356;top:10212;width:11263;height:2" coordorigin="356,10212" coordsize="11263,0" path="m356,10212l11619,10212e" filled="f" stroked="t" strokeweight=".711962pt" strokecolor="#545454">
                <v:path arrowok="t"/>
              </v:shape>
            </v:group>
            <v:group style="position:absolute;left:356;top:10427;width:11268;height:2" coordorigin="356,10427" coordsize="11268,2">
              <v:shape style="position:absolute;left:356;top:10427;width:11268;height:2" coordorigin="356,10427" coordsize="11268,0" path="m356,10427l11624,10427e" filled="f" stroked="t" strokeweight=".711962pt" strokecolor="#575757">
                <v:path arrowok="t"/>
              </v:shape>
            </v:group>
            <v:group style="position:absolute;left:1158;top:10417;width:2;height:5633" coordorigin="1158,10417" coordsize="2,5633">
              <v:shape style="position:absolute;left:1158;top:10417;width:2;height:5633" coordorigin="1158,10417" coordsize="0,5633" path="m1158,16051l1158,10417e" filled="f" stroked="t" strokeweight=".711962pt" strokecolor="#484848">
                <v:path arrowok="t"/>
              </v:shape>
            </v:group>
            <v:group style="position:absolute;left:1742;top:10417;width:2;height:5638" coordorigin="1742,10417" coordsize="2,5638">
              <v:shape style="position:absolute;left:1742;top:10417;width:2;height:5638" coordorigin="1742,10417" coordsize="0,5638" path="m1742,16055l1742,10417e" filled="f" stroked="t" strokeweight=".711962pt" strokecolor="#4F4F4F">
                <v:path arrowok="t"/>
              </v:shape>
            </v:group>
            <v:group style="position:absolute;left:845;top:10663;width:10779;height:2" coordorigin="845,10663" coordsize="10779,2">
              <v:shape style="position:absolute;left:845;top:10663;width:10779;height:2" coordorigin="845,10663" coordsize="10779,0" path="m845,10663l11624,10663e" filled="f" stroked="t" strokeweight=".711962pt" strokecolor="#575757">
                <v:path arrowok="t"/>
              </v:shape>
            </v:group>
            <v:group style="position:absolute;left:356;top:12747;width:2060;height:2" coordorigin="356,12747" coordsize="2060,2">
              <v:shape style="position:absolute;left:356;top:12747;width:2060;height:2" coordorigin="356,12747" coordsize="2060,0" path="m356,12747l2416,12747e" filled="f" stroked="t" strokeweight=".711962pt" strokecolor="#606060">
                <v:path arrowok="t"/>
              </v:shape>
            </v:group>
            <v:group style="position:absolute;left:361;top:16046;width:11268;height:2" coordorigin="361,16046" coordsize="11268,2">
              <v:shape style="position:absolute;left:361;top:16046;width:11268;height:2" coordorigin="361,16046" coordsize="11268,0" path="m361,16046l11629,16046e" filled="f" stroked="t" strokeweight=".711962pt" strokecolor="#707070">
                <v:path arrowok="t"/>
              </v:shape>
            </v:group>
            <v:group style="position:absolute;left:7404;top:10417;width:2;height:5633" coordorigin="7404,10417" coordsize="2,5633">
              <v:shape style="position:absolute;left:7404;top:10417;width:2;height:5633" coordorigin="7404,10417" coordsize="0,5633" path="m7404,16051l7404,10417e" filled="f" stroked="t" strokeweight=".711962pt" strokecolor="#4F4F4F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14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b/>
          <w:bCs/>
        </w:rPr>
        <w:t>İsmail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7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2"/>
          <w:b/>
          <w:bCs/>
        </w:rPr>
        <w:t>YAPlCI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51" w:lineRule="exact"/>
        <w:ind w:left="2353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B3B3B"/>
          <w:spacing w:val="0"/>
          <w:w w:val="80"/>
          <w:b/>
          <w:bCs/>
        </w:rPr>
        <w:t>Itfaiy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3B3B3B"/>
          <w:spacing w:val="-11"/>
          <w:w w:val="8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80"/>
          <w:b/>
          <w:bCs/>
        </w:rPr>
        <w:t>Bat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80"/>
          <w:b/>
          <w:bCs/>
        </w:rPr>
        <w:t>ı</w:t>
      </w:r>
      <w:r>
        <w:rPr>
          <w:rFonts w:ascii="Arial" w:hAnsi="Arial" w:cs="Arial" w:eastAsia="Arial"/>
          <w:sz w:val="24"/>
          <w:szCs w:val="24"/>
          <w:color w:val="3B3B3B"/>
          <w:spacing w:val="-11"/>
          <w:w w:val="8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80"/>
          <w:b/>
          <w:bCs/>
        </w:rPr>
        <w:t>!ölg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8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5"/>
          <w:w w:val="8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80"/>
          <w:b/>
          <w:bCs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414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0049DB"/>
          <w:spacing w:val="0"/>
          <w:w w:val="100"/>
          <w:b/>
          <w:bCs/>
        </w:rPr>
        <w:t>'2-$lO.r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9.519998pt;height:34.56pt;mso-position-horizontal-relative:char;mso-position-vertical-relative:line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D.İşçi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1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80"/>
          <w:cols w:num="2" w:equalWidth="0">
            <w:col w:w="4408" w:space="479"/>
            <w:col w:w="6633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39" w:lineRule="exact"/>
        <w:ind w:left="3558" w:right="-20"/>
        <w:jc w:val="left"/>
        <w:tabs>
          <w:tab w:pos="1010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044632pt;margin-top:-13.858162pt;width:267.450311pt;height:41.5pt;mso-position-horizontal-relative:page;mso-position-vertical-relative:paragraph;z-index:-15317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5"/>
                    <w:jc w:val="left"/>
                    <w:tabs>
                      <w:tab w:pos="254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282828"/>
                      <w:spacing w:val="0"/>
                      <w:w w:val="205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28282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28282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33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0"/>
                      <w:position w:val="18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15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4"/>
                      <w:position w:val="18"/>
                    </w:rPr>
                    <w:t>BE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3"/>
                      <w:w w:val="104"/>
                      <w:position w:val="18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65656"/>
                      <w:spacing w:val="3"/>
                      <w:w w:val="103"/>
                      <w:position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B3B3B"/>
                      <w:spacing w:val="0"/>
                      <w:w w:val="104"/>
                      <w:position w:val="18"/>
                    </w:rPr>
                    <w:t>DİYESİ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BAŞKANLI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3"/>
          <w:position w:val="-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63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</w:r>
      <w:r>
        <w:rPr>
          <w:rFonts w:ascii="Arial" w:hAnsi="Arial" w:cs="Arial" w:eastAsia="Arial"/>
          <w:sz w:val="41"/>
          <w:szCs w:val="41"/>
          <w:color w:val="69696B"/>
          <w:spacing w:val="0"/>
          <w:w w:val="63"/>
          <w:position w:val="-3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907"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924488pt;margin-top:5.64488pt;width:51.635252pt;height:7.5pt;mso-position-horizontal-relative:page;mso-position-vertical-relative:paragraph;z-index:-1531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0"/>
                      <w:w w:val="105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5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3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92" w:lineRule="exact"/>
        <w:ind w:left="686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.054283" w:type="dxa"/>
      </w:tblPr>
      <w:tblGrid/>
      <w:tr>
        <w:trPr>
          <w:trHeight w:val="216" w:hRule="exact"/>
        </w:trPr>
        <w:tc>
          <w:tcPr>
            <w:tcW w:w="1088" w:type="dxa"/>
            <w:tcBorders>
              <w:top w:val="single" w:sz="5.743784" w:space="0" w:color="575757"/>
              <w:bottom w:val="single" w:sz="3.829192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18"/>
                <w:szCs w:val="18"/>
                <w:color w:val="565656"/>
                <w:spacing w:val="0"/>
                <w:w w:val="100"/>
              </w:rPr>
              <w:t>Pla</w:t>
            </w:r>
            <w:r>
              <w:rPr>
                <w:rFonts w:ascii="Arial" w:hAnsi="Arial" w:cs="Arial" w:eastAsia="Arial"/>
                <w:sz w:val="18"/>
                <w:szCs w:val="18"/>
                <w:color w:val="565656"/>
                <w:spacing w:val="0"/>
                <w:w w:val="100"/>
              </w:rPr>
              <w:t>y</w:t>
            </w:r>
            <w:r>
              <w:rPr>
                <w:rFonts w:ascii="Arial" w:hAnsi="Arial" w:cs="Arial" w:eastAsia="Arial"/>
                <w:sz w:val="18"/>
                <w:szCs w:val="18"/>
                <w:color w:val="56565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55" w:type="dxa"/>
            <w:tcBorders>
              <w:top w:val="nil" w:sz="6" w:space="0" w:color="auto"/>
              <w:bottom w:val="single" w:sz="3.829192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18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69696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9696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6"/>
                <w:w w:val="103"/>
              </w:rPr>
              <w:t>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92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25"/>
                <w:w w:val="92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3"/>
              </w:rPr>
              <w:t>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2"/>
                <w:w w:val="103"/>
              </w:rPr>
              <w:t>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9696B"/>
                <w:spacing w:val="0"/>
                <w:w w:val="108"/>
              </w:rPr>
              <w:t>/2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9696B"/>
                <w:spacing w:val="1"/>
                <w:w w:val="109"/>
              </w:rPr>
              <w:t>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4"/>
              </w:rPr>
              <w:t>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08" w:type="dxa"/>
            <w:tcBorders>
              <w:top w:val="nil" w:sz="6" w:space="0" w:color="auto"/>
              <w:bottom w:val="single" w:sz="7.658384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187" w:lineRule="exact"/>
              <w:ind w:left="46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20"/>
                <w:w w:val="128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98"/>
                <w:position w:val="-1"/>
              </w:rPr>
              <w:t>Bil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99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1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6"/>
                <w:position w:val="-1"/>
              </w:rPr>
              <w:t>33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44" w:type="dxa"/>
            <w:tcBorders>
              <w:top w:val="single" w:sz="7.658384" w:space="0" w:color="6B6B6B"/>
              <w:bottom w:val="nil" w:sz="6" w:space="0" w:color="auto"/>
              <w:left w:val="nil" w:sz="6" w:space="0" w:color="auto"/>
              <w:right w:val="single" w:sz="5.743784" w:space="0" w:color="646464"/>
            </w:tcBorders>
          </w:tcPr>
          <w:p>
            <w:pPr>
              <w:spacing w:before="10" w:after="0" w:line="240" w:lineRule="auto"/>
              <w:ind w:left="345" w:right="-20"/>
              <w:jc w:val="left"/>
              <w:tabs>
                <w:tab w:pos="23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13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18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6"/>
                <w:w w:val="11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ı6:18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Jrel: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110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088" w:type="dxa"/>
            <w:tcBorders>
              <w:top w:val="single" w:sz="3.829192" w:space="0" w:color="444444"/>
              <w:bottom w:val="single" w:sz="7.658384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5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0"/>
                <w:w w:val="83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89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11"/>
                <w:w w:val="11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1"/>
              </w:rPr>
              <w:t>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55" w:type="dxa"/>
            <w:tcBorders>
              <w:top w:val="single" w:sz="3.829192" w:space="0" w:color="444444"/>
              <w:bottom w:val="single" w:sz="7.658384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192" w:lineRule="exact"/>
              <w:ind w:left="19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3"/>
              </w:rPr>
              <w:t>21/05/2017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08" w:type="dxa"/>
            <w:tcBorders>
              <w:top w:val="single" w:sz="7.658384" w:space="0" w:color="64646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461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w w:val="94"/>
              </w:rPr>
              <w:t>!K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9"/>
                <w:w w:val="93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7"/>
              </w:rPr>
              <w:t>3338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14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43784" w:space="0" w:color="646464"/>
            </w:tcBorders>
          </w:tcPr>
          <w:p>
            <w:pPr>
              <w:spacing w:before="18" w:after="0" w:line="240" w:lineRule="auto"/>
              <w:ind w:left="34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w w:val="85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w w:val="84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5"/>
              </w:rPr>
              <w:t>Merkez-2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1" w:lineRule="exact"/>
        <w:ind w:left="17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95"/>
        </w:rPr>
        <w:t>Bil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200/1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74"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oğ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:Buca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-5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96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7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174" w:right="-20"/>
        <w:jc w:val="left"/>
        <w:tabs>
          <w:tab w:pos="1380" w:val="left"/>
          <w:tab w:pos="3760" w:val="left"/>
          <w:tab w:pos="6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9"/>
          <w:position w:val="-1"/>
        </w:rPr>
        <w:t>:Ot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Yangını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00" w:bottom="280" w:left="180" w:right="200"/>
        </w:sectPr>
      </w:pPr>
      <w:rPr/>
    </w:p>
    <w:p>
      <w:pPr>
        <w:spacing w:before="24" w:after="0" w:line="240" w:lineRule="auto"/>
        <w:ind w:left="17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00" w:lineRule="atLeast"/>
        <w:ind w:left="19" w:right="3459" w:firstLine="-19"/>
        <w:jc w:val="left"/>
        <w:tabs>
          <w:tab w:pos="2540" w:val="left"/>
          <w:tab w:pos="3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tyapıuııı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43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</w:rPr>
        <w:t>Kull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9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1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agi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  <w:cols w:num="2" w:equalWidth="0">
            <w:col w:w="1569" w:space="2128"/>
            <w:col w:w="7843"/>
          </w:cols>
        </w:sectPr>
      </w:pPr>
      <w:rPr/>
    </w:p>
    <w:p>
      <w:pPr>
        <w:spacing w:before="0" w:after="0" w:line="348" w:lineRule="exact"/>
        <w:ind w:right="-20"/>
        <w:jc w:val="right"/>
        <w:tabs>
          <w:tab w:pos="580" w:val="left"/>
          <w:tab w:pos="1100" w:val="left"/>
          <w:tab w:pos="172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0"/>
          <w:szCs w:val="40"/>
          <w:color w:val="282828"/>
          <w:w w:val="40"/>
          <w:position w:val="-2"/>
        </w:rPr>
        <w:t>ı</w:t>
      </w:r>
      <w:r>
        <w:rPr>
          <w:rFonts w:ascii="Arial" w:hAnsi="Arial" w:cs="Arial" w:eastAsia="Arial"/>
          <w:sz w:val="40"/>
          <w:szCs w:val="40"/>
          <w:color w:val="282828"/>
          <w:w w:val="100"/>
          <w:position w:val="-2"/>
        </w:rPr>
        <w:tab/>
      </w:r>
      <w:r>
        <w:rPr>
          <w:rFonts w:ascii="Arial" w:hAnsi="Arial" w:cs="Arial" w:eastAsia="Arial"/>
          <w:sz w:val="40"/>
          <w:szCs w:val="40"/>
          <w:color w:val="282828"/>
          <w:w w:val="100"/>
          <w:position w:val="-2"/>
        </w:rPr>
      </w:r>
      <w:r>
        <w:rPr>
          <w:rFonts w:ascii="Arial" w:hAnsi="Arial" w:cs="Arial" w:eastAsia="Arial"/>
          <w:sz w:val="40"/>
          <w:szCs w:val="40"/>
          <w:color w:val="565656"/>
          <w:w w:val="67"/>
          <w:position w:val="-2"/>
        </w:rPr>
        <w:t>ı</w:t>
      </w:r>
      <w:r>
        <w:rPr>
          <w:rFonts w:ascii="Arial" w:hAnsi="Arial" w:cs="Arial" w:eastAsia="Arial"/>
          <w:sz w:val="40"/>
          <w:szCs w:val="40"/>
          <w:color w:val="565656"/>
          <w:w w:val="100"/>
          <w:position w:val="-2"/>
        </w:rPr>
        <w:tab/>
      </w:r>
      <w:r>
        <w:rPr>
          <w:rFonts w:ascii="Arial" w:hAnsi="Arial" w:cs="Arial" w:eastAsia="Arial"/>
          <w:sz w:val="40"/>
          <w:szCs w:val="40"/>
          <w:color w:val="565656"/>
          <w:w w:val="100"/>
          <w:position w:val="-2"/>
        </w:rPr>
      </w:r>
      <w:r>
        <w:rPr>
          <w:rFonts w:ascii="Arial" w:hAnsi="Arial" w:cs="Arial" w:eastAsia="Arial"/>
          <w:sz w:val="48"/>
          <w:szCs w:val="48"/>
          <w:color w:val="B8B8B8"/>
          <w:w w:val="56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B8B8B8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B8B8B8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B8B8B8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79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7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78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9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95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  <w:cols w:num="2" w:equalWidth="0">
            <w:col w:w="6319" w:space="499"/>
            <w:col w:w="4722"/>
          </w:cols>
        </w:sectPr>
      </w:pPr>
      <w:rPr/>
    </w:p>
    <w:p>
      <w:pPr>
        <w:spacing w:before="0" w:after="0" w:line="179" w:lineRule="exact"/>
        <w:ind w:left="169" w:right="-20"/>
        <w:jc w:val="left"/>
        <w:tabs>
          <w:tab w:pos="2200" w:val="left"/>
          <w:tab w:pos="5780" w:val="left"/>
          <w:tab w:pos="112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1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9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26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5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D1D1D1"/>
          <w:spacing w:val="0"/>
          <w:w w:val="53"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left="220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Yüksel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YILMAZ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2" w:lineRule="exact"/>
        <w:ind w:left="2204" w:right="-20"/>
        <w:jc w:val="left"/>
        <w:tabs>
          <w:tab w:pos="476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9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5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4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6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1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19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  <w:position w:val="-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-1"/>
        </w:rPr>
        <w:t>16:23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</w:sectPr>
      </w:pPr>
      <w:rPr/>
    </w:p>
    <w:p>
      <w:pPr>
        <w:spacing w:before="4" w:after="0" w:line="240" w:lineRule="auto"/>
        <w:ind w:left="15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8"/>
          <w:position w:val="-1"/>
        </w:rPr>
        <w:t>893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  <w:cols w:num="2" w:equalWidth="0">
            <w:col w:w="582" w:space="1622"/>
            <w:col w:w="9336"/>
          </w:cols>
        </w:sectPr>
      </w:pPr>
      <w:rPr/>
    </w:p>
    <w:p>
      <w:pPr>
        <w:spacing w:before="6" w:after="0" w:line="240" w:lineRule="auto"/>
        <w:ind w:left="169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4749" w:right="475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40" w:lineRule="auto"/>
        <w:ind w:left="4751" w:right="442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208" w:right="-20"/>
        <w:jc w:val="left"/>
        <w:tabs>
          <w:tab w:pos="4760" w:val="left"/>
          <w:tab w:pos="6980" w:val="left"/>
          <w:tab w:pos="91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9696B"/>
          <w:spacing w:val="0"/>
          <w:w w:val="132"/>
        </w:rPr>
        <w:t>:</w:t>
      </w:r>
      <w:r>
        <w:rPr>
          <w:rFonts w:ascii="Arial" w:hAnsi="Arial" w:cs="Arial" w:eastAsia="Arial"/>
          <w:sz w:val="18"/>
          <w:szCs w:val="18"/>
          <w:color w:val="69696B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69696B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183"/>
          <w:position w:val="-2"/>
        </w:rPr>
        <w:t>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24" w:after="0" w:line="247" w:lineRule="auto"/>
        <w:ind w:left="2204" w:right="2630" w:firstLine="-2034"/>
        <w:jc w:val="left"/>
        <w:tabs>
          <w:tab w:pos="2200" w:val="left"/>
          <w:tab w:pos="476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20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220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752714pt;margin-top:2.226837pt;width:15.185106pt;height:15.5pt;mso-position-horizontal-relative:page;mso-position-vertical-relative:paragraph;z-index:-15315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B3B3B"/>
                      <w:w w:val="28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B3B3B"/>
                      <w:spacing w:val="-3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565656"/>
                      <w:spacing w:val="0"/>
                      <w:w w:val="6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55" w:right="-20"/>
        <w:jc w:val="left"/>
        <w:tabs>
          <w:tab w:pos="580" w:val="left"/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3B3B3B"/>
          <w:spacing w:val="0"/>
          <w:w w:val="136"/>
        </w:rPr>
        <w:t>1</w:t>
      </w:r>
      <w:r>
        <w:rPr>
          <w:rFonts w:ascii="Arial" w:hAnsi="Arial" w:cs="Arial" w:eastAsia="Arial"/>
          <w:sz w:val="12"/>
          <w:szCs w:val="12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duı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5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36" w:right="419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89" w:lineRule="exact"/>
        <w:ind w:left="155" w:right="-20"/>
        <w:jc w:val="left"/>
        <w:tabs>
          <w:tab w:pos="2280" w:val="left"/>
          <w:tab w:pos="4860" w:val="left"/>
          <w:tab w:pos="6680" w:val="left"/>
          <w:tab w:pos="8260" w:val="left"/>
          <w:tab w:pos="9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9"/>
          <w:position w:val="-3"/>
        </w:rPr>
        <w:t>um3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4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  <w:position w:val="-2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  <w:position w:val="-3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64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64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64"/>
          <w:position w:val="-4"/>
        </w:rPr>
        <w:t>02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7"/>
          <w:w w:val="164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-4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5042" w:right="-20"/>
        <w:jc w:val="left"/>
        <w:tabs>
          <w:tab w:pos="6680" w:val="left"/>
          <w:tab w:pos="8260" w:val="left"/>
          <w:tab w:pos="98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4"/>
        </w:rPr>
        <w:t>0.5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0"/>
          <w:w w:val="68"/>
          <w:position w:val="0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-14"/>
          <w:w w:val="68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0"/>
          <w:szCs w:val="10"/>
          <w:color w:val="3B3B3B"/>
          <w:spacing w:val="0"/>
          <w:w w:val="37"/>
          <w:position w:val="0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55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6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4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  <w:cols w:num="2" w:equalWidth="0">
            <w:col w:w="2175" w:space="114"/>
            <w:col w:w="9251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8" w:after="0" w:line="252" w:lineRule="auto"/>
        <w:ind w:left="160" w:right="324" w:firstLine="2044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bulu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15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vapıla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soruşturma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7"/>
          <w:position w:val="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ol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tıla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ıni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2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utuştur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9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9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13" w:right="4063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5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"/>
          <w:w w:val="13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565656"/>
          <w:spacing w:val="-27"/>
          <w:w w:val="68"/>
          <w:position w:val="-3"/>
        </w:rPr>
        <w:t>I</w:t>
      </w:r>
      <w:r>
        <w:rPr>
          <w:rFonts w:ascii="Arial" w:hAnsi="Arial" w:cs="Arial" w:eastAsia="Arial"/>
          <w:sz w:val="29"/>
          <w:szCs w:val="29"/>
          <w:color w:val="3B3B3B"/>
          <w:spacing w:val="-2"/>
          <w:w w:val="60"/>
          <w:position w:val="-3"/>
        </w:rPr>
        <w:t>B</w:t>
      </w:r>
      <w:r>
        <w:rPr>
          <w:rFonts w:ascii="Arial" w:hAnsi="Arial" w:cs="Arial" w:eastAsia="Arial"/>
          <w:sz w:val="29"/>
          <w:szCs w:val="29"/>
          <w:color w:val="565656"/>
          <w:spacing w:val="-14"/>
          <w:w w:val="52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96"/>
          <w:position w:val="-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"/>
          <w:w w:val="111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3"/>
        </w:rPr>
        <w:t>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5" w:after="0" w:line="270" w:lineRule="auto"/>
        <w:ind w:left="155" w:right="9800" w:firstLine="88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207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3"/>
          <w:w w:val="2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fesJim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8" w:after="0" w:line="240" w:lineRule="auto"/>
        <w:ind w:left="169" w:right="4420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5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21/05/2017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       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7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aali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6:58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241" w:right="1590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  <w:position w:val="0"/>
        </w:rPr>
        <w:t>EKİ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8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  <w:position w:val="0"/>
        </w:rPr>
        <w:t>EVKA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63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9.052368pt;margin-top:8.148684pt;width:24.522351pt;height:19.0pt;mso-position-horizontal-relative:page;mso-position-vertical-relative:paragraph;z-index:-15314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363A74"/>
                      <w:spacing w:val="0"/>
                      <w:w w:val="83"/>
                      <w:i/>
                    </w:rPr>
                    <w:t>Ck-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71"/>
          <w:position w:val="-4"/>
        </w:rPr>
        <w:t>·;:ı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69"/>
        <w:jc w:val="left"/>
        <w:tabs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268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0"/>
          <w:i/>
        </w:rPr>
        <w:t>/.i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0"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2"/>
          <w:w w:val="5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ij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jS;r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67"/>
        </w:rPr>
        <w:t>20i7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  <w:cols w:num="3" w:equalWidth="0">
            <w:col w:w="460" w:space="1873"/>
            <w:col w:w="3580" w:space="3059"/>
            <w:col w:w="2568"/>
          </w:cols>
        </w:sectPr>
      </w:pPr>
      <w:rPr/>
    </w:p>
    <w:p>
      <w:pPr>
        <w:spacing w:before="31" w:after="0" w:line="68" w:lineRule="exact"/>
        <w:ind w:left="351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3B3B3B"/>
          <w:spacing w:val="0"/>
          <w:w w:val="105"/>
          <w:position w:val="-1"/>
        </w:rPr>
        <w:t>11)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left="351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214476pt;margin-top:4.737451pt;width:9.510480pt;height:28pt;mso-position-horizontal-relative:page;mso-position-vertical-relative:paragraph;z-index:-15306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3B3B3B"/>
                      <w:spacing w:val="0"/>
                      <w:w w:val="51"/>
                      <w:position w:val="-1"/>
                    </w:rPr>
                    <w:t>·-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75"/>
          <w:position w:val="-2"/>
        </w:rPr>
        <w:t>;:...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4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7.578766pt;margin-top:5.385756pt;width:4.022040pt;height:11pt;mso-position-horizontal-relative:page;mso-position-vertical-relative:paragraph;z-index:-15307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63A74"/>
                      <w:spacing w:val="0"/>
                      <w:w w:val="131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484D77"/>
          <w:spacing w:val="0"/>
          <w:w w:val="600"/>
          <w:position w:val="-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right="721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MAZ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3" w:after="0" w:line="240" w:lineRule="auto"/>
        <w:ind w:left="2855"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4"/>
          <w:szCs w:val="24"/>
          <w:color w:val="565656"/>
          <w:spacing w:val="0"/>
          <w:w w:val="140"/>
          <w:i/>
        </w:rPr>
        <w:t>ID</w:t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140"/>
          <w:i/>
        </w:rPr>
        <w:t>(</w:t>
      </w:r>
      <w:r>
        <w:rPr>
          <w:rFonts w:ascii="Arial" w:hAnsi="Arial" w:cs="Arial" w:eastAsia="Arial"/>
          <w:sz w:val="24"/>
          <w:szCs w:val="24"/>
          <w:color w:val="565656"/>
          <w:spacing w:val="-93"/>
          <w:w w:val="140"/>
          <w:i/>
        </w:rPr>
        <w:t> </w:t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100"/>
          <w:i/>
        </w:rPr>
        <w:tab/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7"/>
          <w:szCs w:val="17"/>
          <w:color w:val="484D77"/>
          <w:spacing w:val="0"/>
          <w:w w:val="463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8"/>
        </w:rPr>
        <w:t>iJPlmiri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6" w:after="0" w:line="240" w:lineRule="auto"/>
        <w:ind w:left="264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B3B3B"/>
          <w:spacing w:val="-29"/>
          <w:w w:val="88"/>
        </w:rPr>
        <w:t>2</w:t>
      </w:r>
      <w:r>
        <w:rPr>
          <w:rFonts w:ascii="Arial" w:hAnsi="Arial" w:cs="Arial" w:eastAsia="Arial"/>
          <w:sz w:val="33"/>
          <w:szCs w:val="33"/>
          <w:color w:val="565656"/>
          <w:spacing w:val="0"/>
          <w:w w:val="43"/>
          <w:position w:val="-18"/>
        </w:rPr>
        <w:t>.</w:t>
      </w:r>
      <w:r>
        <w:rPr>
          <w:rFonts w:ascii="Arial" w:hAnsi="Arial" w:cs="Arial" w:eastAsia="Arial"/>
          <w:sz w:val="33"/>
          <w:szCs w:val="33"/>
          <w:color w:val="565656"/>
          <w:spacing w:val="-41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9696B"/>
          <w:spacing w:val="0"/>
          <w:w w:val="79"/>
          <w:position w:val="0"/>
        </w:rPr>
        <w:t>p,Z.</w:t>
      </w:r>
      <w:r>
        <w:rPr>
          <w:rFonts w:ascii="Times New Roman" w:hAnsi="Times New Roman" w:cs="Times New Roman" w:eastAsia="Times New Roman"/>
          <w:sz w:val="24"/>
          <w:szCs w:val="24"/>
          <w:color w:val="69696B"/>
          <w:spacing w:val="37"/>
          <w:w w:val="79"/>
          <w:position w:val="0"/>
        </w:rPr>
        <w:t> </w:t>
      </w:r>
      <w:r>
        <w:rPr>
          <w:rFonts w:ascii="Arial" w:hAnsi="Arial" w:cs="Arial" w:eastAsia="Arial"/>
          <w:sz w:val="33"/>
          <w:szCs w:val="33"/>
          <w:color w:val="484D77"/>
          <w:spacing w:val="0"/>
          <w:w w:val="122"/>
          <w:i/>
          <w:position w:val="-18"/>
        </w:rPr>
        <w:t>(</w:t>
      </w:r>
      <w:r>
        <w:rPr>
          <w:rFonts w:ascii="Arial" w:hAnsi="Arial" w:cs="Arial" w:eastAsia="Arial"/>
          <w:sz w:val="33"/>
          <w:szCs w:val="33"/>
          <w:color w:val="484D77"/>
          <w:spacing w:val="0"/>
          <w:w w:val="121"/>
          <w:i/>
          <w:position w:val="-18"/>
        </w:rPr>
        <w:t>/</w:t>
      </w:r>
      <w:r>
        <w:rPr>
          <w:rFonts w:ascii="Arial" w:hAnsi="Arial" w:cs="Arial" w:eastAsia="Arial"/>
          <w:sz w:val="33"/>
          <w:szCs w:val="33"/>
          <w:color w:val="484D77"/>
          <w:spacing w:val="-17"/>
          <w:w w:val="121"/>
          <w:i/>
          <w:position w:val="-18"/>
        </w:rPr>
        <w:t>r</w:t>
      </w:r>
      <w:r>
        <w:rPr>
          <w:rFonts w:ascii="Arial" w:hAnsi="Arial" w:cs="Arial" w:eastAsia="Arial"/>
          <w:sz w:val="33"/>
          <w:szCs w:val="33"/>
          <w:color w:val="484D77"/>
          <w:spacing w:val="-157"/>
          <w:w w:val="122"/>
          <w:i/>
          <w:position w:val="-18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84D77"/>
          <w:spacing w:val="0"/>
          <w:w w:val="71"/>
          <w:i/>
          <w:position w:val="0"/>
        </w:rPr>
        <w:t>4-'</w:t>
      </w:r>
      <w:r>
        <w:rPr>
          <w:rFonts w:ascii="Times New Roman" w:hAnsi="Times New Roman" w:cs="Times New Roman" w:eastAsia="Times New Roman"/>
          <w:sz w:val="20"/>
          <w:szCs w:val="20"/>
          <w:color w:val="484D77"/>
          <w:spacing w:val="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D77"/>
          <w:spacing w:val="-11"/>
          <w:w w:val="100"/>
          <w:i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0"/>
        </w:rPr>
        <w:t>Gru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0"/>
        </w:rPr>
        <w:t>p</w:t>
      </w:r>
      <w:r>
        <w:rPr>
          <w:rFonts w:ascii="Arial" w:hAnsi="Arial" w:cs="Arial" w:eastAsia="Arial"/>
          <w:sz w:val="16"/>
          <w:szCs w:val="16"/>
          <w:color w:val="3B3B3B"/>
          <w:spacing w:val="20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-1"/>
          <w:w w:val="102"/>
          <w:position w:val="0"/>
        </w:rPr>
        <w:t>A</w:t>
      </w:r>
      <w:r>
        <w:rPr>
          <w:rFonts w:ascii="Arial" w:hAnsi="Arial" w:cs="Arial" w:eastAsia="Arial"/>
          <w:sz w:val="16"/>
          <w:szCs w:val="16"/>
          <w:color w:val="565656"/>
          <w:spacing w:val="-5"/>
          <w:w w:val="119"/>
          <w:position w:val="0"/>
        </w:rPr>
        <w:t>m</w:t>
      </w:r>
      <w:r>
        <w:rPr>
          <w:rFonts w:ascii="Arial" w:hAnsi="Arial" w:cs="Arial" w:eastAsia="Arial"/>
          <w:sz w:val="16"/>
          <w:szCs w:val="16"/>
          <w:color w:val="3B3B3B"/>
          <w:spacing w:val="-5"/>
          <w:w w:val="136"/>
          <w:position w:val="0"/>
        </w:rPr>
        <w:t>i</w:t>
      </w:r>
      <w:r>
        <w:rPr>
          <w:rFonts w:ascii="Arial" w:hAnsi="Arial" w:cs="Arial" w:eastAsia="Arial"/>
          <w:sz w:val="16"/>
          <w:szCs w:val="16"/>
          <w:color w:val="69696B"/>
          <w:spacing w:val="0"/>
          <w:w w:val="117"/>
          <w:position w:val="0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237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92" w:lineRule="exact"/>
        <w:ind w:right="-20"/>
        <w:jc w:val="left"/>
        <w:tabs>
          <w:tab w:pos="2060" w:val="left"/>
          <w:tab w:pos="3420" w:val="left"/>
          <w:tab w:pos="4300" w:val="left"/>
        </w:tabs>
        <w:rPr>
          <w:rFonts w:ascii="Arial" w:hAnsi="Arial" w:cs="Arial" w:eastAsia="Arial"/>
          <w:sz w:val="50"/>
          <w:szCs w:val="5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717499pt;margin-top:18.904266pt;width:3.669672pt;height:9pt;mso-position-horizontal-relative:page;mso-position-vertical-relative:paragraph;z-index:-15313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A5A5A5"/>
                      <w:spacing w:val="-19"/>
                      <w:w w:val="105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A5A5A5"/>
                      <w:spacing w:val="0"/>
                      <w:w w:val="79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935D21"/>
          <w:spacing w:val="0"/>
          <w:w w:val="55"/>
          <w:position w:val="-6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935D2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35D2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6"/>
          <w:szCs w:val="26"/>
          <w:color w:val="69696B"/>
          <w:spacing w:val="0"/>
          <w:w w:val="130"/>
          <w:position w:val="-11"/>
        </w:rPr>
        <w:t>Bülent</w:t>
      </w:r>
      <w:r>
        <w:rPr>
          <w:rFonts w:ascii="Times New Roman" w:hAnsi="Times New Roman" w:cs="Times New Roman" w:eastAsia="Times New Roman"/>
          <w:sz w:val="26"/>
          <w:szCs w:val="26"/>
          <w:color w:val="69696B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9696B"/>
          <w:spacing w:val="0"/>
          <w:w w:val="100"/>
          <w:position w:val="-11"/>
        </w:rPr>
      </w:r>
      <w:r>
        <w:rPr>
          <w:rFonts w:ascii="Arial" w:hAnsi="Arial" w:cs="Arial" w:eastAsia="Arial"/>
          <w:sz w:val="27"/>
          <w:szCs w:val="27"/>
          <w:color w:val="8E9090"/>
          <w:spacing w:val="0"/>
          <w:w w:val="100"/>
          <w:position w:val="6"/>
        </w:rPr>
        <w:t>r.ı</w:t>
      </w:r>
      <w:r>
        <w:rPr>
          <w:rFonts w:ascii="Arial" w:hAnsi="Arial" w:cs="Arial" w:eastAsia="Arial"/>
          <w:sz w:val="27"/>
          <w:szCs w:val="27"/>
          <w:color w:val="8E9090"/>
          <w:spacing w:val="-44"/>
          <w:w w:val="100"/>
          <w:position w:val="6"/>
        </w:rPr>
        <w:t> </w:t>
      </w:r>
      <w:r>
        <w:rPr>
          <w:rFonts w:ascii="Arial" w:hAnsi="Arial" w:cs="Arial" w:eastAsia="Arial"/>
          <w:sz w:val="27"/>
          <w:szCs w:val="27"/>
          <w:color w:val="8E9090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7"/>
          <w:szCs w:val="27"/>
          <w:color w:val="8E9090"/>
          <w:spacing w:val="0"/>
          <w:w w:val="100"/>
          <w:position w:val="6"/>
        </w:rPr>
      </w:r>
      <w:r>
        <w:rPr>
          <w:rFonts w:ascii="Arial" w:hAnsi="Arial" w:cs="Arial" w:eastAsia="Arial"/>
          <w:sz w:val="50"/>
          <w:szCs w:val="50"/>
          <w:color w:val="B8B8B8"/>
          <w:spacing w:val="0"/>
          <w:w w:val="56"/>
          <w:position w:val="-16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  <w:cols w:num="2" w:equalWidth="0">
            <w:col w:w="6092" w:space="266"/>
            <w:col w:w="5182"/>
          </w:cols>
        </w:sectPr>
      </w:pPr>
      <w:rPr/>
    </w:p>
    <w:p>
      <w:pPr>
        <w:spacing w:before="92" w:after="0" w:line="161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8.240784pt;margin-top:6.130445pt;width:2.41647pt;height:3.5pt;mso-position-horizontal-relative:page;mso-position-vertical-relative:paragraph;z-index:-15312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8E9090"/>
                      <w:spacing w:val="0"/>
                      <w:w w:val="311"/>
                    </w:rPr>
                    <w:t>i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69696B"/>
          <w:spacing w:val="0"/>
          <w:w w:val="100"/>
          <w:position w:val="-4"/>
        </w:rPr>
        <w:t>Itfaiy</w:t>
      </w:r>
      <w:r>
        <w:rPr>
          <w:rFonts w:ascii="Arial" w:hAnsi="Arial" w:cs="Arial" w:eastAsia="Arial"/>
          <w:sz w:val="18"/>
          <w:szCs w:val="18"/>
          <w:color w:val="69696B"/>
          <w:spacing w:val="0"/>
          <w:w w:val="100"/>
          <w:position w:val="-4"/>
        </w:rPr>
        <w:t>e</w:t>
      </w:r>
      <w:r>
        <w:rPr>
          <w:rFonts w:ascii="Arial" w:hAnsi="Arial" w:cs="Arial" w:eastAsia="Arial"/>
          <w:sz w:val="18"/>
          <w:szCs w:val="18"/>
          <w:color w:val="69696B"/>
          <w:spacing w:val="-3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85"/>
          <w:position w:val="-4"/>
        </w:rPr>
        <w:t>Ya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right="-20"/>
        <w:jc w:val="left"/>
        <w:tabs>
          <w:tab w:pos="114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8E9090"/>
          <w:spacing w:val="0"/>
          <w:w w:val="100"/>
          <w:position w:val="-9"/>
        </w:rPr>
        <w:t>·</w:t>
      </w:r>
      <w:r>
        <w:rPr>
          <w:rFonts w:ascii="Arial" w:hAnsi="Arial" w:cs="Arial" w:eastAsia="Arial"/>
          <w:sz w:val="19"/>
          <w:szCs w:val="19"/>
          <w:color w:val="8E9090"/>
          <w:spacing w:val="14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69696B"/>
          <w:spacing w:val="0"/>
          <w:w w:val="100"/>
          <w:position w:val="-9"/>
        </w:rPr>
        <w:t>eAcl</w:t>
      </w:r>
      <w:r>
        <w:rPr>
          <w:rFonts w:ascii="Arial" w:hAnsi="Arial" w:cs="Arial" w:eastAsia="Arial"/>
          <w:sz w:val="19"/>
          <w:szCs w:val="19"/>
          <w:color w:val="69696B"/>
          <w:spacing w:val="0"/>
          <w:w w:val="100"/>
          <w:position w:val="-9"/>
        </w:rPr>
        <w:t>l</w:t>
      </w:r>
      <w:r>
        <w:rPr>
          <w:rFonts w:ascii="Arial" w:hAnsi="Arial" w:cs="Arial" w:eastAsia="Arial"/>
          <w:sz w:val="19"/>
          <w:szCs w:val="19"/>
          <w:color w:val="69696B"/>
          <w:spacing w:val="-3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8E9090"/>
          <w:spacing w:val="0"/>
          <w:w w:val="100"/>
          <w:position w:val="-9"/>
        </w:rPr>
        <w:t>·</w:t>
      </w:r>
      <w:r>
        <w:rPr>
          <w:rFonts w:ascii="Arial" w:hAnsi="Arial" w:cs="Arial" w:eastAsia="Arial"/>
          <w:sz w:val="19"/>
          <w:szCs w:val="19"/>
          <w:color w:val="8E9090"/>
          <w:spacing w:val="-6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B8B8B8"/>
          <w:spacing w:val="0"/>
          <w:w w:val="146"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B8B8B8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9"/>
          <w:szCs w:val="19"/>
          <w:color w:val="B8B8B8"/>
          <w:spacing w:val="0"/>
          <w:w w:val="100"/>
          <w:position w:val="-9"/>
        </w:rPr>
      </w:r>
      <w:r>
        <w:rPr>
          <w:rFonts w:ascii="Arial" w:hAnsi="Arial" w:cs="Arial" w:eastAsia="Arial"/>
          <w:sz w:val="34"/>
          <w:szCs w:val="34"/>
          <w:color w:val="B8B8B8"/>
          <w:spacing w:val="0"/>
          <w:w w:val="51"/>
          <w:position w:val="-7"/>
        </w:rPr>
        <w:t>..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  <w:cols w:num="2" w:equalWidth="0">
            <w:col w:w="9357" w:space="328"/>
            <w:col w:w="1855"/>
          </w:cols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2" w:lineRule="atLeas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20"/>
        </w:rPr>
        <w:t>;I: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18" w:lineRule="exact"/>
        <w:ind w:right="-8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69696B"/>
          <w:spacing w:val="0"/>
          <w:w w:val="81"/>
          <w:position w:val="-12"/>
        </w:rPr>
        <w:t>A</w:t>
      </w:r>
      <w:r>
        <w:rPr>
          <w:rFonts w:ascii="Arial" w:hAnsi="Arial" w:cs="Arial" w:eastAsia="Arial"/>
          <w:sz w:val="27"/>
          <w:szCs w:val="27"/>
          <w:color w:val="69696B"/>
          <w:spacing w:val="60"/>
          <w:w w:val="81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69696B"/>
          <w:spacing w:val="0"/>
          <w:w w:val="162"/>
          <w:position w:val="-12"/>
        </w:rPr>
        <w:t>d-</w:t>
      </w:r>
      <w:r>
        <w:rPr>
          <w:rFonts w:ascii="Arial" w:hAnsi="Arial" w:cs="Arial" w:eastAsia="Arial"/>
          <w:sz w:val="27"/>
          <w:szCs w:val="27"/>
          <w:color w:val="69696B"/>
          <w:spacing w:val="-75"/>
          <w:w w:val="162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69696B"/>
          <w:spacing w:val="0"/>
          <w:w w:val="162"/>
          <w:position w:val="-12"/>
        </w:rPr>
        <w:t>,h</w:t>
      </w:r>
      <w:r>
        <w:rPr>
          <w:rFonts w:ascii="Arial" w:hAnsi="Arial" w:cs="Arial" w:eastAsia="Arial"/>
          <w:sz w:val="17"/>
          <w:szCs w:val="17"/>
          <w:color w:val="69696B"/>
          <w:spacing w:val="75"/>
          <w:w w:val="162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90"/>
          <w:position w:val="-1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-8"/>
          <w:w w:val="89"/>
          <w:position w:val="-1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84D77"/>
          <w:spacing w:val="-15"/>
          <w:w w:val="317"/>
          <w:position w:val="-12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484D77"/>
          <w:spacing w:val="0"/>
          <w:w w:val="317"/>
          <w:position w:val="-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84D77"/>
          <w:spacing w:val="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44"/>
          <w:position w:val="-12"/>
        </w:rPr>
        <w:t>&amp;a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2"/>
          <w:position w:val="-1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82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0"/>
          <w:w w:val="109"/>
          <w:position w:val="-12"/>
        </w:rPr>
        <w:t>-G</w:t>
      </w:r>
      <w:r>
        <w:rPr>
          <w:rFonts w:ascii="Times New Roman" w:hAnsi="Times New Roman" w:cs="Times New Roman" w:eastAsia="Times New Roman"/>
          <w:sz w:val="17"/>
          <w:szCs w:val="17"/>
          <w:color w:val="69696B"/>
          <w:spacing w:val="4"/>
          <w:w w:val="108"/>
          <w:position w:val="-1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8"/>
          <w:position w:val="-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4"/>
          <w:position w:val="-12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4" w:after="0" w:line="64" w:lineRule="exact"/>
        <w:ind w:right="-20"/>
        <w:jc w:val="left"/>
        <w:tabs>
          <w:tab w:pos="1420" w:val="left"/>
          <w:tab w:pos="20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B3B3B"/>
          <w:w w:val="93"/>
          <w:position w:val="-12"/>
        </w:rPr>
        <w:t>Müdah</w:t>
      </w:r>
      <w:r>
        <w:rPr>
          <w:rFonts w:ascii="Arial" w:hAnsi="Arial" w:cs="Arial" w:eastAsia="Arial"/>
          <w:sz w:val="18"/>
          <w:szCs w:val="18"/>
          <w:color w:val="3B3B3B"/>
          <w:spacing w:val="-35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69696B"/>
          <w:spacing w:val="0"/>
          <w:w w:val="62"/>
          <w:position w:val="-12"/>
        </w:rPr>
        <w:t>A</w:t>
      </w:r>
      <w:r>
        <w:rPr>
          <w:rFonts w:ascii="Arial" w:hAnsi="Arial" w:cs="Arial" w:eastAsia="Arial"/>
          <w:sz w:val="18"/>
          <w:szCs w:val="18"/>
          <w:color w:val="69696B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8"/>
          <w:szCs w:val="18"/>
          <w:color w:val="69696B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-26"/>
          <w:w w:val="106"/>
          <w:i/>
          <w:position w:val="-10"/>
        </w:rPr>
        <w:t>ü</w: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-5"/>
          <w:w w:val="195"/>
          <w:i/>
          <w:position w:val="-1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58"/>
          <w:i/>
          <w:position w:val="-10"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57"/>
          <w:i/>
          <w:position w:val="-1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i/>
          <w:position w:val="-10"/>
        </w:rPr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0"/>
          <w:w w:val="226"/>
          <w:position w:val="-1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  <w:cols w:num="3" w:equalWidth="0">
            <w:col w:w="464" w:space="2223"/>
            <w:col w:w="2745" w:space="2999"/>
            <w:col w:w="3109"/>
          </w:cols>
        </w:sectPr>
      </w:pPr>
      <w:rPr/>
    </w:p>
    <w:p>
      <w:pPr>
        <w:spacing w:before="0" w:after="0" w:line="62" w:lineRule="exact"/>
        <w:ind w:left="3046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565656"/>
          <w:w w:val="133"/>
          <w:position w:val="4"/>
        </w:rPr>
        <w:t>ıtırırmı</w:t>
      </w:r>
      <w:r>
        <w:rPr>
          <w:rFonts w:ascii="Arial" w:hAnsi="Arial" w:cs="Arial" w:eastAsia="Arial"/>
          <w:sz w:val="16"/>
          <w:szCs w:val="16"/>
          <w:color w:val="565656"/>
          <w:spacing w:val="-14"/>
          <w:w w:val="134"/>
          <w:position w:val="4"/>
        </w:rPr>
        <w:t>u</w:t>
      </w:r>
      <w:r>
        <w:rPr>
          <w:rFonts w:ascii="Arial" w:hAnsi="Arial" w:cs="Arial" w:eastAsia="Arial"/>
          <w:sz w:val="16"/>
          <w:szCs w:val="16"/>
          <w:color w:val="8E9090"/>
          <w:spacing w:val="0"/>
          <w:w w:val="33"/>
          <w:position w:val="4"/>
        </w:rPr>
        <w:t>ı</w:t>
      </w:r>
      <w:r>
        <w:rPr>
          <w:rFonts w:ascii="Arial" w:hAnsi="Arial" w:cs="Arial" w:eastAsia="Arial"/>
          <w:sz w:val="16"/>
          <w:szCs w:val="16"/>
          <w:color w:val="8E9090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6"/>
          <w:szCs w:val="16"/>
          <w:color w:val="8E9090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69696B"/>
          <w:spacing w:val="0"/>
          <w:w w:val="132"/>
          <w:position w:val="4"/>
        </w:rPr>
        <w:t>1</w:t>
      </w:r>
      <w:r>
        <w:rPr>
          <w:rFonts w:ascii="Arial" w:hAnsi="Arial" w:cs="Arial" w:eastAsia="Arial"/>
          <w:sz w:val="26"/>
          <w:szCs w:val="26"/>
          <w:color w:val="69696B"/>
          <w:spacing w:val="4"/>
          <w:w w:val="132"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59"/>
          <w:position w:val="4"/>
        </w:rPr>
        <w:t>PC}</w:t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59"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565656"/>
          <w:spacing w:val="35"/>
          <w:w w:val="59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left="2601" w:right="-79"/>
        <w:jc w:val="left"/>
        <w:tabs>
          <w:tab w:pos="4740" w:val="left"/>
          <w:tab w:pos="93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26"/>
          <w:szCs w:val="26"/>
          <w:color w:val="3B3B3B"/>
          <w:w w:val="99"/>
          <w:position w:val="-14"/>
        </w:rPr>
      </w:r>
      <w:r>
        <w:rPr>
          <w:rFonts w:ascii="Arial" w:hAnsi="Arial" w:cs="Arial" w:eastAsia="Arial"/>
          <w:sz w:val="26"/>
          <w:szCs w:val="26"/>
          <w:color w:val="3B3B3B"/>
          <w:w w:val="99"/>
          <w:u w:val="single" w:color="8387CC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-53"/>
          <w:w w:val="100"/>
          <w:u w:val="single" w:color="8387CC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-53"/>
          <w:w w:val="100"/>
          <w:u w:val="single" w:color="8387CC"/>
          <w:position w:val="-14"/>
        </w:rPr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76"/>
          <w:u w:val="single" w:color="8387CC"/>
          <w:position w:val="-14"/>
        </w:rPr>
        <w:t>l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76"/>
          <w:u w:val="single" w:color="8387CC"/>
          <w:position w:val="-14"/>
        </w:rPr>
      </w:r>
      <w:r>
        <w:rPr>
          <w:rFonts w:ascii="Arial" w:hAnsi="Arial" w:cs="Arial" w:eastAsia="Arial"/>
          <w:sz w:val="26"/>
          <w:szCs w:val="26"/>
          <w:color w:val="3B3B3B"/>
          <w:spacing w:val="3"/>
          <w:w w:val="76"/>
          <w:u w:val="single" w:color="8387CC"/>
          <w:position w:val="-14"/>
        </w:rPr>
        <w:t>t</w:t>
      </w:r>
      <w:r>
        <w:rPr>
          <w:rFonts w:ascii="Arial" w:hAnsi="Arial" w:cs="Arial" w:eastAsia="Arial"/>
          <w:sz w:val="26"/>
          <w:szCs w:val="26"/>
          <w:color w:val="3B3B3B"/>
          <w:spacing w:val="3"/>
          <w:w w:val="76"/>
          <w:u w:val="single" w:color="8387CC"/>
          <w:position w:val="-14"/>
        </w:rPr>
      </w:r>
      <w:r>
        <w:rPr>
          <w:rFonts w:ascii="Arial" w:hAnsi="Arial" w:cs="Arial" w:eastAsia="Arial"/>
          <w:sz w:val="26"/>
          <w:szCs w:val="26"/>
          <w:color w:val="3B3B3B"/>
          <w:spacing w:val="3"/>
          <w:w w:val="76"/>
          <w:u w:val="single" w:color="8387CC"/>
          <w:position w:val="-14"/>
        </w:rPr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76"/>
          <w:u w:val="single" w:color="8387CC"/>
          <w:position w:val="-14"/>
        </w:rPr>
        <w:t>f</w:t>
      </w:r>
      <w:r>
        <w:rPr>
          <w:rFonts w:ascii="Arial" w:hAnsi="Arial" w:cs="Arial" w:eastAsia="Arial"/>
          <w:sz w:val="26"/>
          <w:szCs w:val="26"/>
          <w:color w:val="565656"/>
          <w:spacing w:val="47"/>
          <w:w w:val="76"/>
          <w:u w:val="single" w:color="8387CC"/>
          <w:position w:val="-14"/>
        </w:rPr>
        <w:t> </w:t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80"/>
          <w:u w:val="single" w:color="8387CC"/>
          <w:position w:val="-14"/>
        </w:rPr>
        <w:t>iy</w:t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80"/>
          <w:u w:val="single" w:color="8387CC"/>
          <w:position w:val="-14"/>
        </w:rPr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80"/>
          <w:u w:val="single" w:color="8387CC"/>
          <w:position w:val="-14"/>
        </w:rPr>
        <w:t>e</w:t>
      </w:r>
      <w:r>
        <w:rPr>
          <w:rFonts w:ascii="Arial" w:hAnsi="Arial" w:cs="Arial" w:eastAsia="Arial"/>
          <w:sz w:val="24"/>
          <w:szCs w:val="24"/>
          <w:color w:val="565656"/>
          <w:spacing w:val="0"/>
          <w:w w:val="80"/>
          <w:u w:val="single" w:color="8387CC"/>
          <w:position w:val="-14"/>
        </w:rPr>
      </w:r>
      <w:r>
        <w:rPr>
          <w:rFonts w:ascii="Arial" w:hAnsi="Arial" w:cs="Arial" w:eastAsia="Arial"/>
          <w:sz w:val="24"/>
          <w:szCs w:val="24"/>
          <w:color w:val="565656"/>
          <w:spacing w:val="-33"/>
          <w:w w:val="99"/>
          <w:u w:val="single" w:color="8387CC"/>
          <w:position w:val="-14"/>
        </w:rPr>
        <w:t> </w:t>
      </w:r>
      <w:r>
        <w:rPr>
          <w:rFonts w:ascii="Arial" w:hAnsi="Arial" w:cs="Arial" w:eastAsia="Arial"/>
          <w:sz w:val="24"/>
          <w:szCs w:val="24"/>
          <w:color w:val="565656"/>
          <w:spacing w:val="-33"/>
          <w:w w:val="99"/>
          <w:u w:val="single" w:color="8387CC"/>
          <w:position w:val="-14"/>
        </w:rPr>
      </w:r>
      <w:r>
        <w:rPr>
          <w:rFonts w:ascii="Arial" w:hAnsi="Arial" w:cs="Arial" w:eastAsia="Arial"/>
          <w:sz w:val="24"/>
          <w:szCs w:val="24"/>
          <w:color w:val="565656"/>
          <w:spacing w:val="-33"/>
          <w:w w:val="99"/>
          <w:u w:val="single" w:color="8387CC"/>
          <w:position w:val="-14"/>
        </w:rPr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30"/>
          <w:u w:val="single" w:color="8387CC"/>
          <w:position w:val="-14"/>
        </w:rPr>
        <w:t>lg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30"/>
          <w:u w:val="single" w:color="8387CC"/>
          <w:position w:val="-14"/>
        </w:rPr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30"/>
          <w:u w:val="single" w:color="8387CC"/>
          <w:position w:val="-14"/>
        </w:rPr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1"/>
          <w:i/>
          <w:u w:val="single" w:color="8387CC"/>
          <w:position w:val="-14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1"/>
          <w:i/>
          <w:u w:val="single" w:color="8387CC"/>
          <w:position w:val="-14"/>
        </w:rPr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2"/>
          <w:w w:val="82"/>
          <w:i/>
          <w:u w:val="single" w:color="8387CC"/>
          <w:position w:val="-14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2"/>
          <w:w w:val="82"/>
          <w:i/>
          <w:u w:val="single" w:color="8387CC"/>
          <w:position w:val="-14"/>
        </w:rPr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2"/>
          <w:w w:val="82"/>
          <w:i/>
          <w:u w:val="single" w:color="8387CC"/>
          <w:position w:val="-14"/>
        </w:rPr>
      </w:r>
      <w:r>
        <w:rPr>
          <w:rFonts w:ascii="Times New Roman" w:hAnsi="Times New Roman" w:cs="Times New Roman" w:eastAsia="Times New Roman"/>
          <w:sz w:val="23"/>
          <w:szCs w:val="23"/>
          <w:color w:val="69696B"/>
          <w:spacing w:val="0"/>
          <w:w w:val="63"/>
          <w:i/>
          <w:u w:val="single" w:color="8387CC"/>
          <w:position w:val="-14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69696B"/>
          <w:spacing w:val="0"/>
          <w:w w:val="63"/>
          <w:i/>
          <w:u w:val="single" w:color="8387CC"/>
          <w:position w:val="-14"/>
        </w:rPr>
      </w:r>
      <w:r>
        <w:rPr>
          <w:rFonts w:ascii="Times New Roman" w:hAnsi="Times New Roman" w:cs="Times New Roman" w:eastAsia="Times New Roman"/>
          <w:sz w:val="23"/>
          <w:szCs w:val="23"/>
          <w:color w:val="69696B"/>
          <w:spacing w:val="0"/>
          <w:w w:val="100"/>
          <w:i/>
          <w:u w:val="single" w:color="8387CC"/>
          <w:position w:val="-1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9696B"/>
          <w:spacing w:val="0"/>
          <w:w w:val="100"/>
          <w:i/>
          <w:u w:val="single" w:color="8387CC"/>
          <w:position w:val="-1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69696B"/>
          <w:spacing w:val="0"/>
          <w:w w:val="100"/>
          <w:i/>
          <w:u w:val="single" w:color="8387CC"/>
          <w:position w:val="-14"/>
        </w:rPr>
      </w:r>
      <w:r>
        <w:rPr>
          <w:rFonts w:ascii="Times New Roman" w:hAnsi="Times New Roman" w:cs="Times New Roman" w:eastAsia="Times New Roman"/>
          <w:sz w:val="23"/>
          <w:szCs w:val="23"/>
          <w:color w:val="69696B"/>
          <w:spacing w:val="0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23"/>
          <w:szCs w:val="23"/>
          <w:color w:val="69696B"/>
          <w:spacing w:val="0"/>
          <w:w w:val="100"/>
          <w:i/>
          <w:position w:val="-1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69696B"/>
          <w:spacing w:val="0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10"/>
          <w:szCs w:val="10"/>
          <w:color w:val="8E9090"/>
          <w:spacing w:val="0"/>
          <w:w w:val="81"/>
          <w:position w:val="-3"/>
        </w:rPr>
        <w:t>oc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B8B8B8"/>
          <w:w w:val="106"/>
          <w:position w:val="4"/>
        </w:rPr>
        <w:t>..</w:t>
      </w:r>
      <w:r>
        <w:rPr>
          <w:rFonts w:ascii="Arial" w:hAnsi="Arial" w:cs="Arial" w:eastAsia="Arial"/>
          <w:sz w:val="32"/>
          <w:szCs w:val="32"/>
          <w:color w:val="B8B8B8"/>
          <w:spacing w:val="-69"/>
          <w:w w:val="106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78"/>
          <w:position w:val="10"/>
        </w:rPr>
        <w:t>'.</w:t>
      </w:r>
      <w:r>
        <w:rPr>
          <w:rFonts w:ascii="Arial" w:hAnsi="Arial" w:cs="Arial" w:eastAsia="Arial"/>
          <w:sz w:val="18"/>
          <w:szCs w:val="18"/>
          <w:color w:val="A5A5A5"/>
          <w:spacing w:val="0"/>
          <w:w w:val="100"/>
          <w:position w:val="10"/>
        </w:rPr>
        <w:t>  </w:t>
      </w:r>
      <w:r>
        <w:rPr>
          <w:rFonts w:ascii="Arial" w:hAnsi="Arial" w:cs="Arial" w:eastAsia="Arial"/>
          <w:sz w:val="18"/>
          <w:szCs w:val="18"/>
          <w:color w:val="A5A5A5"/>
          <w:spacing w:val="-1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83"/>
          <w:i/>
          <w:position w:val="0"/>
        </w:rPr>
        <w:t>ı]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24" w:after="0" w:line="9" w:lineRule="atLeast"/>
        <w:ind w:left="381" w:right="313"/>
        <w:jc w:val="center"/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8.001465pt;margin-top:.758727pt;width:18.999302pt;height:15.718701pt;mso-position-horizontal-relative:page;mso-position-vertical-relative:paragraph;z-index:-15308" type="#_x0000_t202" filled="f" stroked="f">
            <v:textbox inset="0,0,0,0">
              <w:txbxContent>
                <w:p>
                  <w:pPr>
                    <w:spacing w:before="0" w:after="0" w:line="314" w:lineRule="exact"/>
                    <w:ind w:right="-87"/>
                    <w:jc w:val="left"/>
                    <w:tabs>
                      <w:tab w:pos="320" w:val="left"/>
                    </w:tabs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B8B8B8"/>
                      <w:spacing w:val="0"/>
                      <w:w w:val="72"/>
                      <w:position w:val="8"/>
                    </w:rPr>
                    <w:t>.,,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8B8B8"/>
                      <w:spacing w:val="0"/>
                      <w:w w:val="100"/>
                      <w:position w:val="8"/>
                    </w:rPr>
                    <w:tab/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8B8B8"/>
                      <w:spacing w:val="0"/>
                      <w:w w:val="100"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B8B8B8"/>
                      <w:spacing w:val="0"/>
                      <w:w w:val="47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B8B8B8"/>
          <w:spacing w:val="0"/>
          <w:w w:val="323"/>
          <w:i/>
        </w:rPr>
        <w:t>.</w:t>
      </w:r>
      <w:r>
        <w:rPr>
          <w:rFonts w:ascii="Arial" w:hAnsi="Arial" w:cs="Arial" w:eastAsia="Arial"/>
          <w:sz w:val="8"/>
          <w:szCs w:val="8"/>
          <w:color w:val="B8B8B8"/>
          <w:spacing w:val="-5"/>
          <w:w w:val="323"/>
          <w:i/>
        </w:rPr>
        <w:t> </w:t>
      </w:r>
      <w:r>
        <w:rPr>
          <w:rFonts w:ascii="Arial" w:hAnsi="Arial" w:cs="Arial" w:eastAsia="Arial"/>
          <w:sz w:val="8"/>
          <w:szCs w:val="8"/>
          <w:color w:val="A5A5A5"/>
          <w:spacing w:val="0"/>
          <w:w w:val="163"/>
          <w:i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80" w:right="200"/>
          <w:cols w:num="2" w:equalWidth="0">
            <w:col w:w="9461" w:space="1085"/>
            <w:col w:w="994"/>
          </w:cols>
        </w:sectPr>
      </w:pPr>
      <w:rPr/>
    </w:p>
    <w:p>
      <w:pPr>
        <w:spacing w:before="48" w:after="0" w:line="240" w:lineRule="auto"/>
        <w:ind w:right="-20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15.436429pt;margin-top:18.699068pt;width:565.523776pt;height:759.092946pt;mso-position-horizontal-relative:page;mso-position-vertical-relative:page;z-index:-15318" coordorigin="309,374" coordsize="11310,15182">
            <v:group style="position:absolute;left:330;top:388;width:512;height:2" coordorigin="330,388" coordsize="512,2">
              <v:shape style="position:absolute;left:330;top:388;width:512;height:2" coordorigin="330,388" coordsize="512,0" path="m330,388l842,388e" filled="f" stroked="t" strokeweight=".478649pt" strokecolor="#444444">
                <v:path arrowok="t"/>
              </v:shape>
            </v:group>
            <v:group style="position:absolute;left:1527;top:393;width:876;height:2" coordorigin="1527,393" coordsize="876,2">
              <v:shape style="position:absolute;left:1527;top:393;width:876;height:2" coordorigin="1527,393" coordsize="876,0" path="m1527,393l2403,393e" filled="f" stroked="t" strokeweight=".478649pt" strokecolor="#383838">
                <v:path arrowok="t"/>
              </v:shape>
            </v:group>
            <v:group style="position:absolute;left:2374;top:379;width:2;height:734" coordorigin="2374,379" coordsize="2,734">
              <v:shape style="position:absolute;left:2374;top:379;width:2;height:734" coordorigin="2374,379" coordsize="0,734" path="m2374,1112l2374,379e" filled="f" stroked="t" strokeweight=".478649pt" strokecolor="#2F2F2F">
                <v:path arrowok="t"/>
              </v:shape>
            </v:group>
            <v:group style="position:absolute;left:330;top:393;width:11267;height:2" coordorigin="330,393" coordsize="11267,2">
              <v:shape style="position:absolute;left:330;top:393;width:11267;height:2" coordorigin="330,393" coordsize="11267,0" path="m330,393l11598,393e" filled="f" stroked="t" strokeweight=".717973pt" strokecolor="#5B5B5B">
                <v:path arrowok="t"/>
              </v:shape>
            </v:group>
            <v:group style="position:absolute;left:9180;top:393;width:2;height:719" coordorigin="9180,393" coordsize="2,719">
              <v:shape style="position:absolute;left:9180;top:393;width:2;height:719" coordorigin="9180,393" coordsize="0,719" path="m9180,1112l9180,393e" filled="f" stroked="t" strokeweight=".478649pt" strokecolor="#444444">
                <v:path arrowok="t"/>
              </v:shape>
            </v:group>
            <v:group style="position:absolute;left:11095;top:403;width:503;height:2" coordorigin="11095,403" coordsize="503,2">
              <v:shape style="position:absolute;left:11095;top:403;width:503;height:2" coordorigin="11095,403" coordsize="503,0" path="m11095,403l11598,403e" filled="f" stroked="t" strokeweight=".478649pt" strokecolor="#5B5B5B">
                <v:path arrowok="t"/>
              </v:shape>
            </v:group>
            <v:group style="position:absolute;left:11590;top:398;width:2;height:3318" coordorigin="11590,398" coordsize="2,3318">
              <v:shape style="position:absolute;left:11590;top:398;width:2;height:3318" coordorigin="11590,398" coordsize="0,3318" path="m11590,3716l11590,398e" filled="f" stroked="t" strokeweight=".717973pt" strokecolor="#646464">
                <v:path arrowok="t"/>
              </v:shape>
            </v:group>
            <v:group style="position:absolute;left:2372;top:1055;width:2;height:829" coordorigin="2372,1055" coordsize="2,829">
              <v:shape style="position:absolute;left:2372;top:1055;width:2;height:829" coordorigin="2372,1055" coordsize="0,829" path="m2372,1884l2372,1055e" filled="f" stroked="t" strokeweight=".717973pt" strokecolor="#484848">
                <v:path arrowok="t"/>
              </v:shape>
            </v:group>
            <v:group style="position:absolute;left:9178;top:1055;width:2;height:844" coordorigin="9178,1055" coordsize="2,844">
              <v:shape style="position:absolute;left:9178;top:1055;width:2;height:844" coordorigin="9178,1055" coordsize="0,844" path="m9178,1899l9178,1055e" filled="f" stroked="t" strokeweight=".717973pt" strokecolor="#5B5B5B">
                <v:path arrowok="t"/>
              </v:shape>
            </v:group>
            <v:group style="position:absolute;left:11588;top:1836;width:2;height:945" coordorigin="11588,1836" coordsize="2,945">
              <v:shape style="position:absolute;left:11588;top:1836;width:2;height:945" coordorigin="11588,1836" coordsize="0,945" path="m11588,2781l11588,1836e" filled="f" stroked="t" strokeweight=".478649pt" strokecolor="#484848">
                <v:path arrowok="t"/>
              </v:shape>
            </v:group>
            <v:group style="position:absolute;left:325;top:2534;width:3686;height:2" coordorigin="325,2534" coordsize="3686,2">
              <v:shape style="position:absolute;left:325;top:2534;width:3686;height:2" coordorigin="325,2534" coordsize="3686,0" path="m325,2534l4011,2534e" filled="f" stroked="t" strokeweight=".717973pt" strokecolor="#5B5B5B">
                <v:path arrowok="t"/>
              </v:shape>
            </v:group>
            <v:group style="position:absolute;left:3920;top:2536;width:359;height:2" coordorigin="3920,2536" coordsize="359,2">
              <v:shape style="position:absolute;left:3920;top:2536;width:359;height:2" coordorigin="3920,2536" coordsize="359,0" path="m3920,2536l4279,2536e" filled="f" stroked="t" strokeweight=".478649pt" strokecolor="#3F3F3F">
                <v:path arrowok="t"/>
              </v:shape>
            </v:group>
            <v:group style="position:absolute;left:4222;top:2536;width:1532;height:2" coordorigin="4222,2536" coordsize="1532,2">
              <v:shape style="position:absolute;left:4222;top:2536;width:1532;height:2" coordorigin="4222,2536" coordsize="1532,0" path="m4222,2536l5753,2536e" filled="f" stroked="t" strokeweight=".478649pt" strokecolor="#2B2B2B">
                <v:path arrowok="t"/>
              </v:shape>
            </v:group>
            <v:group style="position:absolute;left:5696;top:2539;width:5447;height:2" coordorigin="5696,2539" coordsize="5447,2">
              <v:shape style="position:absolute;left:5696;top:2539;width:5447;height:2" coordorigin="5696,2539" coordsize="5447,0" path="m5696,2539l11143,2539e" filled="f" stroked="t" strokeweight=".957298pt" strokecolor="#676767">
                <v:path arrowok="t"/>
              </v:shape>
            </v:group>
            <v:group style="position:absolute;left:10971;top:2543;width:182;height:2" coordorigin="10971,2543" coordsize="182,2">
              <v:shape style="position:absolute;left:10971;top:2543;width:182;height:2" coordorigin="10971,2543" coordsize="182,0" path="m10971,2543l11153,2543e" filled="f" stroked="t" strokeweight=".957298pt" strokecolor="#808080">
                <v:path arrowok="t"/>
              </v:shape>
            </v:group>
            <v:group style="position:absolute;left:11095;top:2541;width:498;height:2" coordorigin="11095,2541" coordsize="498,2">
              <v:shape style="position:absolute;left:11095;top:2541;width:498;height:2" coordorigin="11095,2541" coordsize="498,0" path="m11095,2541l11593,2541e" filled="f" stroked="t" strokeweight=".478649pt" strokecolor="#676767">
                <v:path arrowok="t"/>
              </v:shape>
            </v:group>
            <v:group style="position:absolute;left:325;top:2750;width:3279;height:2" coordorigin="325,2750" coordsize="3279,2">
              <v:shape style="position:absolute;left:325;top:2750;width:3279;height:2" coordorigin="325,2750" coordsize="3279,0" path="m325,2750l3604,2750e" filled="f" stroked="t" strokeweight=".478649pt" strokecolor="#4B4B4B">
                <v:path arrowok="t"/>
              </v:shape>
            </v:group>
            <v:group style="position:absolute;left:3331;top:2754;width:4097;height:2" coordorigin="3331,2754" coordsize="4097,2">
              <v:shape style="position:absolute;left:3331;top:2754;width:4097;height:2" coordorigin="3331,2754" coordsize="4097,0" path="m3331,2754l7429,2754e" filled="f" stroked="t" strokeweight=".957298pt" strokecolor="#646464">
                <v:path arrowok="t"/>
              </v:shape>
            </v:group>
            <v:group style="position:absolute;left:7371;top:2752;width:507;height:2" coordorigin="7371,2752" coordsize="507,2">
              <v:shape style="position:absolute;left:7371;top:2752;width:507;height:2" coordorigin="7371,2752" coordsize="507,0" path="m7371,2752l7879,2752e" filled="f" stroked="t" strokeweight=".478649pt" strokecolor="#343434">
                <v:path arrowok="t"/>
              </v:shape>
            </v:group>
            <v:group style="position:absolute;left:7821;top:2754;width:1374;height:2" coordorigin="7821,2754" coordsize="1374,2">
              <v:shape style="position:absolute;left:7821;top:2754;width:1374;height:2" coordorigin="7821,2754" coordsize="1374,0" path="m7821,2754l9195,2754e" filled="f" stroked="t" strokeweight=".478649pt" strokecolor="#4B4B4B">
                <v:path arrowok="t"/>
              </v:shape>
            </v:group>
            <v:group style="position:absolute;left:9137;top:2757;width:1307;height:2" coordorigin="9137,2757" coordsize="1307,2">
              <v:shape style="position:absolute;left:9137;top:2757;width:1307;height:2" coordorigin="9137,2757" coordsize="1307,0" path="m9137,2757l10444,2757e" filled="f" stroked="t" strokeweight=".478649pt" strokecolor="#383838">
                <v:path arrowok="t"/>
              </v:shape>
            </v:group>
            <v:group style="position:absolute;left:10387;top:2752;width:316;height:2" coordorigin="10387,2752" coordsize="316,2">
              <v:shape style="position:absolute;left:10387;top:2752;width:316;height:2" coordorigin="10387,2752" coordsize="316,0" path="m10387,2752l10703,2752e" filled="f" stroked="t" strokeweight=".717973pt" strokecolor="#707070">
                <v:path arrowok="t"/>
              </v:shape>
            </v:group>
            <v:group style="position:absolute;left:10607;top:2754;width:991;height:2" coordorigin="10607,2754" coordsize="991,2">
              <v:shape style="position:absolute;left:10607;top:2754;width:991;height:2" coordorigin="10607,2754" coordsize="991,0" path="m10607,2754l11598,2754e" filled="f" stroked="t" strokeweight=".957298pt" strokecolor="#838383">
                <v:path arrowok="t"/>
              </v:shape>
            </v:group>
            <v:group style="position:absolute;left:325;top:2970;width:6045;height:2" coordorigin="325,2970" coordsize="6045,2">
              <v:shape style="position:absolute;left:325;top:2970;width:6045;height:2" coordorigin="325,2970" coordsize="6045,0" path="m325,2970l6371,2970e" filled="f" stroked="t" strokeweight=".717973pt" strokecolor="#575757">
                <v:path arrowok="t"/>
              </v:shape>
            </v:group>
            <v:group style="position:absolute;left:6313;top:2973;width:2881;height:2" coordorigin="6313,2973" coordsize="2881,2">
              <v:shape style="position:absolute;left:6313;top:2973;width:2881;height:2" coordorigin="6313,2973" coordsize="2881,0" path="m6313,2973l9195,2973e" filled="f" stroked="t" strokeweight=".478649pt" strokecolor="#444444">
                <v:path arrowok="t"/>
              </v:shape>
            </v:group>
            <v:group style="position:absolute;left:8611;top:2975;width:1058;height:2" coordorigin="8611,2975" coordsize="1058,2">
              <v:shape style="position:absolute;left:8611;top:2975;width:1058;height:2" coordorigin="8611,2975" coordsize="1058,0" path="m8611,2975l9669,2975e" filled="f" stroked="t" strokeweight=".717973pt" strokecolor="#575757">
                <v:path arrowok="t"/>
              </v:shape>
            </v:group>
            <v:group style="position:absolute;left:9559;top:2975;width:172;height:2" coordorigin="9559,2975" coordsize="172,2">
              <v:shape style="position:absolute;left:9559;top:2975;width:172;height:2" coordorigin="9559,2975" coordsize="172,0" path="m9559,2975l9731,2975e" filled="f" stroked="t" strokeweight=".478649pt" strokecolor="#444444">
                <v:path arrowok="t"/>
              </v:shape>
            </v:group>
            <v:group style="position:absolute;left:9673;top:2975;width:1929;height:2" coordorigin="9673,2975" coordsize="1929,2">
              <v:shape style="position:absolute;left:9673;top:2975;width:1929;height:2" coordorigin="9673,2975" coordsize="1929,0" path="m9673,2975l11602,2975e" filled="f" stroked="t" strokeweight=".957298pt" strokecolor="#747474">
                <v:path arrowok="t"/>
              </v:shape>
            </v:group>
            <v:group style="position:absolute;left:335;top:2925;width:2;height:805" coordorigin="335,2925" coordsize="2,805">
              <v:shape style="position:absolute;left:335;top:2925;width:2;height:805" coordorigin="335,2925" coordsize="0,805" path="m335,3730l335,2925e" filled="f" stroked="t" strokeweight=".957298pt" strokecolor="#6B6B6B">
                <v:path arrowok="t"/>
              </v:shape>
            </v:group>
            <v:group style="position:absolute;left:3949;top:2953;width:2;height:235" coordorigin="3949,2953" coordsize="2,235">
              <v:shape style="position:absolute;left:3949;top:2953;width:2;height:235" coordorigin="3949,2953" coordsize="0,235" path="m3949,3188l3949,2953e" filled="f" stroked="t" strokeweight=".717973pt" strokecolor="#4B4B4B">
                <v:path arrowok="t"/>
              </v:shape>
            </v:group>
            <v:group style="position:absolute;left:3949;top:3188;width:2;height:192" coordorigin="3949,3188" coordsize="2,192">
              <v:shape style="position:absolute;left:3949;top:3188;width:2;height:192" coordorigin="3949,3188" coordsize="0,192" path="m3949,3380l3949,3188e" filled="f" stroked="t" strokeweight=".717973pt" strokecolor="#777777">
                <v:path arrowok="t"/>
              </v:shape>
            </v:group>
            <v:group style="position:absolute;left:3915;top:3395;width:2470;height:2" coordorigin="3915,3395" coordsize="2470,2">
              <v:shape style="position:absolute;left:3915;top:3395;width:2470;height:2" coordorigin="3915,3395" coordsize="2470,0" path="m3915,3395l6385,3395e" filled="f" stroked="t" strokeweight=".957298pt" strokecolor="#707070">
                <v:path arrowok="t"/>
              </v:shape>
            </v:group>
            <v:group style="position:absolute;left:7000;top:2968;width:2;height:748" coordorigin="7000,2968" coordsize="2,748">
              <v:shape style="position:absolute;left:7000;top:2968;width:2;height:748" coordorigin="7000,2968" coordsize="0,748" path="m7000,3716l7000,2968e" filled="f" stroked="t" strokeweight=".717973pt" strokecolor="#4F4F4F">
                <v:path arrowok="t"/>
              </v:shape>
            </v:group>
            <v:group style="position:absolute;left:321;top:3704;width:2073;height:2" coordorigin="321,3704" coordsize="2073,2">
              <v:shape style="position:absolute;left:321;top:3704;width:2073;height:2" coordorigin="321,3704" coordsize="2073,0" path="m321,3704l2393,3704e" filled="f" stroked="t" strokeweight=".957298pt" strokecolor="#6B6B6B">
                <v:path arrowok="t"/>
              </v:shape>
            </v:group>
            <v:group style="position:absolute;left:2336;top:3706;width:1647;height:2" coordorigin="2336,3706" coordsize="1647,2">
              <v:shape style="position:absolute;left:2336;top:3706;width:1647;height:2" coordorigin="2336,3706" coordsize="1647,0" path="m2336,3706l3982,3706e" filled="f" stroked="t" strokeweight=".717973pt" strokecolor="#4F4F4F">
                <v:path arrowok="t"/>
              </v:shape>
            </v:group>
            <v:group style="position:absolute;left:3949;top:3380;width:2;height:321" coordorigin="3949,3380" coordsize="2,321">
              <v:shape style="position:absolute;left:3949;top:3380;width:2;height:321" coordorigin="3949,3380" coordsize="0,321" path="m3949,3701l3949,3380e" filled="f" stroked="t" strokeweight=".239324pt" strokecolor="#545454">
                <v:path arrowok="t"/>
              </v:shape>
            </v:group>
            <v:group style="position:absolute;left:3920;top:3701;width:1680;height:2" coordorigin="3920,3701" coordsize="1680,2">
              <v:shape style="position:absolute;left:3920;top:3701;width:1680;height:2" coordorigin="3920,3701" coordsize="1680,0" path="m3920,3701l5600,3701e" filled="f" stroked="t" strokeweight=".957298pt" strokecolor="#2F2F2F">
                <v:path arrowok="t"/>
              </v:shape>
            </v:group>
            <v:group style="position:absolute;left:5543;top:3704;width:6060;height:2" coordorigin="5543,3704" coordsize="6060,2">
              <v:shape style="position:absolute;left:5543;top:3704;width:6060;height:2" coordorigin="5543,3704" coordsize="6060,0" path="m5543,3704l11602,3704e" filled="f" stroked="t" strokeweight=".717973pt" strokecolor="#5B5B5B">
                <v:path arrowok="t"/>
              </v:shape>
            </v:group>
            <v:group style="position:absolute;left:9559;top:3706;width:1326;height:2" coordorigin="9559,3706" coordsize="1326,2">
              <v:shape style="position:absolute;left:9559;top:3706;width:1326;height:2" coordorigin="9559,3706" coordsize="1326,0" path="m9559,3706l10884,3706e" filled="f" stroked="t" strokeweight=".478649pt" strokecolor="#484848">
                <v:path arrowok="t"/>
              </v:shape>
            </v:group>
            <v:group style="position:absolute;left:321;top:3982;width:10746;height:2" coordorigin="321,3982" coordsize="10746,2">
              <v:shape style="position:absolute;left:321;top:3982;width:10746;height:2" coordorigin="321,3982" coordsize="10746,0" path="m321,3982l11066,3982e" filled="f" stroked="t" strokeweight=".717973pt" strokecolor="#606060">
                <v:path arrowok="t"/>
              </v:shape>
            </v:group>
            <v:group style="position:absolute;left:2372;top:3697;width:2;height:312" coordorigin="2372,3697" coordsize="2,312">
              <v:shape style="position:absolute;left:2372;top:3697;width:2;height:312" coordorigin="2372,3697" coordsize="0,312" path="m2372,4008l2372,3697e" filled="f" stroked="t" strokeweight=".957298pt" strokecolor="#646464">
                <v:path arrowok="t"/>
              </v:shape>
            </v:group>
            <v:group style="position:absolute;left:2331;top:3979;width:1273;height:2" coordorigin="2331,3979" coordsize="1273,2">
              <v:shape style="position:absolute;left:2331;top:3979;width:1273;height:2" coordorigin="2331,3979" coordsize="1273,0" path="m2331,3979l3604,3979e" filled="f" stroked="t" strokeweight=".478649pt" strokecolor="#484848">
                <v:path arrowok="t"/>
              </v:shape>
            </v:group>
            <v:group style="position:absolute;left:8530;top:3984;width:1915;height:2" coordorigin="8530,3984" coordsize="1915,2">
              <v:shape style="position:absolute;left:8530;top:3984;width:1915;height:2" coordorigin="8530,3984" coordsize="1915,0" path="m8530,3984l10444,3984e" filled="f" stroked="t" strokeweight=".478649pt" strokecolor="#3F3F3F">
                <v:path arrowok="t"/>
              </v:shape>
            </v:group>
            <v:group style="position:absolute;left:10387;top:3984;width:460;height:2" coordorigin="10387,3984" coordsize="460,2">
              <v:shape style="position:absolute;left:10387;top:3984;width:460;height:2" coordorigin="10387,3984" coordsize="460,0" path="m10387,3984l10846,3984e" filled="f" stroked="t" strokeweight=".478649pt" strokecolor="#606060">
                <v:path arrowok="t"/>
              </v:shape>
            </v:group>
            <v:group style="position:absolute;left:10789;top:3982;width:814;height:2" coordorigin="10789,3982" coordsize="814,2">
              <v:shape style="position:absolute;left:10789;top:3982;width:814;height:2" coordorigin="10789,3982" coordsize="814,0" path="m10789,3982l11602,3982e" filled="f" stroked="t" strokeweight=".957298pt" strokecolor="#878787">
                <v:path arrowok="t"/>
              </v:shape>
            </v:group>
            <v:group style="position:absolute;left:2374;top:3936;width:2;height:1947" coordorigin="2374,3936" coordsize="2,1947">
              <v:shape style="position:absolute;left:2374;top:3936;width:2;height:1947" coordorigin="2374,3936" coordsize="0,1947" path="m2374,5883l2374,3936e" filled="f" stroked="t" strokeweight=".478649pt" strokecolor="#2F2F2F">
                <v:path arrowok="t"/>
              </v:shape>
            </v:group>
            <v:group style="position:absolute;left:2369;top:4198;width:4002;height:2" coordorigin="2369,4198" coordsize="4002,2">
              <v:shape style="position:absolute;left:2369;top:4198;width:4002;height:2" coordorigin="2369,4198" coordsize="4002,0" path="m2369,4198l6371,4198e" filled="f" stroked="t" strokeweight=".957298pt" strokecolor="#606060">
                <v:path arrowok="t"/>
              </v:shape>
            </v:group>
            <v:group style="position:absolute;left:6313;top:4200;width:2274;height:2" coordorigin="6313,4200" coordsize="2274,2">
              <v:shape style="position:absolute;left:6313;top:4200;width:2274;height:2" coordorigin="6313,4200" coordsize="2274,0" path="m6313,4200l8587,4200e" filled="f" stroked="t" strokeweight=".478649pt" strokecolor="#383838">
                <v:path arrowok="t"/>
              </v:shape>
            </v:group>
            <v:group style="position:absolute;left:8530;top:4202;width:665;height:2" coordorigin="8530,4202" coordsize="665,2">
              <v:shape style="position:absolute;left:8530;top:4202;width:665;height:2" coordorigin="8530,4202" coordsize="665,0" path="m8530,4202l9195,4202e" filled="f" stroked="t" strokeweight=".717973pt" strokecolor="#545454">
                <v:path arrowok="t"/>
              </v:shape>
            </v:group>
            <v:group style="position:absolute;left:9137;top:4205;width:594;height:2" coordorigin="9137,4205" coordsize="594,2">
              <v:shape style="position:absolute;left:9137;top:4205;width:594;height:2" coordorigin="9137,4205" coordsize="594,0" path="m9137,4205l9731,4205e" filled="f" stroked="t" strokeweight=".478649pt" strokecolor="#3B3B3B">
                <v:path arrowok="t"/>
              </v:shape>
            </v:group>
            <v:group style="position:absolute;left:9673;top:4200;width:771;height:2" coordorigin="9673,4200" coordsize="771,2">
              <v:shape style="position:absolute;left:9673;top:4200;width:771;height:2" coordorigin="9673,4200" coordsize="771,0" path="m9673,4200l10444,4200e" filled="f" stroked="t" strokeweight=".717973pt" strokecolor="#5B5B5B">
                <v:path arrowok="t"/>
              </v:shape>
            </v:group>
            <v:group style="position:absolute;left:10133;top:4202;width:1469;height:2" coordorigin="10133,4202" coordsize="1469,2">
              <v:shape style="position:absolute;left:10133;top:4202;width:1469;height:2" coordorigin="10133,4202" coordsize="1469,0" path="m10133,4202l11602,4202e" filled="f" stroked="t" strokeweight=".957298pt" strokecolor="#808080">
                <v:path arrowok="t"/>
              </v:shape>
            </v:group>
            <v:group style="position:absolute;left:11598;top:3979;width:2;height:2301" coordorigin="11598,3979" coordsize="2,2301">
              <v:shape style="position:absolute;left:11598;top:3979;width:2;height:2301" coordorigin="11598,3979" coordsize="0,2301" path="m11598,6281l11598,3979e" filled="f" stroked="t" strokeweight=".957298pt" strokecolor="#6B6B6B">
                <v:path arrowok="t"/>
              </v:shape>
            </v:group>
            <v:group style="position:absolute;left:4940;top:4190;width:2;height:758" coordorigin="4940,4190" coordsize="2,758">
              <v:shape style="position:absolute;left:4940;top:4190;width:2;height:758" coordorigin="4940,4190" coordsize="0,758" path="m4940,4948l4940,4190e" filled="f" stroked="t" strokeweight=".478649pt" strokecolor="#2F2F2F">
                <v:path arrowok="t"/>
              </v:shape>
            </v:group>
            <v:group style="position:absolute;left:4925;top:4636;width:1417;height:2" coordorigin="4925,4636" coordsize="1417,2">
              <v:shape style="position:absolute;left:4925;top:4636;width:1417;height:2" coordorigin="4925,4636" coordsize="1417,0" path="m4925,4636l6342,4636e" filled="f" stroked="t" strokeweight=".239324pt" strokecolor="#3F3F3F">
                <v:path arrowok="t"/>
              </v:shape>
            </v:group>
            <v:group style="position:absolute;left:7859;top:4195;width:2;height:499" coordorigin="7859,4195" coordsize="2,499">
              <v:shape style="position:absolute;left:7859;top:4195;width:2;height:499" coordorigin="7859,4195" coordsize="0,499" path="m7859,4694l7859,4195e" filled="f" stroked="t" strokeweight=".478649pt" strokecolor="#484848">
                <v:path arrowok="t"/>
              </v:shape>
            </v:group>
            <v:group style="position:absolute;left:6342;top:4636;width:1058;height:2" coordorigin="6342,4636" coordsize="1058,2">
              <v:shape style="position:absolute;left:6342;top:4636;width:1058;height:2" coordorigin="6342,4636" coordsize="1058,0" path="m6342,4636l7400,4636e" filled="f" stroked="t" strokeweight=".239324pt" strokecolor="#000000">
                <v:path arrowok="t"/>
              </v:shape>
            </v:group>
            <v:group style="position:absolute;left:7400;top:4636;width:1158;height:2" coordorigin="7400,4636" coordsize="1158,2">
              <v:shape style="position:absolute;left:7400;top:4636;width:1158;height:2" coordorigin="7400,4636" coordsize="1158,0" path="m7400,4636l8558,4636e" filled="f" stroked="t" strokeweight=".239324pt" strokecolor="#4F4F4F">
                <v:path arrowok="t"/>
              </v:shape>
            </v:group>
            <v:group style="position:absolute;left:8558;top:4636;width:3025;height:2" coordorigin="8558,4636" coordsize="3025,2">
              <v:shape style="position:absolute;left:8558;top:4636;width:3025;height:2" coordorigin="8558,4636" coordsize="3025,0" path="m8558,4636l11583,4636e" filled="f" stroked="t" strokeweight=".239324pt" strokecolor="#000000">
                <v:path arrowok="t"/>
              </v:shape>
            </v:group>
            <v:group style="position:absolute;left:4935;top:4929;width:1919;height:2" coordorigin="4935,4929" coordsize="1919,2">
              <v:shape style="position:absolute;left:4935;top:4929;width:1919;height:2" coordorigin="4935,4929" coordsize="1919,0" path="m4935,4929l6854,4929e" filled="f" stroked="t" strokeweight=".717973pt" strokecolor="#4F4F4F">
                <v:path arrowok="t"/>
              </v:shape>
            </v:group>
            <v:group style="position:absolute;left:6797;top:4929;width:1082;height:2" coordorigin="6797,4929" coordsize="1082,2">
              <v:shape style="position:absolute;left:6797;top:4929;width:1082;height:2" coordorigin="6797,4929" coordsize="1082,0" path="m6797,4929l7879,4929e" filled="f" stroked="t" strokeweight=".478649pt" strokecolor="#2B2B2B">
                <v:path arrowok="t"/>
              </v:shape>
            </v:group>
            <v:group style="position:absolute;left:7821;top:4929;width:3786;height:2" coordorigin="7821,4929" coordsize="3786,2">
              <v:shape style="position:absolute;left:7821;top:4929;width:3786;height:2" coordorigin="7821,4929" coordsize="3786,0" path="m7821,4929l11607,4929e" filled="f" stroked="t" strokeweight=".957298pt" strokecolor="#676767">
                <v:path arrowok="t"/>
              </v:shape>
            </v:group>
            <v:group style="position:absolute;left:4944;top:4871;width:2;height:336" coordorigin="4944,4871" coordsize="2,336">
              <v:shape style="position:absolute;left:4944;top:4871;width:2;height:336" coordorigin="4944,4871" coordsize="0,336" path="m4944,5207l4944,4871e" filled="f" stroked="t" strokeweight=".957298pt" strokecolor="#4B4B4B">
                <v:path arrowok="t"/>
              </v:shape>
            </v:group>
            <v:group style="position:absolute;left:4935;top:5171;width:2944;height:2" coordorigin="4935,5171" coordsize="2944,2">
              <v:shape style="position:absolute;left:4935;top:5171;width:2944;height:2" coordorigin="4935,5171" coordsize="2944,0" path="m4935,5171l7879,5171e" filled="f" stroked="t" strokeweight=".957298pt" strokecolor="#646464">
                <v:path arrowok="t"/>
              </v:shape>
            </v:group>
            <v:group style="position:absolute;left:7821;top:5171;width:1795;height:2" coordorigin="7821,5171" coordsize="1795,2">
              <v:shape style="position:absolute;left:7821;top:5171;width:1795;height:2" coordorigin="7821,5171" coordsize="1795,0" path="m7821,5171l9616,5171e" filled="f" stroked="t" strokeweight=".478649pt" strokecolor="#4F4F4F">
                <v:path arrowok="t"/>
              </v:shape>
            </v:group>
            <v:group style="position:absolute;left:9559;top:5173;width:172;height:2" coordorigin="9559,5173" coordsize="172,2">
              <v:shape style="position:absolute;left:9559;top:5173;width:172;height:2" coordorigin="9559,5173" coordsize="172,0" path="m9559,5173l9731,5173e" filled="f" stroked="t" strokeweight=".478649pt" strokecolor="#3B3B3B">
                <v:path arrowok="t"/>
              </v:shape>
            </v:group>
            <v:group style="position:absolute;left:9673;top:5169;width:771;height:2" coordorigin="9673,5169" coordsize="771,2">
              <v:shape style="position:absolute;left:9673;top:5169;width:771;height:2" coordorigin="9673,5169" coordsize="771,0" path="m9673,5169l10444,5169e" filled="f" stroked="t" strokeweight=".717973pt" strokecolor="#5B5B5B">
                <v:path arrowok="t"/>
              </v:shape>
            </v:group>
            <v:group style="position:absolute;left:10277;top:5171;width:1331;height:2" coordorigin="10277,5171" coordsize="1331,2">
              <v:shape style="position:absolute;left:10277;top:5171;width:1331;height:2" coordorigin="10277,5171" coordsize="1331,0" path="m10277,5171l11607,5171e" filled="f" stroked="t" strokeweight=".957298pt" strokecolor="#7C7C7C">
                <v:path arrowok="t"/>
              </v:shape>
            </v:group>
            <v:group style="position:absolute;left:2369;top:5384;width:440;height:2" coordorigin="2369,5384" coordsize="440,2">
              <v:shape style="position:absolute;left:2369;top:5384;width:440;height:2" coordorigin="2369,5384" coordsize="440,0" path="m2369,5384l2810,5384e" filled="f" stroked="t" strokeweight=".717973pt" strokecolor="#4B4B4B">
                <v:path arrowok="t"/>
              </v:shape>
            </v:group>
            <v:group style="position:absolute;left:2633;top:5387;width:2336;height:2" coordorigin="2633,5387" coordsize="2336,2">
              <v:shape style="position:absolute;left:2633;top:5387;width:2336;height:2" coordorigin="2633,5387" coordsize="2336,0" path="m2633,5387l4968,5387e" filled="f" stroked="t" strokeweight=".957298pt" strokecolor="#646464">
                <v:path arrowok="t"/>
              </v:shape>
            </v:group>
            <v:group style="position:absolute;left:4940;top:5135;width:2;height:513" coordorigin="4940,5135" coordsize="2,513">
              <v:shape style="position:absolute;left:4940;top:5135;width:2;height:513" coordorigin="4940,5135" coordsize="0,513" path="m4940,5648l4940,5135e" filled="f" stroked="t" strokeweight=".478649pt" strokecolor="#343434">
                <v:path arrowok="t"/>
              </v:shape>
            </v:group>
            <v:group style="position:absolute;left:4897;top:5389;width:2532;height:2" coordorigin="4897,5389" coordsize="2532,2">
              <v:shape style="position:absolute;left:4897;top:5389;width:2532;height:2" coordorigin="4897,5389" coordsize="2532,0" path="m4897,5389l7429,5389e" filled="f" stroked="t" strokeweight=".478649pt" strokecolor="#4F4F4F">
                <v:path arrowok="t"/>
              </v:shape>
            </v:group>
            <v:group style="position:absolute;left:7371;top:5389;width:507;height:2" coordorigin="7371,5389" coordsize="507,2">
              <v:shape style="position:absolute;left:7371;top:5389;width:507;height:2" coordorigin="7371,5389" coordsize="507,0" path="m7371,5389l7879,5389e" filled="f" stroked="t" strokeweight=".478649pt" strokecolor="#383838">
                <v:path arrowok="t"/>
              </v:shape>
            </v:group>
            <v:group style="position:absolute;left:7821;top:5389;width:3786;height:2" coordorigin="7821,5389" coordsize="3786,2">
              <v:shape style="position:absolute;left:7821;top:5389;width:3786;height:2" coordorigin="7821,5389" coordsize="3786,0" path="m7821,5389l11607,5389e" filled="f" stroked="t" strokeweight=".957298pt" strokecolor="#707070">
                <v:path arrowok="t"/>
              </v:shape>
            </v:group>
            <v:group style="position:absolute;left:321;top:5622;width:1292;height:2" coordorigin="321,5622" coordsize="1292,2">
              <v:shape style="position:absolute;left:321;top:5622;width:1292;height:2" coordorigin="321,5622" coordsize="1292,0" path="m321,5622l1613,5622e" filled="f" stroked="t" strokeweight=".957298pt" strokecolor="#6B6B6B">
                <v:path arrowok="t"/>
              </v:shape>
            </v:group>
            <v:group style="position:absolute;left:1527;top:5619;width:2077;height:2" coordorigin="1527,5619" coordsize="2077,2">
              <v:shape style="position:absolute;left:1527;top:5619;width:2077;height:2" coordorigin="1527,5619" coordsize="2077,0" path="m1527,5619l3604,5619e" filled="f" stroked="t" strokeweight=".478649pt" strokecolor="#484848">
                <v:path arrowok="t"/>
              </v:shape>
            </v:group>
            <v:group style="position:absolute;left:3317;top:5619;width:3700;height:2" coordorigin="3317,5619" coordsize="3700,2">
              <v:shape style="position:absolute;left:3317;top:5619;width:3700;height:2" coordorigin="3317,5619" coordsize="3700,0" path="m3317,5619l7017,5619e" filled="f" stroked="t" strokeweight=".717973pt" strokecolor="#5B5B5B">
                <v:path arrowok="t"/>
              </v:shape>
            </v:group>
            <v:group style="position:absolute;left:6960;top:5619;width:919;height:2" coordorigin="6960,5619" coordsize="919,2">
              <v:shape style="position:absolute;left:6960;top:5619;width:919;height:2" coordorigin="6960,5619" coordsize="919,0" path="m6960,5619l7879,5619e" filled="f" stroked="t" strokeweight=".478649pt" strokecolor="#2F2F2F">
                <v:path arrowok="t"/>
              </v:shape>
            </v:group>
            <v:group style="position:absolute;left:7821;top:5619;width:766;height:2" coordorigin="7821,5619" coordsize="766,2">
              <v:shape style="position:absolute;left:7821;top:5619;width:766;height:2" coordorigin="7821,5619" coordsize="766,0" path="m7821,5619l8587,5619e" filled="f" stroked="t" strokeweight=".478649pt" strokecolor="#444444">
                <v:path arrowok="t"/>
              </v:shape>
            </v:group>
            <v:group style="position:absolute;left:8530;top:5622;width:3078;height:2" coordorigin="8530,5622" coordsize="3078,2">
              <v:shape style="position:absolute;left:8530;top:5622;width:3078;height:2" coordorigin="8530,5622" coordsize="3078,0" path="m8530,5622l11607,5622e" filled="f" stroked="t" strokeweight=".957298pt" strokecolor="#6B6B6B">
                <v:path arrowok="t"/>
              </v:shape>
            </v:group>
            <v:group style="position:absolute;left:4942;top:5576;width:2;height:489" coordorigin="4942,5576" coordsize="2,489">
              <v:shape style="position:absolute;left:4942;top:5576;width:2;height:489" coordorigin="4942,5576" coordsize="0,489" path="m4942,6065l4942,5576e" filled="f" stroked="t" strokeweight=".478649pt" strokecolor="#484848">
                <v:path arrowok="t"/>
              </v:shape>
            </v:group>
            <v:group style="position:absolute;left:7859;top:5614;width:2;height:652" coordorigin="7859,5614" coordsize="2,652">
              <v:shape style="position:absolute;left:7859;top:5614;width:2;height:652" coordorigin="7859,5614" coordsize="0,652" path="m7859,6266l7859,5614e" filled="f" stroked="t" strokeweight=".717973pt" strokecolor="#5B5B5B">
                <v:path arrowok="t"/>
              </v:shape>
            </v:group>
            <v:group style="position:absolute;left:2374;top:5825;width:2;height:230" coordorigin="2374,5825" coordsize="2,230">
              <v:shape style="position:absolute;left:2374;top:5825;width:2;height:230" coordorigin="2374,5825" coordsize="0,230" path="m2374,6055l2374,5825e" filled="f" stroked="t" strokeweight=".478649pt" strokecolor="#4F4F4F">
                <v:path arrowok="t"/>
              </v:shape>
            </v:group>
            <v:group style="position:absolute;left:2365;top:6041;width:1240;height:2" coordorigin="2365,6041" coordsize="1240,2">
              <v:shape style="position:absolute;left:2365;top:6041;width:1240;height:2" coordorigin="2365,6041" coordsize="1240,0" path="m2365,6041l3604,6041e" filled="f" stroked="t" strokeweight=".478649pt" strokecolor="#3B3B3B">
                <v:path arrowok="t"/>
              </v:shape>
            </v:group>
            <v:group style="position:absolute;left:3465;top:6044;width:3389;height:2" coordorigin="3465,6044" coordsize="3389,2">
              <v:shape style="position:absolute;left:3465;top:6044;width:3389;height:2" coordorigin="3465,6044" coordsize="3389,0" path="m3465,6044l6854,6044e" filled="f" stroked="t" strokeweight=".957298pt" strokecolor="#646464">
                <v:path arrowok="t"/>
              </v:shape>
            </v:group>
            <v:group style="position:absolute;left:6797;top:6041;width:1790;height:2" coordorigin="6797,6041" coordsize="1790,2">
              <v:shape style="position:absolute;left:6797;top:6041;width:1790;height:2" coordorigin="6797,6041" coordsize="1790,0" path="m6797,6041l8587,6041e" filled="f" stroked="t" strokeweight=".478649pt" strokecolor="#383838">
                <v:path arrowok="t"/>
              </v:shape>
            </v:group>
            <v:group style="position:absolute;left:8530;top:6044;width:665;height:2" coordorigin="8530,6044" coordsize="665,2">
              <v:shape style="position:absolute;left:8530;top:6044;width:665;height:2" coordorigin="8530,6044" coordsize="665,0" path="m8530,6044l9195,6044e" filled="f" stroked="t" strokeweight=".478649pt" strokecolor="#4F4F4F">
                <v:path arrowok="t"/>
              </v:shape>
            </v:group>
            <v:group style="position:absolute;left:9137;top:6046;width:1307;height:2" coordorigin="9137,6046" coordsize="1307,2">
              <v:shape style="position:absolute;left:9137;top:6046;width:1307;height:2" coordorigin="9137,6046" coordsize="1307,0" path="m9137,6046l10444,6046e" filled="f" stroked="t" strokeweight=".478649pt" strokecolor="#343434">
                <v:path arrowok="t"/>
              </v:shape>
            </v:group>
            <v:group style="position:absolute;left:10387;top:6044;width:1221;height:2" coordorigin="10387,6044" coordsize="1221,2">
              <v:shape style="position:absolute;left:10387;top:6044;width:1221;height:2" coordorigin="10387,6044" coordsize="1221,0" path="m10387,6044l11607,6044e" filled="f" stroked="t" strokeweight=".957298pt" strokecolor="#7C7C7C">
                <v:path arrowok="t"/>
              </v:shape>
            </v:group>
            <v:group style="position:absolute;left:328;top:5825;width:2;height:446" coordorigin="328,5825" coordsize="2,446">
              <v:shape style="position:absolute;left:328;top:5825;width:2;height:446" coordorigin="328,5825" coordsize="0,446" path="m328,6271l328,5825e" filled="f" stroked="t" strokeweight=".957298pt" strokecolor="#747474">
                <v:path arrowok="t"/>
              </v:shape>
            </v:group>
            <v:group style="position:absolute;left:2365;top:6257;width:2116;height:2" coordorigin="2365,6257" coordsize="2116,2">
              <v:shape style="position:absolute;left:2365;top:6257;width:2116;height:2" coordorigin="2365,6257" coordsize="2116,0" path="m2365,6257l4480,6257e" filled="f" stroked="t" strokeweight=".957298pt" strokecolor="#646464">
                <v:path arrowok="t"/>
              </v:shape>
            </v:group>
            <v:group style="position:absolute;left:4222;top:6259;width:747;height:2" coordorigin="4222,6259" coordsize="747,2">
              <v:shape style="position:absolute;left:4222;top:6259;width:747;height:2" coordorigin="4222,6259" coordsize="747,0" path="m4222,6259l4968,6259e" filled="f" stroked="t" strokeweight=".478649pt" strokecolor="#484848">
                <v:path arrowok="t"/>
              </v:shape>
            </v:group>
            <v:group style="position:absolute;left:4942;top:5993;width:2;height:278" coordorigin="4942,5993" coordsize="2,278">
              <v:shape style="position:absolute;left:4942;top:5993;width:2;height:278" coordorigin="4942,5993" coordsize="0,278" path="m4942,6271l4942,5993e" filled="f" stroked="t" strokeweight=".957298pt" strokecolor="#606060">
                <v:path arrowok="t"/>
              </v:shape>
            </v:group>
            <v:group style="position:absolute;left:4897;top:6257;width:857;height:2" coordorigin="4897,6257" coordsize="857,2">
              <v:shape style="position:absolute;left:4897;top:6257;width:857;height:2" coordorigin="4897,6257" coordsize="857,0" path="m4897,6257l5753,6257e" filled="f" stroked="t" strokeweight=".478649pt" strokecolor="#2F2F2F">
                <v:path arrowok="t"/>
              </v:shape>
            </v:group>
            <v:group style="position:absolute;left:5696;top:6259;width:1733;height:2" coordorigin="5696,6259" coordsize="1733,2">
              <v:shape style="position:absolute;left:5696;top:6259;width:1733;height:2" coordorigin="5696,6259" coordsize="1733,0" path="m5696,6259l7429,6259e" filled="f" stroked="t" strokeweight=".717973pt" strokecolor="#4B4B4B">
                <v:path arrowok="t"/>
              </v:shape>
            </v:group>
            <v:group style="position:absolute;left:7256;top:6259;width:4351;height:2" coordorigin="7256,6259" coordsize="4351,2">
              <v:shape style="position:absolute;left:7256;top:6259;width:4351;height:2" coordorigin="7256,6259" coordsize="4351,0" path="m7256,6259l11607,6259e" filled="f" stroked="t" strokeweight=".957298pt" strokecolor="#646464">
                <v:path arrowok="t"/>
              </v:shape>
            </v:group>
            <v:group style="position:absolute;left:7862;top:5825;width:2;height:441" coordorigin="7862,5825" coordsize="2,441">
              <v:shape style="position:absolute;left:7862;top:5825;width:2;height:441" coordorigin="7862,5825" coordsize="0,441" path="m7862,6266l7862,5825e" filled="f" stroked="t" strokeweight=".957298pt" strokecolor="#676767">
                <v:path arrowok="t"/>
              </v:shape>
            </v:group>
            <v:group style="position:absolute;left:316;top:6477;width:823;height:2" coordorigin="316,6477" coordsize="823,2">
              <v:shape style="position:absolute;left:316;top:6477;width:823;height:2" coordorigin="316,6477" coordsize="823,0" path="m316,6477l1139,6477e" filled="f" stroked="t" strokeweight=".478649pt" strokecolor="#444444">
                <v:path arrowok="t"/>
              </v:shape>
            </v:group>
            <v:group style="position:absolute;left:632;top:6477;width:4327;height:2" coordorigin="632,6477" coordsize="4327,2">
              <v:shape style="position:absolute;left:632;top:6477;width:4327;height:2" coordorigin="632,6477" coordsize="4327,0" path="m632,6477l4959,6477e" filled="f" stroked="t" strokeweight=".717973pt" strokecolor="#545454">
                <v:path arrowok="t"/>
              </v:shape>
            </v:group>
            <v:group style="position:absolute;left:4901;top:6477;width:852;height:2" coordorigin="4901,6477" coordsize="852,2">
              <v:shape style="position:absolute;left:4901;top:6477;width:852;height:2" coordorigin="4901,6477" coordsize="852,0" path="m4901,6477l5753,6477e" filled="f" stroked="t" strokeweight=".478649pt" strokecolor="#383838">
                <v:path arrowok="t"/>
              </v:shape>
            </v:group>
            <v:group style="position:absolute;left:5696;top:6480;width:2891;height:2" coordorigin="5696,6480" coordsize="2891,2">
              <v:shape style="position:absolute;left:5696;top:6480;width:2891;height:2" coordorigin="5696,6480" coordsize="2891,0" path="m5696,6480l8587,6480e" filled="f" stroked="t" strokeweight=".717973pt" strokecolor="#646464">
                <v:path arrowok="t"/>
              </v:shape>
            </v:group>
            <v:group style="position:absolute;left:8530;top:6480;width:665;height:2" coordorigin="8530,6480" coordsize="665,2">
              <v:shape style="position:absolute;left:8530;top:6480;width:665;height:2" coordorigin="8530,6480" coordsize="665,0" path="m8530,6480l9195,6480e" filled="f" stroked="t" strokeweight=".957298pt" strokecolor="#7C7C7C">
                <v:path arrowok="t"/>
              </v:shape>
            </v:group>
            <v:group style="position:absolute;left:9137;top:6482;width:479;height:2" coordorigin="9137,6482" coordsize="479,2">
              <v:shape style="position:absolute;left:9137;top:6482;width:479;height:2" coordorigin="9137,6482" coordsize="479,0" path="m9137,6482l9616,6482e" filled="f" stroked="t" strokeweight=".717973pt" strokecolor="#5B5B5B">
                <v:path arrowok="t"/>
              </v:shape>
            </v:group>
            <v:group style="position:absolute;left:9559;top:6477;width:886;height:2" coordorigin="9559,6477" coordsize="886,2">
              <v:shape style="position:absolute;left:9559;top:6477;width:886;height:2" coordorigin="9559,6477" coordsize="886,0" path="m9559,6477l10444,6477e" filled="f" stroked="t" strokeweight=".478649pt" strokecolor="#444444">
                <v:path arrowok="t"/>
              </v:shape>
            </v:group>
            <v:group style="position:absolute;left:10387;top:6480;width:1221;height:2" coordorigin="10387,6480" coordsize="1221,2">
              <v:shape style="position:absolute;left:10387;top:6480;width:1221;height:2" coordorigin="10387,6480" coordsize="1221,0" path="m10387,6480l11607,6480e" filled="f" stroked="t" strokeweight=".478649pt" strokecolor="#646464">
                <v:path arrowok="t"/>
              </v:shape>
            </v:group>
            <v:group style="position:absolute;left:316;top:6907;width:8879;height:2" coordorigin="316,6907" coordsize="8879,2">
              <v:shape style="position:absolute;left:316;top:6907;width:8879;height:2" coordorigin="316,6907" coordsize="8879,0" path="m316,6907l9195,6907e" filled="f" stroked="t" strokeweight=".717973pt" strokecolor="#575757">
                <v:path arrowok="t"/>
              </v:shape>
            </v:group>
            <v:group style="position:absolute;left:9137;top:6909;width:594;height:2" coordorigin="9137,6909" coordsize="594,2">
              <v:shape style="position:absolute;left:9137;top:6909;width:594;height:2" coordorigin="9137,6909" coordsize="594,0" path="m9137,6909l9731,6909e" filled="f" stroked="t" strokeweight=".478649pt" strokecolor="#3B3B3B">
                <v:path arrowok="t"/>
              </v:shape>
            </v:group>
            <v:group style="position:absolute;left:9673;top:6904;width:771;height:2" coordorigin="9673,6904" coordsize="771,2">
              <v:shape style="position:absolute;left:9673;top:6904;width:771;height:2" coordorigin="9673,6904" coordsize="771,0" path="m9673,6904l10444,6904e" filled="f" stroked="t" strokeweight=".717973pt" strokecolor="#646464">
                <v:path arrowok="t"/>
              </v:shape>
            </v:group>
            <v:group style="position:absolute;left:10277;top:6907;width:1326;height:2" coordorigin="10277,6907" coordsize="1326,2">
              <v:shape style="position:absolute;left:10277;top:6907;width:1326;height:2" coordorigin="10277,6907" coordsize="1326,0" path="m10277,6907l11602,6907e" filled="f" stroked="t" strokeweight=".957298pt" strokecolor="#808080">
                <v:path arrowok="t"/>
              </v:shape>
            </v:group>
            <v:group style="position:absolute;left:11595;top:6209;width:2;height:724" coordorigin="11595,6209" coordsize="2,724">
              <v:shape style="position:absolute;left:11595;top:6209;width:2;height:724" coordorigin="11595,6209" coordsize="0,724" path="m11595,6933l11595,6209e" filled="f" stroked="t" strokeweight=".957298pt" strokecolor="#808080">
                <v:path arrowok="t"/>
              </v:shape>
            </v:group>
            <v:group style="position:absolute;left:330;top:384;width:2;height:15160" coordorigin="330,384" coordsize="2,15160">
              <v:shape style="position:absolute;left:330;top:384;width:2;height:15160" coordorigin="330,384" coordsize="0,15160" path="m330,15544l330,384e" filled="f" stroked="t" strokeweight=".717973pt" strokecolor="#575757">
                <v:path arrowok="t"/>
              </v:shape>
            </v:group>
            <v:group style="position:absolute;left:4940;top:6895;width:2;height:254" coordorigin="4940,6895" coordsize="2,254">
              <v:shape style="position:absolute;left:4940;top:6895;width:2;height:254" coordorigin="4940,6895" coordsize="0,254" path="m4940,7149l4940,6895e" filled="f" stroked="t" strokeweight=".957298pt" strokecolor="#545454">
                <v:path arrowok="t"/>
              </v:shape>
            </v:group>
            <v:group style="position:absolute;left:4940;top:7132;width:4676;height:2" coordorigin="4940,7132" coordsize="4676,2">
              <v:shape style="position:absolute;left:4940;top:7132;width:4676;height:2" coordorigin="4940,7132" coordsize="4676,0" path="m4940,7132l9616,7132e" filled="f" stroked="t" strokeweight=".957298pt" strokecolor="#606060">
                <v:path arrowok="t"/>
              </v:shape>
            </v:group>
            <v:group style="position:absolute;left:9559;top:7129;width:172;height:2" coordorigin="9559,7129" coordsize="172,2">
              <v:shape style="position:absolute;left:9559;top:7129;width:172;height:2" coordorigin="9559,7129" coordsize="172,0" path="m9559,7129l9731,7129e" filled="f" stroked="t" strokeweight=".478649pt" strokecolor="#2B2B2B">
                <v:path arrowok="t"/>
              </v:shape>
            </v:group>
            <v:group style="position:absolute;left:9673;top:7129;width:1379;height:2" coordorigin="9673,7129" coordsize="1379,2">
              <v:shape style="position:absolute;left:9673;top:7129;width:1379;height:2" coordorigin="9673,7129" coordsize="1379,0" path="m9673,7129l11052,7129e" filled="f" stroked="t" strokeweight=".478649pt" strokecolor="#444444">
                <v:path arrowok="t"/>
              </v:shape>
            </v:group>
            <v:group style="position:absolute;left:10645;top:7132;width:957;height:2" coordorigin="10645,7132" coordsize="957,2">
              <v:shape style="position:absolute;left:10645;top:7132;width:957;height:2" coordorigin="10645,7132" coordsize="957,0" path="m10645,7132l11602,7132e" filled="f" stroked="t" strokeweight=".478649pt" strokecolor="#5B5B5B">
                <v:path arrowok="t"/>
              </v:shape>
            </v:group>
            <v:group style="position:absolute;left:11598;top:6861;width:2;height:537" coordorigin="11598,6861" coordsize="2,537">
              <v:shape style="position:absolute;left:11598;top:6861;width:2;height:537" coordorigin="11598,6861" coordsize="0,537" path="m11598,7398l11598,6861e" filled="f" stroked="t" strokeweight=".478649pt" strokecolor="#444444">
                <v:path arrowok="t"/>
              </v:shape>
            </v:group>
            <v:group style="position:absolute;left:330;top:7091;width:2;height:949" coordorigin="330,7091" coordsize="2,949">
              <v:shape style="position:absolute;left:330;top:7091;width:2;height:949" coordorigin="330,7091" coordsize="0,949" path="m330,8040l330,7091e" filled="f" stroked="t" strokeweight=".478649pt" strokecolor="#2F2F2F">
                <v:path arrowok="t"/>
              </v:shape>
            </v:group>
            <v:group style="position:absolute;left:4944;top:7091;width:2;height:484" coordorigin="4944,7091" coordsize="2,484">
              <v:shape style="position:absolute;left:4944;top:7091;width:2;height:484" coordorigin="4944,7091" coordsize="0,484" path="m4944,7575l4944,7091e" filled="f" stroked="t" strokeweight=".478649pt" strokecolor="#343434">
                <v:path arrowok="t"/>
              </v:shape>
            </v:group>
            <v:group style="position:absolute;left:4940;top:7348;width:1915;height:2" coordorigin="4940,7348" coordsize="1915,2">
              <v:shape style="position:absolute;left:4940;top:7348;width:1915;height:2" coordorigin="4940,7348" coordsize="1915,0" path="m4940,7348l6854,7348e" filled="f" stroked="t" strokeweight=".957298pt" strokecolor="#646464">
                <v:path arrowok="t"/>
              </v:shape>
            </v:group>
            <v:group style="position:absolute;left:6797;top:7350;width:2819;height:2" coordorigin="6797,7350" coordsize="2819,2">
              <v:shape style="position:absolute;left:6797;top:7350;width:2819;height:2" coordorigin="6797,7350" coordsize="2819,0" path="m6797,7350l9616,7350e" filled="f" stroked="t" strokeweight=".717973pt" strokecolor="#4B4B4B">
                <v:path arrowok="t"/>
              </v:shape>
            </v:group>
            <v:group style="position:absolute;left:9559;top:7350;width:172;height:2" coordorigin="9559,7350" coordsize="172,2">
              <v:shape style="position:absolute;left:9559;top:7350;width:172;height:2" coordorigin="9559,7350" coordsize="172,0" path="m9559,7350l9731,7350e" filled="f" stroked="t" strokeweight=".478649pt" strokecolor="#232323">
                <v:path arrowok="t"/>
              </v:shape>
            </v:group>
            <v:group style="position:absolute;left:9673;top:7350;width:1029;height:2" coordorigin="9673,7350" coordsize="1029,2">
              <v:shape style="position:absolute;left:9673;top:7350;width:1029;height:2" coordorigin="9673,7350" coordsize="1029,0" path="m9673,7350l10703,7350e" filled="f" stroked="t" strokeweight=".478649pt" strokecolor="#3B3B3B">
                <v:path arrowok="t"/>
              </v:shape>
            </v:group>
            <v:group style="position:absolute;left:10645;top:7350;width:302;height:2" coordorigin="10645,7350" coordsize="302,2">
              <v:shape style="position:absolute;left:10645;top:7350;width:302;height:2" coordorigin="10645,7350" coordsize="302,0" path="m10645,7350l10947,7350e" filled="f" stroked="t" strokeweight=".478649pt" strokecolor="#575757">
                <v:path arrowok="t"/>
              </v:shape>
            </v:group>
            <v:group style="position:absolute;left:10889;top:7348;width:713;height:2" coordorigin="10889,7348" coordsize="713,2">
              <v:shape style="position:absolute;left:10889;top:7348;width:713;height:2" coordorigin="10889,7348" coordsize="713,0" path="m10889,7348l11602,7348e" filled="f" stroked="t" strokeweight=".717973pt" strokecolor="#747474">
                <v:path arrowok="t"/>
              </v:shape>
            </v:group>
            <v:group style="position:absolute;left:325;top:7563;width:1259;height:2" coordorigin="325,7563" coordsize="1259,2">
              <v:shape style="position:absolute;left:325;top:7563;width:1259;height:2" coordorigin="325,7563" coordsize="1259,0" path="m325,7563l1584,7563e" filled="f" stroked="t" strokeweight=".717973pt" strokecolor="#484848">
                <v:path arrowok="t"/>
              </v:shape>
            </v:group>
            <v:group style="position:absolute;left:1527;top:7566;width:2077;height:2" coordorigin="1527,7566" coordsize="2077,2">
              <v:shape style="position:absolute;left:1527;top:7566;width:2077;height:2" coordorigin="1527,7566" coordsize="2077,0" path="m1527,7566l3604,7566e" filled="f" stroked="t" strokeweight=".478649pt" strokecolor="#282828">
                <v:path arrowok="t"/>
              </v:shape>
            </v:group>
            <v:group style="position:absolute;left:3547;top:7566;width:2824;height:2" coordorigin="3547,7566" coordsize="2824,2">
              <v:shape style="position:absolute;left:3547;top:7566;width:2824;height:2" coordorigin="3547,7566" coordsize="2824,0" path="m3547,7566l6371,7566e" filled="f" stroked="t" strokeweight=".957298pt" strokecolor="#5B5B5B">
                <v:path arrowok="t"/>
              </v:shape>
            </v:group>
            <v:group style="position:absolute;left:6313;top:7566;width:1565;height:2" coordorigin="6313,7566" coordsize="1565,2">
              <v:shape style="position:absolute;left:6313;top:7566;width:1565;height:2" coordorigin="6313,7566" coordsize="1565,0" path="m6313,7566l7879,7566e" filled="f" stroked="t" strokeweight=".478649pt" strokecolor="#2F2F2F">
                <v:path arrowok="t"/>
              </v:shape>
            </v:group>
            <v:group style="position:absolute;left:7821;top:7568;width:1795;height:2" coordorigin="7821,7568" coordsize="1795,2">
              <v:shape style="position:absolute;left:7821;top:7568;width:1795;height:2" coordorigin="7821,7568" coordsize="1795,0" path="m7821,7568l9616,7568e" filled="f" stroked="t" strokeweight=".478649pt" strokecolor="#4B4B4B">
                <v:path arrowok="t"/>
              </v:shape>
            </v:group>
            <v:group style="position:absolute;left:9559;top:7571;width:172;height:2" coordorigin="9559,7571" coordsize="172,2">
              <v:shape style="position:absolute;left:9559;top:7571;width:172;height:2" coordorigin="9559,7571" coordsize="172,0" path="m9559,7571l9731,7571e" filled="f" stroked="t" strokeweight=".478649pt" strokecolor="#2B2B2B">
                <v:path arrowok="t"/>
              </v:shape>
            </v:group>
            <v:group style="position:absolute;left:9673;top:7566;width:771;height:2" coordorigin="9673,7566" coordsize="771,2">
              <v:shape style="position:absolute;left:9673;top:7566;width:771;height:2" coordorigin="9673,7566" coordsize="771,0" path="m9673,7566l10444,7566e" filled="f" stroked="t" strokeweight=".717973pt" strokecolor="#575757">
                <v:path arrowok="t"/>
              </v:shape>
            </v:group>
            <v:group style="position:absolute;left:9956;top:7568;width:1651;height:2" coordorigin="9956,7568" coordsize="1651,2">
              <v:shape style="position:absolute;left:9956;top:7568;width:1651;height:2" coordorigin="9956,7568" coordsize="1651,0" path="m9956,7568l11607,7568e" filled="f" stroked="t" strokeweight=".957298pt" strokecolor="#747474">
                <v:path arrowok="t"/>
              </v:shape>
            </v:group>
            <v:group style="position:absolute;left:11600;top:7326;width:2;height:268" coordorigin="11600,7326" coordsize="2,268">
              <v:shape style="position:absolute;left:11600;top:7326;width:2;height:268" coordorigin="11600,7326" coordsize="0,268" path="m11600,7595l11600,7326e" filled="f" stroked="t" strokeweight=".717973pt" strokecolor="#575757">
                <v:path arrowok="t"/>
              </v:shape>
            </v:group>
            <v:group style="position:absolute;left:11600;top:7451;width:2;height:1841" coordorigin="11600,7451" coordsize="2,1841">
              <v:shape style="position:absolute;left:11600;top:7451;width:2;height:1841" coordorigin="11600,7451" coordsize="0,1841" path="m11600,9292l11600,7451e" filled="f" stroked="t" strokeweight=".717973pt" strokecolor="#707070">
                <v:path arrowok="t"/>
              </v:shape>
            </v:group>
            <v:group style="position:absolute;left:321;top:8374;width:2168;height:2" coordorigin="321,8374" coordsize="2168,2">
              <v:shape style="position:absolute;left:321;top:8374;width:2168;height:2" coordorigin="321,8374" coordsize="2168,0" path="m321,8374l2489,8374e" filled="f" stroked="t" strokeweight=".957298pt" strokecolor="#676767">
                <v:path arrowok="t"/>
              </v:shape>
            </v:group>
            <v:group style="position:absolute;left:2331;top:8374;width:1273;height:2" coordorigin="2331,8374" coordsize="1273,2">
              <v:shape style="position:absolute;left:2331;top:8374;width:1273;height:2" coordorigin="2331,8374" coordsize="1273,0" path="m2331,8374l3604,8374e" filled="f" stroked="t" strokeweight=".478649pt" strokecolor="#444444">
                <v:path arrowok="t"/>
              </v:shape>
            </v:group>
            <v:group style="position:absolute;left:3446;top:8374;width:4155;height:2" coordorigin="3446,8374" coordsize="4155,2">
              <v:shape style="position:absolute;left:3446;top:8374;width:4155;height:2" coordorigin="3446,8374" coordsize="4155,0" path="m3446,8374l7601,8374e" filled="f" stroked="t" strokeweight=".957298pt" strokecolor="#646464">
                <v:path arrowok="t"/>
              </v:shape>
            </v:group>
            <v:group style="position:absolute;left:7371;top:8376;width:2245;height:2" coordorigin="7371,8376" coordsize="2245,2">
              <v:shape style="position:absolute;left:7371;top:8376;width:2245;height:2" coordorigin="7371,8376" coordsize="2245,0" path="m7371,8376l9616,8376e" filled="f" stroked="t" strokeweight=".478649pt" strokecolor="#4B4B4B">
                <v:path arrowok="t"/>
              </v:shape>
            </v:group>
            <v:group style="position:absolute;left:9559;top:8376;width:1144;height:2" coordorigin="9559,8376" coordsize="1144,2">
              <v:shape style="position:absolute;left:9559;top:8376;width:1144;height:2" coordorigin="9559,8376" coordsize="1144,0" path="m9559,8376l10703,8376e" filled="f" stroked="t" strokeweight=".478649pt" strokecolor="#3B3B3B">
                <v:path arrowok="t"/>
              </v:shape>
            </v:group>
            <v:group style="position:absolute;left:10645;top:8376;width:383;height:2" coordorigin="10645,8376" coordsize="383,2">
              <v:shape style="position:absolute;left:10645;top:8376;width:383;height:2" coordorigin="10645,8376" coordsize="383,0" path="m10645,8376l11028,8376e" filled="f" stroked="t" strokeweight=".478649pt" strokecolor="#5B5B5B">
                <v:path arrowok="t"/>
              </v:shape>
            </v:group>
            <v:group style="position:absolute;left:10971;top:8376;width:637;height:2" coordorigin="10971,8376" coordsize="637,2">
              <v:shape style="position:absolute;left:10971;top:8376;width:637;height:2" coordorigin="10971,8376" coordsize="637,0" path="m10971,8376l11607,8376e" filled="f" stroked="t" strokeweight=".717973pt" strokecolor="#777777">
                <v:path arrowok="t"/>
              </v:shape>
            </v:group>
            <v:group style="position:absolute;left:2372;top:5984;width:2;height:2977" coordorigin="2372,5984" coordsize="2,2977">
              <v:shape style="position:absolute;left:2372;top:5984;width:2;height:2977" coordorigin="2372,5984" coordsize="0,2977" path="m2372,8961l2372,5984e" filled="f" stroked="t" strokeweight=".957298pt" strokecolor="#5B5B5B">
                <v:path arrowok="t"/>
              </v:shape>
            </v:group>
            <v:group style="position:absolute;left:321;top:9258;width:818;height:2" coordorigin="321,9258" coordsize="818,2">
              <v:shape style="position:absolute;left:321;top:9258;width:818;height:2" coordorigin="321,9258" coordsize="818,0" path="m321,9258l1139,9258e" filled="f" stroked="t" strokeweight=".478649pt" strokecolor="#3B3B3B">
                <v:path arrowok="t"/>
              </v:shape>
            </v:group>
            <v:group style="position:absolute;left:1082;top:9258;width:5935;height:2" coordorigin="1082,9258" coordsize="5935,2">
              <v:shape style="position:absolute;left:1082;top:9258;width:5935;height:2" coordorigin="1082,9258" coordsize="5935,0" path="m1082,9258l7017,9258e" filled="f" stroked="t" strokeweight=".717973pt" strokecolor="#545454">
                <v:path arrowok="t"/>
              </v:shape>
            </v:group>
            <v:group style="position:absolute;left:2374;top:8803;width:2;height:1985" coordorigin="2374,8803" coordsize="2,1985">
              <v:shape style="position:absolute;left:2374;top:8803;width:2;height:1985" coordorigin="2374,8803" coordsize="0,1985" path="m2374,10788l2374,8803e" filled="f" stroked="t" strokeweight=".478649pt" strokecolor="#383838">
                <v:path arrowok="t"/>
              </v:shape>
            </v:group>
            <v:group style="position:absolute;left:6960;top:9263;width:469;height:2" coordorigin="6960,9263" coordsize="469,2">
              <v:shape style="position:absolute;left:6960;top:9263;width:469;height:2" coordorigin="6960,9263" coordsize="469,0" path="m6960,9263l7429,9263e" filled="f" stroked="t" strokeweight=".478649pt" strokecolor="#2B2B2B">
                <v:path arrowok="t"/>
              </v:shape>
            </v:group>
            <v:group style="position:absolute;left:7371;top:9261;width:3781;height:2" coordorigin="7371,9261" coordsize="3781,2">
              <v:shape style="position:absolute;left:7371;top:9261;width:3781;height:2" coordorigin="7371,9261" coordsize="3781,0" path="m7371,9261l11153,9261e" filled="f" stroked="t" strokeweight=".957298pt" strokecolor="#646464">
                <v:path arrowok="t"/>
              </v:shape>
            </v:group>
            <v:group style="position:absolute;left:10889;top:9263;width:158;height:2" coordorigin="10889,9263" coordsize="158,2">
              <v:shape style="position:absolute;left:10889;top:9263;width:158;height:2" coordorigin="10889,9263" coordsize="158,0" path="m10889,9263l11047,9263e" filled="f" stroked="t" strokeweight=".957298pt" strokecolor="#808080">
                <v:path arrowok="t"/>
              </v:shape>
            </v:group>
            <v:group style="position:absolute;left:11095;top:9263;width:512;height:2" coordorigin="11095,9263" coordsize="512,2">
              <v:shape style="position:absolute;left:11095;top:9263;width:512;height:2" coordorigin="11095,9263" coordsize="512,0" path="m11095,9263l11607,9263e" filled="f" stroked="t" strokeweight=".478649pt" strokecolor="#545454">
                <v:path arrowok="t"/>
              </v:shape>
            </v:group>
            <v:group style="position:absolute;left:321;top:9599;width:1479;height:2" coordorigin="321,9599" coordsize="1479,2">
              <v:shape style="position:absolute;left:321;top:9599;width:1479;height:2" coordorigin="321,9599" coordsize="1479,0" path="m321,9599l1800,9599e" filled="f" stroked="t" strokeweight=".957298pt" strokecolor="#646464">
                <v:path arrowok="t"/>
              </v:shape>
            </v:group>
            <v:group style="position:absolute;left:1527;top:9601;width:2077;height:2" coordorigin="1527,9601" coordsize="2077,2">
              <v:shape style="position:absolute;left:1527;top:9601;width:2077;height:2" coordorigin="1527,9601" coordsize="2077,0" path="m1527,9601l3604,9601e" filled="f" stroked="t" strokeweight=".478649pt" strokecolor="#3F3F3F">
                <v:path arrowok="t"/>
              </v:shape>
            </v:group>
            <v:group style="position:absolute;left:3408;top:9601;width:3446;height:2" coordorigin="3408,9601" coordsize="3446,2">
              <v:shape style="position:absolute;left:3408;top:9601;width:3446;height:2" coordorigin="3408,9601" coordsize="3446,0" path="m3408,9601l6854,9601e" filled="f" stroked="t" strokeweight=".957298pt" strokecolor="#646464">
                <v:path arrowok="t"/>
              </v:shape>
            </v:group>
            <v:group style="position:absolute;left:6797;top:9603;width:3906;height:2" coordorigin="6797,9603" coordsize="3906,2">
              <v:shape style="position:absolute;left:6797;top:9603;width:3906;height:2" coordorigin="6797,9603" coordsize="3906,0" path="m6797,9603l10703,9603e" filled="f" stroked="t" strokeweight=".717973pt" strokecolor="#4B4B4B">
                <v:path arrowok="t"/>
              </v:shape>
            </v:group>
            <v:group style="position:absolute;left:9137;top:9603;width:1307;height:2" coordorigin="9137,9603" coordsize="1307,2">
              <v:shape style="position:absolute;left:9137;top:9603;width:1307;height:2" coordorigin="9137,9603" coordsize="1307,0" path="m9137,9603l10444,9603e" filled="f" stroked="t" strokeweight=".478649pt" strokecolor="#383838">
                <v:path arrowok="t"/>
              </v:shape>
            </v:group>
            <v:group style="position:absolute;left:10602;top:9599;width:345;height:2" coordorigin="10602,9599" coordsize="345,2">
              <v:shape style="position:absolute;left:10602;top:9599;width:345;height:2" coordorigin="10602,9599" coordsize="345,0" path="m10602,9599l10947,9599e" filled="f" stroked="t" strokeweight=".717973pt" strokecolor="#707070">
                <v:path arrowok="t"/>
              </v:shape>
            </v:group>
            <v:group style="position:absolute;left:10889;top:9603;width:139;height:2" coordorigin="10889,9603" coordsize="139,2">
              <v:shape style="position:absolute;left:10889;top:9603;width:139;height:2" coordorigin="10889,9603" coordsize="139,0" path="m10889,9603l11028,9603e" filled="f" stroked="t" strokeweight=".478649pt" strokecolor="#606060">
                <v:path arrowok="t"/>
              </v:shape>
            </v:group>
            <v:group style="position:absolute;left:10971;top:9603;width:637;height:2" coordorigin="10971,9603" coordsize="637,2">
              <v:shape style="position:absolute;left:10971;top:9603;width:637;height:2" coordorigin="10971,9603" coordsize="637,0" path="m10971,9603l11607,9603e" filled="f" stroked="t" strokeweight=".717973pt" strokecolor="#747474">
                <v:path arrowok="t"/>
              </v:shape>
            </v:group>
            <v:group style="position:absolute;left:11602;top:9220;width:2;height:1127" coordorigin="11602,9220" coordsize="2,1127">
              <v:shape style="position:absolute;left:11602;top:9220;width:2;height:1127" coordorigin="11602,9220" coordsize="0,1127" path="m11602,10347l11602,9220e" filled="f" stroked="t" strokeweight=".478649pt" strokecolor="#444444">
                <v:path arrowok="t"/>
              </v:shape>
            </v:group>
            <v:group style="position:absolute;left:321;top:9834;width:1264;height:2" coordorigin="321,9834" coordsize="1264,2">
              <v:shape style="position:absolute;left:321;top:9834;width:1264;height:2" coordorigin="321,9834" coordsize="1264,0" path="m321,9834l1584,9834e" filled="f" stroked="t" strokeweight=".478649pt" strokecolor="#444444">
                <v:path arrowok="t"/>
              </v:shape>
            </v:group>
            <v:group style="position:absolute;left:1240;top:9836;width:3039;height:2" coordorigin="1240,9836" coordsize="3039,2">
              <v:shape style="position:absolute;left:1240;top:9836;width:3039;height:2" coordorigin="1240,9836" coordsize="3039,0" path="m1240,9836l4279,9836e" filled="f" stroked="t" strokeweight=".957298pt" strokecolor="#5B5B5B">
                <v:path arrowok="t"/>
              </v:shape>
            </v:group>
            <v:group style="position:absolute;left:4222;top:9834;width:737;height:2" coordorigin="4222,9834" coordsize="737,2">
              <v:shape style="position:absolute;left:4222;top:9834;width:737;height:2" coordorigin="4222,9834" coordsize="737,0" path="m4222,9834l4959,9834e" filled="f" stroked="t" strokeweight=".478649pt" strokecolor="#343434">
                <v:path arrowok="t"/>
              </v:shape>
            </v:group>
            <v:group style="position:absolute;left:4930;top:9824;width:77;height:2" coordorigin="4930,9824" coordsize="77,2">
              <v:shape style="position:absolute;left:4930;top:9824;width:77;height:2" coordorigin="4930,9824" coordsize="77,0" path="m4930,9824l5007,9824e" filled="f" stroked="t" strokeweight=".717973pt" strokecolor="#232323">
                <v:path arrowok="t"/>
              </v:shape>
            </v:group>
            <v:group style="position:absolute;left:4978;top:9834;width:239;height:2" coordorigin="4978,9834" coordsize="239,2">
              <v:shape style="position:absolute;left:4978;top:9834;width:239;height:2" coordorigin="4978,9834" coordsize="239,0" path="m4978,9834l5217,9834e" filled="f" stroked="t" strokeweight=".478649pt" strokecolor="#2B2B2B">
                <v:path arrowok="t"/>
              </v:shape>
            </v:group>
            <v:group style="position:absolute;left:5160;top:9836;width:1694;height:2" coordorigin="5160,9836" coordsize="1694,2">
              <v:shape style="position:absolute;left:5160;top:9836;width:1694;height:2" coordorigin="5160,9836" coordsize="1694,0" path="m5160,9836l6854,9836e" filled="f" stroked="t" strokeweight=".717973pt" strokecolor="#4B4B4B">
                <v:path arrowok="t"/>
              </v:shape>
            </v:group>
            <v:group style="position:absolute;left:6797;top:9838;width:220;height:2" coordorigin="6797,9838" coordsize="220,2">
              <v:shape style="position:absolute;left:6797;top:9838;width:220;height:2" coordorigin="6797,9838" coordsize="220,0" path="m6797,9838l7017,9838e" filled="f" stroked="t" strokeweight=".478649pt" strokecolor="#383838">
                <v:path arrowok="t"/>
              </v:shape>
            </v:group>
            <v:group style="position:absolute;left:6960;top:9834;width:469;height:2" coordorigin="6960,9834" coordsize="469,2">
              <v:shape style="position:absolute;left:6960;top:9834;width:469;height:2" coordorigin="6960,9834" coordsize="469,0" path="m6960,9834l7429,9834e" filled="f" stroked="t" strokeweight=".717973pt" strokecolor="#545454">
                <v:path arrowok="t"/>
              </v:shape>
            </v:group>
            <v:group style="position:absolute;left:7137;top:9838;width:4471;height:2" coordorigin="7137,9838" coordsize="4471,2">
              <v:shape style="position:absolute;left:7137;top:9838;width:4471;height:2" coordorigin="7137,9838" coordsize="4471,0" path="m7137,9838l11607,9838e" filled="f" stroked="t" strokeweight=".957298pt" strokecolor="#676767">
                <v:path arrowok="t"/>
              </v:shape>
            </v:group>
            <v:group style="position:absolute;left:321;top:10315;width:2082;height:2" coordorigin="321,10315" coordsize="2082,2">
              <v:shape style="position:absolute;left:321;top:10315;width:2082;height:2" coordorigin="321,10315" coordsize="2082,0" path="m321,10315l2403,10315e" filled="f" stroked="t" strokeweight=".478649pt" strokecolor="#444444">
                <v:path arrowok="t"/>
              </v:shape>
            </v:group>
            <v:group style="position:absolute;left:2331;top:10318;width:479;height:2" coordorigin="2331,10318" coordsize="479,2">
              <v:shape style="position:absolute;left:2331;top:10318;width:479;height:2" coordorigin="2331,10318" coordsize="479,0" path="m2331,10318l2810,10318e" filled="f" stroked="t" strokeweight=".478649pt" strokecolor="#282828">
                <v:path arrowok="t"/>
              </v:shape>
            </v:group>
            <v:group style="position:absolute;left:2752;top:10315;width:3619;height:2" coordorigin="2752,10315" coordsize="3619,2">
              <v:shape style="position:absolute;left:2752;top:10315;width:3619;height:2" coordorigin="2752,10315" coordsize="3619,0" path="m2752,10315l6371,10315e" filled="f" stroked="t" strokeweight=".957298pt" strokecolor="#5B5B5B">
                <v:path arrowok="t"/>
              </v:shape>
            </v:group>
            <v:group style="position:absolute;left:6352;top:10318;width:665;height:2" coordorigin="6352,10318" coordsize="665,2">
              <v:shape style="position:absolute;left:6352;top:10318;width:665;height:2" coordorigin="6352,10318" coordsize="665,0" path="m6352,10318l7017,10318e" filled="f" stroked="t" strokeweight=".478649pt" strokecolor="#444444">
                <v:path arrowok="t"/>
              </v:shape>
            </v:group>
            <v:group style="position:absolute;left:6313;top:10313;width:1115;height:2" coordorigin="6313,10313" coordsize="1115,2">
              <v:shape style="position:absolute;left:6313;top:10313;width:1115;height:2" coordorigin="6313,10313" coordsize="1115,0" path="m6313,10313l7429,10313e" filled="f" stroked="t" strokeweight=".717973pt" strokecolor="#484848">
                <v:path arrowok="t"/>
              </v:shape>
            </v:group>
            <v:group style="position:absolute;left:7218;top:10318;width:3963;height:2" coordorigin="7218,10318" coordsize="3963,2">
              <v:shape style="position:absolute;left:7218;top:10318;width:3963;height:2" coordorigin="7218,10318" coordsize="3963,0" path="m7218,10318l11181,10318e" filled="f" stroked="t" strokeweight=".957298pt" strokecolor="#676767">
                <v:path arrowok="t"/>
              </v:shape>
            </v:group>
            <v:group style="position:absolute;left:11066;top:10320;width:541;height:2" coordorigin="11066,10320" coordsize="541,2">
              <v:shape style="position:absolute;left:11066;top:10320;width:541;height:2" coordorigin="11066,10320" coordsize="541,0" path="m11066,10320l11607,10320e" filled="f" stroked="t" strokeweight="1.196622pt" strokecolor="#878787">
                <v:path arrowok="t"/>
              </v:shape>
            </v:group>
            <v:group style="position:absolute;left:321;top:10531;width:3958;height:2" coordorigin="321,10531" coordsize="3958,2">
              <v:shape style="position:absolute;left:321;top:10531;width:3958;height:2" coordorigin="321,10531" coordsize="3958,0" path="m321,10531l4279,10531e" filled="f" stroked="t" strokeweight=".957298pt" strokecolor="#606060">
                <v:path arrowok="t"/>
              </v:shape>
            </v:group>
            <v:group style="position:absolute;left:4222;top:10534;width:737;height:2" coordorigin="4222,10534" coordsize="737,2">
              <v:shape style="position:absolute;left:4222;top:10534;width:737;height:2" coordorigin="4222,10534" coordsize="737,0" path="m4222,10534l4959,10534e" filled="f" stroked="t" strokeweight=".478649pt" strokecolor="#3B3B3B">
                <v:path arrowok="t"/>
              </v:shape>
            </v:group>
            <v:group style="position:absolute;left:4901;top:10534;width:134;height:2" coordorigin="4901,10534" coordsize="134,2">
              <v:shape style="position:absolute;left:4901;top:10534;width:134;height:2" coordorigin="4901,10534" coordsize="134,0" path="m4901,10534l5035,10534e" filled="f" stroked="t" strokeweight=".478649pt" strokecolor="#181818">
                <v:path arrowok="t"/>
              </v:shape>
            </v:group>
            <v:group style="position:absolute;left:4978;top:10531;width:239;height:2" coordorigin="4978,10531" coordsize="239,2">
              <v:shape style="position:absolute;left:4978;top:10531;width:239;height:2" coordorigin="4978,10531" coordsize="239,0" path="m4978,10531l5217,10531e" filled="f" stroked="t" strokeweight=".478649pt" strokecolor="#3F3F3F">
                <v:path arrowok="t"/>
              </v:shape>
            </v:group>
            <v:group style="position:absolute;left:5112;top:10531;width:3475;height:2" coordorigin="5112,10531" coordsize="3475,2">
              <v:shape style="position:absolute;left:5112;top:10531;width:3475;height:2" coordorigin="5112,10531" coordsize="3475,0" path="m5112,10531l8587,10531e" filled="f" stroked="t" strokeweight=".957298pt" strokecolor="#5B5B5B">
                <v:path arrowok="t"/>
              </v:shape>
            </v:group>
            <v:group style="position:absolute;left:8530;top:10534;width:2317;height:2" coordorigin="8530,10534" coordsize="2317,2">
              <v:shape style="position:absolute;left:8530;top:10534;width:2317;height:2" coordorigin="8530,10534" coordsize="2317,0" path="m8530,10534l10846,10534e" filled="f" stroked="t" strokeweight=".478649pt" strokecolor="#3F3F3F">
                <v:path arrowok="t"/>
              </v:shape>
            </v:group>
            <v:group style="position:absolute;left:10789;top:10534;width:239;height:2" coordorigin="10789,10534" coordsize="239,2">
              <v:shape style="position:absolute;left:10789;top:10534;width:239;height:2" coordorigin="10789,10534" coordsize="239,0" path="m10789,10534l11028,10534e" filled="f" stroked="t" strokeweight=".478649pt" strokecolor="#545454">
                <v:path arrowok="t"/>
              </v:shape>
            </v:group>
            <v:group style="position:absolute;left:10971;top:10534;width:637;height:2" coordorigin="10971,10534" coordsize="637,2">
              <v:shape style="position:absolute;left:10971;top:10534;width:637;height:2" coordorigin="10971,10534" coordsize="637,0" path="m10971,10534l11607,10534e" filled="f" stroked="t" strokeweight=".957298pt" strokecolor="#7C7C7C">
                <v:path arrowok="t"/>
              </v:shape>
            </v:group>
            <v:group style="position:absolute;left:11602;top:10275;width:2;height:959" coordorigin="11602,10275" coordsize="2,959">
              <v:shape style="position:absolute;left:11602;top:10275;width:2;height:959" coordorigin="11602,10275" coordsize="0,959" path="m11602,11234l11602,10275e" filled="f" stroked="t" strokeweight=".478649pt" strokecolor="#5B5B5B">
                <v:path arrowok="t"/>
              </v:shape>
            </v:group>
            <v:group style="position:absolute;left:321;top:10764;width:828;height:2" coordorigin="321,10764" coordsize="828,2">
              <v:shape style="position:absolute;left:321;top:10764;width:828;height:2" coordorigin="321,10764" coordsize="828,0" path="m321,10764l1149,10764e" filled="f" stroked="t" strokeweight=".478649pt" strokecolor="#444444">
                <v:path arrowok="t"/>
              </v:shape>
            </v:group>
            <v:group style="position:absolute;left:1556;top:10514;width:2;height:245" coordorigin="1556,10514" coordsize="2,245">
              <v:shape style="position:absolute;left:1556;top:10514;width:2;height:245" coordorigin="1556,10514" coordsize="0,245" path="m1556,10759l1556,10514e" filled="f" stroked="t" strokeweight=".239324pt" strokecolor="#676767">
                <v:path arrowok="t"/>
              </v:shape>
            </v:group>
            <v:group style="position:absolute;left:1077;top:10766;width:9951;height:2" coordorigin="1077,10766" coordsize="9951,2">
              <v:shape style="position:absolute;left:1077;top:10766;width:9951;height:2" coordorigin="1077,10766" coordsize="9951,0" path="m1077,10766l11028,10766e" filled="f" stroked="t" strokeweight=".957298pt" strokecolor="#606060">
                <v:path arrowok="t"/>
              </v:shape>
            </v:group>
            <v:group style="position:absolute;left:7412;top:10524;width:2;height:5025" coordorigin="7412,10524" coordsize="2,5025">
              <v:shape style="position:absolute;left:7412;top:10524;width:2;height:5025" coordorigin="7412,10524" coordsize="0,5025" path="m7412,15549l7412,10524e" filled="f" stroked="t" strokeweight=".717973pt" strokecolor="#575757">
                <v:path arrowok="t"/>
              </v:shape>
            </v:group>
            <v:group style="position:absolute;left:10966;top:10769;width:641;height:2" coordorigin="10966,10769" coordsize="641,2">
              <v:shape style="position:absolute;left:10966;top:10769;width:641;height:2" coordorigin="10966,10769" coordsize="641,0" path="m10966,10769l11607,10769e" filled="f" stroked="t" strokeweight=".478649pt" strokecolor="#5B5B5B">
                <v:path arrowok="t"/>
              </v:shape>
            </v:group>
            <v:group style="position:absolute;left:1122;top:10519;width:2;height:959" coordorigin="1122,10519" coordsize="2,959">
              <v:shape style="position:absolute;left:1122;top:10519;width:2;height:959" coordorigin="1122,10519" coordsize="0,959" path="m1122,11478l1122,10519e" filled="f" stroked="t" strokeweight=".957298pt" strokecolor="#5B5B5B">
                <v:path arrowok="t"/>
              </v:shape>
            </v:group>
            <v:group style="position:absolute;left:1556;top:10745;width:2;height:460" coordorigin="1556,10745" coordsize="2,460">
              <v:shape style="position:absolute;left:1556;top:10745;width:2;height:460" coordorigin="1556,10745" coordsize="0,460" path="m1556,11205l1556,10745e" filled="f" stroked="t" strokeweight=".239324pt" strokecolor="#484848">
                <v:path arrowok="t"/>
              </v:shape>
            </v:group>
            <v:group style="position:absolute;left:2374;top:10716;width:2;height:518" coordorigin="2374,10716" coordsize="2,518">
              <v:shape style="position:absolute;left:2374;top:10716;width:2;height:518" coordorigin="2374,10716" coordsize="0,518" path="m2374,11234l2374,10716e" filled="f" stroked="t" strokeweight=".717973pt" strokecolor="#484848">
                <v:path arrowok="t"/>
              </v:shape>
            </v:group>
            <v:group style="position:absolute;left:1556;top:11205;width:2;height:1218" coordorigin="1556,11205" coordsize="2,1218">
              <v:shape style="position:absolute;left:1556;top:11205;width:2;height:1218" coordorigin="1556,11205" coordsize="0,1218" path="m1556,12423l1556,11205e" filled="f" stroked="t" strokeweight=".239324pt" strokecolor="#000000">
                <v:path arrowok="t"/>
              </v:shape>
            </v:group>
            <v:group style="position:absolute;left:11600;top:11176;width:2;height:666" coordorigin="11600,11176" coordsize="2,666">
              <v:shape style="position:absolute;left:11600;top:11176;width:2;height:666" coordorigin="11600,11176" coordsize="0,666" path="m11600,11842l11600,11176e" filled="f" stroked="t" strokeweight=".717973pt" strokecolor="#777777">
                <v:path arrowok="t"/>
              </v:shape>
            </v:group>
            <v:group style="position:absolute;left:1125;top:11421;width:2;height:1031" coordorigin="1125,11421" coordsize="2,1031">
              <v:shape style="position:absolute;left:1125;top:11421;width:2;height:1031" coordorigin="1125,11421" coordsize="0,1031" path="m1125,12451l1125,11421e" filled="f" stroked="t" strokeweight=".478649pt" strokecolor="#1C1C1C">
                <v:path arrowok="t"/>
              </v:shape>
            </v:group>
            <v:group style="position:absolute;left:330;top:11603;width:2;height:1477" coordorigin="330,11603" coordsize="2,1477">
              <v:shape style="position:absolute;left:330;top:11603;width:2;height:1477" coordorigin="330,11603" coordsize="0,1477" path="m330,13079l330,11603e" filled="f" stroked="t" strokeweight=".478649pt" strokecolor="#232323">
                <v:path arrowok="t"/>
              </v:shape>
            </v:group>
            <v:group style="position:absolute;left:5571;top:11632;width:2;height:82" coordorigin="5571,11632" coordsize="2,82">
              <v:shape style="position:absolute;left:5571;top:11632;width:2;height:82" coordorigin="5571,11632" coordsize="0,82" path="m5571,11713l5571,11632e" filled="f" stroked="t" strokeweight=".239324pt" strokecolor="#000000">
                <v:path arrowok="t"/>
              </v:shape>
            </v:group>
            <v:group style="position:absolute;left:5567;top:11814;width:775;height:2" coordorigin="5567,11814" coordsize="775,2">
              <v:shape style="position:absolute;left:5567;top:11814;width:775;height:2" coordorigin="5567,11814" coordsize="775,0" path="m5567,11814l6342,11814e" filled="f" stroked="t" strokeweight=".239324pt" strokecolor="#3B3B74">
                <v:path arrowok="t"/>
              </v:shape>
            </v:group>
            <v:group style="position:absolute;left:4930;top:11713;width:2;height:101" coordorigin="4930,11713" coordsize="2,101">
              <v:shape style="position:absolute;left:4930;top:11713;width:2;height:101" coordorigin="4930,11713" coordsize="0,101" path="m4930,11814l4930,11713e" filled="f" stroked="t" strokeweight=".239324pt" strokecolor="#000000">
                <v:path arrowok="t"/>
              </v:shape>
            </v:group>
            <v:group style="position:absolute;left:5189;top:11814;width:392;height:2" coordorigin="5189,11814" coordsize="392,2">
              <v:shape style="position:absolute;left:5189;top:11814;width:392;height:2" coordorigin="5189,11814" coordsize="392,0" path="m5189,11814l5581,11814e" filled="f" stroked="t" strokeweight=".239324pt" strokecolor="#60649C">
                <v:path arrowok="t"/>
              </v:shape>
            </v:group>
            <v:group style="position:absolute;left:5595;top:11689;width:2;height:158" coordorigin="5595,11689" coordsize="2,158">
              <v:shape style="position:absolute;left:5595;top:11689;width:2;height:158" coordorigin="5595,11689" coordsize="0,158" path="m5595,11847l5595,11689e" filled="f" stroked="t" strokeweight=".957298pt" strokecolor="#2F346B">
                <v:path arrowok="t"/>
              </v:shape>
            </v:group>
            <v:group style="position:absolute;left:11605;top:11785;width:2;height:1630" coordorigin="11605,11785" coordsize="2,1630">
              <v:shape style="position:absolute;left:11605;top:11785;width:2;height:1630" coordorigin="11605,11785" coordsize="0,1630" path="m11605,13415l11605,11785e" filled="f" stroked="t" strokeweight=".239324pt" strokecolor="#4B4B4B">
                <v:path arrowok="t"/>
              </v:shape>
            </v:group>
            <v:group style="position:absolute;left:3576;top:12044;width:2;height:101" coordorigin="3576,12044" coordsize="2,101">
              <v:shape style="position:absolute;left:3576;top:12044;width:2;height:101" coordorigin="3576,12044" coordsize="0,101" path="m3576,12145l3576,12044e" filled="f" stroked="t" strokeweight="2.632569pt" strokecolor="#000000">
                <v:path arrowok="t"/>
              </v:shape>
            </v:group>
            <v:group style="position:absolute;left:5576;top:12116;width:2;height:350" coordorigin="5576,12116" coordsize="2,350">
              <v:shape style="position:absolute;left:5576;top:12116;width:2;height:350" coordorigin="5576,12116" coordsize="0,350" path="m5576,12466l5576,12116e" filled="f" stroked="t" strokeweight=".957298pt" strokecolor="#2F3464">
                <v:path arrowok="t"/>
              </v:shape>
            </v:group>
            <v:group style="position:absolute;left:325;top:12854;width:517;height:2" coordorigin="325,12854" coordsize="517,2">
              <v:shape style="position:absolute;left:325;top:12854;width:517;height:2" coordorigin="325,12854" coordsize="517,0" path="m325,12854l842,12854e" filled="f" stroked="t" strokeweight=".478649pt" strokecolor="#444444">
                <v:path arrowok="t"/>
              </v:shape>
            </v:group>
            <v:group style="position:absolute;left:785;top:12852;width:1599;height:2" coordorigin="785,12852" coordsize="1599,2">
              <v:shape style="position:absolute;left:785;top:12852;width:1599;height:2" coordorigin="785,12852" coordsize="1599,0" path="m785,12852l2384,12852e" filled="f" stroked="t" strokeweight=".957298pt" strokecolor="#606060">
                <v:path arrowok="t"/>
              </v:shape>
            </v:group>
            <v:group style="position:absolute;left:1125;top:10519;width:2;height:5025" coordorigin="1125,10519" coordsize="2,5025">
              <v:shape style="position:absolute;left:1125;top:10519;width:2;height:5025" coordorigin="1125,10519" coordsize="0,5025" path="m1125,15544l1125,10519e" filled="f" stroked="t" strokeweight=".478649pt" strokecolor="#3B3B3B">
                <v:path arrowok="t"/>
              </v:shape>
            </v:group>
            <v:group style="position:absolute;left:1556;top:12423;width:2;height:628" coordorigin="1556,12423" coordsize="2,628">
              <v:shape style="position:absolute;left:1556;top:12423;width:2;height:628" coordorigin="1556,12423" coordsize="0,628" path="m1556,13051l1556,12423e" filled="f" stroked="t" strokeweight=".239324pt" strokecolor="#646464">
                <v:path arrowok="t"/>
              </v:shape>
            </v:group>
            <v:group style="position:absolute;left:2374;top:11023;width:2;height:2632" coordorigin="2374,11023" coordsize="2,2632">
              <v:shape style="position:absolute;left:2374;top:11023;width:2;height:2632" coordorigin="2374,11023" coordsize="0,2632" path="m2374,13655l2374,11023e" filled="f" stroked="t" strokeweight=".957298pt" strokecolor="#5B5B5B">
                <v:path arrowok="t"/>
              </v:shape>
            </v:group>
            <v:group style="position:absolute;left:330;top:13022;width:2;height:393" coordorigin="330,13022" coordsize="2,393">
              <v:shape style="position:absolute;left:330;top:13022;width:2;height:393" coordorigin="330,13022" coordsize="0,393" path="m330,13415l330,13022e" filled="f" stroked="t" strokeweight=".478649pt" strokecolor="#3F3F3F">
                <v:path arrowok="t"/>
              </v:shape>
            </v:group>
            <v:group style="position:absolute;left:1556;top:13051;width:2;height:1932" coordorigin="1556,13051" coordsize="2,1932">
              <v:shape style="position:absolute;left:1556;top:13051;width:2;height:1932" coordorigin="1556,13051" coordsize="0,1932" path="m1556,14983l1556,13051e" filled="f" stroked="t" strokeweight=".239324pt" strokecolor="#000000">
                <v:path arrowok="t"/>
              </v:shape>
            </v:group>
            <v:group style="position:absolute;left:2374;top:13597;width:2;height:1951" coordorigin="2374,13597" coordsize="2,1951">
              <v:shape style="position:absolute;left:2374;top:13597;width:2;height:1951" coordorigin="2374,13597" coordsize="0,1951" path="m2374,15549l2374,13597e" filled="f" stroked="t" strokeweight=".478649pt" strokecolor="#2B2B2B">
                <v:path arrowok="t"/>
              </v:shape>
            </v:group>
            <v:group style="position:absolute;left:11602;top:13358;width:2;height:2191" coordorigin="11602,13358" coordsize="2,2191">
              <v:shape style="position:absolute;left:11602;top:13358;width:2;height:2191" coordorigin="11602,13358" coordsize="0,2191" path="m11602,15549l11602,13358e" filled="f" stroked="t" strokeweight=".478649pt" strokecolor="#747474">
                <v:path arrowok="t"/>
              </v:shape>
            </v:group>
            <v:group style="position:absolute;left:9587;top:14096;width:115;height:2" coordorigin="9587,14096" coordsize="115,2">
              <v:shape style="position:absolute;left:9587;top:14096;width:115;height:2" coordorigin="9587,14096" coordsize="115,0" path="m9587,14096l9702,14096e" filled="f" stroked="t" strokeweight="1.675271pt" strokecolor="#677087">
                <v:path arrowok="t"/>
              </v:shape>
            </v:group>
            <v:group style="position:absolute;left:1120;top:14211;width:2;height:801" coordorigin="1120,14211" coordsize="2,801">
              <v:shape style="position:absolute;left:1120;top:14211;width:2;height:801" coordorigin="1120,14211" coordsize="0,801" path="m1120,15012l1120,14211e" filled="f" stroked="t" strokeweight=".478649pt" strokecolor="#1F1F1F">
                <v:path arrowok="t"/>
              </v:shape>
            </v:group>
            <v:group style="position:absolute;left:7409;top:14211;width:2;height:374" coordorigin="7409,14211" coordsize="2,374">
              <v:shape style="position:absolute;left:7409;top:14211;width:2;height:374" coordorigin="7409,14211" coordsize="0,374" path="m7409,14585l7409,14211e" filled="f" stroked="t" strokeweight=".478649pt" strokecolor="#383838">
                <v:path arrowok="t"/>
              </v:shape>
            </v:group>
            <v:group style="position:absolute;left:316;top:15539;width:833;height:2" coordorigin="316,15539" coordsize="833,2">
              <v:shape style="position:absolute;left:316;top:15539;width:833;height:2" coordorigin="316,15539" coordsize="833,0" path="m316,15539l1149,15539e" filled="f" stroked="t" strokeweight=".478649pt" strokecolor="#545454">
                <v:path arrowok="t"/>
              </v:shape>
            </v:group>
            <v:group style="position:absolute;left:1125;top:10519;width:2;height:5025" coordorigin="1125,10519" coordsize="2,5025">
              <v:shape style="position:absolute;left:1125;top:10519;width:2;height:5025" coordorigin="1125,10519" coordsize="0,5025" path="m1125,15544l1125,10519e" filled="f" stroked="t" strokeweight=".717973pt" strokecolor="#3F3F3F">
                <v:path arrowok="t"/>
              </v:shape>
            </v:group>
            <v:group style="position:absolute;left:1077;top:15539;width:2542;height:2" coordorigin="1077,15539" coordsize="2542,2">
              <v:shape style="position:absolute;left:1077;top:15539;width:2542;height:2" coordorigin="1077,15539" coordsize="2542,0" path="m1077,15539l3619,15539e" filled="f" stroked="t" strokeweight=".957298pt" strokecolor="#707070">
                <v:path arrowok="t"/>
              </v:shape>
            </v:group>
            <v:group style="position:absolute;left:1556;top:14983;width:2;height:551" coordorigin="1556,14983" coordsize="2,551">
              <v:shape style="position:absolute;left:1556;top:14983;width:2;height:551" coordorigin="1556,14983" coordsize="0,551" path="m1556,15534l1556,14983e" filled="f" stroked="t" strokeweight=".239324pt" strokecolor="#777777">
                <v:path arrowok="t"/>
              </v:shape>
            </v:group>
            <v:group style="position:absolute;left:3547;top:15539;width:2207;height:2" coordorigin="3547,15539" coordsize="2207,2">
              <v:shape style="position:absolute;left:3547;top:15539;width:2207;height:2" coordorigin="3547,15539" coordsize="2207,0" path="m3547,15539l5753,15539e" filled="f" stroked="t" strokeweight=".478649pt" strokecolor="#484848">
                <v:path arrowok="t"/>
              </v:shape>
            </v:group>
            <v:group style="position:absolute;left:3762;top:15539;width:3255;height:2" coordorigin="3762,15539" coordsize="3255,2">
              <v:shape style="position:absolute;left:3762;top:15539;width:3255;height:2" coordorigin="3762,15539" coordsize="3255,0" path="m3762,15539l7017,15539e" filled="f" stroked="t" strokeweight=".478649pt" strokecolor="#575757">
                <v:path arrowok="t"/>
              </v:shape>
            </v:group>
            <v:group style="position:absolute;left:3762;top:15544;width:7845;height:2" coordorigin="3762,15544" coordsize="7845,2">
              <v:shape style="position:absolute;left:3762;top:15544;width:7845;height:2" coordorigin="3762,15544" coordsize="7845,0" path="m3762,15544l11607,15544e" filled="f" stroked="t" strokeweight=".717973pt" strokecolor="#747474">
                <v:path arrowok="t"/>
              </v:shape>
            </v:group>
            <v:group style="position:absolute;left:10387;top:15539;width:316;height:2" coordorigin="10387,15539" coordsize="316,2">
              <v:shape style="position:absolute;left:10387;top:15539;width:316;height:2" coordorigin="10387,15539" coordsize="316,0" path="m10387,15539l10703,15539e" filled="f" stroked="t" strokeweight=".478649pt" strokecolor="#707070">
                <v:path arrowok="t"/>
              </v:shape>
            </v:group>
            <v:group style="position:absolute;left:10626;top:15546;width:560;height:2" coordorigin="10626,15546" coordsize="560,2">
              <v:shape style="position:absolute;left:10626;top:15546;width:560;height:2" coordorigin="10626,15546" coordsize="560,0" path="m10626,15546l11186,15546e" filled="f" stroked="t" strokeweight=".957298pt" strokecolor="#979797">
                <v:path arrowok="t"/>
              </v:shape>
            </v:group>
            <v:group style="position:absolute;left:9691;top:13597;width:2;height:246" coordorigin="9691,13597" coordsize="2,246">
              <v:shape style="position:absolute;left:9691;top:13597;width:2;height:246" coordorigin="9691,13597" coordsize="0,246" path="m9691,13843l9691,13597e" filled="f" stroked="t" strokeweight="2.094400pt" strokecolor="#CDD1C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751282pt;margin-top:-18.239561pt;width:7.29895pt;height:17pt;mso-position-horizontal-relative:page;mso-position-vertical-relative:paragraph;z-index:-15311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A5A5A5"/>
                      <w:spacing w:val="0"/>
                      <w:w w:val="154"/>
                    </w:rPr>
                    <w:t>!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707BB1"/>
          <w:spacing w:val="0"/>
          <w:w w:val="146"/>
          <w:i/>
        </w:rPr>
        <w:t>,ç?"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9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8E9090"/>
          <w:w w:val="188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8E9090"/>
          <w:w w:val="18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w w:val="93"/>
          <w:i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0"/>
          <w:w w:val="100"/>
          <w:i/>
        </w:rPr>
        <w:t>·t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40" w:lineRule="exact"/>
        <w:ind w:left="158" w:right="-70"/>
        <w:jc w:val="left"/>
        <w:rPr>
          <w:rFonts w:ascii="Arial" w:hAnsi="Arial" w:cs="Arial" w:eastAsia="Arial"/>
          <w:sz w:val="51"/>
          <w:szCs w:val="5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5.026306pt;margin-top:18.436728pt;width:3.2248pt;height:4pt;mso-position-horizontal-relative:page;mso-position-vertical-relative:paragraph;z-index:-15310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69696B"/>
                      <w:spacing w:val="0"/>
                      <w:w w:val="145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"/>
          <w:szCs w:val="5"/>
          <w:color w:val="B8B8B8"/>
          <w:spacing w:val="0"/>
          <w:w w:val="277"/>
          <w:position w:val="31"/>
        </w:rPr>
        <w:t>..</w:t>
      </w:r>
      <w:r>
        <w:rPr>
          <w:rFonts w:ascii="Arial" w:hAnsi="Arial" w:cs="Arial" w:eastAsia="Arial"/>
          <w:sz w:val="5"/>
          <w:szCs w:val="5"/>
          <w:color w:val="B8B8B8"/>
          <w:spacing w:val="-25"/>
          <w:w w:val="277"/>
          <w:position w:val="31"/>
        </w:rPr>
        <w:t> </w:t>
      </w:r>
      <w:r>
        <w:rPr>
          <w:rFonts w:ascii="Arial" w:hAnsi="Arial" w:cs="Arial" w:eastAsia="Arial"/>
          <w:sz w:val="51"/>
          <w:szCs w:val="51"/>
          <w:color w:val="A5A5A5"/>
          <w:spacing w:val="-33"/>
          <w:w w:val="277"/>
          <w:position w:val="0"/>
        </w:rPr>
        <w:t> </w:t>
      </w:r>
      <w:r>
        <w:rPr>
          <w:rFonts w:ascii="Arial" w:hAnsi="Arial" w:cs="Arial" w:eastAsia="Arial"/>
          <w:sz w:val="51"/>
          <w:szCs w:val="51"/>
          <w:color w:val="A5A5A5"/>
          <w:spacing w:val="-90"/>
          <w:w w:val="277"/>
          <w:emboss/>
          <w:position w:val="0"/>
        </w:rPr>
        <w:t>·</w:t>
      </w:r>
      <w:r>
        <w:rPr>
          <w:rFonts w:ascii="Arial" w:hAnsi="Arial" w:cs="Arial" w:eastAsia="Arial"/>
          <w:sz w:val="51"/>
          <w:szCs w:val="51"/>
          <w:color w:val="A5A5A5"/>
          <w:spacing w:val="-90"/>
          <w:w w:val="277"/>
          <w:emboss/>
          <w:position w:val="0"/>
        </w:rPr>
      </w:r>
      <w:r>
        <w:rPr>
          <w:rFonts w:ascii="Arial" w:hAnsi="Arial" w:cs="Arial" w:eastAsia="Arial"/>
          <w:sz w:val="51"/>
          <w:szCs w:val="51"/>
          <w:color w:val="A5A5A5"/>
          <w:spacing w:val="-90"/>
          <w:w w:val="277"/>
          <w:position w:val="0"/>
        </w:rPr>
      </w:r>
      <w:r>
        <w:rPr>
          <w:rFonts w:ascii="Arial" w:hAnsi="Arial" w:cs="Arial" w:eastAsia="Arial"/>
          <w:sz w:val="51"/>
          <w:szCs w:val="51"/>
          <w:color w:val="A5A5A5"/>
          <w:spacing w:val="-90"/>
          <w:w w:val="277"/>
          <w:position w:val="0"/>
        </w:rPr>
      </w:r>
      <w:r>
        <w:rPr>
          <w:rFonts w:ascii="Arial" w:hAnsi="Arial" w:cs="Arial" w:eastAsia="Arial"/>
          <w:sz w:val="51"/>
          <w:szCs w:val="51"/>
          <w:color w:val="69696B"/>
          <w:spacing w:val="-69"/>
          <w:w w:val="84"/>
          <w:position w:val="0"/>
        </w:rPr>
        <w:t>·</w:t>
      </w:r>
      <w:r>
        <w:rPr>
          <w:rFonts w:ascii="Arial" w:hAnsi="Arial" w:cs="Arial" w:eastAsia="Arial"/>
          <w:sz w:val="51"/>
          <w:szCs w:val="51"/>
          <w:color w:val="8E9090"/>
          <w:spacing w:val="-144"/>
          <w:w w:val="64"/>
          <w:position w:val="0"/>
        </w:rPr>
        <w:t>"</w:t>
      </w:r>
      <w:r>
        <w:rPr>
          <w:rFonts w:ascii="Arial" w:hAnsi="Arial" w:cs="Arial" w:eastAsia="Arial"/>
          <w:sz w:val="5"/>
          <w:szCs w:val="5"/>
          <w:color w:val="8E9090"/>
          <w:spacing w:val="0"/>
          <w:w w:val="472"/>
          <w:i/>
          <w:position w:val="31"/>
        </w:rPr>
        <w:t>:;</w:t>
      </w:r>
      <w:r>
        <w:rPr>
          <w:rFonts w:ascii="Arial" w:hAnsi="Arial" w:cs="Arial" w:eastAsia="Arial"/>
          <w:sz w:val="5"/>
          <w:szCs w:val="5"/>
          <w:color w:val="8E9090"/>
          <w:spacing w:val="-8"/>
          <w:w w:val="472"/>
          <w:i/>
          <w:position w:val="31"/>
        </w:rPr>
        <w:t>.</w:t>
      </w:r>
      <w:r>
        <w:rPr>
          <w:rFonts w:ascii="Arial" w:hAnsi="Arial" w:cs="Arial" w:eastAsia="Arial"/>
          <w:sz w:val="51"/>
          <w:szCs w:val="51"/>
          <w:color w:val="8E9090"/>
          <w:spacing w:val="-35"/>
          <w:w w:val="64"/>
          <w:position w:val="0"/>
        </w:rPr>
        <w:t>ı</w:t>
      </w:r>
      <w:r>
        <w:rPr>
          <w:rFonts w:ascii="Arial" w:hAnsi="Arial" w:cs="Arial" w:eastAsia="Arial"/>
          <w:sz w:val="5"/>
          <w:szCs w:val="5"/>
          <w:color w:val="8E9090"/>
          <w:spacing w:val="-8"/>
          <w:w w:val="145"/>
          <w:i/>
          <w:position w:val="31"/>
        </w:rPr>
        <w:t>1</w:t>
      </w:r>
      <w:r>
        <w:rPr>
          <w:rFonts w:ascii="Arial" w:hAnsi="Arial" w:cs="Arial" w:eastAsia="Arial"/>
          <w:sz w:val="51"/>
          <w:szCs w:val="51"/>
          <w:color w:val="8E9090"/>
          <w:spacing w:val="0"/>
          <w:w w:val="64"/>
          <w:position w:val="0"/>
        </w:rPr>
        <w:t>&gt;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5" w:right="-20"/>
        <w:jc w:val="left"/>
        <w:tabs>
          <w:tab w:pos="44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B8B8B8"/>
          <w:spacing w:val="0"/>
          <w:w w:val="83"/>
          <w:position w:val="-4"/>
        </w:rPr>
        <w:t>...</w:t>
      </w:r>
      <w:r>
        <w:rPr>
          <w:rFonts w:ascii="Arial" w:hAnsi="Arial" w:cs="Arial" w:eastAsia="Arial"/>
          <w:sz w:val="28"/>
          <w:szCs w:val="28"/>
          <w:color w:val="B8B8B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8"/>
          <w:szCs w:val="28"/>
          <w:color w:val="B8B8B8"/>
          <w:spacing w:val="0"/>
          <w:w w:val="100"/>
          <w:position w:val="-4"/>
        </w:rPr>
      </w:r>
      <w:r>
        <w:rPr>
          <w:rFonts w:ascii="Arial" w:hAnsi="Arial" w:cs="Arial" w:eastAsia="Arial"/>
          <w:sz w:val="37"/>
          <w:szCs w:val="37"/>
          <w:color w:val="A5A5A5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37"/>
          <w:szCs w:val="37"/>
          <w:color w:val="A5A5A5"/>
          <w:spacing w:val="4"/>
          <w:w w:val="100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8E9090"/>
          <w:spacing w:val="-7"/>
          <w:w w:val="70"/>
          <w:position w:val="-4"/>
        </w:rPr>
        <w:t>•</w:t>
      </w:r>
      <w:r>
        <w:rPr>
          <w:rFonts w:ascii="Arial" w:hAnsi="Arial" w:cs="Arial" w:eastAsia="Arial"/>
          <w:sz w:val="11"/>
          <w:szCs w:val="11"/>
          <w:color w:val="B8B8B8"/>
          <w:spacing w:val="0"/>
          <w:w w:val="173"/>
          <w:position w:val="-4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325" w:right="692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326172pt;margin-top:1.42056pt;width:3.367pt;height:13pt;mso-position-horizontal-relative:page;mso-position-vertical-relative:paragraph;z-index:-15309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B8B8B8"/>
                      <w:spacing w:val="0"/>
                      <w:w w:val="74"/>
                    </w:rPr>
                    <w:t>•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B8B8B8"/>
          <w:spacing w:val="0"/>
          <w:w w:val="201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3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5"/>
          <w:szCs w:val="15"/>
          <w:color w:val="A5A5A5"/>
          <w:spacing w:val="0"/>
          <w:w w:val="78"/>
          <w:position w:val="-3"/>
        </w:rPr>
        <w:t>;.,</w:t>
      </w:r>
      <w:r>
        <w:rPr>
          <w:rFonts w:ascii="Arial" w:hAnsi="Arial" w:cs="Arial" w:eastAsia="Arial"/>
          <w:sz w:val="15"/>
          <w:szCs w:val="15"/>
          <w:color w:val="A5A5A5"/>
          <w:spacing w:val="0"/>
          <w:w w:val="78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A5A5A5"/>
          <w:spacing w:val="18"/>
          <w:w w:val="78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B8B8B8"/>
          <w:spacing w:val="0"/>
          <w:w w:val="78"/>
          <w:position w:val="3"/>
        </w:rPr>
        <w:t>,.,.'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200"/>
          <w:cols w:num="3" w:equalWidth="0">
            <w:col w:w="3173" w:space="6096"/>
            <w:col w:w="917" w:space="126"/>
            <w:col w:w="1228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auto"/>
        <w:ind w:left="3737" w:right="4685" w:firstLine="-10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8"/>
        </w:rPr>
        <w:t>BAŞKANLIÖJ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7" w:lineRule="exact"/>
        <w:ind w:left="1143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6.585388pt;margin-top:5.891481pt;width:32.312196pt;height:.1pt;mso-position-horizontal-relative:page;mso-position-vertical-relative:paragraph;z-index:-15304" coordorigin="9132,118" coordsize="646,2">
            <v:shape style="position:absolute;left:9132;top:118;width:646;height:2" coordorigin="9132,118" coordsize="646,0" path="m9132,118l9778,118e" filled="f" stroked="t" strokeweight="3.278049pt" strokecolor="#4F575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313131"/>
          <w:spacing w:val="-1"/>
          <w:w w:val="122"/>
          <w:position w:val="4"/>
        </w:rPr>
        <w:t>I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92"/>
          <w:position w:val="4"/>
        </w:rPr>
        <w:t>Z</w:t>
      </w:r>
      <w:r>
        <w:rPr>
          <w:rFonts w:ascii="Arial" w:hAnsi="Arial" w:cs="Arial" w:eastAsia="Arial"/>
          <w:sz w:val="16"/>
          <w:szCs w:val="16"/>
          <w:color w:val="595959"/>
          <w:spacing w:val="-32"/>
          <w:w w:val="100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4"/>
        </w:rPr>
        <w:t>M</w:t>
      </w:r>
      <w:r>
        <w:rPr>
          <w:rFonts w:ascii="Arial" w:hAnsi="Arial" w:cs="Arial" w:eastAsia="Arial"/>
          <w:sz w:val="16"/>
          <w:szCs w:val="16"/>
          <w:color w:val="313131"/>
          <w:spacing w:val="-1"/>
          <w:w w:val="100"/>
          <w:position w:val="4"/>
        </w:rPr>
        <w:t>I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position w:val="4"/>
        </w:rPr>
        <w:t>R</w:t>
      </w:r>
      <w:r>
        <w:rPr>
          <w:rFonts w:ascii="Arial" w:hAnsi="Arial" w:cs="Arial" w:eastAsia="Arial"/>
          <w:sz w:val="16"/>
          <w:szCs w:val="16"/>
          <w:color w:val="595959"/>
          <w:spacing w:val="-34"/>
          <w:w w:val="100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87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13171pt;margin-top:-45.666496pt;width:446.279282pt;height:47.486303pt;mso-position-horizontal-relative:page;mso-position-vertical-relative:paragraph;z-index:-15303" type="#_x0000_t202" filled="f" stroked="f">
            <v:textbox inset="0,0,0,0">
              <w:txbxContent>
                <w:p>
                  <w:pPr>
                    <w:spacing w:before="0" w:after="0" w:line="950" w:lineRule="exact"/>
                    <w:ind w:right="-182"/>
                    <w:jc w:val="left"/>
                    <w:tabs>
                      <w:tab w:pos="7880" w:val="left"/>
                    </w:tabs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13131"/>
                      <w:spacing w:val="0"/>
                      <w:w w:val="172"/>
                      <w:position w:val="4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313131"/>
                      <w:spacing w:val="-312"/>
                      <w:w w:val="172"/>
                      <w:position w:val="4"/>
                    </w:rPr>
                    <w:t> 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313131"/>
                      <w:spacing w:val="0"/>
                      <w:w w:val="100"/>
                      <w:position w:val="4"/>
                    </w:rPr>
                    <w:tab/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313131"/>
                      <w:spacing w:val="0"/>
                      <w:w w:val="100"/>
                      <w:position w:val="4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595959"/>
                      <w:spacing w:val="0"/>
                      <w:w w:val="172"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1"/>
        </w:rPr>
        <w:t>BOYÜKr.EHIR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918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position w:val="3"/>
        </w:rPr>
        <w:t>BELEO</w:t>
      </w:r>
      <w:r>
        <w:rPr>
          <w:rFonts w:ascii="Arial" w:hAnsi="Arial" w:cs="Arial" w:eastAsia="Arial"/>
          <w:sz w:val="16"/>
          <w:szCs w:val="16"/>
          <w:color w:val="595959"/>
          <w:spacing w:val="9"/>
          <w:w w:val="100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  <w:position w:val="3"/>
        </w:rPr>
        <w:t>YESI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03" w:right="-20"/>
        <w:jc w:val="left"/>
        <w:tabs>
          <w:tab w:pos="1740" w:val="left"/>
          <w:tab w:pos="502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:21.05.2017IBildirinı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62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595959"/>
          <w:spacing w:val="-40"/>
          <w:w w:val="6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421" w:right="-20"/>
        <w:jc w:val="left"/>
        <w:tabs>
          <w:tab w:pos="1760" w:val="left"/>
          <w:tab w:pos="4220" w:val="left"/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05.20171Kayıt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3337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D.işç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.e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Btınyaıni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UYGUN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4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sk.Seferihisa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-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tzMjR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240" w:lineRule="auto"/>
        <w:ind w:left="421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ğru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3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Hıdırlı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üzeri.Seferihisa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17" w:right="-20"/>
        <w:jc w:val="left"/>
        <w:tabs>
          <w:tab w:pos="1740" w:val="left"/>
          <w:tab w:pos="446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96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</w:rPr>
        <w:t>_y_angıııı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183" w:lineRule="auto"/>
        <w:ind w:left="3198" w:right="4043" w:firstLine="-2777"/>
        <w:jc w:val="left"/>
        <w:tabs>
          <w:tab w:pos="3180" w:val="left"/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Betonarmc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1"/>
          <w:position w:val="0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0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9"/>
          <w:w w:val="2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3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3980" w:right="-20"/>
        <w:jc w:val="left"/>
        <w:tabs>
          <w:tab w:pos="4580" w:val="left"/>
          <w:tab w:pos="5060" w:val="left"/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3"/>
          <w:szCs w:val="33"/>
          <w:color w:val="444444"/>
          <w:spacing w:val="0"/>
          <w:w w:val="54"/>
        </w:rPr>
        <w:t>L</w:t>
      </w:r>
      <w:r>
        <w:rPr>
          <w:rFonts w:ascii="Arial" w:hAnsi="Arial" w:cs="Arial" w:eastAsia="Arial"/>
          <w:sz w:val="33"/>
          <w:szCs w:val="33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444444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54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</w:rPr>
      </w:r>
      <w:r>
        <w:rPr>
          <w:rFonts w:ascii="Arial" w:hAnsi="Arial" w:cs="Arial" w:eastAsia="Arial"/>
          <w:sz w:val="43"/>
          <w:szCs w:val="43"/>
          <w:color w:val="BFBFBF"/>
          <w:spacing w:val="0"/>
          <w:w w:val="54"/>
        </w:rPr>
        <w:t>ı</w:t>
      </w:r>
      <w:r>
        <w:rPr>
          <w:rFonts w:ascii="Arial" w:hAnsi="Arial" w:cs="Arial" w:eastAsia="Arial"/>
          <w:sz w:val="43"/>
          <w:szCs w:val="43"/>
          <w:color w:val="BFBFBF"/>
          <w:spacing w:val="-56"/>
          <w:w w:val="54"/>
        </w:rPr>
        <w:t> </w:t>
      </w:r>
      <w:r>
        <w:rPr>
          <w:rFonts w:ascii="Arial" w:hAnsi="Arial" w:cs="Arial" w:eastAsia="Arial"/>
          <w:sz w:val="43"/>
          <w:szCs w:val="43"/>
          <w:color w:val="BFBFBF"/>
          <w:spacing w:val="0"/>
          <w:w w:val="100"/>
        </w:rPr>
        <w:tab/>
      </w:r>
      <w:r>
        <w:rPr>
          <w:rFonts w:ascii="Arial" w:hAnsi="Arial" w:cs="Arial" w:eastAsia="Arial"/>
          <w:sz w:val="43"/>
          <w:szCs w:val="43"/>
          <w:color w:val="BFBFB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1"/>
        </w:rPr>
        <w:t>16.22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403" w:right="-20"/>
        <w:jc w:val="left"/>
        <w:tabs>
          <w:tab w:pos="2180" w:val="left"/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1"/>
        </w:rPr>
        <w:t>tyaııa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0"/>
          <w:w w:val="14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4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Gediz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68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:İtf.Çvş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9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0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Jıbi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TÜNEY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9" w:lineRule="auto"/>
        <w:ind w:left="403" w:right="3165" w:firstLine="1824"/>
        <w:jc w:val="left"/>
        <w:tabs>
          <w:tab w:pos="2220" w:val="left"/>
          <w:tab w:pos="428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1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3"/>
          <w:w w:val="2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8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8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9"/>
          <w:w w:val="1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16.16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16.19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07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8"/>
          <w:w w:val="2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094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421" w:right="-20"/>
        <w:jc w:val="left"/>
        <w:tabs>
          <w:tab w:pos="42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16.40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202" w:right="53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5" w:lineRule="auto"/>
        <w:ind w:left="2140" w:right="4956" w:firstLine="2084"/>
        <w:jc w:val="left"/>
        <w:tabs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aJgaz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403" w:right="-20"/>
        <w:jc w:val="left"/>
        <w:tabs>
          <w:tab w:pos="2200" w:val="left"/>
          <w:tab w:pos="420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Yaraı.ıncı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8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8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6"/>
          <w:w w:val="1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5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03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</w:rPr>
        <w:t>pitmi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9" w:lineRule="auto"/>
        <w:ind w:left="426" w:right="3314" w:firstLine="-23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lotayı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yanmış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telieri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kopmu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880" w:bottom="280" w:left="0" w:right="200"/>
        </w:sectPr>
      </w:pPr>
      <w:rPr/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0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45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ndilr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18" w:lineRule="exact"/>
        <w:ind w:left="20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2032" w:right="-20"/>
        <w:jc w:val="left"/>
        <w:tabs>
          <w:tab w:pos="394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44444"/>
          <w:w w:val="51"/>
          <w:position w:val="-4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13"/>
          <w:w w:val="51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6"/>
          <w:position w:val="-3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4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3"/>
        </w:rPr>
        <w:t>.T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3892" w:right="3941"/>
        <w:jc w:val="center"/>
        <w:tabs>
          <w:tab w:pos="54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595959"/>
          <w:spacing w:val="0"/>
          <w:w w:val="51"/>
        </w:rPr>
        <w:t>ı</w:t>
      </w:r>
      <w:r>
        <w:rPr>
          <w:rFonts w:ascii="Arial" w:hAnsi="Arial" w:cs="Arial" w:eastAsia="Arial"/>
          <w:sz w:val="41"/>
          <w:szCs w:val="41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595959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444444"/>
          <w:spacing w:val="0"/>
          <w:w w:val="5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72" w:lineRule="exact"/>
        <w:ind w:left="-34" w:right="1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direklerindeki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bazı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telle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kop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0" w:right="200"/>
          <w:cols w:num="2" w:equalWidth="0">
            <w:col w:w="1851" w:space="321"/>
            <w:col w:w="9548"/>
          </w:cols>
        </w:sectPr>
      </w:pPr>
      <w:rPr/>
    </w:p>
    <w:p>
      <w:pPr>
        <w:spacing w:before="22" w:after="0" w:line="240" w:lineRule="auto"/>
        <w:ind w:left="4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6"/>
          <w:w w:val="45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ndürıne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Sonunda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6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42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yllz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direklerdeki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kablolarda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yapıl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8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4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soruştıırmada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hattında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1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44444"/>
          <w:spacing w:val="0"/>
          <w:w w:val="141"/>
        </w:rPr>
        <w:t>ı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41"/>
        </w:rPr>
        <w:t>n</w:t>
      </w:r>
      <w:r>
        <w:rPr>
          <w:rFonts w:ascii="Arial" w:hAnsi="Arial" w:cs="Arial" w:eastAsia="Arial"/>
          <w:sz w:val="18"/>
          <w:szCs w:val="18"/>
          <w:color w:val="444444"/>
          <w:spacing w:val="-26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3" w:right="-20"/>
        <w:jc w:val="left"/>
        <w:tabs>
          <w:tab w:pos="2120" w:val="left"/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9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-1412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44444"/>
          <w:spacing w:val="0"/>
          <w:w w:val="600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421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78787"/>
          <w:spacing w:val="0"/>
          <w:w w:val="283"/>
        </w:rPr>
        <w:t>-</w:t>
      </w:r>
      <w:r>
        <w:rPr>
          <w:rFonts w:ascii="Arial" w:hAnsi="Arial" w:cs="Arial" w:eastAsia="Arial"/>
          <w:sz w:val="14"/>
          <w:szCs w:val="14"/>
          <w:color w:val="878787"/>
          <w:spacing w:val="-82"/>
          <w:w w:val="283"/>
        </w:rPr>
        <w:t> 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</w:rPr>
        <w:t>ı:</w:t>
      </w:r>
      <w:r>
        <w:rPr>
          <w:rFonts w:ascii="Arial" w:hAnsi="Arial" w:cs="Arial" w:eastAsia="Arial"/>
          <w:sz w:val="14"/>
          <w:szCs w:val="14"/>
          <w:color w:val="595959"/>
          <w:spacing w:val="-2"/>
          <w:w w:val="100"/>
        </w:rPr>
        <w:t>;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</w:rPr>
        <w:t>•Ll</w:t>
      </w:r>
      <w:r>
        <w:rPr>
          <w:rFonts w:ascii="Arial" w:hAnsi="Arial" w:cs="Arial" w:eastAsia="Arial"/>
          <w:sz w:val="14"/>
          <w:szCs w:val="14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Gediz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3"/>
          <w:w w:val="10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431" w:right="-20"/>
        <w:jc w:val="left"/>
        <w:tabs>
          <w:tab w:pos="212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363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rt'arih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57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5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5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6"/>
          <w:w w:val="15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16.45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0" w:after="0" w:line="214" w:lineRule="exact"/>
        <w:ind w:left="1648" w:right="-20"/>
        <w:jc w:val="left"/>
        <w:tabs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96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!GiDE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Kj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3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Seferillisa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gnıb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61" w:lineRule="exact"/>
        <w:ind w:left="431" w:right="-20"/>
        <w:jc w:val="left"/>
        <w:tabs>
          <w:tab w:pos="11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-2"/>
        </w:rPr>
        <w:t>ÖIU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2290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5" w:lineRule="exact"/>
        <w:ind w:left="4962" w:right="57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2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0" w:right="200"/>
        </w:sectPr>
      </w:pPr>
      <w:rPr/>
    </w:p>
    <w:p>
      <w:pPr>
        <w:spacing w:before="0" w:after="0" w:line="556" w:lineRule="exact"/>
        <w:ind w:left="450" w:right="-193"/>
        <w:jc w:val="left"/>
        <w:tabs>
          <w:tab w:pos="3120" w:val="left"/>
          <w:tab w:pos="4840" w:val="left"/>
        </w:tabs>
        <w:rPr>
          <w:rFonts w:ascii="Times New Roman" w:hAnsi="Times New Roman" w:cs="Times New Roman" w:eastAsia="Times New Roman"/>
          <w:sz w:val="98"/>
          <w:szCs w:val="9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itfaiycci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76"/>
          <w:szCs w:val="76"/>
          <w:color w:val="313131"/>
          <w:spacing w:val="0"/>
          <w:w w:val="34"/>
          <w:i/>
          <w:position w:val="-42"/>
        </w:rPr>
        <w:t>·</w:t>
      </w:r>
      <w:r>
        <w:rPr>
          <w:rFonts w:ascii="Times New Roman" w:hAnsi="Times New Roman" w:cs="Times New Roman" w:eastAsia="Times New Roman"/>
          <w:sz w:val="76"/>
          <w:szCs w:val="76"/>
          <w:color w:val="313131"/>
          <w:spacing w:val="0"/>
          <w:w w:val="34"/>
          <w:i/>
          <w:position w:val="-42"/>
        </w:rPr>
        <w:t> </w:t>
      </w:r>
      <w:r>
        <w:rPr>
          <w:rFonts w:ascii="Times New Roman" w:hAnsi="Times New Roman" w:cs="Times New Roman" w:eastAsia="Times New Roman"/>
          <w:sz w:val="76"/>
          <w:szCs w:val="76"/>
          <w:color w:val="313131"/>
          <w:spacing w:val="54"/>
          <w:w w:val="34"/>
          <w:i/>
          <w:position w:val="-42"/>
        </w:rPr>
        <w:t> </w:t>
      </w:r>
      <w:r>
        <w:rPr>
          <w:rFonts w:ascii="Times New Roman" w:hAnsi="Times New Roman" w:cs="Times New Roman" w:eastAsia="Times New Roman"/>
          <w:sz w:val="76"/>
          <w:szCs w:val="76"/>
          <w:color w:val="31365D"/>
          <w:spacing w:val="0"/>
          <w:w w:val="100"/>
          <w:i/>
          <w:position w:val="-42"/>
        </w:rPr>
        <w:t>f!</w:t>
      </w:r>
      <w:r>
        <w:rPr>
          <w:rFonts w:ascii="Times New Roman" w:hAnsi="Times New Roman" w:cs="Times New Roman" w:eastAsia="Times New Roman"/>
          <w:sz w:val="76"/>
          <w:szCs w:val="76"/>
          <w:color w:val="31365D"/>
          <w:spacing w:val="0"/>
          <w:w w:val="100"/>
          <w:i/>
          <w:position w:val="-42"/>
        </w:rPr>
        <w:tab/>
      </w:r>
      <w:r>
        <w:rPr>
          <w:rFonts w:ascii="Times New Roman" w:hAnsi="Times New Roman" w:cs="Times New Roman" w:eastAsia="Times New Roman"/>
          <w:sz w:val="76"/>
          <w:szCs w:val="76"/>
          <w:color w:val="31365D"/>
          <w:spacing w:val="0"/>
          <w:w w:val="100"/>
          <w:i/>
          <w:position w:val="-42"/>
        </w:rPr>
      </w:r>
      <w:r>
        <w:rPr>
          <w:rFonts w:ascii="Times New Roman" w:hAnsi="Times New Roman" w:cs="Times New Roman" w:eastAsia="Times New Roman"/>
          <w:sz w:val="98"/>
          <w:szCs w:val="98"/>
          <w:color w:val="31365D"/>
          <w:spacing w:val="0"/>
          <w:w w:val="231"/>
          <w:position w:val="-34"/>
        </w:rPr>
        <w:t>g</w:t>
      </w:r>
      <w:r>
        <w:rPr>
          <w:rFonts w:ascii="Times New Roman" w:hAnsi="Times New Roman" w:cs="Times New Roman" w:eastAsia="Times New Roman"/>
          <w:sz w:val="98"/>
          <w:szCs w:val="98"/>
          <w:color w:val="000000"/>
          <w:spacing w:val="0"/>
          <w:w w:val="100"/>
          <w:position w:val="0"/>
        </w:rPr>
      </w:r>
    </w:p>
    <w:p>
      <w:pPr>
        <w:spacing w:before="32" w:after="0" w:line="191" w:lineRule="exact"/>
        <w:ind w:left="275" w:right="20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4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  <w:position w:val="-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-79" w:right="1935"/>
        <w:jc w:val="center"/>
        <w:rPr>
          <w:rFonts w:ascii="Times New Roman" w:hAnsi="Times New Roman" w:cs="Times New Roman" w:eastAsia="Times New Roman"/>
          <w:sz w:val="78"/>
          <w:szCs w:val="78"/>
        </w:rPr>
      </w:pPr>
      <w:rPr/>
      <w:r>
        <w:rPr>
          <w:rFonts w:ascii="Times New Roman" w:hAnsi="Times New Roman" w:cs="Times New Roman" w:eastAsia="Times New Roman"/>
          <w:sz w:val="78"/>
          <w:szCs w:val="78"/>
          <w:color w:val="444444"/>
          <w:spacing w:val="0"/>
          <w:w w:val="83"/>
          <w:i/>
          <w:position w:val="-33"/>
        </w:rPr>
        <w:t>t</w:t>
      </w:r>
      <w:r>
        <w:rPr>
          <w:rFonts w:ascii="Times New Roman" w:hAnsi="Times New Roman" w:cs="Times New Roman" w:eastAsia="Times New Roman"/>
          <w:sz w:val="78"/>
          <w:szCs w:val="78"/>
          <w:color w:val="444444"/>
          <w:spacing w:val="-2"/>
          <w:w w:val="83"/>
          <w:i/>
          <w:position w:val="-33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444444"/>
          <w:spacing w:val="0"/>
          <w:w w:val="83"/>
          <w:i/>
          <w:position w:val="-33"/>
        </w:rPr>
        <w:t>·</w:t>
      </w:r>
      <w:r>
        <w:rPr>
          <w:rFonts w:ascii="Times New Roman" w:hAnsi="Times New Roman" w:cs="Times New Roman" w:eastAsia="Times New Roman"/>
          <w:sz w:val="78"/>
          <w:szCs w:val="78"/>
          <w:color w:val="444444"/>
          <w:spacing w:val="0"/>
          <w:w w:val="83"/>
          <w:i/>
          <w:position w:val="-33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444444"/>
          <w:spacing w:val="0"/>
          <w:w w:val="83"/>
          <w:i/>
          <w:position w:val="-33"/>
        </w:rPr>
        <w:t>a:</w:t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0" w:right="200"/>
          <w:cols w:num="2" w:equalWidth="0">
            <w:col w:w="5975" w:space="2492"/>
            <w:col w:w="3253"/>
          </w:cols>
        </w:sectPr>
      </w:pPr>
      <w:rPr/>
    </w:p>
    <w:p>
      <w:pPr>
        <w:spacing w:before="0" w:after="0" w:line="99" w:lineRule="exact"/>
        <w:ind w:right="-20"/>
        <w:jc w:val="right"/>
        <w:tabs>
          <w:tab w:pos="10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5.502441pt;margin-top:4.927502pt;width:165.576618pt;height:35.5pt;mso-position-horizontal-relative:page;mso-position-vertical-relative:paragraph;z-index:-15302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6"/>
                    <w:jc w:val="left"/>
                    <w:tabs>
                      <w:tab w:pos="2140" w:val="left"/>
                    </w:tabs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71"/>
                      <w:szCs w:val="71"/>
                      <w:color w:val="31365D"/>
                      <w:spacing w:val="-24"/>
                      <w:w w:val="132"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313131"/>
                      <w:spacing w:val="0"/>
                      <w:w w:val="31"/>
                      <w:position w:val="-1"/>
                    </w:rPr>
                    <w:t>eyi</w:t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313131"/>
                      <w:spacing w:val="44"/>
                      <w:w w:val="31"/>
                      <w:position w:val="-1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13131"/>
                      <w:spacing w:val="0"/>
                      <w:w w:val="94"/>
                      <w:position w:val="-1"/>
                    </w:rPr>
                    <w:t>AKTOPıe.K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13131"/>
                      <w:spacing w:val="0"/>
                      <w:w w:val="84"/>
                      <w:position w:val="-1"/>
                    </w:rPr>
                    <w:t>Vehbı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13131"/>
                      <w:spacing w:val="-6"/>
                      <w:w w:val="8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44444"/>
                      <w:spacing w:val="0"/>
                      <w:w w:val="100"/>
                      <w:position w:val="-1"/>
                    </w:rPr>
                    <w:t>TU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44444"/>
                      <w:spacing w:val="0"/>
                      <w:w w:val="100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44444"/>
                      <w:spacing w:val="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44444"/>
                      <w:spacing w:val="2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44444"/>
                      <w:spacing w:val="0"/>
                      <w:w w:val="100"/>
                      <w:position w:val="-1"/>
                    </w:rPr>
                    <w:t>V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w w:val="94"/>
          <w:position w:val="-15"/>
        </w:rPr>
        <w:t>!TFAİY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13131"/>
          <w:w w:val="100"/>
          <w:position w:val="-15"/>
        </w:rPr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118"/>
          <w:position w:val="-15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7" w:after="0" w:line="71" w:lineRule="exact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3"/>
          <w:position w:val="-15"/>
        </w:rPr>
        <w:t>BÖLGE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99" w:lineRule="exact"/>
        <w:ind w:right="-20"/>
        <w:jc w:val="left"/>
        <w:tabs>
          <w:tab w:pos="132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9C9C9C"/>
          <w:spacing w:val="0"/>
          <w:w w:val="100"/>
          <w:position w:val="-14"/>
        </w:rPr>
        <w:t>,</w:t>
      </w:r>
      <w:r>
        <w:rPr>
          <w:rFonts w:ascii="Arial" w:hAnsi="Arial" w:cs="Arial" w:eastAsia="Arial"/>
          <w:sz w:val="27"/>
          <w:szCs w:val="27"/>
          <w:color w:val="9C9C9C"/>
          <w:spacing w:val="0"/>
          <w:w w:val="100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9C9C9C"/>
          <w:spacing w:val="18"/>
          <w:w w:val="100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AEAFAA"/>
          <w:spacing w:val="0"/>
          <w:w w:val="28"/>
          <w:position w:val="-14"/>
        </w:rPr>
        <w:t>,..</w:t>
      </w:r>
      <w:r>
        <w:rPr>
          <w:rFonts w:ascii="Arial" w:hAnsi="Arial" w:cs="Arial" w:eastAsia="Arial"/>
          <w:sz w:val="27"/>
          <w:szCs w:val="27"/>
          <w:color w:val="AEAFAA"/>
          <w:spacing w:val="0"/>
          <w:w w:val="28"/>
          <w:position w:val="-14"/>
        </w:rPr>
        <w:t>    </w:t>
      </w:r>
      <w:r>
        <w:rPr>
          <w:rFonts w:ascii="Arial" w:hAnsi="Arial" w:cs="Arial" w:eastAsia="Arial"/>
          <w:sz w:val="27"/>
          <w:szCs w:val="27"/>
          <w:color w:val="AEAFAA"/>
          <w:spacing w:val="10"/>
          <w:w w:val="28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9C9C9C"/>
          <w:spacing w:val="0"/>
          <w:w w:val="56"/>
          <w:i/>
          <w:position w:val="-14"/>
        </w:rPr>
        <w:t>;</w:t>
      </w:r>
      <w:r>
        <w:rPr>
          <w:rFonts w:ascii="Arial" w:hAnsi="Arial" w:cs="Arial" w:eastAsia="Arial"/>
          <w:sz w:val="27"/>
          <w:szCs w:val="27"/>
          <w:color w:val="9C9C9C"/>
          <w:spacing w:val="0"/>
          <w:w w:val="56"/>
          <w:i/>
          <w:position w:val="-14"/>
        </w:rPr>
        <w:t>u</w:t>
      </w:r>
      <w:r>
        <w:rPr>
          <w:rFonts w:ascii="Arial" w:hAnsi="Arial" w:cs="Arial" w:eastAsia="Arial"/>
          <w:sz w:val="27"/>
          <w:szCs w:val="27"/>
          <w:color w:val="9C9C9C"/>
          <w:spacing w:val="5"/>
          <w:w w:val="56"/>
          <w:i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56"/>
          <w:position w:val="-14"/>
        </w:rPr>
        <w:t>..</w:t>
      </w:r>
      <w:r>
        <w:rPr>
          <w:rFonts w:ascii="Arial" w:hAnsi="Arial" w:cs="Arial" w:eastAsia="Arial"/>
          <w:sz w:val="27"/>
          <w:szCs w:val="27"/>
          <w:color w:val="595959"/>
          <w:spacing w:val="-32"/>
          <w:w w:val="56"/>
          <w:position w:val="-14"/>
        </w:rPr>
        <w:t> </w:t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7"/>
          <w:szCs w:val="27"/>
          <w:color w:val="595959"/>
          <w:spacing w:val="0"/>
          <w:w w:val="100"/>
          <w:position w:val="-14"/>
        </w:rPr>
      </w:r>
      <w:r>
        <w:rPr>
          <w:rFonts w:ascii="Arial" w:hAnsi="Arial" w:cs="Arial" w:eastAsia="Arial"/>
          <w:sz w:val="8"/>
          <w:szCs w:val="8"/>
          <w:color w:val="9C9C9C"/>
          <w:spacing w:val="0"/>
          <w:w w:val="100"/>
          <w:i/>
          <w:position w:val="-14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200"/>
          <w:cols w:num="3" w:equalWidth="0">
            <w:col w:w="3661" w:space="226"/>
            <w:col w:w="616" w:space="3950"/>
            <w:col w:w="3267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97" w:lineRule="exact"/>
        <w:ind w:left="2267" w:right="-20"/>
        <w:jc w:val="left"/>
        <w:tabs>
          <w:tab w:pos="3600" w:val="left"/>
          <w:tab w:pos="5080" w:val="left"/>
          <w:tab w:pos="53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4"/>
        </w:rPr>
        <w:t>2.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4"/>
        </w:rPr>
        <w:t>POSTA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8"/>
          <w:position w:val="-4"/>
        </w:rPr>
        <w:t>PLAR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34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1"/>
          <w:position w:val="-4"/>
        </w:rPr>
        <w:t>AMİ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0"/>
          <w:position w:val="-4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26"/>
          <w:position w:val="-4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79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39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79"/>
          <w:position w:val="-4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664" w:lineRule="exact"/>
        <w:ind w:left="5151" w:right="-20"/>
        <w:jc w:val="left"/>
        <w:tabs>
          <w:tab w:pos="8180" w:val="left"/>
          <w:tab w:pos="90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ltf.Çv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34"/>
          <w:szCs w:val="34"/>
          <w:color w:val="313131"/>
          <w:spacing w:val="0"/>
          <w:w w:val="52"/>
          <w:position w:val="0"/>
        </w:rPr>
        <w:t>1f!</w:t>
      </w:r>
      <w:r>
        <w:rPr>
          <w:rFonts w:ascii="Times New Roman" w:hAnsi="Times New Roman" w:cs="Times New Roman" w:eastAsia="Times New Roman"/>
          <w:sz w:val="34"/>
          <w:szCs w:val="34"/>
          <w:color w:val="313131"/>
          <w:spacing w:val="5"/>
          <w:w w:val="51"/>
          <w:position w:val="0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-6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0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0"/>
          <w:w w:val="100"/>
          <w:position w:val="0"/>
        </w:rPr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251"/>
          <w:position w:val="17"/>
        </w:rPr>
        <w:t>l</w:t>
      </w:r>
      <w:r>
        <w:rPr>
          <w:rFonts w:ascii="Arial" w:hAnsi="Arial" w:cs="Arial" w:eastAsia="Arial"/>
          <w:sz w:val="29"/>
          <w:szCs w:val="29"/>
          <w:color w:val="595959"/>
          <w:spacing w:val="-133"/>
          <w:w w:val="251"/>
          <w:position w:val="17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AEAFAA"/>
          <w:spacing w:val="0"/>
          <w:w w:val="41"/>
          <w:position w:val="0"/>
        </w:rPr>
        <w:t>,.</w:t>
      </w:r>
      <w:r>
        <w:rPr>
          <w:rFonts w:ascii="Times New Roman" w:hAnsi="Times New Roman" w:cs="Times New Roman" w:eastAsia="Times New Roman"/>
          <w:sz w:val="34"/>
          <w:szCs w:val="34"/>
          <w:color w:val="AEAFAA"/>
          <w:spacing w:val="-17"/>
          <w:w w:val="41"/>
          <w:position w:val="0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444444"/>
          <w:spacing w:val="14"/>
          <w:w w:val="64"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9C9C9C"/>
          <w:spacing w:val="0"/>
          <w:w w:val="64"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9C9C9C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0"/>
          <w:w w:val="250"/>
          <w:position w:val="0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-54"/>
          <w:w w:val="100"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595959"/>
          <w:spacing w:val="1"/>
          <w:w w:val="250"/>
          <w:position w:val="17"/>
        </w:rPr>
        <w:t>;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-44"/>
          <w:w w:val="250"/>
          <w:position w:val="0"/>
        </w:rPr>
        <w:t>l</w:t>
      </w:r>
      <w:r>
        <w:rPr>
          <w:rFonts w:ascii="Arial" w:hAnsi="Arial" w:cs="Arial" w:eastAsia="Arial"/>
          <w:sz w:val="29"/>
          <w:szCs w:val="29"/>
          <w:color w:val="727274"/>
          <w:spacing w:val="11"/>
          <w:w w:val="97"/>
          <w:position w:val="17"/>
        </w:rPr>
        <w:t>·</w:t>
      </w:r>
      <w:r>
        <w:rPr>
          <w:rFonts w:ascii="Times New Roman" w:hAnsi="Times New Roman" w:cs="Times New Roman" w:eastAsia="Times New Roman"/>
          <w:sz w:val="72"/>
          <w:szCs w:val="72"/>
          <w:color w:val="878787"/>
          <w:spacing w:val="-118"/>
          <w:w w:val="62"/>
          <w:position w:val="0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AEAFAA"/>
          <w:spacing w:val="0"/>
          <w:w w:val="31"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AEAFAA"/>
          <w:spacing w:val="-15"/>
          <w:w w:val="31"/>
          <w:position w:val="0"/>
        </w:rPr>
        <w:t>,</w:t>
      </w:r>
      <w:r>
        <w:rPr>
          <w:rFonts w:ascii="Times New Roman" w:hAnsi="Times New Roman" w:cs="Times New Roman" w:eastAsia="Times New Roman"/>
          <w:sz w:val="72"/>
          <w:szCs w:val="72"/>
          <w:color w:val="495480"/>
          <w:spacing w:val="-224"/>
          <w:w w:val="125"/>
          <w:position w:val="0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AEAFAA"/>
          <w:spacing w:val="-109"/>
          <w:w w:val="31"/>
          <w:position w:val="0"/>
        </w:rPr>
        <w:t>_</w:t>
      </w:r>
      <w:r>
        <w:rPr>
          <w:rFonts w:ascii="Arial" w:hAnsi="Arial" w:cs="Arial" w:eastAsia="Arial"/>
          <w:sz w:val="29"/>
          <w:szCs w:val="29"/>
          <w:color w:val="595959"/>
          <w:spacing w:val="-76"/>
          <w:w w:val="110"/>
          <w:position w:val="17"/>
        </w:rPr>
        <w:t>"</w:t>
      </w:r>
      <w:r>
        <w:rPr>
          <w:rFonts w:ascii="Times New Roman" w:hAnsi="Times New Roman" w:cs="Times New Roman" w:eastAsia="Times New Roman"/>
          <w:sz w:val="34"/>
          <w:szCs w:val="34"/>
          <w:color w:val="878787"/>
          <w:spacing w:val="0"/>
          <w:w w:val="64"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878787"/>
          <w:spacing w:val="-46"/>
          <w:w w:val="100"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9C9C9C"/>
          <w:spacing w:val="0"/>
          <w:w w:val="100"/>
          <w:position w:val="17"/>
        </w:rPr>
        <w:t>'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4" w:lineRule="exact"/>
        <w:ind w:right="1624"/>
        <w:jc w:val="right"/>
        <w:tabs>
          <w:tab w:pos="920" w:val="left"/>
          <w:tab w:pos="18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60"/>
          <w:position w:val="-13"/>
        </w:rPr>
        <w:t>MO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60"/>
          <w:position w:val="-13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7"/>
          <w:w w:val="60"/>
          <w:position w:val="-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600"/>
          <w:position w:val="-13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3"/>
        </w:rPr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94"/>
          <w:position w:val="-10"/>
        </w:rPr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  <w:emboss/>
          <w:position w:val="-10"/>
        </w:rPr>
        <w:t>,</w:t>
      </w:r>
      <w:r>
        <w:rPr>
          <w:rFonts w:ascii="Arial" w:hAnsi="Arial" w:cs="Arial" w:eastAsia="Arial"/>
          <w:sz w:val="14"/>
          <w:szCs w:val="14"/>
          <w:color w:val="595959"/>
          <w:spacing w:val="18"/>
          <w:w w:val="100"/>
          <w:position w:val="-10"/>
        </w:rPr>
        <w:t> 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71"/>
          <w:position w:val="-10"/>
        </w:rPr>
        <w:t>\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71"/>
          <w:position w:val="-10"/>
        </w:rPr>
        <w:t>   </w:t>
      </w:r>
      <w:r>
        <w:rPr>
          <w:rFonts w:ascii="Arial" w:hAnsi="Arial" w:cs="Arial" w:eastAsia="Arial"/>
          <w:sz w:val="14"/>
          <w:szCs w:val="14"/>
          <w:color w:val="9C9C9C"/>
          <w:spacing w:val="18"/>
          <w:w w:val="71"/>
          <w:position w:val="-10"/>
        </w:rPr>
        <w:t> </w:t>
      </w:r>
      <w:r>
        <w:rPr>
          <w:rFonts w:ascii="Arial" w:hAnsi="Arial" w:cs="Arial" w:eastAsia="Arial"/>
          <w:sz w:val="14"/>
          <w:szCs w:val="14"/>
          <w:color w:val="727274"/>
          <w:spacing w:val="0"/>
          <w:w w:val="166"/>
          <w:position w:val="-10"/>
        </w:rPr>
        <w:t>.</w:t>
      </w:r>
      <w:r>
        <w:rPr>
          <w:rFonts w:ascii="Arial" w:hAnsi="Arial" w:cs="Arial" w:eastAsia="Arial"/>
          <w:sz w:val="14"/>
          <w:szCs w:val="14"/>
          <w:color w:val="727274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4"/>
          <w:szCs w:val="14"/>
          <w:color w:val="727274"/>
          <w:spacing w:val="0"/>
          <w:w w:val="100"/>
          <w:position w:val="-10"/>
        </w:rPr>
      </w:r>
      <w:r>
        <w:rPr>
          <w:rFonts w:ascii="Arial" w:hAnsi="Arial" w:cs="Arial" w:eastAsia="Arial"/>
          <w:sz w:val="14"/>
          <w:szCs w:val="14"/>
          <w:color w:val="AEAFAA"/>
          <w:spacing w:val="0"/>
          <w:w w:val="128"/>
          <w:i/>
          <w:position w:val="-10"/>
        </w:rPr>
        <w:t>r•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0" w:right="200"/>
        </w:sectPr>
      </w:pPr>
      <w:rPr/>
    </w:p>
    <w:p>
      <w:pPr>
        <w:spacing w:before="0" w:after="0" w:line="143" w:lineRule="exact"/>
        <w:ind w:right="130"/>
        <w:jc w:val="right"/>
        <w:tabs>
          <w:tab w:pos="4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1365D"/>
          <w:w w:val="132"/>
        </w:rPr>
        <w:t>"'</w:t>
      </w:r>
      <w:r>
        <w:rPr>
          <w:rFonts w:ascii="Times New Roman" w:hAnsi="Times New Roman" w:cs="Times New Roman" w:eastAsia="Times New Roman"/>
          <w:sz w:val="14"/>
          <w:szCs w:val="14"/>
          <w:color w:val="31365D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1365D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44180"/>
          <w:spacing w:val="0"/>
          <w:w w:val="177"/>
        </w:rPr>
        <w:t>"""</w:t>
      </w:r>
      <w:r>
        <w:rPr>
          <w:rFonts w:ascii="Times New Roman" w:hAnsi="Times New Roman" w:cs="Times New Roman" w:eastAsia="Times New Roman"/>
          <w:sz w:val="14"/>
          <w:szCs w:val="14"/>
          <w:color w:val="344180"/>
          <w:spacing w:val="-28"/>
          <w:w w:val="17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4180"/>
          <w:spacing w:val="0"/>
          <w:w w:val="152"/>
        </w:rPr>
        <w:t>"'A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49" w:after="0" w:line="240" w:lineRule="auto"/>
        <w:ind w:left="2182" w:right="-44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15"/>
        </w:rPr>
        <w:t>İsmail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-8"/>
          <w:w w:val="11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115"/>
        </w:rPr>
        <w:t>YAPlCı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56" w:lineRule="exact"/>
        <w:ind w:left="2187"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0"/>
          <w:w w:val="87"/>
        </w:rPr>
        <w:t>tfaiy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87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-12"/>
          <w:w w:val="87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87"/>
        </w:rPr>
        <w:t>Bat</w:t>
      </w:r>
      <w:r>
        <w:rPr>
          <w:rFonts w:ascii="Arial" w:hAnsi="Arial" w:cs="Arial" w:eastAsia="Arial"/>
          <w:sz w:val="23"/>
          <w:szCs w:val="23"/>
          <w:color w:val="313131"/>
          <w:spacing w:val="9"/>
          <w:w w:val="87"/>
        </w:rPr>
        <w:t>ı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87"/>
        </w:rPr>
        <w:t>Bölg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87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-4"/>
          <w:w w:val="87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23"/>
          <w:szCs w:val="23"/>
          <w:color w:val="313131"/>
          <w:spacing w:val="4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19"/>
        </w:rPr>
        <w:t>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Bünyami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UYGUN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01" w:lineRule="exact"/>
        <w:ind w:left="-36" w:right="1746"/>
        <w:jc w:val="center"/>
        <w:tabs>
          <w:tab w:pos="520" w:val="left"/>
          <w:tab w:pos="1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878787"/>
          <w:spacing w:val="-1"/>
          <w:w w:val="79"/>
          <w:position w:val="-4"/>
        </w:rPr>
        <w:t>•</w:t>
      </w:r>
      <w:r>
        <w:rPr>
          <w:rFonts w:ascii="Arial" w:hAnsi="Arial" w:cs="Arial" w:eastAsia="Arial"/>
          <w:sz w:val="16"/>
          <w:szCs w:val="16"/>
          <w:color w:val="727274"/>
          <w:spacing w:val="0"/>
          <w:w w:val="79"/>
          <w:position w:val="-4"/>
        </w:rPr>
        <w:t>"</w:t>
      </w:r>
      <w:r>
        <w:rPr>
          <w:rFonts w:ascii="Arial" w:hAnsi="Arial" w:cs="Arial" w:eastAsia="Arial"/>
          <w:sz w:val="16"/>
          <w:szCs w:val="16"/>
          <w:color w:val="727274"/>
          <w:spacing w:val="20"/>
          <w:w w:val="79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9C9C9C"/>
          <w:spacing w:val="0"/>
          <w:w w:val="53"/>
          <w:position w:val="-4"/>
        </w:rPr>
        <w:t>.;</w:t>
      </w:r>
      <w:r>
        <w:rPr>
          <w:rFonts w:ascii="Arial" w:hAnsi="Arial" w:cs="Arial" w:eastAsia="Arial"/>
          <w:sz w:val="16"/>
          <w:szCs w:val="16"/>
          <w:color w:val="9C9C9C"/>
          <w:spacing w:val="-11"/>
          <w:w w:val="53"/>
          <w:position w:val="-4"/>
        </w:rPr>
        <w:t>.</w:t>
      </w:r>
      <w:r>
        <w:rPr>
          <w:rFonts w:ascii="Arial" w:hAnsi="Arial" w:cs="Arial" w:eastAsia="Arial"/>
          <w:sz w:val="16"/>
          <w:szCs w:val="16"/>
          <w:color w:val="878787"/>
          <w:spacing w:val="0"/>
          <w:w w:val="82"/>
          <w:position w:val="-4"/>
        </w:rPr>
        <w:t>.J•</w:t>
      </w:r>
      <w:r>
        <w:rPr>
          <w:rFonts w:ascii="Arial" w:hAnsi="Arial" w:cs="Arial" w:eastAsia="Arial"/>
          <w:sz w:val="16"/>
          <w:szCs w:val="16"/>
          <w:color w:val="87878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878787"/>
          <w:spacing w:val="0"/>
          <w:w w:val="100"/>
          <w:position w:val="-4"/>
        </w:rPr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position w:val="-4"/>
        </w:rPr>
        <w:t>-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595959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53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5"/>
          <w:w w:val="53"/>
          <w:i/>
          <w:position w:val="-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727274"/>
          <w:spacing w:val="0"/>
          <w:w w:val="53"/>
          <w:i/>
          <w:position w:val="-4"/>
        </w:rPr>
        <w:t>T;;</w:t>
      </w:r>
      <w:r>
        <w:rPr>
          <w:rFonts w:ascii="Times New Roman" w:hAnsi="Times New Roman" w:cs="Times New Roman" w:eastAsia="Times New Roman"/>
          <w:sz w:val="21"/>
          <w:szCs w:val="21"/>
          <w:color w:val="727274"/>
          <w:spacing w:val="-16"/>
          <w:w w:val="53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27274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27274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53"/>
          <w:position w:val="-4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53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23"/>
          <w:w w:val="5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0"/>
          <w:w w:val="111"/>
          <w:i/>
          <w:position w:val="-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-31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72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332" w:right="-20"/>
        <w:jc w:val="left"/>
        <w:tabs>
          <w:tab w:pos="700" w:val="left"/>
          <w:tab w:pos="11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59"/>
          <w:position w:val="-2"/>
        </w:rPr>
        <w:t>.i"'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100"/>
          <w:position w:val="-2"/>
        </w:rPr>
      </w:r>
      <w:r>
        <w:rPr>
          <w:rFonts w:ascii="Arial" w:hAnsi="Arial" w:cs="Arial" w:eastAsia="Arial"/>
          <w:sz w:val="6"/>
          <w:szCs w:val="6"/>
          <w:color w:val="595959"/>
          <w:spacing w:val="0"/>
          <w:w w:val="100"/>
          <w:position w:val="-2"/>
        </w:rPr>
        <w:t>#.If</w:t>
      </w:r>
      <w:r>
        <w:rPr>
          <w:rFonts w:ascii="Arial" w:hAnsi="Arial" w:cs="Arial" w:eastAsia="Arial"/>
          <w:sz w:val="6"/>
          <w:szCs w:val="6"/>
          <w:color w:val="595959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6"/>
          <w:szCs w:val="6"/>
          <w:color w:val="595959"/>
          <w:spacing w:val="10"/>
          <w:w w:val="100"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595959"/>
          <w:spacing w:val="-10"/>
          <w:w w:val="234"/>
          <w:position w:val="-2"/>
        </w:rPr>
        <w:t>·</w:t>
      </w:r>
      <w:r>
        <w:rPr>
          <w:rFonts w:ascii="Arial" w:hAnsi="Arial" w:cs="Arial" w:eastAsia="Arial"/>
          <w:sz w:val="6"/>
          <w:szCs w:val="6"/>
          <w:color w:val="727274"/>
          <w:spacing w:val="0"/>
          <w:w w:val="232"/>
          <w:position w:val="-2"/>
        </w:rPr>
        <w:t>'</w:t>
      </w:r>
      <w:r>
        <w:rPr>
          <w:rFonts w:ascii="Arial" w:hAnsi="Arial" w:cs="Arial" w:eastAsia="Arial"/>
          <w:sz w:val="6"/>
          <w:szCs w:val="6"/>
          <w:color w:val="72727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6"/>
          <w:szCs w:val="6"/>
          <w:color w:val="727274"/>
          <w:spacing w:val="0"/>
          <w:w w:val="100"/>
          <w:position w:val="-2"/>
        </w:rPr>
      </w:r>
      <w:r>
        <w:rPr>
          <w:rFonts w:ascii="Arial" w:hAnsi="Arial" w:cs="Arial" w:eastAsia="Arial"/>
          <w:sz w:val="6"/>
          <w:szCs w:val="6"/>
          <w:color w:val="9C9C9C"/>
          <w:spacing w:val="0"/>
          <w:w w:val="206"/>
          <w:position w:val="-2"/>
        </w:rPr>
        <w:t>.</w:t>
      </w:r>
      <w:r>
        <w:rPr>
          <w:rFonts w:ascii="Arial" w:hAnsi="Arial" w:cs="Arial" w:eastAsia="Arial"/>
          <w:sz w:val="6"/>
          <w:szCs w:val="6"/>
          <w:color w:val="9C9C9C"/>
          <w:spacing w:val="-13"/>
          <w:w w:val="20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61"/>
          <w:position w:val="-2"/>
        </w:rPr>
        <w:t>':t-ı.v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12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BFBFBF"/>
          <w:spacing w:val="0"/>
          <w:w w:val="79"/>
          <w:position w:val="-2"/>
        </w:rPr>
        <w:t>,</w:t>
      </w:r>
      <w:r>
        <w:rPr>
          <w:rFonts w:ascii="Arial" w:hAnsi="Arial" w:cs="Arial" w:eastAsia="Arial"/>
          <w:sz w:val="11"/>
          <w:szCs w:val="11"/>
          <w:color w:val="BFBFBF"/>
          <w:spacing w:val="-19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878787"/>
          <w:spacing w:val="0"/>
          <w:w w:val="100"/>
          <w:position w:val="-2"/>
        </w:rPr>
        <w:t>t'</w:t>
      </w:r>
      <w:r>
        <w:rPr>
          <w:rFonts w:ascii="Arial" w:hAnsi="Arial" w:cs="Arial" w:eastAsia="Arial"/>
          <w:sz w:val="11"/>
          <w:szCs w:val="11"/>
          <w:color w:val="878787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878787"/>
          <w:spacing w:val="3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9C9C9C"/>
          <w:spacing w:val="0"/>
          <w:w w:val="100"/>
          <w:position w:val="-2"/>
        </w:rPr>
        <w:t>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70" w:right="188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5"/>
          <w:szCs w:val="5"/>
          <w:color w:val="595959"/>
          <w:spacing w:val="0"/>
          <w:w w:val="465"/>
          <w:position w:val="1"/>
        </w:rPr>
        <w:t>'</w:t>
      </w:r>
      <w:r>
        <w:rPr>
          <w:rFonts w:ascii="Arial" w:hAnsi="Arial" w:cs="Arial" w:eastAsia="Arial"/>
          <w:sz w:val="5"/>
          <w:szCs w:val="5"/>
          <w:color w:val="595959"/>
          <w:spacing w:val="-54"/>
          <w:w w:val="465"/>
          <w:position w:val="1"/>
        </w:rPr>
        <w:t> </w:t>
      </w:r>
      <w:r>
        <w:rPr>
          <w:rFonts w:ascii="Arial" w:hAnsi="Arial" w:cs="Arial" w:eastAsia="Arial"/>
          <w:sz w:val="5"/>
          <w:szCs w:val="5"/>
          <w:color w:val="727274"/>
          <w:spacing w:val="-2"/>
          <w:w w:val="189"/>
          <w:position w:val="1"/>
        </w:rPr>
        <w:t>•</w:t>
      </w:r>
      <w:r>
        <w:rPr>
          <w:rFonts w:ascii="Arial" w:hAnsi="Arial" w:cs="Arial" w:eastAsia="Arial"/>
          <w:sz w:val="5"/>
          <w:szCs w:val="5"/>
          <w:color w:val="AEAFAA"/>
          <w:spacing w:val="0"/>
          <w:w w:val="314"/>
          <w:position w:val="1"/>
        </w:rPr>
        <w:t>,</w:t>
      </w:r>
      <w:r>
        <w:rPr>
          <w:rFonts w:ascii="Arial" w:hAnsi="Arial" w:cs="Arial" w:eastAsia="Arial"/>
          <w:sz w:val="5"/>
          <w:szCs w:val="5"/>
          <w:color w:val="AEAFAA"/>
          <w:spacing w:val="-13"/>
          <w:w w:val="314"/>
          <w:position w:val="1"/>
        </w:rPr>
        <w:t>.</w:t>
      </w:r>
      <w:r>
        <w:rPr>
          <w:rFonts w:ascii="Arial" w:hAnsi="Arial" w:cs="Arial" w:eastAsia="Arial"/>
          <w:sz w:val="5"/>
          <w:szCs w:val="5"/>
          <w:color w:val="878787"/>
          <w:spacing w:val="0"/>
          <w:w w:val="149"/>
          <w:position w:val="1"/>
        </w:rPr>
        <w:t>,..</w:t>
      </w:r>
      <w:r>
        <w:rPr>
          <w:rFonts w:ascii="Arial" w:hAnsi="Arial" w:cs="Arial" w:eastAsia="Arial"/>
          <w:sz w:val="5"/>
          <w:szCs w:val="5"/>
          <w:color w:val="878787"/>
          <w:spacing w:val="3"/>
          <w:w w:val="149"/>
          <w:position w:val="1"/>
        </w:rPr>
        <w:t>,</w:t>
      </w:r>
      <w:r>
        <w:rPr>
          <w:rFonts w:ascii="Arial" w:hAnsi="Arial" w:cs="Arial" w:eastAsia="Arial"/>
          <w:sz w:val="5"/>
          <w:szCs w:val="5"/>
          <w:color w:val="AEAFAA"/>
          <w:spacing w:val="0"/>
          <w:w w:val="224"/>
          <w:position w:val="1"/>
        </w:rPr>
        <w:t>.,</w:t>
      </w:r>
      <w:r>
        <w:rPr>
          <w:rFonts w:ascii="Arial" w:hAnsi="Arial" w:cs="Arial" w:eastAsia="Arial"/>
          <w:sz w:val="5"/>
          <w:szCs w:val="5"/>
          <w:color w:val="AEAFAA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5"/>
          <w:szCs w:val="5"/>
          <w:color w:val="AEAFAA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74"/>
          <w:i/>
          <w:position w:val="1"/>
        </w:rPr>
        <w:t>!lı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74"/>
          <w:i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1"/>
          <w:w w:val="74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66"/>
          <w:position w:val="1"/>
        </w:rPr>
        <w:t>Si1.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1"/>
          <w:w w:val="62"/>
          <w:position w:val="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169"/>
          <w:position w:val="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-3"/>
          <w:w w:val="100"/>
          <w:position w:val="1"/>
        </w:rPr>
        <w:t> </w:t>
      </w:r>
      <w:r>
        <w:rPr>
          <w:rFonts w:ascii="Arial" w:hAnsi="Arial" w:cs="Arial" w:eastAsia="Arial"/>
          <w:sz w:val="5"/>
          <w:szCs w:val="5"/>
          <w:color w:val="313131"/>
          <w:spacing w:val="0"/>
          <w:w w:val="259"/>
          <w:position w:val="1"/>
        </w:rPr>
        <w:t>L</w:t>
      </w:r>
      <w:r>
        <w:rPr>
          <w:rFonts w:ascii="Arial" w:hAnsi="Arial" w:cs="Arial" w:eastAsia="Arial"/>
          <w:sz w:val="5"/>
          <w:szCs w:val="5"/>
          <w:color w:val="313131"/>
          <w:spacing w:val="20"/>
          <w:w w:val="259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9C9C9C"/>
          <w:spacing w:val="0"/>
          <w:w w:val="49"/>
          <w:position w:val="1"/>
        </w:rPr>
        <w:t>.</w:t>
      </w:r>
      <w:r>
        <w:rPr>
          <w:rFonts w:ascii="Arial" w:hAnsi="Arial" w:cs="Arial" w:eastAsia="Arial"/>
          <w:sz w:val="27"/>
          <w:szCs w:val="27"/>
          <w:color w:val="9C9C9C"/>
          <w:spacing w:val="-40"/>
          <w:w w:val="49"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9C9C9C"/>
          <w:spacing w:val="-6"/>
          <w:w w:val="40"/>
          <w:position w:val="1"/>
        </w:rPr>
        <w:t>.</w:t>
      </w:r>
      <w:r>
        <w:rPr>
          <w:rFonts w:ascii="Arial" w:hAnsi="Arial" w:cs="Arial" w:eastAsia="Arial"/>
          <w:sz w:val="27"/>
          <w:szCs w:val="27"/>
          <w:color w:val="9C9C9C"/>
          <w:spacing w:val="-50"/>
          <w:w w:val="49"/>
          <w:position w:val="1"/>
        </w:rPr>
        <w:t>:</w:t>
      </w:r>
      <w:r>
        <w:rPr>
          <w:rFonts w:ascii="Arial" w:hAnsi="Arial" w:cs="Arial" w:eastAsia="Arial"/>
          <w:sz w:val="27"/>
          <w:szCs w:val="27"/>
          <w:color w:val="9C9C9C"/>
          <w:spacing w:val="0"/>
          <w:w w:val="40"/>
          <w:position w:val="1"/>
        </w:rPr>
        <w:t>.</w:t>
      </w:r>
      <w:r>
        <w:rPr>
          <w:rFonts w:ascii="Arial" w:hAnsi="Arial" w:cs="Arial" w:eastAsia="Arial"/>
          <w:sz w:val="27"/>
          <w:szCs w:val="27"/>
          <w:color w:val="9C9C9C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38"/>
          <w:position w:val="1"/>
        </w:rPr>
        <w:t>-.</w:t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0"/>
          <w:w w:val="99"/>
          <w:position w:val="1"/>
        </w:rPr>
        <w:t>·r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left="440" w:right="-20"/>
        <w:jc w:val="left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AEAFAA"/>
          <w:spacing w:val="0"/>
          <w:w w:val="106"/>
          <w:position w:val="-1"/>
        </w:rPr>
        <w:t>1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479" w:right="2351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727274"/>
          <w:w w:val="104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727274"/>
          <w:w w:val="103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727274"/>
          <w:spacing w:val="-20"/>
          <w:w w:val="104"/>
        </w:rPr>
        <w:t>f</w:t>
      </w:r>
      <w:r>
        <w:rPr>
          <w:rFonts w:ascii="Times New Roman" w:hAnsi="Times New Roman" w:cs="Times New Roman" w:eastAsia="Times New Roman"/>
          <w:sz w:val="9"/>
          <w:szCs w:val="9"/>
          <w:color w:val="595959"/>
          <w:spacing w:val="0"/>
          <w:w w:val="45"/>
        </w:rPr>
        <w:t>;</w:t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0"/>
          <w:w w:val="86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-17"/>
          <w:w w:val="86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0"/>
          <w:w w:val="170"/>
        </w:rPr>
        <w:t>::</w:t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2"/>
          <w:w w:val="600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0"/>
          <w:w w:val="56"/>
        </w:rPr>
        <w:t>.....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0" w:right="200"/>
          <w:cols w:num="3" w:equalWidth="0">
            <w:col w:w="4119" w:space="638"/>
            <w:col w:w="1561" w:space="1965"/>
            <w:col w:w="3437"/>
          </w:cols>
        </w:sectPr>
      </w:pPr>
      <w:rPr/>
    </w:p>
    <w:p>
      <w:pPr>
        <w:spacing w:before="0" w:after="0" w:line="512" w:lineRule="exact"/>
        <w:ind w:left="440" w:right="-20"/>
        <w:jc w:val="left"/>
        <w:tabs>
          <w:tab w:pos="2280" w:val="left"/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.082928pt;margin-top:50.135181pt;width:559.843914pt;height:766.768379pt;mso-position-horizontal-relative:page;mso-position-vertical-relative:page;z-index:-15305" coordorigin="382,1003" coordsize="11197,15335">
            <v:group style="position:absolute;left:389;top:1026;width:11141;height:2" coordorigin="389,1026" coordsize="11141,2">
              <v:shape style="position:absolute;left:389;top:1026;width:11141;height:2" coordorigin="389,1026" coordsize="11141,0" path="m389,1026l11529,1026e" filled="f" stroked="t" strokeweight=".702439pt" strokecolor="#606060">
                <v:path arrowok="t"/>
              </v:shape>
            </v:group>
            <v:group style="position:absolute;left:398;top:1010;width:2;height:1512" coordorigin="398,1010" coordsize="2,1512">
              <v:shape style="position:absolute;left:398;top:1010;width:2;height:1512" coordorigin="398,1010" coordsize="0,1512" path="m398,2522l398,1010e" filled="f" stroked="t" strokeweight=".702439pt" strokecolor="#909090">
                <v:path arrowok="t"/>
              </v:shape>
            </v:group>
            <v:group style="position:absolute;left:2124;top:1014;width:2;height:1010" coordorigin="2124,1014" coordsize="2,1010">
              <v:shape style="position:absolute;left:2124;top:1014;width:2;height:1010" coordorigin="2124,1014" coordsize="0,1010" path="m2124,2024l2124,1014e" filled="f" stroked="t" strokeweight=".702439pt" strokecolor="#838383">
                <v:path arrowok="t"/>
              </v:shape>
            </v:group>
            <v:group style="position:absolute;left:8347;top:1019;width:2;height:1365" coordorigin="8347,1019" coordsize="2,1365">
              <v:shape style="position:absolute;left:8347;top:1019;width:2;height:1365" coordorigin="8347,1019" coordsize="0,1365" path="m8347,2384l8347,1019e" filled="f" stroked="t" strokeweight=".702439pt" strokecolor="#545454">
                <v:path arrowok="t"/>
              </v:shape>
            </v:group>
            <v:group style="position:absolute;left:8308;top:1026;width:215;height:2" coordorigin="8308,1026" coordsize="215,2">
              <v:shape style="position:absolute;left:8308;top:1026;width:215;height:2" coordorigin="8308,1026" coordsize="215,0" path="m8308,1026l8523,1026e" filled="f" stroked="t" strokeweight=".468293pt" strokecolor="#4B4B4B">
                <v:path arrowok="t"/>
              </v:shape>
            </v:group>
            <v:group style="position:absolute;left:11529;top:1019;width:2;height:4541" coordorigin="11529,1019" coordsize="2,4541">
              <v:shape style="position:absolute;left:11529;top:1019;width:2;height:4541" coordorigin="11529,1019" coordsize="0,4541" path="m11529,5561l11529,1019e" filled="f" stroked="t" strokeweight=".702439pt" strokecolor="#606060">
                <v:path arrowok="t"/>
              </v:shape>
            </v:group>
            <v:group style="position:absolute;left:398;top:1427;width:2;height:1095" coordorigin="398,1427" coordsize="2,1095">
              <v:shape style="position:absolute;left:398;top:1427;width:2;height:1095" coordorigin="398,1427" coordsize="0,1095" path="m398,2522l398,1427e" filled="f" stroked="t" strokeweight=".468293pt" strokecolor="#878787">
                <v:path arrowok="t"/>
              </v:shape>
            </v:group>
            <v:group style="position:absolute;left:398;top:1759;width:2;height:265" coordorigin="398,1759" coordsize="2,265">
              <v:shape style="position:absolute;left:398;top:1759;width:2;height:265" coordorigin="398,1759" coordsize="0,265" path="m398,2024l398,1759e" filled="f" stroked="t" strokeweight=".936585pt" strokecolor="#A8A8A8">
                <v:path arrowok="t"/>
              </v:shape>
            </v:group>
            <v:group style="position:absolute;left:398;top:2377;width:11136;height:2" coordorigin="398,2377" coordsize="11136,2">
              <v:shape style="position:absolute;left:398;top:2377;width:11136;height:2" coordorigin="398,2377" coordsize="11136,0" path="m398,2377l11534,2377e" filled="f" stroked="t" strokeweight=".702439pt" strokecolor="#5B5B5B">
                <v:path arrowok="t"/>
              </v:shape>
            </v:group>
            <v:group style="position:absolute;left:400;top:1967;width:2;height:555" coordorigin="400,1967" coordsize="2,555">
              <v:shape style="position:absolute;left:400;top:1967;width:2;height:555" coordorigin="400,1967" coordsize="0,555" path="m400,2522l400,1967e" filled="f" stroked="t" strokeweight=".702439pt" strokecolor="#6B6B6B">
                <v:path arrowok="t"/>
              </v:shape>
            </v:group>
            <v:group style="position:absolute;left:2121;top:1707;width:2;height:673" coordorigin="2121,1707" coordsize="2,673">
              <v:shape style="position:absolute;left:2121;top:1707;width:2;height:673" coordorigin="2121,1707" coordsize="0,673" path="m2121,2380l2121,1707e" filled="f" stroked="t" strokeweight=".468293pt" strokecolor="#747474">
                <v:path arrowok="t"/>
              </v:shape>
            </v:group>
            <v:group style="position:absolute;left:393;top:2614;width:11141;height:2" coordorigin="393,2614" coordsize="11141,2">
              <v:shape style="position:absolute;left:393;top:2614;width:11141;height:2" coordorigin="393,2614" coordsize="11141,0" path="m393,2614l11534,2614e" filled="f" stroked="t" strokeweight=".702439pt" strokecolor="#575757">
                <v:path arrowok="t"/>
              </v:shape>
            </v:group>
            <v:group style="position:absolute;left:403;top:2328;width:2;height:313" coordorigin="403,2328" coordsize="2,313">
              <v:shape style="position:absolute;left:403;top:2328;width:2;height:313" coordorigin="403,2328" coordsize="0,313" path="m403,2640l403,2328e" filled="f" stroked="t" strokeweight=".468293pt" strokecolor="#444444">
                <v:path arrowok="t"/>
              </v:shape>
            </v:group>
            <v:group style="position:absolute;left:393;top:2854;width:3086;height:2" coordorigin="393,2854" coordsize="3086,2">
              <v:shape style="position:absolute;left:393;top:2854;width:3086;height:2" coordorigin="393,2854" coordsize="3086,0" path="m393,2854l3479,2854e" filled="f" stroked="t" strokeweight=".702439pt" strokecolor="#575757">
                <v:path arrowok="t"/>
              </v:shape>
            </v:group>
            <v:group style="position:absolute;left:403;top:2569;width:2;height:332" coordorigin="403,2569" coordsize="2,332">
              <v:shape style="position:absolute;left:403;top:2569;width:2;height:332" coordorigin="403,2569" coordsize="0,332" path="m403,2901l403,2569e" filled="f" stroked="t" strokeweight=".936585pt" strokecolor="#5B5B5B">
                <v:path arrowok="t"/>
              </v:shape>
            </v:group>
            <v:group style="position:absolute;left:3423;top:2854;width:173;height:2" coordorigin="3423,2854" coordsize="173,2">
              <v:shape style="position:absolute;left:3423;top:2854;width:173;height:2" coordorigin="3423,2854" coordsize="173,0" path="m3423,2854l3596,2854e" filled="f" stroked="t" strokeweight=".468293pt" strokecolor="#3F3F3F">
                <v:path arrowok="t"/>
              </v:shape>
            </v:group>
            <v:group style="position:absolute;left:3540;top:2856;width:7998;height:2" coordorigin="3540,2856" coordsize="7998,2">
              <v:shape style="position:absolute;left:3540;top:2856;width:7998;height:2" coordorigin="3540,2856" coordsize="7998,0" path="m3540,2856l11539,2856e" filled="f" stroked="t" strokeweight=".702439pt" strokecolor="#575757">
                <v:path arrowok="t"/>
              </v:shape>
            </v:group>
            <v:group style="position:absolute;left:393;top:3110;width:3578;height:2" coordorigin="393,3110" coordsize="3578,2">
              <v:shape style="position:absolute;left:393;top:3110;width:3578;height:2" coordorigin="393,3110" coordsize="3578,0" path="m393,3110l3971,3110e" filled="f" stroked="t" strokeweight=".702439pt" strokecolor="#545454">
                <v:path arrowok="t"/>
              </v:shape>
            </v:group>
            <v:group style="position:absolute;left:403;top:2811;width:2;height:327" coordorigin="403,2811" coordsize="2,327">
              <v:shape style="position:absolute;left:403;top:2811;width:2;height:327" coordorigin="403,2811" coordsize="0,327" path="m403,3138l403,2811e" filled="f" stroked="t" strokeweight=".468293pt" strokecolor="#484848">
                <v:path arrowok="t"/>
              </v:shape>
            </v:group>
            <v:group style="position:absolute;left:3915;top:3110;width:309;height:2" coordorigin="3915,3110" coordsize="309,2">
              <v:shape style="position:absolute;left:3915;top:3110;width:309;height:2" coordorigin="3915,3110" coordsize="309,0" path="m3915,3110l4224,3110e" filled="f" stroked="t" strokeweight=".468293pt" strokecolor="#4B4B4B">
                <v:path arrowok="t"/>
              </v:shape>
            </v:group>
            <v:group style="position:absolute;left:4135;top:3110;width:1873;height:2" coordorigin="4135,3110" coordsize="1873,2">
              <v:shape style="position:absolute;left:4135;top:3110;width:1873;height:2" coordorigin="4135,3110" coordsize="1873,0" path="m4135,3110l6008,3110e" filled="f" stroked="t" strokeweight=".702439pt" strokecolor="#5B5B5B">
                <v:path arrowok="t"/>
              </v:shape>
            </v:group>
            <v:group style="position:absolute;left:5952;top:3110;width:323;height:2" coordorigin="5952,3110" coordsize="323,2">
              <v:shape style="position:absolute;left:5952;top:3110;width:323;height:2" coordorigin="5952,3110" coordsize="323,0" path="m5952,3110l6275,3110e" filled="f" stroked="t" strokeweight=".468293pt" strokecolor="#484848">
                <v:path arrowok="t"/>
              </v:shape>
            </v:group>
            <v:group style="position:absolute;left:6219;top:3110;width:5320;height:2" coordorigin="6219,3110" coordsize="5320,2">
              <v:shape style="position:absolute;left:6219;top:3110;width:5320;height:2" coordorigin="6219,3110" coordsize="5320,0" path="m6219,3110l11539,3110e" filled="f" stroked="t" strokeweight=".702439pt" strokecolor="#575757">
                <v:path arrowok="t"/>
              </v:shape>
            </v:group>
            <v:group style="position:absolute;left:393;top:3349;width:11150;height:2" coordorigin="393,3349" coordsize="11150,2">
              <v:shape style="position:absolute;left:393;top:3349;width:11150;height:2" coordorigin="393,3349" coordsize="11150,0" path="m393,3349l11543,3349e" filled="f" stroked="t" strokeweight=".702439pt" strokecolor="#5B5B5B">
                <v:path arrowok="t"/>
              </v:shape>
            </v:group>
            <v:group style="position:absolute;left:403;top:3067;width:2;height:2029" coordorigin="403,3067" coordsize="2,2029">
              <v:shape style="position:absolute;left:403;top:3067;width:2;height:2029" coordorigin="403,3067" coordsize="0,2029" path="m403,5096l403,3067e" filled="f" stroked="t" strokeweight=".702439pt" strokecolor="#4F4F4F">
                <v:path arrowok="t"/>
              </v:shape>
            </v:group>
            <v:group style="position:absolute;left:398;top:3589;width:3311;height:2" coordorigin="398,3589" coordsize="3311,2">
              <v:shape style="position:absolute;left:398;top:3589;width:3311;height:2" coordorigin="398,3589" coordsize="3311,0" path="m398,3589l3709,3589e" filled="f" stroked="t" strokeweight=".702439pt" strokecolor="#676767">
                <v:path arrowok="t"/>
              </v:shape>
            </v:group>
            <v:group style="position:absolute;left:3653;top:3589;width:318;height:2" coordorigin="3653,3589" coordsize="318,2">
              <v:shape style="position:absolute;left:3653;top:3589;width:318;height:2" coordorigin="3653,3589" coordsize="318,0" path="m3653,3589l3971,3589e" filled="f" stroked="t" strokeweight=".468293pt" strokecolor="#5B5B5B">
                <v:path arrowok="t"/>
              </v:shape>
            </v:group>
            <v:group style="position:absolute;left:3915;top:3589;width:7624;height:2" coordorigin="3915,3589" coordsize="7624,2">
              <v:shape style="position:absolute;left:3915;top:3589;width:7624;height:2" coordorigin="3915,3589" coordsize="7624,0" path="m3915,3589l11539,3589e" filled="f" stroked="t" strokeweight=".702439pt" strokecolor="#707070">
                <v:path arrowok="t"/>
              </v:shape>
            </v:group>
            <v:group style="position:absolute;left:3177;top:3584;width:2;height:768" coordorigin="3177,3584" coordsize="2,768">
              <v:shape style="position:absolute;left:3177;top:3584;width:2;height:768" coordorigin="3177,3584" coordsize="0,768" path="m3177,4352l3177,3584e" filled="f" stroked="t" strokeweight=".702439pt" strokecolor="#4F4F4F">
                <v:path arrowok="t"/>
              </v:shape>
            </v:group>
            <v:group style="position:absolute;left:6275;top:3584;width:2;height:706" coordorigin="6275,3584" coordsize="2,706">
              <v:shape style="position:absolute;left:6275;top:3584;width:2;height:706" coordorigin="6275,3584" coordsize="0,706" path="m6275,4290l6275,3584e" filled="f" stroked="t" strokeweight=".936585pt" strokecolor="#646464">
                <v:path arrowok="t"/>
              </v:shape>
            </v:group>
            <v:group style="position:absolute;left:6266;top:3818;width:1292;height:2" coordorigin="6266,3818" coordsize="1292,2">
              <v:shape style="position:absolute;left:6266;top:3818;width:1292;height:2" coordorigin="6266,3818" coordsize="1292,0" path="m6266,3818l7558,3818e" filled="f" stroked="t" strokeweight=".936585pt" strokecolor="#4B4B4B">
                <v:path arrowok="t"/>
              </v:shape>
            </v:group>
            <v:group style="position:absolute;left:7568;top:3830;width:2454;height:2" coordorigin="7568,3830" coordsize="2454,2">
              <v:shape style="position:absolute;left:7568;top:3830;width:2454;height:2" coordorigin="7568,3830" coordsize="2454,0" path="m7568,3830l10021,3830e" filled="f" stroked="t" strokeweight=".234146pt" strokecolor="#000000">
                <v:path arrowok="t"/>
              </v:shape>
            </v:group>
            <v:group style="position:absolute;left:10021;top:3830;width:1513;height:2" coordorigin="10021,3830" coordsize="1513,2">
              <v:shape style="position:absolute;left:10021;top:3830;width:1513;height:2" coordorigin="10021,3830" coordsize="1513,0" path="m10021,3830l11534,3830e" filled="f" stroked="t" strokeweight=".234146pt" strokecolor="#4F4F4F">
                <v:path arrowok="t"/>
              </v:shape>
            </v:group>
            <v:group style="position:absolute;left:3170;top:4032;width:2599;height:2" coordorigin="3170,4032" coordsize="2599,2">
              <v:shape style="position:absolute;left:3170;top:4032;width:2599;height:2" coordorigin="3170,4032" coordsize="2599,0" path="m3170,4032l5769,4032e" filled="f" stroked="t" strokeweight=".702439pt" strokecolor="#707070">
                <v:path arrowok="t"/>
              </v:shape>
            </v:group>
            <v:group style="position:absolute;left:393;top:4342;width:2810;height:2" coordorigin="393,4342" coordsize="2810,2">
              <v:shape style="position:absolute;left:393;top:4342;width:2810;height:2" coordorigin="393,4342" coordsize="2810,0" path="m393,4342l3203,4342e" filled="f" stroked="t" strokeweight=".702439pt" strokecolor="#575757">
                <v:path arrowok="t"/>
              </v:shape>
            </v:group>
            <v:group style="position:absolute;left:3063;top:4335;width:2037;height:2" coordorigin="3063,4335" coordsize="2037,2">
              <v:shape style="position:absolute;left:3063;top:4335;width:2037;height:2" coordorigin="3063,4335" coordsize="2037,0" path="m3063,4335l5100,4335e" filled="f" stroked="t" strokeweight="1.170732pt" strokecolor="#3B3B3B">
                <v:path arrowok="t"/>
              </v:shape>
            </v:group>
            <v:group style="position:absolute;left:4697;top:4340;width:6846;height:2" coordorigin="4697,4340" coordsize="6846,2">
              <v:shape style="position:absolute;left:4697;top:4340;width:6846;height:2" coordorigin="4697,4340" coordsize="6846,0" path="m4697,4340l11543,4340e" filled="f" stroked="t" strokeweight=".702439pt" strokecolor="#575757">
                <v:path arrowok="t"/>
              </v:shape>
            </v:group>
            <v:group style="position:absolute;left:6275;top:4015;width:2;height:337" coordorigin="6275,4015" coordsize="2,337">
              <v:shape style="position:absolute;left:6275;top:4015;width:2;height:337" coordorigin="6275,4015" coordsize="0,337" path="m6275,4352l6275,4015e" filled="f" stroked="t" strokeweight=".936585pt" strokecolor="#606060">
                <v:path arrowok="t"/>
              </v:shape>
            </v:group>
            <v:group style="position:absolute;left:398;top:4579;width:11141;height:2" coordorigin="398,4579" coordsize="11141,2">
              <v:shape style="position:absolute;left:398;top:4579;width:11141;height:2" coordorigin="398,4579" coordsize="11141,0" path="m398,4579l11539,4579e" filled="f" stroked="t" strokeweight=".702439pt" strokecolor="#575757">
                <v:path arrowok="t"/>
              </v:shape>
            </v:group>
            <v:group style="position:absolute;left:2124;top:4333;width:2;height:3408" coordorigin="2124,4333" coordsize="2,3408">
              <v:shape style="position:absolute;left:2124;top:4333;width:2;height:3408" coordorigin="2124,4333" coordsize="0,3408" path="m2124,7741l2124,4333e" filled="f" stroked="t" strokeweight=".702439pt" strokecolor="#4F4F4F">
                <v:path arrowok="t"/>
              </v:shape>
            </v:group>
            <v:group style="position:absolute;left:2117;top:4816;width:9427;height:2" coordorigin="2117,4816" coordsize="9427,2">
              <v:shape style="position:absolute;left:2117;top:4816;width:9427;height:2" coordorigin="2117,4816" coordsize="9427,0" path="m2117,4816l11543,4816e" filled="f" stroked="t" strokeweight=".702439pt" strokecolor="#575757">
                <v:path arrowok="t"/>
              </v:shape>
            </v:group>
            <v:group style="position:absolute;left:7045;top:4807;width:2;height:498" coordorigin="7045,4807" coordsize="2,498">
              <v:shape style="position:absolute;left:7045;top:4807;width:2;height:498" coordorigin="7045,4807" coordsize="0,498" path="m7045,5305l7045,4807e" filled="f" stroked="t" strokeweight=".702439pt" strokecolor="#606060">
                <v:path arrowok="t"/>
              </v:shape>
            </v:group>
            <v:group style="position:absolute;left:403;top:5039;width:2;height:294" coordorigin="403,5039" coordsize="2,294">
              <v:shape style="position:absolute;left:403;top:5039;width:2;height:294" coordorigin="403,5039" coordsize="0,294" path="m403,5333l403,5039e" filled="f" stroked="t" strokeweight=".702439pt" strokecolor="#4B4B4B">
                <v:path arrowok="t"/>
              </v:shape>
            </v:group>
            <v:group style="position:absolute;left:4203;top:4812;width:2;height:2157" coordorigin="4203,4812" coordsize="2,2157">
              <v:shape style="position:absolute;left:4203;top:4812;width:2;height:2157" coordorigin="4203,4812" coordsize="0,2157" path="m4203,6969l4203,4812e" filled="f" stroked="t" strokeweight=".702439pt" strokecolor="#484848">
                <v:path arrowok="t"/>
              </v:shape>
            </v:group>
            <v:group style="position:absolute;left:4196;top:5298;width:7348;height:2" coordorigin="4196,5298" coordsize="7348,2">
              <v:shape style="position:absolute;left:4196;top:5298;width:7348;height:2" coordorigin="4196,5298" coordsize="7348,0" path="m4196,5298l11543,5298e" filled="f" stroked="t" strokeweight=".702439pt" strokecolor="#5B5B5B">
                <v:path arrowok="t"/>
              </v:shape>
            </v:group>
            <v:group style="position:absolute;left:403;top:5215;width:2;height:1304" coordorigin="403,5215" coordsize="2,1304">
              <v:shape style="position:absolute;left:403;top:5215;width:2;height:1304" coordorigin="403,5215" coordsize="0,1304" path="m403,6518l403,5215e" filled="f" stroked="t" strokeweight=".702439pt" strokecolor="#545454">
                <v:path arrowok="t"/>
              </v:shape>
            </v:group>
            <v:group style="position:absolute;left:4196;top:5537;width:2079;height:2" coordorigin="4196,5537" coordsize="2079,2">
              <v:shape style="position:absolute;left:4196;top:5537;width:2079;height:2" coordorigin="4196,5537" coordsize="2079,0" path="m4196,5537l6275,5537e" filled="f" stroked="t" strokeweight=".468293pt" strokecolor="#4F4F4F">
                <v:path arrowok="t"/>
              </v:shape>
            </v:group>
            <v:group style="position:absolute;left:6219;top:5535;width:5320;height:2" coordorigin="6219,5535" coordsize="5320,2">
              <v:shape style="position:absolute;left:6219;top:5535;width:5320;height:2" coordorigin="6219,5535" coordsize="5320,0" path="m6219,5535l11539,5535e" filled="f" stroked="t" strokeweight=".702439pt" strokecolor="#575757">
                <v:path arrowok="t"/>
              </v:shape>
            </v:group>
            <v:group style="position:absolute;left:4201;top:5774;width:7343;height:2" coordorigin="4201,5774" coordsize="7343,2">
              <v:shape style="position:absolute;left:4201;top:5774;width:7343;height:2" coordorigin="4201,5774" coordsize="7343,0" path="m4201,5774l11543,5774e" filled="f" stroked="t" strokeweight=".702439pt" strokecolor="#5B5B5B">
                <v:path arrowok="t"/>
              </v:shape>
            </v:group>
            <v:group style="position:absolute;left:11534;top:5490;width:2;height:313" coordorigin="11534,5490" coordsize="2,313">
              <v:shape style="position:absolute;left:11534;top:5490;width:2;height:313" coordorigin="11534,5490" coordsize="0,313" path="m11534,5802l11534,5490e" filled="f" stroked="t" strokeweight=".468293pt" strokecolor="#4B4B4B">
                <v:path arrowok="t"/>
              </v:shape>
            </v:group>
            <v:group style="position:absolute;left:2117;top:6013;width:9427;height:2" coordorigin="2117,6013" coordsize="9427,2">
              <v:shape style="position:absolute;left:2117;top:6013;width:9427;height:2" coordorigin="2117,6013" coordsize="9427,0" path="m2117,6013l11543,6013e" filled="f" stroked="t" strokeweight=".702439pt" strokecolor="#5B5B5B">
                <v:path arrowok="t"/>
              </v:shape>
            </v:group>
            <v:group style="position:absolute;left:11539;top:5760;width:2;height:3517" coordorigin="11539,5760" coordsize="2,3517">
              <v:shape style="position:absolute;left:11539;top:5760;width:2;height:3517" coordorigin="11539,5760" coordsize="0,3517" path="m11539,9277l11539,5760e" filled="f" stroked="t" strokeweight=".702439pt" strokecolor="#676767">
                <v:path arrowok="t"/>
              </v:shape>
            </v:group>
            <v:group style="position:absolute;left:894;top:6255;width:10649;height:2" coordorigin="894,6255" coordsize="10649,2">
              <v:shape style="position:absolute;left:894;top:6255;width:10649;height:2" coordorigin="894,6255" coordsize="10649,0" path="m894,6255l11543,6255e" filled="f" stroked="t" strokeweight=".702439pt" strokecolor="#5B5B5B">
                <v:path arrowok="t"/>
              </v:shape>
            </v:group>
            <v:group style="position:absolute;left:7050;top:6248;width:2;height:721" coordorigin="7050,6248" coordsize="2,721">
              <v:shape style="position:absolute;left:7050;top:6248;width:2;height:721" coordorigin="7050,6248" coordsize="0,721" path="m7050,6969l7050,6248e" filled="f" stroked="t" strokeweight=".702439pt" strokecolor="#606060">
                <v:path arrowok="t"/>
              </v:shape>
            </v:group>
            <v:group style="position:absolute;left:403;top:6461;width:2;height:303" coordorigin="403,6461" coordsize="2,303">
              <v:shape style="position:absolute;left:403;top:6461;width:2;height:303" coordorigin="403,6461" coordsize="0,303" path="m403,6765l403,6461e" filled="f" stroked="t" strokeweight=".702439pt" strokecolor="#4F4F4F">
                <v:path arrowok="t"/>
              </v:shape>
            </v:group>
            <v:group style="position:absolute;left:2112;top:6722;width:1367;height:2" coordorigin="2112,6722" coordsize="1367,2">
              <v:shape style="position:absolute;left:2112;top:6722;width:1367;height:2" coordorigin="2112,6722" coordsize="1367,0" path="m2112,6722l3479,6722e" filled="f" stroked="t" strokeweight=".702439pt" strokecolor="#5B5B5B">
                <v:path arrowok="t"/>
              </v:shape>
            </v:group>
            <v:group style="position:absolute;left:3423;top:6722;width:173;height:2" coordorigin="3423,6722" coordsize="173,2">
              <v:shape style="position:absolute;left:3423;top:6722;width:173;height:2" coordorigin="3423,6722" coordsize="173,0" path="m3423,6722l3596,6722e" filled="f" stroked="t" strokeweight=".468293pt" strokecolor="#383838">
                <v:path arrowok="t"/>
              </v:shape>
            </v:group>
            <v:group style="position:absolute;left:3540;top:6720;width:8008;height:2" coordorigin="3540,6720" coordsize="8008,2">
              <v:shape style="position:absolute;left:3540;top:6720;width:8008;height:2" coordorigin="3540,6720" coordsize="8008,0" path="m3540,6720l11548,6720e" filled="f" stroked="t" strokeweight=".702439pt" strokecolor="#5B5B5B">
                <v:path arrowok="t"/>
              </v:shape>
            </v:group>
            <v:group style="position:absolute;left:407;top:6708;width:2;height:9614" coordorigin="407,6708" coordsize="2,9614">
              <v:shape style="position:absolute;left:407;top:6708;width:2;height:9614" coordorigin="407,6708" coordsize="0,9614" path="m407,16322l407,6708e" filled="f" stroked="t" strokeweight=".702439pt" strokecolor="#545454">
                <v:path arrowok="t"/>
              </v:shape>
            </v:group>
            <v:group style="position:absolute;left:2117;top:6961;width:9427;height:2" coordorigin="2117,6961" coordsize="9427,2">
              <v:shape style="position:absolute;left:2117;top:6961;width:9427;height:2" coordorigin="2117,6961" coordsize="9427,0" path="m2117,6961l11543,6961e" filled="f" stroked="t" strokeweight=".702439pt" strokecolor="#5B5B5B">
                <v:path arrowok="t"/>
              </v:shape>
            </v:group>
            <v:group style="position:absolute;left:398;top:7201;width:1119;height:2" coordorigin="398,7201" coordsize="1119,2">
              <v:shape style="position:absolute;left:398;top:7201;width:1119;height:2" coordorigin="398,7201" coordsize="1119,0" path="m398,7201l1517,7201e" filled="f" stroked="t" strokeweight=".702439pt" strokecolor="#5B5B5B">
                <v:path arrowok="t"/>
              </v:shape>
            </v:group>
            <v:group style="position:absolute;left:1461;top:7201;width:206;height:2" coordorigin="1461,7201" coordsize="206,2">
              <v:shape style="position:absolute;left:1461;top:7201;width:206;height:2" coordorigin="1461,7201" coordsize="206,0" path="m1461,7201l1667,7201e" filled="f" stroked="t" strokeweight=".468293pt" strokecolor="#343434">
                <v:path arrowok="t"/>
              </v:shape>
            </v:group>
            <v:group style="position:absolute;left:1611;top:7201;width:9932;height:2" coordorigin="1611,7201" coordsize="9932,2">
              <v:shape style="position:absolute;left:1611;top:7201;width:9932;height:2" coordorigin="1611,7201" coordsize="9932,0" path="m1611,7201l11543,7201e" filled="f" stroked="t" strokeweight=".702439pt" strokecolor="#5B5B5B">
                <v:path arrowok="t"/>
              </v:shape>
            </v:group>
            <v:group style="position:absolute;left:4697;top:7201;width:304;height:2" coordorigin="4697,7201" coordsize="304,2">
              <v:shape style="position:absolute;left:4697;top:7201;width:304;height:2" coordorigin="4697,7201" coordsize="304,0" path="m4697,7201l5001,7201e" filled="f" stroked="t" strokeweight=".468293pt" strokecolor="#4B4B4B">
                <v:path arrowok="t"/>
              </v:shape>
            </v:group>
            <v:group style="position:absolute;left:8312;top:7198;width:211;height:2" coordorigin="8312,7198" coordsize="211,2">
              <v:shape style="position:absolute;left:8312;top:7198;width:211;height:2" coordorigin="8312,7198" coordsize="211,0" path="m8312,7198l8523,7198e" filled="f" stroked="t" strokeweight=".468293pt" strokecolor="#484848">
                <v:path arrowok="t"/>
              </v:shape>
            </v:group>
            <v:group style="position:absolute;left:403;top:7158;width:2;height:327" coordorigin="403,7158" coordsize="2,327">
              <v:shape style="position:absolute;left:403;top:7158;width:2;height:327" coordorigin="403,7158" coordsize="0,327" path="m403,7485l403,7158e" filled="f" stroked="t" strokeweight=".702439pt" strokecolor="#545454">
                <v:path arrowok="t"/>
              </v:shape>
            </v:group>
            <v:group style="position:absolute;left:398;top:7715;width:11150;height:2" coordorigin="398,7715" coordsize="11150,2">
              <v:shape style="position:absolute;left:398;top:7715;width:11150;height:2" coordorigin="398,7715" coordsize="11150,0" path="m398,7715l11548,7715e" filled="f" stroked="t" strokeweight=".702439pt" strokecolor="#5B5B5B">
                <v:path arrowok="t"/>
              </v:shape>
            </v:group>
            <v:group style="position:absolute;left:2126;top:7670;width:2;height:308" coordorigin="2126,7670" coordsize="2,308">
              <v:shape style="position:absolute;left:2126;top:7670;width:2;height:308" coordorigin="2126,7670" coordsize="0,308" path="m2126,7978l2126,7670e" filled="f" stroked="t" strokeweight=".468293pt" strokecolor="#383838">
                <v:path arrowok="t"/>
              </v:shape>
            </v:group>
            <v:group style="position:absolute;left:4210;top:7708;width:2;height:758" coordorigin="4210,7708" coordsize="2,758">
              <v:shape style="position:absolute;left:4210;top:7708;width:2;height:758" coordorigin="4210,7708" coordsize="0,758" path="m4210,8467l4210,7708e" filled="f" stroked="t" strokeweight=".936585pt" strokecolor="#545454">
                <v:path arrowok="t"/>
              </v:shape>
            </v:group>
            <v:group style="position:absolute;left:4201;top:7952;width:7343;height:2" coordorigin="4201,7952" coordsize="7343,2">
              <v:shape style="position:absolute;left:4201;top:7952;width:7343;height:2" coordorigin="4201,7952" coordsize="7343,0" path="m4201,7952l11543,7952e" filled="f" stroked="t" strokeweight=".702439pt" strokecolor="#606060">
                <v:path arrowok="t"/>
              </v:shape>
            </v:group>
            <v:group style="position:absolute;left:2126;top:7921;width:2;height:1313" coordorigin="2126,7921" coordsize="2,1313">
              <v:shape style="position:absolute;left:2126;top:7921;width:2;height:1313" coordorigin="2126,7921" coordsize="0,1313" path="m2126,9235l2126,7921e" filled="f" stroked="t" strokeweight=".702439pt" strokecolor="#4B4B4B">
                <v:path arrowok="t"/>
              </v:shape>
            </v:group>
            <v:group style="position:absolute;left:4205;top:8189;width:7343;height:2" coordorigin="4205,8189" coordsize="7343,2">
              <v:shape style="position:absolute;left:4205;top:8189;width:7343;height:2" coordorigin="4205,8189" coordsize="7343,0" path="m4205,8189l11548,8189e" filled="f" stroked="t" strokeweight=".702439pt" strokecolor="#575757">
                <v:path arrowok="t"/>
              </v:shape>
            </v:group>
            <v:group style="position:absolute;left:398;top:8455;width:11150;height:2" coordorigin="398,8455" coordsize="11150,2">
              <v:shape style="position:absolute;left:398;top:8455;width:11150;height:2" coordorigin="398,8455" coordsize="11150,0" path="m398,8455l11548,8455e" filled="f" stroked="t" strokeweight=".702439pt" strokecolor="#575757">
                <v:path arrowok="t"/>
              </v:shape>
            </v:group>
            <v:group style="position:absolute;left:407;top:8917;width:2;height:360" coordorigin="407,8917" coordsize="2,360">
              <v:shape style="position:absolute;left:407;top:8917;width:2;height:360" coordorigin="407,8917" coordsize="0,360" path="m407,9277l407,8917e" filled="f" stroked="t" strokeweight=".468293pt" strokecolor="#484848">
                <v:path arrowok="t"/>
              </v:shape>
            </v:group>
            <v:group style="position:absolute;left:2128;top:8893;width:2;height:1854" coordorigin="2128,8893" coordsize="2,1854">
              <v:shape style="position:absolute;left:2128;top:8893;width:2;height:1854" coordorigin="2128,8893" coordsize="0,1854" path="m2128,10747l2128,8893e" filled="f" stroked="t" strokeweight=".702439pt" strokecolor="#4F4F4F">
                <v:path arrowok="t"/>
              </v:shape>
            </v:group>
            <v:group style="position:absolute;left:403;top:9251;width:11150;height:2" coordorigin="403,9251" coordsize="11150,2">
              <v:shape style="position:absolute;left:403;top:9251;width:11150;height:2" coordorigin="403,9251" coordsize="11150,0" path="m403,9251l11553,9251e" filled="f" stroked="t" strokeweight=".702439pt" strokecolor="#606060">
                <v:path arrowok="t"/>
              </v:shape>
            </v:group>
            <v:group style="position:absolute;left:11543;top:9206;width:2;height:332" coordorigin="11543,9206" coordsize="2,332">
              <v:shape style="position:absolute;left:11543;top:9206;width:2;height:332" coordorigin="11543,9206" coordsize="0,332" path="m11543,9538l11543,9206e" filled="f" stroked="t" strokeweight=".468293pt" strokecolor="#575757">
                <v:path arrowok="t"/>
              </v:shape>
            </v:group>
            <v:group style="position:absolute;left:11548;top:9481;width:2;height:3219" coordorigin="11548,9481" coordsize="2,3219">
              <v:shape style="position:absolute;left:11548;top:9481;width:2;height:3219" coordorigin="11548,9481" coordsize="0,3219" path="m11548,12700l11548,9481e" filled="f" stroked="t" strokeweight=".702439pt" strokecolor="#6B6B6B">
                <v:path arrowok="t"/>
              </v:shape>
            </v:group>
            <v:group style="position:absolute;left:403;top:10180;width:11150;height:2" coordorigin="403,10180" coordsize="11150,2">
              <v:shape style="position:absolute;left:403;top:10180;width:11150;height:2" coordorigin="403,10180" coordsize="11150,0" path="m403,10180l11553,10180e" filled="f" stroked="t" strokeweight=".702439pt" strokecolor="#606060">
                <v:path arrowok="t"/>
              </v:shape>
            </v:group>
            <v:group style="position:absolute;left:407;top:10135;width:2;height:327" coordorigin="407,10135" coordsize="2,327">
              <v:shape style="position:absolute;left:407;top:10135;width:2;height:327" coordorigin="407,10135" coordsize="0,327" path="m407,10462l407,10135e" filled="f" stroked="t" strokeweight=".468293pt" strokecolor="#4F4F4F">
                <v:path arrowok="t"/>
              </v:shape>
            </v:group>
            <v:group style="position:absolute;left:1461;top:10424;width:206;height:2" coordorigin="1461,10424" coordsize="206,2">
              <v:shape style="position:absolute;left:1461;top:10424;width:206;height:2" coordorigin="1461,10424" coordsize="206,0" path="m1461,10424l1667,10424e" filled="f" stroked="t" strokeweight=".468293pt" strokecolor="#484848">
                <v:path arrowok="t"/>
              </v:shape>
            </v:group>
            <v:group style="position:absolute;left:398;top:10422;width:3081;height:2" coordorigin="398,10422" coordsize="3081,2">
              <v:shape style="position:absolute;left:398;top:10422;width:3081;height:2" coordorigin="398,10422" coordsize="3081,0" path="m398,10422l3479,10422e" filled="f" stroked="t" strokeweight=".702439pt" strokecolor="#5B5B5B">
                <v:path arrowok="t"/>
              </v:shape>
            </v:group>
            <v:group style="position:absolute;left:3423;top:10420;width:173;height:2" coordorigin="3423,10420" coordsize="173,2">
              <v:shape style="position:absolute;left:3423;top:10420;width:173;height:2" coordorigin="3423,10420" coordsize="173,0" path="m3423,10420l3596,10420e" filled="f" stroked="t" strokeweight=".468293pt" strokecolor="#2F2F2F">
                <v:path arrowok="t"/>
              </v:shape>
            </v:group>
            <v:group style="position:absolute;left:3540;top:10420;width:431;height:2" coordorigin="3540,10420" coordsize="431,2">
              <v:shape style="position:absolute;left:3540;top:10420;width:431;height:2" coordorigin="3540,10420" coordsize="431,0" path="m3540,10420l3971,10420e" filled="f" stroked="t" strokeweight=".702439pt" strokecolor="#575757">
                <v:path arrowok="t"/>
              </v:shape>
            </v:group>
            <v:group style="position:absolute;left:3915;top:10420;width:309;height:2" coordorigin="3915,10420" coordsize="309,2">
              <v:shape style="position:absolute;left:3915;top:10420;width:309;height:2" coordorigin="3915,10420" coordsize="309,0" path="m3915,10420l4224,10420e" filled="f" stroked="t" strokeweight=".468293pt" strokecolor="#3F3F3F">
                <v:path arrowok="t"/>
              </v:shape>
            </v:group>
            <v:group style="position:absolute;left:6256;top:10168;width:2;height:261" coordorigin="6256,10168" coordsize="2,261">
              <v:shape style="position:absolute;left:6256;top:10168;width:2;height:261" coordorigin="6256,10168" coordsize="0,261" path="m6256,10429l6256,10168e" filled="f" stroked="t" strokeweight=".702439pt" strokecolor="#606060">
                <v:path arrowok="t"/>
              </v:shape>
            </v:group>
            <v:group style="position:absolute;left:4130;top:10417;width:7422;height:2" coordorigin="4130,10417" coordsize="7422,2">
              <v:shape style="position:absolute;left:4130;top:10417;width:7422;height:2" coordorigin="4130,10417" coordsize="7422,0" path="m4130,10417l11553,10417e" filled="f" stroked="t" strokeweight=".702439pt" strokecolor="#606060">
                <v:path arrowok="t"/>
              </v:shape>
            </v:group>
            <v:group style="position:absolute;left:398;top:10714;width:1719;height:2" coordorigin="398,10714" coordsize="1719,2">
              <v:shape style="position:absolute;left:398;top:10714;width:1719;height:2" coordorigin="398,10714" coordsize="1719,0" path="m398,10714l2117,10714e" filled="f" stroked="t" strokeweight=".234146pt" strokecolor="#606060">
                <v:path arrowok="t"/>
              </v:shape>
            </v:group>
            <v:group style="position:absolute;left:2103;top:10714;width:1466;height:2" coordorigin="2103,10714" coordsize="1466,2">
              <v:shape style="position:absolute;left:2103;top:10714;width:1466;height:2" coordorigin="2103,10714" coordsize="1466,0" path="m2103,10714l3568,10714e" filled="f" stroked="t" strokeweight=".234146pt" strokecolor="#484848">
                <v:path arrowok="t"/>
              </v:shape>
            </v:group>
            <v:group style="position:absolute;left:3568;top:10714;width:112;height:2" coordorigin="3568,10714" coordsize="112,2">
              <v:shape style="position:absolute;left:3568;top:10714;width:112;height:2" coordorigin="3568,10714" coordsize="112,0" path="m3568,10714l3681,10714e" filled="f" stroked="t" strokeweight=".234146pt" strokecolor="#000000">
                <v:path arrowok="t"/>
              </v:shape>
            </v:group>
            <v:group style="position:absolute;left:3681;top:10714;width:262;height:2" coordorigin="3681,10714" coordsize="262,2">
              <v:shape style="position:absolute;left:3681;top:10714;width:262;height:2" coordorigin="3681,10714" coordsize="262,0" path="m3681,10714l3943,10714e" filled="f" stroked="t" strokeweight=".234146pt" strokecolor="#444444">
                <v:path arrowok="t"/>
              </v:shape>
            </v:group>
            <v:group style="position:absolute;left:3943;top:10714;width:253;height:2" coordorigin="3943,10714" coordsize="253,2">
              <v:shape style="position:absolute;left:3943;top:10714;width:253;height:2" coordorigin="3943,10714" coordsize="253,0" path="m3943,10714l4196,10714e" filled="f" stroked="t" strokeweight=".234146pt" strokecolor="#000000">
                <v:path arrowok="t"/>
              </v:shape>
            </v:group>
            <v:group style="position:absolute;left:4196;top:10714;width:1784;height:2" coordorigin="4196,10714" coordsize="1784,2">
              <v:shape style="position:absolute;left:4196;top:10714;width:1784;height:2" coordorigin="4196,10714" coordsize="1784,0" path="m4196,10714l5980,10714e" filled="f" stroked="t" strokeweight=".234146pt" strokecolor="#484848">
                <v:path arrowok="t"/>
              </v:shape>
            </v:group>
            <v:group style="position:absolute;left:5980;top:10714;width:4041;height:2" coordorigin="5980,10714" coordsize="4041,2">
              <v:shape style="position:absolute;left:5980;top:10714;width:4041;height:2" coordorigin="5980,10714" coordsize="4041,0" path="m5980,10714l10021,10714e" filled="f" stroked="t" strokeweight=".234146pt" strokecolor="#000000">
                <v:path arrowok="t"/>
              </v:shape>
            </v:group>
            <v:group style="position:absolute;left:10021;top:10714;width:1513;height:2" coordorigin="10021,10714" coordsize="1513,2">
              <v:shape style="position:absolute;left:10021;top:10714;width:1513;height:2" coordorigin="10021,10714" coordsize="1513,0" path="m10021,10714l11534,10714e" filled="f" stroked="t" strokeweight=".234146pt" strokecolor="#A8A8A8">
                <v:path arrowok="t"/>
              </v:shape>
            </v:group>
            <v:group style="position:absolute;left:2131;top:10685;width:2;height:247" coordorigin="2131,10685" coordsize="2,247">
              <v:shape style="position:absolute;left:2131;top:10685;width:2;height:247" coordorigin="2131,10685" coordsize="0,247" path="m2131,10932l2131,10685e" filled="f" stroked="t" strokeweight=".468293pt" strokecolor="#343434">
                <v:path arrowok="t"/>
              </v:shape>
            </v:group>
            <v:group style="position:absolute;left:2133;top:10875;width:2;height:1825" coordorigin="2133,10875" coordsize="2,1825">
              <v:shape style="position:absolute;left:2133;top:10875;width:2;height:1825" coordorigin="2133,10875" coordsize="0,1825" path="m2133,12700l2133,10875e" filled="f" stroked="t" strokeweight=".702439pt" strokecolor="#4B4B4B">
                <v:path arrowok="t"/>
              </v:shape>
            </v:group>
            <v:group style="position:absolute;left:3423;top:11133;width:286;height:2" coordorigin="3423,11133" coordsize="286,2">
              <v:shape style="position:absolute;left:3423;top:11133;width:286;height:2" coordorigin="3423,11133" coordsize="286,0" path="m3423,11133l3709,11133e" filled="f" stroked="t" strokeweight=".702439pt" strokecolor="#575757">
                <v:path arrowok="t"/>
              </v:shape>
            </v:group>
            <v:group style="position:absolute;left:3915;top:11133;width:309;height:2" coordorigin="3915,11133" coordsize="309,2">
              <v:shape style="position:absolute;left:3915;top:11133;width:309;height:2" coordorigin="3915,11133" coordsize="309,0" path="m3915,11133l4224,11133e" filled="f" stroked="t" strokeweight=".468293pt" strokecolor="#4F4F4F">
                <v:path arrowok="t"/>
              </v:shape>
            </v:group>
            <v:group style="position:absolute;left:7540;top:11128;width:993;height:2" coordorigin="7540,11128" coordsize="993,2">
              <v:shape style="position:absolute;left:7540;top:11128;width:993;height:2" coordorigin="7540,11128" coordsize="993,0" path="m7540,11128l8532,11128e" filled="f" stroked="t" strokeweight=".702439pt" strokecolor="#606060">
                <v:path arrowok="t"/>
              </v:shape>
            </v:group>
            <v:group style="position:absolute;left:403;top:11131;width:11155;height:2" coordorigin="403,11131" coordsize="11155,2">
              <v:shape style="position:absolute;left:403;top:11131;width:11155;height:2" coordorigin="403,11131" coordsize="11155,0" path="m403,11131l11557,11131e" filled="f" stroked="t" strokeweight=".702439pt" strokecolor="#606060">
                <v:path arrowok="t"/>
              </v:shape>
            </v:group>
            <v:group style="position:absolute;left:3620;top:11446;width:1133;height:2" coordorigin="3620,11446" coordsize="1133,2">
              <v:shape style="position:absolute;left:3620;top:11446;width:1133;height:2" coordorigin="3620,11446" coordsize="1133,0" path="m3620,11446l4753,11446e" filled="f" stroked="t" strokeweight=".702439pt" strokecolor="#606060">
                <v:path arrowok="t"/>
              </v:shape>
            </v:group>
            <v:group style="position:absolute;left:403;top:11444;width:11155;height:2" coordorigin="403,11444" coordsize="11155,2">
              <v:shape style="position:absolute;left:403;top:11444;width:11155;height:2" coordorigin="403,11444" coordsize="11155,0" path="m403,11444l11557,11444e" filled="f" stroked="t" strokeweight=".702439pt" strokecolor="#606060">
                <v:path arrowok="t"/>
              </v:shape>
            </v:group>
            <v:group style="position:absolute;left:410;top:11221;width:2;height:512" coordorigin="410,11221" coordsize="2,512">
              <v:shape style="position:absolute;left:410;top:11221;width:2;height:512" coordorigin="410,11221" coordsize="0,512" path="m410,11733l410,11221e" filled="f" stroked="t" strokeweight=".468293pt" strokecolor="#545454">
                <v:path arrowok="t"/>
              </v:shape>
            </v:group>
            <v:group style="position:absolute;left:1096;top:11444;width:2;height:4878" coordorigin="1096,11444" coordsize="2,4878">
              <v:shape style="position:absolute;left:1096;top:11444;width:2;height:4878" coordorigin="1096,11444" coordsize="0,4878" path="m1096,16322l1096,11444e" filled="f" stroked="t" strokeweight=".702439pt" strokecolor="#4F4F4F">
                <v:path arrowok="t"/>
              </v:shape>
            </v:group>
            <v:group style="position:absolute;left:1496;top:11444;width:2;height:1256" coordorigin="1496,11444" coordsize="2,1256">
              <v:shape style="position:absolute;left:1496;top:11444;width:2;height:1256" coordorigin="1496,11444" coordsize="0,1256" path="m1496,12700l1496,11444e" filled="f" stroked="t" strokeweight=".702439pt" strokecolor="#4F4F4F">
                <v:path arrowok="t"/>
              </v:shape>
            </v:group>
            <v:group style="position:absolute;left:6629;top:11439;width:2;height:1261" coordorigin="6629,11439" coordsize="2,1261">
              <v:shape style="position:absolute;left:6629;top:11439;width:2;height:1261" coordorigin="6629,11439" coordsize="0,1261" path="m6629,12700l6629,11439e" filled="f" stroked="t" strokeweight=".702439pt" strokecolor="#646464">
                <v:path arrowok="t"/>
              </v:shape>
            </v:group>
            <v:group style="position:absolute;left:407;top:11963;width:1119;height:2" coordorigin="407,11963" coordsize="1119,2">
              <v:shape style="position:absolute;left:407;top:11963;width:1119;height:2" coordorigin="407,11963" coordsize="1119,0" path="m407,11963l1527,11963e" filled="f" stroked="t" strokeweight=".702439pt" strokecolor="#5B5B5B">
                <v:path arrowok="t"/>
              </v:shape>
            </v:group>
            <v:group style="position:absolute;left:1456;top:11960;width:211;height:2" coordorigin="1456,11960" coordsize="211,2">
              <v:shape style="position:absolute;left:1456;top:11960;width:211;height:2" coordorigin="1456,11960" coordsize="211,0" path="m1456,11960l1667,11960e" filled="f" stroked="t" strokeweight=".468293pt" strokecolor="#3F3F3F">
                <v:path arrowok="t"/>
              </v:shape>
            </v:group>
            <v:group style="position:absolute;left:1611;top:11956;width:9947;height:2" coordorigin="1611,11956" coordsize="9947,2">
              <v:shape style="position:absolute;left:1611;top:11956;width:9947;height:2" coordorigin="1611,11956" coordsize="9947,0" path="m1611,11956l11557,11956e" filled="f" stroked="t" strokeweight=".702439pt" strokecolor="#606060">
                <v:path arrowok="t"/>
              </v:shape>
            </v:group>
            <v:group style="position:absolute;left:419;top:11913;width:2;height:4418" coordorigin="419,11913" coordsize="2,4418">
              <v:shape style="position:absolute;left:419;top:11913;width:2;height:4418" coordorigin="419,11913" coordsize="0,4418" path="m419,16331l419,11913e" filled="f" stroked="t" strokeweight=".702439pt" strokecolor="#575757">
                <v:path arrowok="t"/>
              </v:shape>
            </v:group>
            <v:group style="position:absolute;left:1499;top:12643;width:2;height:256" coordorigin="1499,12643" coordsize="2,256">
              <v:shape style="position:absolute;left:1499;top:12643;width:2;height:256" coordorigin="1499,12643" coordsize="0,256" path="m1499,12899l1499,12643e" filled="f" stroked="t" strokeweight=".468293pt" strokecolor="#3F3F3F">
                <v:path arrowok="t"/>
              </v:shape>
            </v:group>
            <v:group style="position:absolute;left:2135;top:12643;width:2;height:256" coordorigin="2135,12643" coordsize="2,256">
              <v:shape style="position:absolute;left:2135;top:12643;width:2;height:256" coordorigin="2135,12643" coordsize="0,256" path="m2135,12899l2135,12643e" filled="f" stroked="t" strokeweight=".468293pt" strokecolor="#2F2F2F">
                <v:path arrowok="t"/>
              </v:shape>
            </v:group>
            <v:group style="position:absolute;left:3709;top:12733;width:2;height:166" coordorigin="3709,12733" coordsize="2,166">
              <v:shape style="position:absolute;left:3709;top:12733;width:2;height:166" coordorigin="3709,12733" coordsize="0,166" path="m3709,12899l3709,12733e" filled="f" stroked="t" strokeweight=".936585pt" strokecolor="#383B90">
                <v:path arrowok="t"/>
              </v:shape>
            </v:group>
            <v:group style="position:absolute;left:6631;top:12643;width:2;height:256" coordorigin="6631,12643" coordsize="2,256">
              <v:shape style="position:absolute;left:6631;top:12643;width:2;height:256" coordorigin="6631,12643" coordsize="0,256" path="m6631,12899l6631,12643e" filled="f" stroked="t" strokeweight=".468293pt" strokecolor="#4B4B4B">
                <v:path arrowok="t"/>
              </v:shape>
            </v:group>
            <v:group style="position:absolute;left:11550;top:11723;width:2;height:4409" coordorigin="11550,11723" coordsize="2,4409">
              <v:shape style="position:absolute;left:11550;top:11723;width:2;height:4409" coordorigin="11550,11723" coordsize="0,4409" path="m11550,16132l11550,11723e" filled="f" stroked="t" strokeweight=".702439pt" strokecolor="#646464">
                <v:path arrowok="t"/>
              </v:shape>
            </v:group>
            <v:group style="position:absolute;left:1501;top:12842;width:2;height:1612" coordorigin="1501,12842" coordsize="2,1612">
              <v:shape style="position:absolute;left:1501;top:12842;width:2;height:1612" coordorigin="1501,12842" coordsize="0,1612" path="m1501,14454l1501,12842e" filled="f" stroked="t" strokeweight=".702439pt" strokecolor="#4F4F4F">
                <v:path arrowok="t"/>
              </v:shape>
            </v:group>
            <v:group style="position:absolute;left:2135;top:12842;width:2;height:346" coordorigin="2135,12842" coordsize="2,346">
              <v:shape style="position:absolute;left:2135;top:12842;width:2;height:346" coordorigin="2135,12842" coordsize="0,346" path="m2135,13188l2135,12842e" filled="f" stroked="t" strokeweight=".936585pt" strokecolor="#545454">
                <v:path arrowok="t"/>
              </v:shape>
            </v:group>
            <v:group style="position:absolute;left:3681;top:12870;width:2;height:289" coordorigin="3681,12870" coordsize="2,289">
              <v:shape style="position:absolute;left:3681;top:12870;width:2;height:289" coordorigin="3681,12870" coordsize="0,289" path="m3681,13160l3681,12870e" filled="f" stroked="t" strokeweight=".702439pt" strokecolor="#232F87">
                <v:path arrowok="t"/>
              </v:shape>
            </v:group>
            <v:group style="position:absolute;left:6636;top:12842;width:2;height:1612" coordorigin="6636,12842" coordsize="2,1612">
              <v:shape style="position:absolute;left:6636;top:12842;width:2;height:1612" coordorigin="6636,12842" coordsize="0,1612" path="m6636,14454l6636,12842e" filled="f" stroked="t" strokeweight=".702439pt" strokecolor="#676767">
                <v:path arrowok="t"/>
              </v:shape>
            </v:group>
            <v:group style="position:absolute;left:2135;top:13131;width:2;height:232" coordorigin="2135,13131" coordsize="2,232">
              <v:shape style="position:absolute;left:2135;top:13131;width:2;height:232" coordorigin="2135,13131" coordsize="0,232" path="m2135,13363l2135,13131e" filled="f" stroked="t" strokeweight=".468293pt" strokecolor="#383838">
                <v:path arrowok="t"/>
              </v:shape>
            </v:group>
            <v:group style="position:absolute;left:2135;top:13307;width:2;height:1294" coordorigin="2135,13307" coordsize="2,1294">
              <v:shape style="position:absolute;left:2135;top:13307;width:2;height:1294" coordorigin="2135,13307" coordsize="0,1294" path="m2135,14601l2135,13307e" filled="f" stroked="t" strokeweight=".702439pt" strokecolor="#4F4F54">
                <v:path arrowok="t"/>
              </v:shape>
            </v:group>
            <v:group style="position:absolute;left:417;top:13439;width:2;height:256" coordorigin="417,13439" coordsize="2,256">
              <v:shape style="position:absolute;left:417;top:13439;width:2;height:256" coordorigin="417,13439" coordsize="0,256" path="m417,13695l417,13439e" filled="f" stroked="t" strokeweight=".468293pt" strokecolor="#3F3F3F">
                <v:path arrowok="t"/>
              </v:shape>
            </v:group>
            <v:group style="position:absolute;left:398;top:13966;width:1241;height:2" coordorigin="398,13966" coordsize="1241,2">
              <v:shape style="position:absolute;left:398;top:13966;width:1241;height:2" coordorigin="398,13966" coordsize="1241,0" path="m398,13966l1639,13966e" filled="f" stroked="t" strokeweight=".234146pt" strokecolor="#545454">
                <v:path arrowok="t"/>
              </v:shape>
            </v:group>
            <v:group style="position:absolute;left:1639;top:13966;width:473;height:2" coordorigin="1639,13966" coordsize="473,2">
              <v:shape style="position:absolute;left:1639;top:13966;width:473;height:2" coordorigin="1639,13966" coordsize="473,0" path="m1639,13966l2112,13966e" filled="f" stroked="t" strokeweight=".234146pt" strokecolor="#000000">
                <v:path arrowok="t"/>
              </v:shape>
            </v:group>
            <v:group style="position:absolute;left:2107;top:14368;width:510;height:2" coordorigin="2107,14368" coordsize="510,2">
              <v:shape style="position:absolute;left:2107;top:14368;width:510;height:2" coordorigin="2107,14368" coordsize="510,0" path="m2107,14368l2618,14368e" filled="f" stroked="t" strokeweight=".702439pt" strokecolor="#575757">
                <v:path arrowok="t"/>
              </v:shape>
            </v:group>
            <v:group style="position:absolute;left:2360;top:14390;width:2112;height:2" coordorigin="2360,14390" coordsize="2112,2">
              <v:shape style="position:absolute;left:2360;top:14390;width:2112;height:2" coordorigin="2360,14390" coordsize="2112,0" path="m2360,14390l4472,14390e" filled="f" stroked="t" strokeweight="1.404878pt" strokecolor="#48579C">
                <v:path arrowok="t"/>
              </v:shape>
            </v:group>
            <v:group style="position:absolute;left:4168;top:14404;width:304;height:2" coordorigin="4168,14404" coordsize="304,2">
              <v:shape style="position:absolute;left:4168;top:14404;width:304;height:2" coordorigin="4168,14404" coordsize="304,0" path="m4168,14404l4472,14404e" filled="f" stroked="t" strokeweight=".234146pt" strokecolor="#646B9C">
                <v:path arrowok="t"/>
              </v:shape>
            </v:group>
            <v:group style="position:absolute;left:1100;top:14397;width:2;height:204" coordorigin="1100,14397" coordsize="2,204">
              <v:shape style="position:absolute;left:1100;top:14397;width:2;height:204" coordorigin="1100,14397" coordsize="0,204" path="m1100,14601l1100,14397e" filled="f" stroked="t" strokeweight=".468293pt" strokecolor="#3B3B3B">
                <v:path arrowok="t"/>
              </v:shape>
            </v:group>
            <v:group style="position:absolute;left:1503;top:14397;width:2;height:346" coordorigin="1503,14397" coordsize="2,346">
              <v:shape style="position:absolute;left:1503;top:14397;width:2;height:346" coordorigin="1503,14397" coordsize="0,346" path="m1503,14743l1503,14397e" filled="f" stroked="t" strokeweight=".468293pt" strokecolor="#3B3B3B">
                <v:path arrowok="t"/>
              </v:shape>
            </v:group>
            <v:group style="position:absolute;left:6640;top:14397;width:2;height:204" coordorigin="6640,14397" coordsize="2,204">
              <v:shape style="position:absolute;left:6640;top:14397;width:2;height:204" coordorigin="6640,14397" coordsize="0,204" path="m6640,14601l6640,14397e" filled="f" stroked="t" strokeweight=".468293pt" strokecolor="#575757">
                <v:path arrowok="t"/>
              </v:shape>
            </v:group>
            <v:group style="position:absolute;left:6640;top:14544;width:2;height:1773" coordorigin="6640,14544" coordsize="2,1773">
              <v:shape style="position:absolute;left:6640;top:14544;width:2;height:1773" coordorigin="6640,14544" coordsize="0,1773" path="m6640,16317l6640,14544e" filled="f" stroked="t" strokeweight=".702439pt" strokecolor="#6B6B6B">
                <v:path arrowok="t"/>
              </v:shape>
            </v:group>
            <v:group style="position:absolute;left:1503;top:14686;width:2;height:1640" coordorigin="1503,14686" coordsize="2,1640">
              <v:shape style="position:absolute;left:1503;top:14686;width:2;height:1640" coordorigin="1503,14686" coordsize="0,1640" path="m1503,16326l1503,14686e" filled="f" stroked="t" strokeweight=".702439pt" strokecolor="#545454">
                <v:path arrowok="t"/>
              </v:shape>
            </v:group>
            <v:group style="position:absolute;left:2135;top:14544;width:2;height:1778" coordorigin="2135,14544" coordsize="2,1778">
              <v:shape style="position:absolute;left:2135;top:14544;width:2;height:1778" coordorigin="2135,14544" coordsize="0,1778" path="m2135,16322l2135,14544e" filled="f" stroked="t" strokeweight=".234146pt" strokecolor="#444444">
                <v:path arrowok="t"/>
              </v:shape>
            </v:group>
            <v:group style="position:absolute;left:11555;top:11723;width:2;height:4584" coordorigin="11555,11723" coordsize="2,4584">
              <v:shape style="position:absolute;left:11555;top:11723;width:2;height:4584" coordorigin="11555,11723" coordsize="0,4584" path="m11555,16307l11555,11723e" filled="f" stroked="t" strokeweight=".936585pt" strokecolor="#606060">
                <v:path arrowok="t"/>
              </v:shape>
            </v:group>
            <v:group style="position:absolute;left:1456;top:16317;width:211;height:2" coordorigin="1456,16317" coordsize="211,2">
              <v:shape style="position:absolute;left:1456;top:16317;width:211;height:2" coordorigin="1456,16317" coordsize="211,0" path="m1456,16317l1667,16317e" filled="f" stroked="t" strokeweight=".468293pt" strokecolor="#4F4F4F">
                <v:path arrowok="t"/>
              </v:shape>
            </v:group>
            <v:group style="position:absolute;left:3423;top:16312;width:173;height:2" coordorigin="3423,16312" coordsize="173,2">
              <v:shape style="position:absolute;left:3423;top:16312;width:173;height:2" coordorigin="3423,16312" coordsize="173,0" path="m3423,16312l3596,16312e" filled="f" stroked="t" strokeweight=".468293pt" strokecolor="#575757">
                <v:path arrowok="t"/>
              </v:shape>
            </v:group>
            <v:group style="position:absolute;left:3915;top:16312;width:309;height:2" coordorigin="3915,16312" coordsize="309,2">
              <v:shape style="position:absolute;left:3915;top:16312;width:309;height:2" coordorigin="3915,16312" coordsize="309,0" path="m3915,16312l4224,16312e" filled="f" stroked="t" strokeweight=".468293pt" strokecolor="#646464">
                <v:path arrowok="t"/>
              </v:shape>
            </v:group>
            <v:group style="position:absolute;left:417;top:16312;width:11155;height:2" coordorigin="417,16312" coordsize="11155,2">
              <v:shape style="position:absolute;left:417;top:16312;width:11155;height:2" coordorigin="417,16312" coordsize="11155,0" path="m417,16312l11572,16312e" filled="f" stroked="t" strokeweight=".702439pt" strokecolor="#676767">
                <v:path arrowok="t"/>
              </v:shape>
            </v:group>
            <v:group style="position:absolute;left:11525;top:15208;width:2;height:1100" coordorigin="11525,15208" coordsize="2,1100">
              <v:shape style="position:absolute;left:11525;top:15208;width:2;height:1100" coordorigin="11525,15208" coordsize="0,1100" path="m11525,16307l11525,15208e" filled="f" stroked="t" strokeweight=".234146pt" strokecolor="#6B6B6B">
                <v:path arrowok="t"/>
              </v:shape>
            </v:group>
            <v:group style="position:absolute;left:5179;top:4027;width:553;height:2" coordorigin="5179,4027" coordsize="553,2">
              <v:shape style="position:absolute;left:5179;top:4027;width:553;height:2" coordorigin="5179,4027" coordsize="553,0" path="m5179,4027l5732,4027e" filled="f" stroked="t" strokeweight=".702439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2"/>
        </w:rPr>
      </w:r>
      <w:r>
        <w:rPr>
          <w:rFonts w:ascii="Arial" w:hAnsi="Arial" w:cs="Arial" w:eastAsia="Arial"/>
          <w:sz w:val="48"/>
          <w:szCs w:val="48"/>
          <w:color w:val="1F2B8A"/>
          <w:spacing w:val="0"/>
          <w:w w:val="100"/>
          <w:position w:val="0"/>
        </w:rPr>
        <w:t>s"'\\</w:t>
      </w:r>
      <w:r>
        <w:rPr>
          <w:rFonts w:ascii="Arial" w:hAnsi="Arial" w:cs="Arial" w:eastAsia="Arial"/>
          <w:sz w:val="48"/>
          <w:szCs w:val="48"/>
          <w:color w:val="1F2B8A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48"/>
          <w:szCs w:val="48"/>
          <w:color w:val="1F2B8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8"/>
          <w:szCs w:val="48"/>
          <w:color w:val="1F2B8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6"/>
          <w:position w:val="2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22"/>
        </w:rPr>
        <w:t>.İşçi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2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548" w:right="41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42672pt;margin-top:-17.687523pt;width:29.610001pt;height:47pt;mso-position-horizontal-relative:page;mso-position-vertical-relative:paragraph;z-index:-15298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62626"/>
                      <w:spacing w:val="0"/>
                      <w:w w:val="126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67" w:lineRule="exact"/>
        <w:ind w:left="3661" w:right="43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115"/>
          <w:position w:val="-4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116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-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-4"/>
        </w:rPr>
        <w:t>BAŞKANLJGI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87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8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611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2.580994pt;margin-top:7.188315pt;width:4.65993pt;height:5.5pt;mso-position-horizontal-relative:page;mso-position-vertical-relative:paragraph;z-index:-15297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B5B5B6"/>
                      <w:spacing w:val="0"/>
                      <w:w w:val="161"/>
                    </w:rPr>
                    <w:t>·'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  <w:t>BÜYÜKSEHIR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653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62626"/>
          <w:w w:val="112"/>
          <w:position w:val="9"/>
        </w:rPr>
        <w:t>BELE</w:t>
      </w:r>
      <w:r>
        <w:rPr>
          <w:rFonts w:ascii="Arial" w:hAnsi="Arial" w:cs="Arial" w:eastAsia="Arial"/>
          <w:sz w:val="14"/>
          <w:szCs w:val="14"/>
          <w:color w:val="262626"/>
          <w:w w:val="113"/>
          <w:position w:val="9"/>
        </w:rPr>
        <w:t>D</w:t>
      </w:r>
      <w:r>
        <w:rPr>
          <w:rFonts w:ascii="Arial" w:hAnsi="Arial" w:cs="Arial" w:eastAsia="Arial"/>
          <w:sz w:val="14"/>
          <w:szCs w:val="14"/>
          <w:color w:val="494949"/>
          <w:w w:val="104"/>
          <w:position w:val="9"/>
        </w:rPr>
        <w:t>IY</w:t>
      </w:r>
      <w:r>
        <w:rPr>
          <w:rFonts w:ascii="Arial" w:hAnsi="Arial" w:cs="Arial" w:eastAsia="Arial"/>
          <w:sz w:val="14"/>
          <w:szCs w:val="14"/>
          <w:color w:val="494949"/>
          <w:spacing w:val="-23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3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262626"/>
          <w:spacing w:val="8"/>
          <w:w w:val="103"/>
          <w:position w:val="9"/>
        </w:rPr>
        <w:t>S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37"/>
          <w:position w:val="9"/>
        </w:rPr>
        <w:t>I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132822" w:type="dxa"/>
      </w:tblPr>
      <w:tblGrid/>
      <w:tr>
        <w:trPr>
          <w:trHeight w:val="237" w:hRule="exact"/>
        </w:trPr>
        <w:tc>
          <w:tcPr>
            <w:tcW w:w="1170" w:type="dxa"/>
            <w:tcBorders>
              <w:top w:val="single" w:sz="5.515368" w:space="0" w:color="606060"/>
              <w:bottom w:val="single" w:sz="5.5153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8" w:type="dxa"/>
            <w:tcBorders>
              <w:top w:val="single" w:sz="5.515368" w:space="0" w:color="606060"/>
              <w:bottom w:val="single" w:sz="5.5153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9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1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33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6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50" w:type="dxa"/>
            <w:tcBorders>
              <w:top w:val="single" w:sz="5.515368" w:space="0" w:color="606060"/>
              <w:bottom w:val="single" w:sz="5.5153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5" w:lineRule="exact"/>
              <w:ind w:left="29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5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6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  <w:position w:val="-1"/>
              </w:rPr>
              <w:t>31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68" w:type="dxa"/>
            <w:tcBorders>
              <w:top w:val="single" w:sz="5.515368" w:space="0" w:color="606060"/>
              <w:bottom w:val="single" w:sz="5.515368" w:space="0" w:color="5B5B5B"/>
              <w:left w:val="nil" w:sz="6" w:space="0" w:color="auto"/>
              <w:right w:val="single" w:sz="5.515368" w:space="0" w:color="5B5B5B"/>
            </w:tcBorders>
          </w:tcPr>
          <w:p>
            <w:pPr>
              <w:spacing w:before="8" w:after="0" w:line="215" w:lineRule="exact"/>
              <w:ind w:left="238" w:right="-20"/>
              <w:jc w:val="left"/>
              <w:tabs>
                <w:tab w:pos="22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4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8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3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23"/>
                <w:w w:val="13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16:14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6"/>
                <w:position w:val="-1"/>
              </w:rPr>
              <w:t>rr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7"/>
                <w:w w:val="105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5"/>
                <w:w w:val="75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132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0538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253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  <w:position w:val="-1"/>
              </w:rPr>
              <w:t>2601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5" w:hRule="exact"/>
        </w:trPr>
        <w:tc>
          <w:tcPr>
            <w:tcW w:w="1170" w:type="dxa"/>
            <w:tcBorders>
              <w:top w:val="single" w:sz="5.515368" w:space="0" w:color="5B5B5B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8" w:type="dxa"/>
            <w:tcBorders>
              <w:top w:val="single" w:sz="5.515368" w:space="0" w:color="5B5B5B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19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11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33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16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50" w:type="dxa"/>
            <w:tcBorders>
              <w:top w:val="single" w:sz="5.515368" w:space="0" w:color="5B5B5B"/>
              <w:bottom w:val="single" w:sz="5.5153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295" w:right="-20"/>
              <w:jc w:val="left"/>
              <w:tabs>
                <w:tab w:pos="16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3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4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3336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68" w:type="dxa"/>
            <w:tcBorders>
              <w:top w:val="single" w:sz="5.515368" w:space="0" w:color="5B5B5B"/>
              <w:bottom w:val="nil" w:sz="6" w:space="0" w:color="auto"/>
              <w:left w:val="nil" w:sz="6" w:space="0" w:color="auto"/>
              <w:right w:val="single" w:sz="5.515368" w:space="0" w:color="575757"/>
            </w:tcBorders>
          </w:tcPr>
          <w:p>
            <w:pPr>
              <w:spacing w:before="1" w:after="0" w:line="240" w:lineRule="auto"/>
              <w:ind w:left="24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15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3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23"/>
                <w:w w:val="13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Kadi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5"/>
                <w:w w:val="97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1"/>
              </w:rPr>
              <w:t>ALDIZ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6" w:lineRule="exact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8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Uzunhasanla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Ocakları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ALiAGA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61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Dowu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Uzunhasanla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Ocakları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-ALİAGA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70" w:lineRule="exact"/>
        <w:ind w:left="156" w:right="-20"/>
        <w:jc w:val="left"/>
        <w:tabs>
          <w:tab w:pos="1760" w:val="left"/>
          <w:tab w:pos="4140" w:val="left"/>
          <w:tab w:pos="546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Sınıfı: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Sınıfı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142" w:right="-20"/>
        <w:jc w:val="left"/>
        <w:tabs>
          <w:tab w:pos="354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363636"/>
          <w:w w:val="60"/>
          <w:position w:val="1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363636"/>
          <w:spacing w:val="13"/>
          <w:w w:val="6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2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35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8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arme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96" w:lineRule="exact"/>
        <w:ind w:left="4348" w:right="-20"/>
        <w:jc w:val="left"/>
        <w:tabs>
          <w:tab w:pos="4900" w:val="left"/>
          <w:tab w:pos="5360" w:val="left"/>
          <w:tab w:pos="5800" w:val="left"/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494949"/>
          <w:spacing w:val="0"/>
          <w:w w:val="179"/>
        </w:rPr>
        <w:t>l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4"/>
        </w:rPr>
        <w:t>t</w:t>
      </w:r>
      <w:r>
        <w:rPr>
          <w:rFonts w:ascii="Arial" w:hAnsi="Arial" w:cs="Arial" w:eastAsia="Arial"/>
          <w:sz w:val="38"/>
          <w:szCs w:val="38"/>
          <w:color w:val="363636"/>
          <w:spacing w:val="-51"/>
          <w:w w:val="64"/>
        </w:rPr>
        <w:t> 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40"/>
          <w:szCs w:val="40"/>
          <w:color w:val="878789"/>
          <w:spacing w:val="0"/>
          <w:w w:val="64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87878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878789"/>
          <w:spacing w:val="0"/>
          <w:w w:val="100"/>
        </w:rPr>
      </w:r>
      <w:r>
        <w:rPr>
          <w:rFonts w:ascii="Arial" w:hAnsi="Arial" w:cs="Arial" w:eastAsia="Arial"/>
          <w:sz w:val="43"/>
          <w:szCs w:val="43"/>
          <w:color w:val="494949"/>
          <w:spacing w:val="0"/>
          <w:w w:val="108"/>
          <w:i/>
          <w:position w:val="-2"/>
        </w:rPr>
      </w:r>
      <w:r>
        <w:rPr>
          <w:rFonts w:ascii="Arial" w:hAnsi="Arial" w:cs="Arial" w:eastAsia="Arial"/>
          <w:sz w:val="43"/>
          <w:szCs w:val="43"/>
          <w:color w:val="494949"/>
          <w:spacing w:val="0"/>
          <w:w w:val="100"/>
          <w:i/>
          <w:u w:val="single" w:color="575757"/>
          <w:position w:val="-2"/>
        </w:rPr>
        <w:t>l</w:t>
      </w:r>
      <w:r>
        <w:rPr>
          <w:rFonts w:ascii="Arial" w:hAnsi="Arial" w:cs="Arial" w:eastAsia="Arial"/>
          <w:sz w:val="43"/>
          <w:szCs w:val="43"/>
          <w:color w:val="494949"/>
          <w:spacing w:val="6"/>
          <w:w w:val="100"/>
          <w:i/>
          <w:u w:val="single" w:color="575757"/>
          <w:position w:val="-2"/>
        </w:rPr>
        <w:t> </w:t>
      </w:r>
      <w:r>
        <w:rPr>
          <w:rFonts w:ascii="Arial" w:hAnsi="Arial" w:cs="Arial" w:eastAsia="Arial"/>
          <w:sz w:val="43"/>
          <w:szCs w:val="43"/>
          <w:color w:val="494949"/>
          <w:spacing w:val="0"/>
          <w:w w:val="100"/>
          <w:i/>
          <w:u w:val="single" w:color="575757"/>
          <w:position w:val="-2"/>
        </w:rPr>
        <w:tab/>
      </w:r>
      <w:r>
        <w:rPr>
          <w:rFonts w:ascii="Arial" w:hAnsi="Arial" w:cs="Arial" w:eastAsia="Arial"/>
          <w:sz w:val="43"/>
          <w:szCs w:val="43"/>
          <w:color w:val="494949"/>
          <w:spacing w:val="0"/>
          <w:w w:val="100"/>
          <w:i/>
          <w:u w:val="single" w:color="575757"/>
          <w:position w:val="-2"/>
        </w:rPr>
      </w:r>
      <w:r>
        <w:rPr>
          <w:rFonts w:ascii="Arial" w:hAnsi="Arial" w:cs="Arial" w:eastAsia="Arial"/>
          <w:sz w:val="43"/>
          <w:szCs w:val="43"/>
          <w:color w:val="494949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43"/>
          <w:szCs w:val="43"/>
          <w:color w:val="494949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49"/>
          <w:position w:val="9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12"/>
          <w:w w:val="49"/>
          <w:position w:val="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  <w:position w:val="9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17:00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52" w:right="-20"/>
        <w:jc w:val="left"/>
        <w:tabs>
          <w:tab w:pos="210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14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5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2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gOI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09" w:right="-20"/>
        <w:jc w:val="left"/>
        <w:tabs>
          <w:tab w:pos="45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16:15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56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65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560" w:right="44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30" w:lineRule="atLeast"/>
        <w:ind w:left="2123" w:right="4058" w:firstLine="2468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9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7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1" w:lineRule="exact"/>
        <w:ind w:left="142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79"/>
          <w:position w:val="-1"/>
        </w:rPr>
        <w:t>1::-:-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161" w:right="-20"/>
        <w:jc w:val="left"/>
        <w:tabs>
          <w:tab w:pos="640" w:val="left"/>
          <w:tab w:pos="46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5"/>
          <w:position w:val="2"/>
        </w:rPr>
        <w:t>,'lcı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Gitnıişse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75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75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7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01"/>
          <w:position w:val="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0"/>
          <w:w w:val="2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PönOş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161" w:right="638" w:firstLine="-5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548" w:right="38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CCCCCC"/>
          <w:spacing w:val="-6"/>
          <w:w w:val="6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ndUrınede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2" w:lineRule="exact"/>
        <w:ind w:left="161" w:right="-20"/>
        <w:jc w:val="left"/>
        <w:tabs>
          <w:tab w:pos="3120" w:val="left"/>
          <w:tab w:pos="4580" w:val="left"/>
          <w:tab w:pos="640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-3"/>
        </w:rPr>
        <w:t>SöndOrme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84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  <w:position w:val="-3"/>
        </w:rPr>
        <w:t>pUk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3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8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9"/>
          <w:w w:val="11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3"/>
        </w:rPr>
        <w:t>T.K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15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4968" w:right="-20"/>
        <w:jc w:val="left"/>
        <w:tabs>
          <w:tab w:pos="6420" w:val="left"/>
          <w:tab w:pos="7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40"/>
          <w:position w:val="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1"/>
          <w:position w:val="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2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00" w:bottom="280" w:left="400" w:right="380"/>
        </w:sectPr>
      </w:pPr>
      <w:rPr/>
    </w:p>
    <w:p>
      <w:pPr>
        <w:spacing w:before="15" w:after="0" w:line="240" w:lineRule="auto"/>
        <w:ind w:left="15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  <w:position w:val="-1"/>
        </w:rPr>
        <w:t>görOlmU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00" w:right="380"/>
          <w:cols w:num="2" w:equalWidth="0">
            <w:col w:w="1817" w:space="398"/>
            <w:col w:w="8925"/>
          </w:cols>
        </w:sectPr>
      </w:pPr>
      <w:rPr/>
    </w:p>
    <w:p>
      <w:pPr>
        <w:spacing w:before="10" w:after="0" w:line="242" w:lineRule="auto"/>
        <w:ind w:left="2174" w:right="52" w:firstLine="-2013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2"/>
          <w:position w:val="1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1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5"/>
          <w:position w:val="0"/>
        </w:rPr>
        <w:t>ıkmı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1" w:lineRule="auto"/>
        <w:ind w:left="161" w:right="3911"/>
        <w:jc w:val="left"/>
        <w:tabs>
          <w:tab w:pos="212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  <w:position w:val="1"/>
        </w:rPr>
        <w:t>jB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93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1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8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14" w:lineRule="exact"/>
        <w:ind w:left="142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57"/>
          <w:position w:val="-1"/>
        </w:rPr>
        <w:t>_</w:t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0"/>
          <w:w w:val="100"/>
          <w:position w:val="-1"/>
        </w:rPr>
        <w:t>J1</w:t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00" w:right="380"/>
        </w:sectPr>
      </w:pPr>
      <w:rPr/>
    </w:p>
    <w:p>
      <w:pPr>
        <w:spacing w:before="8" w:after="0" w:line="261" w:lineRule="exact"/>
        <w:ind w:left="165" w:right="-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88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-61"/>
          <w:w w:val="96"/>
          <w:position w:val="2"/>
        </w:rPr>
        <w:t>k</w:t>
      </w:r>
      <w:r>
        <w:rPr>
          <w:rFonts w:ascii="Arial" w:hAnsi="Arial" w:cs="Arial" w:eastAsia="Arial"/>
          <w:sz w:val="20"/>
          <w:szCs w:val="20"/>
          <w:color w:val="363636"/>
          <w:spacing w:val="-62"/>
          <w:w w:val="182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5B5B5B"/>
          <w:spacing w:val="-6"/>
          <w:w w:val="137"/>
          <w:position w:val="2"/>
        </w:rPr>
        <w:t>'</w:t>
      </w:r>
      <w:r>
        <w:rPr>
          <w:rFonts w:ascii="Arial" w:hAnsi="Arial" w:cs="Arial" w:eastAsia="Arial"/>
          <w:sz w:val="20"/>
          <w:szCs w:val="20"/>
          <w:color w:val="363636"/>
          <w:spacing w:val="-14"/>
          <w:w w:val="101"/>
          <w:position w:val="2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40"/>
          <w:w w:val="75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363636"/>
          <w:spacing w:val="-6"/>
          <w:w w:val="100"/>
          <w:position w:val="2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6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9E9E9E"/>
          <w:spacing w:val="-31"/>
          <w:w w:val="45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  <w:position w:val="-1"/>
        </w:rPr>
        <w:t>DönlişU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[r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2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363636"/>
          <w:spacing w:val="-11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h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96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17:55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00" w:right="380"/>
          <w:cols w:num="2" w:equalWidth="0">
            <w:col w:w="1306" w:space="803"/>
            <w:col w:w="9031"/>
          </w:cols>
        </w:sectPr>
      </w:pPr>
      <w:rPr/>
    </w:p>
    <w:p>
      <w:pPr>
        <w:spacing w:before="0" w:after="0" w:line="234" w:lineRule="exact"/>
        <w:ind w:left="253" w:right="-20"/>
        <w:jc w:val="left"/>
        <w:tabs>
          <w:tab w:pos="102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3"/>
          <w:position w:val="-1"/>
        </w:rPr>
        <w:t>ÖIU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3"/>
          <w:position w:val="-1"/>
        </w:rPr>
        <w:t>   </w:t>
      </w:r>
      <w:r>
        <w:rPr>
          <w:rFonts w:ascii="Arial" w:hAnsi="Arial" w:cs="Arial" w:eastAsia="Arial"/>
          <w:sz w:val="20"/>
          <w:szCs w:val="20"/>
          <w:color w:val="363636"/>
          <w:spacing w:val="9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IP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00" w:right="3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62626"/>
          <w:w w:val="184"/>
        </w:rPr>
        <w:t>Gi</w:t>
      </w:r>
      <w:r>
        <w:rPr>
          <w:rFonts w:ascii="Arial" w:hAnsi="Arial" w:cs="Arial" w:eastAsia="Arial"/>
          <w:sz w:val="21"/>
          <w:szCs w:val="21"/>
          <w:color w:val="2A69CF"/>
          <w:w w:val="95"/>
        </w:rPr>
        <w:t>AY</w:t>
      </w:r>
      <w:r>
        <w:rPr>
          <w:rFonts w:ascii="Arial" w:hAnsi="Arial" w:cs="Arial" w:eastAsia="Arial"/>
          <w:sz w:val="21"/>
          <w:szCs w:val="21"/>
          <w:color w:val="000000"/>
          <w:w w:val="10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86" w:right="2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333" w:lineRule="exact"/>
        <w:ind w:right="-85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64"/>
          <w:position w:val="-1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35"/>
          <w:w w:val="64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64"/>
          <w:position w:val="-1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43"/>
          <w:w w:val="6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64"/>
          <w:position w:val="-1"/>
        </w:rPr>
        <w:t>MaYIS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"/>
          <w:w w:val="64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62626"/>
          <w:spacing w:val="0"/>
          <w:w w:val="64"/>
          <w:position w:val="-1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257" w:right="-45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Arial" w:hAnsi="Arial" w:cs="Arial" w:eastAsia="Arial"/>
          <w:sz w:val="19"/>
          <w:szCs w:val="19"/>
          <w:color w:val="9E9E9E"/>
          <w:spacing w:val="0"/>
          <w:w w:val="73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9E9E9E"/>
          <w:spacing w:val="0"/>
          <w:w w:val="73"/>
          <w:i/>
          <w:position w:val="-1"/>
        </w:rPr>
        <w:t>   </w:t>
      </w:r>
      <w:r>
        <w:rPr>
          <w:rFonts w:ascii="Arial" w:hAnsi="Arial" w:cs="Arial" w:eastAsia="Arial"/>
          <w:sz w:val="19"/>
          <w:szCs w:val="19"/>
          <w:color w:val="9E9E9E"/>
          <w:spacing w:val="3"/>
          <w:w w:val="73"/>
          <w:i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5B5B5B"/>
          <w:spacing w:val="-17"/>
          <w:w w:val="88"/>
          <w:i/>
          <w:position w:val="-1"/>
        </w:rPr>
        <w:t>!</w:t>
      </w:r>
      <w:r>
        <w:rPr>
          <w:rFonts w:ascii="Arial" w:hAnsi="Arial" w:cs="Arial" w:eastAsia="Arial"/>
          <w:sz w:val="29"/>
          <w:szCs w:val="29"/>
          <w:color w:val="9E9E9E"/>
          <w:spacing w:val="-23"/>
          <w:w w:val="78"/>
          <w:i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494949"/>
          <w:spacing w:val="-22"/>
          <w:w w:val="81"/>
          <w:position w:val="-1"/>
        </w:rPr>
        <w:t>2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5"/>
          <w:position w:val="-1"/>
        </w:rPr>
        <w:t>Q</w:t>
      </w:r>
      <w:r>
        <w:rPr>
          <w:rFonts w:ascii="Arial" w:hAnsi="Arial" w:cs="Arial" w:eastAsia="Arial"/>
          <w:sz w:val="24"/>
          <w:szCs w:val="24"/>
          <w:color w:val="363636"/>
          <w:spacing w:val="-75"/>
          <w:w w:val="56"/>
          <w:position w:val="-1"/>
        </w:rPr>
        <w:t>J</w:t>
      </w:r>
      <w:r>
        <w:rPr>
          <w:rFonts w:ascii="Arial" w:hAnsi="Arial" w:cs="Arial" w:eastAsia="Arial"/>
          <w:sz w:val="24"/>
          <w:szCs w:val="24"/>
          <w:color w:val="5B5B5B"/>
          <w:spacing w:val="0"/>
          <w:w w:val="74"/>
          <w:position w:val="-1"/>
        </w:rPr>
        <w:t>.?</w:t>
      </w:r>
      <w:r>
        <w:rPr>
          <w:rFonts w:ascii="Arial" w:hAnsi="Arial" w:cs="Arial" w:eastAsia="Arial"/>
          <w:sz w:val="24"/>
          <w:szCs w:val="24"/>
          <w:color w:val="5B5B5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5B5B6"/>
          <w:spacing w:val="0"/>
          <w:w w:val="106"/>
          <w:position w:val="-1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9E9E9E"/>
          <w:spacing w:val="0"/>
          <w:w w:val="100"/>
        </w:rPr>
        <w:t>'O.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00" w:right="380"/>
          <w:cols w:num="4" w:equalWidth="0">
            <w:col w:w="2914" w:space="1793"/>
            <w:col w:w="1411" w:space="2252"/>
            <w:col w:w="1091" w:space="16"/>
            <w:col w:w="1663"/>
          </w:cols>
        </w:sectPr>
      </w:pPr>
      <w:rPr/>
    </w:p>
    <w:p>
      <w:pPr>
        <w:spacing w:before="0" w:after="0" w:line="88" w:lineRule="exact"/>
        <w:ind w:right="2040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9E9E9E"/>
          <w:spacing w:val="0"/>
          <w:w w:val="474"/>
        </w:rPr>
        <w:t>/</w:t>
      </w:r>
      <w:r>
        <w:rPr>
          <w:rFonts w:ascii="Arial" w:hAnsi="Arial" w:cs="Arial" w:eastAsia="Arial"/>
          <w:sz w:val="9"/>
          <w:szCs w:val="9"/>
          <w:color w:val="9E9E9E"/>
          <w:spacing w:val="-52"/>
          <w:w w:val="474"/>
        </w:rPr>
        <w:t> </w:t>
      </w:r>
      <w:r>
        <w:rPr>
          <w:rFonts w:ascii="Arial" w:hAnsi="Arial" w:cs="Arial" w:eastAsia="Arial"/>
          <w:sz w:val="9"/>
          <w:szCs w:val="9"/>
          <w:color w:val="5B5B5B"/>
          <w:spacing w:val="0"/>
          <w:w w:val="91"/>
        </w:rPr>
        <w:t>-</w:t>
      </w:r>
      <w:r>
        <w:rPr>
          <w:rFonts w:ascii="Arial" w:hAnsi="Arial" w:cs="Arial" w:eastAsia="Arial"/>
          <w:sz w:val="9"/>
          <w:szCs w:val="9"/>
          <w:color w:val="5B5B5B"/>
          <w:spacing w:val="-3"/>
          <w:w w:val="90"/>
        </w:rPr>
        <w:t>:</w:t>
      </w:r>
      <w:r>
        <w:rPr>
          <w:rFonts w:ascii="Arial" w:hAnsi="Arial" w:cs="Arial" w:eastAsia="Arial"/>
          <w:sz w:val="9"/>
          <w:szCs w:val="9"/>
          <w:color w:val="9E9E9E"/>
          <w:spacing w:val="0"/>
          <w:w w:val="110"/>
        </w:rPr>
        <w:t>t</w:t>
      </w:r>
      <w:r>
        <w:rPr>
          <w:rFonts w:ascii="Arial" w:hAnsi="Arial" w:cs="Arial" w:eastAsia="Arial"/>
          <w:sz w:val="9"/>
          <w:szCs w:val="9"/>
          <w:color w:val="9E9E9E"/>
          <w:spacing w:val="-13"/>
          <w:w w:val="111"/>
        </w:rPr>
        <w:t>i</w:t>
      </w:r>
      <w:r>
        <w:rPr>
          <w:rFonts w:ascii="Arial" w:hAnsi="Arial" w:cs="Arial" w:eastAsia="Arial"/>
          <w:sz w:val="9"/>
          <w:szCs w:val="9"/>
          <w:color w:val="757775"/>
          <w:spacing w:val="0"/>
          <w:w w:val="299"/>
        </w:rPr>
        <w:t>·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119" w:lineRule="exact"/>
        <w:ind w:right="1211"/>
        <w:jc w:val="right"/>
        <w:tabs>
          <w:tab w:pos="9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0"/>
          <w:w w:val="387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-16"/>
          <w:w w:val="38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5B5B6"/>
          <w:spacing w:val="0"/>
          <w:w w:val="235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B5B5B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0"/>
          <w:w w:val="107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757775"/>
          <w:spacing w:val="0"/>
          <w:w w:val="7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57775"/>
          <w:spacing w:val="0"/>
          <w:w w:val="71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757775"/>
          <w:spacing w:val="14"/>
          <w:w w:val="7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114"/>
          <w:i/>
        </w:rPr>
        <w:t>'1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200" w:lineRule="exact"/>
        <w:ind w:left="170" w:right="-20"/>
        <w:jc w:val="left"/>
        <w:tabs>
          <w:tab w:pos="2500" w:val="left"/>
          <w:tab w:pos="83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[tfaiyeci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2A69CF"/>
          <w:spacing w:val="0"/>
          <w:w w:val="100"/>
          <w:position w:val="-5"/>
        </w:rPr>
        <w:t>Itf</w:t>
      </w:r>
      <w:r>
        <w:rPr>
          <w:rFonts w:ascii="Arial" w:hAnsi="Arial" w:cs="Arial" w:eastAsia="Arial"/>
          <w:sz w:val="19"/>
          <w:szCs w:val="19"/>
          <w:color w:val="2A69CF"/>
          <w:spacing w:val="-7"/>
          <w:w w:val="100"/>
          <w:position w:val="-5"/>
        </w:rPr>
        <w:t>a</w:t>
      </w:r>
      <w:r>
        <w:rPr>
          <w:rFonts w:ascii="Arial" w:hAnsi="Arial" w:cs="Arial" w:eastAsia="Arial"/>
          <w:sz w:val="19"/>
          <w:szCs w:val="19"/>
          <w:color w:val="3F85D4"/>
          <w:spacing w:val="0"/>
          <w:w w:val="100"/>
          <w:position w:val="-5"/>
        </w:rPr>
        <w:t>i</w:t>
      </w:r>
      <w:r>
        <w:rPr>
          <w:rFonts w:ascii="Arial" w:hAnsi="Arial" w:cs="Arial" w:eastAsia="Arial"/>
          <w:sz w:val="19"/>
          <w:szCs w:val="19"/>
          <w:color w:val="3F85D4"/>
          <w:spacing w:val="-4"/>
          <w:w w:val="100"/>
          <w:position w:val="-5"/>
        </w:rPr>
        <w:t>y</w:t>
      </w:r>
      <w:r>
        <w:rPr>
          <w:rFonts w:ascii="Arial" w:hAnsi="Arial" w:cs="Arial" w:eastAsia="Arial"/>
          <w:sz w:val="19"/>
          <w:szCs w:val="19"/>
          <w:color w:val="5079B3"/>
          <w:spacing w:val="0"/>
          <w:w w:val="100"/>
          <w:position w:val="-5"/>
        </w:rPr>
        <w:t>e</w:t>
      </w:r>
      <w:r>
        <w:rPr>
          <w:rFonts w:ascii="Arial" w:hAnsi="Arial" w:cs="Arial" w:eastAsia="Arial"/>
          <w:sz w:val="19"/>
          <w:szCs w:val="19"/>
          <w:color w:val="5079B3"/>
          <w:spacing w:val="7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136BF9"/>
          <w:spacing w:val="0"/>
          <w:w w:val="97"/>
          <w:position w:val="-5"/>
        </w:rPr>
        <w:t>Kuze</w:t>
      </w:r>
      <w:r>
        <w:rPr>
          <w:rFonts w:ascii="Arial" w:hAnsi="Arial" w:cs="Arial" w:eastAsia="Arial"/>
          <w:sz w:val="19"/>
          <w:szCs w:val="19"/>
          <w:color w:val="136BF9"/>
          <w:spacing w:val="0"/>
          <w:w w:val="97"/>
          <w:position w:val="-5"/>
        </w:rPr>
        <w:t>y</w:t>
      </w:r>
      <w:r>
        <w:rPr>
          <w:rFonts w:ascii="Arial" w:hAnsi="Arial" w:cs="Arial" w:eastAsia="Arial"/>
          <w:sz w:val="19"/>
          <w:szCs w:val="19"/>
          <w:color w:val="136BF9"/>
          <w:spacing w:val="-10"/>
          <w:w w:val="97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136BF9"/>
          <w:spacing w:val="0"/>
          <w:w w:val="100"/>
          <w:position w:val="-5"/>
        </w:rPr>
        <w:t>Bölge</w:t>
      </w:r>
      <w:r>
        <w:rPr>
          <w:rFonts w:ascii="Arial" w:hAnsi="Arial" w:cs="Arial" w:eastAsia="Arial"/>
          <w:sz w:val="19"/>
          <w:szCs w:val="19"/>
          <w:color w:val="136BF9"/>
          <w:spacing w:val="-43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136BF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136BF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81"/>
          <w:position w:val="-5"/>
        </w:rPr>
        <w:t>lljl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15"/>
          <w:w w:val="81"/>
          <w:position w:val="-5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0"/>
          <w:w w:val="81"/>
          <w:position w:val="-5"/>
        </w:rPr>
        <w:t>!l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-12"/>
          <w:w w:val="81"/>
          <w:position w:val="-5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81"/>
          <w:position w:val="-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3"/>
          <w:w w:val="81"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0"/>
          <w:position w:val="-5"/>
        </w:rPr>
        <w:t>B'iili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1"/>
          <w:position w:val="-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00" w:right="380"/>
        </w:sectPr>
      </w:pPr>
      <w:rPr/>
    </w:p>
    <w:p>
      <w:pPr>
        <w:spacing w:before="5" w:after="0" w:line="201" w:lineRule="exact"/>
        <w:ind w:left="2422" w:right="-20"/>
        <w:jc w:val="left"/>
        <w:tabs>
          <w:tab w:pos="852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82F4"/>
          <w:spacing w:val="0"/>
          <w:w w:val="89"/>
          <w:position w:val="-4"/>
        </w:rPr>
        <w:t>2.Postcı</w:t>
      </w:r>
      <w:r>
        <w:rPr>
          <w:rFonts w:ascii="Times New Roman" w:hAnsi="Times New Roman" w:cs="Times New Roman" w:eastAsia="Times New Roman"/>
          <w:sz w:val="22"/>
          <w:szCs w:val="22"/>
          <w:color w:val="3682F4"/>
          <w:spacing w:val="9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9EED"/>
          <w:spacing w:val="0"/>
          <w:w w:val="99"/>
          <w:position w:val="-4"/>
        </w:rPr>
        <w:t>Gru</w:t>
      </w:r>
      <w:r>
        <w:rPr>
          <w:rFonts w:ascii="Times New Roman" w:hAnsi="Times New Roman" w:cs="Times New Roman" w:eastAsia="Times New Roman"/>
          <w:sz w:val="19"/>
          <w:szCs w:val="19"/>
          <w:color w:val="759EED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6BF9"/>
          <w:spacing w:val="0"/>
          <w:w w:val="100"/>
          <w:position w:val="-4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136BF9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36BF9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69CF"/>
          <w:spacing w:val="4"/>
          <w:w w:val="89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4FC3"/>
          <w:spacing w:val="3"/>
          <w:w w:val="89"/>
          <w:position w:val="-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136BF9"/>
          <w:spacing w:val="0"/>
          <w:w w:val="89"/>
          <w:position w:val="-4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136BF9"/>
          <w:spacing w:val="-38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6BF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36BF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6"/>
          <w:szCs w:val="6"/>
          <w:color w:val="B5B5B6"/>
          <w:spacing w:val="0"/>
          <w:w w:val="257"/>
          <w:position w:val="2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B5B5B6"/>
          <w:spacing w:val="-10"/>
          <w:w w:val="257"/>
          <w:position w:val="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57775"/>
          <w:spacing w:val="0"/>
          <w:w w:val="106"/>
          <w:position w:val="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5.839081pt;margin-top:16.285707pt;width:8.98101pt;height:15.5pt;mso-position-horizontal-relative:page;mso-position-vertical-relative:paragraph;z-index:-15296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1521CD"/>
                      <w:spacing w:val="0"/>
                      <w:w w:val="174"/>
                    </w:rPr>
                    <w:t>-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5B5B5B"/>
          <w:b/>
          <w:bCs/>
          <w:position w:val="-2"/>
        </w:rPr>
        <w:t>Bü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-16"/>
          <w:b/>
          <w:bCs/>
          <w:position w:val="-2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757775"/>
          <w:spacing w:val="0"/>
          <w:w w:val="44"/>
          <w:position w:val="-2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757775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E9E9E"/>
          <w:spacing w:val="0"/>
          <w:w w:val="59"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9E9E9E"/>
          <w:spacing w:val="-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78789"/>
          <w:spacing w:val="0"/>
          <w:w w:val="101"/>
          <w:i/>
          <w:position w:val="1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9"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9E9E9E"/>
          <w:spacing w:val="0"/>
          <w:w w:val="293"/>
          <w:position w:val="-3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9E9E9E"/>
          <w:spacing w:val="-40"/>
          <w:w w:val="293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E9E9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9E9E9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6"/>
          <w:szCs w:val="6"/>
          <w:color w:val="9E9E9E"/>
          <w:spacing w:val="0"/>
          <w:w w:val="293"/>
          <w:i/>
          <w:position w:val="-3"/>
        </w:rPr>
        <w:t>(</w:t>
      </w:r>
      <w:r>
        <w:rPr>
          <w:rFonts w:ascii="Times New Roman" w:hAnsi="Times New Roman" w:cs="Times New Roman" w:eastAsia="Times New Roman"/>
          <w:sz w:val="6"/>
          <w:szCs w:val="6"/>
          <w:color w:val="9E9E9E"/>
          <w:spacing w:val="0"/>
          <w:w w:val="293"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9E9E9E"/>
          <w:spacing w:val="43"/>
          <w:w w:val="293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9"/>
          <w:spacing w:val="0"/>
          <w:w w:val="293"/>
          <w:position w:val="-3"/>
        </w:rPr>
        <w:t>"</w:t>
      </w:r>
      <w:r>
        <w:rPr>
          <w:rFonts w:ascii="Times New Roman" w:hAnsi="Times New Roman" w:cs="Times New Roman" w:eastAsia="Times New Roman"/>
          <w:sz w:val="6"/>
          <w:szCs w:val="6"/>
          <w:color w:val="878789"/>
          <w:spacing w:val="-16"/>
          <w:w w:val="293"/>
          <w:position w:val="-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9"/>
          <w:spacing w:val="0"/>
          <w:w w:val="293"/>
          <w:position w:val="-3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878789"/>
          <w:spacing w:val="21"/>
          <w:w w:val="293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0"/>
          <w:w w:val="83"/>
          <w:position w:val="-3"/>
        </w:rPr>
        <w:t>f,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4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5B5B6"/>
          <w:spacing w:val="0"/>
          <w:w w:val="232"/>
          <w:position w:val="1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B5B5B6"/>
          <w:spacing w:val="40"/>
          <w:w w:val="232"/>
          <w:position w:val="1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5B5B6"/>
          <w:spacing w:val="-22"/>
          <w:w w:val="131"/>
          <w:position w:val="11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B5B5B6"/>
          <w:spacing w:val="-29"/>
          <w:w w:val="63"/>
          <w:position w:val="-3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B5B5B6"/>
          <w:spacing w:val="-22"/>
          <w:w w:val="131"/>
          <w:position w:val="1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B5B5B6"/>
          <w:spacing w:val="-4"/>
          <w:w w:val="63"/>
          <w:position w:val="-3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B5B5B6"/>
          <w:spacing w:val="0"/>
          <w:w w:val="63"/>
          <w:position w:val="-3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B5B5B6"/>
          <w:spacing w:val="-11"/>
          <w:w w:val="63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8279A0"/>
          <w:spacing w:val="-38"/>
          <w:w w:val="183"/>
          <w:position w:val="1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B5B5B6"/>
          <w:spacing w:val="0"/>
          <w:w w:val="112"/>
          <w:position w:val="-3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B5B5B6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289E"/>
          <w:spacing w:val="-27"/>
          <w:w w:val="113"/>
          <w:position w:val="1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0"/>
          <w:w w:val="64"/>
          <w:position w:val="1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0"/>
          <w:w w:val="65"/>
          <w:position w:val="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2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4"/>
          <w:position w:val="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9"/>
          <w:w w:val="134"/>
          <w:position w:val="11"/>
        </w:rPr>
        <w:t> </w:t>
      </w:r>
      <w:r>
        <w:rPr>
          <w:rFonts w:ascii="Arial" w:hAnsi="Arial" w:cs="Arial" w:eastAsia="Arial"/>
          <w:sz w:val="23"/>
          <w:szCs w:val="23"/>
          <w:color w:val="52567E"/>
          <w:spacing w:val="0"/>
          <w:w w:val="61"/>
          <w:position w:val="-3"/>
        </w:rPr>
        <w:t>i-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00" w:right="380"/>
          <w:cols w:num="2" w:equalWidth="0">
            <w:col w:w="8965" w:space="140"/>
            <w:col w:w="2035"/>
          </w:cols>
        </w:sectPr>
      </w:pPr>
      <w:rPr/>
    </w:p>
    <w:p>
      <w:pPr>
        <w:spacing w:before="23" w:after="0" w:line="240" w:lineRule="auto"/>
        <w:ind w:right="494"/>
        <w:jc w:val="right"/>
        <w:tabs>
          <w:tab w:pos="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8.377762pt;margin-top:13.656146pt;width:9.422086pt;height:.1pt;mso-position-horizontal-relative:page;mso-position-vertical-relative:paragraph;z-index:-15300" coordorigin="768,273" coordsize="188,2">
            <v:shape style="position:absolute;left:768;top:273;width:188;height:2" coordorigin="768,273" coordsize="188,0" path="m768,273l956,273e" filled="f" stroked="t" strokeweight=".229807pt" strokecolor="#67676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87"/>
        </w:rPr>
        <w:t>ErgUI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1202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211.537308pt;margin-top:11.794649pt;width:134.896682pt;height:29.415276pt;mso-position-horizontal-relative:page;mso-position-vertical-relative:paragraph;z-index:-15299" coordorigin="4231,236" coordsize="2698,588">
            <v:group style="position:absolute;left:5649;top:238;width:1089;height:2" coordorigin="5649,238" coordsize="1089,2">
              <v:shape style="position:absolute;left:5649;top:238;width:1089;height:2" coordorigin="5649,238" coordsize="1089,0" path="m5649,238l6738,238e" filled="f" stroked="t" strokeweight=".229807pt" strokecolor="#444890">
                <v:path arrowok="t"/>
              </v:shape>
            </v:group>
            <v:group style="position:absolute;left:4233;top:238;width:1416;height:2" coordorigin="4233,238" coordsize="1416,2">
              <v:shape style="position:absolute;left:4233;top:238;width:1416;height:2" coordorigin="4233,238" coordsize="1416,0" path="m4233,238l5649,238e" filled="f" stroked="t" strokeweight=".229807pt" strokecolor="#000000">
                <v:path arrowok="t"/>
              </v:shape>
            </v:group>
            <v:group style="position:absolute;left:6738;top:238;width:188;height:2" coordorigin="6738,238" coordsize="188,2">
              <v:shape style="position:absolute;left:6738;top:238;width:188;height:2" coordorigin="6738,238" coordsize="188,0" path="m6738,238l6926,238e" filled="f" stroked="t" strokeweight=".229807pt" strokecolor="#000000">
                <v:path arrowok="t"/>
              </v:shape>
            </v:group>
            <v:group style="position:absolute;left:5745;top:281;width:2;height:516" coordorigin="5745,281" coordsize="2,516">
              <v:shape style="position:absolute;left:5745;top:281;width:2;height:516" coordorigin="5745,281" coordsize="0,516" path="m5745,797l5745,281e" filled="f" stroked="t" strokeweight="2.762335pt" strokecolor="#D6EFF6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3"/>
          <w:szCs w:val="23"/>
          <w:color w:val="262626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39" w:after="0" w:line="392" w:lineRule="exact"/>
        <w:ind w:right="-20"/>
        <w:jc w:val="right"/>
        <w:tabs>
          <w:tab w:pos="560" w:val="left"/>
          <w:tab w:pos="218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Arial" w:hAnsi="Arial" w:cs="Arial" w:eastAsia="Arial"/>
          <w:sz w:val="39"/>
          <w:szCs w:val="39"/>
          <w:color w:val="5B629A"/>
          <w:w w:val="569"/>
          <w:i/>
          <w:position w:val="-5"/>
        </w:rPr>
        <w:t>:</w:t>
      </w:r>
      <w:r>
        <w:rPr>
          <w:rFonts w:ascii="Arial" w:hAnsi="Arial" w:cs="Arial" w:eastAsia="Arial"/>
          <w:sz w:val="39"/>
          <w:szCs w:val="39"/>
          <w:color w:val="5B629A"/>
          <w:w w:val="100"/>
          <w:i/>
          <w:position w:val="-5"/>
        </w:rPr>
        <w:tab/>
      </w:r>
      <w:r>
        <w:rPr>
          <w:rFonts w:ascii="Arial" w:hAnsi="Arial" w:cs="Arial" w:eastAsia="Arial"/>
          <w:sz w:val="39"/>
          <w:szCs w:val="39"/>
          <w:color w:val="5B629A"/>
          <w:w w:val="100"/>
          <w:i/>
          <w:position w:val="-5"/>
        </w:rPr>
      </w:r>
      <w:r>
        <w:rPr>
          <w:rFonts w:ascii="Arial" w:hAnsi="Arial" w:cs="Arial" w:eastAsia="Arial"/>
          <w:sz w:val="39"/>
          <w:szCs w:val="39"/>
          <w:color w:val="B5B5B6"/>
          <w:w w:val="41"/>
          <w:i/>
          <w:position w:val="-5"/>
        </w:rPr>
        <w:t>-</w:t>
      </w:r>
      <w:r>
        <w:rPr>
          <w:rFonts w:ascii="Arial" w:hAnsi="Arial" w:cs="Arial" w:eastAsia="Arial"/>
          <w:sz w:val="39"/>
          <w:szCs w:val="39"/>
          <w:color w:val="B5B5B6"/>
          <w:w w:val="100"/>
          <w:i/>
          <w:position w:val="-5"/>
        </w:rPr>
        <w:tab/>
      </w:r>
      <w:r>
        <w:rPr>
          <w:rFonts w:ascii="Arial" w:hAnsi="Arial" w:cs="Arial" w:eastAsia="Arial"/>
          <w:sz w:val="39"/>
          <w:szCs w:val="39"/>
          <w:color w:val="B5B5B6"/>
          <w:w w:val="100"/>
          <w:i/>
          <w:position w:val="-5"/>
        </w:rPr>
      </w:r>
      <w:r>
        <w:rPr>
          <w:rFonts w:ascii="Arial" w:hAnsi="Arial" w:cs="Arial" w:eastAsia="Arial"/>
          <w:sz w:val="39"/>
          <w:szCs w:val="39"/>
          <w:color w:val="363D7B"/>
          <w:spacing w:val="0"/>
          <w:w w:val="100"/>
          <w:i/>
          <w:position w:val="-5"/>
        </w:rPr>
        <w:t>-S: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3080" w:right="3327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1286B"/>
          <w:spacing w:val="0"/>
          <w:w w:val="103"/>
          <w:i/>
          <w:position w:val="1"/>
        </w:rPr>
        <w:t>{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75" w:after="0" w:line="214" w:lineRule="exact"/>
        <w:ind w:right="7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-1"/>
        </w:rPr>
        <w:t>DAÖLIOGLU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597" w:right="-20"/>
        <w:jc w:val="left"/>
        <w:tabs>
          <w:tab w:pos="940" w:val="left"/>
          <w:tab w:pos="16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B5B5B6"/>
          <w:spacing w:val="0"/>
          <w:w w:val="67"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B5B5B6"/>
          <w:spacing w:val="-9"/>
          <w:w w:val="67"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5B5B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5B5B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6"/>
          <w:szCs w:val="6"/>
          <w:color w:val="9A9A79"/>
          <w:spacing w:val="0"/>
          <w:w w:val="67"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9A9A79"/>
          <w:spacing w:val="0"/>
          <w:w w:val="67"/>
          <w:position w:val="-2"/>
        </w:rPr>
        <w:t>                </w:t>
      </w:r>
      <w:r>
        <w:rPr>
          <w:rFonts w:ascii="Times New Roman" w:hAnsi="Times New Roman" w:cs="Times New Roman" w:eastAsia="Times New Roman"/>
          <w:sz w:val="6"/>
          <w:szCs w:val="6"/>
          <w:color w:val="9A9A79"/>
          <w:spacing w:val="8"/>
          <w:w w:val="67"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5B5B6"/>
          <w:spacing w:val="0"/>
          <w:w w:val="227"/>
          <w:position w:val="-2"/>
        </w:rPr>
        <w:t>(</w:t>
      </w:r>
      <w:r>
        <w:rPr>
          <w:rFonts w:ascii="Times New Roman" w:hAnsi="Times New Roman" w:cs="Times New Roman" w:eastAsia="Times New Roman"/>
          <w:sz w:val="6"/>
          <w:szCs w:val="6"/>
          <w:color w:val="B5B5B6"/>
          <w:spacing w:val="0"/>
          <w:w w:val="227"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5B5B6"/>
          <w:spacing w:val="25"/>
          <w:w w:val="227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5B5B6"/>
          <w:spacing w:val="0"/>
          <w:w w:val="45"/>
          <w:position w:val="-2"/>
        </w:rPr>
        <w:t>.:</w:t>
      </w:r>
      <w:r>
        <w:rPr>
          <w:rFonts w:ascii="Times New Roman" w:hAnsi="Times New Roman" w:cs="Times New Roman" w:eastAsia="Times New Roman"/>
          <w:sz w:val="22"/>
          <w:szCs w:val="22"/>
          <w:color w:val="B5B5B6"/>
          <w:spacing w:val="-5"/>
          <w:w w:val="46"/>
          <w:position w:val="-2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31"/>
          <w:position w:val="-2"/>
        </w:rPr>
        <w:t>o;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32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B5B5B6"/>
          <w:spacing w:val="-32"/>
          <w:w w:val="139"/>
          <w:position w:val="-2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28"/>
          <w:position w:val="-2"/>
        </w:rPr>
        <w:t>"f.i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21"/>
          <w:w w:val="128"/>
          <w:position w:val="-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16"/>
          <w:w w:val="85"/>
          <w:position w:val="-2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29"/>
          <w:w w:val="128"/>
          <w:position w:val="-2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1"/>
          <w:w w:val="85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79"/>
          <w:position w:val="-2"/>
        </w:rPr>
        <w:t>t,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763" w:right="905"/>
        <w:jc w:val="center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"/>
        </w:rPr>
        <w:t>If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94"/>
          <w:position w:val="-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B5B5B6"/>
          <w:spacing w:val="-27"/>
          <w:w w:val="122"/>
          <w:position w:val="-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67"/>
          <w:position w:val="-1"/>
        </w:rPr>
        <w:t>Yang,ıii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-13"/>
          <w:w w:val="44"/>
          <w:i/>
          <w:position w:val="-1"/>
        </w:rPr>
        <w:t>V</w:t>
      </w:r>
      <w:r>
        <w:rPr>
          <w:rFonts w:ascii="Arial" w:hAnsi="Arial" w:cs="Arial" w:eastAsia="Arial"/>
          <w:sz w:val="21"/>
          <w:szCs w:val="21"/>
          <w:color w:val="5B5B5B"/>
          <w:spacing w:val="14"/>
          <w:w w:val="36"/>
          <w:i/>
          <w:position w:val="-1"/>
        </w:rPr>
        <w:t>·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61"/>
          <w:i/>
          <w:position w:val="-1"/>
        </w:rPr>
        <w:t>e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60"/>
          <w:i/>
          <w:position w:val="-1"/>
        </w:rPr>
        <w:t>.</w:t>
      </w:r>
      <w:r>
        <w:rPr>
          <w:rFonts w:ascii="Arial" w:hAnsi="Arial" w:cs="Arial" w:eastAsia="Arial"/>
          <w:sz w:val="21"/>
          <w:szCs w:val="21"/>
          <w:color w:val="262626"/>
          <w:spacing w:val="-36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62626"/>
          <w:spacing w:val="0"/>
          <w:w w:val="66"/>
          <w:position w:val="-1"/>
        </w:rPr>
        <w:t>Acii</w:t>
      </w:r>
      <w:r>
        <w:rPr>
          <w:rFonts w:ascii="Times New Roman" w:hAnsi="Times New Roman" w:cs="Times New Roman" w:eastAsia="Times New Roman"/>
          <w:sz w:val="23"/>
          <w:szCs w:val="23"/>
          <w:color w:val="262626"/>
          <w:spacing w:val="0"/>
          <w:w w:val="66"/>
          <w:position w:val="-1"/>
        </w:rPr>
        <w:t>   </w:t>
      </w:r>
      <w:r>
        <w:rPr>
          <w:rFonts w:ascii="Times New Roman" w:hAnsi="Times New Roman" w:cs="Times New Roman" w:eastAsia="Times New Roman"/>
          <w:sz w:val="23"/>
          <w:szCs w:val="23"/>
          <w:color w:val="262626"/>
          <w:spacing w:val="21"/>
          <w:w w:val="66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9E9E9E"/>
          <w:spacing w:val="0"/>
          <w:w w:val="378"/>
          <w:position w:val="-1"/>
        </w:rPr>
        <w:t>ı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55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262626"/>
          <w:spacing w:val="0"/>
          <w:w w:val="81"/>
          <w:position w:val="5"/>
        </w:rPr>
        <w:t>M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1"/>
          <w:position w:val="5"/>
        </w:rPr>
        <w:t>  </w:t>
      </w:r>
      <w:r>
        <w:rPr>
          <w:rFonts w:ascii="Arial" w:hAnsi="Arial" w:cs="Arial" w:eastAsia="Arial"/>
          <w:sz w:val="20"/>
          <w:szCs w:val="20"/>
          <w:color w:val="262626"/>
          <w:spacing w:val="34"/>
          <w:w w:val="81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9"/>
          <w:position w:val="0"/>
        </w:rPr>
        <w:t>lhile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5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7"/>
          <w:position w:val="0"/>
        </w:rPr>
        <w:t>Şu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9"/>
          <w:w w:val="87"/>
          <w:position w:val="0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88"/>
          <w:position w:val="0"/>
        </w:rPr>
        <w:t>e'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8"/>
          <w:w w:val="89"/>
          <w:position w:val="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1"/>
          <w:position w:val="0"/>
        </w:rPr>
        <w:t>üdür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6"/>
          <w:w w:val="124"/>
          <w:position w:val="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B5B5B6"/>
          <w:spacing w:val="0"/>
          <w:w w:val="124"/>
          <w:position w:val="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974" w:right="1007"/>
        <w:jc w:val="center"/>
        <w:tabs>
          <w:tab w:pos="1620" w:val="left"/>
          <w:tab w:pos="22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5"/>
          <w:szCs w:val="15"/>
          <w:color w:val="9E9E9E"/>
          <w:w w:val="70"/>
          <w:position w:val="1"/>
        </w:rPr>
        <w:t>·--</w:t>
      </w:r>
      <w:r>
        <w:rPr>
          <w:rFonts w:ascii="Arial" w:hAnsi="Arial" w:cs="Arial" w:eastAsia="Arial"/>
          <w:sz w:val="15"/>
          <w:szCs w:val="15"/>
          <w:color w:val="9E9E9E"/>
          <w:spacing w:val="-29"/>
          <w:w w:val="70"/>
          <w:position w:val="1"/>
        </w:rPr>
        <w:t>·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97"/>
          <w:i/>
          <w:position w:val="1"/>
        </w:rPr>
        <w:t>J</w:t>
      </w:r>
      <w:r>
        <w:rPr>
          <w:rFonts w:ascii="Arial" w:hAnsi="Arial" w:cs="Arial" w:eastAsia="Arial"/>
          <w:sz w:val="15"/>
          <w:szCs w:val="15"/>
          <w:color w:val="494949"/>
          <w:spacing w:val="-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76"/>
          <w:i/>
          <w:position w:val="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76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76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17"/>
          <w:w w:val="76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72"/>
          <w:i/>
          <w:position w:val="1"/>
        </w:rPr>
        <w:t>i.</w:t>
      </w:r>
      <w:r>
        <w:rPr>
          <w:rFonts w:ascii="Arial" w:hAnsi="Arial" w:cs="Arial" w:eastAsia="Arial"/>
          <w:sz w:val="14"/>
          <w:szCs w:val="14"/>
          <w:color w:val="757775"/>
          <w:spacing w:val="0"/>
          <w:w w:val="34"/>
          <w:i/>
          <w:position w:val="1"/>
        </w:rPr>
        <w:t>-</w:t>
      </w:r>
      <w:r>
        <w:rPr>
          <w:rFonts w:ascii="Arial" w:hAnsi="Arial" w:cs="Arial" w:eastAsia="Arial"/>
          <w:sz w:val="14"/>
          <w:szCs w:val="14"/>
          <w:color w:val="757775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757775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135"/>
          <w:position w:val="-1"/>
        </w:rPr>
        <w:t>{j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135"/>
          <w:position w:val="-1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14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78789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878789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7878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78789"/>
          <w:spacing w:val="0"/>
          <w:w w:val="500"/>
          <w:position w:val="-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1584" w:right="1615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E9E9E"/>
          <w:spacing w:val="0"/>
          <w:w w:val="160"/>
          <w:i/>
        </w:rPr>
        <w:t>-1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400" w:right="380"/>
          <w:cols w:num="2" w:equalWidth="0">
            <w:col w:w="6602" w:space="1115"/>
            <w:col w:w="3423"/>
          </w:cols>
        </w:sectPr>
      </w:pPr>
      <w:rPr/>
    </w:p>
    <w:p>
      <w:pPr>
        <w:spacing w:before="6" w:after="0" w:line="240" w:lineRule="auto"/>
        <w:ind w:left="175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6.08309pt;margin-top:33.209644pt;width:541.195378pt;height:765.165586pt;mso-position-horizontal-relative:page;mso-position-vertical-relative:page;z-index:-15301" coordorigin="522,664" coordsize="10824,15303">
            <v:group style="position:absolute;left:529;top:690;width:10769;height:2" coordorigin="529,690" coordsize="10769,2">
              <v:shape style="position:absolute;left:529;top:690;width:10769;height:2" coordorigin="529,690" coordsize="10769,0" path="m529,690l11297,690e" filled="f" stroked="t" strokeweight=".689421pt" strokecolor="#575757">
                <v:path arrowok="t"/>
              </v:shape>
            </v:group>
            <v:group style="position:absolute;left:542;top:676;width:2;height:15285" coordorigin="542,676" coordsize="2,15285">
              <v:shape style="position:absolute;left:542;top:676;width:2;height:15285" coordorigin="542,676" coordsize="0,15285" path="m542,15961l542,676e" filled="f" stroked="t" strokeweight=".689421pt" strokecolor="#545454">
                <v:path arrowok="t"/>
              </v:shape>
            </v:group>
            <v:group style="position:absolute;left:2498;top:680;width:2;height:1511" coordorigin="2498,680" coordsize="2,1511">
              <v:shape style="position:absolute;left:2498;top:680;width:2;height:1511" coordorigin="2498,680" coordsize="0,1511" path="m2498,2192l2498,680e" filled="f" stroked="t" strokeweight=".689421pt" strokecolor="#4F4F4F">
                <v:path arrowok="t"/>
              </v:shape>
            </v:group>
            <v:group style="position:absolute;left:9025;top:680;width:2;height:1206" coordorigin="9025,680" coordsize="2,1206">
              <v:shape style="position:absolute;left:9025;top:680;width:2;height:1206" coordorigin="9025,680" coordsize="0,1206" path="m9025,1887l9025,680e" filled="f" stroked="t" strokeweight=".919228pt" strokecolor="#575757">
                <v:path arrowok="t"/>
              </v:shape>
            </v:group>
            <v:group style="position:absolute;left:11297;top:671;width:2;height:5791" coordorigin="11297,671" coordsize="2,5791">
              <v:shape style="position:absolute;left:11297;top:671;width:2;height:5791" coordorigin="11297,671" coordsize="0,5791" path="m11297,6462l11297,671e" filled="f" stroked="t" strokeweight=".689421pt" strokecolor="#5B5B5B">
                <v:path arrowok="t"/>
              </v:shape>
            </v:group>
            <v:group style="position:absolute;left:538;top:2884;width:10769;height:2" coordorigin="538,2884" coordsize="10769,2">
              <v:shape style="position:absolute;left:538;top:2884;width:10769;height:2" coordorigin="538,2884" coordsize="10769,0" path="m538,2884l11307,2884e" filled="f" stroked="t" strokeweight=".689421pt" strokecolor="#606060">
                <v:path arrowok="t"/>
              </v:shape>
            </v:group>
            <v:group style="position:absolute;left:529;top:3118;width:10778;height:2" coordorigin="529,3118" coordsize="10778,2">
              <v:shape style="position:absolute;left:529;top:3118;width:10778;height:2" coordorigin="529,3118" coordsize="10778,0" path="m529,3118l11307,3118e" filled="f" stroked="t" strokeweight=".689421pt" strokecolor="#575757">
                <v:path arrowok="t"/>
              </v:shape>
            </v:group>
            <v:group style="position:absolute;left:533;top:3353;width:10773;height:2" coordorigin="533,3353" coordsize="10773,2">
              <v:shape style="position:absolute;left:533;top:3353;width:10773;height:2" coordorigin="533,3353" coordsize="10773,0" path="m533,3353l11307,3353e" filled="f" stroked="t" strokeweight=".689421pt" strokecolor="#575757">
                <v:path arrowok="t"/>
              </v:shape>
            </v:group>
            <v:group style="position:absolute;left:3939;top:3346;width:2;height:310" coordorigin="3939,3346" coordsize="2,310">
              <v:shape style="position:absolute;left:3939;top:3346;width:2;height:310" coordorigin="3939,3346" coordsize="0,310" path="m3939,3656l3939,3346e" filled="f" stroked="t" strokeweight=".689421pt" strokecolor="#4F4F4F">
                <v:path arrowok="t"/>
              </v:shape>
            </v:group>
            <v:group style="position:absolute;left:6936;top:3346;width:2;height:352" coordorigin="6936,3346" coordsize="2,352">
              <v:shape style="position:absolute;left:6936;top:3346;width:2;height:352" coordorigin="6936,3346" coordsize="0,352" path="m6936,3698l6936,3346e" filled="f" stroked="t" strokeweight=".689421pt" strokecolor="#4F4F4F">
                <v:path arrowok="t"/>
              </v:shape>
            </v:group>
            <v:group style="position:absolute;left:3939;top:3529;width:2;height:267" coordorigin="3939,3529" coordsize="2,267">
              <v:shape style="position:absolute;left:3939;top:3529;width:2;height:267" coordorigin="3939,3529" coordsize="0,267" path="m3939,3797l3939,3529e" filled="f" stroked="t" strokeweight=".459614pt" strokecolor="#484848">
                <v:path arrowok="t"/>
              </v:shape>
            </v:group>
            <v:group style="position:absolute;left:3934;top:3768;width:2519;height:2" coordorigin="3934,3768" coordsize="2519,2">
              <v:shape style="position:absolute;left:3934;top:3768;width:2519;height:2" coordorigin="3934,3768" coordsize="2519,0" path="m3934,3768l6453,3768e" filled="f" stroked="t" strokeweight=".689421pt" strokecolor="#646464">
                <v:path arrowok="t"/>
              </v:shape>
            </v:group>
            <v:group style="position:absolute;left:6922;top:3768;width:1351;height:2" coordorigin="6922,3768" coordsize="1351,2">
              <v:shape style="position:absolute;left:6922;top:3768;width:1351;height:2" coordorigin="6922,3768" coordsize="1351,0" path="m6922,3768l8273,3768e" filled="f" stroked="t" strokeweight=".229807pt" strokecolor="#747474">
                <v:path arrowok="t"/>
              </v:shape>
            </v:group>
            <v:group style="position:absolute;left:6297;top:3766;width:648;height:2" coordorigin="6297,3766" coordsize="648,2">
              <v:shape style="position:absolute;left:6297;top:3766;width:648;height:2" coordorigin="6297,3766" coordsize="648,0" path="m6297,3766l6945,3766e" filled="f" stroked="t" strokeweight=".919228pt" strokecolor="#A3A3A3">
                <v:path arrowok="t"/>
              </v:shape>
            </v:group>
            <v:group style="position:absolute;left:6936;top:3529;width:2;height:577" coordorigin="6936,3529" coordsize="2,577">
              <v:shape style="position:absolute;left:6936;top:3529;width:2;height:577" coordorigin="6936,3529" coordsize="0,577" path="m6936,4106l6936,3529e" filled="f" stroked="t" strokeweight=".689421pt" strokecolor="#545454">
                <v:path arrowok="t"/>
              </v:shape>
            </v:group>
            <v:group style="position:absolute;left:8273;top:3768;width:1576;height:2" coordorigin="8273,3768" coordsize="1576,2">
              <v:shape style="position:absolute;left:8273;top:3768;width:1576;height:2" coordorigin="8273,3768" coordsize="1576,0" path="m8273,3768l9850,3768e" filled="f" stroked="t" strokeweight=".229807pt" strokecolor="#000000">
                <v:path arrowok="t"/>
              </v:shape>
            </v:group>
            <v:group style="position:absolute;left:9850;top:3768;width:1452;height:2" coordorigin="9850,3768" coordsize="1452,2">
              <v:shape style="position:absolute;left:9850;top:3768;width:1452;height:2" coordorigin="9850,3768" coordsize="1452,0" path="m9850,3768l11302,3768e" filled="f" stroked="t" strokeweight=".229807pt" strokecolor="#4F4F4F">
                <v:path arrowok="t"/>
              </v:shape>
            </v:group>
            <v:group style="position:absolute;left:533;top:4095;width:3443;height:2" coordorigin="533,4095" coordsize="3443,2">
              <v:shape style="position:absolute;left:533;top:4095;width:3443;height:2" coordorigin="533,4095" coordsize="3443,0" path="m533,4095l3976,4095e" filled="f" stroked="t" strokeweight=".689421pt" strokecolor="#545454">
                <v:path arrowok="t"/>
              </v:shape>
            </v:group>
            <v:group style="position:absolute;left:3946;top:3740;width:2;height:366" coordorigin="3946,3740" coordsize="2,366">
              <v:shape style="position:absolute;left:3946;top:3740;width:2;height:366" coordorigin="3946,3740" coordsize="0,366" path="m3946,4106l3946,3740e" filled="f" stroked="t" strokeweight="1.149035pt" strokecolor="#343434">
                <v:path arrowok="t"/>
              </v:shape>
            </v:group>
            <v:group style="position:absolute;left:3934;top:4088;width:1903;height:2" coordorigin="3934,4088" coordsize="1903,2">
              <v:shape style="position:absolute;left:3934;top:4088;width:1903;height:2" coordorigin="3934,4088" coordsize="1903,0" path="m3934,4088l5837,4088e" filled="f" stroked="t" strokeweight="1.608649pt" strokecolor="#606060">
                <v:path arrowok="t"/>
              </v:shape>
            </v:group>
            <v:group style="position:absolute;left:5649;top:4078;width:542;height:2" coordorigin="5649,4078" coordsize="542,2">
              <v:shape style="position:absolute;left:5649;top:4078;width:542;height:2" coordorigin="5649,4078" coordsize="542,0" path="m5649,4078l6191,4078e" filled="f" stroked="t" strokeweight=".689421pt" strokecolor="#878787">
                <v:path arrowok="t"/>
              </v:shape>
            </v:group>
            <v:group style="position:absolute;left:6738;top:4078;width:198;height:2" coordorigin="6738,4078" coordsize="198,2">
              <v:shape style="position:absolute;left:6738;top:4078;width:198;height:2" coordorigin="6738,4078" coordsize="198,0" path="m6738,4078l6936,4078e" filled="f" stroked="t" strokeweight=".689421pt" strokecolor="#9C9C9C">
                <v:path arrowok="t"/>
              </v:shape>
            </v:group>
            <v:group style="position:absolute;left:6816;top:4097;width:4490;height:2" coordorigin="6816,4097" coordsize="4490,2">
              <v:shape style="position:absolute;left:6816;top:4097;width:4490;height:2" coordorigin="6816,4097" coordsize="4490,0" path="m6816,4097l11307,4097e" filled="f" stroked="t" strokeweight=".689421pt" strokecolor="#575757">
                <v:path arrowok="t"/>
              </v:shape>
            </v:group>
            <v:group style="position:absolute;left:529;top:4376;width:3006;height:2" coordorigin="529,4376" coordsize="3006,2">
              <v:shape style="position:absolute;left:529;top:4376;width:3006;height:2" coordorigin="529,4376" coordsize="3006,0" path="m529,4376l3534,4376e" filled="f" stroked="t" strokeweight=".689421pt" strokecolor="#5B5B5B">
                <v:path arrowok="t"/>
              </v:shape>
            </v:group>
            <v:group style="position:absolute;left:3479;top:4378;width:7827;height:2" coordorigin="3479,4378" coordsize="7827,2">
              <v:shape style="position:absolute;left:3479;top:4378;width:7827;height:2" coordorigin="3479,4378" coordsize="7827,0" path="m3479,4378l11307,4378e" filled="f" stroked="t" strokeweight=".689421pt" strokecolor="#575757">
                <v:path arrowok="t"/>
              </v:shape>
            </v:group>
            <v:group style="position:absolute;left:2507;top:4088;width:2;height:11868" coordorigin="2507,4088" coordsize="2,11868">
              <v:shape style="position:absolute;left:2507;top:4088;width:2;height:11868" coordorigin="2507,4088" coordsize="0,11868" path="m2507,15956l2507,4088e" filled="f" stroked="t" strokeweight=".689421pt" strokecolor="#4F4F4F">
                <v:path arrowok="t"/>
              </v:shape>
            </v:group>
            <v:group style="position:absolute;left:2496;top:4613;width:8811;height:2" coordorigin="2496,4613" coordsize="8811,2">
              <v:shape style="position:absolute;left:2496;top:4613;width:8811;height:2" coordorigin="2496,4613" coordsize="8811,0" path="m2496,4613l11307,4613e" filled="f" stroked="t" strokeweight=".689421pt" strokecolor="#575757">
                <v:path arrowok="t"/>
              </v:shape>
            </v:group>
            <v:group style="position:absolute;left:4966;top:4608;width:2;height:2159" coordorigin="4966,4608" coordsize="2,2159">
              <v:shape style="position:absolute;left:4966;top:4608;width:2;height:2159" coordorigin="4966,4608" coordsize="0,2159" path="m4966,6767l4966,4608e" filled="f" stroked="t" strokeweight=".689421pt" strokecolor="#4F4F4F">
                <v:path arrowok="t"/>
              </v:shape>
            </v:group>
            <v:group style="position:absolute;left:4959;top:5097;width:6352;height:2" coordorigin="4959,5097" coordsize="6352,2">
              <v:shape style="position:absolute;left:4959;top:5097;width:6352;height:2" coordorigin="4959,5097" coordsize="6352,0" path="m4959,5097l11311,5097e" filled="f" stroked="t" strokeweight=".689421pt" strokecolor="#5B5B5B">
                <v:path arrowok="t"/>
              </v:shape>
            </v:group>
            <v:group style="position:absolute;left:7685;top:4599;width:2;height:249" coordorigin="7685,4599" coordsize="2,249">
              <v:shape style="position:absolute;left:7685;top:4599;width:2;height:249" coordorigin="7685,4599" coordsize="0,249" path="m7685,4848l7685,4599e" filled="f" stroked="t" strokeweight=".229807pt" strokecolor="#2B2B2B">
                <v:path arrowok="t"/>
              </v:shape>
            </v:group>
            <v:group style="position:absolute;left:7685;top:4848;width:2;height:249" coordorigin="7685,4848" coordsize="2,249">
              <v:shape style="position:absolute;left:7685;top:4848;width:2;height:249" coordorigin="7685,4848" coordsize="0,249" path="m7685,5097l7685,4848e" filled="f" stroked="t" strokeweight=".229807pt" strokecolor="#5B5B5B">
                <v:path arrowok="t"/>
              </v:shape>
            </v:group>
            <v:group style="position:absolute;left:4959;top:5341;width:6352;height:2" coordorigin="4959,5341" coordsize="6352,2">
              <v:shape style="position:absolute;left:4959;top:5341;width:6352;height:2" coordorigin="4959,5341" coordsize="6352,0" path="m4959,5341l11311,5341e" filled="f" stroked="t" strokeweight=".689421pt" strokecolor="#606060">
                <v:path arrowok="t"/>
              </v:shape>
            </v:group>
            <v:group style="position:absolute;left:4964;top:5587;width:6347;height:2" coordorigin="4964,5587" coordsize="6347,2">
              <v:shape style="position:absolute;left:4964;top:5587;width:6347;height:2" coordorigin="4964,5587" coordsize="6347,0" path="m4964,5587l11311,5587e" filled="f" stroked="t" strokeweight=".689421pt" strokecolor="#575757">
                <v:path arrowok="t"/>
              </v:shape>
            </v:group>
            <v:group style="position:absolute;left:2500;top:5822;width:8815;height:2" coordorigin="2500,5822" coordsize="8815,2">
              <v:shape style="position:absolute;left:2500;top:5822;width:8815;height:2" coordorigin="2500,5822" coordsize="8815,0" path="m2500,5822l11316,5822e" filled="f" stroked="t" strokeweight=".689421pt" strokecolor="#606060">
                <v:path arrowok="t"/>
              </v:shape>
            </v:group>
            <v:group style="position:absolute;left:1200;top:6061;width:10116;height:2" coordorigin="1200,6061" coordsize="10116,2">
              <v:shape style="position:absolute;left:1200;top:6061;width:10116;height:2" coordorigin="1200,6061" coordsize="10116,0" path="m1200,6061l11316,6061e" filled="f" stroked="t" strokeweight=".689421pt" strokecolor="#5B5B5B">
                <v:path arrowok="t"/>
              </v:shape>
            </v:group>
            <v:group style="position:absolute;left:7685;top:6044;width:2;height:709" coordorigin="7685,6044" coordsize="2,709">
              <v:shape style="position:absolute;left:7685;top:6044;width:2;height:709" coordorigin="7685,6044" coordsize="0,709" path="m7685,6753l7685,6044e" filled="f" stroked="t" strokeweight=".229807pt" strokecolor="#343434">
                <v:path arrowok="t"/>
              </v:shape>
            </v:group>
            <v:group style="position:absolute;left:2496;top:6523;width:1466;height:2" coordorigin="2496,6523" coordsize="1466,2">
              <v:shape style="position:absolute;left:2496;top:6523;width:1466;height:2" coordorigin="2496,6523" coordsize="1466,0" path="m2496,6523l3962,6523e" filled="f" stroked="t" strokeweight=".689421pt" strokecolor="#5B5B5B">
                <v:path arrowok="t"/>
              </v:shape>
            </v:group>
            <v:group style="position:absolute;left:3907;top:6523;width:354;height:2" coordorigin="3907,6523" coordsize="354,2">
              <v:shape style="position:absolute;left:3907;top:6523;width:354;height:2" coordorigin="3907,6523" coordsize="354,0" path="m3907,6523l4261,6523e" filled="f" stroked="t" strokeweight=".459614pt" strokecolor="#606060">
                <v:path arrowok="t"/>
              </v:shape>
            </v:group>
            <v:group style="position:absolute;left:4205;top:6521;width:7106;height:2" coordorigin="4205,6521" coordsize="7106,2">
              <v:shape style="position:absolute;left:4205;top:6521;width:7106;height:2" coordorigin="4205,6521" coordsize="7106,0" path="m4205,6521l11311,6521e" filled="f" stroked="t" strokeweight=".689421pt" strokecolor="#606060">
                <v:path arrowok="t"/>
              </v:shape>
            </v:group>
            <v:group style="position:absolute;left:11311;top:2478;width:2;height:13126" coordorigin="11311,2478" coordsize="2,13126">
              <v:shape style="position:absolute;left:11311;top:2478;width:2;height:13126" coordorigin="11311,2478" coordsize="0,13126" path="m11311,15604l11311,2478e" filled="f" stroked="t" strokeweight=".689421pt" strokecolor="#5B5B5B">
                <v:path arrowok="t"/>
              </v:shape>
            </v:group>
            <v:group style="position:absolute;left:2496;top:6755;width:8820;height:2" coordorigin="2496,6755" coordsize="8820,2">
              <v:shape style="position:absolute;left:2496;top:6755;width:8820;height:2" coordorigin="2496,6755" coordsize="8820,0" path="m2496,6755l11316,6755e" filled="f" stroked="t" strokeweight=".689421pt" strokecolor="#575757">
                <v:path arrowok="t"/>
              </v:shape>
            </v:group>
            <v:group style="position:absolute;left:529;top:6990;width:10787;height:2" coordorigin="529,6990" coordsize="10787,2">
              <v:shape style="position:absolute;left:529;top:6990;width:10787;height:2" coordorigin="529,6990" coordsize="10787,0" path="m529,6990l11316,6990e" filled="f" stroked="t" strokeweight=".689421pt" strokecolor="#575757">
                <v:path arrowok="t"/>
              </v:shape>
            </v:group>
            <v:group style="position:absolute;left:533;top:7450;width:10778;height:2" coordorigin="533,7450" coordsize="10778,2">
              <v:shape style="position:absolute;left:533;top:7450;width:10778;height:2" coordorigin="533,7450" coordsize="10778,0" path="m533,7450l11311,7450e" filled="f" stroked="t" strokeweight=".689421pt" strokecolor="#606060">
                <v:path arrowok="t"/>
              </v:shape>
            </v:group>
            <v:group style="position:absolute;left:4973;top:7443;width:2;height:723" coordorigin="4973,7443" coordsize="2,723">
              <v:shape style="position:absolute;left:4973;top:7443;width:2;height:723" coordorigin="4973,7443" coordsize="0,723" path="m4973,8166l4973,7443e" filled="f" stroked="t" strokeweight=".689421pt" strokecolor="#4F4F4F">
                <v:path arrowok="t"/>
              </v:shape>
            </v:group>
            <v:group style="position:absolute;left:4964;top:7685;width:6352;height:2" coordorigin="4964,7685" coordsize="6352,2">
              <v:shape style="position:absolute;left:4964;top:7685;width:6352;height:2" coordorigin="4964,7685" coordsize="6352,0" path="m4964,7685l11316,7685e" filled="f" stroked="t" strokeweight=".689421pt" strokecolor="#5B5B5B">
                <v:path arrowok="t"/>
              </v:shape>
            </v:group>
            <v:group style="position:absolute;left:4964;top:7917;width:6352;height:2" coordorigin="4964,7917" coordsize="6352,2">
              <v:shape style="position:absolute;left:4964;top:7917;width:6352;height:2" coordorigin="4964,7917" coordsize="6352,0" path="m4964,7917l11316,7917e" filled="f" stroked="t" strokeweight=".689421pt" strokecolor="#5B5B5B">
                <v:path arrowok="t"/>
              </v:shape>
            </v:group>
            <v:group style="position:absolute;left:533;top:8154;width:10783;height:2" coordorigin="533,8154" coordsize="10783,2">
              <v:shape style="position:absolute;left:533;top:8154;width:10783;height:2" coordorigin="533,8154" coordsize="10783,0" path="m533,8154l11316,8154e" filled="f" stroked="t" strokeweight=".689421pt" strokecolor="#646464">
                <v:path arrowok="t"/>
              </v:shape>
            </v:group>
            <v:group style="position:absolute;left:533;top:8961;width:1609;height:2" coordorigin="533,8961" coordsize="1609,2">
              <v:shape style="position:absolute;left:533;top:8961;width:1609;height:2" coordorigin="533,8961" coordsize="1609,0" path="m533,8961l2142,8961e" filled="f" stroked="t" strokeweight=".689421pt" strokecolor="#575757">
                <v:path arrowok="t"/>
              </v:shape>
            </v:group>
            <v:group style="position:absolute;left:2054;top:8954;width:9266;height:2" coordorigin="2054,8954" coordsize="9266,2">
              <v:shape style="position:absolute;left:2054;top:8954;width:9266;height:2" coordorigin="2054,8954" coordsize="9266,0" path="m2054,8954l11320,8954e" filled="f" stroked="t" strokeweight=".689421pt" strokecolor="#575757">
                <v:path arrowok="t"/>
              </v:shape>
            </v:group>
            <v:group style="position:absolute;left:11311;top:8912;width:2;height:549" coordorigin="11311,8912" coordsize="2,549">
              <v:shape style="position:absolute;left:11311;top:8912;width:2;height:549" coordorigin="11311,8912" coordsize="0,549" path="m11311,9461l11311,8912e" filled="f" stroked="t" strokeweight=".459614pt" strokecolor="#575757">
                <v:path arrowok="t"/>
              </v:shape>
            </v:group>
            <v:group style="position:absolute;left:538;top:9799;width:1609;height:2" coordorigin="538,9799" coordsize="1609,2">
              <v:shape style="position:absolute;left:538;top:9799;width:1609;height:2" coordorigin="538,9799" coordsize="1609,0" path="m538,9799l2146,9799e" filled="f" stroked="t" strokeweight=".689421pt" strokecolor="#606060">
                <v:path arrowok="t"/>
              </v:shape>
            </v:group>
            <v:group style="position:absolute;left:2054;top:9792;width:9266;height:2" coordorigin="2054,9792" coordsize="9266,2">
              <v:shape style="position:absolute;left:2054;top:9792;width:9266;height:2" coordorigin="2054,9792" coordsize="9266,0" path="m2054,9792l11320,9792e" filled="f" stroked="t" strokeweight=".689421pt" strokecolor="#575757">
                <v:path arrowok="t"/>
              </v:shape>
            </v:group>
            <v:group style="position:absolute;left:529;top:10040;width:2100;height:2" coordorigin="529,10040" coordsize="2100,2">
              <v:shape style="position:absolute;left:529;top:10040;width:2100;height:2" coordorigin="529,10040" coordsize="2100,0" path="m529,10040l2629,10040e" filled="f" stroked="t" strokeweight=".689421pt" strokecolor="#606060">
                <v:path arrowok="t"/>
              </v:shape>
            </v:group>
            <v:group style="position:absolute;left:2459;top:10031;width:7832;height:2" coordorigin="2459,10031" coordsize="7832,2">
              <v:shape style="position:absolute;left:2459;top:10031;width:7832;height:2" coordorigin="2459,10031" coordsize="7832,0" path="m2459,10031l10291,10031e" filled="f" stroked="t" strokeweight=".689421pt" strokecolor="#5B5B5B">
                <v:path arrowok="t"/>
              </v:shape>
            </v:group>
            <v:group style="position:absolute;left:9606;top:10024;width:1710;height:2" coordorigin="9606,10024" coordsize="1710,2">
              <v:shape style="position:absolute;left:9606;top:10024;width:1710;height:2" coordorigin="9606,10024" coordsize="1710,0" path="m9606,10024l11316,10024e" filled="f" stroked="t" strokeweight=".689421pt" strokecolor="#5B5B5B">
                <v:path arrowok="t"/>
              </v:shape>
            </v:group>
            <v:group style="position:absolute;left:533;top:10277;width:9376;height:2" coordorigin="533,10277" coordsize="9376,2">
              <v:shape style="position:absolute;left:533;top:10277;width:9376;height:2" coordorigin="533,10277" coordsize="9376,0" path="m533,10277l9909,10277e" filled="f" stroked="t" strokeweight=".689421pt" strokecolor="#5B5B5B">
                <v:path arrowok="t"/>
              </v:shape>
            </v:group>
            <v:group style="position:absolute;left:6361;top:10268;width:1940;height:2" coordorigin="6361,10268" coordsize="1940,2">
              <v:shape style="position:absolute;left:6361;top:10268;width:1940;height:2" coordorigin="6361,10268" coordsize="1940,0" path="m6361,10268l8301,10268e" filled="f" stroked="t" strokeweight=".689421pt" strokecolor="#5B5B5B">
                <v:path arrowok="t"/>
              </v:shape>
            </v:group>
            <v:group style="position:absolute;left:8245;top:10268;width:2234;height:2" coordorigin="8245,10268" coordsize="2234,2">
              <v:shape style="position:absolute;left:8245;top:10268;width:2234;height:2" coordorigin="8245,10268" coordsize="2234,0" path="m8245,10268l10479,10268e" filled="f" stroked="t" strokeweight=".459614pt" strokecolor="#545454">
                <v:path arrowok="t"/>
              </v:shape>
            </v:group>
            <v:group style="position:absolute;left:2512;top:10212;width:2;height:394" coordorigin="2512,10212" coordsize="2,394">
              <v:shape style="position:absolute;left:2512;top:10212;width:2;height:394" coordorigin="2512,10212" coordsize="0,394" path="m2512,10606l2512,10212e" filled="f" stroked="t" strokeweight=".689421pt" strokecolor="#4F4F4F">
                <v:path arrowok="t"/>
              </v:shape>
            </v:group>
            <v:group style="position:absolute;left:533;top:10759;width:4449;height:2" coordorigin="533,10759" coordsize="4449,2">
              <v:shape style="position:absolute;left:533;top:10759;width:4449;height:2" coordorigin="533,10759" coordsize="4449,0" path="m533,10759l4982,10759e" filled="f" stroked="t" strokeweight=".689421pt" strokecolor="#606060">
                <v:path arrowok="t"/>
              </v:shape>
            </v:group>
            <v:group style="position:absolute;left:6163;top:10749;width:602;height:2" coordorigin="6163,10749" coordsize="602,2">
              <v:shape style="position:absolute;left:6163;top:10749;width:602;height:2" coordorigin="6163,10749" coordsize="602,0" path="m6163,10749l6766,10749e" filled="f" stroked="t" strokeweight=".689421pt" strokecolor="#5B5B5B">
                <v:path arrowok="t"/>
              </v:shape>
            </v:group>
            <v:group style="position:absolute;left:2528;top:10744;width:8792;height:2" coordorigin="2528,10744" coordsize="8792,2">
              <v:shape style="position:absolute;left:2528;top:10744;width:8792;height:2" coordorigin="2528,10744" coordsize="8792,0" path="m2528,10744l11320,10744e" filled="f" stroked="t" strokeweight=".689421pt" strokecolor="#646464">
                <v:path arrowok="t"/>
              </v:shape>
            </v:group>
            <v:group style="position:absolute;left:538;top:10996;width:1990;height:2" coordorigin="538,10996" coordsize="1990,2">
              <v:shape style="position:absolute;left:538;top:10996;width:1990;height:2" coordorigin="538,10996" coordsize="1990,0" path="m538,10996l2528,10996e" filled="f" stroked="t" strokeweight=".689421pt" strokecolor="#575757">
                <v:path arrowok="t"/>
              </v:shape>
            </v:group>
            <v:group style="position:absolute;left:2427;top:10988;width:6448;height:2" coordorigin="2427,10988" coordsize="6448,2">
              <v:shape style="position:absolute;left:2427;top:10988;width:6448;height:2" coordorigin="2427,10988" coordsize="6448,0" path="m2427,10988l8875,10988e" filled="f" stroked="t" strokeweight=".689421pt" strokecolor="#606060">
                <v:path arrowok="t"/>
              </v:shape>
            </v:group>
            <v:group style="position:absolute;left:8820;top:10977;width:1057;height:2" coordorigin="8820,10977" coordsize="1057,2">
              <v:shape style="position:absolute;left:8820;top:10977;width:1057;height:2" coordorigin="8820,10977" coordsize="1057,0" path="m8820,10977l9877,10977e" filled="f" stroked="t" strokeweight=".459614pt" strokecolor="#545454">
                <v:path arrowok="t"/>
              </v:shape>
            </v:group>
            <v:group style="position:absolute;left:9822;top:10972;width:1503;height:2" coordorigin="9822,10972" coordsize="1503,2">
              <v:shape style="position:absolute;left:9822;top:10972;width:1503;height:2" coordorigin="9822,10972" coordsize="1503,0" path="m9822,10972l11325,10972e" filled="f" stroked="t" strokeweight=".689421pt" strokecolor="#606060">
                <v:path arrowok="t"/>
              </v:shape>
            </v:group>
            <v:group style="position:absolute;left:529;top:11347;width:703;height:2" coordorigin="529,11347" coordsize="703,2">
              <v:shape style="position:absolute;left:529;top:11347;width:703;height:2" coordorigin="529,11347" coordsize="703,0" path="m529,11347l1232,11347e" filled="f" stroked="t" strokeweight=".229807pt" strokecolor="#676767">
                <v:path arrowok="t"/>
              </v:shape>
            </v:group>
            <v:group style="position:absolute;left:1227;top:10991;width:2;height:361" coordorigin="1227,10991" coordsize="2,361">
              <v:shape style="position:absolute;left:1227;top:10991;width:2;height:361" coordorigin="1227,10991" coordsize="0,361" path="m1227,11352l1227,10991e" filled="f" stroked="t" strokeweight=".229807pt" strokecolor="#5B5B5B">
                <v:path arrowok="t"/>
              </v:shape>
            </v:group>
            <v:group style="position:absolute;left:1227;top:11347;width:643;height:2" coordorigin="1227,11347" coordsize="643,2">
              <v:shape style="position:absolute;left:1227;top:11347;width:643;height:2" coordorigin="1227,11347" coordsize="643,0" path="m1227,11347l1871,11347e" filled="f" stroked="t" strokeweight=".229807pt" strokecolor="#3F3F3F">
                <v:path arrowok="t"/>
              </v:shape>
            </v:group>
            <v:group style="position:absolute;left:1868;top:10986;width:2;height:1685" coordorigin="1868,10986" coordsize="2,1685">
              <v:shape style="position:absolute;left:1868;top:10986;width:2;height:1685" coordorigin="1868,10986" coordsize="0,1685" path="m1868,12671l1868,10986e" filled="f" stroked="t" strokeweight=".689421pt" strokecolor="#4F4F4F">
                <v:path arrowok="t"/>
              </v:shape>
            </v:group>
            <v:group style="position:absolute;left:1857;top:11347;width:3098;height:2" coordorigin="1857,11347" coordsize="3098,2">
              <v:shape style="position:absolute;left:1857;top:11347;width:3098;height:2" coordorigin="1857,11347" coordsize="3098,0" path="m1857,11347l4955,11347e" filled="f" stroked="t" strokeweight=".229807pt" strokecolor="#575757">
                <v:path arrowok="t"/>
              </v:shape>
            </v:group>
            <v:group style="position:absolute;left:4955;top:11347;width:1972;height:2" coordorigin="4955,11347" coordsize="1972,2">
              <v:shape style="position:absolute;left:4955;top:11347;width:1972;height:2" coordorigin="4955,11347" coordsize="1972,0" path="m4955,11347l6926,11347e" filled="f" stroked="t" strokeweight=".229807pt" strokecolor="#000000">
                <v:path arrowok="t"/>
              </v:shape>
            </v:group>
            <v:group style="position:absolute;left:6926;top:11347;width:758;height:2" coordorigin="6926,11347" coordsize="758,2">
              <v:shape style="position:absolute;left:6926;top:11347;width:758;height:2" coordorigin="6926,11347" coordsize="758,0" path="m6926,11347l7685,11347e" filled="f" stroked="t" strokeweight=".229807pt" strokecolor="#3F3F3F">
                <v:path arrowok="t"/>
              </v:shape>
            </v:group>
            <v:group style="position:absolute;left:7340;top:10972;width:2;height:4327" coordorigin="7340,10972" coordsize="2,4327">
              <v:shape style="position:absolute;left:7340;top:10972;width:2;height:4327" coordorigin="7340,10972" coordsize="0,4327" path="m7340,15299l7340,10972e" filled="f" stroked="t" strokeweight=".689421pt" strokecolor="#545454">
                <v:path arrowok="t"/>
              </v:shape>
            </v:group>
            <v:group style="position:absolute;left:7685;top:11347;width:3617;height:2" coordorigin="7685,11347" coordsize="3617,2">
              <v:shape style="position:absolute;left:7685;top:11347;width:3617;height:2" coordorigin="7685,11347" coordsize="3617,0" path="m7685,11347l11302,11347e" filled="f" stroked="t" strokeweight=".229807pt" strokecolor="#000000">
                <v:path arrowok="t"/>
              </v:shape>
            </v:group>
            <v:group style="position:absolute;left:1227;top:11347;width:2;height:1910" coordorigin="1227,11347" coordsize="2,1910">
              <v:shape style="position:absolute;left:1227;top:11347;width:2;height:1910" coordorigin="1227,11347" coordsize="0,1910" path="m1227,13257l1227,11347e" filled="f" stroked="t" strokeweight=".229807pt" strokecolor="#000000">
                <v:path arrowok="t"/>
              </v:shape>
            </v:group>
            <v:group style="position:absolute;left:11320;top:11887;width:2;height:784" coordorigin="11320,11887" coordsize="2,784">
              <v:shape style="position:absolute;left:11320;top:11887;width:2;height:784" coordorigin="11320,11887" coordsize="0,784" path="m11320,12671l11320,11887e" filled="f" stroked="t" strokeweight=".689421pt" strokecolor="#606060">
                <v:path arrowok="t"/>
              </v:shape>
            </v:group>
            <v:group style="position:absolute;left:7340;top:12159;width:2;height:117" coordorigin="7340,12159" coordsize="2,117">
              <v:shape style="position:absolute;left:7340;top:12159;width:2;height:117" coordorigin="7340,12159" coordsize="0,117" path="m7340,12277l7340,12159e" filled="f" stroked="t" strokeweight=".459614pt" strokecolor="#3B3B3B">
                <v:path arrowok="t"/>
              </v:shape>
            </v:group>
            <v:group style="position:absolute;left:545;top:12380;width:2;height:479" coordorigin="545,12380" coordsize="2,479">
              <v:shape style="position:absolute;left:545;top:12380;width:2;height:479" coordorigin="545,12380" coordsize="0,479" path="m545,12859l545,12380e" filled="f" stroked="t" strokeweight=".689421pt" strokecolor="#575757">
                <v:path arrowok="t"/>
              </v:shape>
            </v:group>
            <v:group style="position:absolute;left:1871;top:12615;width:2;height:160" coordorigin="1871,12615" coordsize="2,160">
              <v:shape style="position:absolute;left:1871;top:12615;width:2;height:160" coordorigin="1871,12615" coordsize="0,160" path="m1871,12774l1871,12615e" filled="f" stroked="t" strokeweight=".459614pt" strokecolor="#3F3F3F">
                <v:path arrowok="t"/>
              </v:shape>
            </v:group>
            <v:group style="position:absolute;left:2514;top:12464;width:2;height:474" coordorigin="2514,12464" coordsize="2,474">
              <v:shape style="position:absolute;left:2514;top:12464;width:2;height:474" coordorigin="2514,12464" coordsize="0,474" path="m2514,12938l2514,12464e" filled="f" stroked="t" strokeweight=".459614pt" strokecolor="#4F4F4F">
                <v:path arrowok="t"/>
              </v:shape>
            </v:group>
            <v:group style="position:absolute;left:1875;top:12718;width:2;height:3224" coordorigin="1875,12718" coordsize="2,3224">
              <v:shape style="position:absolute;left:1875;top:12718;width:2;height:3224" coordorigin="1875,12718" coordsize="0,3224" path="m1875,15942l1875,12718e" filled="f" stroked="t" strokeweight=".689421pt" strokecolor="#4F4F4F">
                <v:path arrowok="t"/>
              </v:shape>
            </v:group>
            <v:group style="position:absolute;left:11318;top:12718;width:2;height:1901" coordorigin="11318,12718" coordsize="2,1901">
              <v:shape style="position:absolute;left:11318;top:12718;width:2;height:1901" coordorigin="11318,12718" coordsize="0,1901" path="m11318,14618l11318,12718e" filled="f" stroked="t" strokeweight=".459614pt" strokecolor="#5B5B5B">
                <v:path arrowok="t"/>
              </v:shape>
            </v:group>
            <v:group style="position:absolute;left:1057;top:13283;width:193;height:2" coordorigin="1057,13283" coordsize="193,2">
              <v:shape style="position:absolute;left:1057;top:13283;width:193;height:2" coordorigin="1057,13283" coordsize="193,0" path="m1057,13283l1250,13283e" filled="f" stroked="t" strokeweight=".229807pt" strokecolor="#646464">
                <v:path arrowok="t"/>
              </v:shape>
            </v:group>
            <v:group style="position:absolute;left:1641;top:13281;width:882;height:2" coordorigin="1641,13281" coordsize="882,2">
              <v:shape style="position:absolute;left:1641;top:13281;width:882;height:2" coordorigin="1641,13281" coordsize="882,0" path="m1641,13281l2523,13281e" filled="f" stroked="t" strokeweight=".229807pt" strokecolor="#575757">
                <v:path arrowok="t"/>
              </v:shape>
            </v:group>
            <v:group style="position:absolute;left:1227;top:13253;width:2;height:155" coordorigin="1227,13253" coordsize="2,155">
              <v:shape style="position:absolute;left:1227;top:13253;width:2;height:155" coordorigin="1227,13253" coordsize="0,155" path="m1227,13408l1227,13253e" filled="f" stroked="t" strokeweight=".229807pt" strokecolor="#545454">
                <v:path arrowok="t"/>
              </v:shape>
            </v:group>
            <v:group style="position:absolute;left:1227;top:13408;width:2;height:2506" coordorigin="1227,13408" coordsize="2,2506">
              <v:shape style="position:absolute;left:1227;top:13408;width:2;height:2506" coordorigin="1227,13408" coordsize="0,2506" path="m1227,15914l1227,13408e" filled="f" stroked="t" strokeweight=".229807pt" strokecolor="#000000">
                <v:path arrowok="t"/>
              </v:shape>
            </v:group>
            <v:group style="position:absolute;left:2519;top:13318;width:2;height:2637" coordorigin="2519,13318" coordsize="2,2637">
              <v:shape style="position:absolute;left:2519;top:13318;width:2;height:2637" coordorigin="2519,13318" coordsize="0,2637" path="m2519,15956l2519,13318e" filled="f" stroked="t" strokeweight=".689421pt" strokecolor="#545454">
                <v:path arrowok="t"/>
              </v:shape>
            </v:group>
            <v:group style="position:absolute;left:7352;top:13356;width:2;height:2572" coordorigin="7352,13356" coordsize="2,2572">
              <v:shape style="position:absolute;left:7352;top:13356;width:2;height:2572" coordorigin="7352,13356" coordsize="0,2572" path="m7352,15928l7352,13356e" filled="f" stroked="t" strokeweight=".689421pt" strokecolor="#575757">
                <v:path arrowok="t"/>
              </v:shape>
            </v:group>
            <v:group style="position:absolute;left:552;top:14356;width:2;height:1586" coordorigin="552,14356" coordsize="2,1586">
              <v:shape style="position:absolute;left:552;top:14356;width:2;height:1586" coordorigin="552,14356" coordsize="0,1586" path="m552,15942l552,14356e" filled="f" stroked="t" strokeweight=".689421pt" strokecolor="#575757">
                <v:path arrowok="t"/>
              </v:shape>
            </v:group>
            <v:group style="position:absolute;left:11323;top:14562;width:2;height:249" coordorigin="11323,14562" coordsize="2,249">
              <v:shape style="position:absolute;left:11323;top:14562;width:2;height:249" coordorigin="11323,14562" coordsize="0,249" path="m11323,14811l11323,14562e" filled="f" stroked="t" strokeweight=".229807pt" strokecolor="#606060">
                <v:path arrowok="t"/>
              </v:shape>
            </v:group>
            <v:group style="position:absolute;left:529;top:15909;width:478;height:2" coordorigin="529,15909" coordsize="478,2">
              <v:shape style="position:absolute;left:529;top:15909;width:478;height:2" coordorigin="529,15909" coordsize="478,0" path="m529,15909l1007,15909e" filled="f" stroked="t" strokeweight=".229807pt" strokecolor="#646464">
                <v:path arrowok="t"/>
              </v:shape>
            </v:group>
            <v:group style="position:absolute;left:1007;top:15909;width:225;height:2" coordorigin="1007,15909" coordsize="225,2">
              <v:shape style="position:absolute;left:1007;top:15909;width:225;height:2" coordorigin="1007,15909" coordsize="225,0" path="m1007,15909l1232,15909e" filled="f" stroked="t" strokeweight=".229807pt" strokecolor="#000000">
                <v:path arrowok="t"/>
              </v:shape>
            </v:group>
            <v:group style="position:absolute;left:1227;top:15909;width:643;height:2" coordorigin="1227,15909" coordsize="643,2">
              <v:shape style="position:absolute;left:1227;top:15909;width:643;height:2" coordorigin="1227,15909" coordsize="643,0" path="m1227,15909l1871,15909e" filled="f" stroked="t" strokeweight=".229807pt" strokecolor="#5B5B5B">
                <v:path arrowok="t"/>
              </v:shape>
            </v:group>
            <v:group style="position:absolute;left:1866;top:15939;width:124;height:2" coordorigin="1866,15939" coordsize="124,2">
              <v:shape style="position:absolute;left:1866;top:15939;width:124;height:2" coordorigin="1866,15939" coordsize="124,0" path="m1866,15939l1990,15939e" filled="f" stroked="t" strokeweight=".229807pt" strokecolor="#7C7C7C">
                <v:path arrowok="t"/>
              </v:shape>
            </v:group>
            <v:group style="position:absolute;left:2091;top:15937;width:965;height:2" coordorigin="2091,15937" coordsize="965,2">
              <v:shape style="position:absolute;left:2091;top:15937;width:965;height:2" coordorigin="2091,15937" coordsize="965,0" path="m2091,15937l3056,15937e" filled="f" stroked="t" strokeweight=".459614pt" strokecolor="#6B6B6B">
                <v:path arrowok="t"/>
              </v:shape>
            </v:group>
            <v:group style="position:absolute;left:2905;top:15930;width:5240;height:2" coordorigin="2905,15930" coordsize="5240,2">
              <v:shape style="position:absolute;left:2905;top:15930;width:5240;height:2" coordorigin="2905,15930" coordsize="5240,0" path="m2905,15930l8144,15930e" filled="f" stroked="t" strokeweight=".689421pt" strokecolor="#676767">
                <v:path arrowok="t"/>
              </v:shape>
            </v:group>
            <v:group style="position:absolute;left:2905;top:15918;width:7740;height:2" coordorigin="2905,15918" coordsize="7740,2">
              <v:shape style="position:absolute;left:2905;top:15918;width:7740;height:2" coordorigin="2905,15918" coordsize="7740,0" path="m2905,15918l10645,15918e" filled="f" stroked="t" strokeweight=".689421pt" strokecolor="#6B6B6B">
                <v:path arrowok="t"/>
              </v:shape>
            </v:group>
            <v:group style="position:absolute;left:8820;top:15907;width:317;height:2" coordorigin="8820,15907" coordsize="317,2">
              <v:shape style="position:absolute;left:8820;top:15907;width:317;height:2" coordorigin="8820,15907" coordsize="317,0" path="m8820,15907l9137,15907e" filled="f" stroked="t" strokeweight=".689421pt" strokecolor="#777777">
                <v:path arrowok="t"/>
              </v:shape>
            </v:group>
            <v:group style="position:absolute;left:8245;top:15904;width:3093;height:2" coordorigin="8245,15904" coordsize="3093,2">
              <v:shape style="position:absolute;left:8245;top:15904;width:3093;height:2" coordorigin="8245,15904" coordsize="3093,0" path="m8245,15904l11339,15904e" filled="f" stroked="t" strokeweight=".689421pt" strokecolor="#7C7C7C">
                <v:path arrowok="t"/>
              </v:shape>
            </v:group>
            <v:group style="position:absolute;left:11293;top:15186;width:2;height:732" coordorigin="11293,15186" coordsize="2,732">
              <v:shape style="position:absolute;left:11293;top:15186;width:2;height:732" coordorigin="11293,15186" coordsize="0,732" path="m11293,15918l11293,15186e" filled="f" stroked="t" strokeweight=".229807pt" strokecolor="#8383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367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4"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194" w:lineRule="exact"/>
        <w:ind w:left="23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63636"/>
          <w:w w:val="203"/>
          <w:position w:val="3"/>
        </w:rPr>
        <w:t>i'</w:t>
      </w:r>
      <w:r>
        <w:rPr>
          <w:rFonts w:ascii="Arial" w:hAnsi="Arial" w:cs="Arial" w:eastAsia="Arial"/>
          <w:sz w:val="14"/>
          <w:szCs w:val="14"/>
          <w:color w:val="363636"/>
          <w:spacing w:val="6"/>
          <w:w w:val="204"/>
          <w:position w:val="3"/>
        </w:rPr>
        <w:t>l</w:t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95"/>
          <w:position w:val="3"/>
        </w:rPr>
        <w:t>,·</w:t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position w:val="3"/>
        </w:rPr>
        <w:t>  </w:t>
      </w:r>
      <w:r>
        <w:rPr>
          <w:rFonts w:ascii="Arial" w:hAnsi="Arial" w:cs="Arial" w:eastAsia="Arial"/>
          <w:sz w:val="14"/>
          <w:szCs w:val="14"/>
          <w:color w:val="5B5B5B"/>
          <w:spacing w:val="-18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68"/>
          <w:position w:val="0"/>
        </w:rPr>
        <w:t>,</w:t>
      </w:r>
      <w:r>
        <w:rPr>
          <w:rFonts w:ascii="Arial" w:hAnsi="Arial" w:cs="Arial" w:eastAsia="Arial"/>
          <w:sz w:val="17"/>
          <w:szCs w:val="17"/>
          <w:color w:val="363636"/>
          <w:spacing w:val="4"/>
          <w:w w:val="168"/>
          <w:position w:val="0"/>
        </w:rPr>
        <w:t>,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95"/>
          <w:position w:val="0"/>
        </w:rPr>
        <w:t>\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96"/>
          <w:position w:val="0"/>
        </w:rPr>
        <w:t>(</w:t>
      </w:r>
      <w:r>
        <w:rPr>
          <w:rFonts w:ascii="Arial" w:hAnsi="Arial" w:cs="Arial" w:eastAsia="Arial"/>
          <w:sz w:val="17"/>
          <w:szCs w:val="17"/>
          <w:color w:val="494949"/>
          <w:spacing w:val="7"/>
          <w:w w:val="96"/>
          <w:position w:val="0"/>
        </w:rPr>
        <w:t>u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99"/>
          <w:position w:val="0"/>
        </w:rPr>
        <w:t>zey</w:t>
      </w:r>
      <w:r>
        <w:rPr>
          <w:rFonts w:ascii="Arial" w:hAnsi="Arial" w:cs="Arial" w:eastAsia="Arial"/>
          <w:sz w:val="17"/>
          <w:szCs w:val="17"/>
          <w:color w:val="26262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400" w:right="3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457" w:right="534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087334pt;margin-top:-17.963776pt;width:39.906902pt;height:43.5pt;mso-position-horizontal-relative:page;mso-position-vertical-relative:paragraph;z-index:-15292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12121"/>
                      <w:spacing w:val="0"/>
                      <w:w w:val="165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69" w:lineRule="exact"/>
        <w:ind w:left="3560" w:right="547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2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912"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727867pt;margin-top:6.590013pt;width:52.525652pt;height:7.5pt;mso-position-horizontal-relative:page;mso-position-vertical-relative:paragraph;z-index:-1529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12121"/>
                      <w:spacing w:val="0"/>
                      <w:w w:val="105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8"/>
          <w:position w:val="9"/>
        </w:rPr>
        <w:t>IZMIA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192" w:lineRule="exact"/>
        <w:ind w:left="687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212121"/>
          <w:spacing w:val="0"/>
          <w:w w:val="109"/>
        </w:rPr>
        <w:t>BELEDIYESI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.908337" w:type="dxa"/>
      </w:tblPr>
      <w:tblGrid/>
      <w:tr>
        <w:trPr>
          <w:trHeight w:val="218" w:hRule="exact"/>
        </w:trPr>
        <w:tc>
          <w:tcPr>
            <w:tcW w:w="1068" w:type="dxa"/>
            <w:tcBorders>
              <w:top w:val="single" w:sz="7.658384" w:space="0" w:color="5B5B5B"/>
              <w:bottom w:val="single" w:sz="3.829192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19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4"/>
                <w:w w:val="145"/>
              </w:rPr>
              <w:t>P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8"/>
                <w:w w:val="61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0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0"/>
                <w:w w:val="95"/>
              </w:rPr>
              <w:t>Ta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96" w:type="dxa"/>
            <w:tcBorders>
              <w:top w:val="nil" w:sz="6" w:space="0" w:color="auto"/>
              <w:bottom w:val="single" w:sz="3.829192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195" w:lineRule="exact"/>
              <w:ind w:left="21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7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18" w:type="dxa"/>
            <w:tcBorders>
              <w:top w:val="nil" w:sz="6" w:space="0" w:color="auto"/>
              <w:bottom w:val="single" w:sz="7.6583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190" w:lineRule="exact"/>
              <w:ind w:left="46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12121"/>
                <w:spacing w:val="0"/>
                <w:w w:val="100"/>
                <w:position w:val="-1"/>
              </w:rPr>
              <w:t>]Bildirim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1212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10"/>
                <w:position w:val="-1"/>
              </w:rPr>
              <w:t>30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28" w:type="dxa"/>
            <w:tcBorders>
              <w:top w:val="nil" w:sz="6" w:space="0" w:color="auto"/>
              <w:bottom w:val="single" w:sz="7.6583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190" w:lineRule="exact"/>
              <w:ind w:left="34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  <w:position w:val="-1"/>
              </w:rPr>
              <w:t>]Bildirim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11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36"/>
                <w:w w:val="11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11"/>
                <w:position w:val="-1"/>
              </w:rPr>
              <w:t>16.00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95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3.829192" w:space="0" w:color="383838"/>
            </w:tcBorders>
          </w:tcPr>
          <w:p>
            <w:pPr>
              <w:spacing w:before="18" w:after="0" w:line="240" w:lineRule="auto"/>
              <w:ind w:left="17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9"/>
              </w:rPr>
              <w:t>tre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-45"/>
                <w:w w:val="109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0"/>
                <w:w w:val="109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-4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9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068" w:type="dxa"/>
            <w:tcBorders>
              <w:top w:val="single" w:sz="3.829192" w:space="0" w:color="444444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5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8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96" w:type="dxa"/>
            <w:tcBorders>
              <w:top w:val="single" w:sz="3.829192" w:space="0" w:color="444444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21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666667"/>
                <w:spacing w:val="0"/>
                <w:w w:val="15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66667"/>
                <w:spacing w:val="-36"/>
                <w:w w:val="15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7"/>
                <w:position w:val="-1"/>
              </w:rPr>
              <w:t>21.05.2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8"/>
                <w:w w:val="107"/>
                <w:position w:val="-1"/>
              </w:rPr>
              <w:t>0</w:t>
            </w:r>
            <w:r>
              <w:rPr>
                <w:rFonts w:ascii="Arial" w:hAnsi="Arial" w:cs="Arial" w:eastAsia="Arial"/>
                <w:sz w:val="23"/>
                <w:szCs w:val="23"/>
                <w:color w:val="363636"/>
                <w:spacing w:val="-12"/>
                <w:w w:val="165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1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18" w:type="dxa"/>
            <w:tcBorders>
              <w:top w:val="single" w:sz="7.658384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68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w w:val="77"/>
              </w:rPr>
              <w:t>]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10"/>
                <w:w w:val="77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0"/>
                <w:w w:val="102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0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50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12121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1212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66667"/>
                <w:spacing w:val="0"/>
                <w:w w:val="134"/>
              </w:rPr>
              <w:t>:3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66667"/>
                <w:spacing w:val="-4"/>
                <w:w w:val="135"/>
              </w:rPr>
              <w:t>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7"/>
              </w:rPr>
              <w:t>35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28" w:type="dxa"/>
            <w:tcBorders>
              <w:top w:val="single" w:sz="7.658384" w:space="0" w:color="575757"/>
              <w:bottom w:val="single" w:sz="7.6583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195" w:lineRule="exact"/>
              <w:ind w:left="34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12121"/>
                <w:spacing w:val="0"/>
                <w:w w:val="100"/>
              </w:rPr>
              <w:t>]Bildirim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12121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1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-6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63636"/>
                <w:spacing w:val="0"/>
                <w:w w:val="116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953" w:type="dxa"/>
            <w:tcBorders>
              <w:top w:val="nil" w:sz="6" w:space="0" w:color="auto"/>
              <w:bottom w:val="single" w:sz="5.743784" w:space="0" w:color="545454"/>
              <w:left w:val="nil" w:sz="6" w:space="0" w:color="auto"/>
              <w:right w:val="single" w:sz="3.829192" w:space="0" w:color="383838"/>
            </w:tcBorders>
          </w:tcPr>
          <w:p>
            <w:pPr/>
            <w:rPr/>
          </w:p>
        </w:tc>
      </w:tr>
    </w:tbl>
    <w:p>
      <w:pPr>
        <w:spacing w:before="0" w:after="0" w:line="183" w:lineRule="exact"/>
        <w:ind w:left="17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31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0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9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3"/>
          <w:w w:val="9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0"/>
        </w:rPr>
        <w:t>dııı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6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No:60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59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98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75"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-31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9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6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7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97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3"/>
        </w:rPr>
        <w:t>ov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No:60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5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98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70" w:right="-20"/>
        <w:jc w:val="left"/>
        <w:tabs>
          <w:tab w:pos="1380" w:val="left"/>
          <w:tab w:pos="3880" w:val="left"/>
          <w:tab w:pos="6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8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6"/>
          <w:w w:val="10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9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8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Sııııfı: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8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9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-5"/>
          <w:w w:val="123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95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10"/>
          <w:w w:val="10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3" w:lineRule="exact"/>
        <w:ind w:left="156" w:right="-20"/>
        <w:jc w:val="left"/>
        <w:tabs>
          <w:tab w:pos="3720" w:val="left"/>
          <w:tab w:pos="6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2"/>
        </w:rPr>
        <w:t>!Yangııı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6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36"/>
        </w:rPr>
        <w:t>e: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8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9"/>
        </w:rPr>
        <w:t>Kul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9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65" w:lineRule="exact"/>
        <w:ind w:left="3700" w:right="950"/>
        <w:jc w:val="center"/>
        <w:tabs>
          <w:tab w:pos="5780" w:val="left"/>
          <w:tab w:pos="68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2.370087pt;margin-top:4.561214pt;width:3.74504pt;height:26pt;mso-position-horizontal-relative:page;mso-position-vertical-relative:paragraph;z-index:-1529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C3C3C3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  <w:position w:val="-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2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6"/>
          <w:w w:val="100"/>
          <w:position w:val="-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7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5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-4"/>
        </w:rPr>
        <w:t>Ah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12"/>
          <w:w w:val="106"/>
          <w:position w:val="-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-4"/>
        </w:rPr>
        <w:t>ap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3"/>
          <w:w w:val="106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-4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-4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2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79"/>
          <w:position w:val="-4"/>
        </w:rPr>
        <w:t>..</w:t>
      </w:r>
      <w:r>
        <w:rPr>
          <w:rFonts w:ascii="Arial" w:hAnsi="Arial" w:cs="Arial" w:eastAsia="Arial"/>
          <w:sz w:val="21"/>
          <w:szCs w:val="21"/>
          <w:color w:val="363636"/>
          <w:spacing w:val="-28"/>
          <w:w w:val="79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0"/>
          <w:w w:val="96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-33"/>
          <w:w w:val="96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83"/>
          <w:position w:val="-4"/>
        </w:rPr>
        <w:t>..</w:t>
      </w:r>
      <w:r>
        <w:rPr>
          <w:rFonts w:ascii="Arial" w:hAnsi="Arial" w:cs="Arial" w:eastAsia="Arial"/>
          <w:sz w:val="21"/>
          <w:szCs w:val="21"/>
          <w:color w:val="363636"/>
          <w:spacing w:val="-27"/>
          <w:w w:val="8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0"/>
          <w:w w:val="79"/>
          <w:position w:val="-4"/>
        </w:rPr>
        <w:t>......</w:t>
      </w:r>
      <w:r>
        <w:rPr>
          <w:rFonts w:ascii="Arial" w:hAnsi="Arial" w:cs="Arial" w:eastAsia="Arial"/>
          <w:sz w:val="21"/>
          <w:szCs w:val="21"/>
          <w:color w:val="4F4F50"/>
          <w:spacing w:val="-32"/>
          <w:w w:val="79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212121"/>
          <w:spacing w:val="-10"/>
          <w:w w:val="9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0"/>
          <w:w w:val="80"/>
          <w:position w:val="-4"/>
        </w:rPr>
        <w:t>...</w:t>
      </w:r>
      <w:r>
        <w:rPr>
          <w:rFonts w:ascii="Arial" w:hAnsi="Arial" w:cs="Arial" w:eastAsia="Arial"/>
          <w:sz w:val="21"/>
          <w:szCs w:val="21"/>
          <w:color w:val="666667"/>
          <w:spacing w:val="-18"/>
          <w:w w:val="8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10"/>
          <w:w w:val="9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E7E7E"/>
          <w:spacing w:val="-18"/>
          <w:w w:val="11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-15"/>
          <w:w w:val="9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E7E7E"/>
          <w:spacing w:val="-18"/>
          <w:w w:val="159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20"/>
          <w:w w:val="11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-20"/>
          <w:w w:val="136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E7E7E"/>
          <w:spacing w:val="0"/>
          <w:w w:val="84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E7E7E"/>
          <w:spacing w:val="-10"/>
          <w:w w:val="84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0"/>
          <w:w w:val="77"/>
          <w:position w:val="-4"/>
        </w:rPr>
        <w:t>..............</w:t>
      </w:r>
      <w:r>
        <w:rPr>
          <w:rFonts w:ascii="Arial" w:hAnsi="Arial" w:cs="Arial" w:eastAsia="Arial"/>
          <w:sz w:val="21"/>
          <w:szCs w:val="21"/>
          <w:color w:val="4F4F50"/>
          <w:spacing w:val="-18"/>
          <w:w w:val="77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E7E7E"/>
          <w:spacing w:val="0"/>
          <w:w w:val="80"/>
          <w:position w:val="-4"/>
        </w:rPr>
        <w:t>...</w:t>
      </w:r>
      <w:r>
        <w:rPr>
          <w:rFonts w:ascii="Arial" w:hAnsi="Arial" w:cs="Arial" w:eastAsia="Arial"/>
          <w:sz w:val="21"/>
          <w:szCs w:val="21"/>
          <w:color w:val="7E7E7E"/>
          <w:spacing w:val="-8"/>
          <w:w w:val="8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20"/>
          <w:w w:val="11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E7E7E"/>
          <w:spacing w:val="0"/>
          <w:w w:val="78"/>
          <w:position w:val="-4"/>
        </w:rPr>
        <w:t>..........</w:t>
      </w:r>
      <w:r>
        <w:rPr>
          <w:rFonts w:ascii="Arial" w:hAnsi="Arial" w:cs="Arial" w:eastAsia="Arial"/>
          <w:sz w:val="21"/>
          <w:szCs w:val="21"/>
          <w:color w:val="7E7E7E"/>
          <w:spacing w:val="-33"/>
          <w:w w:val="7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-20"/>
          <w:w w:val="11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18"/>
          <w:w w:val="11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-10"/>
          <w:w w:val="9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20"/>
          <w:w w:val="11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-20"/>
          <w:w w:val="136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5"/>
          <w:w w:val="9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-10"/>
          <w:w w:val="9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10"/>
          <w:w w:val="9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-18"/>
          <w:w w:val="11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10"/>
          <w:w w:val="9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0"/>
          <w:w w:val="80"/>
          <w:position w:val="-4"/>
        </w:rPr>
        <w:t>....</w:t>
      </w:r>
      <w:r>
        <w:rPr>
          <w:rFonts w:ascii="Arial" w:hAnsi="Arial" w:cs="Arial" w:eastAsia="Arial"/>
          <w:sz w:val="21"/>
          <w:szCs w:val="21"/>
          <w:color w:val="4F4F50"/>
          <w:spacing w:val="-28"/>
          <w:w w:val="8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18"/>
          <w:w w:val="11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7E7E7E"/>
          <w:spacing w:val="-23"/>
          <w:w w:val="136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14"/>
          <w:w w:val="11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-10"/>
          <w:w w:val="9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7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10"/>
          <w:w w:val="78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0"/>
          <w:w w:val="84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666667"/>
          <w:spacing w:val="-10"/>
          <w:w w:val="84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5"/>
          <w:w w:val="90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F4F50"/>
          <w:spacing w:val="0"/>
          <w:w w:val="83"/>
          <w:position w:val="-4"/>
        </w:rPr>
        <w:t>...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16" w:lineRule="exact"/>
        <w:ind w:left="4499" w:right="1676"/>
        <w:jc w:val="center"/>
        <w:tabs>
          <w:tab w:pos="5100" w:val="left"/>
          <w:tab w:pos="560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8"/>
          <w:szCs w:val="48"/>
          <w:color w:val="363636"/>
          <w:spacing w:val="0"/>
          <w:w w:val="54"/>
        </w:rPr>
        <w:t>ı</w:t>
      </w:r>
      <w:r>
        <w:rPr>
          <w:rFonts w:ascii="Arial" w:hAnsi="Arial" w:cs="Arial" w:eastAsia="Arial"/>
          <w:sz w:val="48"/>
          <w:szCs w:val="48"/>
          <w:color w:val="363636"/>
          <w:spacing w:val="-69"/>
          <w:w w:val="54"/>
        </w:rPr>
        <w:t> </w:t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54"/>
        </w:rPr>
        <w:t>ı</w:t>
      </w:r>
      <w:r>
        <w:rPr>
          <w:rFonts w:ascii="Arial" w:hAnsi="Arial" w:cs="Arial" w:eastAsia="Arial"/>
          <w:sz w:val="48"/>
          <w:szCs w:val="48"/>
          <w:color w:val="363636"/>
          <w:spacing w:val="-69"/>
          <w:w w:val="54"/>
        </w:rPr>
        <w:t> </w:t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B1B1B1"/>
          <w:spacing w:val="0"/>
          <w:w w:val="54"/>
        </w:rPr>
        <w:t>ı</w:t>
      </w:r>
      <w:r>
        <w:rPr>
          <w:rFonts w:ascii="Arial" w:hAnsi="Arial" w:cs="Arial" w:eastAsia="Arial"/>
          <w:sz w:val="31"/>
          <w:szCs w:val="31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0"/>
          <w:position w:val="12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70"/>
          <w:position w:val="1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3"/>
          <w:position w:val="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5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5"/>
          <w:w w:val="100"/>
          <w:position w:val="1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2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8"/>
          <w:position w:val="1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28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9"/>
          <w:position w:val="1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9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12"/>
        </w:rPr>
        <w:t>6.30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170" w:right="-20"/>
        <w:jc w:val="left"/>
        <w:tabs>
          <w:tab w:pos="2220" w:val="left"/>
          <w:tab w:pos="5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4"/>
          <w:w w:val="37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3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7"/>
          <w:position w:val="0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2" w:after="0" w:line="192" w:lineRule="exact"/>
        <w:ind w:left="229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72"/>
          <w:position w:val="-1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7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-21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-1"/>
        </w:rPr>
        <w:t>Cvs.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üve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8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3"/>
          <w:position w:val="-1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2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2224" w:right="-20"/>
        <w:jc w:val="left"/>
        <w:tabs>
          <w:tab w:pos="4780" w:val="left"/>
          <w:tab w:pos="7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r.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1"/>
        </w:rPr>
        <w:t>aç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8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9"/>
          <w:w w:val="18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363636"/>
          <w:spacing w:val="-53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97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5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01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10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9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1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11"/>
          <w:w w:val="13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0"/>
          <w:position w:val="1"/>
        </w:rPr>
        <w:t>06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56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9"/>
          <w:position w:val="0"/>
        </w:rPr>
        <w:t>r.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19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19"/>
          <w:position w:val="0"/>
        </w:rPr>
        <w:t>aç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6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0"/>
        </w:rPr>
        <w:t>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9" w:after="0" w:line="240" w:lineRule="exact"/>
        <w:ind w:left="4804" w:right="4541" w:firstLine="-4633"/>
        <w:jc w:val="left"/>
        <w:tabs>
          <w:tab w:pos="4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6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1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1"/>
          <w:w w:val="117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mni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t-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rma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4"/>
          <w:position w:val="0"/>
        </w:rPr>
        <w:t>Ge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2"/>
          <w:w w:val="104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29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238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Say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3"/>
          <w:w w:val="10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6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246" w:lineRule="auto"/>
        <w:ind w:left="2238" w:right="2751" w:firstLine="-2068"/>
        <w:jc w:val="left"/>
        <w:tabs>
          <w:tab w:pos="2300" w:val="left"/>
          <w:tab w:pos="4780" w:val="left"/>
          <w:tab w:pos="7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85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85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8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r.,raç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4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onel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  <w:position w:val="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7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2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19" w:lineRule="exact"/>
        <w:ind w:left="22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-6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156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  <w:position w:val="6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5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6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rüldüğ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  <w:position w:val="-3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  <w:position w:val="-3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  <w:position w:val="-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  <w:position w:val="-3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  <w:position w:val="-3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-3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15"/>
          <w:position w:val="-3"/>
        </w:rPr>
        <w:t>n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54"/>
          <w:position w:val="-3"/>
        </w:rPr>
        <w:t>l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53"/>
          <w:position w:val="-3"/>
        </w:rPr>
        <w:t>ı</w:t>
      </w:r>
      <w:r>
        <w:rPr>
          <w:rFonts w:ascii="Arial" w:hAnsi="Arial" w:cs="Arial" w:eastAsia="Arial"/>
          <w:sz w:val="19"/>
          <w:szCs w:val="19"/>
          <w:color w:val="363636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3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3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3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-3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  <w:position w:val="-3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4756" w:right="431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1" w:lineRule="exact"/>
        <w:ind w:left="156" w:right="-20"/>
        <w:jc w:val="left"/>
        <w:tabs>
          <w:tab w:pos="4780" w:val="left"/>
          <w:tab w:pos="6720" w:val="left"/>
          <w:tab w:pos="8300" w:val="left"/>
          <w:tab w:pos="9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ls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3"/>
          <w:w w:val="52"/>
          <w:position w:val="-2"/>
        </w:rPr>
        <w:t>]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2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]K.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4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k,:0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5292" w:right="-20"/>
        <w:jc w:val="left"/>
        <w:tabs>
          <w:tab w:pos="6720" w:val="left"/>
          <w:tab w:pos="8300" w:val="left"/>
          <w:tab w:pos="99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4F4F50"/>
          <w:spacing w:val="0"/>
          <w:w w:val="72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4F4F5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4F4F50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72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666667"/>
          <w:spacing w:val="0"/>
          <w:w w:val="261"/>
          <w:position w:val="-1"/>
        </w:rPr>
        <w:t>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26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7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8"/>
        </w:rPr>
        <w:t>yoktu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"/>
          <w:w w:val="11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6" w:lineRule="exact"/>
        <w:ind w:left="15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92" w:lineRule="exact"/>
        <w:ind w:left="1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Sz w:w="11920" w:h="16840"/>
          <w:pgMar w:top="300" w:bottom="280" w:left="160" w:right="60"/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85" w:lineRule="auto"/>
        <w:ind w:left="59" w:right="55" w:firstLine="-5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2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atılmı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düşürmü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oldukları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8"/>
        </w:rPr>
        <w:t>önmemiş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4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izmaritinin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kolay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8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sonucu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yangın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çıkmış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kanaati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-1"/>
        </w:rPr>
        <w:t>r,rarılmıştır.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60"/>
          <w:cols w:num="2" w:equalWidth="0">
            <w:col w:w="1675" w:space="548"/>
            <w:col w:w="9477"/>
          </w:cols>
        </w:sectPr>
      </w:pPr>
      <w:rPr/>
    </w:p>
    <w:p>
      <w:pPr>
        <w:spacing w:before="37" w:after="0" w:line="240" w:lineRule="auto"/>
        <w:ind w:left="156" w:right="-20"/>
        <w:jc w:val="left"/>
        <w:tabs>
          <w:tab w:pos="2220" w:val="left"/>
          <w:tab w:pos="6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lsigortalı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  <w:position w:val="1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96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4"/>
          <w:w w:val="118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2"/>
          <w:position w:val="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2"/>
          <w:position w:val="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1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2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0"/>
        </w:rPr>
        <w:t>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r.raç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9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"/>
          <w:w w:val="11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58" w:lineRule="auto"/>
        <w:ind w:left="156" w:right="992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170" w:right="-20"/>
        <w:jc w:val="left"/>
        <w:tabs>
          <w:tab w:pos="2120" w:val="left"/>
          <w:tab w:pos="6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Dönü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7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-45"/>
          <w:w w:val="246"/>
          <w:position w:val="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1"/>
        </w:rPr>
        <w:t>ari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1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-3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0"/>
        </w:rPr>
        <w:t>21.05.2017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3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-12"/>
          <w:w w:val="165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8"/>
          <w:position w:val="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11"/>
          <w:w w:val="13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0"/>
          <w:position w:val="0"/>
        </w:rPr>
        <w:t>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42" w:right="-20"/>
        <w:jc w:val="left"/>
        <w:tabs>
          <w:tab w:pos="1060" w:val="left"/>
          <w:tab w:pos="1580" w:val="left"/>
          <w:tab w:pos="2220" w:val="left"/>
          <w:tab w:pos="8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1"/>
          <w:position w:val="0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Kİ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1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7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58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Yangıııa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4833" w:right="598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  <w:position w:val="-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6" w:after="0" w:line="276" w:lineRule="exact"/>
        <w:ind w:left="305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-105"/>
          <w:w w:val="140"/>
          <w:position w:val="8"/>
        </w:rPr>
        <w:t>o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2"/>
          <w:position w:val="-2"/>
        </w:rPr>
        <w:t>....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280" w:right="-20"/>
        <w:jc w:val="left"/>
        <w:tabs>
          <w:tab w:pos="8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47.782867pt;margin-top:12.114512pt;width:84.481546pt;height:53.457401pt;mso-position-horizontal-relative:page;mso-position-vertical-relative:paragraph;z-index:-15294" coordorigin="2956,242" coordsize="1690,1069">
            <v:group style="position:absolute;left:3657;top:252;width:2;height:206" coordorigin="3657,252" coordsize="2,206">
              <v:shape style="position:absolute;left:3657;top:252;width:2;height:206" coordorigin="3657,252" coordsize="0,206" path="m3657,458l3657,252e" filled="f" stroked="t" strokeweight=".957298pt" strokecolor="#443FBF">
                <v:path arrowok="t"/>
              </v:shape>
            </v:group>
            <v:group style="position:absolute;left:3745;top:798;width:878;height:2" coordorigin="3745,798" coordsize="878,2">
              <v:shape style="position:absolute;left:3745;top:798;width:878;height:2" coordorigin="3745,798" coordsize="878,0" path="m3745,798l4624,798e" filled="f" stroked="t" strokeweight="2.153920pt" strokecolor="#484F6B">
                <v:path arrowok="t"/>
              </v:shape>
            </v:group>
            <v:group style="position:absolute;left:3649;top:777;width:2;height:43" coordorigin="3649,777" coordsize="2,43">
              <v:shape style="position:absolute;left:3649;top:777;width:2;height:43" coordorigin="3649,777" coordsize="0,43" path="m3649,820l3649,777e" filled="f" stroked="t" strokeweight="2.153920pt" strokecolor="#484F6B">
                <v:path arrowok="t"/>
              </v:shape>
            </v:group>
            <v:group style="position:absolute;left:3745;top:959;width:31;height:2" coordorigin="3745,959" coordsize="31,2">
              <v:shape style="position:absolute;left:3745;top:959;width:31;height:2" coordorigin="3745,959" coordsize="31,0" path="m3745,959l3777,959e" filled="f" stroked="t" strokeweight="1.196622pt" strokecolor="#545770">
                <v:path arrowok="t"/>
              </v:shape>
            </v:group>
            <v:group style="position:absolute;left:2968;top:959;width:687;height:2" coordorigin="2968,959" coordsize="687,2">
              <v:shape style="position:absolute;left:2968;top:959;width:687;height:2" coordorigin="2968,959" coordsize="687,0" path="m2968,959l3654,959e" filled="f" stroked="t" strokeweight="1.196622pt" strokecolor="#545770">
                <v:path arrowok="t"/>
              </v:shape>
            </v:group>
            <v:group style="position:absolute;left:3700;top:429;width:2;height:566" coordorigin="3700,429" coordsize="2,566">
              <v:shape style="position:absolute;left:3700;top:429;width:2;height:566" coordorigin="3700,429" coordsize="0,566" path="m3700,995l3700,429e" filled="f" stroked="t" strokeweight="4.547165pt" strokecolor="#3B3F90">
                <v:path arrowok="t"/>
              </v:shape>
            </v:group>
            <v:group style="position:absolute;left:3686;top:981;width:211;height:2" coordorigin="3686,981" coordsize="211,2">
              <v:shape style="position:absolute;left:3686;top:981;width:211;height:2" coordorigin="3686,981" coordsize="211,0" path="m3686,981l3896,981e" filled="f" stroked="t" strokeweight="1.914596pt" strokecolor="#444B8C">
                <v:path arrowok="t"/>
              </v:shape>
            </v:group>
            <v:group style="position:absolute;left:3690;top:909;width:2;height:393" coordorigin="3690,909" coordsize="2,393">
              <v:shape style="position:absolute;left:3690;top:909;width:2;height:393" coordorigin="3690,909" coordsize="0,393" path="m3690,1302l3690,909e" filled="f" stroked="t" strokeweight=".957298pt" strokecolor="#383B9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414047pt;margin-top:16.223753pt;width:33.430496pt;height:32.5pt;mso-position-horizontal-relative:page;mso-position-vertical-relative:paragraph;z-index:-15289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65"/>
                      <w:szCs w:val="65"/>
                      <w:color w:val="363B7E"/>
                      <w:spacing w:val="0"/>
                      <w:w w:val="57"/>
                      <w:position w:val="-1"/>
                    </w:rPr>
                    <w:t>&lt;.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63B7E"/>
                      <w:spacing w:val="17"/>
                      <w:w w:val="57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F4F50"/>
                      <w:spacing w:val="0"/>
                      <w:w w:val="129"/>
                      <w:position w:val="-1"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8.933441pt;margin-top:16.223753pt;width:1.059154pt;height:32.5pt;mso-position-horizontal-relative:page;mso-position-vertical-relative:paragraph;z-index:-15285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Arial" w:hAnsi="Arial" w:cs="Arial" w:eastAsia="Arial"/>
                      <w:sz w:val="65"/>
                      <w:szCs w:val="65"/>
                    </w:rPr>
                  </w:pPr>
                  <w:rPr/>
                  <w:r>
                    <w:rPr>
                      <w:rFonts w:ascii="Arial" w:hAnsi="Arial" w:cs="Arial" w:eastAsia="Arial"/>
                      <w:sz w:val="65"/>
                      <w:szCs w:val="65"/>
                      <w:color w:val="363B7E"/>
                      <w:spacing w:val="-346"/>
                      <w:w w:val="58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181D48"/>
                      <w:spacing w:val="0"/>
                      <w:w w:val="14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82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1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4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12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  <w:position w:val="1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60"/>
        </w:sectPr>
      </w:pPr>
      <w:rPr/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4F4F50"/>
          <w:w w:val="91"/>
          <w:b/>
          <w:bCs/>
        </w:rPr>
        <w:t>Hd</w:t>
      </w:r>
      <w:r>
        <w:rPr>
          <w:rFonts w:ascii="Times New Roman" w:hAnsi="Times New Roman" w:cs="Times New Roman" w:eastAsia="Times New Roman"/>
          <w:sz w:val="35"/>
          <w:szCs w:val="35"/>
          <w:color w:val="4F4F50"/>
          <w:w w:val="92"/>
          <w:b/>
          <w:bCs/>
        </w:rPr>
        <w:t>(</w:t>
      </w:r>
      <w:r>
        <w:rPr>
          <w:rFonts w:ascii="Times New Roman" w:hAnsi="Times New Roman" w:cs="Times New Roman" w:eastAsia="Times New Roman"/>
          <w:sz w:val="35"/>
          <w:szCs w:val="35"/>
          <w:color w:val="4F4F50"/>
          <w:w w:val="91"/>
          <w:b/>
          <w:bCs/>
        </w:rPr>
        <w:t>i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377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29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2" w:lineRule="exact"/>
        <w:ind w:left="146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63636"/>
          <w:spacing w:val="0"/>
          <w:w w:val="109"/>
          <w:b/>
          <w:bCs/>
        </w:rPr>
        <w:t>U:'N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73" w:lineRule="exact"/>
        <w:ind w:left="7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50"/>
          <w:w w:val="142"/>
        </w:rPr>
        <w:t>'h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rup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96"/>
        </w:rPr>
        <w:t>Ami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162613pt;margin-top:-42.236599pt;width:41.050242pt;height:56pt;mso-position-horizontal-relative:page;mso-position-vertical-relative:paragraph;z-index:-15286" type="#_x0000_t202" filled="f" stroked="f">
            <v:textbox inset="0,0,0,0">
              <w:txbxContent>
                <w:p>
                  <w:pPr>
                    <w:spacing w:before="0" w:after="0" w:line="1120" w:lineRule="exact"/>
                    <w:ind w:right="-208"/>
                    <w:jc w:val="left"/>
                    <w:rPr>
                      <w:rFonts w:ascii="Arial" w:hAnsi="Arial" w:cs="Arial" w:eastAsia="Arial"/>
                      <w:sz w:val="112"/>
                      <w:szCs w:val="112"/>
                    </w:rPr>
                  </w:pPr>
                  <w:rPr/>
                  <w:r>
                    <w:rPr>
                      <w:rFonts w:ascii="Arial" w:hAnsi="Arial" w:cs="Arial" w:eastAsia="Arial"/>
                      <w:sz w:val="112"/>
                      <w:szCs w:val="112"/>
                      <w:color w:val="363B7E"/>
                      <w:spacing w:val="0"/>
                      <w:w w:val="100"/>
                      <w:i/>
                      <w:position w:val="-1"/>
                    </w:rPr>
                    <w:t>1!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F4F50"/>
          <w:w w:val="9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F4F5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KUSER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8.344055pt;margin-top:12.336837pt;width:12.586881pt;height:32pt;mso-position-horizontal-relative:page;mso-position-vertical-relative:paragraph;z-index:-15287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Pr/>
                  <w:r>
                    <w:rPr>
                      <w:rFonts w:ascii="Arial" w:hAnsi="Arial" w:cs="Arial" w:eastAsia="Arial"/>
                      <w:sz w:val="64"/>
                      <w:szCs w:val="64"/>
                      <w:color w:val="B1B1B1"/>
                      <w:spacing w:val="0"/>
                      <w:w w:val="70"/>
                      <w:position w:val="-1"/>
                    </w:rPr>
                    <w:t>..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0"/>
          <w:w w:val="131"/>
          <w:position w:val="-5"/>
        </w:rPr>
        <w:t>Bülent</w:t>
      </w:r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-16"/>
          <w:w w:val="131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0"/>
          <w:w w:val="112"/>
          <w:position w:val="-5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-4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F4F50"/>
          <w:spacing w:val="0"/>
          <w:w w:val="217"/>
          <w:position w:val="-5"/>
        </w:rPr>
        <w:t>UN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60"/>
          <w:cols w:num="4" w:equalWidth="0">
            <w:col w:w="3400" w:space="218"/>
            <w:col w:w="922" w:space="181"/>
            <w:col w:w="1119" w:space="2758"/>
            <w:col w:w="3102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1" w:lineRule="exact"/>
        <w:ind w:left="309" w:right="-82"/>
        <w:jc w:val="left"/>
        <w:tabs>
          <w:tab w:pos="2740" w:val="left"/>
          <w:tab w:pos="41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6.485413pt;margin-top:6.404455pt;width:37.877039pt;height:17.0pt;mso-position-horizontal-relative:page;mso-position-vertical-relative:paragraph;z-index:-15288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565D90"/>
                      <w:w w:val="94"/>
                      <w:i/>
                    </w:rPr>
                    <w:t>\l\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565D90"/>
                      <w:spacing w:val="-18"/>
                      <w:w w:val="95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F4F50"/>
                      <w:spacing w:val="0"/>
                      <w:w w:val="76"/>
                      <w:i/>
                    </w:rPr>
                    <w:t>.f?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F4F50"/>
                      <w:spacing w:val="8"/>
                      <w:w w:val="76"/>
                      <w:i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363636"/>
                      <w:spacing w:val="0"/>
                      <w:w w:val="30"/>
                      <w:i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-4"/>
        </w:rPr>
        <w:t>03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-4"/>
        </w:rPr>
      </w:r>
      <w:r>
        <w:rPr>
          <w:rFonts w:ascii="Arial" w:hAnsi="Arial" w:cs="Arial" w:eastAsia="Arial"/>
          <w:sz w:val="28"/>
          <w:szCs w:val="28"/>
          <w:color w:val="4F4F50"/>
          <w:spacing w:val="0"/>
          <w:w w:val="75"/>
          <w:b/>
          <w:bCs/>
          <w:position w:val="-3"/>
        </w:rPr>
        <w:t>Alı</w:t>
      </w:r>
      <w:r>
        <w:rPr>
          <w:rFonts w:ascii="Arial" w:hAnsi="Arial" w:cs="Arial" w:eastAsia="Arial"/>
          <w:sz w:val="28"/>
          <w:szCs w:val="28"/>
          <w:color w:val="4F4F50"/>
          <w:spacing w:val="-20"/>
          <w:w w:val="75"/>
          <w:b/>
          <w:bCs/>
          <w:position w:val="-3"/>
        </w:rPr>
        <w:t>d</w:t>
      </w:r>
      <w:r>
        <w:rPr>
          <w:rFonts w:ascii="Arial" w:hAnsi="Arial" w:cs="Arial" w:eastAsia="Arial"/>
          <w:sz w:val="28"/>
          <w:szCs w:val="28"/>
          <w:color w:val="565D90"/>
          <w:spacing w:val="0"/>
          <w:w w:val="153"/>
          <w:position w:val="-3"/>
        </w:rPr>
        <w:t>'</w:t>
      </w:r>
      <w:r>
        <w:rPr>
          <w:rFonts w:ascii="Arial" w:hAnsi="Arial" w:cs="Arial" w:eastAsia="Arial"/>
          <w:sz w:val="28"/>
          <w:szCs w:val="28"/>
          <w:color w:val="565D90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8"/>
          <w:szCs w:val="28"/>
          <w:color w:val="565D90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666667"/>
          <w:spacing w:val="2"/>
          <w:w w:val="194"/>
          <w:position w:val="-3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666667"/>
          <w:spacing w:val="0"/>
          <w:w w:val="102"/>
          <w:position w:val="-3"/>
        </w:rPr>
        <w:t>TOPç</w:t>
      </w:r>
      <w:r>
        <w:rPr>
          <w:rFonts w:ascii="Times New Roman" w:hAnsi="Times New Roman" w:cs="Times New Roman" w:eastAsia="Times New Roman"/>
          <w:sz w:val="28"/>
          <w:szCs w:val="28"/>
          <w:color w:val="666667"/>
          <w:spacing w:val="-63"/>
          <w:w w:val="102"/>
          <w:position w:val="-3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color w:val="565D90"/>
          <w:spacing w:val="0"/>
          <w:w w:val="113"/>
          <w:position w:val="-3"/>
        </w:rPr>
        <w:t>-i/JWrf\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51" w:lineRule="exact"/>
        <w:ind w:left="309" w:right="-20"/>
        <w:jc w:val="left"/>
        <w:tabs>
          <w:tab w:pos="3020" w:val="left"/>
          <w:tab w:pos="47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7"/>
        </w:rPr>
        <w:t>:c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7"/>
        </w:rPr>
      </w:r>
      <w:r>
        <w:rPr>
          <w:rFonts w:ascii="Arial" w:hAnsi="Arial" w:cs="Arial" w:eastAsia="Arial"/>
          <w:sz w:val="8"/>
          <w:szCs w:val="8"/>
          <w:color w:val="4F4F50"/>
          <w:spacing w:val="0"/>
          <w:w w:val="100"/>
          <w:position w:val="-8"/>
        </w:rPr>
        <w:t>•</w:t>
      </w:r>
      <w:r>
        <w:rPr>
          <w:rFonts w:ascii="Arial" w:hAnsi="Arial" w:cs="Arial" w:eastAsia="Arial"/>
          <w:sz w:val="8"/>
          <w:szCs w:val="8"/>
          <w:color w:val="4F4F50"/>
          <w:spacing w:val="0"/>
          <w:w w:val="100"/>
          <w:position w:val="-8"/>
        </w:rPr>
        <w:t> </w:t>
      </w:r>
      <w:r>
        <w:rPr>
          <w:rFonts w:ascii="Arial" w:hAnsi="Arial" w:cs="Arial" w:eastAsia="Arial"/>
          <w:sz w:val="8"/>
          <w:szCs w:val="8"/>
          <w:color w:val="4F4F50"/>
          <w:spacing w:val="7"/>
          <w:w w:val="100"/>
          <w:position w:val="-8"/>
        </w:rPr>
        <w:t> </w:t>
      </w:r>
      <w:r>
        <w:rPr>
          <w:rFonts w:ascii="Arial" w:hAnsi="Arial" w:cs="Arial" w:eastAsia="Arial"/>
          <w:sz w:val="8"/>
          <w:szCs w:val="8"/>
          <w:color w:val="666667"/>
          <w:spacing w:val="0"/>
          <w:w w:val="68"/>
          <w:position w:val="-8"/>
        </w:rPr>
        <w:t>1</w:t>
      </w:r>
      <w:r>
        <w:rPr>
          <w:rFonts w:ascii="Arial" w:hAnsi="Arial" w:cs="Arial" w:eastAsia="Arial"/>
          <w:sz w:val="8"/>
          <w:szCs w:val="8"/>
          <w:color w:val="666667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8"/>
          <w:szCs w:val="8"/>
          <w:color w:val="666667"/>
          <w:spacing w:val="0"/>
          <w:w w:val="100"/>
          <w:position w:val="-8"/>
        </w:rPr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7"/>
          <w:position w:val="-8"/>
        </w:rPr>
        <w:t>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67" w:right="1249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89"/>
        </w:rPr>
        <w:t>Itfaiy</w: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89"/>
        </w:rPr>
        <w:t>e</w:t>
      </w:r>
      <w:r>
        <w:rPr>
          <w:rFonts w:ascii="Arial" w:hAnsi="Arial" w:cs="Arial" w:eastAsia="Arial"/>
          <w:sz w:val="19"/>
          <w:szCs w:val="19"/>
          <w:color w:val="4F4F50"/>
          <w:spacing w:val="25"/>
          <w:w w:val="89"/>
        </w:rPr>
        <w:t> </w: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89"/>
        </w:rPr>
        <w:t>Yangı</w: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89"/>
        </w:rPr>
        <w:t>n</w:t>
      </w:r>
      <w:r>
        <w:rPr>
          <w:rFonts w:ascii="Arial" w:hAnsi="Arial" w:cs="Arial" w:eastAsia="Arial"/>
          <w:sz w:val="19"/>
          <w:szCs w:val="19"/>
          <w:color w:val="4F4F50"/>
          <w:spacing w:val="24"/>
          <w:w w:val="89"/>
        </w:rPr>
        <w:t> </w: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133"/>
        </w:rPr>
        <w:t>e</w:t>
      </w:r>
      <w:r>
        <w:rPr>
          <w:rFonts w:ascii="Arial" w:hAnsi="Arial" w:cs="Arial" w:eastAsia="Arial"/>
          <w:sz w:val="19"/>
          <w:szCs w:val="19"/>
          <w:color w:val="4F4F50"/>
          <w:spacing w:val="44"/>
          <w:w w:val="133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-4"/>
          <w:w w:val="101"/>
        </w:rPr>
        <w:t>e</w: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101"/>
        </w:rPr>
        <w:t>li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-34" w:right="1046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541.112671pt;margin-top:-6.191875pt;width:.1pt;height:38.356239pt;mso-position-horizontal-relative:page;mso-position-vertical-relative:paragraph;z-index:-15293" coordorigin="10822,-124" coordsize="2,767">
            <v:shape style="position:absolute;left:10822;top:-124;width:2;height:767" coordorigin="10822,-124" coordsize="0,767" path="m10822,643l10822,-124e" filled="f" stroked="t" strokeweight=".478649pt" strokecolor="#676BB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537"/>
        </w:rPr>
        <w:t>Müd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60" w:right="60"/>
          <w:cols w:num="2" w:equalWidth="0">
            <w:col w:w="5971" w:space="2628"/>
            <w:col w:w="3101"/>
          </w:cols>
        </w:sectPr>
      </w:pPr>
      <w:rPr/>
    </w:p>
    <w:p>
      <w:pPr>
        <w:spacing w:before="32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4.598794pt;margin-top:19.77804pt;width:569.352968pt;height:750.342727pt;mso-position-horizontal-relative:page;mso-position-vertical-relative:page;z-index:-15295" coordorigin="292,396" coordsize="11387,15007">
            <v:group style="position:absolute;left:311;top:420;width:1264;height:2" coordorigin="311,420" coordsize="1264,2">
              <v:shape style="position:absolute;left:311;top:420;width:1264;height:2" coordorigin="311,420" coordsize="1264,0" path="m311,420l1575,420e" filled="f" stroked="t" strokeweight=".717973pt" strokecolor="#444448">
                <v:path arrowok="t"/>
              </v:shape>
            </v:group>
            <v:group style="position:absolute;left:1517;top:422;width:1824;height:2" coordorigin="1517,422" coordsize="1824,2">
              <v:shape style="position:absolute;left:1517;top:422;width:1824;height:2" coordorigin="1517,422" coordsize="1824,0" path="m1517,422l3341,422e" filled="f" stroked="t" strokeweight=".478649pt" strokecolor="#2B2B2B">
                <v:path arrowok="t"/>
              </v:shape>
            </v:group>
            <v:group style="position:absolute;left:3284;top:422;width:3379;height:2" coordorigin="3284,422" coordsize="3379,2">
              <v:shape style="position:absolute;left:3284;top:422;width:3379;height:2" coordorigin="3284,422" coordsize="3379,0" path="m3284,422l6663,422e" filled="f" stroked="t" strokeweight=".717973pt" strokecolor="#545454">
                <v:path arrowok="t"/>
              </v:shape>
            </v:group>
            <v:group style="position:absolute;left:6605;top:422;width:838;height:2" coordorigin="6605,422" coordsize="838,2">
              <v:shape style="position:absolute;left:6605;top:422;width:838;height:2" coordorigin="6605,422" coordsize="838,0" path="m6605,422l7443,422e" filled="f" stroked="t" strokeweight=".478649pt" strokecolor="#282828">
                <v:path arrowok="t"/>
              </v:shape>
            </v:group>
            <v:group style="position:absolute;left:7386;top:417;width:388;height:2" coordorigin="7386,417" coordsize="388,2">
              <v:shape style="position:absolute;left:7386;top:417;width:388;height:2" coordorigin="7386,417" coordsize="388,0" path="m7386,417l7773,417e" filled="f" stroked="t" strokeweight=".717973pt" strokecolor="#3F3F3F">
                <v:path arrowok="t"/>
              </v:shape>
            </v:group>
            <v:group style="position:absolute;left:7615;top:420;width:1833;height:2" coordorigin="7615,420" coordsize="1833,2">
              <v:shape style="position:absolute;left:7615;top:420;width:1833;height:2" coordorigin="7615,420" coordsize="1833,0" path="m7615,420l9449,420e" filled="f" stroked="t" strokeweight=".957298pt" strokecolor="#646464">
                <v:path arrowok="t"/>
              </v:shape>
            </v:group>
            <v:group style="position:absolute;left:9157;top:422;width:723;height:2" coordorigin="9157,422" coordsize="723,2">
              <v:shape style="position:absolute;left:9157;top:422;width:723;height:2" coordorigin="9157,422" coordsize="723,0" path="m9157,422l9879,422e" filled="f" stroked="t" strokeweight=".717973pt" strokecolor="#4B4B4B">
                <v:path arrowok="t"/>
              </v:shape>
            </v:group>
            <v:group style="position:absolute;left:9822;top:417;width:1029;height:2" coordorigin="9822,417" coordsize="1029,2">
              <v:shape style="position:absolute;left:9822;top:417;width:1029;height:2" coordorigin="9822,417" coordsize="1029,0" path="m9822,417l10851,417e" filled="f" stroked="t" strokeweight=".478649pt" strokecolor="#3B3B3B">
                <v:path arrowok="t"/>
              </v:shape>
            </v:group>
            <v:group style="position:absolute;left:10664;top:417;width:972;height:2" coordorigin="10664,417" coordsize="972,2">
              <v:shape style="position:absolute;left:10664;top:417;width:972;height:2" coordorigin="10664,417" coordsize="972,0" path="m10664,417l11636,417e" filled="f" stroked="t" strokeweight=".957298pt" strokecolor="#676767">
                <v:path arrowok="t"/>
              </v:shape>
            </v:group>
            <v:group style="position:absolute;left:11638;top:408;width:2;height:1539" coordorigin="11638,408" coordsize="2,1539">
              <v:shape style="position:absolute;left:11638;top:408;width:2;height:1539" coordorigin="11638,408" coordsize="0,1539" path="m11638,1947l11638,408e" filled="f" stroked="t" strokeweight=".478649pt" strokecolor="#545454">
                <v:path arrowok="t"/>
              </v:shape>
            </v:group>
            <v:group style="position:absolute;left:2376;top:417;width:2;height:1505" coordorigin="2376,417" coordsize="2,1505">
              <v:shape style="position:absolute;left:2376;top:417;width:2;height:1505" coordorigin="2376,417" coordsize="0,1505" path="m2376,1923l2376,417e" filled="f" stroked="t" strokeweight=".957298pt" strokecolor="#5B5B5B">
                <v:path arrowok="t"/>
              </v:shape>
            </v:group>
            <v:group style="position:absolute;left:9202;top:412;width:2;height:1505" coordorigin="9202,412" coordsize="2,1505">
              <v:shape style="position:absolute;left:9202;top:412;width:2;height:1505" coordorigin="9202,412" coordsize="0,1505" path="m9202,1918l9202,412e" filled="f" stroked="t" strokeweight=".957298pt" strokecolor="#606060">
                <v:path arrowok="t"/>
              </v:shape>
            </v:group>
            <v:group style="position:absolute;left:11638;top:1870;width:2;height:959" coordorigin="11638,1870" coordsize="2,959">
              <v:shape style="position:absolute;left:11638;top:1870;width:2;height:959" coordorigin="11638,1870" coordsize="0,959" path="m11638,2829l11638,1870e" filled="f" stroked="t" strokeweight=".478649pt" strokecolor="#383838">
                <v:path arrowok="t"/>
              </v:shape>
            </v:group>
            <v:group style="position:absolute;left:306;top:2572;width:6763;height:2" coordorigin="306,2572" coordsize="6763,2">
              <v:shape style="position:absolute;left:306;top:2572;width:6763;height:2" coordorigin="306,2572" coordsize="6763,0" path="m306,2572l7070,2572e" filled="f" stroked="t" strokeweight=".957298pt" strokecolor="#575757">
                <v:path arrowok="t"/>
              </v:shape>
            </v:group>
            <v:group style="position:absolute;left:6974;top:2570;width:799;height:2" coordorigin="6974,2570" coordsize="799,2">
              <v:shape style="position:absolute;left:6974;top:2570;width:799;height:2" coordorigin="6974,2570" coordsize="799,0" path="m6974,2570l7773,2570e" filled="f" stroked="t" strokeweight=".478649pt" strokecolor="#1F1F1F">
                <v:path arrowok="t"/>
              </v:shape>
            </v:group>
            <v:group style="position:absolute;left:7716;top:2567;width:3930;height:2" coordorigin="7716,2567" coordsize="3930,2">
              <v:shape style="position:absolute;left:7716;top:2567;width:3930;height:2" coordorigin="7716,2567" coordsize="3930,0" path="m7716,2567l11646,2567e" filled="f" stroked="t" strokeweight=".957298pt" strokecolor="#5B5B5B">
                <v:path arrowok="t"/>
              </v:shape>
            </v:group>
            <v:group style="position:absolute;left:306;top:2786;width:1268;height:2" coordorigin="306,2786" coordsize="1268,2">
              <v:shape style="position:absolute;left:306;top:2786;width:1268;height:2" coordorigin="306,2786" coordsize="1268,0" path="m306,2786l1575,2786e" filled="f" stroked="t" strokeweight=".478649pt" strokecolor="#3F3F3F">
                <v:path arrowok="t"/>
              </v:shape>
            </v:group>
            <v:group style="position:absolute;left:1225;top:2788;width:7352;height:2" coordorigin="1225,2788" coordsize="7352,2">
              <v:shape style="position:absolute;left:1225;top:2788;width:7352;height:2" coordorigin="1225,2788" coordsize="7352,0" path="m1225,2788l8577,2788e" filled="f" stroked="t" strokeweight=".957298pt" strokecolor="#545454">
                <v:path arrowok="t"/>
              </v:shape>
            </v:group>
            <v:group style="position:absolute;left:8376;top:2786;width:847;height:2" coordorigin="8376,2786" coordsize="847,2">
              <v:shape style="position:absolute;left:8376;top:2786;width:847;height:2" coordorigin="8376,2786" coordsize="847,0" path="m8376,2786l9224,2786e" filled="f" stroked="t" strokeweight=".478649pt" strokecolor="#444444">
                <v:path arrowok="t"/>
              </v:shape>
            </v:group>
            <v:group style="position:absolute;left:9166;top:2786;width:871;height:2" coordorigin="9166,2786" coordsize="871,2">
              <v:shape style="position:absolute;left:9166;top:2786;width:871;height:2" coordorigin="9166,2786" coordsize="871,0" path="m9166,2786l10037,2786e" filled="f" stroked="t" strokeweight=".478649pt" strokecolor="#2F2F2F">
                <v:path arrowok="t"/>
              </v:shape>
            </v:group>
            <v:group style="position:absolute;left:9980;top:2783;width:1666;height:2" coordorigin="9980,2783" coordsize="1666,2">
              <v:shape style="position:absolute;left:9980;top:2783;width:1666;height:2" coordorigin="9980,2783" coordsize="1666,0" path="m9980,2783l11646,2783e" filled="f" stroked="t" strokeweight=".957298pt" strokecolor="#676767">
                <v:path arrowok="t"/>
              </v:shape>
            </v:group>
            <v:group style="position:absolute;left:306;top:3009;width:3944;height:2" coordorigin="306,3009" coordsize="3944,2">
              <v:shape style="position:absolute;left:306;top:3009;width:3944;height:2" coordorigin="306,3009" coordsize="3944,0" path="m306,3009l4250,3009e" filled="f" stroked="t" strokeweight=".957298pt" strokecolor="#575757">
                <v:path arrowok="t"/>
              </v:shape>
            </v:group>
            <v:group style="position:absolute;left:3997;top:3006;width:1785;height:2" coordorigin="3997,3006" coordsize="1785,2">
              <v:shape style="position:absolute;left:3997;top:3006;width:1785;height:2" coordorigin="3997,3006" coordsize="1785,0" path="m3997,3006l5782,3006e" filled="f" stroked="t" strokeweight=".478649pt" strokecolor="#2F2F2F">
                <v:path arrowok="t"/>
              </v:shape>
            </v:group>
            <v:group style="position:absolute;left:5725;top:3006;width:3499;height:2" coordorigin="5725,3006" coordsize="3499,2">
              <v:shape style="position:absolute;left:5725;top:3006;width:3499;height:2" coordorigin="5725,3006" coordsize="3499,0" path="m5725,3006l9224,3006e" filled="f" stroked="t" strokeweight=".717973pt" strokecolor="#4F4F4F">
                <v:path arrowok="t"/>
              </v:shape>
            </v:group>
            <v:group style="position:absolute;left:9166;top:3006;width:871;height:2" coordorigin="9166,3006" coordsize="871,2">
              <v:shape style="position:absolute;left:9166;top:3006;width:871;height:2" coordorigin="9166,3006" coordsize="871,0" path="m9166,3006l10037,3006e" filled="f" stroked="t" strokeweight=".478649pt" strokecolor="#282828">
                <v:path arrowok="t"/>
              </v:shape>
            </v:group>
            <v:group style="position:absolute;left:9980;top:3004;width:1670;height:2" coordorigin="9980,3004" coordsize="1670,2">
              <v:shape style="position:absolute;left:9980;top:3004;width:1670;height:2" coordorigin="9980,3004" coordsize="1670,0" path="m9980,3004l11650,3004e" filled="f" stroked="t" strokeweight=".957298pt" strokecolor="#646464">
                <v:path arrowok="t"/>
              </v:shape>
            </v:group>
            <v:group style="position:absolute;left:11641;top:2738;width:2;height:1016" coordorigin="11641,2738" coordsize="2,1016">
              <v:shape style="position:absolute;left:11641;top:2738;width:2;height:1016" coordorigin="11641,2738" coordsize="0,1016" path="m11641,3754l11641,2738e" filled="f" stroked="t" strokeweight=".957298pt" strokecolor="#606060">
                <v:path arrowok="t"/>
              </v:shape>
            </v:group>
            <v:group style="position:absolute;left:3882;top:3001;width:2;height:758" coordorigin="3882,3001" coordsize="2,758">
              <v:shape style="position:absolute;left:3882;top:3001;width:2;height:758" coordorigin="3882,3001" coordsize="0,758" path="m3882,3759l3882,3001e" filled="f" stroked="t" strokeweight=".717973pt" strokecolor="#343434">
                <v:path arrowok="t"/>
              </v:shape>
            </v:group>
            <v:group style="position:absolute;left:7012;top:2997;width:2;height:460" coordorigin="7012,2997" coordsize="2,460">
              <v:shape style="position:absolute;left:7012;top:2997;width:2;height:460" coordorigin="7012,2997" coordsize="0,460" path="m7012,3457l7012,2997e" filled="f" stroked="t" strokeweight=".478649pt" strokecolor="#383838">
                <v:path arrowok="t"/>
              </v:shape>
            </v:group>
            <v:group style="position:absolute;left:3877;top:3433;width:1905;height:2" coordorigin="3877,3433" coordsize="1905,2">
              <v:shape style="position:absolute;left:3877;top:3433;width:1905;height:2" coordorigin="3877,3433" coordsize="1905,0" path="m3877,3433l5782,3433e" filled="f" stroked="t" strokeweight=".957298pt" strokecolor="#545454">
                <v:path arrowok="t"/>
              </v:shape>
            </v:group>
            <v:group style="position:absolute;left:302;top:3745;width:828;height:2" coordorigin="302,3745" coordsize="828,2">
              <v:shape style="position:absolute;left:302;top:3745;width:828;height:2" coordorigin="302,3745" coordsize="828,0" path="m302,3745l1130,3745e" filled="f" stroked="t" strokeweight=".478649pt" strokecolor="#383838">
                <v:path arrowok="t"/>
              </v:shape>
            </v:group>
            <v:group style="position:absolute;left:1072;top:3747;width:2834;height:2" coordorigin="1072,3747" coordsize="2834,2">
              <v:shape style="position:absolute;left:1072;top:3747;width:2834;height:2" coordorigin="1072,3747" coordsize="2834,0" path="m1072,3747l3906,3747e" filled="f" stroked="t" strokeweight=".957298pt" strokecolor="#575757">
                <v:path arrowok="t"/>
              </v:shape>
            </v:group>
            <v:group style="position:absolute;left:3695;top:3745;width:2149;height:2" coordorigin="3695,3745" coordsize="2149,2">
              <v:shape style="position:absolute;left:3695;top:3745;width:2149;height:2" coordorigin="3695,3745" coordsize="2149,0" path="m3695,3745l5844,3745e" filled="f" stroked="t" strokeweight="1.435947pt" strokecolor="#444444">
                <v:path arrowok="t"/>
              </v:shape>
            </v:group>
            <v:group style="position:absolute;left:5725;top:3747;width:445;height:2" coordorigin="5725,3747" coordsize="445,2">
              <v:shape style="position:absolute;left:5725;top:3747;width:445;height:2" coordorigin="5725,3747" coordsize="445,0" path="m5725,3747l6170,3747e" filled="f" stroked="t" strokeweight=".717973pt" strokecolor="#3F3F3F">
                <v:path arrowok="t"/>
              </v:shape>
            </v:group>
            <v:group style="position:absolute;left:6112;top:3745;width:2733;height:2" coordorigin="6112,3745" coordsize="2733,2">
              <v:shape style="position:absolute;left:6112;top:3745;width:2733;height:2" coordorigin="6112,3745" coordsize="2733,0" path="m6112,3745l8845,3745e" filled="f" stroked="t" strokeweight=".957298pt" strokecolor="#5B5B5B">
                <v:path arrowok="t"/>
              </v:shape>
            </v:group>
            <v:group style="position:absolute;left:7015;top:3399;width:2;height:355" coordorigin="7015,3399" coordsize="2,355">
              <v:shape style="position:absolute;left:7015;top:3399;width:2;height:355" coordorigin="7015,3399" coordsize="0,355" path="m7015,3754l7015,3399e" filled="f" stroked="t" strokeweight=".957298pt" strokecolor="#575757">
                <v:path arrowok="t"/>
              </v:shape>
            </v:group>
            <v:group style="position:absolute;left:6964;top:3745;width:3887;height:2" coordorigin="6964,3745" coordsize="3887,2">
              <v:shape style="position:absolute;left:6964;top:3745;width:3887;height:2" coordorigin="6964,3745" coordsize="3887,0" path="m6964,3745l10851,3745e" filled="f" stroked="t" strokeweight=".717973pt" strokecolor="#484848">
                <v:path arrowok="t"/>
              </v:shape>
            </v:group>
            <v:group style="position:absolute;left:10794;top:3745;width:857;height:2" coordorigin="10794,3745" coordsize="857,2">
              <v:shape style="position:absolute;left:10794;top:3745;width:857;height:2" coordorigin="10794,3745" coordsize="857,0" path="m10794,3745l11650,3745e" filled="f" stroked="t" strokeweight=".957298pt" strokecolor="#606060">
                <v:path arrowok="t"/>
              </v:shape>
            </v:group>
            <v:group style="position:absolute;left:311;top:4025;width:3418;height:2" coordorigin="311,4025" coordsize="3418,2">
              <v:shape style="position:absolute;left:311;top:4025;width:3418;height:2" coordorigin="311,4025" coordsize="3418,0" path="m311,4025l3729,4025e" filled="f" stroked="t" strokeweight=".478649pt" strokecolor="#3B3B3B">
                <v:path arrowok="t"/>
              </v:shape>
            </v:group>
            <v:group style="position:absolute;left:2381;top:3735;width:2;height:11660" coordorigin="2381,3735" coordsize="2,11660">
              <v:shape style="position:absolute;left:2381;top:3735;width:2;height:11660" coordorigin="2381,3735" coordsize="0,11660" path="m2381,15395l2381,3735e" filled="f" stroked="t" strokeweight=".717973pt" strokecolor="#4F4F4F">
                <v:path arrowok="t"/>
              </v:shape>
            </v:group>
            <v:group style="position:absolute;left:3461;top:4025;width:6419;height:2" coordorigin="3461,4025" coordsize="6419,2">
              <v:shape style="position:absolute;left:3461;top:4025;width:6419;height:2" coordorigin="3461,4025" coordsize="6419,0" path="m3461,4025l9879,4025e" filled="f" stroked="t" strokeweight=".957298pt" strokecolor="#575757">
                <v:path arrowok="t"/>
              </v:shape>
            </v:group>
            <v:group style="position:absolute;left:9822;top:4023;width:1029;height:2" coordorigin="9822,4023" coordsize="1029,2">
              <v:shape style="position:absolute;left:9822;top:4023;width:1029;height:2" coordorigin="9822,4023" coordsize="1029,0" path="m9822,4023l10851,4023e" filled="f" stroked="t" strokeweight=".478649pt" strokecolor="#2F2F2F">
                <v:path arrowok="t"/>
              </v:shape>
            </v:group>
            <v:group style="position:absolute;left:10794;top:4023;width:857;height:2" coordorigin="10794,4023" coordsize="857,2">
              <v:shape style="position:absolute;left:10794;top:4023;width:857;height:2" coordorigin="10794,4023" coordsize="857,0" path="m10794,4023l11650,4023e" filled="f" stroked="t" strokeweight=".957298pt" strokecolor="#646464">
                <v:path arrowok="t"/>
              </v:shape>
            </v:group>
            <v:group style="position:absolute;left:2369;top:4246;width:4293;height:2" coordorigin="2369,4246" coordsize="4293,2">
              <v:shape style="position:absolute;left:2369;top:4246;width:4293;height:2" coordorigin="2369,4246" coordsize="4293,0" path="m2369,4246l6663,4246e" filled="f" stroked="t" strokeweight=".957298pt" strokecolor="#575757">
                <v:path arrowok="t"/>
              </v:shape>
            </v:group>
            <v:group style="position:absolute;left:6605;top:4246;width:426;height:2" coordorigin="6605,4246" coordsize="426,2">
              <v:shape style="position:absolute;left:6605;top:4246;width:426;height:2" coordorigin="6605,4246" coordsize="426,0" path="m6605,4246l7031,4246e" filled="f" stroked="t" strokeweight=".717973pt" strokecolor="#444444">
                <v:path arrowok="t"/>
              </v:shape>
            </v:group>
            <v:group style="position:absolute;left:6974;top:4246;width:2250;height:2" coordorigin="6974,4246" coordsize="2250,2">
              <v:shape style="position:absolute;left:6974;top:4246;width:2250;height:2" coordorigin="6974,4246" coordsize="2250,0" path="m6974,4246l9224,4246e" filled="f" stroked="t" strokeweight=".957298pt" strokecolor="#5B5B5B">
                <v:path arrowok="t"/>
              </v:shape>
            </v:group>
            <v:group style="position:absolute;left:9166;top:4243;width:871;height:2" coordorigin="9166,4243" coordsize="871,2">
              <v:shape style="position:absolute;left:9166;top:4243;width:871;height:2" coordorigin="9166,4243" coordsize="871,0" path="m9166,4243l10037,4243e" filled="f" stroked="t" strokeweight=".478649pt" strokecolor="#282828">
                <v:path arrowok="t"/>
              </v:shape>
            </v:group>
            <v:group style="position:absolute;left:9980;top:4243;width:871;height:2" coordorigin="9980,4243" coordsize="871,2">
              <v:shape style="position:absolute;left:9980;top:4243;width:871;height:2" coordorigin="9980,4243" coordsize="871,0" path="m9980,4243l10851,4243e" filled="f" stroked="t" strokeweight=".478649pt" strokecolor="#444444">
                <v:path arrowok="t"/>
              </v:shape>
            </v:group>
            <v:group style="position:absolute;left:10669;top:4243;width:981;height:2" coordorigin="10669,4243" coordsize="981,2">
              <v:shape style="position:absolute;left:10669;top:4243;width:981;height:2" coordorigin="10669,4243" coordsize="981,0" path="m10669,4243l11650,4243e" filled="f" stroked="t" strokeweight=".957298pt" strokecolor="#6B6B6B">
                <v:path arrowok="t"/>
              </v:shape>
            </v:group>
            <v:group style="position:absolute;left:11648;top:4013;width:2;height:5408" coordorigin="11648,4013" coordsize="2,5408">
              <v:shape style="position:absolute;left:11648;top:4013;width:2;height:5408" coordorigin="11648,4013" coordsize="0,5408" path="m11648,9421l11648,4013e" filled="f" stroked="t" strokeweight=".957298pt" strokecolor="#5B5B5B">
                <v:path arrowok="t"/>
              </v:shape>
            </v:group>
            <v:group style="position:absolute;left:4944;top:4238;width:2;height:2081" coordorigin="4944,4238" coordsize="2,2081">
              <v:shape style="position:absolute;left:4944;top:4238;width:2;height:2081" coordorigin="4944,4238" coordsize="0,2081" path="m4944,6319l4944,4238e" filled="f" stroked="t" strokeweight=".717973pt" strokecolor="#3F3F3F">
                <v:path arrowok="t"/>
              </v:shape>
            </v:group>
            <v:group style="position:absolute;left:4925;top:4684;width:1513;height:2" coordorigin="4925,4684" coordsize="1513,2">
              <v:shape style="position:absolute;left:4925;top:4684;width:1513;height:2" coordorigin="4925,4684" coordsize="1513,0" path="m4925,4684l6438,4684e" filled="f" stroked="t" strokeweight=".478649pt" strokecolor="#4B4B4B">
                <v:path arrowok="t"/>
              </v:shape>
            </v:group>
            <v:group style="position:absolute;left:7745;top:4243;width:2;height:230" coordorigin="7745,4243" coordsize="2,230">
              <v:shape style="position:absolute;left:7745;top:4243;width:2;height:230" coordorigin="7745,4243" coordsize="0,230" path="m7745,4473l7745,4243e" filled="f" stroked="t" strokeweight=".478649pt" strokecolor="#4B4B4B">
                <v:path arrowok="t"/>
              </v:shape>
            </v:group>
            <v:group style="position:absolute;left:6438;top:4684;width:1311;height:2" coordorigin="6438,4684" coordsize="1311,2">
              <v:shape style="position:absolute;left:6438;top:4684;width:1311;height:2" coordorigin="6438,4684" coordsize="1311,0" path="m6438,4684l7749,4684e" filled="f" stroked="t" strokeweight=".478649pt" strokecolor="#000000">
                <v:path arrowok="t"/>
              </v:shape>
            </v:group>
            <v:group style="position:absolute;left:7745;top:4473;width:2;height:216" coordorigin="7745,4473" coordsize="2,216">
              <v:shape style="position:absolute;left:7745;top:4473;width:2;height:216" coordorigin="7745,4473" coordsize="0,216" path="m7745,4689l7745,4473e" filled="f" stroked="t" strokeweight=".478649pt" strokecolor="#000000">
                <v:path arrowok="t"/>
              </v:shape>
            </v:group>
            <v:group style="position:absolute;left:7740;top:4684;width:665;height:2" coordorigin="7740,4684" coordsize="665,2">
              <v:shape style="position:absolute;left:7740;top:4684;width:665;height:2" coordorigin="7740,4684" coordsize="665,0" path="m7740,4684l8405,4684e" filled="f" stroked="t" strokeweight=".478649pt" strokecolor="#676767">
                <v:path arrowok="t"/>
              </v:shape>
            </v:group>
            <v:group style="position:absolute;left:8405;top:4684;width:2417;height:2" coordorigin="8405,4684" coordsize="2417,2">
              <v:shape style="position:absolute;left:8405;top:4684;width:2417;height:2" coordorigin="8405,4684" coordsize="2417,0" path="m8405,4684l10822,4684e" filled="f" stroked="t" strokeweight=".478649pt" strokecolor="#000000">
                <v:path arrowok="t"/>
              </v:shape>
            </v:group>
            <v:group style="position:absolute;left:10822;top:4684;width:852;height:2" coordorigin="10822,4684" coordsize="852,2">
              <v:shape style="position:absolute;left:10822;top:4684;width:852;height:2" coordorigin="10822,4684" coordsize="852,0" path="m10822,4684l11674,4684e" filled="f" stroked="t" strokeweight=".478649pt" strokecolor="#575757">
                <v:path arrowok="t"/>
              </v:shape>
            </v:group>
            <v:group style="position:absolute;left:4935;top:4972;width:3652;height:2" coordorigin="4935,4972" coordsize="3652,2">
              <v:shape style="position:absolute;left:4935;top:4972;width:3652;height:2" coordorigin="4935,4972" coordsize="3652,0" path="m4935,4972l8587,4972e" filled="f" stroked="t" strokeweight=".717973pt" strokecolor="#4F4F4F">
                <v:path arrowok="t"/>
              </v:shape>
            </v:group>
            <v:group style="position:absolute;left:8376;top:4972;width:847;height:2" coordorigin="8376,4972" coordsize="847,2">
              <v:shape style="position:absolute;left:8376;top:4972;width:847;height:2" coordorigin="8376,4972" coordsize="847,0" path="m8376,4972l9224,4972e" filled="f" stroked="t" strokeweight=".478649pt" strokecolor="#3F3F3F">
                <v:path arrowok="t"/>
              </v:shape>
            </v:group>
            <v:group style="position:absolute;left:9166;top:4972;width:871;height:2" coordorigin="9166,4972" coordsize="871,2">
              <v:shape style="position:absolute;left:9166;top:4972;width:871;height:2" coordorigin="9166,4972" coordsize="871,0" path="m9166,4972l10037,4972e" filled="f" stroked="t" strokeweight=".478649pt" strokecolor="#282828">
                <v:path arrowok="t"/>
              </v:shape>
            </v:group>
            <v:group style="position:absolute;left:9980;top:4970;width:1675;height:2" coordorigin="9980,4970" coordsize="1675,2">
              <v:shape style="position:absolute;left:9980;top:4970;width:1675;height:2" coordorigin="9980,4970" coordsize="1675,0" path="m9980,4970l11655,4970e" filled="f" stroked="t" strokeweight=".957298pt" strokecolor="#646464">
                <v:path arrowok="t"/>
              </v:shape>
            </v:group>
            <v:group style="position:absolute;left:4940;top:5214;width:2092;height:2" coordorigin="4940,5214" coordsize="2092,2">
              <v:shape style="position:absolute;left:4940;top:5214;width:2092;height:2" coordorigin="4940,5214" coordsize="2092,0" path="m4940,5214l7031,5214e" filled="f" stroked="t" strokeweight=".717973pt" strokecolor="#484848">
                <v:path arrowok="t"/>
              </v:shape>
            </v:group>
            <v:group style="position:absolute;left:6534;top:5214;width:2690;height:2" coordorigin="6534,5214" coordsize="2690,2">
              <v:shape style="position:absolute;left:6534;top:5214;width:2690;height:2" coordorigin="6534,5214" coordsize="2690,0" path="m6534,5214l9224,5214e" filled="f" stroked="t" strokeweight=".957298pt" strokecolor="#606060">
                <v:path arrowok="t"/>
              </v:shape>
            </v:group>
            <v:group style="position:absolute;left:9166;top:5212;width:871;height:2" coordorigin="9166,5212" coordsize="871,2">
              <v:shape style="position:absolute;left:9166;top:5212;width:871;height:2" coordorigin="9166,5212" coordsize="871,0" path="m9166,5212l10037,5212e" filled="f" stroked="t" strokeweight=".478649pt" strokecolor="#2B2B2B">
                <v:path arrowok="t"/>
              </v:shape>
            </v:group>
            <v:group style="position:absolute;left:9980;top:5209;width:1675;height:2" coordorigin="9980,5209" coordsize="1675,2">
              <v:shape style="position:absolute;left:9980;top:5209;width:1675;height:2" coordorigin="9980,5209" coordsize="1675,0" path="m9980,5209l11655,5209e" filled="f" stroked="t" strokeweight=".957298pt" strokecolor="#646464">
                <v:path arrowok="t"/>
              </v:shape>
            </v:group>
            <v:group style="position:absolute;left:2369;top:5435;width:1527;height:2" coordorigin="2369,5435" coordsize="1527,2">
              <v:shape style="position:absolute;left:2369;top:5435;width:1527;height:2" coordorigin="2369,5435" coordsize="1527,0" path="m2369,5435l3896,5435e" filled="f" stroked="t" strokeweight=".957298pt" strokecolor="#5B5B5B">
                <v:path arrowok="t"/>
              </v:shape>
            </v:group>
            <v:group style="position:absolute;left:3839;top:5432;width:215;height:2" coordorigin="3839,5432" coordsize="215,2">
              <v:shape style="position:absolute;left:3839;top:5432;width:215;height:2" coordorigin="3839,5432" coordsize="215,0" path="m3839,5432l4054,5432e" filled="f" stroked="t" strokeweight=".478649pt" strokecolor="#484848">
                <v:path arrowok="t"/>
              </v:shape>
            </v:group>
            <v:group style="position:absolute;left:3997;top:5432;width:976;height:2" coordorigin="3997,5432" coordsize="976,2">
              <v:shape style="position:absolute;left:3997;top:5432;width:976;height:2" coordorigin="3997,5432" coordsize="976,0" path="m3997,5432l4973,5432e" filled="f" stroked="t" strokeweight=".478649pt" strokecolor="#343434">
                <v:path arrowok="t"/>
              </v:shape>
            </v:group>
            <v:group style="position:absolute;left:4897;top:5432;width:3690;height:2" coordorigin="4897,5432" coordsize="3690,2">
              <v:shape style="position:absolute;left:4897;top:5432;width:3690;height:2" coordorigin="4897,5432" coordsize="3690,0" path="m4897,5432l8587,5432e" filled="f" stroked="t" strokeweight=".717973pt" strokecolor="#545454">
                <v:path arrowok="t"/>
              </v:shape>
            </v:group>
            <v:group style="position:absolute;left:8376;top:5432;width:847;height:2" coordorigin="8376,5432" coordsize="847,2">
              <v:shape style="position:absolute;left:8376;top:5432;width:847;height:2" coordorigin="8376,5432" coordsize="847,0" path="m8376,5432l9224,5432e" filled="f" stroked="t" strokeweight=".478649pt" strokecolor="#3F3F3F">
                <v:path arrowok="t"/>
              </v:shape>
            </v:group>
            <v:group style="position:absolute;left:9166;top:5432;width:871;height:2" coordorigin="9166,5432" coordsize="871,2">
              <v:shape style="position:absolute;left:9166;top:5432;width:871;height:2" coordorigin="9166,5432" coordsize="871,0" path="m9166,5432l10037,5432e" filled="f" stroked="t" strokeweight=".478649pt" strokecolor="#282828">
                <v:path arrowok="t"/>
              </v:shape>
            </v:group>
            <v:group style="position:absolute;left:9980;top:5430;width:1675;height:2" coordorigin="9980,5430" coordsize="1675,2">
              <v:shape style="position:absolute;left:9980;top:5430;width:1675;height:2" coordorigin="9980,5430" coordsize="1675,0" path="m9980,5430l11655,5430e" filled="f" stroked="t" strokeweight=".957298pt" strokecolor="#676767">
                <v:path arrowok="t"/>
              </v:shape>
            </v:group>
            <v:group style="position:absolute;left:306;top:5662;width:4356;height:2" coordorigin="306,5662" coordsize="4356,2">
              <v:shape style="position:absolute;left:306;top:5662;width:4356;height:2" coordorigin="306,5662" coordsize="4356,0" path="m306,5662l4662,5662e" filled="f" stroked="t" strokeweight=".957298pt" strokecolor="#646464">
                <v:path arrowok="t"/>
              </v:shape>
            </v:group>
            <v:group style="position:absolute;left:4605;top:5662;width:364;height:2" coordorigin="4605,5662" coordsize="364,2">
              <v:shape style="position:absolute;left:4605;top:5662;width:364;height:2" coordorigin="4605,5662" coordsize="364,0" path="m4605,5662l4968,5662e" filled="f" stroked="t" strokeweight=".478649pt" strokecolor="#282828">
                <v:path arrowok="t"/>
              </v:shape>
            </v:group>
            <v:group style="position:absolute;left:4901;top:5662;width:3552;height:2" coordorigin="4901,5662" coordsize="3552,2">
              <v:shape style="position:absolute;left:4901;top:5662;width:3552;height:2" coordorigin="4901,5662" coordsize="3552,0" path="m4901,5662l8453,5662e" filled="f" stroked="t" strokeweight=".717973pt" strokecolor="#545454">
                <v:path arrowok="t"/>
              </v:shape>
            </v:group>
            <v:group style="position:absolute;left:8376;top:5662;width:847;height:2" coordorigin="8376,5662" coordsize="847,2">
              <v:shape style="position:absolute;left:8376;top:5662;width:847;height:2" coordorigin="8376,5662" coordsize="847,0" path="m8376,5662l9224,5662e" filled="f" stroked="t" strokeweight=".478649pt" strokecolor="#3F3F3F">
                <v:path arrowok="t"/>
              </v:shape>
            </v:group>
            <v:group style="position:absolute;left:9166;top:5662;width:871;height:2" coordorigin="9166,5662" coordsize="871,2">
              <v:shape style="position:absolute;left:9166;top:5662;width:871;height:2" coordorigin="9166,5662" coordsize="871,0" path="m9166,5662l10037,5662e" filled="f" stroked="t" strokeweight=".478649pt" strokecolor="#282828">
                <v:path arrowok="t"/>
              </v:shape>
            </v:group>
            <v:group style="position:absolute;left:9980;top:5662;width:871;height:2" coordorigin="9980,5662" coordsize="871,2">
              <v:shape style="position:absolute;left:9980;top:5662;width:871;height:2" coordorigin="9980,5662" coordsize="871,0" path="m9980,5662l10851,5662e" filled="f" stroked="t" strokeweight=".478649pt" strokecolor="#3F3F3F">
                <v:path arrowok="t"/>
              </v:shape>
            </v:group>
            <v:group style="position:absolute;left:10569;top:5662;width:1087;height:2" coordorigin="10569,5662" coordsize="1087,2">
              <v:shape style="position:absolute;left:10569;top:5662;width:1087;height:2" coordorigin="10569,5662" coordsize="1087,0" path="m10569,5662l11655,5662e" filled="f" stroked="t" strokeweight=".957298pt" strokecolor="#6B6B6B">
                <v:path arrowok="t"/>
              </v:shape>
            </v:group>
            <v:group style="position:absolute;left:7745;top:5638;width:2;height:283" coordorigin="7745,5638" coordsize="2,283">
              <v:shape style="position:absolute;left:7745;top:5638;width:2;height:283" coordorigin="7745,5638" coordsize="0,283" path="m7745,5921l7745,5638e" filled="f" stroked="t" strokeweight=".478649pt" strokecolor="#575757">
                <v:path arrowok="t"/>
              </v:shape>
            </v:group>
            <v:group style="position:absolute;left:2374;top:6089;width:1355;height:2" coordorigin="2374,6089" coordsize="1355,2">
              <v:shape style="position:absolute;left:2374;top:6089;width:1355;height:2" coordorigin="2374,6089" coordsize="1355,0" path="m2374,6089l3729,6089e" filled="f" stroked="t" strokeweight=".478649pt" strokecolor="#3F3F3F">
                <v:path arrowok="t"/>
              </v:shape>
            </v:group>
            <v:group style="position:absolute;left:3470;top:6091;width:3561;height:2" coordorigin="3470,6091" coordsize="3561,2">
              <v:shape style="position:absolute;left:3470;top:6091;width:3561;height:2" coordorigin="3470,6091" coordsize="3561,0" path="m3470,6091l7031,6091e" filled="f" stroked="t" strokeweight=".957298pt" strokecolor="#606060">
                <v:path arrowok="t"/>
              </v:shape>
            </v:group>
            <v:group style="position:absolute;left:6974;top:6091;width:1460;height:2" coordorigin="6974,6091" coordsize="1460,2">
              <v:shape style="position:absolute;left:6974;top:6091;width:1460;height:2" coordorigin="6974,6091" coordsize="1460,0" path="m6974,6091l8434,6091e" filled="f" stroked="t" strokeweight=".478649pt" strokecolor="#3F3F3F">
                <v:path arrowok="t"/>
              </v:shape>
            </v:group>
            <v:group style="position:absolute;left:7745;top:5921;width:2;height:163" coordorigin="7745,5921" coordsize="2,163">
              <v:shape style="position:absolute;left:7745;top:5921;width:2;height:163" coordorigin="7745,5921" coordsize="0,163" path="m7745,6084l7745,5921e" filled="f" stroked="t" strokeweight=".478649pt" strokecolor="#3B3B3B">
                <v:path arrowok="t"/>
              </v:shape>
            </v:group>
            <v:group style="position:absolute;left:8290;top:6089;width:3365;height:2" coordorigin="8290,6089" coordsize="3365,2">
              <v:shape style="position:absolute;left:8290;top:6089;width:3365;height:2" coordorigin="8290,6089" coordsize="3365,0" path="m8290,6089l11655,6089e" filled="f" stroked="t" strokeweight=".717973pt" strokecolor="#5B5B5B">
                <v:path arrowok="t"/>
              </v:shape>
            </v:group>
            <v:group style="position:absolute;left:2374;top:6310;width:3796;height:2" coordorigin="2374,6310" coordsize="3796,2">
              <v:shape style="position:absolute;left:2374;top:6310;width:3796;height:2" coordorigin="2374,6310" coordsize="3796,0" path="m2374,6310l6170,6310e" filled="f" stroked="t" strokeweight=".717973pt" strokecolor="#575757">
                <v:path arrowok="t"/>
              </v:shape>
            </v:group>
            <v:group style="position:absolute;left:6112;top:6307;width:1331;height:2" coordorigin="6112,6307" coordsize="1331,2">
              <v:shape style="position:absolute;left:6112;top:6307;width:1331;height:2" coordorigin="6112,6307" coordsize="1331,0" path="m6112,6307l7443,6307e" filled="f" stroked="t" strokeweight=".478649pt" strokecolor="#3B3B3B">
                <v:path arrowok="t"/>
              </v:shape>
            </v:group>
            <v:group style="position:absolute;left:7745;top:6075;width:2;height:230" coordorigin="7745,6075" coordsize="2,230">
              <v:shape style="position:absolute;left:7745;top:6075;width:2;height:230" coordorigin="7745,6075" coordsize="0,230" path="m7745,6305l7745,6075e" filled="f" stroked="t" strokeweight=".478649pt" strokecolor="#575757">
                <v:path arrowok="t"/>
              </v:shape>
            </v:group>
            <v:group style="position:absolute;left:7376;top:6307;width:2503;height:2" coordorigin="7376,6307" coordsize="2503,2">
              <v:shape style="position:absolute;left:7376;top:6307;width:2503;height:2" coordorigin="7376,6307" coordsize="2503,0" path="m7376,6307l9879,6307e" filled="f" stroked="t" strokeweight=".957298pt" strokecolor="#606060">
                <v:path arrowok="t"/>
              </v:shape>
            </v:group>
            <v:group style="position:absolute;left:9822;top:6305;width:1029;height:2" coordorigin="9822,6305" coordsize="1029,2">
              <v:shape style="position:absolute;left:9822;top:6305;width:1029;height:2" coordorigin="9822,6305" coordsize="1029,0" path="m9822,6305l10851,6305e" filled="f" stroked="t" strokeweight=".478649pt" strokecolor="#343434">
                <v:path arrowok="t"/>
              </v:shape>
            </v:group>
            <v:group style="position:absolute;left:10794;top:6307;width:862;height:2" coordorigin="10794,6307" coordsize="862,2">
              <v:shape style="position:absolute;left:10794;top:6307;width:862;height:2" coordorigin="10794,6307" coordsize="862,0" path="m10794,6307l11655,6307e" filled="f" stroked="t" strokeweight=".717973pt" strokecolor="#545454">
                <v:path arrowok="t"/>
              </v:shape>
            </v:group>
            <v:group style="position:absolute;left:766;top:6525;width:364;height:2" coordorigin="766,6525" coordsize="364,2">
              <v:shape style="position:absolute;left:766;top:6525;width:364;height:2" coordorigin="766,6525" coordsize="364,0" path="m766,6525l1130,6525e" filled="f" stroked="t" strokeweight=".478649pt" strokecolor="#3F3F3F">
                <v:path arrowok="t"/>
              </v:shape>
            </v:group>
            <v:group style="position:absolute;left:728;top:6528;width:8635;height:2" coordorigin="728,6528" coordsize="8635,2">
              <v:shape style="position:absolute;left:728;top:6528;width:8635;height:2" coordorigin="728,6528" coordsize="8635,0" path="m728,6528l9362,6528e" filled="f" stroked="t" strokeweight=".957298pt" strokecolor="#5B5B5B">
                <v:path arrowok="t"/>
              </v:shape>
            </v:group>
            <v:group style="position:absolute;left:9166;top:6525;width:1685;height:2" coordorigin="9166,6525" coordsize="1685,2">
              <v:shape style="position:absolute;left:9166;top:6525;width:1685;height:2" coordorigin="9166,6525" coordsize="1685,0" path="m9166,6525l10851,6525e" filled="f" stroked="t" strokeweight=".478649pt" strokecolor="#383838">
                <v:path arrowok="t"/>
              </v:shape>
            </v:group>
            <v:group style="position:absolute;left:10794;top:6525;width:862;height:2" coordorigin="10794,6525" coordsize="862,2">
              <v:shape style="position:absolute;left:10794;top:6525;width:862;height:2" coordorigin="10794,6525" coordsize="862,0" path="m10794,6525l11655,6525e" filled="f" stroked="t" strokeweight=".957298pt" strokecolor="#676767">
                <v:path arrowok="t"/>
              </v:shape>
            </v:group>
            <v:group style="position:absolute;left:306;top:6976;width:191;height:2" coordorigin="306,6976" coordsize="191,2">
              <v:shape style="position:absolute;left:306;top:6976;width:191;height:2" coordorigin="306,6976" coordsize="191,0" path="m306,6976l498,6976e" filled="f" stroked="t" strokeweight=".478649pt" strokecolor="#2F2F2F">
                <v:path arrowok="t"/>
              </v:shape>
            </v:group>
            <v:group style="position:absolute;left:311;top:6506;width:2;height:1971" coordorigin="311,6506" coordsize="2,1971">
              <v:shape style="position:absolute;left:311;top:6506;width:2;height:1971" coordorigin="311,6506" coordsize="0,1971" path="m311,8477l311,6506e" filled="f" stroked="t" strokeweight=".478649pt" strokecolor="#232323">
                <v:path arrowok="t"/>
              </v:shape>
            </v:group>
            <v:group style="position:absolute;left:440;top:6981;width:9597;height:2" coordorigin="440,6981" coordsize="9597,2">
              <v:shape style="position:absolute;left:440;top:6981;width:9597;height:2" coordorigin="440,6981" coordsize="9597,0" path="m440,6981l10037,6981e" filled="f" stroked="t" strokeweight=".717973pt" strokecolor="#545454">
                <v:path arrowok="t"/>
              </v:shape>
            </v:group>
            <v:group style="position:absolute;left:9980;top:6976;width:871;height:2" coordorigin="9980,6976" coordsize="871,2">
              <v:shape style="position:absolute;left:9980;top:6976;width:871;height:2" coordorigin="9980,6976" coordsize="871,0" path="m9980,6976l10851,6976e" filled="f" stroked="t" strokeweight=".478649pt" strokecolor="#3F3F3F">
                <v:path arrowok="t"/>
              </v:shape>
            </v:group>
            <v:group style="position:absolute;left:10712;top:6978;width:943;height:2" coordorigin="10712,6978" coordsize="943,2">
              <v:shape style="position:absolute;left:10712;top:6978;width:943;height:2" coordorigin="10712,6978" coordsize="943,0" path="m10712,6978l11655,6978e" filled="f" stroked="t" strokeweight=".717973pt" strokecolor="#545454">
                <v:path arrowok="t"/>
              </v:shape>
            </v:group>
            <v:group style="position:absolute;left:2379;top:6938;width:2;height:1179" coordorigin="2379,6938" coordsize="2,1179">
              <v:shape style="position:absolute;left:2379;top:6938;width:2;height:1179" coordorigin="2379,6938" coordsize="0,1179" path="m2379,8117l2379,6938e" filled="f" stroked="t" strokeweight=".478649pt" strokecolor="#1C1C1C">
                <v:path arrowok="t"/>
              </v:shape>
            </v:group>
            <v:group style="position:absolute;left:4949;top:6971;width:2;height:671" coordorigin="4949,6971" coordsize="2,671">
              <v:shape style="position:absolute;left:4949;top:6971;width:2;height:671" coordorigin="4949,6971" coordsize="0,671" path="m4949,7642l4949,6971e" filled="f" stroked="t" strokeweight=".957298pt" strokecolor="#545454">
                <v:path arrowok="t"/>
              </v:shape>
            </v:group>
            <v:group style="position:absolute;left:4940;top:7204;width:2834;height:2" coordorigin="4940,7204" coordsize="2834,2">
              <v:shape style="position:absolute;left:4940;top:7204;width:2834;height:2" coordorigin="4940,7204" coordsize="2834,0" path="m4940,7204l7773,7204e" filled="f" stroked="t" strokeweight=".957298pt" strokecolor="#5B5B5B">
                <v:path arrowok="t"/>
              </v:shape>
            </v:group>
            <v:group style="position:absolute;left:7716;top:7201;width:718;height:2" coordorigin="7716,7201" coordsize="718,2">
              <v:shape style="position:absolute;left:7716;top:7201;width:718;height:2" coordorigin="7716,7201" coordsize="718,0" path="m7716,7201l8434,7201e" filled="f" stroked="t" strokeweight=".478649pt" strokecolor="#383838">
                <v:path arrowok="t"/>
              </v:shape>
            </v:group>
            <v:group style="position:absolute;left:8376;top:7201;width:2652;height:2" coordorigin="8376,7201" coordsize="2652,2">
              <v:shape style="position:absolute;left:8376;top:7201;width:2652;height:2" coordorigin="8376,7201" coordsize="2652,0" path="m8376,7201l11028,7201e" filled="f" stroked="t" strokeweight=".957298pt" strokecolor="#5B5B5B">
                <v:path arrowok="t"/>
              </v:shape>
            </v:group>
            <v:group style="position:absolute;left:10794;top:7201;width:866;height:2" coordorigin="10794,7201" coordsize="866,2">
              <v:shape style="position:absolute;left:10794;top:7201;width:866;height:2" coordorigin="10794,7201" coordsize="866,0" path="m10794,7201l11660,7201e" filled="f" stroked="t" strokeweight=".478649pt" strokecolor="#484848">
                <v:path arrowok="t"/>
              </v:shape>
            </v:group>
            <v:group style="position:absolute;left:4940;top:7422;width:1230;height:2" coordorigin="4940,7422" coordsize="1230,2">
              <v:shape style="position:absolute;left:4940;top:7422;width:1230;height:2" coordorigin="4940,7422" coordsize="1230,0" path="m4940,7422l6170,7422e" filled="f" stroked="t" strokeweight=".957298pt" strokecolor="#575757">
                <v:path arrowok="t"/>
              </v:shape>
            </v:group>
            <v:group style="position:absolute;left:6112;top:7422;width:2321;height:2" coordorigin="6112,7422" coordsize="2321,2">
              <v:shape style="position:absolute;left:6112;top:7422;width:2321;height:2" coordorigin="6112,7422" coordsize="2321,0" path="m6112,7422l8434,7422e" filled="f" stroked="t" strokeweight=".478649pt" strokecolor="#2B2B2B">
                <v:path arrowok="t"/>
              </v:shape>
            </v:group>
            <v:group style="position:absolute;left:8376;top:7422;width:3284;height:2" coordorigin="8376,7422" coordsize="3284,2">
              <v:shape style="position:absolute;left:8376;top:7422;width:3284;height:2" coordorigin="8376,7422" coordsize="3284,0" path="m8376,7422l11660,7422e" filled="f" stroked="t" strokeweight=".717973pt" strokecolor="#575757">
                <v:path arrowok="t"/>
              </v:shape>
            </v:group>
            <v:group style="position:absolute;left:306;top:7635;width:3422;height:2" coordorigin="306,7635" coordsize="3422,2">
              <v:shape style="position:absolute;left:306;top:7635;width:3422;height:2" coordorigin="306,7635" coordsize="3422,0" path="m306,7635l3729,7635e" filled="f" stroked="t" strokeweight=".957298pt" strokecolor="#5B5B5B">
                <v:path arrowok="t"/>
              </v:shape>
            </v:group>
            <v:group style="position:absolute;left:3671;top:7638;width:2499;height:2" coordorigin="3671,7638" coordsize="2499,2">
              <v:shape style="position:absolute;left:3671;top:7638;width:2499;height:2" coordorigin="3671,7638" coordsize="2499,0" path="m3671,7638l6170,7638e" filled="f" stroked="t" strokeweight=".478649pt" strokecolor="#2F2F2F">
                <v:path arrowok="t"/>
              </v:shape>
            </v:group>
            <v:group style="position:absolute;left:6112;top:7640;width:3111;height:2" coordorigin="6112,7640" coordsize="3111,2">
              <v:shape style="position:absolute;left:6112;top:7640;width:3111;height:2" coordorigin="6112,7640" coordsize="3111,0" path="m6112,7640l9224,7640e" filled="f" stroked="t" strokeweight=".957298pt" strokecolor="#575757">
                <v:path arrowok="t"/>
              </v:shape>
            </v:group>
            <v:group style="position:absolute;left:9166;top:7638;width:871;height:2" coordorigin="9166,7638" coordsize="871,2">
              <v:shape style="position:absolute;left:9166;top:7638;width:871;height:2" coordorigin="9166,7638" coordsize="871,0" path="m9166,7638l10037,7638e" filled="f" stroked="t" strokeweight=".478649pt" strokecolor="#282828">
                <v:path arrowok="t"/>
              </v:shape>
            </v:group>
            <v:group style="position:absolute;left:9980;top:7638;width:1680;height:2" coordorigin="9980,7638" coordsize="1680,2">
              <v:shape style="position:absolute;left:9980;top:7638;width:1680;height:2" coordorigin="9980,7638" coordsize="1680,0" path="m9980,7638l11660,7638e" filled="f" stroked="t" strokeweight=".717973pt" strokecolor="#646464">
                <v:path arrowok="t"/>
              </v:shape>
            </v:group>
            <v:group style="position:absolute;left:306;top:8446;width:1268;height:2" coordorigin="306,8446" coordsize="1268,2">
              <v:shape style="position:absolute;left:306;top:8446;width:1268;height:2" coordorigin="306,8446" coordsize="1268,0" path="m306,8446l1575,8446e" filled="f" stroked="t" strokeweight=".717973pt" strokecolor="#4B4B4B">
                <v:path arrowok="t"/>
              </v:shape>
            </v:group>
            <v:group style="position:absolute;left:1517;top:8448;width:1824;height:2" coordorigin="1517,8448" coordsize="1824,2">
              <v:shape style="position:absolute;left:1517;top:8448;width:1824;height:2" coordorigin="1517,8448" coordsize="1824,0" path="m1517,8448l3341,8448e" filled="f" stroked="t" strokeweight=".478649pt" strokecolor="#2F2F2F">
                <v:path arrowok="t"/>
              </v:shape>
            </v:group>
            <v:group style="position:absolute;left:3284;top:8448;width:4159;height:2" coordorigin="3284,8448" coordsize="4159,2">
              <v:shape style="position:absolute;left:3284;top:8448;width:4159;height:2" coordorigin="3284,8448" coordsize="4159,0" path="m3284,8448l7443,8448e" filled="f" stroked="t" strokeweight=".957298pt" strokecolor="#5B5B5B">
                <v:path arrowok="t"/>
              </v:shape>
            </v:group>
            <v:group style="position:absolute;left:7386;top:8448;width:1048;height:2" coordorigin="7386,8448" coordsize="1048,2">
              <v:shape style="position:absolute;left:7386;top:8448;width:1048;height:2" coordorigin="7386,8448" coordsize="1048,0" path="m7386,8448l8434,8448e" filled="f" stroked="t" strokeweight=".478649pt" strokecolor="#2F2F2F">
                <v:path arrowok="t"/>
              </v:shape>
            </v:group>
            <v:group style="position:absolute;left:8376;top:8448;width:2594;height:2" coordorigin="8376,8448" coordsize="2594,2">
              <v:shape style="position:absolute;left:8376;top:8448;width:2594;height:2" coordorigin="8376,8448" coordsize="2594,0" path="m8376,8448l10971,8448e" filled="f" stroked="t" strokeweight=".957298pt" strokecolor="#575757">
                <v:path arrowok="t"/>
              </v:shape>
            </v:group>
            <v:group style="position:absolute;left:10794;top:8448;width:866;height:2" coordorigin="10794,8448" coordsize="866,2">
              <v:shape style="position:absolute;left:10794;top:8448;width:866;height:2" coordorigin="10794,8448" coordsize="866,0" path="m10794,8448l11660,8448e" filled="f" stroked="t" strokeweight=".478649pt" strokecolor="#484848">
                <v:path arrowok="t"/>
              </v:shape>
            </v:group>
            <v:group style="position:absolute;left:302;top:9409;width:3619;height:2" coordorigin="302,9409" coordsize="3619,2">
              <v:shape style="position:absolute;left:302;top:9409;width:3619;height:2" coordorigin="302,9409" coordsize="3619,0" path="m302,9409l3920,9409e" filled="f" stroked="t" strokeweight=".957298pt" strokecolor="#5B5B5B">
                <v:path arrowok="t"/>
              </v:shape>
            </v:group>
            <v:group style="position:absolute;left:3839;top:9409;width:215;height:2" coordorigin="3839,9409" coordsize="215,2">
              <v:shape style="position:absolute;left:3839;top:9409;width:215;height:2" coordorigin="3839,9409" coordsize="215,0" path="m3839,9409l4054,9409e" filled="f" stroked="t" strokeweight=".478649pt" strokecolor="#444444">
                <v:path arrowok="t"/>
              </v:shape>
            </v:group>
            <v:group style="position:absolute;left:3997;top:9412;width:1785;height:2" coordorigin="3997,9412" coordsize="1785,2">
              <v:shape style="position:absolute;left:3997;top:9412;width:1785;height:2" coordorigin="3997,9412" coordsize="1785,0" path="m3997,9412l5782,9412e" filled="f" stroked="t" strokeweight=".478649pt" strokecolor="#282828">
                <v:path arrowok="t"/>
              </v:shape>
            </v:group>
            <v:group style="position:absolute;left:5725;top:9409;width:2178;height:2" coordorigin="5725,9409" coordsize="2178,2">
              <v:shape style="position:absolute;left:5725;top:9409;width:2178;height:2" coordorigin="5725,9409" coordsize="2178,0" path="m5725,9409l7902,9409e" filled="f" stroked="t" strokeweight=".957298pt" strokecolor="#606060">
                <v:path arrowok="t"/>
              </v:shape>
            </v:group>
            <v:group style="position:absolute;left:7716;top:9409;width:1532;height:2" coordorigin="7716,9409" coordsize="1532,2">
              <v:shape style="position:absolute;left:7716;top:9409;width:1532;height:2" coordorigin="7716,9409" coordsize="1532,0" path="m7716,9409l9247,9409e" filled="f" stroked="t" strokeweight=".717973pt" strokecolor="#4B4B4B">
                <v:path arrowok="t"/>
              </v:shape>
            </v:group>
            <v:group style="position:absolute;left:9166;top:9412;width:713;height:2" coordorigin="9166,9412" coordsize="713,2">
              <v:shape style="position:absolute;left:9166;top:9412;width:713;height:2" coordorigin="9166,9412" coordsize="713,0" path="m9166,9412l9879,9412e" filled="f" stroked="t" strokeweight=".478649pt" strokecolor="#343434">
                <v:path arrowok="t"/>
              </v:shape>
            </v:group>
            <v:group style="position:absolute;left:9822;top:9407;width:215;height:2" coordorigin="9822,9407" coordsize="215,2">
              <v:shape style="position:absolute;left:9822;top:9407;width:215;height:2" coordorigin="9822,9407" coordsize="215,0" path="m9822,9407l10037,9407e" filled="f" stroked="t" strokeweight=".717973pt" strokecolor="#444444">
                <v:path arrowok="t"/>
              </v:shape>
            </v:group>
            <v:group style="position:absolute;left:9956;top:9409;width:1699;height:2" coordorigin="9956,9409" coordsize="1699,2">
              <v:shape style="position:absolute;left:9956;top:9409;width:1699;height:2" coordorigin="9956,9409" coordsize="1699,0" path="m9956,9409l11655,9409e" filled="f" stroked="t" strokeweight=".957298pt" strokecolor="#676767">
                <v:path arrowok="t"/>
              </v:shape>
            </v:group>
            <v:group style="position:absolute;left:11653;top:9153;width:2;height:1553" coordorigin="11653,9153" coordsize="2,1553">
              <v:shape style="position:absolute;left:11653;top:9153;width:2;height:1553" coordorigin="11653,9153" coordsize="0,1553" path="m11653,10706l11653,9153e" filled="f" stroked="t" strokeweight=".478649pt" strokecolor="#3F3F3F">
                <v:path arrowok="t"/>
              </v:shape>
            </v:group>
            <v:group style="position:absolute;left:302;top:9747;width:1273;height:2" coordorigin="302,9747" coordsize="1273,2">
              <v:shape style="position:absolute;left:302;top:9747;width:1273;height:2" coordorigin="302,9747" coordsize="1273,0" path="m302,9747l1575,9747e" filled="f" stroked="t" strokeweight=".478649pt" strokecolor="#444444">
                <v:path arrowok="t"/>
              </v:shape>
            </v:group>
            <v:group style="position:absolute;left:1230;top:9750;width:8022;height:2" coordorigin="1230,9750" coordsize="8022,2">
              <v:shape style="position:absolute;left:1230;top:9750;width:8022;height:2" coordorigin="1230,9750" coordsize="8022,0" path="m1230,9750l9252,9750e" filled="f" stroked="t" strokeweight=".957298pt" strokecolor="#5B5B5B">
                <v:path arrowok="t"/>
              </v:shape>
            </v:group>
            <v:group style="position:absolute;left:9166;top:9752;width:713;height:2" coordorigin="9166,9752" coordsize="713,2">
              <v:shape style="position:absolute;left:9166;top:9752;width:713;height:2" coordorigin="9166,9752" coordsize="713,0" path="m9166,9752l9879,9752e" filled="f" stroked="t" strokeweight=".717973pt" strokecolor="#444444">
                <v:path arrowok="t"/>
              </v:shape>
            </v:group>
            <v:group style="position:absolute;left:9822;top:9747;width:215;height:2" coordorigin="9822,9747" coordsize="215,2">
              <v:shape style="position:absolute;left:9822;top:9747;width:215;height:2" coordorigin="9822,9747" coordsize="215,0" path="m9822,9747l10037,9747e" filled="f" stroked="t" strokeweight=".478649pt" strokecolor="#282828">
                <v:path arrowok="t"/>
              </v:shape>
            </v:group>
            <v:group style="position:absolute;left:9980;top:9747;width:871;height:2" coordorigin="9980,9747" coordsize="871,2">
              <v:shape style="position:absolute;left:9980;top:9747;width:871;height:2" coordorigin="9980,9747" coordsize="871,0" path="m9980,9747l10851,9747e" filled="f" stroked="t" strokeweight=".478649pt" strokecolor="#3B3B3B">
                <v:path arrowok="t"/>
              </v:shape>
            </v:group>
            <v:group style="position:absolute;left:10794;top:9747;width:862;height:2" coordorigin="10794,9747" coordsize="862,2">
              <v:shape style="position:absolute;left:10794;top:9747;width:862;height:2" coordorigin="10794,9747" coordsize="862,0" path="m10794,9747l11655,9747e" filled="f" stroked="t" strokeweight=".957298pt" strokecolor="#646464">
                <v:path arrowok="t"/>
              </v:shape>
            </v:group>
            <v:group style="position:absolute;left:302;top:9985;width:3595;height:2" coordorigin="302,9985" coordsize="3595,2">
              <v:shape style="position:absolute;left:302;top:9985;width:3595;height:2" coordorigin="302,9985" coordsize="3595,0" path="m302,9985l3896,9985e" filled="f" stroked="t" strokeweight=".957298pt" strokecolor="#5B5B5B">
                <v:path arrowok="t"/>
              </v:shape>
            </v:group>
            <v:group style="position:absolute;left:3839;top:9987;width:215;height:2" coordorigin="3839,9987" coordsize="215,2">
              <v:shape style="position:absolute;left:3839;top:9987;width:215;height:2" coordorigin="3839,9987" coordsize="215,0" path="m3839,9987l4054,9987e" filled="f" stroked="t" strokeweight=".478649pt" strokecolor="#444444">
                <v:path arrowok="t"/>
              </v:shape>
            </v:group>
            <v:group style="position:absolute;left:3997;top:9987;width:967;height:2" coordorigin="3997,9987" coordsize="967,2">
              <v:shape style="position:absolute;left:3997;top:9987;width:967;height:2" coordorigin="3997,9987" coordsize="967,0" path="m3997,9987l4964,9987e" filled="f" stroked="t" strokeweight=".478649pt" strokecolor="#2B2B2B">
                <v:path arrowok="t"/>
              </v:shape>
            </v:group>
            <v:group style="position:absolute;left:4906;top:9985;width:4317;height:2" coordorigin="4906,9985" coordsize="4317,2">
              <v:shape style="position:absolute;left:4906;top:9985;width:4317;height:2" coordorigin="4906,9985" coordsize="4317,0" path="m4906,9985l9224,9985e" filled="f" stroked="t" strokeweight=".957298pt" strokecolor="#5B5B5B">
                <v:path arrowok="t"/>
              </v:shape>
            </v:group>
            <v:group style="position:absolute;left:9166;top:9987;width:871;height:2" coordorigin="9166,9987" coordsize="871,2">
              <v:shape style="position:absolute;left:9166;top:9987;width:871;height:2" coordorigin="9166,9987" coordsize="871,0" path="m9166,9987l10037,9987e" filled="f" stroked="t" strokeweight=".478649pt" strokecolor="#383838">
                <v:path arrowok="t"/>
              </v:shape>
            </v:group>
            <v:group style="position:absolute;left:9980;top:9985;width:1675;height:2" coordorigin="9980,9985" coordsize="1675,2">
              <v:shape style="position:absolute;left:9980;top:9985;width:1675;height:2" coordorigin="9980,9985" coordsize="1675,0" path="m9980,9985l11655,9985e" filled="f" stroked="t" strokeweight=".957298pt" strokecolor="#676767">
                <v:path arrowok="t"/>
              </v:shape>
            </v:group>
            <v:group style="position:absolute;left:302;top:10464;width:3461;height:2" coordorigin="302,10464" coordsize="3461,2">
              <v:shape style="position:absolute;left:302;top:10464;width:3461;height:2" coordorigin="302,10464" coordsize="3461,0" path="m302,10464l3762,10464e" filled="f" stroked="t" strokeweight=".957298pt" strokecolor="#5B5B5B">
                <v:path arrowok="t"/>
              </v:shape>
            </v:group>
            <v:group style="position:absolute;left:3671;top:10464;width:383;height:2" coordorigin="3671,10464" coordsize="383,2">
              <v:shape style="position:absolute;left:3671;top:10464;width:383;height:2" coordorigin="3671,10464" coordsize="383,0" path="m3671,10464l4054,10464e" filled="f" stroked="t" strokeweight=".478649pt" strokecolor="#444444">
                <v:path arrowok="t"/>
              </v:shape>
            </v:group>
            <v:group style="position:absolute;left:3997;top:10466;width:1785;height:2" coordorigin="3997,10466" coordsize="1785,2">
              <v:shape style="position:absolute;left:3997;top:10466;width:1785;height:2" coordorigin="3997,10466" coordsize="1785,0" path="m3997,10466l5782,10466e" filled="f" stroked="t" strokeweight=".478649pt" strokecolor="#2B2B2B">
                <v:path arrowok="t"/>
              </v:shape>
            </v:group>
            <v:group style="position:absolute;left:5725;top:10464;width:3499;height:2" coordorigin="5725,10464" coordsize="3499,2">
              <v:shape style="position:absolute;left:5725;top:10464;width:3499;height:2" coordorigin="5725,10464" coordsize="3499,0" path="m5725,10464l9224,10464e" filled="f" stroked="t" strokeweight=".957298pt" strokecolor="#606060">
                <v:path arrowok="t"/>
              </v:shape>
            </v:group>
            <v:group style="position:absolute;left:9166;top:10466;width:871;height:2" coordorigin="9166,10466" coordsize="871,2">
              <v:shape style="position:absolute;left:9166;top:10466;width:871;height:2" coordorigin="9166,10466" coordsize="871,0" path="m9166,10466l10037,10466e" filled="f" stroked="t" strokeweight=".478649pt" strokecolor="#2F2F2F">
                <v:path arrowok="t"/>
              </v:shape>
            </v:group>
            <v:group style="position:absolute;left:9980;top:10464;width:1675;height:2" coordorigin="9980,10464" coordsize="1675,2">
              <v:shape style="position:absolute;left:9980;top:10464;width:1675;height:2" coordorigin="9980,10464" coordsize="1675,0" path="m9980,10464l11655,10464e" filled="f" stroked="t" strokeweight=".957298pt" strokecolor="#606060">
                <v:path arrowok="t"/>
              </v:shape>
            </v:group>
            <v:group style="position:absolute;left:302;top:10685;width:2101;height:2" coordorigin="302,10685" coordsize="2101,2">
              <v:shape style="position:absolute;left:302;top:10685;width:2101;height:2" coordorigin="302,10685" coordsize="2101,0" path="m302,10685l2403,10685e" filled="f" stroked="t" strokeweight=".957298pt" strokecolor="#5B5B5B">
                <v:path arrowok="t"/>
              </v:shape>
            </v:group>
            <v:group style="position:absolute;left:2326;top:10682;width:531;height:2" coordorigin="2326,10682" coordsize="531,2">
              <v:shape style="position:absolute;left:2326;top:10682;width:531;height:2" coordorigin="2326,10682" coordsize="531,0" path="m2326,10682l2858,10682e" filled="f" stroked="t" strokeweight=".478649pt" strokecolor="#343434">
                <v:path arrowok="t"/>
              </v:shape>
            </v:group>
            <v:group style="position:absolute;left:2800;top:10682;width:1096;height:2" coordorigin="2800,10682" coordsize="1096,2">
              <v:shape style="position:absolute;left:2800;top:10682;width:1096;height:2" coordorigin="2800,10682" coordsize="1096,0" path="m2800,10682l3896,10682e" filled="f" stroked="t" strokeweight=".478649pt" strokecolor="#4B4B4B">
                <v:path arrowok="t"/>
              </v:shape>
            </v:group>
            <v:group style="position:absolute;left:3542;top:10682;width:3901;height:2" coordorigin="3542,10682" coordsize="3901,2">
              <v:shape style="position:absolute;left:3542;top:10682;width:3901;height:2" coordorigin="3542,10682" coordsize="3901,0" path="m3542,10682l7443,10682e" filled="f" stroked="t" strokeweight=".717973pt" strokecolor="#5B5B5B">
                <v:path arrowok="t"/>
              </v:shape>
            </v:group>
            <v:group style="position:absolute;left:7386;top:10682;width:1048;height:2" coordorigin="7386,10682" coordsize="1048,2">
              <v:shape style="position:absolute;left:7386;top:10682;width:1048;height:2" coordorigin="7386,10682" coordsize="1048,0" path="m7386,10682l8434,10682e" filled="f" stroked="t" strokeweight=".478649pt" strokecolor="#2F2F2F">
                <v:path arrowok="t"/>
              </v:shape>
            </v:group>
            <v:group style="position:absolute;left:8376;top:10682;width:3288;height:2" coordorigin="8376,10682" coordsize="3288,2">
              <v:shape style="position:absolute;left:8376;top:10682;width:3288;height:2" coordorigin="8376,10682" coordsize="3288,0" path="m8376,10682l11665,10682e" filled="f" stroked="t" strokeweight=".957298pt" strokecolor="#5B5B5B">
                <v:path arrowok="t"/>
              </v:shape>
            </v:group>
            <v:group style="position:absolute;left:302;top:10917;width:8606;height:2" coordorigin="302,10917" coordsize="8606,2">
              <v:shape style="position:absolute;left:302;top:10917;width:8606;height:2" coordorigin="302,10917" coordsize="8606,0" path="m302,10917l8908,10917e" filled="f" stroked="t" strokeweight=".957298pt" strokecolor="#606060">
                <v:path arrowok="t"/>
              </v:shape>
            </v:group>
            <v:group style="position:absolute;left:311;top:10629;width:2;height:729" coordorigin="311,10629" coordsize="2,729">
              <v:shape style="position:absolute;left:311;top:10629;width:2;height:729" coordorigin="311,10629" coordsize="0,729" path="m311,11358l311,10629e" filled="f" stroked="t" strokeweight=".957298pt" strokecolor="#676767">
                <v:path arrowok="t"/>
              </v:shape>
            </v:group>
            <v:group style="position:absolute;left:1546;top:10658;width:2;height:254" coordorigin="1546,10658" coordsize="2,254">
              <v:shape style="position:absolute;left:1546;top:10658;width:2;height:254" coordorigin="1546,10658" coordsize="0,254" path="m1546,10912l1546,10658e" filled="f" stroked="t" strokeweight=".478649pt" strokecolor="#777777">
                <v:path arrowok="t"/>
              </v:shape>
            </v:group>
            <v:group style="position:absolute;left:8376;top:10917;width:2475;height:2" coordorigin="8376,10917" coordsize="2475,2">
              <v:shape style="position:absolute;left:8376;top:10917;width:2475;height:2" coordorigin="8376,10917" coordsize="2475,0" path="m8376,10917l10851,10917e" filled="f" stroked="t" strokeweight=".478649pt" strokecolor="#484848">
                <v:path arrowok="t"/>
              </v:shape>
            </v:group>
            <v:group style="position:absolute;left:10794;top:10917;width:871;height:2" coordorigin="10794,10917" coordsize="871,2">
              <v:shape style="position:absolute;left:10794;top:10917;width:871;height:2" coordorigin="10794,10917" coordsize="871,0" path="m10794,10917l11665,10917e" filled="f" stroked="t" strokeweight=".717973pt" strokecolor="#646464">
                <v:path arrowok="t"/>
              </v:shape>
            </v:group>
            <v:group style="position:absolute;left:316;top:940;width:2;height:264" coordorigin="316,940" coordsize="2,264">
              <v:shape style="position:absolute;left:316;top:940;width:2;height:264" coordorigin="316,940" coordsize="0,264" path="m316,1203l316,940e" filled="f" stroked="t" strokeweight=".478649pt" strokecolor="#646464">
                <v:path arrowok="t"/>
              </v:shape>
            </v:group>
            <v:group style="position:absolute;left:311;top:403;width:2;height:14988" coordorigin="311,403" coordsize="2,14988">
              <v:shape style="position:absolute;left:311;top:403;width:2;height:14988" coordorigin="311,403" coordsize="0,14988" path="m311,15390l311,403e" filled="f" stroked="t" strokeweight=".717973pt" strokecolor="#4F4F4F">
                <v:path arrowok="t"/>
              </v:shape>
            </v:group>
            <v:group style="position:absolute;left:1546;top:10893;width:2;height:465" coordorigin="1546,10893" coordsize="2,465">
              <v:shape style="position:absolute;left:1546;top:10893;width:2;height:465" coordorigin="1546,10893" coordsize="0,465" path="m1546,11358l1546,10893e" filled="f" stroked="t" strokeweight=".478649pt" strokecolor="#646464">
                <v:path arrowok="t"/>
              </v:shape>
            </v:group>
            <v:group style="position:absolute;left:7421;top:10677;width:2;height:1127" coordorigin="7421,10677" coordsize="2,1127">
              <v:shape style="position:absolute;left:7421;top:10677;width:2;height:1127" coordorigin="7421,10677" coordsize="0,1127" path="m7421,11804l7421,10677e" filled="f" stroked="t" strokeweight=".957298pt" strokecolor="#6B6B6B">
                <v:path arrowok="t"/>
              </v:shape>
            </v:group>
            <v:group style="position:absolute;left:311;top:11329;width:2;height:1486" coordorigin="311,11329" coordsize="2,1486">
              <v:shape style="position:absolute;left:311;top:11329;width:2;height:1486" coordorigin="311,11329" coordsize="0,1486" path="m311,12816l311,11329e" filled="f" stroked="t" strokeweight=".478649pt" strokecolor="#282828">
                <v:path arrowok="t"/>
              </v:shape>
            </v:group>
            <v:group style="position:absolute;left:1546;top:11358;width:2;height:1616" coordorigin="1546,11358" coordsize="2,1616">
              <v:shape style="position:absolute;left:1546;top:11358;width:2;height:1616" coordorigin="1546,11358" coordsize="0,1616" path="m1546,12974l1546,11358e" filled="f" stroked="t" strokeweight=".478649pt" strokecolor="#000000">
                <v:path arrowok="t"/>
              </v:shape>
            </v:group>
            <v:group style="position:absolute;left:2379;top:11329;width:2;height:657" coordorigin="2379,11329" coordsize="2,657">
              <v:shape style="position:absolute;left:2379;top:11329;width:2;height:657" coordorigin="2379,11329" coordsize="0,657" path="m2379,11986l2379,11329e" filled="f" stroked="t" strokeweight=".478649pt" strokecolor="#383838">
                <v:path arrowok="t"/>
              </v:shape>
            </v:group>
            <v:group style="position:absolute;left:11653;top:10534;width:2;height:3452" coordorigin="11653,10534" coordsize="2,3452">
              <v:shape style="position:absolute;left:11653;top:10534;width:2;height:3452" coordorigin="11653,10534" coordsize="0,3452" path="m11653,13986l11653,10534e" filled="f" stroked="t" strokeweight=".957298pt" strokecolor="#646464">
                <v:path arrowok="t"/>
              </v:shape>
            </v:group>
            <v:group style="position:absolute;left:7424;top:11747;width:2;height:1251" coordorigin="7424,11747" coordsize="2,1251">
              <v:shape style="position:absolute;left:7424;top:11747;width:2;height:1251" coordorigin="7424,11747" coordsize="0,1251" path="m7424,12998l7424,11747e" filled="f" stroked="t" strokeweight=".478649pt" strokecolor="#232323">
                <v:path arrowok="t"/>
              </v:shape>
            </v:group>
            <v:group style="position:absolute;left:2379;top:11929;width:2;height:292" coordorigin="2379,11929" coordsize="2,292">
              <v:shape style="position:absolute;left:2379;top:11929;width:2;height:292" coordorigin="2379,11929" coordsize="0,292" path="m2379,12221l2379,11929e" filled="f" stroked="t" strokeweight=".478649pt" strokecolor="#232323">
                <v:path arrowok="t"/>
              </v:shape>
            </v:group>
            <v:group style="position:absolute;left:2384;top:12164;width:2;height:283" coordorigin="2384,12164" coordsize="2,283">
              <v:shape style="position:absolute;left:2384;top:12164;width:2;height:283" coordorigin="2384,12164" coordsize="0,283" path="m2384,12447l2384,12164e" filled="f" stroked="t" strokeweight=".717973pt" strokecolor="#383838">
                <v:path arrowok="t"/>
              </v:shape>
            </v:group>
            <v:group style="position:absolute;left:306;top:12998;width:2087;height:2" coordorigin="306,12998" coordsize="2087,2">
              <v:shape style="position:absolute;left:306;top:12998;width:2087;height:2" coordorigin="306,12998" coordsize="2087,0" path="m306,12998l2393,12998e" filled="f" stroked="t" strokeweight=".478649pt" strokecolor="#4B4B4B">
                <v:path arrowok="t"/>
              </v:shape>
            </v:group>
            <v:group style="position:absolute;left:311;top:12758;width:2;height:748" coordorigin="311,12758" coordsize="2,748">
              <v:shape style="position:absolute;left:311;top:12758;width:2;height:748" coordorigin="311,12758" coordsize="0,748" path="m311,13506l311,12758e" filled="f" stroked="t" strokeweight=".478649pt" strokecolor="#3B3B3B">
                <v:path arrowok="t"/>
              </v:shape>
            </v:group>
            <v:group style="position:absolute;left:1546;top:12964;width:2;height:168" coordorigin="1546,12964" coordsize="2,168">
              <v:shape style="position:absolute;left:1546;top:12964;width:2;height:168" coordorigin="1546,12964" coordsize="0,168" path="m1546,13132l1546,12964e" filled="f" stroked="t" strokeweight=".478649pt" strokecolor="#545454">
                <v:path arrowok="t"/>
              </v:shape>
            </v:group>
            <v:group style="position:absolute;left:1546;top:13132;width:2;height:1865" coordorigin="1546,13132" coordsize="2,1865">
              <v:shape style="position:absolute;left:1546;top:13132;width:2;height:1865" coordorigin="1546,13132" coordsize="0,1865" path="m1546,14997l1546,13132e" filled="f" stroked="t" strokeweight=".478649pt" strokecolor="#000000">
                <v:path arrowok="t"/>
              </v:shape>
            </v:group>
            <v:group style="position:absolute;left:1108;top:10673;width:2;height:3572" coordorigin="1108,10673" coordsize="2,3572">
              <v:shape style="position:absolute;left:1108;top:10673;width:2;height:3572" coordorigin="1108,10673" coordsize="0,3572" path="m1108,14245l1108,10673e" filled="f" stroked="t" strokeweight=".957298pt" strokecolor="#4F4F4F">
                <v:path arrowok="t"/>
              </v:shape>
            </v:group>
            <v:group style="position:absolute;left:7426;top:12940;width:2;height:1577" coordorigin="7426,12940" coordsize="2,1577">
              <v:shape style="position:absolute;left:7426;top:12940;width:2;height:1577" coordorigin="7426,12940" coordsize="0,1577" path="m7426,14518l7426,12940e" filled="f" stroked="t" strokeweight=".957298pt" strokecolor="#606060">
                <v:path arrowok="t"/>
              </v:shape>
            </v:group>
            <v:group style="position:absolute;left:11653;top:13693;width:2;height:1702" coordorigin="11653,13693" coordsize="2,1702">
              <v:shape style="position:absolute;left:11653;top:13693;width:2;height:1702" coordorigin="11653,13693" coordsize="0,1702" path="m11653,15395l11653,13693e" filled="f" stroked="t" strokeweight=".478649pt" strokecolor="#484848">
                <v:path arrowok="t"/>
              </v:shape>
            </v:group>
            <v:group style="position:absolute;left:1110;top:14187;width:2;height:1203" coordorigin="1110,14187" coordsize="2,1203">
              <v:shape style="position:absolute;left:1110;top:14187;width:2;height:1203" coordorigin="1110,14187" coordsize="0,1203" path="m1110,15390l1110,14187e" filled="f" stroked="t" strokeweight=".478649pt" strokecolor="#232323">
                <v:path arrowok="t"/>
              </v:shape>
            </v:group>
            <v:group style="position:absolute;left:2379;top:14460;width:2;height:254" coordorigin="2379,14460" coordsize="2,254">
              <v:shape style="position:absolute;left:2379;top:14460;width:2;height:254" coordorigin="2379,14460" coordsize="0,254" path="m2379,14714l2379,14460e" filled="f" stroked="t" strokeweight=".717973pt" strokecolor="#3B3B3B">
                <v:path arrowok="t"/>
              </v:shape>
            </v:group>
            <v:group style="position:absolute;left:7429;top:14460;width:2;height:935" coordorigin="7429,14460" coordsize="2,935">
              <v:shape style="position:absolute;left:7429;top:14460;width:2;height:935" coordorigin="7429,14460" coordsize="0,935" path="m7429,15395l7429,14460e" filled="f" stroked="t" strokeweight=".478649pt" strokecolor="#2B2B2B">
                <v:path arrowok="t"/>
              </v:shape>
            </v:group>
            <v:group style="position:absolute;left:2384;top:14657;width:2;height:369" coordorigin="2384,14657" coordsize="2,369">
              <v:shape style="position:absolute;left:2384;top:14657;width:2;height:369" coordorigin="2384,14657" coordsize="0,369" path="m2384,15026l2384,14657e" filled="f" stroked="t" strokeweight=".478649pt" strokecolor="#1F1F1F">
                <v:path arrowok="t"/>
              </v:shape>
            </v:group>
            <v:group style="position:absolute;left:306;top:15386;width:11349;height:2" coordorigin="306,15386" coordsize="11349,2">
              <v:shape style="position:absolute;left:306;top:15386;width:11349;height:2" coordorigin="306,15386" coordsize="11349,0" path="m306,15386l11655,15386e" filled="f" stroked="t" strokeweight=".717973pt" strokecolor="#707070">
                <v:path arrowok="t"/>
              </v:shape>
            </v:group>
            <v:group style="position:absolute;left:1546;top:14997;width:2;height:384" coordorigin="1546,14997" coordsize="2,384">
              <v:shape style="position:absolute;left:1546;top:14997;width:2;height:384" coordorigin="1546,14997" coordsize="0,384" path="m1546,15381l1546,14997e" filled="f" stroked="t" strokeweight=".478649pt" strokecolor="#676767">
                <v:path arrowok="t"/>
              </v:shape>
            </v:group>
            <v:group style="position:absolute;left:2326;top:15381;width:1402;height:2" coordorigin="2326,15381" coordsize="1402,2">
              <v:shape style="position:absolute;left:2326;top:15381;width:1402;height:2" coordorigin="2326,15381" coordsize="1402,0" path="m2326,15381l3729,15381e" filled="f" stroked="t" strokeweight=".478649pt" strokecolor="#4B4B4B">
                <v:path arrowok="t"/>
              </v:shape>
            </v:group>
            <v:group style="position:absolute;left:3671;top:15383;width:383;height:2" coordorigin="3671,15383" coordsize="383,2">
              <v:shape style="position:absolute;left:3671;top:15383;width:383;height:2" coordorigin="3671,15383" coordsize="383,0" path="m3671,15383l4054,15383e" filled="f" stroked="t" strokeweight=".717973pt" strokecolor="#6B6B6B">
                <v:path arrowok="t"/>
              </v:shape>
            </v:group>
            <v:group style="position:absolute;left:3997;top:15386;width:967;height:2" coordorigin="3997,15386" coordsize="967,2">
              <v:shape style="position:absolute;left:3997;top:15386;width:967;height:2" coordorigin="3997,15386" coordsize="967,0" path="m3997,15386l4964,15386e" filled="f" stroked="t" strokeweight=".478649pt" strokecolor="#4F4F4F">
                <v:path arrowok="t"/>
              </v:shape>
            </v:group>
            <v:group style="position:absolute;left:7716;top:15386;width:1474;height:2" coordorigin="7716,15386" coordsize="1474,2">
              <v:shape style="position:absolute;left:7716;top:15386;width:1474;height:2" coordorigin="7716,15386" coordsize="1474,0" path="m7716,15386l9190,15386e" filled="f" stroked="t" strokeweight=".957298pt" strokecolor="#838383">
                <v:path arrowok="t"/>
              </v:shape>
            </v:group>
            <v:group style="position:absolute;left:9822;top:15388;width:1833;height:2" coordorigin="9822,15388" coordsize="1833,2">
              <v:shape style="position:absolute;left:9822;top:15388;width:1833;height:2" coordorigin="9822,15388" coordsize="1833,0" path="m9822,15388l11655,15388e" filled="f" stroked="t" strokeweight=".478649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4F4F50"/>
          <w:spacing w:val="0"/>
          <w:w w:val="83"/>
          <w:b/>
          <w:bCs/>
        </w:rPr>
        <w:t>Itfaıyi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311" w:lineRule="exact"/>
        <w:ind w:left="-65" w:right="595"/>
        <w:jc w:val="right"/>
        <w:tabs>
          <w:tab w:pos="720" w:val="left"/>
          <w:tab w:pos="740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4F4F50"/>
          <w:spacing w:val="-20"/>
          <w:w w:val="74"/>
        </w:rPr>
        <w:t>6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42"/>
        </w:rPr>
        <w:t>1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0"/>
          <w:w w:val="14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66667"/>
          <w:spacing w:val="-31"/>
          <w:w w:val="14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Am'Cih_anAS.LAN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Arial" w:hAnsi="Arial" w:cs="Arial" w:eastAsia="Arial"/>
          <w:sz w:val="30"/>
          <w:szCs w:val="30"/>
          <w:color w:val="9A9A9A"/>
          <w:spacing w:val="0"/>
          <w:w w:val="51"/>
          <w:position w:val="1"/>
        </w:rPr>
        <w:t>.-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49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626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C3C3C3"/>
          <w:spacing w:val="0"/>
          <w:w w:val="132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right="1500"/>
        <w:jc w:val="righ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B1B1B1"/>
          <w:spacing w:val="0"/>
          <w:w w:val="55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160" w:right="60"/>
          <w:cols w:num="2" w:equalWidth="0">
            <w:col w:w="3269" w:space="237"/>
            <w:col w:w="819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473171pt;margin-top:-16.035704pt;width:30.705001pt;height:44.5pt;mso-position-horizontal-relative:page;mso-position-vertical-relative:paragraph;z-index:-15273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Times New Roman" w:hAnsi="Times New Roman" w:cs="Times New Roman" w:eastAsia="Times New Roman"/>
                      <w:sz w:val="89"/>
                      <w:szCs w:val="8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33333"/>
                      <w:spacing w:val="0"/>
                      <w:w w:val="138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169" w:lineRule="exact"/>
        <w:ind w:left="3784" w:right="-20"/>
        <w:jc w:val="left"/>
        <w:tabs>
          <w:tab w:pos="998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11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1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12"/>
          <w:position w:val="-5"/>
        </w:rPr>
        <w:t>S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77"/>
          <w:b/>
          <w:bCs/>
          <w:position w:val="-5"/>
        </w:rPr>
        <w:t>İ</w:t>
      </w:r>
      <w:r>
        <w:rPr>
          <w:rFonts w:ascii="Arial" w:hAnsi="Arial" w:cs="Arial" w:eastAsia="Arial"/>
          <w:sz w:val="20"/>
          <w:szCs w:val="20"/>
          <w:color w:val="333333"/>
          <w:spacing w:val="-17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-5"/>
        </w:rPr>
        <w:t>BAŞKANUCU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42"/>
          <w:position w:val="-5"/>
        </w:rPr>
        <w:t>"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89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96.858551pt;margin-top:5.909249pt;width:8.663415pt;height:.1pt;mso-position-horizontal-relative:page;mso-position-vertical-relative:paragraph;z-index:-15283" coordorigin="9937,118" coordsize="173,2">
            <v:shape style="position:absolute;left:9937;top:118;width:173;height:2" coordorigin="9937,118" coordsize="173,0" path="m9937,118l10110,118e" filled="f" stroked="t" strokeweight="3.980488pt" strokecolor="#60676B">
              <v:path arrowok="t"/>
            </v:shape>
          </v:group>
          <w10:wrap type="none"/>
        </w:pict>
      </w:r>
      <w:r>
        <w:rPr/>
        <w:pict>
          <v:group style="position:absolute;margin-left:524.721985pt;margin-top:5.909249pt;width:13.112195pt;height:.1pt;mso-position-horizontal-relative:page;mso-position-vertical-relative:paragraph;z-index:-15282" coordorigin="10494,118" coordsize="262,2">
            <v:shape style="position:absolute;left:10494;top:118;width:262;height:2" coordorigin="10494,118" coordsize="262,0" path="m10494,118l10757,118e" filled="f" stroked="t" strokeweight="3.512195pt" strokecolor="#646B7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6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627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1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-32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74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2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-35"/>
          <w:w w:val="112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8.92684" w:type="dxa"/>
      </w:tblPr>
      <w:tblGrid/>
      <w:tr>
        <w:trPr>
          <w:trHeight w:val="244" w:hRule="exact"/>
        </w:trPr>
        <w:tc>
          <w:tcPr>
            <w:tcW w:w="1338" w:type="dxa"/>
            <w:tcBorders>
              <w:top w:val="single" w:sz="5.619512" w:space="0" w:color="606060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5"/>
              </w:rPr>
              <w:t>Qlay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5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1"/>
                <w:w w:val="8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70" w:type="dxa"/>
            <w:tcBorders>
              <w:top w:val="single" w:sz="5.619512" w:space="0" w:color="5B5B5B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34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3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39" w:type="dxa"/>
            <w:tcBorders>
              <w:top w:val="single" w:sz="5.619512" w:space="0" w:color="5B5B5B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24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w w:val="77"/>
              </w:rPr>
              <w:t>[Bi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6"/>
                <w:w w:val="75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5"/>
              </w:rPr>
              <w:t>29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86" w:type="dxa"/>
            <w:tcBorders>
              <w:top w:val="nil" w:sz="6" w:space="0" w:color="auto"/>
              <w:bottom w:val="single" w:sz="5.619512" w:space="0" w:color="606060"/>
              <w:left w:val="nil" w:sz="6" w:space="0" w:color="auto"/>
              <w:right w:val="single" w:sz="5.619512" w:space="0" w:color="646464"/>
            </w:tcBorders>
          </w:tcPr>
          <w:p>
            <w:pPr>
              <w:spacing w:before="21" w:after="0" w:line="209" w:lineRule="exact"/>
              <w:ind w:left="242" w:right="-20"/>
              <w:jc w:val="left"/>
              <w:tabs>
                <w:tab w:pos="21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15:40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94"/>
                <w:position w:val="-1"/>
              </w:rPr>
              <w:t>_t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3"/>
                <w:w w:val="94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4"/>
                <w:position w:val="-1"/>
              </w:rPr>
              <w:t>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  <w:position w:val="-1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7" w:hRule="exact"/>
        </w:trPr>
        <w:tc>
          <w:tcPr>
            <w:tcW w:w="1338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70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3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3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39" w:type="dxa"/>
            <w:tcBorders>
              <w:top w:val="single" w:sz="5.619512" w:space="0" w:color="575757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239" w:right="-20"/>
              <w:jc w:val="left"/>
              <w:tabs>
                <w:tab w:pos="15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94"/>
              </w:rPr>
              <w:t>!Ka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7"/>
                <w:w w:val="94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4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AFAFB1"/>
                <w:spacing w:val="0"/>
                <w:w w:val="144"/>
              </w:rPr>
              <w:t>·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AFAFB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AFAFB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4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2"/>
                <w:w w:val="146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334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86" w:type="dxa"/>
            <w:tcBorders>
              <w:top w:val="single" w:sz="5.619512" w:space="0" w:color="606060"/>
              <w:bottom w:val="single" w:sz="5.619512" w:space="0" w:color="575757"/>
              <w:left w:val="nil" w:sz="6" w:space="0" w:color="auto"/>
              <w:right w:val="single" w:sz="5.619512" w:space="0" w:color="646464"/>
            </w:tcBorders>
          </w:tcPr>
          <w:p>
            <w:pPr>
              <w:spacing w:before="8" w:after="0" w:line="240" w:lineRule="auto"/>
              <w:ind w:left="24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4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8" w:lineRule="exact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arşıyaka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</w:rPr>
        <w:t>Eg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park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VM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73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:Karşıyaka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Egepar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AVM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34" w:lineRule="auto"/>
        <w:ind w:left="173" w:right="757" w:firstLine="-5"/>
        <w:jc w:val="left"/>
        <w:tabs>
          <w:tab w:pos="1500" w:val="left"/>
          <w:tab w:pos="3640" w:val="left"/>
          <w:tab w:pos="4020" w:val="left"/>
          <w:tab w:pos="670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yanv,mı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:Dikkatsizlik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36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Betoııar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Alışa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98" w:lineRule="exact"/>
        <w:ind w:left="4453" w:right="-20"/>
        <w:jc w:val="left"/>
        <w:tabs>
          <w:tab w:pos="5040" w:val="left"/>
          <w:tab w:pos="5520" w:val="left"/>
          <w:tab w:pos="606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33333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A1A1A1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A1A1A1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A1A1A1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53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333333"/>
          <w:spacing w:val="-51"/>
          <w:w w:val="53"/>
          <w:position w:val="-2"/>
        </w:rPr>
        <w:t> 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0"/>
        </w:rPr>
        <w:t>:15:50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168" w:right="-20"/>
        <w:jc w:val="left"/>
        <w:tabs>
          <w:tab w:pos="21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0"/>
          <w:position w:val="1"/>
        </w:rPr>
        <w:t>jKira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9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2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lmra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ÜNLÜ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2163" w:right="-20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15:41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15:46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300" w:right="240"/>
        </w:sectPr>
      </w:pPr>
      <w:rPr/>
    </w:p>
    <w:p>
      <w:pPr>
        <w:spacing w:before="0" w:after="0" w:line="213" w:lineRule="exact"/>
        <w:ind w:left="1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04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1"/>
          <w:w w:val="2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240"/>
          <w:cols w:num="2" w:equalWidth="0">
            <w:col w:w="628" w:space="1633"/>
            <w:col w:w="9119"/>
          </w:cols>
        </w:sectPr>
      </w:pPr>
      <w:rPr/>
    </w:p>
    <w:p>
      <w:pPr>
        <w:spacing w:before="0" w:after="0" w:line="255" w:lineRule="exact"/>
        <w:ind w:left="178" w:right="-20"/>
        <w:jc w:val="left"/>
        <w:tabs>
          <w:tab w:pos="468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715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6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161" w:lineRule="exact"/>
        <w:ind w:left="2182" w:right="-20"/>
        <w:jc w:val="left"/>
        <w:tabs>
          <w:tab w:pos="3620" w:val="left"/>
          <w:tab w:pos="468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  <w:position w:val="-5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4"/>
          <w:w w:val="9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4"/>
          <w:position w:val="-5"/>
        </w:rPr>
        <w:t>iş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5"/>
          <w:position w:val="-5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left="159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44444"/>
          <w:spacing w:val="0"/>
          <w:w w:val="146"/>
          <w:position w:val="-2"/>
        </w:rPr>
        <w:t>f-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82" w:right="-20"/>
        <w:jc w:val="left"/>
        <w:tabs>
          <w:tab w:pos="46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4"/>
          <w:szCs w:val="24"/>
          <w:color w:val="444444"/>
          <w:spacing w:val="0"/>
          <w:w w:val="76"/>
          <w:position w:val="3"/>
        </w:rPr>
        <w:t>Y.</w:t>
      </w:r>
      <w:r>
        <w:rPr>
          <w:rFonts w:ascii="Courier New" w:hAnsi="Courier New" w:cs="Courier New" w:eastAsia="Courier New"/>
          <w:sz w:val="24"/>
          <w:szCs w:val="24"/>
          <w:color w:val="444444"/>
          <w:spacing w:val="51"/>
          <w:w w:val="7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09093"/>
          <w:spacing w:val="-2"/>
          <w:w w:val="137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9"/>
          <w:position w:val="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5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4" w:lineRule="auto"/>
        <w:ind w:left="178" w:right="1968" w:firstLine="-1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  <w:position w:val="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2"/>
          <w:w w:val="100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uın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714" w:right="37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</w:rPr>
        <w:t>öndtırmedc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97" w:lineRule="exact"/>
        <w:ind w:left="159" w:right="-20"/>
        <w:jc w:val="left"/>
        <w:tabs>
          <w:tab w:pos="4680" w:val="left"/>
          <w:tab w:pos="656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-2"/>
        </w:rPr>
        <w:t>ISöndOnn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43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8"/>
          <w:w w:val="11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left="2163" w:right="-20"/>
        <w:jc w:val="left"/>
        <w:tabs>
          <w:tab w:pos="4680" w:val="left"/>
          <w:tab w:pos="6560" w:val="left"/>
          <w:tab w:pos="812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!sul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Courier New" w:hAnsi="Courier New" w:cs="Courier New" w:eastAsia="Courier New"/>
          <w:sz w:val="22"/>
          <w:szCs w:val="22"/>
          <w:color w:val="444444"/>
          <w:spacing w:val="-28"/>
          <w:w w:val="74"/>
          <w:i/>
          <w:position w:val="5"/>
        </w:rPr>
        <w:t>0</w:t>
      </w:r>
      <w:r>
        <w:rPr>
          <w:rFonts w:ascii="Courier New" w:hAnsi="Courier New" w:cs="Courier New" w:eastAsia="Courier New"/>
          <w:sz w:val="22"/>
          <w:szCs w:val="22"/>
          <w:color w:val="626464"/>
          <w:spacing w:val="-31"/>
          <w:w w:val="74"/>
          <w:i/>
          <w:position w:val="5"/>
        </w:rPr>
        <w:t>.</w:t>
      </w:r>
      <w:r>
        <w:rPr>
          <w:rFonts w:ascii="Courier New" w:hAnsi="Courier New" w:cs="Courier New" w:eastAsia="Courier New"/>
          <w:sz w:val="22"/>
          <w:szCs w:val="22"/>
          <w:color w:val="333333"/>
          <w:spacing w:val="0"/>
          <w:w w:val="74"/>
          <w:i/>
          <w:position w:val="5"/>
        </w:rPr>
        <w:t>5</w:t>
      </w:r>
      <w:r>
        <w:rPr>
          <w:rFonts w:ascii="Courier New" w:hAnsi="Courier New" w:cs="Courier New" w:eastAsia="Courier New"/>
          <w:sz w:val="22"/>
          <w:szCs w:val="22"/>
          <w:color w:val="333333"/>
          <w:spacing w:val="-85"/>
          <w:w w:val="74"/>
          <w:i/>
          <w:position w:val="5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33333"/>
          <w:spacing w:val="0"/>
          <w:w w:val="100"/>
          <w:i/>
          <w:position w:val="5"/>
        </w:rPr>
        <w:tab/>
      </w:r>
      <w:r>
        <w:rPr>
          <w:rFonts w:ascii="Courier New" w:hAnsi="Courier New" w:cs="Courier New" w:eastAsia="Courier New"/>
          <w:sz w:val="22"/>
          <w:szCs w:val="22"/>
          <w:color w:val="333333"/>
          <w:spacing w:val="0"/>
          <w:w w:val="100"/>
          <w:i/>
          <w:position w:val="5"/>
        </w:rPr>
      </w:r>
      <w:r>
        <w:rPr>
          <w:rFonts w:ascii="Arial" w:hAnsi="Arial" w:cs="Arial" w:eastAsia="Arial"/>
          <w:sz w:val="39"/>
          <w:szCs w:val="39"/>
          <w:color w:val="444444"/>
          <w:spacing w:val="0"/>
          <w:w w:val="74"/>
          <w:position w:val="0"/>
        </w:rPr>
        <w:t>ı</w:t>
      </w:r>
      <w:r>
        <w:rPr>
          <w:rFonts w:ascii="Arial" w:hAnsi="Arial" w:cs="Arial" w:eastAsia="Arial"/>
          <w:sz w:val="39"/>
          <w:szCs w:val="39"/>
          <w:color w:val="44444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9"/>
          <w:szCs w:val="39"/>
          <w:color w:val="444444"/>
          <w:spacing w:val="0"/>
          <w:w w:val="100"/>
          <w:position w:val="0"/>
        </w:rPr>
      </w:r>
      <w:r>
        <w:rPr>
          <w:rFonts w:ascii="Arial" w:hAnsi="Arial" w:cs="Arial" w:eastAsia="Arial"/>
          <w:sz w:val="39"/>
          <w:szCs w:val="39"/>
          <w:color w:val="333333"/>
          <w:spacing w:val="0"/>
          <w:w w:val="40"/>
          <w:position w:val="0"/>
        </w:rPr>
        <w:t>ı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240"/>
        </w:sectPr>
      </w:pPr>
      <w:rPr/>
    </w:p>
    <w:p>
      <w:pPr>
        <w:spacing w:before="8" w:after="0" w:line="240" w:lineRule="auto"/>
        <w:ind w:left="15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6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atiarda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240"/>
          <w:cols w:num="2" w:equalWidth="0">
            <w:col w:w="1853" w:space="389"/>
            <w:col w:w="9138"/>
          </w:cols>
        </w:sectPr>
      </w:pPr>
      <w:rPr/>
    </w:p>
    <w:p>
      <w:pPr>
        <w:spacing w:before="17" w:after="0" w:line="240" w:lineRule="auto"/>
        <w:ind w:left="187" w:right="-20"/>
        <w:jc w:val="left"/>
        <w:tabs>
          <w:tab w:pos="21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9"/>
        </w:rPr>
        <w:t>önınem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</w:rPr>
        <w:t>iş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4" w:lineRule="auto"/>
        <w:ind w:left="187" w:right="3963" w:firstLine="-9"/>
        <w:jc w:val="left"/>
        <w:tabs>
          <w:tab w:pos="2180" w:val="left"/>
          <w:tab w:pos="22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9" w:lineRule="auto"/>
        <w:ind w:left="206" w:right="7488" w:firstLine="-23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"/>
          <w:szCs w:val="8"/>
          <w:color w:val="626464"/>
          <w:spacing w:val="0"/>
          <w:w w:val="231"/>
          <w:i/>
          <w:position w:val="8"/>
        </w:rPr>
        <w:t>V</w:t>
      </w:r>
      <w:r>
        <w:rPr>
          <w:rFonts w:ascii="Arial" w:hAnsi="Arial" w:cs="Arial" w:eastAsia="Arial"/>
          <w:sz w:val="8"/>
          <w:szCs w:val="8"/>
          <w:color w:val="626464"/>
          <w:spacing w:val="0"/>
          <w:w w:val="231"/>
          <w:i/>
          <w:position w:val="8"/>
        </w:rPr>
        <w:t>  </w:t>
      </w:r>
      <w:r>
        <w:rPr>
          <w:rFonts w:ascii="Arial" w:hAnsi="Arial" w:cs="Arial" w:eastAsia="Arial"/>
          <w:sz w:val="8"/>
          <w:szCs w:val="8"/>
          <w:color w:val="626464"/>
          <w:spacing w:val="45"/>
          <w:w w:val="231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6"/>
          <w:position w:val="0"/>
        </w:rPr>
        <w:t>&lt;;ı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edilmemiştir.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dildl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53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92" w:right="-20"/>
        <w:jc w:val="left"/>
        <w:tabs>
          <w:tab w:pos="218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DöntışO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  <w:position w:val="0"/>
        </w:rPr>
        <w:t>:21.05.2017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16:25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76" w:right="-20"/>
        <w:jc w:val="left"/>
        <w:tabs>
          <w:tab w:pos="1060" w:val="left"/>
          <w:tab w:pos="156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ÇiiDE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6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2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26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6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gtl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6" w:lineRule="exact"/>
        <w:ind w:left="2327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5048" w:right="-20"/>
        <w:jc w:val="left"/>
        <w:tabs>
          <w:tab w:pos="87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4"/>
          <w:b/>
          <w:bCs/>
          <w:position w:val="-2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32"/>
          <w:w w:val="54"/>
          <w:b/>
          <w:bCs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54"/>
          <w:position w:val="-2"/>
        </w:rPr>
        <w:t>O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54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23"/>
          <w:w w:val="54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4"/>
          <w:position w:val="-2"/>
        </w:rPr>
        <w:t>MaYıs</w:t>
      </w:r>
      <w:r>
        <w:rPr>
          <w:rFonts w:ascii="Arial" w:hAnsi="Arial" w:cs="Arial" w:eastAsia="Arial"/>
          <w:sz w:val="24"/>
          <w:szCs w:val="24"/>
          <w:color w:val="333333"/>
          <w:spacing w:val="23"/>
          <w:w w:val="54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61"/>
          <w:b/>
          <w:bCs/>
          <w:position w:val="-2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right="1657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6"/>
          <w:szCs w:val="6"/>
          <w:color w:val="A1A1A1"/>
          <w:spacing w:val="0"/>
          <w:w w:val="187"/>
          <w:position w:val="-5"/>
        </w:rPr>
        <w:t>..</w:t>
      </w:r>
      <w:r>
        <w:rPr>
          <w:rFonts w:ascii="Arial" w:hAnsi="Arial" w:cs="Arial" w:eastAsia="Arial"/>
          <w:sz w:val="6"/>
          <w:szCs w:val="6"/>
          <w:color w:val="A1A1A1"/>
          <w:spacing w:val="-17"/>
          <w:w w:val="187"/>
          <w:position w:val="-5"/>
        </w:rPr>
        <w:t> </w:t>
      </w:r>
      <w:r>
        <w:rPr>
          <w:rFonts w:ascii="Arial" w:hAnsi="Arial" w:cs="Arial" w:eastAsia="Arial"/>
          <w:sz w:val="6"/>
          <w:szCs w:val="6"/>
          <w:color w:val="A1A1A1"/>
          <w:spacing w:val="0"/>
          <w:w w:val="187"/>
          <w:position w:val="-5"/>
        </w:rPr>
        <w:t>,</w:t>
      </w:r>
      <w:r>
        <w:rPr>
          <w:rFonts w:ascii="Arial" w:hAnsi="Arial" w:cs="Arial" w:eastAsia="Arial"/>
          <w:sz w:val="6"/>
          <w:szCs w:val="6"/>
          <w:color w:val="A1A1A1"/>
          <w:spacing w:val="-16"/>
          <w:w w:val="187"/>
          <w:position w:val="-5"/>
        </w:rPr>
        <w:t>.</w:t>
      </w:r>
      <w:r>
        <w:rPr>
          <w:rFonts w:ascii="Arial" w:hAnsi="Arial" w:cs="Arial" w:eastAsia="Arial"/>
          <w:sz w:val="6"/>
          <w:szCs w:val="6"/>
          <w:color w:val="A1A1A1"/>
          <w:spacing w:val="-19"/>
          <w:w w:val="187"/>
          <w:position w:val="-5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1"/>
          <w:w w:val="76"/>
          <w:position w:val="-2"/>
        </w:rPr>
        <w:t>/</w:t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8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8"/>
          <w:w w:val="70"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4"/>
          <w:w w:val="70"/>
          <w:emboss/>
          <w:position w:val="-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4"/>
          <w:w w:val="70"/>
          <w:emboss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4"/>
          <w:w w:val="70"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AFAFB1"/>
          <w:spacing w:val="4"/>
          <w:w w:val="70"/>
          <w:position w:val="-2"/>
        </w:rPr>
      </w:r>
      <w:r>
        <w:rPr>
          <w:rFonts w:ascii="Arial" w:hAnsi="Arial" w:cs="Arial" w:eastAsia="Arial"/>
          <w:sz w:val="6"/>
          <w:szCs w:val="6"/>
          <w:color w:val="A1A1A1"/>
          <w:spacing w:val="0"/>
          <w:w w:val="53"/>
          <w:b/>
          <w:bCs/>
          <w:i/>
          <w:position w:val="-5"/>
        </w:rPr>
        <w:t>.</w:t>
      </w:r>
      <w:r>
        <w:rPr>
          <w:rFonts w:ascii="Arial" w:hAnsi="Arial" w:cs="Arial" w:eastAsia="Arial"/>
          <w:sz w:val="6"/>
          <w:szCs w:val="6"/>
          <w:color w:val="A1A1A1"/>
          <w:spacing w:val="-11"/>
          <w:w w:val="54"/>
          <w:b/>
          <w:bCs/>
          <w:i/>
          <w:position w:val="-5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-118"/>
          <w:w w:val="84"/>
          <w:position w:val="-2"/>
        </w:rPr>
        <w:t>1</w:t>
      </w:r>
      <w:r>
        <w:rPr>
          <w:rFonts w:ascii="Arial" w:hAnsi="Arial" w:cs="Arial" w:eastAsia="Arial"/>
          <w:sz w:val="6"/>
          <w:szCs w:val="6"/>
          <w:color w:val="A1A1A1"/>
          <w:spacing w:val="0"/>
          <w:w w:val="54"/>
          <w:b/>
          <w:bCs/>
          <w:i/>
          <w:position w:val="-5"/>
        </w:rPr>
        <w:t>J:</w:t>
      </w:r>
      <w:r>
        <w:rPr>
          <w:rFonts w:ascii="Arial" w:hAnsi="Arial" w:cs="Arial" w:eastAsia="Arial"/>
          <w:sz w:val="6"/>
          <w:szCs w:val="6"/>
          <w:color w:val="A1A1A1"/>
          <w:spacing w:val="0"/>
          <w:w w:val="100"/>
          <w:b/>
          <w:bCs/>
          <w:i/>
          <w:position w:val="-5"/>
        </w:rPr>
        <w:t>   </w:t>
      </w:r>
      <w:r>
        <w:rPr>
          <w:rFonts w:ascii="Arial" w:hAnsi="Arial" w:cs="Arial" w:eastAsia="Arial"/>
          <w:sz w:val="6"/>
          <w:szCs w:val="6"/>
          <w:color w:val="A1A1A1"/>
          <w:spacing w:val="6"/>
          <w:w w:val="100"/>
          <w:b/>
          <w:bCs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0"/>
          <w:w w:val="84"/>
          <w:position w:val="-2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-16"/>
          <w:w w:val="84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53"/>
          <w:position w:val="-2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26464"/>
          <w:spacing w:val="0"/>
          <w:w w:val="72"/>
          <w:position w:val="-2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626464"/>
          <w:spacing w:val="-102"/>
          <w:w w:val="72"/>
          <w:position w:val="-2"/>
        </w:rPr>
        <w:t>7</w:t>
      </w:r>
      <w:r>
        <w:rPr>
          <w:rFonts w:ascii="Times New Roman" w:hAnsi="Times New Roman" w:cs="Times New Roman" w:eastAsia="Times New Roman"/>
          <w:sz w:val="26"/>
          <w:szCs w:val="26"/>
          <w:color w:val="909093"/>
          <w:spacing w:val="0"/>
          <w:w w:val="44"/>
          <w:position w:val="-2"/>
        </w:rPr>
        <w:t>,_;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300" w:right="240"/>
        </w:sectPr>
      </w:pPr>
      <w:rPr/>
    </w:p>
    <w:p>
      <w:pPr>
        <w:spacing w:before="32" w:after="0" w:line="262" w:lineRule="exact"/>
        <w:ind w:left="2284" w:right="1462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15DCF"/>
          <w:spacing w:val="0"/>
          <w:w w:val="87"/>
          <w:position w:val="-2"/>
        </w:rPr>
        <w:t>AY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06" w:right="-72"/>
        <w:jc w:val="left"/>
        <w:tabs>
          <w:tab w:pos="25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</w:r>
      <w:r>
        <w:rPr>
          <w:rFonts w:ascii="Arial" w:hAnsi="Arial" w:cs="Arial" w:eastAsia="Arial"/>
          <w:sz w:val="20"/>
          <w:szCs w:val="20"/>
          <w:color w:val="1C5BED"/>
          <w:spacing w:val="0"/>
          <w:w w:val="86"/>
          <w:b/>
          <w:bCs/>
          <w:position w:val="-1"/>
        </w:rPr>
        <w:t>Itfaiy</w:t>
      </w:r>
      <w:r>
        <w:rPr>
          <w:rFonts w:ascii="Arial" w:hAnsi="Arial" w:cs="Arial" w:eastAsia="Arial"/>
          <w:sz w:val="20"/>
          <w:szCs w:val="20"/>
          <w:color w:val="1C5BED"/>
          <w:spacing w:val="0"/>
          <w:w w:val="86"/>
          <w:b/>
          <w:bCs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1C5BED"/>
          <w:spacing w:val="-1"/>
          <w:w w:val="86"/>
          <w:b/>
          <w:bCs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1C5BED"/>
          <w:spacing w:val="0"/>
          <w:w w:val="100"/>
          <w:position w:val="-1"/>
        </w:rPr>
        <w:t>Kuze</w:t>
      </w:r>
      <w:r>
        <w:rPr>
          <w:rFonts w:ascii="Arial" w:hAnsi="Arial" w:cs="Arial" w:eastAsia="Arial"/>
          <w:sz w:val="18"/>
          <w:szCs w:val="18"/>
          <w:color w:val="1C5BED"/>
          <w:spacing w:val="0"/>
          <w:w w:val="100"/>
          <w:position w:val="-1"/>
        </w:rPr>
        <w:t>y</w:t>
      </w:r>
      <w:r>
        <w:rPr>
          <w:rFonts w:ascii="Arial" w:hAnsi="Arial" w:cs="Arial" w:eastAsia="Arial"/>
          <w:sz w:val="18"/>
          <w:szCs w:val="18"/>
          <w:color w:val="1C5BED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1C5BED"/>
          <w:spacing w:val="0"/>
          <w:w w:val="86"/>
          <w:b/>
          <w:bCs/>
          <w:position w:val="-1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461" w:lineRule="exact"/>
        <w:ind w:right="-145"/>
        <w:jc w:val="left"/>
        <w:rPr>
          <w:rFonts w:ascii="Times New Roman" w:hAnsi="Times New Roman" w:cs="Times New Roman" w:eastAsia="Times New Roman"/>
          <w:sz w:val="70"/>
          <w:szCs w:val="7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0"/>
          <w:szCs w:val="70"/>
          <w:color w:val="4F5689"/>
          <w:spacing w:val="0"/>
          <w:w w:val="46"/>
          <w:position w:val="-28"/>
        </w:rPr>
        <w:t>9»N'</w:t>
      </w:r>
      <w:r>
        <w:rPr>
          <w:rFonts w:ascii="Times New Roman" w:hAnsi="Times New Roman" w:cs="Times New Roman" w:eastAsia="Times New Roman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47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909093"/>
          <w:spacing w:val="-41"/>
          <w:w w:val="124"/>
          <w:b/>
          <w:bCs/>
          <w:i/>
          <w:position w:val="-4"/>
        </w:rPr>
        <w:t>1</w:t>
      </w:r>
      <w:r>
        <w:rPr>
          <w:rFonts w:ascii="Arial" w:hAnsi="Arial" w:cs="Arial" w:eastAsia="Arial"/>
          <w:sz w:val="23"/>
          <w:szCs w:val="23"/>
          <w:color w:val="626464"/>
          <w:spacing w:val="0"/>
          <w:w w:val="57"/>
          <w:b/>
          <w:bCs/>
          <w:i/>
          <w:position w:val="-4"/>
        </w:rPr>
        <w:t>'</w:t>
      </w:r>
      <w:r>
        <w:rPr>
          <w:rFonts w:ascii="Arial" w:hAnsi="Arial" w:cs="Arial" w:eastAsia="Arial"/>
          <w:sz w:val="23"/>
          <w:szCs w:val="23"/>
          <w:color w:val="626464"/>
          <w:spacing w:val="-43"/>
          <w:w w:val="10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909093"/>
          <w:spacing w:val="0"/>
          <w:w w:val="60"/>
          <w:b/>
          <w:bCs/>
          <w:i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909093"/>
          <w:spacing w:val="0"/>
          <w:w w:val="60"/>
          <w:b/>
          <w:bCs/>
          <w:i/>
          <w:position w:val="-4"/>
        </w:rPr>
        <w:t>   </w:t>
      </w:r>
      <w:r>
        <w:rPr>
          <w:rFonts w:ascii="Arial" w:hAnsi="Arial" w:cs="Arial" w:eastAsia="Arial"/>
          <w:sz w:val="23"/>
          <w:szCs w:val="23"/>
          <w:color w:val="909093"/>
          <w:spacing w:val="24"/>
          <w:w w:val="6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777779"/>
          <w:spacing w:val="0"/>
          <w:w w:val="72"/>
          <w:position w:val="-4"/>
        </w:rPr>
        <w:t>/</w:t>
      </w:r>
      <w:r>
        <w:rPr>
          <w:rFonts w:ascii="Arial" w:hAnsi="Arial" w:cs="Arial" w:eastAsia="Arial"/>
          <w:sz w:val="23"/>
          <w:szCs w:val="23"/>
          <w:color w:val="777779"/>
          <w:spacing w:val="-33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909093"/>
          <w:spacing w:val="0"/>
          <w:w w:val="34"/>
          <w:position w:val="-4"/>
        </w:rPr>
        <w:t>.:..</w:t>
      </w:r>
      <w:r>
        <w:rPr>
          <w:rFonts w:ascii="Arial" w:hAnsi="Arial" w:cs="Arial" w:eastAsia="Arial"/>
          <w:sz w:val="23"/>
          <w:szCs w:val="23"/>
          <w:color w:val="909093"/>
          <w:spacing w:val="0"/>
          <w:w w:val="34"/>
          <w:position w:val="-4"/>
        </w:rPr>
        <w:t>   </w:t>
      </w:r>
      <w:r>
        <w:rPr>
          <w:rFonts w:ascii="Arial" w:hAnsi="Arial" w:cs="Arial" w:eastAsia="Arial"/>
          <w:sz w:val="23"/>
          <w:szCs w:val="23"/>
          <w:color w:val="909093"/>
          <w:spacing w:val="7"/>
          <w:w w:val="34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777779"/>
          <w:spacing w:val="0"/>
          <w:w w:val="55"/>
          <w:b/>
          <w:bCs/>
          <w:i/>
          <w:position w:val="-4"/>
        </w:rPr>
        <w:t>"</w:t>
      </w:r>
      <w:r>
        <w:rPr>
          <w:rFonts w:ascii="Arial" w:hAnsi="Arial" w:cs="Arial" w:eastAsia="Arial"/>
          <w:sz w:val="23"/>
          <w:szCs w:val="23"/>
          <w:color w:val="777779"/>
          <w:spacing w:val="0"/>
          <w:w w:val="55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777779"/>
          <w:spacing w:val="21"/>
          <w:w w:val="55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A1A1A1"/>
          <w:spacing w:val="-6"/>
          <w:w w:val="60"/>
          <w:b/>
          <w:bCs/>
          <w:i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77779"/>
          <w:spacing w:val="0"/>
          <w:w w:val="72"/>
          <w:b/>
          <w:bCs/>
          <w:i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77779"/>
          <w:spacing w:val="-9"/>
          <w:w w:val="72"/>
          <w:b/>
          <w:bCs/>
          <w:i/>
          <w:position w:val="-4"/>
        </w:rPr>
        <w:t>,</w:t>
      </w:r>
      <w:r>
        <w:rPr>
          <w:rFonts w:ascii="Arial" w:hAnsi="Arial" w:cs="Arial" w:eastAsia="Arial"/>
          <w:sz w:val="23"/>
          <w:szCs w:val="23"/>
          <w:color w:val="AFAFB1"/>
          <w:spacing w:val="0"/>
          <w:w w:val="31"/>
          <w:b/>
          <w:bCs/>
          <w:i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AFAFB1"/>
          <w:spacing w:val="-30"/>
          <w:w w:val="10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909093"/>
          <w:spacing w:val="0"/>
          <w:w w:val="100"/>
          <w:b/>
          <w:bCs/>
          <w:i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909093"/>
          <w:spacing w:val="37"/>
          <w:w w:val="100"/>
          <w:b/>
          <w:bCs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77779"/>
          <w:spacing w:val="0"/>
          <w:w w:val="100"/>
          <w:b/>
          <w:bCs/>
          <w:i/>
          <w:position w:val="-4"/>
        </w:rPr>
        <w:t>lı</w:t>
      </w:r>
      <w:r>
        <w:rPr>
          <w:rFonts w:ascii="Times New Roman" w:hAnsi="Times New Roman" w:cs="Times New Roman" w:eastAsia="Times New Roman"/>
          <w:sz w:val="11"/>
          <w:szCs w:val="11"/>
          <w:color w:val="777779"/>
          <w:spacing w:val="0"/>
          <w:w w:val="100"/>
          <w:b/>
          <w:bCs/>
          <w:i/>
          <w:position w:val="-4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777779"/>
          <w:spacing w:val="0"/>
          <w:w w:val="100"/>
          <w:b/>
          <w:bCs/>
          <w:i/>
          <w:position w:val="-4"/>
        </w:rPr>
      </w:r>
      <w:r>
        <w:rPr>
          <w:rFonts w:ascii="Times New Roman" w:hAnsi="Times New Roman" w:cs="Times New Roman" w:eastAsia="Times New Roman"/>
          <w:sz w:val="10"/>
          <w:szCs w:val="10"/>
          <w:color w:val="909093"/>
          <w:spacing w:val="0"/>
          <w:w w:val="119"/>
          <w:b/>
          <w:bCs/>
          <w:position w:val="-4"/>
        </w:rPr>
        <w:t>l'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577.053650pt;margin-top:11.352pt;width:1.756097pt;height:26.306935pt;mso-position-horizontal-relative:page;mso-position-vertical-relative:paragraph;z-index:-15281" coordorigin="11541,227" coordsize="35,526">
            <v:group style="position:absolute;left:11572;top:229;width:2;height:137" coordorigin="11572,229" coordsize="2,137">
              <v:shape style="position:absolute;left:11572;top:229;width:2;height:137" coordorigin="11572,229" coordsize="0,137" path="m11572,367l11572,229e" filled="f" stroked="t" strokeweight=".234146pt" strokecolor="#606060">
                <v:path arrowok="t"/>
              </v:shape>
            </v:group>
            <v:group style="position:absolute;left:11574;top:310;width:2;height:247" coordorigin="11574,310" coordsize="2,247">
              <v:shape style="position:absolute;left:11574;top:310;width:2;height:247" coordorigin="11574,310" coordsize="0,247" path="m11574,556l11574,310e" filled="f" stroked="t" strokeweight=".234146pt" strokecolor="#747474">
                <v:path arrowok="t"/>
              </v:shape>
            </v:group>
            <v:group style="position:absolute;left:11543;top:542;width:2;height:209" coordorigin="11543,542" coordsize="2,209">
              <v:shape style="position:absolute;left:11543;top:542;width:2;height:209" coordorigin="11543,542" coordsize="0,209" path="m11543,751l11543,542e" filled="f" stroked="t" strokeweight=".234146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258545pt;margin-top:14.401135pt;width:42.155627pt;height:23pt;mso-position-horizontal-relative:page;mso-position-vertical-relative:paragraph;z-index:-15272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AFAFB1"/>
                      <w:spacing w:val="-48"/>
                      <w:w w:val="41"/>
                      <w:b/>
                      <w:bCs/>
                    </w:rPr>
                    <w:t>{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909093"/>
                      <w:spacing w:val="21"/>
                      <w:w w:val="12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909093"/>
                      <w:spacing w:val="9"/>
                      <w:w w:val="156"/>
                      <w:b/>
                      <w:bCs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26464"/>
                      <w:spacing w:val="0"/>
                      <w:w w:val="131"/>
                      <w:b/>
                      <w:bCs/>
                    </w:rPr>
                    <w:t>i!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26464"/>
                      <w:spacing w:val="-4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A1A1A1"/>
                      <w:spacing w:val="0"/>
                      <w:w w:val="8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017548pt;margin-top:16.140226pt;width:13.588261pt;height:21pt;mso-position-horizontal-relative:page;mso-position-vertical-relative:paragraph;z-index:-15269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26464"/>
                      <w:w w:val="132"/>
                      <w:b/>
                      <w:bCs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77779"/>
                      <w:w w:val="8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6"/>
          <w:szCs w:val="56"/>
          <w:color w:val="525252"/>
          <w:w w:val="35"/>
          <w:i/>
          <w:position w:val="-16"/>
        </w:rPr>
        <w:t>h</w:t>
      </w:r>
      <w:r>
        <w:rPr>
          <w:rFonts w:ascii="Times New Roman" w:hAnsi="Times New Roman" w:cs="Times New Roman" w:eastAsia="Times New Roman"/>
          <w:sz w:val="56"/>
          <w:szCs w:val="56"/>
          <w:color w:val="525252"/>
          <w:spacing w:val="-7"/>
          <w:w w:val="35"/>
          <w:i/>
          <w:position w:val="-16"/>
        </w:rPr>
        <w:t>L</w:t>
      </w:r>
      <w:r>
        <w:rPr>
          <w:rFonts w:ascii="Times New Roman" w:hAnsi="Times New Roman" w:cs="Times New Roman" w:eastAsia="Times New Roman"/>
          <w:sz w:val="56"/>
          <w:szCs w:val="56"/>
          <w:color w:val="333333"/>
          <w:spacing w:val="-7"/>
          <w:w w:val="32"/>
          <w:i/>
          <w:position w:val="-16"/>
        </w:rPr>
      </w:r>
      <w:r>
        <w:rPr>
          <w:rFonts w:ascii="Times New Roman" w:hAnsi="Times New Roman" w:cs="Times New Roman" w:eastAsia="Times New Roman"/>
          <w:sz w:val="56"/>
          <w:szCs w:val="56"/>
          <w:color w:val="333333"/>
          <w:spacing w:val="0"/>
          <w:w w:val="32"/>
          <w:emboss/>
          <w:i/>
          <w:position w:val="-16"/>
        </w:rPr>
        <w:t>'</w:t>
      </w:r>
      <w:r>
        <w:rPr>
          <w:rFonts w:ascii="Times New Roman" w:hAnsi="Times New Roman" w:cs="Times New Roman" w:eastAsia="Times New Roman"/>
          <w:sz w:val="56"/>
          <w:szCs w:val="56"/>
          <w:color w:val="333333"/>
          <w:spacing w:val="0"/>
          <w:w w:val="32"/>
          <w:emboss/>
          <w:i/>
          <w:position w:val="-16"/>
        </w:rPr>
      </w:r>
      <w:r>
        <w:rPr>
          <w:rFonts w:ascii="Times New Roman" w:hAnsi="Times New Roman" w:cs="Times New Roman" w:eastAsia="Times New Roman"/>
          <w:sz w:val="56"/>
          <w:szCs w:val="56"/>
          <w:color w:val="333333"/>
          <w:spacing w:val="0"/>
          <w:w w:val="32"/>
          <w:i/>
          <w:position w:val="-16"/>
        </w:rPr>
      </w:r>
      <w:r>
        <w:rPr>
          <w:rFonts w:ascii="Times New Roman" w:hAnsi="Times New Roman" w:cs="Times New Roman" w:eastAsia="Times New Roman"/>
          <w:sz w:val="56"/>
          <w:szCs w:val="56"/>
          <w:color w:val="333333"/>
          <w:spacing w:val="25"/>
          <w:w w:val="33"/>
          <w:i/>
          <w:position w:val="-16"/>
        </w:rPr>
        <w:t>Y</w:t>
      </w:r>
      <w:r>
        <w:rPr>
          <w:rFonts w:ascii="Times New Roman" w:hAnsi="Times New Roman" w:cs="Times New Roman" w:eastAsia="Times New Roman"/>
          <w:sz w:val="56"/>
          <w:szCs w:val="56"/>
          <w:color w:val="626464"/>
          <w:spacing w:val="0"/>
          <w:w w:val="110"/>
          <w:i/>
          <w:position w:val="-16"/>
        </w:rPr>
        <w:t>il</w:t>
      </w:r>
      <w:r>
        <w:rPr>
          <w:rFonts w:ascii="Times New Roman" w:hAnsi="Times New Roman" w:cs="Times New Roman" w:eastAsia="Times New Roman"/>
          <w:sz w:val="56"/>
          <w:szCs w:val="56"/>
          <w:color w:val="626464"/>
          <w:spacing w:val="-62"/>
          <w:w w:val="110"/>
          <w:i/>
          <w:position w:val="-16"/>
        </w:rPr>
        <w:t>t</w:t>
      </w:r>
      <w:r>
        <w:rPr>
          <w:rFonts w:ascii="Times New Roman" w:hAnsi="Times New Roman" w:cs="Times New Roman" w:eastAsia="Times New Roman"/>
          <w:sz w:val="56"/>
          <w:szCs w:val="56"/>
          <w:color w:val="333333"/>
          <w:spacing w:val="-46"/>
          <w:w w:val="50"/>
          <w:i/>
          <w:position w:val="-16"/>
        </w:rPr>
        <w:t>'</w:t>
      </w:r>
      <w:r>
        <w:rPr>
          <w:rFonts w:ascii="Times New Roman" w:hAnsi="Times New Roman" w:cs="Times New Roman" w:eastAsia="Times New Roman"/>
          <w:sz w:val="56"/>
          <w:szCs w:val="56"/>
          <w:color w:val="626464"/>
          <w:spacing w:val="28"/>
          <w:w w:val="53"/>
          <w:i/>
          <w:position w:val="-16"/>
        </w:rPr>
        <w:t>"</w:t>
      </w:r>
      <w:r>
        <w:rPr>
          <w:rFonts w:ascii="Times New Roman" w:hAnsi="Times New Roman" w:cs="Times New Roman" w:eastAsia="Times New Roman"/>
          <w:sz w:val="56"/>
          <w:szCs w:val="56"/>
          <w:color w:val="4F5689"/>
          <w:spacing w:val="0"/>
          <w:w w:val="44"/>
          <w:i/>
          <w:position w:val="-16"/>
        </w:rPr>
        <w:t>i</w:t>
      </w:r>
      <w:r>
        <w:rPr>
          <w:rFonts w:ascii="Times New Roman" w:hAnsi="Times New Roman" w:cs="Times New Roman" w:eastAsia="Times New Roman"/>
          <w:sz w:val="56"/>
          <w:szCs w:val="56"/>
          <w:color w:val="4F5689"/>
          <w:spacing w:val="-29"/>
          <w:w w:val="100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90"/>
          <w:position w:val="-16"/>
        </w:rPr>
        <w:t>m;r;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32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09093"/>
          <w:spacing w:val="0"/>
          <w:w w:val="156"/>
          <w:position w:val="-16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909093"/>
          <w:spacing w:val="-25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77779"/>
          <w:spacing w:val="0"/>
          <w:w w:val="58"/>
          <w:position w:val="-16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240"/>
          <w:cols w:num="3" w:equalWidth="0">
            <w:col w:w="4124" w:space="755"/>
            <w:col w:w="613" w:space="3068"/>
            <w:col w:w="2820"/>
          </w:cols>
        </w:sectPr>
      </w:pPr>
      <w:rPr/>
    </w:p>
    <w:p>
      <w:pPr>
        <w:spacing w:before="0" w:after="0" w:line="240" w:lineRule="auto"/>
        <w:ind w:left="2421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C5BED"/>
          <w:spacing w:val="0"/>
          <w:w w:val="89"/>
          <w:b/>
          <w:bCs/>
        </w:rPr>
        <w:t>2.Post</w:t>
      </w:r>
      <w:r>
        <w:rPr>
          <w:rFonts w:ascii="Arial" w:hAnsi="Arial" w:cs="Arial" w:eastAsia="Arial"/>
          <w:sz w:val="20"/>
          <w:szCs w:val="20"/>
          <w:color w:val="1C5BED"/>
          <w:spacing w:val="0"/>
          <w:w w:val="89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1C5BED"/>
          <w:spacing w:val="10"/>
          <w:w w:val="89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5BED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1C5BE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C5BED"/>
          <w:spacing w:val="2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1C5BED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5" w:after="0" w:line="153" w:lineRule="exact"/>
        <w:ind w:left="4765" w:right="35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84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8"/>
          <w:position w:val="-6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7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1mra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  <w:position w:val="-6"/>
        </w:rPr>
        <w:t>ÜNLÜ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77779"/>
          <w:w w:val="191"/>
          <w:i/>
        </w:rPr>
        <w:t>ç.</w:t>
      </w:r>
      <w:r>
        <w:rPr>
          <w:rFonts w:ascii="Times New Roman" w:hAnsi="Times New Roman" w:cs="Times New Roman" w:eastAsia="Times New Roman"/>
          <w:sz w:val="14"/>
          <w:szCs w:val="14"/>
          <w:color w:val="333333"/>
          <w:w w:val="237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240"/>
          <w:cols w:num="2" w:equalWidth="0">
            <w:col w:w="9713" w:space="177"/>
            <w:col w:w="1490"/>
          </w:cols>
        </w:sectPr>
      </w:pPr>
      <w:rPr/>
    </w:p>
    <w:p>
      <w:pPr>
        <w:spacing w:before="0" w:after="0" w:line="270" w:lineRule="exact"/>
        <w:ind w:left="5216" w:right="-20"/>
        <w:jc w:val="left"/>
        <w:tabs>
          <w:tab w:pos="8540" w:val="left"/>
          <w:tab w:pos="101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78.692688pt;margin-top:2.660803pt;width:.1pt;height:12.325318pt;mso-position-horizontal-relative:page;mso-position-vertical-relative:paragraph;z-index:-15280" coordorigin="11574,53" coordsize="2,247">
            <v:shape style="position:absolute;left:11574;top:53;width:2;height:247" coordorigin="11574,53" coordsize="0,247" path="m11574,300l11574,53e" filled="f" stroked="t" strokeweight=".234146pt" strokecolor="#777777">
              <v:path arrowok="t"/>
            </v:shape>
          </v:group>
          <w10:wrap type="none"/>
        </w:pict>
      </w:r>
      <w:r>
        <w:rPr/>
        <w:pict>
          <v:group style="position:absolute;margin-left:122.107323pt;margin-top:5.862085pt;width:1.756097pt;height:23.699656pt;mso-position-horizontal-relative:page;mso-position-vertical-relative:paragraph;z-index:-15279" coordorigin="2442,117" coordsize="35,474">
            <v:group style="position:absolute;left:2475;top:120;width:2;height:322" coordorigin="2475,120" coordsize="2,322">
              <v:shape style="position:absolute;left:2475;top:120;width:2;height:322" coordorigin="2475,120" coordsize="0,322" path="m2475,442l2475,120e" filled="f" stroked="t" strokeweight=".234146pt" strokecolor="#4F4F4F">
                <v:path arrowok="t"/>
              </v:shape>
            </v:group>
            <v:group style="position:absolute;left:2444;top:413;width:2;height:175" coordorigin="2444,413" coordsize="2,175">
              <v:shape style="position:absolute;left:2444;top:413;width:2;height:175" coordorigin="2444,413" coordsize="0,175" path="m2444,589l2444,413e" filled="f" stroked="t" strokeweight=".23414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87"/>
          <w:position w:val="-4"/>
        </w:rPr>
        <w:t>ltf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87"/>
          <w:position w:val="-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13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9"/>
          <w:szCs w:val="29"/>
          <w:color w:val="C8C8C8"/>
          <w:spacing w:val="0"/>
          <w:w w:val="60"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C8C8C8"/>
          <w:spacing w:val="0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C8C8C8"/>
          <w:spacing w:val="25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26464"/>
          <w:spacing w:val="0"/>
          <w:w w:val="209"/>
          <w:position w:val="-2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909093"/>
          <w:spacing w:val="-23"/>
          <w:w w:val="58"/>
          <w:position w:val="-2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777779"/>
          <w:spacing w:val="-97"/>
          <w:w w:val="84"/>
          <w:position w:val="-2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909093"/>
          <w:spacing w:val="0"/>
          <w:w w:val="58"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909093"/>
          <w:spacing w:val="-1"/>
          <w:w w:val="58"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77779"/>
          <w:spacing w:val="0"/>
          <w:w w:val="84"/>
          <w:position w:val="-2"/>
        </w:rPr>
        <w:t>f.g</w:t>
      </w:r>
      <w:r>
        <w:rPr>
          <w:rFonts w:ascii="Times New Roman" w:hAnsi="Times New Roman" w:cs="Times New Roman" w:eastAsia="Times New Roman"/>
          <w:sz w:val="29"/>
          <w:szCs w:val="29"/>
          <w:color w:val="77777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77779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09093"/>
          <w:spacing w:val="0"/>
          <w:w w:val="51"/>
          <w:position w:val="-2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90909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90909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626464"/>
          <w:spacing w:val="-11"/>
          <w:w w:val="77"/>
          <w:position w:val="-2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909093"/>
          <w:spacing w:val="0"/>
          <w:w w:val="77"/>
          <w:position w:val="-2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909093"/>
          <w:spacing w:val="15"/>
          <w:w w:val="77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FAFB1"/>
          <w:spacing w:val="0"/>
          <w:w w:val="39"/>
          <w:position w:val="-2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489"/>
        <w:jc w:val="right"/>
        <w:tabs>
          <w:tab w:pos="17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577.170715pt;margin-top:7.182783pt;width:.1pt;height:8.769939pt;mso-position-horizontal-relative:page;mso-position-vertical-relative:paragraph;z-index:-15278" coordorigin="11543,144" coordsize="2,175">
            <v:shape style="position:absolute;left:11543;top:144;width:2;height:175" coordorigin="11543,144" coordsize="0,175" path="m11543,319l11543,144e" filled="f" stroked="t" strokeweight=".234146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912201pt;margin-top:1.940345pt;width:43.22494pt;height:17pt;mso-position-horizontal-relative:page;mso-position-vertical-relative:paragraph;z-index:-15270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646B83"/>
                      <w:spacing w:val="0"/>
                      <w:w w:val="100"/>
                      <w:i/>
                    </w:rPr>
                    <w:t>vr:;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646B83"/>
                      <w:spacing w:val="1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626464"/>
                      <w:spacing w:val="0"/>
                      <w:w w:val="46"/>
                    </w:rPr>
                    <w:t>...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626464"/>
                      <w:spacing w:val="0"/>
                      <w:w w:val="46"/>
                    </w:rPr>
                    <w:t> 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626464"/>
                      <w:spacing w:val="20"/>
                      <w:w w:val="46"/>
                    </w:rPr>
                    <w:t> 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909093"/>
                      <w:spacing w:val="0"/>
                      <w:w w:val="46"/>
                    </w:rPr>
                    <w:t>-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777779"/>
          <w:w w:val="163"/>
          <w:position w:val="1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1"/>
          <w:w w:val="163"/>
          <w:position w:val="1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0"/>
          <w:position w:val="1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42"/>
          <w:w w:val="80"/>
          <w:position w:val="1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0"/>
          <w:w w:val="120"/>
          <w:position w:val="1"/>
        </w:rPr>
        <w:t>pafe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-3"/>
          <w:w w:val="120"/>
          <w:position w:val="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76"/>
          <w:position w:val="1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4F5689"/>
          <w:spacing w:val="0"/>
          <w:w w:val="91"/>
          <w:position w:val="1"/>
        </w:rPr>
        <w:t>&amp;</w:t>
      </w:r>
      <w:r>
        <w:rPr>
          <w:rFonts w:ascii="Times New Roman" w:hAnsi="Times New Roman" w:cs="Times New Roman" w:eastAsia="Times New Roman"/>
          <w:sz w:val="21"/>
          <w:szCs w:val="21"/>
          <w:color w:val="4F5689"/>
          <w:spacing w:val="0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F5689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0"/>
          <w:w w:val="56"/>
          <w:position w:val="1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0"/>
          <w:w w:val="87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-11"/>
          <w:w w:val="8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626464"/>
          <w:spacing w:val="0"/>
          <w:w w:val="206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626464"/>
          <w:spacing w:val="-44"/>
          <w:w w:val="206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F5689"/>
          <w:spacing w:val="0"/>
          <w:w w:val="522"/>
          <w:i/>
          <w:position w:val="1"/>
        </w:rPr>
        <w:t>}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110" w:lineRule="exact"/>
        <w:ind w:right="2378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09093"/>
          <w:spacing w:val="0"/>
          <w:w w:val="100"/>
          <w:position w:val="-2"/>
        </w:rPr>
        <w:t>'&gt;.</w:t>
      </w:r>
      <w:r>
        <w:rPr>
          <w:rFonts w:ascii="Times New Roman" w:hAnsi="Times New Roman" w:cs="Times New Roman" w:eastAsia="Times New Roman"/>
          <w:sz w:val="12"/>
          <w:szCs w:val="12"/>
          <w:color w:val="90909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09093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181"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right="1312"/>
        <w:jc w:val="right"/>
        <w:rPr>
          <w:rFonts w:ascii="Courier New" w:hAnsi="Courier New" w:cs="Courier New" w:eastAsia="Courier New"/>
          <w:sz w:val="15"/>
          <w:szCs w:val="15"/>
        </w:rPr>
      </w:pPr>
      <w:rPr/>
      <w:r>
        <w:rPr/>
        <w:pict>
          <v:group style="position:absolute;margin-left:122.107323pt;margin-top:3.767618pt;width:1.756097pt;height:38.395228pt;mso-position-horizontal-relative:page;mso-position-vertical-relative:paragraph;z-index:-15277" coordorigin="2442,75" coordsize="35,768">
            <v:group style="position:absolute;left:2475;top:78;width:2;height:185" coordorigin="2475,78" coordsize="2,185">
              <v:shape style="position:absolute;left:2475;top:78;width:2;height:185" coordorigin="2475,78" coordsize="0,185" path="m2475,263l2475,78e" filled="f" stroked="t" strokeweight=".234146pt" strokecolor="#676767">
                <v:path arrowok="t"/>
              </v:shape>
            </v:group>
            <v:group style="position:absolute;left:2444;top:234;width:2;height:422" coordorigin="2444,234" coordsize="2,422">
              <v:shape style="position:absolute;left:2444;top:234;width:2;height:422" coordorigin="2444,234" coordsize="0,422" path="m2444,656l2444,234e" filled="f" stroked="t" strokeweight=".234146pt" strokecolor="#000000">
                <v:path arrowok="t"/>
              </v:shape>
            </v:group>
            <v:group style="position:absolute;left:2475;top:628;width:2;height:213" coordorigin="2475,628" coordsize="2,213">
              <v:shape style="position:absolute;left:2475;top:628;width:2;height:213" coordorigin="2475,628" coordsize="0,213" path="m2475,841l2475,628e" filled="f" stroked="t" strokeweight=".234146pt" strokecolor="#74747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78.692688pt;margin-top:.566336pt;width:.1pt;height:4.503482pt;mso-position-horizontal-relative:page;mso-position-vertical-relative:paragraph;z-index:-15276" coordorigin="11574,11" coordsize="2,90">
            <v:shape style="position:absolute;left:11574;top:11;width:2;height:90" coordorigin="11574,11" coordsize="0,90" path="m11574,101l11574,11e" filled="f" stroked="t" strokeweight=".234146pt" strokecolor="#87878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770752pt;margin-top:4.306257pt;width:11.033426pt;height:6.5pt;mso-position-horizontal-relative:page;mso-position-vertical-relative:paragraph;z-index:-15271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A1A1A1"/>
                      <w:spacing w:val="0"/>
                      <w:w w:val="100"/>
                    </w:rPr>
                    <w:t>_...,-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909093"/>
          <w:w w:val="94"/>
          <w:position w:val="-1"/>
        </w:rPr>
        <w:t>-..</w:t>
      </w:r>
      <w:r>
        <w:rPr>
          <w:rFonts w:ascii="Times New Roman" w:hAnsi="Times New Roman" w:cs="Times New Roman" w:eastAsia="Times New Roman"/>
          <w:sz w:val="18"/>
          <w:szCs w:val="18"/>
          <w:color w:val="909093"/>
          <w:spacing w:val="-26"/>
          <w:w w:val="94"/>
          <w:position w:val="-1"/>
        </w:rPr>
        <w:t>-</w:t>
      </w:r>
      <w:r>
        <w:rPr>
          <w:rFonts w:ascii="Courier New" w:hAnsi="Courier New" w:cs="Courier New" w:eastAsia="Courier New"/>
          <w:sz w:val="15"/>
          <w:szCs w:val="15"/>
          <w:color w:val="777779"/>
          <w:spacing w:val="-32"/>
          <w:w w:val="51"/>
          <w:position w:val="1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909093"/>
          <w:spacing w:val="-22"/>
          <w:w w:val="94"/>
          <w:position w:val="-1"/>
        </w:rPr>
        <w:t>.</w:t>
      </w:r>
      <w:r>
        <w:rPr>
          <w:rFonts w:ascii="Courier New" w:hAnsi="Courier New" w:cs="Courier New" w:eastAsia="Courier New"/>
          <w:sz w:val="15"/>
          <w:szCs w:val="15"/>
          <w:color w:val="777779"/>
          <w:spacing w:val="-38"/>
          <w:w w:val="51"/>
          <w:position w:val="1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909093"/>
          <w:spacing w:val="0"/>
          <w:w w:val="94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09093"/>
          <w:spacing w:val="-31"/>
          <w:w w:val="94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-11"/>
          <w:w w:val="51"/>
          <w:position w:val="-1"/>
        </w:rPr>
        <w:t>.</w:t>
      </w:r>
      <w:r>
        <w:rPr>
          <w:rFonts w:ascii="Courier New" w:hAnsi="Courier New" w:cs="Courier New" w:eastAsia="Courier New"/>
          <w:sz w:val="15"/>
          <w:szCs w:val="15"/>
          <w:color w:val="777779"/>
          <w:spacing w:val="-58"/>
          <w:w w:val="51"/>
          <w:position w:val="1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0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FAFB1"/>
          <w:spacing w:val="-29"/>
          <w:w w:val="100"/>
          <w:position w:val="-1"/>
        </w:rPr>
        <w:t> </w:t>
      </w:r>
      <w:r>
        <w:rPr>
          <w:rFonts w:ascii="Courier New" w:hAnsi="Courier New" w:cs="Courier New" w:eastAsia="Courier New"/>
          <w:sz w:val="15"/>
          <w:szCs w:val="15"/>
          <w:color w:val="777779"/>
          <w:spacing w:val="0"/>
          <w:w w:val="51"/>
          <w:position w:val="10"/>
        </w:rPr>
        <w:t>&gt;</w:t>
      </w:r>
      <w:r>
        <w:rPr>
          <w:rFonts w:ascii="Courier New" w:hAnsi="Courier New" w:cs="Courier New" w:eastAsia="Courier New"/>
          <w:sz w:val="15"/>
          <w:szCs w:val="15"/>
          <w:color w:val="777779"/>
          <w:spacing w:val="0"/>
          <w:w w:val="51"/>
          <w:position w:val="10"/>
        </w:rPr>
        <w:t>   </w:t>
      </w:r>
      <w:r>
        <w:rPr>
          <w:rFonts w:ascii="Courier New" w:hAnsi="Courier New" w:cs="Courier New" w:eastAsia="Courier New"/>
          <w:sz w:val="15"/>
          <w:szCs w:val="15"/>
          <w:color w:val="777779"/>
          <w:spacing w:val="13"/>
          <w:w w:val="51"/>
          <w:position w:val="10"/>
        </w:rPr>
        <w:t> </w:t>
      </w:r>
      <w:r>
        <w:rPr>
          <w:rFonts w:ascii="Courier New" w:hAnsi="Courier New" w:cs="Courier New" w:eastAsia="Courier New"/>
          <w:sz w:val="15"/>
          <w:szCs w:val="15"/>
          <w:color w:val="A1A1A1"/>
          <w:spacing w:val="0"/>
          <w:w w:val="103"/>
          <w:position w:val="10"/>
        </w:rPr>
        <w:t>_./</w:t>
      </w:r>
      <w:r>
        <w:rPr>
          <w:rFonts w:ascii="Courier New" w:hAnsi="Courier New" w:cs="Courier New" w:eastAsia="Courier New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9" w:lineRule="exact"/>
        <w:ind w:left="3587" w:right="-20"/>
        <w:jc w:val="left"/>
        <w:tabs>
          <w:tab w:pos="38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55.707321pt;margin-top:12.928731pt;width:59.590246pt;height:1.404878pt;mso-position-horizontal-relative:page;mso-position-vertical-relative:paragraph;z-index:-15275" coordorigin="3114,259" coordsize="1192,28">
            <v:group style="position:absolute;left:3128;top:273;width:688;height:2" coordorigin="3128,273" coordsize="688,2">
              <v:shape style="position:absolute;left:3128;top:273;width:688;height:2" coordorigin="3128,273" coordsize="688,0" path="m3128,273l3817,273e" filled="f" stroked="t" strokeweight="1.404878pt" strokecolor="#5B67A8">
                <v:path arrowok="t"/>
              </v:shape>
            </v:group>
            <v:group style="position:absolute;left:3788;top:273;width:510;height:2" coordorigin="3788,273" coordsize="510,2">
              <v:shape style="position:absolute;left:3788;top:273;width:510;height:2" coordorigin="3788,273" coordsize="510,0" path="m3788,273l4299,273e" filled="f" stroked="t" strokeweight=".702439pt" strokecolor="#444F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2.224396pt;margin-top:24.060284pt;width:.1pt;height:11.140192pt;mso-position-horizontal-relative:page;mso-position-vertical-relative:paragraph;z-index:-15274" coordorigin="2444,481" coordsize="2,223">
            <v:shape style="position:absolute;left:2444;top:481;width:2;height:223" coordorigin="2444,481" coordsize="0,223" path="m2444,704l2444,481e" filled="f" stroked="t" strokeweight=".234146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344182"/>
          <w:w w:val="89"/>
          <w:b/>
          <w:bCs/>
          <w:i/>
          <w:position w:val="-1"/>
        </w:rPr>
        <w:t>j</w:t>
      </w:r>
      <w:r>
        <w:rPr>
          <w:rFonts w:ascii="Arial" w:hAnsi="Arial" w:cs="Arial" w:eastAsia="Arial"/>
          <w:sz w:val="23"/>
          <w:szCs w:val="23"/>
          <w:color w:val="344182"/>
          <w:w w:val="99"/>
          <w:b/>
          <w:bCs/>
          <w:i/>
          <w:position w:val="-1"/>
        </w:rPr>
      </w:r>
      <w:r>
        <w:rPr>
          <w:rFonts w:ascii="Arial" w:hAnsi="Arial" w:cs="Arial" w:eastAsia="Arial"/>
          <w:sz w:val="23"/>
          <w:szCs w:val="23"/>
          <w:color w:val="344182"/>
          <w:w w:val="99"/>
          <w:b/>
          <w:bCs/>
          <w:i/>
          <w:u w:val="thick" w:color="334081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44182"/>
          <w:w w:val="100"/>
          <w:b/>
          <w:bCs/>
          <w:i/>
          <w:u w:val="thick" w:color="334081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344182"/>
          <w:w w:val="100"/>
          <w:b/>
          <w:bCs/>
          <w:i/>
          <w:u w:val="thick" w:color="334081"/>
          <w:position w:val="-1"/>
        </w:rPr>
      </w:r>
      <w:r>
        <w:rPr>
          <w:rFonts w:ascii="Arial" w:hAnsi="Arial" w:cs="Arial" w:eastAsia="Arial"/>
          <w:sz w:val="23"/>
          <w:szCs w:val="23"/>
          <w:color w:val="344182"/>
          <w:w w:val="100"/>
          <w:b/>
          <w:bCs/>
          <w:i/>
          <w:position w:val="-1"/>
        </w:rPr>
      </w:r>
      <w:r>
        <w:rPr>
          <w:rFonts w:ascii="Arial" w:hAnsi="Arial" w:cs="Arial" w:eastAsia="Arial"/>
          <w:sz w:val="23"/>
          <w:szCs w:val="23"/>
          <w:color w:val="00000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240"/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1.658537pt;margin-top:34.254482pt;width:558.673182pt;height:775.775342pt;mso-position-horizontal-relative:page;mso-position-vertical-relative:page;z-index:-15284" coordorigin="433,685" coordsize="11173,15516">
            <v:group style="position:absolute;left:450;top:702;width:215;height:2" coordorigin="450,702" coordsize="215,2">
              <v:shape style="position:absolute;left:450;top:702;width:215;height:2" coordorigin="450,702" coordsize="215,0" path="m450,702l665,702e" filled="f" stroked="t" strokeweight=".936585pt" strokecolor="#777777">
                <v:path arrowok="t"/>
              </v:shape>
            </v:group>
            <v:group style="position:absolute;left:450;top:692;width:2;height:574" coordorigin="450,692" coordsize="2,574">
              <v:shape style="position:absolute;left:450;top:692;width:2;height:574" coordorigin="450,692" coordsize="0,574" path="m450,1266l450,692e" filled="f" stroked="t" strokeweight=".702439pt" strokecolor="#808080">
                <v:path arrowok="t"/>
              </v:shape>
            </v:group>
            <v:group style="position:absolute;left:450;top:1209;width:2;height:228" coordorigin="450,1209" coordsize="2,228">
              <v:shape style="position:absolute;left:450;top:1209;width:2;height:228" coordorigin="450,1209" coordsize="0,228" path="m450,1436l450,1209e" filled="f" stroked="t" strokeweight=".468293pt" strokecolor="#6B6B6B">
                <v:path arrowok="t"/>
              </v:shape>
            </v:group>
            <v:group style="position:absolute;left:450;top:1379;width:2;height:905" coordorigin="450,1379" coordsize="2,905">
              <v:shape style="position:absolute;left:450;top:1379;width:2;height:905" coordorigin="450,1379" coordsize="0,905" path="m450,2285l450,1379e" filled="f" stroked="t" strokeweight=".702439pt" strokecolor="#747474">
                <v:path arrowok="t"/>
              </v:shape>
            </v:group>
            <v:group style="position:absolute;left:450;top:1489;width:2;height:351" coordorigin="450,1489" coordsize="2,351">
              <v:shape style="position:absolute;left:450;top:1489;width:2;height:351" coordorigin="450,1489" coordsize="0,351" path="m450,1839l450,1489e" filled="f" stroked="t" strokeweight=".936585pt" strokecolor="#979797">
                <v:path arrowok="t"/>
              </v:shape>
            </v:group>
            <v:group style="position:absolute;left:698;top:711;width:5840;height:2" coordorigin="698,711" coordsize="5840,2">
              <v:shape style="position:absolute;left:698;top:711;width:5840;height:2" coordorigin="698,711" coordsize="5840,0" path="m698,711l6537,711e" filled="f" stroked="t" strokeweight=".702439pt" strokecolor="#575757">
                <v:path arrowok="t"/>
              </v:shape>
            </v:group>
            <v:group style="position:absolute;left:2454;top:706;width:2;height:1526" coordorigin="2454,706" coordsize="2,1526">
              <v:shape style="position:absolute;left:2454;top:706;width:2;height:1526" coordorigin="2454,706" coordsize="0,1526" path="m2454,2233l2454,706e" filled="f" stroked="t" strokeweight=".702439pt" strokecolor="#4F4F4F">
                <v:path arrowok="t"/>
              </v:shape>
            </v:group>
            <v:group style="position:absolute;left:2412;top:725;width:9127;height:2" coordorigin="2412,725" coordsize="9127,2">
              <v:shape style="position:absolute;left:2412;top:725;width:9127;height:2" coordorigin="2412,725" coordsize="9127,0" path="m2412,725l11539,725e" filled="f" stroked="t" strokeweight=".702439pt" strokecolor="#575757">
                <v:path arrowok="t"/>
              </v:shape>
            </v:group>
            <v:group style="position:absolute;left:9127;top:721;width:2;height:1526" coordorigin="9127,721" coordsize="2,1526">
              <v:shape style="position:absolute;left:9127;top:721;width:2;height:1526" coordorigin="9127,721" coordsize="0,1526" path="m9127,2247l9127,721e" filled="f" stroked="t" strokeweight=".702439pt" strokecolor="#545454">
                <v:path arrowok="t"/>
              </v:shape>
            </v:group>
            <v:group style="position:absolute;left:8926;top:735;width:1091;height:2" coordorigin="8926,735" coordsize="1091,2">
              <v:shape style="position:absolute;left:8926;top:735;width:1091;height:2" coordorigin="8926,735" coordsize="1091,0" path="m8926,735l10017,735e" filled="f" stroked="t" strokeweight=".702439pt" strokecolor="#545454">
                <v:path arrowok="t"/>
              </v:shape>
            </v:group>
            <v:group style="position:absolute;left:10115;top:735;width:1424;height:2" coordorigin="10115,735" coordsize="1424,2">
              <v:shape style="position:absolute;left:10115;top:735;width:1424;height:2" coordorigin="10115,735" coordsize="1424,0" path="m10115,735l11539,735e" filled="f" stroked="t" strokeweight=".702439pt" strokecolor="#606060">
                <v:path arrowok="t"/>
              </v:shape>
            </v:group>
            <v:group style="position:absolute;left:11541;top:725;width:2;height:3987" coordorigin="11541,725" coordsize="2,3987">
              <v:shape style="position:absolute;left:11541;top:725;width:2;height:3987" coordorigin="11541,725" coordsize="0,3987" path="m11541,4712l11541,725e" filled="f" stroked="t" strokeweight=".702439pt" strokecolor="#646464">
                <v:path arrowok="t"/>
              </v:shape>
            </v:group>
            <v:group style="position:absolute;left:11539;top:1503;width:2;height:284" coordorigin="11539,1503" coordsize="2,284">
              <v:shape style="position:absolute;left:11539;top:1503;width:2;height:284" coordorigin="11539,1503" coordsize="0,284" path="m11539,1787l11539,1503e" filled="f" stroked="t" strokeweight=".468293pt" strokecolor="#545454">
                <v:path arrowok="t"/>
              </v:shape>
            </v:group>
            <v:group style="position:absolute;left:11539;top:1707;width:2;height:1024" coordorigin="11539,1707" coordsize="2,1024">
              <v:shape style="position:absolute;left:11539;top:1707;width:2;height:1024" coordorigin="11539,1707" coordsize="0,1024" path="m11539,2731l11539,1707e" filled="f" stroked="t" strokeweight=".702439pt" strokecolor="#646464">
                <v:path arrowok="t"/>
              </v:shape>
            </v:group>
            <v:group style="position:absolute;left:445;top:2941;width:11103;height:2" coordorigin="445,2941" coordsize="11103,2">
              <v:shape style="position:absolute;left:445;top:2941;width:11103;height:2" coordorigin="445,2941" coordsize="11103,0" path="m445,2941l11548,2941e" filled="f" stroked="t" strokeweight=".702439pt" strokecolor="#545454">
                <v:path arrowok="t"/>
              </v:shape>
            </v:group>
            <v:group style="position:absolute;left:4940;top:2941;width:581;height:2" coordorigin="4940,2941" coordsize="581,2">
              <v:shape style="position:absolute;left:4940;top:2941;width:581;height:2" coordorigin="4940,2941" coordsize="581,0" path="m4940,2941l5521,2941e" filled="f" stroked="t" strokeweight=".468293pt" strokecolor="#484848">
                <v:path arrowok="t"/>
              </v:shape>
            </v:group>
            <v:group style="position:absolute;left:440;top:3171;width:4884;height:2" coordorigin="440,3171" coordsize="4884,2">
              <v:shape style="position:absolute;left:440;top:3171;width:4884;height:2" coordorigin="440,3171" coordsize="4884,0" path="m440,3171l5324,3171e" filled="f" stroked="t" strokeweight=".702439pt" strokecolor="#676767">
                <v:path arrowok="t"/>
              </v:shape>
            </v:group>
            <v:group style="position:absolute;left:937;top:3186;width:10616;height:2" coordorigin="937,3186" coordsize="10616,2">
              <v:shape style="position:absolute;left:937;top:3186;width:10616;height:2" coordorigin="937,3186" coordsize="10616,0" path="m937,3186l11553,3186e" filled="f" stroked="t" strokeweight=".702439pt" strokecolor="#676767">
                <v:path arrowok="t"/>
              </v:shape>
            </v:group>
            <v:group style="position:absolute;left:445;top:3408;width:1396;height:2" coordorigin="445,3408" coordsize="1396,2">
              <v:shape style="position:absolute;left:445;top:3408;width:1396;height:2" coordorigin="445,3408" coordsize="1396,0" path="m445,3408l1840,3408e" filled="f" stroked="t" strokeweight=".702439pt" strokecolor="#676767">
                <v:path arrowok="t"/>
              </v:shape>
            </v:group>
            <v:group style="position:absolute;left:457;top:692;width:2;height:10012" coordorigin="457,692" coordsize="2,10012">
              <v:shape style="position:absolute;left:457;top:692;width:2;height:10012" coordorigin="457,692" coordsize="0,10012" path="m457,10704l457,692e" filled="f" stroked="t" strokeweight=".702439pt" strokecolor="#5B5B5B">
                <v:path arrowok="t"/>
              </v:shape>
            </v:group>
            <v:group style="position:absolute;left:1784;top:3423;width:9764;height:2" coordorigin="1784,3423" coordsize="9764,2">
              <v:shape style="position:absolute;left:1784;top:3423;width:9764;height:2" coordorigin="1784,3423" coordsize="9764,0" path="m1784,3423l11548,3423e" filled="f" stroked="t" strokeweight=".702439pt" strokecolor="#6B6B6B">
                <v:path arrowok="t"/>
              </v:shape>
            </v:group>
            <v:group style="position:absolute;left:3788;top:3423;width:2;height:232" coordorigin="3788,3423" coordsize="2,232">
              <v:shape style="position:absolute;left:3788;top:3423;width:2;height:232" coordorigin="3788,3423" coordsize="0,232" path="m3788,3655l3788,3423e" filled="f" stroked="t" strokeweight=".234146pt" strokecolor="#484848">
                <v:path arrowok="t"/>
              </v:shape>
            </v:group>
            <v:group style="position:absolute;left:6697;top:3655;width:290;height:2" coordorigin="6697,3655" coordsize="290,2">
              <v:shape style="position:absolute;left:6697;top:3655;width:290;height:2" coordorigin="6697,3655" coordsize="290,0" path="m6697,3655l6987,3655e" filled="f" stroked="t" strokeweight=".234146pt" strokecolor="#575757">
                <v:path arrowok="t"/>
              </v:shape>
            </v:group>
            <v:group style="position:absolute;left:6992;top:3413;width:2;height:768" coordorigin="6992,3413" coordsize="2,768">
              <v:shape style="position:absolute;left:6992;top:3413;width:2;height:768" coordorigin="6992,3413" coordsize="0,768" path="m6992,4181l6992,3413e" filled="f" stroked="t" strokeweight=".702439pt" strokecolor="#545454">
                <v:path arrowok="t"/>
              </v:shape>
            </v:group>
            <v:group style="position:absolute;left:6973;top:3655;width:2140;height:2" coordorigin="6973,3655" coordsize="2140,2">
              <v:shape style="position:absolute;left:6973;top:3655;width:2140;height:2" coordorigin="6973,3655" coordsize="2140,0" path="m6973,3655l9113,3655e" filled="f" stroked="t" strokeweight=".234146pt" strokecolor="#3F3F3F">
                <v:path arrowok="t"/>
              </v:shape>
            </v:group>
            <v:group style="position:absolute;left:9113;top:3655;width:1742;height:2" coordorigin="9113,3655" coordsize="1742,2">
              <v:shape style="position:absolute;left:9113;top:3655;width:1742;height:2" coordorigin="9113,3655" coordsize="1742,0" path="m9113,3655l10855,3655e" filled="f" stroked="t" strokeweight=".234146pt" strokecolor="#000000">
                <v:path arrowok="t"/>
              </v:shape>
            </v:group>
            <v:group style="position:absolute;left:10855;top:3655;width:698;height:2" coordorigin="10855,3655" coordsize="698,2">
              <v:shape style="position:absolute;left:10855;top:3655;width:698;height:2" coordorigin="10855,3655" coordsize="698,0" path="m10855,3655l11553,3655e" filled="f" stroked="t" strokeweight=".234146pt" strokecolor="#747474">
                <v:path arrowok="t"/>
              </v:shape>
            </v:group>
            <v:group style="position:absolute;left:454;top:3626;width:2;height:275" coordorigin="454,3626" coordsize="2,275">
              <v:shape style="position:absolute;left:454;top:3626;width:2;height:275" coordorigin="454,3626" coordsize="0,275" path="m454,3901l454,3626e" filled="f" stroked="t" strokeweight=".468293pt" strokecolor="#444444">
                <v:path arrowok="t"/>
              </v:shape>
            </v:group>
            <v:group style="position:absolute;left:3788;top:3655;width:2;height:218" coordorigin="3788,3655" coordsize="2,218">
              <v:shape style="position:absolute;left:3788;top:3655;width:2;height:218" coordorigin="3788,3655" coordsize="0,218" path="m3788,3873l3788,3655e" filled="f" stroked="t" strokeweight=".234146pt" strokecolor="#000000">
                <v:path arrowok="t"/>
              </v:shape>
            </v:group>
            <v:group style="position:absolute;left:3924;top:3866;width:3072;height:2" coordorigin="3924,3866" coordsize="3072,2">
              <v:shape style="position:absolute;left:3924;top:3866;width:3072;height:2" coordorigin="3924,3866" coordsize="3072,0" path="m3924,3866l6996,3866e" filled="f" stroked="t" strokeweight=".702439pt" strokecolor="#808080">
                <v:path arrowok="t"/>
              </v:shape>
            </v:group>
            <v:group style="position:absolute;left:445;top:4167;width:2594;height:2" coordorigin="445,4167" coordsize="2594,2">
              <v:shape style="position:absolute;left:445;top:4167;width:2594;height:2" coordorigin="445,4167" coordsize="2594,0" path="m445,4167l3039,4167e" filled="f" stroked="t" strokeweight=".702439pt" strokecolor="#5B5B5B">
                <v:path arrowok="t"/>
              </v:shape>
            </v:group>
            <v:group style="position:absolute;left:454;top:3845;width:2;height:882" coordorigin="454,3845" coordsize="2,882">
              <v:shape style="position:absolute;left:454;top:3845;width:2;height:882" coordorigin="454,3845" coordsize="0,882" path="m454,4726l454,3845e" filled="f" stroked="t" strokeweight=".702439pt" strokecolor="#545454">
                <v:path arrowok="t"/>
              </v:shape>
            </v:group>
            <v:group style="position:absolute;left:2983;top:4174;width:838;height:2" coordorigin="2983,4174" coordsize="838,2">
              <v:shape style="position:absolute;left:2983;top:4174;width:838;height:2" coordorigin="2983,4174" coordsize="838,0" path="m2983,4174l3821,4174e" filled="f" stroked="t" strokeweight=".702439pt" strokecolor="#5B5B5B">
                <v:path arrowok="t"/>
              </v:shape>
            </v:group>
            <v:group style="position:absolute;left:3788;top:3873;width:2;height:322" coordorigin="3788,3873" coordsize="2,322">
              <v:shape style="position:absolute;left:3788;top:3873;width:2;height:322" coordorigin="3788,3873" coordsize="0,322" path="m3788,4195l3788,3873e" filled="f" stroked="t" strokeweight=".234146pt" strokecolor="#646464">
                <v:path arrowok="t"/>
              </v:shape>
            </v:group>
            <v:group style="position:absolute;left:3732;top:4174;width:2992;height:2" coordorigin="3732,4174" coordsize="2992,2">
              <v:shape style="position:absolute;left:3732;top:4174;width:2992;height:2" coordorigin="3732,4174" coordsize="2992,0" path="m3732,4174l6725,4174e" filled="f" stroked="t" strokeweight=".936585pt" strokecolor="#484848">
                <v:path arrowok="t"/>
              </v:shape>
            </v:group>
            <v:group style="position:absolute;left:6668;top:4179;width:4889;height:2" coordorigin="6668,4179" coordsize="4889,2">
              <v:shape style="position:absolute;left:6668;top:4179;width:4889;height:2" coordorigin="6668,4179" coordsize="4889,0" path="m6668,4179l11557,4179e" filled="f" stroked="t" strokeweight=".702439pt" strokecolor="#606060">
                <v:path arrowok="t"/>
              </v:shape>
            </v:group>
            <v:group style="position:absolute;left:445;top:4447;width:4870;height:2" coordorigin="445,4447" coordsize="4870,2">
              <v:shape style="position:absolute;left:445;top:4447;width:4870;height:2" coordorigin="445,4447" coordsize="4870,0" path="m445,4447l5315,4447e" filled="f" stroked="t" strokeweight=".702439pt" strokecolor="#606060">
                <v:path arrowok="t"/>
              </v:shape>
            </v:group>
            <v:group style="position:absolute;left:2459;top:4167;width:2;height:308" coordorigin="2459,4167" coordsize="2,308">
              <v:shape style="position:absolute;left:2459;top:4167;width:2;height:308" coordorigin="2459,4167" coordsize="0,308" path="m2459,4475l2459,4167e" filled="f" stroked="t" strokeweight=".468293pt" strokecolor="#3F3F3F">
                <v:path arrowok="t"/>
              </v:shape>
            </v:group>
            <v:group style="position:absolute;left:5259;top:4451;width:262;height:2" coordorigin="5259,4451" coordsize="262,2">
              <v:shape style="position:absolute;left:5259;top:4451;width:262;height:2" coordorigin="5259,4451" coordsize="262,0" path="m5259,4451l5521,4451e" filled="f" stroked="t" strokeweight=".468293pt" strokecolor="#4B4B4B">
                <v:path arrowok="t"/>
              </v:shape>
            </v:group>
            <v:group style="position:absolute;left:5465;top:4451;width:3442;height:2" coordorigin="5465,4451" coordsize="3442,2">
              <v:shape style="position:absolute;left:5465;top:4451;width:3442;height:2" coordorigin="5465,4451" coordsize="3442,0" path="m5465,4451l8907,4451e" filled="f" stroked="t" strokeweight=".702439pt" strokecolor="#606060">
                <v:path arrowok="t"/>
              </v:shape>
            </v:group>
            <v:group style="position:absolute;left:8851;top:4451;width:290;height:2" coordorigin="8851,4451" coordsize="290,2">
              <v:shape style="position:absolute;left:8851;top:4451;width:290;height:2" coordorigin="8851,4451" coordsize="290,0" path="m8851,4451l9141,4451e" filled="f" stroked="t" strokeweight=".468293pt" strokecolor="#444444">
                <v:path arrowok="t"/>
              </v:shape>
            </v:group>
            <v:group style="position:absolute;left:9085;top:4451;width:2473;height:2" coordorigin="9085,4451" coordsize="2473,2">
              <v:shape style="position:absolute;left:9085;top:4451;width:2473;height:2" coordorigin="9085,4451" coordsize="2473,0" path="m9085,4451l11557,4451e" filled="f" stroked="t" strokeweight=".702439pt" strokecolor="#5B5B5B">
                <v:path arrowok="t"/>
              </v:shape>
            </v:group>
            <v:group style="position:absolute;left:2463;top:4404;width:2;height:4148" coordorigin="2463,4404" coordsize="2,4148">
              <v:shape style="position:absolute;left:2463;top:4404;width:2;height:4148" coordorigin="2463,4404" coordsize="0,4148" path="m2463,8552l2463,4404e" filled="f" stroked="t" strokeweight=".702439pt" strokecolor="#545454">
                <v:path arrowok="t"/>
              </v:shape>
            </v:group>
            <v:group style="position:absolute;left:2449;top:4688;width:2866;height:2" coordorigin="2449,4688" coordsize="2866,2">
              <v:shape style="position:absolute;left:2449;top:4688;width:2866;height:2" coordorigin="2449,4688" coordsize="2866,0" path="m2449,4688l5315,4688e" filled="f" stroked="t" strokeweight=".702439pt" strokecolor="#575757">
                <v:path arrowok="t"/>
              </v:shape>
            </v:group>
            <v:group style="position:absolute;left:5259;top:4688;width:262;height:2" coordorigin="5259,4688" coordsize="262,2">
              <v:shape style="position:absolute;left:5259;top:4688;width:262;height:2" coordorigin="5259,4688" coordsize="262,0" path="m5259,4688l5521,4688e" filled="f" stroked="t" strokeweight=".468293pt" strokecolor="#3B3B3B">
                <v:path arrowok="t"/>
              </v:shape>
            </v:group>
            <v:group style="position:absolute;left:5465;top:4691;width:5418;height:2" coordorigin="5465,4691" coordsize="5418,2">
              <v:shape style="position:absolute;left:5465;top:4691;width:5418;height:2" coordorigin="5465,4691" coordsize="5418,0" path="m5465,4691l10883,4691e" filled="f" stroked="t" strokeweight=".702439pt" strokecolor="#575757">
                <v:path arrowok="t"/>
              </v:shape>
            </v:group>
            <v:group style="position:absolute;left:10827;top:4688;width:731;height:2" coordorigin="10827,4688" coordsize="731,2">
              <v:shape style="position:absolute;left:10827;top:4688;width:731;height:2" coordorigin="10827,4688" coordsize="731,0" path="m10827,4688l11557,4688e" filled="f" stroked="t" strokeweight=".702439pt" strokecolor="#6B6B6B">
                <v:path arrowok="t"/>
              </v:shape>
            </v:group>
            <v:group style="position:absolute;left:4969;top:5172;width:3957;height:2" coordorigin="4969,5172" coordsize="3957,2">
              <v:shape style="position:absolute;left:4969;top:5172;width:3957;height:2" coordorigin="4969,5172" coordsize="3957,0" path="m4969,5172l8926,5172e" filled="f" stroked="t" strokeweight=".702439pt" strokecolor="#575757">
                <v:path arrowok="t"/>
              </v:shape>
            </v:group>
            <v:group style="position:absolute;left:7755;top:4669;width:2;height:502" coordorigin="7755,4669" coordsize="2,502">
              <v:shape style="position:absolute;left:7755;top:4669;width:2;height:502" coordorigin="7755,4669" coordsize="0,502" path="m7755,5172l7755,4669e" filled="f" stroked="t" strokeweight=".234146pt" strokecolor="#575757">
                <v:path arrowok="t"/>
              </v:shape>
            </v:group>
            <v:group style="position:absolute;left:4976;top:4679;width:2;height:1251" coordorigin="4976,4679" coordsize="2,1251">
              <v:shape style="position:absolute;left:4976;top:4679;width:2;height:1251" coordorigin="4976,4679" coordsize="0,1251" path="m4976,5930l4976,4679e" filled="f" stroked="t" strokeweight=".702439pt" strokecolor="#545454">
                <v:path arrowok="t"/>
              </v:shape>
            </v:group>
            <v:group style="position:absolute;left:8851;top:5172;width:290;height:2" coordorigin="8851,5172" coordsize="290,2">
              <v:shape style="position:absolute;left:8851;top:5172;width:290;height:2" coordorigin="8851,5172" coordsize="290,0" path="m8851,5172l9141,5172e" filled="f" stroked="t" strokeweight=".468293pt" strokecolor="#484848">
                <v:path arrowok="t"/>
              </v:shape>
            </v:group>
            <v:group style="position:absolute;left:9085;top:5172;width:2473;height:2" coordorigin="9085,5172" coordsize="2473,2">
              <v:shape style="position:absolute;left:9085;top:5172;width:2473;height:2" coordorigin="9085,5172" coordsize="2473,0" path="m9085,5172l11557,5172e" filled="f" stroked="t" strokeweight=".702439pt" strokecolor="#676767">
                <v:path arrowok="t"/>
              </v:shape>
            </v:group>
            <v:group style="position:absolute;left:11553;top:2631;width:2;height:5433" coordorigin="11553,2631" coordsize="2,5433">
              <v:shape style="position:absolute;left:11553;top:2631;width:2;height:5433" coordorigin="11553,2631" coordsize="0,5433" path="m11553,8064l11553,2631e" filled="f" stroked="t" strokeweight=".702439pt" strokecolor="#606060">
                <v:path arrowok="t"/>
              </v:shape>
            </v:group>
            <v:group style="position:absolute;left:4964;top:5411;width:6598;height:2" coordorigin="4964,5411" coordsize="6598,2">
              <v:shape style="position:absolute;left:4964;top:5411;width:6598;height:2" coordorigin="4964,5411" coordsize="6598,0" path="m4964,5411l11562,5411e" filled="f" stroked="t" strokeweight=".702439pt" strokecolor="#575757">
                <v:path arrowok="t"/>
              </v:shape>
            </v:group>
            <v:group style="position:absolute;left:4969;top:5651;width:6589;height:2" coordorigin="4969,5651" coordsize="6589,2">
              <v:shape style="position:absolute;left:4969;top:5651;width:6589;height:2" coordorigin="4969,5651" coordsize="6589,0" path="m4969,5651l11557,5651e" filled="f" stroked="t" strokeweight=".702439pt" strokecolor="#575757">
                <v:path arrowok="t"/>
              </v:shape>
            </v:group>
            <v:group style="position:absolute;left:2454;top:5890;width:9108;height:2" coordorigin="2454,5890" coordsize="9108,2">
              <v:shape style="position:absolute;left:2454;top:5890;width:9108;height:2" coordorigin="2454,5890" coordsize="9108,0" path="m2454,5890l11562,5890e" filled="f" stroked="t" strokeweight=".702439pt" strokecolor="#575757">
                <v:path arrowok="t"/>
              </v:shape>
            </v:group>
            <v:group style="position:absolute;left:904;top:6127;width:10654;height:2" coordorigin="904,6127" coordsize="10654,2">
              <v:shape style="position:absolute;left:904;top:6127;width:10654;height:2" coordorigin="904,6127" coordsize="10654,0" path="m904,6127l11557,6127e" filled="f" stroked="t" strokeweight=".702439pt" strokecolor="#5B5B5B">
                <v:path arrowok="t"/>
              </v:shape>
            </v:group>
            <v:group style="position:absolute;left:4978;top:5845;width:2;height:332" coordorigin="4978,5845" coordsize="2,332">
              <v:shape style="position:absolute;left:4978;top:5845;width:2;height:332" coordorigin="4978,5845" coordsize="0,332" path="m4978,6177l4978,5845e" filled="f" stroked="t" strokeweight=".468293pt" strokecolor="#444444">
                <v:path arrowok="t"/>
              </v:shape>
            </v:group>
            <v:group style="position:absolute;left:4978;top:6106;width:2;height:735" coordorigin="4978,6106" coordsize="2,735">
              <v:shape style="position:absolute;left:4978;top:6106;width:2;height:735" coordorigin="4978,6106" coordsize="0,735" path="m4978,6841l4978,6106e" filled="f" stroked="t" strokeweight=".702439pt" strokecolor="#545454">
                <v:path arrowok="t"/>
              </v:shape>
            </v:group>
            <v:group style="position:absolute;left:7755;top:6134;width:2;height:697" coordorigin="7755,6134" coordsize="2,697">
              <v:shape style="position:absolute;left:7755;top:6134;width:2;height:697" coordorigin="7755,6134" coordsize="0,697" path="m7755,6831l7755,6134e" filled="f" stroked="t" strokeweight=".234146pt" strokecolor="#575757">
                <v:path arrowok="t"/>
              </v:shape>
            </v:group>
            <v:group style="position:absolute;left:2454;top:6596;width:9108;height:2" coordorigin="2454,6596" coordsize="9108,2">
              <v:shape style="position:absolute;left:2454;top:6596;width:9108;height:2" coordorigin="2454,6596" coordsize="9108,0" path="m2454,6596l11562,6596e" filled="f" stroked="t" strokeweight=".702439pt" strokecolor="#606060">
                <v:path arrowok="t"/>
              </v:shape>
            </v:group>
            <v:group style="position:absolute;left:2459;top:6836;width:9104;height:2" coordorigin="2459,6836" coordsize="9104,2">
              <v:shape style="position:absolute;left:2459;top:6836;width:9104;height:2" coordorigin="2459,6836" coordsize="9104,0" path="m2459,6836l11562,6836e" filled="f" stroked="t" strokeweight=".702439pt" strokecolor="#606060">
                <v:path arrowok="t"/>
              </v:shape>
            </v:group>
            <v:group style="position:absolute;left:6949;top:6836;width:440;height:2" coordorigin="6949,6836" coordsize="440,2">
              <v:shape style="position:absolute;left:6949;top:6836;width:440;height:2" coordorigin="6949,6836" coordsize="440,0" path="m6949,6836l7390,6836e" filled="f" stroked="t" strokeweight=".468293pt" strokecolor="#4F4F4F">
                <v:path arrowok="t"/>
              </v:shape>
            </v:group>
            <v:group style="position:absolute;left:450;top:7068;width:11113;height:2" coordorigin="450,7068" coordsize="11113,2">
              <v:shape style="position:absolute;left:450;top:7068;width:11113;height:2" coordorigin="450,7068" coordsize="11113,0" path="m450,7068l11562,7068e" filled="f" stroked="t" strokeweight=".702439pt" strokecolor="#5B5B5B">
                <v:path arrowok="t"/>
              </v:shape>
            </v:group>
            <v:group style="position:absolute;left:471;top:3484;width:2;height:12705" coordorigin="471,3484" coordsize="2,12705">
              <v:shape style="position:absolute;left:471;top:3484;width:2;height:12705" coordorigin="471,3484" coordsize="0,12705" path="m471,16189l471,3484e" filled="f" stroked="t" strokeweight=".702439pt" strokecolor="#545454">
                <v:path arrowok="t"/>
              </v:shape>
            </v:group>
            <v:group style="position:absolute;left:450;top:7537;width:11113;height:2" coordorigin="450,7537" coordsize="11113,2">
              <v:shape style="position:absolute;left:450;top:7537;width:11113;height:2" coordorigin="450,7537" coordsize="11113,0" path="m450,7537l11562,7537e" filled="f" stroked="t" strokeweight=".702439pt" strokecolor="#575757">
                <v:path arrowok="t"/>
              </v:shape>
            </v:group>
            <v:group style="position:absolute;left:461;top:7367;width:2;height:484" coordorigin="461,7367" coordsize="2,484">
              <v:shape style="position:absolute;left:461;top:7367;width:2;height:484" coordorigin="461,7367" coordsize="0,484" path="m461,7850l461,7367e" filled="f" stroked="t" strokeweight=".702439pt" strokecolor="#575757">
                <v:path arrowok="t"/>
              </v:shape>
            </v:group>
            <v:group style="position:absolute;left:4992;top:7533;width:2;height:256" coordorigin="4992,7533" coordsize="2,256">
              <v:shape style="position:absolute;left:4992;top:7533;width:2;height:256" coordorigin="4992,7533" coordsize="0,256" path="m4992,7789l4992,7533e" filled="f" stroked="t" strokeweight="1.170732pt" strokecolor="#575757">
                <v:path arrowok="t"/>
              </v:shape>
            </v:group>
            <v:group style="position:absolute;left:4978;top:7779;width:3962;height:2" coordorigin="4978,7779" coordsize="3962,2">
              <v:shape style="position:absolute;left:4978;top:7779;width:3962;height:2" coordorigin="4978,7779" coordsize="3962,0" path="m4978,7779l8940,7779e" filled="f" stroked="t" strokeweight=".702439pt" strokecolor="#5B5B5B">
                <v:path arrowok="t"/>
              </v:shape>
            </v:group>
            <v:group style="position:absolute;left:8851;top:7779;width:290;height:2" coordorigin="8851,7779" coordsize="290,2">
              <v:shape style="position:absolute;left:8851;top:7779;width:290;height:2" coordorigin="8851,7779" coordsize="290,0" path="m8851,7779l9141,7779e" filled="f" stroked="t" strokeweight=".468293pt" strokecolor="#3F3F3F">
                <v:path arrowok="t"/>
              </v:shape>
            </v:group>
            <v:group style="position:absolute;left:9085;top:7777;width:2482;height:2" coordorigin="9085,7777" coordsize="2482,2">
              <v:shape style="position:absolute;left:9085;top:7777;width:2482;height:2" coordorigin="9085,7777" coordsize="2482,0" path="m9085,7777l11567,7777e" filled="f" stroked="t" strokeweight=".702439pt" strokecolor="#5B5B5B">
                <v:path arrowok="t"/>
              </v:shape>
            </v:group>
            <v:group style="position:absolute;left:4985;top:7751;width:2;height:540" coordorigin="4985,7751" coordsize="2,540">
              <v:shape style="position:absolute;left:4985;top:7751;width:2;height:540" coordorigin="4985,7751" coordsize="0,540" path="m4985,8291l4985,7751e" filled="f" stroked="t" strokeweight=".702439pt" strokecolor="#484848">
                <v:path arrowok="t"/>
              </v:shape>
            </v:group>
            <v:group style="position:absolute;left:4978;top:8021;width:6584;height:2" coordorigin="4978,8021" coordsize="6584,2">
              <v:shape style="position:absolute;left:4978;top:8021;width:6584;height:2" coordorigin="4978,8021" coordsize="6584,0" path="m4978,8021l11562,8021e" filled="f" stroked="t" strokeweight=".702439pt" strokecolor="#575757">
                <v:path arrowok="t"/>
              </v:shape>
            </v:group>
            <v:group style="position:absolute;left:454;top:8282;width:11113;height:2" coordorigin="454,8282" coordsize="11113,2">
              <v:shape style="position:absolute;left:454;top:8282;width:11113;height:2" coordorigin="454,8282" coordsize="11113,0" path="m454,8282l11567,8282e" filled="f" stroked="t" strokeweight=".702439pt" strokecolor="#5B5B5B">
                <v:path arrowok="t"/>
              </v:shape>
            </v:group>
            <v:group style="position:absolute;left:461;top:7964;width:2;height:531" coordorigin="461,7964" coordsize="2,531">
              <v:shape style="position:absolute;left:461;top:7964;width:2;height:531" coordorigin="461,7964" coordsize="0,531" path="m461,8495l461,7964e" filled="f" stroked="t" strokeweight=".702439pt" strokecolor="#575757">
                <v:path arrowok="t"/>
              </v:shape>
            </v:group>
            <v:group style="position:absolute;left:11564;top:3513;width:2;height:8675" coordorigin="11564,3513" coordsize="2,8675">
              <v:shape style="position:absolute;left:11564;top:3513;width:2;height:8675" coordorigin="11564,3513" coordsize="0,8675" path="m11564,12188l11564,3513e" filled="f" stroked="t" strokeweight=".468293pt" strokecolor="#606060">
                <v:path arrowok="t"/>
              </v:shape>
            </v:group>
            <v:group style="position:absolute;left:2468;top:8495;width:2;height:299" coordorigin="2468,8495" coordsize="2,299">
              <v:shape style="position:absolute;left:2468;top:8495;width:2;height:299" coordorigin="2468,8495" coordsize="0,299" path="m2468,8794l2468,8495e" filled="f" stroked="t" strokeweight=".468293pt" strokecolor="#444444">
                <v:path arrowok="t"/>
              </v:shape>
            </v:group>
            <v:group style="position:absolute;left:2470;top:8737;width:2;height:1773" coordorigin="2470,8737" coordsize="2,1773">
              <v:shape style="position:absolute;left:2470;top:8737;width:2;height:1773" coordorigin="2470,8737" coordsize="0,1773" path="m2470,10510l2470,8737e" filled="f" stroked="t" strokeweight=".702439pt" strokecolor="#545454">
                <v:path arrowok="t"/>
              </v:shape>
            </v:group>
            <v:group style="position:absolute;left:459;top:9083;width:11113;height:2" coordorigin="459,9083" coordsize="11113,2">
              <v:shape style="position:absolute;left:459;top:9083;width:11113;height:2" coordorigin="459,9083" coordsize="11113,0" path="m459,9083l11572,9083e" filled="f" stroked="t" strokeweight=".702439pt" strokecolor="#5B5B5B">
                <v:path arrowok="t"/>
              </v:shape>
            </v:group>
            <v:group style="position:absolute;left:464;top:10007;width:11113;height:2" coordorigin="464,10007" coordsize="11113,2">
              <v:shape style="position:absolute;left:464;top:10007;width:11113;height:2" coordorigin="464,10007" coordsize="11113,0" path="m464,10007l11576,10007e" filled="f" stroked="t" strokeweight=".702439pt" strokecolor="#575757">
                <v:path arrowok="t"/>
              </v:shape>
            </v:group>
            <v:group style="position:absolute;left:459;top:10251;width:11117;height:2" coordorigin="459,10251" coordsize="11117,2">
              <v:shape style="position:absolute;left:459;top:10251;width:11117;height:2" coordorigin="459,10251" coordsize="11117,0" path="m459,10251l11576,10251e" filled="f" stroked="t" strokeweight=".702439pt" strokecolor="#575757">
                <v:path arrowok="t"/>
              </v:shape>
            </v:group>
            <v:group style="position:absolute;left:464;top:10486;width:11113;height:2" coordorigin="464,10486" coordsize="11113,2">
              <v:shape style="position:absolute;left:464;top:10486;width:11113;height:2" coordorigin="464,10486" coordsize="11113,0" path="m464,10486l11576,10486e" filled="f" stroked="t" strokeweight=".702439pt" strokecolor="#575757">
                <v:path arrowok="t"/>
              </v:shape>
            </v:group>
            <v:group style="position:absolute;left:2473;top:10439;width:2;height:327" coordorigin="2473,10439" coordsize="2,327">
              <v:shape style="position:absolute;left:2473;top:10439;width:2;height:327" coordorigin="2473,10439" coordsize="0,327" path="m2473,10766l2473,10439e" filled="f" stroked="t" strokeweight=".468293pt" strokecolor="#3B3B3B">
                <v:path arrowok="t"/>
              </v:shape>
            </v:group>
            <v:group style="position:absolute;left:464;top:10962;width:4852;height:2" coordorigin="464,10962" coordsize="4852,2">
              <v:shape style="position:absolute;left:464;top:10962;width:4852;height:2" coordorigin="464,10962" coordsize="4852,0" path="m464,10962l5315,10962e" filled="f" stroked="t" strokeweight=".702439pt" strokecolor="#5B5B5B">
                <v:path arrowok="t"/>
              </v:shape>
            </v:group>
            <v:group style="position:absolute;left:2470;top:10709;width:2;height:1669" coordorigin="2470,10709" coordsize="2,1669">
              <v:shape style="position:absolute;left:2470;top:10709;width:2;height:1669" coordorigin="2470,10709" coordsize="0,1669" path="m2470,12377l2470,10709e" filled="f" stroked="t" strokeweight=".468293pt" strokecolor="#4F4F4F">
                <v:path arrowok="t"/>
              </v:shape>
            </v:group>
            <v:group style="position:absolute;left:5259;top:10965;width:262;height:2" coordorigin="5259,10965" coordsize="262,2">
              <v:shape style="position:absolute;left:5259;top:10965;width:262;height:2" coordorigin="5259,10965" coordsize="262,0" path="m5259,10965l5521,10965e" filled="f" stroked="t" strokeweight=".468293pt" strokecolor="#4B4B4B">
                <v:path arrowok="t"/>
              </v:shape>
            </v:group>
            <v:group style="position:absolute;left:5465;top:10962;width:6111;height:2" coordorigin="5465,10962" coordsize="6111,2">
              <v:shape style="position:absolute;left:5465;top:10962;width:6111;height:2" coordorigin="5465,10962" coordsize="6111,0" path="m5465,10962l11576,10962e" filled="f" stroked="t" strokeweight=".702439pt" strokecolor="#606060">
                <v:path arrowok="t"/>
              </v:shape>
            </v:group>
            <v:group style="position:absolute;left:459;top:11199;width:4856;height:2" coordorigin="459,11199" coordsize="4856,2">
              <v:shape style="position:absolute;left:459;top:11199;width:4856;height:2" coordorigin="459,11199" coordsize="4856,0" path="m459,11199l5315,11199e" filled="f" stroked="t" strokeweight=".702439pt" strokecolor="#5B5B5B">
                <v:path arrowok="t"/>
              </v:shape>
            </v:group>
            <v:group style="position:absolute;left:5259;top:11202;width:262;height:2" coordorigin="5259,11202" coordsize="262,2">
              <v:shape style="position:absolute;left:5259;top:11202;width:262;height:2" coordorigin="5259,11202" coordsize="262,0" path="m5259,11202l5521,11202e" filled="f" stroked="t" strokeweight=".468293pt" strokecolor="#444444">
                <v:path arrowok="t"/>
              </v:shape>
            </v:group>
            <v:group style="position:absolute;left:5465;top:11202;width:829;height:2" coordorigin="5465,11202" coordsize="829,2">
              <v:shape style="position:absolute;left:5465;top:11202;width:829;height:2" coordorigin="5465,11202" coordsize="829,0" path="m5465,11202l6294,11202e" filled="f" stroked="t" strokeweight=".702439pt" strokecolor="#606060">
                <v:path arrowok="t"/>
              </v:shape>
            </v:group>
            <v:group style="position:absolute;left:6238;top:11202;width:1152;height:2" coordorigin="6238,11202" coordsize="1152,2">
              <v:shape style="position:absolute;left:6238;top:11202;width:1152;height:2" coordorigin="6238,11202" coordsize="1152,0" path="m6238,11202l7390,11202e" filled="f" stroked="t" strokeweight=".468293pt" strokecolor="#5B5B5B">
                <v:path arrowok="t"/>
              </v:shape>
            </v:group>
            <v:group style="position:absolute;left:7333;top:11199;width:4243;height:2" coordorigin="7333,11199" coordsize="4243,2">
              <v:shape style="position:absolute;left:7333;top:11199;width:4243;height:2" coordorigin="7333,11199" coordsize="4243,0" path="m7333,11199l11576,11199e" filled="f" stroked="t" strokeweight=".702439pt" strokecolor="#606060">
                <v:path arrowok="t"/>
              </v:shape>
            </v:group>
            <v:group style="position:absolute;left:468;top:11439;width:11108;height:2" coordorigin="468,11439" coordsize="11108,2">
              <v:shape style="position:absolute;left:468;top:11439;width:11108;height:2" coordorigin="468,11439" coordsize="11108,0" path="m468,11439l11576,11439e" filled="f" stroked="t" strokeweight=".702439pt" strokecolor="#5B5B5B">
                <v:path arrowok="t"/>
              </v:shape>
            </v:group>
            <v:group style="position:absolute;left:1157;top:11183;width:2;height:725" coordorigin="1157,11183" coordsize="2,725">
              <v:shape style="position:absolute;left:1157;top:11183;width:2;height:725" coordorigin="1157,11183" coordsize="0,725" path="m1157,11908l1157,11183e" filled="f" stroked="t" strokeweight=".234146pt" strokecolor="#707070">
                <v:path arrowok="t"/>
              </v:shape>
            </v:group>
            <v:group style="position:absolute;left:1822;top:11192;width:2;height:3541" coordorigin="1822,11192" coordsize="2,3541">
              <v:shape style="position:absolute;left:1822;top:11192;width:2;height:3541" coordorigin="1822,11192" coordsize="0,3541" path="m1822,14733l1822,11192e" filled="f" stroked="t" strokeweight=".702439pt" strokecolor="#545454">
                <v:path arrowok="t"/>
              </v:shape>
            </v:group>
            <v:group style="position:absolute;left:7362;top:11183;width:2;height:251" coordorigin="7362,11183" coordsize="2,251">
              <v:shape style="position:absolute;left:7362;top:11183;width:2;height:251" coordorigin="7362,11183" coordsize="0,251" path="m7362,11434l7362,11183e" filled="f" stroked="t" strokeweight=".234146pt" strokecolor="#484848">
                <v:path arrowok="t"/>
              </v:shape>
            </v:group>
            <v:group style="position:absolute;left:7362;top:11420;width:2;height:488" coordorigin="7362,11420" coordsize="2,488">
              <v:shape style="position:absolute;left:7362;top:11420;width:2;height:488" coordorigin="7362,11420" coordsize="0,488" path="m7362,11908l7362,11420e" filled="f" stroked="t" strokeweight=".234146pt" strokecolor="#707070">
                <v:path arrowok="t"/>
              </v:shape>
            </v:group>
            <v:group style="position:absolute;left:1157;top:11908;width:2;height:1470" coordorigin="1157,11908" coordsize="2,1470">
              <v:shape style="position:absolute;left:1157;top:11908;width:2;height:1470" coordorigin="1157,11908" coordsize="0,1470" path="m1157,13378l1157,11908e" filled="f" stroked="t" strokeweight=".234146pt" strokecolor="#000000">
                <v:path arrowok="t"/>
              </v:shape>
            </v:group>
            <v:group style="position:absolute;left:7362;top:11908;width:2;height:3399" coordorigin="7362,11908" coordsize="2,3399">
              <v:shape style="position:absolute;left:7362;top:11908;width:2;height:3399" coordorigin="7362,11908" coordsize="0,3399" path="m7362,15307l7362,11908e" filled="f" stroked="t" strokeweight=".234146pt" strokecolor="#000000">
                <v:path arrowok="t"/>
              </v:shape>
            </v:group>
            <v:group style="position:absolute;left:482;top:11903;width:2;height:4285" coordorigin="482,11903" coordsize="2,4285">
              <v:shape style="position:absolute;left:482;top:11903;width:2;height:4285" coordorigin="482,11903" coordsize="0,4285" path="m482,16189l482,11903e" filled="f" stroked="t" strokeweight=".702439pt" strokecolor="#5B5B5B">
                <v:path arrowok="t"/>
              </v:shape>
            </v:group>
            <v:group style="position:absolute;left:11574;top:12131;width:2;height:337" coordorigin="11574,12131" coordsize="2,337">
              <v:shape style="position:absolute;left:11574;top:12131;width:2;height:337" coordorigin="11574,12131" coordsize="0,337" path="m11574,12468l11574,12131e" filled="f" stroked="t" strokeweight=".234146pt" strokecolor="#545454">
                <v:path arrowok="t"/>
              </v:shape>
            </v:group>
            <v:group style="position:absolute;left:2475;top:12321;width:2;height:147" coordorigin="2475,12321" coordsize="2,147">
              <v:shape style="position:absolute;left:2475;top:12321;width:2;height:147" coordorigin="2475,12321" coordsize="0,147" path="m2475,12468l2475,12321e" filled="f" stroked="t" strokeweight=".234146pt" strokecolor="#2F2F2F">
                <v:path arrowok="t"/>
              </v:shape>
            </v:group>
            <v:group style="position:absolute;left:2473;top:12411;width:2;height:251" coordorigin="2473,12411" coordsize="2,251">
              <v:shape style="position:absolute;left:2473;top:12411;width:2;height:251" coordorigin="2473,12411" coordsize="0,251" path="m2473,12662l2473,12411e" filled="f" stroked="t" strokeweight=".234146pt" strokecolor="#484848">
                <v:path arrowok="t"/>
              </v:shape>
            </v:group>
            <v:group style="position:absolute;left:11572;top:12411;width:2;height:237" coordorigin="11572,12411" coordsize="2,237">
              <v:shape style="position:absolute;left:11572;top:12411;width:2;height:237" coordorigin="11572,12411" coordsize="0,237" path="m11572,12648l11572,12411e" filled="f" stroked="t" strokeweight=".468293pt" strokecolor="#707070">
                <v:path arrowok="t"/>
              </v:shape>
            </v:group>
            <v:group style="position:absolute;left:2473;top:12605;width:2;height:223" coordorigin="2473,12605" coordsize="2,223">
              <v:shape style="position:absolute;left:2473;top:12605;width:2;height:223" coordorigin="2473,12605" coordsize="0,223" path="m2473,12828l2473,12605e" filled="f" stroked="t" strokeweight=".468293pt" strokecolor="#5B5B5B">
                <v:path arrowok="t"/>
              </v:shape>
            </v:group>
            <v:group style="position:absolute;left:2475;top:12771;width:2;height:341" coordorigin="2475,12771" coordsize="2,341">
              <v:shape style="position:absolute;left:2475;top:12771;width:2;height:341" coordorigin="2475,12771" coordsize="0,341" path="m2475,13112l2475,12771e" filled="f" stroked="t" strokeweight=".234146pt" strokecolor="#383838">
                <v:path arrowok="t"/>
              </v:shape>
            </v:group>
            <v:group style="position:absolute;left:478;top:13055;width:2;height:265" coordorigin="478,13055" coordsize="2,265">
              <v:shape style="position:absolute;left:478;top:13055;width:2;height:265" coordorigin="478,13055" coordsize="0,265" path="m478,13321l478,13055e" filled="f" stroked="t" strokeweight=".468293pt" strokecolor="#3F3F3F">
                <v:path arrowok="t"/>
              </v:shape>
            </v:group>
            <v:group style="position:absolute;left:2473;top:13055;width:2;height:261" coordorigin="2473,13055" coordsize="2,261">
              <v:shape style="position:absolute;left:2473;top:13055;width:2;height:261" coordorigin="2473,13055" coordsize="0,261" path="m2473,13316l2473,13055e" filled="f" stroked="t" strokeweight=".468293pt" strokecolor="#606060">
                <v:path arrowok="t"/>
              </v:shape>
            </v:group>
            <v:group style="position:absolute;left:454;top:13373;width:272;height:2" coordorigin="454,13373" coordsize="272,2">
              <v:shape style="position:absolute;left:454;top:13373;width:272;height:2" coordorigin="454,13373" coordsize="272,0" path="m454,13373l726,13373e" filled="f" stroked="t" strokeweight=".234146pt" strokecolor="#707070">
                <v:path arrowok="t"/>
              </v:shape>
            </v:group>
            <v:group style="position:absolute;left:726;top:13373;width:436;height:2" coordorigin="726,13373" coordsize="436,2">
              <v:shape style="position:absolute;left:726;top:13373;width:436;height:2" coordorigin="726,13373" coordsize="436,0" path="m726,13373l1161,13373e" filled="f" stroked="t" strokeweight=".234146pt" strokecolor="#000000">
                <v:path arrowok="t"/>
              </v:shape>
            </v:group>
            <v:group style="position:absolute;left:1157;top:13373;width:665;height:2" coordorigin="1157,13373" coordsize="665,2">
              <v:shape style="position:absolute;left:1157;top:13373;width:665;height:2" coordorigin="1157,13373" coordsize="665,0" path="m1157,13373l1822,13373e" filled="f" stroked="t" strokeweight=".234146pt" strokecolor="#575757">
                <v:path arrowok="t"/>
              </v:shape>
            </v:group>
            <v:group style="position:absolute;left:1808;top:13373;width:642;height:2" coordorigin="1808,13373" coordsize="642,2">
              <v:shape style="position:absolute;left:1808;top:13373;width:642;height:2" coordorigin="1808,13373" coordsize="642,0" path="m1808,13373l2449,13373e" filled="f" stroked="t" strokeweight=".234146pt" strokecolor="#444444">
                <v:path arrowok="t"/>
              </v:shape>
            </v:group>
            <v:group style="position:absolute;left:1157;top:13373;width:2;height:299" coordorigin="1157,13373" coordsize="2,299">
              <v:shape style="position:absolute;left:1157;top:13373;width:2;height:299" coordorigin="1157,13373" coordsize="0,299" path="m1157,13672l1157,13373e" filled="f" stroked="t" strokeweight=".234146pt" strokecolor="#545454">
                <v:path arrowok="t"/>
              </v:shape>
            </v:group>
            <v:group style="position:absolute;left:1157;top:13672;width:2;height:1635" coordorigin="1157,13672" coordsize="2,1635">
              <v:shape style="position:absolute;left:1157;top:13672;width:2;height:1635" coordorigin="1157,13672" coordsize="0,1635" path="m1157,15307l1157,13672e" filled="f" stroked="t" strokeweight=".234146pt" strokecolor="#000000">
                <v:path arrowok="t"/>
              </v:shape>
            </v:group>
            <v:group style="position:absolute;left:482;top:13947;width:2;height:156" coordorigin="482,13947" coordsize="2,156">
              <v:shape style="position:absolute;left:482;top:13947;width:2;height:156" coordorigin="482,13947" coordsize="0,156" path="m482,14103l482,13947e" filled="f" stroked="t" strokeweight=".468293pt" strokecolor="#3B3B3B">
                <v:path arrowok="t"/>
              </v:shape>
            </v:group>
            <v:group style="position:absolute;left:482;top:14468;width:2;height:265" coordorigin="482,14468" coordsize="2,265">
              <v:shape style="position:absolute;left:482;top:14468;width:2;height:265" coordorigin="482,14468" coordsize="0,265" path="m482,14733l482,14468e" filled="f" stroked="t" strokeweight=".468293pt" strokecolor="#4F4F4F">
                <v:path arrowok="t"/>
              </v:shape>
            </v:group>
            <v:group style="position:absolute;left:1826;top:14454;width:2;height:502" coordorigin="1826,14454" coordsize="2,502">
              <v:shape style="position:absolute;left:1826;top:14454;width:2;height:502" coordorigin="1826,14454" coordsize="0,502" path="m1826,14956l1826,14454e" filled="f" stroked="t" strokeweight=".468293pt" strokecolor="#4F4F4F">
                <v:path arrowok="t"/>
              </v:shape>
            </v:group>
            <v:group style="position:absolute;left:1826;top:14899;width:2;height:1294" coordorigin="1826,14899" coordsize="2,1294">
              <v:shape style="position:absolute;left:1826;top:14899;width:2;height:1294" coordorigin="1826,14899" coordsize="0,1294" path="m1826,16194l1826,14899e" filled="f" stroked="t" strokeweight=".702439pt" strokecolor="#575757">
                <v:path arrowok="t"/>
              </v:shape>
            </v:group>
            <v:group style="position:absolute;left:485;top:15132;width:2;height:109" coordorigin="485,15132" coordsize="2,109">
              <v:shape style="position:absolute;left:485;top:15132;width:2;height:109" coordorigin="485,15132" coordsize="0,109" path="m485,15241l485,15132e" filled="f" stroked="t" strokeweight=".702439pt" strokecolor="#6B6B6B">
                <v:path arrowok="t"/>
              </v:shape>
            </v:group>
            <v:group style="position:absolute;left:485;top:15279;width:2;height:910" coordorigin="485,15279" coordsize="2,910">
              <v:shape style="position:absolute;left:485;top:15279;width:2;height:910" coordorigin="485,15279" coordsize="0,910" path="m485,16189l485,15279e" filled="f" stroked="t" strokeweight=".702439pt" strokecolor="#575757">
                <v:path arrowok="t"/>
              </v:shape>
            </v:group>
            <v:group style="position:absolute;left:1157;top:15307;width:2;height:868" coordorigin="1157,15307" coordsize="2,868">
              <v:shape style="position:absolute;left:1157;top:15307;width:2;height:868" coordorigin="1157,15307" coordsize="0,868" path="m1157,16175l1157,15307e" filled="f" stroked="t" strokeweight=".234146pt" strokecolor="#909090">
                <v:path arrowok="t"/>
              </v:shape>
            </v:group>
            <v:group style="position:absolute;left:7362;top:15307;width:2;height:868" coordorigin="7362,15307" coordsize="2,868">
              <v:shape style="position:absolute;left:7362;top:15307;width:2;height:868" coordorigin="7362,15307" coordsize="0,868" path="m7362,16175l7362,15307e" filled="f" stroked="t" strokeweight=".234146pt" strokecolor="#909090">
                <v:path arrowok="t"/>
              </v:shape>
            </v:group>
            <v:group style="position:absolute;left:2475;top:15008;width:2;height:204" coordorigin="2475,15008" coordsize="2,204">
              <v:shape style="position:absolute;left:2475;top:15008;width:2;height:204" coordorigin="2475,15008" coordsize="0,204" path="m2475,15212l2475,15008e" filled="f" stroked="t" strokeweight=".234146pt" strokecolor="#808080">
                <v:path arrowok="t"/>
              </v:shape>
            </v:group>
            <v:group style="position:absolute;left:2444;top:15212;width:2;height:95" coordorigin="2444,15212" coordsize="2,95">
              <v:shape style="position:absolute;left:2444;top:15212;width:2;height:95" coordorigin="2444,15212" coordsize="0,95" path="m2444,15307l2444,15212e" filled="f" stroked="t" strokeweight=".234146pt" strokecolor="#000000">
                <v:path arrowok="t"/>
              </v:shape>
            </v:group>
            <v:group style="position:absolute;left:2444;top:15307;width:2;height:868" coordorigin="2444,15307" coordsize="2,868">
              <v:shape style="position:absolute;left:2444;top:15307;width:2;height:868" coordorigin="2444,15307" coordsize="0,868" path="m2444,16175l2444,15307e" filled="f" stroked="t" strokeweight=".234146pt" strokecolor="#606060">
                <v:path arrowok="t"/>
              </v:shape>
            </v:group>
            <v:group style="position:absolute;left:10260;top:16172;width:623;height:2" coordorigin="10260,16172" coordsize="623,2">
              <v:shape style="position:absolute;left:10260;top:16172;width:623;height:2" coordorigin="10260,16172" coordsize="623,0" path="m10260,16172l10883,16172e" filled="f" stroked="t" strokeweight=".468293pt" strokecolor="#707070">
                <v:path arrowok="t"/>
              </v:shape>
            </v:group>
            <v:group style="position:absolute;left:478;top:16177;width:11122;height:2" coordorigin="478,16177" coordsize="11122,2">
              <v:shape style="position:absolute;left:478;top:16177;width:11122;height:2" coordorigin="478,16177" coordsize="11122,0" path="m478,16177l11600,16177e" filled="f" stroked="t" strokeweight=".702439pt" strokecolor="#747474">
                <v:path arrowok="t"/>
              </v:shape>
            </v:group>
            <v:group style="position:absolute;left:11543;top:13975;width:2;height:1332" coordorigin="11543,13975" coordsize="2,1332">
              <v:shape style="position:absolute;left:11543;top:13975;width:2;height:1332" coordorigin="11543,13975" coordsize="0,1332" path="m11543,15307l11543,13975e" filled="f" stroked="t" strokeweight=".234146pt" strokecolor="#000000">
                <v:path arrowok="t"/>
              </v:shape>
            </v:group>
            <v:group style="position:absolute;left:11543;top:15307;width:2;height:868" coordorigin="11543,15307" coordsize="2,868">
              <v:shape style="position:absolute;left:11543;top:15307;width:2;height:868" coordorigin="11543,15307" coordsize="0,868" path="m11543,16175l11543,15307e" filled="f" stroked="t" strokeweight=".234146pt" strokecolor="#979797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40" w:lineRule="auto"/>
        <w:ind w:left="206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101"/>
        </w:rPr>
        <w:t>Halk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5" w:after="0" w:line="511" w:lineRule="exact"/>
        <w:ind w:left="244" w:right="-115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50"/>
          <w:szCs w:val="50"/>
          <w:color w:val="626464"/>
          <w:spacing w:val="27"/>
          <w:w w:val="74"/>
          <w:position w:val="-6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7"/>
          <w:b/>
          <w:bCs/>
          <w:position w:val="2"/>
        </w:rPr>
        <w:t>{eri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8"/>
          <w:b/>
          <w:bCs/>
          <w:position w:val="2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-32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99"/>
          <w:b/>
          <w:bCs/>
          <w:position w:val="2"/>
        </w:rPr>
        <w:t>KÖS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119"/>
          <w:w w:val="99"/>
          <w:b/>
          <w:bCs/>
          <w:position w:val="2"/>
        </w:rPr>
        <w:t>E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99"/>
          <w:position w:val="-6"/>
        </w:rPr>
        <w:t>.</w:t>
      </w:r>
      <w:r>
        <w:rPr>
          <w:rFonts w:ascii="Arial" w:hAnsi="Arial" w:cs="Arial" w:eastAsia="Arial"/>
          <w:sz w:val="28"/>
          <w:szCs w:val="28"/>
          <w:color w:val="333333"/>
          <w:spacing w:val="-38"/>
          <w:w w:val="100"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83"/>
          <w:position w:val="-6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right="-60"/>
        <w:jc w:val="left"/>
        <w:tabs>
          <w:tab w:pos="15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33333"/>
          <w:spacing w:val="-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86"/>
        </w:rPr>
        <w:t>Kuzey</w:t>
      </w:r>
      <w:r>
        <w:rPr>
          <w:rFonts w:ascii="Arial" w:hAnsi="Arial" w:cs="Arial" w:eastAsia="Arial"/>
          <w:sz w:val="19"/>
          <w:szCs w:val="19"/>
          <w:color w:val="333333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3"/>
          <w:w w:val="86"/>
          <w:b/>
          <w:bCs/>
          <w:position w:val="7"/>
        </w:rPr>
        <w:t>B</w:t>
      </w:r>
      <w:r>
        <w:rPr>
          <w:rFonts w:ascii="Arial" w:hAnsi="Arial" w:cs="Arial" w:eastAsia="Arial"/>
          <w:sz w:val="19"/>
          <w:szCs w:val="19"/>
          <w:color w:val="333333"/>
          <w:spacing w:val="-80"/>
          <w:w w:val="86"/>
          <w:position w:val="0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6"/>
          <w:b/>
          <w:bCs/>
          <w:position w:val="7"/>
        </w:rPr>
        <w:t>"l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b/>
          <w:bCs/>
          <w:position w:val="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b/>
          <w:bCs/>
          <w:position w:val="7"/>
        </w:rPr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b/>
          <w:bCs/>
          <w:position w:val="7"/>
        </w:rPr>
        <w:t>Amın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9" w:lineRule="auto"/>
        <w:ind w:left="304" w:right="5347" w:firstLine="-3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ŞiRiN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240"/>
          <w:cols w:num="3" w:equalWidth="0">
            <w:col w:w="570" w:space="1931"/>
            <w:col w:w="2032" w:space="379"/>
            <w:col w:w="646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898" w:right="457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637398pt;margin-top:-18.221012pt;width:19.378921pt;height:44pt;mso-position-horizontal-relative:page;mso-position-vertical-relative:paragraph;z-index:-1526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A3A3A"/>
                      <w:spacing w:val="0"/>
                      <w:w w:val="158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68" w:lineRule="exact"/>
        <w:ind w:left="4036" w:right="465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DAIRESi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3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848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019409pt;margin-top:6.611733pt;width:50.543552pt;height:7.5pt;mso-position-horizontal-relative:page;mso-position-vertical-relative:paragraph;z-index:-1526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01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0"/>
          <w:w w:val="100"/>
          <w:position w:val="9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-3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0"/>
          <w:w w:val="100"/>
          <w:position w:val="9"/>
        </w:rPr>
      </w:r>
      <w:r>
        <w:rPr>
          <w:rFonts w:ascii="Arial" w:hAnsi="Arial" w:cs="Arial" w:eastAsia="Arial"/>
          <w:sz w:val="17"/>
          <w:szCs w:val="17"/>
          <w:color w:val="3A3A3A"/>
          <w:spacing w:val="11"/>
          <w:w w:val="227"/>
          <w:position w:val="-1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1"/>
        </w:rPr>
        <w:t>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594" w:right="5227"/>
        <w:jc w:val="center"/>
        <w:tabs>
          <w:tab w:pos="4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3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37" w:lineRule="auto"/>
        <w:ind w:left="120" w:right="3216"/>
        <w:jc w:val="left"/>
        <w:tabs>
          <w:tab w:pos="1300" w:val="left"/>
          <w:tab w:pos="3060" w:val="left"/>
          <w:tab w:pos="4320" w:val="left"/>
          <w:tab w:pos="5400" w:val="left"/>
          <w:tab w:pos="7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2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7"/>
        </w:rPr>
        <w:t>:21/05/2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5"/>
          <w:w w:val="97"/>
        </w:rPr>
        <w:t>0</w:t>
      </w:r>
      <w:r>
        <w:rPr>
          <w:rFonts w:ascii="Arial" w:hAnsi="Arial" w:cs="Arial" w:eastAsia="Arial"/>
          <w:sz w:val="23"/>
          <w:szCs w:val="23"/>
          <w:color w:val="3A3A3A"/>
          <w:spacing w:val="-6"/>
          <w:w w:val="18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9"/>
        </w:rPr>
        <w:t>IBiidirini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15:20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5"/>
        </w:rPr>
        <w:t>trcl:llO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  <w:position w:val="1"/>
        </w:rPr>
        <w:t>Kııyıt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6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21105/2017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jKayıt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3333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jBildirim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Oildirile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0"/>
        </w:rPr>
        <w:t>Levent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Marina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karşı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Balçov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!!ZMIR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25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4"/>
        </w:rPr>
        <w:t>Do9,ru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Mustafa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sahil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Levent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Marin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4"/>
          <w:w w:val="8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lZMIR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25" w:right="-20"/>
        <w:jc w:val="left"/>
        <w:tabs>
          <w:tab w:pos="1300" w:val="left"/>
          <w:tab w:pos="4720" w:val="left"/>
          <w:tab w:pos="8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OtYangıııı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14" w:lineRule="exact"/>
        <w:ind w:left="3609" w:right="3399" w:firstLine="-3489"/>
        <w:jc w:val="left"/>
        <w:tabs>
          <w:tab w:pos="3600" w:val="left"/>
          <w:tab w:pos="6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6.724731pt;margin-top:14.950839pt;width:59.084153pt;height:26pt;mso-position-horizontal-relative:page;mso-position-vertical-relative:paragraph;z-index:-1526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1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959595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Yangııı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9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Ahşıl]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Diller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4403" w:right="-20"/>
        <w:jc w:val="left"/>
        <w:tabs>
          <w:tab w:pos="5440" w:val="left"/>
          <w:tab w:pos="6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3"/>
          <w:szCs w:val="33"/>
          <w:color w:val="4F4F4F"/>
          <w:spacing w:val="0"/>
          <w:w w:val="51"/>
          <w:b/>
          <w:bCs/>
          <w:position w:val="-7"/>
        </w:rPr>
        <w:t>ı</w:t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38"/>
          <w:szCs w:val="38"/>
          <w:color w:val="959595"/>
          <w:spacing w:val="0"/>
          <w:w w:val="51"/>
          <w:position w:val="-6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959595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959595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  <w:position w:val="7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57"/>
          <w:position w:val="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57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2"/>
          <w:w w:val="57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7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97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7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5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7"/>
        </w:rPr>
        <w:t>15:30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120" w:right="-20"/>
        <w:jc w:val="left"/>
        <w:tabs>
          <w:tab w:pos="2160" w:val="left"/>
          <w:tab w:pos="5640" w:val="left"/>
          <w:tab w:pos="1102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6"/>
          <w:position w:val="9"/>
        </w:rPr>
        <w:t>Yanarı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4"/>
          <w:w w:val="86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38"/>
          <w:position w:val="8"/>
        </w:rPr>
        <w:t>ahjbi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0"/>
          <w:w w:val="138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-5"/>
          <w:w w:val="61"/>
          <w:position w:val="9"/>
        </w:rPr>
        <w:t>]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9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6"/>
          <w:position w:val="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6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46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9"/>
        </w:rPr>
      </w:r>
      <w:r>
        <w:rPr>
          <w:rFonts w:ascii="Arial" w:hAnsi="Arial" w:cs="Arial" w:eastAsia="Arial"/>
          <w:sz w:val="46"/>
          <w:szCs w:val="46"/>
          <w:color w:val="959595"/>
          <w:spacing w:val="0"/>
          <w:w w:val="57"/>
          <w:position w:val="0"/>
        </w:rPr>
        <w:t>ı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1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  <w:position w:val="1"/>
        </w:rPr>
        <w:t>\miri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43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32"/>
          <w:w w:val="14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0"/>
          <w:position w:val="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1"/>
          <w:position w:val="1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1"/>
        </w:rPr>
        <w:t>nj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DÜNDAR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11" w:right="-20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6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76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7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1"/>
          <w:w w:val="1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15:21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15:25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01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667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9" w:lineRule="exact"/>
        <w:ind w:left="125" w:right="-20"/>
        <w:jc w:val="left"/>
        <w:tabs>
          <w:tab w:pos="4640" w:val="left"/>
          <w:tab w:pos="6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9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4"/>
          <w:position w:val="-1"/>
        </w:rPr>
        <w:t>lekt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4"/>
          <w:w w:val="94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4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696B6B"/>
          <w:spacing w:val="0"/>
          <w:w w:val="156"/>
          <w:position w:val="-2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630" w:right="470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53" w:lineRule="auto"/>
        <w:ind w:left="2130" w:right="4350" w:firstLine="2522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</w:rPr>
        <w:t>Enınive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1"/>
          <w:w w:val="9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5"/>
        </w:rPr>
        <w:t>-Jan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9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</w:rPr>
        <w:t>arına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Pel"!onel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9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9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194" w:lineRule="exact"/>
        <w:ind w:left="2130" w:right="2604" w:firstLine="-2000"/>
        <w:jc w:val="left"/>
        <w:tabs>
          <w:tab w:pos="2100" w:val="left"/>
          <w:tab w:pos="4640" w:val="left"/>
          <w:tab w:pos="7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46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6"/>
          <w:w w:val="4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  <w:position w:val="0"/>
        </w:rPr>
        <w:t>D(')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  <w:position w:val="0"/>
        </w:rPr>
        <w:t>ııü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1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1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8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213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7"/>
        </w:rPr>
        <w:t>EkiQ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7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Adı-S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pıa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14" w:right="413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7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81" w:lineRule="exact"/>
        <w:ind w:left="120" w:right="-20"/>
        <w:jc w:val="left"/>
        <w:tabs>
          <w:tab w:pos="2100" w:val="left"/>
          <w:tab w:pos="4640" w:val="left"/>
          <w:tab w:pos="6520" w:val="left"/>
          <w:tab w:pos="8080" w:val="left"/>
          <w:tab w:pos="9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7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yapıld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60"/>
          <w:position w:val="-3"/>
        </w:rPr>
        <w:t>ı::;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60"/>
          <w:position w:val="-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5"/>
          <w:w w:val="6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-3"/>
        </w:rPr>
        <w:t>IKöpll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0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  <w:position w:val="-3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95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45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5"/>
          <w:position w:val="-3"/>
        </w:rPr>
        <w:t>_K:0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5"/>
          <w:position w:val="-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6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5178" w:right="-20"/>
        <w:jc w:val="left"/>
        <w:tabs>
          <w:tab w:pos="6520" w:val="left"/>
          <w:tab w:pos="8080" w:val="left"/>
          <w:tab w:pos="96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2"/>
        </w:rPr>
        <w:t>0,3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7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7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215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2"/>
          <w:w w:val="8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8"/>
        </w:rPr>
        <w:t>önc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8"/>
        </w:rPr>
        <w:t>)(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8"/>
        </w:rPr>
        <w:t>trrııc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7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8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Dlınııııu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6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2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4" w:lineRule="exact"/>
        <w:ind w:left="2130" w:right="63" w:firstLine="-200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1"/>
          <w:w w:val="20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3"/>
        </w:rPr>
        <w:t>oıuş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5"/>
          <w:w w:val="10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7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rmada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izınaritinin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460" w:bottom="280" w:left="340" w:right="260"/>
        </w:sectPr>
      </w:pPr>
      <w:rPr/>
    </w:p>
    <w:p>
      <w:pPr>
        <w:spacing w:before="41" w:after="0" w:line="240" w:lineRule="auto"/>
        <w:ind w:left="120" w:right="-20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7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"/>
          <w:w w:val="97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5"/>
          <w:w w:val="97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7"/>
          <w:position w:val="1"/>
        </w:rPr>
        <w:t>ortal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7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46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46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4"/>
          <w:w w:val="4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6"/>
          <w:position w:val="1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1" w:lineRule="exact"/>
        <w:ind w:left="2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249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248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6"/>
          <w:w w:val="103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2"/>
          <w:position w:val="-1"/>
        </w:rPr>
        <w:t>lim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1"/>
          <w:position w:val="-1"/>
        </w:rPr>
        <w:t>Edildii?,i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29" w:right="-20"/>
        <w:jc w:val="left"/>
        <w:tabs>
          <w:tab w:pos="2140" w:val="left"/>
          <w:tab w:pos="5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241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24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41"/>
          <w:w w:val="24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2"/>
          <w:position w:val="-1"/>
        </w:rPr>
        <w:t>Döıı!lşU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8"/>
          <w:position w:val="0"/>
        </w:rPr>
        <w:t>!'ari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26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:21/0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3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7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5"/>
          <w:w w:val="87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11"/>
          <w:w w:val="8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  <w:position w:val="0"/>
        </w:rPr>
        <w:t>ıati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-6"/>
          <w:w w:val="18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  <w:position w:val="0"/>
        </w:rPr>
        <w:t>5:55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14" w:right="-68"/>
        <w:jc w:val="left"/>
        <w:tabs>
          <w:tab w:pos="1000" w:val="left"/>
          <w:tab w:pos="1500" w:val="left"/>
          <w:tab w:pos="2120" w:val="left"/>
          <w:tab w:pos="8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5"/>
          <w:position w:val="-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4"/>
          <w:position w:val="-2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4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4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9"/>
          <w:position w:val="-2"/>
        </w:rPr>
        <w:t>EKiP:Ba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9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2"/>
          <w:w w:val="89"/>
          <w:position w:val="-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9"/>
          <w:position w:val="-2"/>
        </w:rPr>
        <w:t>ovıı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7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12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</w:rPr>
        <w:t>1----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92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37"/>
          <w:w w:val="100"/>
          <w:i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i/>
          <w:position w:val="0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260"/>
          <w:cols w:num="2" w:equalWidth="0">
            <w:col w:w="9686" w:space="366"/>
            <w:col w:w="1268"/>
          </w:cols>
        </w:sectPr>
      </w:pPr>
      <w:rPr/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1" w:lineRule="exact"/>
        <w:ind w:left="275" w:right="-56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  <w:position w:val="-1"/>
        </w:rPr>
        <w:t>"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  <w:position w:val="-1"/>
        </w:rPr>
        <w:t>(3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275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Courier New" w:hAnsi="Courier New" w:cs="Courier New" w:eastAsia="Courier New"/>
          <w:sz w:val="16"/>
          <w:szCs w:val="16"/>
          <w:color w:val="3A3A3A"/>
          <w:spacing w:val="-59"/>
          <w:w w:val="101"/>
          <w:i/>
        </w:rPr>
        <w:t>.</w:t>
      </w:r>
      <w:r>
        <w:rPr>
          <w:rFonts w:ascii="Arial" w:hAnsi="Arial" w:cs="Arial" w:eastAsia="Arial"/>
          <w:sz w:val="26"/>
          <w:szCs w:val="26"/>
          <w:color w:val="3A3A3A"/>
          <w:spacing w:val="-9"/>
          <w:w w:val="71"/>
          <w:position w:val="1"/>
        </w:rPr>
        <w:t>"</w:t>
      </w:r>
      <w:r>
        <w:rPr>
          <w:rFonts w:ascii="Courier New" w:hAnsi="Courier New" w:cs="Courier New" w:eastAsia="Courier New"/>
          <w:sz w:val="16"/>
          <w:szCs w:val="16"/>
          <w:color w:val="3A3A3A"/>
          <w:spacing w:val="-89"/>
          <w:w w:val="101"/>
          <w:i/>
          <w:position w:val="0"/>
        </w:rPr>
        <w:t>Q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1"/>
          <w:position w:val="1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746" w:lineRule="exact"/>
        <w:ind w:right="-164"/>
        <w:jc w:val="left"/>
        <w:rPr>
          <w:rFonts w:ascii="Courier New" w:hAnsi="Courier New" w:cs="Courier New" w:eastAsia="Courier New"/>
          <w:sz w:val="83"/>
          <w:szCs w:val="83"/>
        </w:rPr>
      </w:pPr>
      <w:rPr/>
      <w:r>
        <w:rPr>
          <w:rFonts w:ascii="Courier New" w:hAnsi="Courier New" w:cs="Courier New" w:eastAsia="Courier New"/>
          <w:sz w:val="83"/>
          <w:szCs w:val="83"/>
          <w:color w:val="3A3A3A"/>
          <w:w w:val="26"/>
          <w:position w:val="-9"/>
        </w:rPr>
        <w:t>::</w:t>
      </w:r>
      <w:r>
        <w:rPr>
          <w:rFonts w:ascii="Courier New" w:hAnsi="Courier New" w:cs="Courier New" w:eastAsia="Courier New"/>
          <w:sz w:val="83"/>
          <w:szCs w:val="83"/>
          <w:color w:val="3A3A3A"/>
          <w:spacing w:val="-265"/>
          <w:w w:val="26"/>
          <w:position w:val="-9"/>
        </w:rPr>
        <w:t>:</w:t>
      </w:r>
      <w:r>
        <w:rPr>
          <w:rFonts w:ascii="Courier New" w:hAnsi="Courier New" w:cs="Courier New" w:eastAsia="Courier New"/>
          <w:sz w:val="83"/>
          <w:szCs w:val="83"/>
          <w:color w:val="3A3A3A"/>
          <w:spacing w:val="-153"/>
          <w:w w:val="27"/>
          <w:position w:val="-9"/>
        </w:rPr>
        <w:t>Ö</w:t>
      </w:r>
      <w:r>
        <w:rPr>
          <w:rFonts w:ascii="Courier New" w:hAnsi="Courier New" w:cs="Courier New" w:eastAsia="Courier New"/>
          <w:sz w:val="83"/>
          <w:szCs w:val="83"/>
          <w:color w:val="3A3A3A"/>
          <w:spacing w:val="-249"/>
          <w:w w:val="26"/>
          <w:position w:val="-9"/>
        </w:rPr>
        <w:t>:</w:t>
      </w:r>
      <w:r>
        <w:rPr>
          <w:rFonts w:ascii="Courier New" w:hAnsi="Courier New" w:cs="Courier New" w:eastAsia="Courier New"/>
          <w:sz w:val="83"/>
          <w:szCs w:val="83"/>
          <w:color w:val="3A3A3A"/>
          <w:spacing w:val="0"/>
          <w:w w:val="27"/>
          <w:position w:val="-9"/>
        </w:rPr>
        <w:t>LG</w:t>
      </w:r>
      <w:r>
        <w:rPr>
          <w:rFonts w:ascii="Courier New" w:hAnsi="Courier New" w:cs="Courier New" w:eastAsia="Courier New"/>
          <w:sz w:val="83"/>
          <w:szCs w:val="83"/>
          <w:color w:val="3A3A3A"/>
          <w:spacing w:val="19"/>
          <w:w w:val="27"/>
          <w:position w:val="-9"/>
        </w:rPr>
        <w:t>E</w:t>
      </w:r>
      <w:r>
        <w:rPr>
          <w:rFonts w:ascii="Courier New" w:hAnsi="Courier New" w:cs="Courier New" w:eastAsia="Courier New"/>
          <w:sz w:val="83"/>
          <w:szCs w:val="83"/>
          <w:color w:val="3A3A3A"/>
          <w:spacing w:val="0"/>
          <w:w w:val="23"/>
          <w:position w:val="-9"/>
        </w:rPr>
        <w:t>.</w:t>
      </w:r>
      <w:r>
        <w:rPr>
          <w:rFonts w:ascii="Courier New" w:hAnsi="Courier New" w:cs="Courier New" w:eastAsia="Courier New"/>
          <w:sz w:val="83"/>
          <w:szCs w:val="83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-36" w:right="546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87" w:right="57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340" w:right="260"/>
          <w:cols w:num="3" w:equalWidth="0">
            <w:col w:w="415" w:space="1844"/>
            <w:col w:w="977" w:space="1255"/>
            <w:col w:w="6829"/>
          </w:cols>
        </w:sectPr>
      </w:pPr>
      <w:rPr/>
    </w:p>
    <w:p>
      <w:pPr>
        <w:spacing w:before="0" w:after="0" w:line="240" w:lineRule="exact"/>
        <w:ind w:left="252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4"/>
          <w:w w:val="5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56"/>
        </w:rPr>
        <w:t>.=: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7" w:lineRule="exact"/>
        <w:ind w:right="-74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3"/>
          <w:szCs w:val="23"/>
          <w:color w:val="3A3A3A"/>
          <w:w w:val="78"/>
          <w:position w:val="2"/>
        </w:rPr>
        <w:t>2.</w:t>
      </w:r>
      <w:r>
        <w:rPr>
          <w:rFonts w:ascii="Courier New" w:hAnsi="Courier New" w:cs="Courier New" w:eastAsia="Courier New"/>
          <w:sz w:val="23"/>
          <w:szCs w:val="23"/>
          <w:color w:val="3A3A3A"/>
          <w:spacing w:val="-90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b/>
          <w:bCs/>
          <w:position w:val="3"/>
        </w:rPr>
        <w:t>POST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136"/>
        <w:jc w:val="left"/>
        <w:tabs>
          <w:tab w:pos="2220" w:val="left"/>
        </w:tabs>
        <w:rPr>
          <w:rFonts w:ascii="Times New Roman" w:hAnsi="Times New Roman" w:cs="Times New Roman" w:eastAsia="Times New Roman"/>
          <w:sz w:val="64"/>
          <w:szCs w:val="6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b/>
          <w:bCs/>
          <w:position w:val="4"/>
        </w:rPr>
        <w:t>A</w:t>
      </w:r>
      <w:r>
        <w:rPr>
          <w:rFonts w:ascii="Arial" w:hAnsi="Arial" w:cs="Arial" w:eastAsia="Arial"/>
          <w:sz w:val="19"/>
          <w:szCs w:val="19"/>
          <w:color w:val="4F4F4F"/>
          <w:spacing w:val="-3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100"/>
          <w:b/>
          <w:bCs/>
          <w:position w:val="4"/>
        </w:rPr>
        <w:t>G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696B6B"/>
          <w:spacing w:val="35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696B6B"/>
          <w:spacing w:val="-1"/>
          <w:w w:val="100"/>
          <w:b/>
          <w:bCs/>
          <w:position w:val="4"/>
        </w:rPr>
        <w:t>U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4"/>
        </w:rPr>
        <w:t>PLA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4"/>
        </w:rPr>
        <w:t>R</w:t>
      </w:r>
      <w:r>
        <w:rPr>
          <w:rFonts w:ascii="Arial" w:hAnsi="Arial" w:cs="Arial" w:eastAsia="Arial"/>
          <w:sz w:val="19"/>
          <w:szCs w:val="19"/>
          <w:color w:val="3A3A3A"/>
          <w:spacing w:val="-7"/>
          <w:w w:val="100"/>
          <w:b/>
          <w:bCs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16"/>
          <w:b/>
          <w:bCs/>
          <w:position w:val="4"/>
        </w:rPr>
        <w:t>AMIRI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64"/>
          <w:szCs w:val="64"/>
          <w:color w:val="3B4277"/>
          <w:spacing w:val="0"/>
          <w:w w:val="100"/>
          <w:i/>
          <w:position w:val="-31"/>
        </w:rPr>
        <w:t>-=f!?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134" w:lineRule="exact"/>
        <w:ind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60"/>
          <w:b/>
          <w:bCs/>
          <w:position w:val="-27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18"/>
          <w:w w:val="60"/>
          <w:b/>
          <w:bCs/>
          <w:position w:val="-2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60"/>
          <w:b/>
          <w:bCs/>
          <w:position w:val="-27"/>
        </w:rPr>
        <w:t>9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60"/>
          <w:b/>
          <w:bCs/>
          <w:position w:val="-2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8"/>
          <w:w w:val="60"/>
          <w:b/>
          <w:bCs/>
          <w:position w:val="-27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60"/>
          <w:b/>
          <w:bCs/>
          <w:position w:val="-27"/>
        </w:rPr>
        <w:t>MaYıs</w:t>
      </w:r>
      <w:r>
        <w:rPr>
          <w:rFonts w:ascii="Arial" w:hAnsi="Arial" w:cs="Arial" w:eastAsia="Arial"/>
          <w:sz w:val="24"/>
          <w:szCs w:val="24"/>
          <w:color w:val="3A3A3A"/>
          <w:spacing w:val="17"/>
          <w:w w:val="60"/>
          <w:b/>
          <w:bCs/>
          <w:position w:val="-27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A3A3A"/>
          <w:spacing w:val="0"/>
          <w:w w:val="60"/>
          <w:b/>
          <w:bCs/>
          <w:position w:val="-27"/>
        </w:rPr>
        <w:t>OlL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260"/>
          <w:cols w:num="4" w:equalWidth="0">
            <w:col w:w="417" w:space="1450"/>
            <w:col w:w="754" w:space="0"/>
            <w:col w:w="3507" w:space="2342"/>
            <w:col w:w="2850"/>
          </w:cols>
        </w:sectPr>
      </w:pPr>
      <w:rPr/>
    </w:p>
    <w:p>
      <w:pPr>
        <w:spacing w:before="0" w:after="0" w:line="194" w:lineRule="exact"/>
        <w:ind w:left="2205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</w:rPr>
        <w:t>Hüseyin</w:t>
      </w:r>
      <w:r>
        <w:rPr>
          <w:rFonts w:ascii="Arial" w:hAnsi="Arial" w:cs="Arial" w:eastAsia="Arial"/>
          <w:sz w:val="19"/>
          <w:szCs w:val="19"/>
          <w:color w:val="3A3A3A"/>
          <w:spacing w:val="38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</w:rPr>
        <w:t>AKTOPRAK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5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1"/>
        </w:rPr>
        <w:t>Tanj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DÜ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529" w:lineRule="exact"/>
        <w:ind w:right="-185"/>
        <w:jc w:val="left"/>
        <w:rPr>
          <w:rFonts w:ascii="Arial" w:hAnsi="Arial" w:cs="Arial" w:eastAsia="Arial"/>
          <w:sz w:val="97"/>
          <w:szCs w:val="97"/>
        </w:rPr>
      </w:pPr>
      <w:rPr/>
      <w:r>
        <w:rPr>
          <w:rFonts w:ascii="Arial" w:hAnsi="Arial" w:cs="Arial" w:eastAsia="Arial"/>
          <w:sz w:val="97"/>
          <w:szCs w:val="97"/>
          <w:color w:val="3A3A3A"/>
          <w:w w:val="46"/>
          <w:position w:val="-49"/>
        </w:rPr>
        <w:t>il</w:t>
      </w:r>
      <w:r>
        <w:rPr>
          <w:rFonts w:ascii="Arial" w:hAnsi="Arial" w:cs="Arial" w:eastAsia="Arial"/>
          <w:sz w:val="97"/>
          <w:szCs w:val="97"/>
          <w:color w:val="3A3A3A"/>
          <w:spacing w:val="-419"/>
          <w:w w:val="46"/>
          <w:position w:val="-49"/>
        </w:rPr>
        <w:t>a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-6"/>
          <w:w w:val="182"/>
          <w:position w:val="-5"/>
        </w:rPr>
        <w:t>·</w:t>
      </w:r>
      <w:r>
        <w:rPr>
          <w:rFonts w:ascii="Arial" w:hAnsi="Arial" w:cs="Arial" w:eastAsia="Arial"/>
          <w:sz w:val="9"/>
          <w:szCs w:val="9"/>
          <w:color w:val="4F4F4F"/>
          <w:spacing w:val="0"/>
          <w:w w:val="156"/>
          <w:i/>
          <w:position w:val="1"/>
        </w:rPr>
        <w:t>J</w:t>
      </w:r>
      <w:r>
        <w:rPr>
          <w:rFonts w:ascii="Arial" w:hAnsi="Arial" w:cs="Arial" w:eastAsia="Arial"/>
          <w:sz w:val="9"/>
          <w:szCs w:val="9"/>
          <w:color w:val="4F4F4F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4F4F4F"/>
          <w:spacing w:val="-3"/>
          <w:w w:val="100"/>
          <w:i/>
          <w:position w:val="1"/>
        </w:rPr>
        <w:t> </w:t>
      </w:r>
      <w:r>
        <w:rPr>
          <w:rFonts w:ascii="Arial" w:hAnsi="Arial" w:cs="Arial" w:eastAsia="Arial"/>
          <w:sz w:val="97"/>
          <w:szCs w:val="97"/>
          <w:color w:val="363890"/>
          <w:spacing w:val="0"/>
          <w:w w:val="38"/>
          <w:position w:val="-49"/>
        </w:rPr>
        <w:t>:</w:t>
      </w:r>
      <w:r>
        <w:rPr>
          <w:rFonts w:ascii="Arial" w:hAnsi="Arial" w:cs="Arial" w:eastAsia="Arial"/>
          <w:sz w:val="97"/>
          <w:szCs w:val="97"/>
          <w:color w:val="000000"/>
          <w:spacing w:val="0"/>
          <w:w w:val="100"/>
          <w:position w:val="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91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8"/>
          <w:szCs w:val="8"/>
          <w:color w:val="4F4F4F"/>
          <w:spacing w:val="0"/>
          <w:w w:val="100"/>
          <w:i/>
          <w:position w:val="-3"/>
        </w:rPr>
        <w:t>'"</w:t>
      </w:r>
      <w:r>
        <w:rPr>
          <w:rFonts w:ascii="Arial" w:hAnsi="Arial" w:cs="Arial" w:eastAsia="Arial"/>
          <w:sz w:val="8"/>
          <w:szCs w:val="8"/>
          <w:color w:val="4F4F4F"/>
          <w:spacing w:val="0"/>
          <w:w w:val="100"/>
          <w:i/>
          <w:position w:val="-3"/>
        </w:rPr>
        <w:t>    </w:t>
      </w:r>
      <w:r>
        <w:rPr>
          <w:rFonts w:ascii="Arial" w:hAnsi="Arial" w:cs="Arial" w:eastAsia="Arial"/>
          <w:sz w:val="8"/>
          <w:szCs w:val="8"/>
          <w:color w:val="4F4F4F"/>
          <w:spacing w:val="13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82"/>
          <w:i/>
          <w:position w:val="-3"/>
        </w:rPr>
        <w:t>:"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8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6"/>
          <w:w w:val="8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59595"/>
          <w:spacing w:val="-5"/>
          <w:w w:val="189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0"/>
          <w:w w:val="110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-2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5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5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5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52"/>
          <w:position w:val="-3"/>
        </w:rPr>
        <w:t>.-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52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52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FB1B1"/>
          <w:spacing w:val="-10"/>
          <w:w w:val="156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7E7E7E"/>
          <w:spacing w:val="0"/>
          <w:w w:val="81"/>
          <w:position w:val="-3"/>
        </w:rPr>
        <w:t>·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6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9"/>
          <w:szCs w:val="9"/>
          <w:color w:val="959595"/>
          <w:spacing w:val="0"/>
          <w:w w:val="519"/>
          <w:position w:val="5"/>
        </w:rPr>
        <w:t>'</w:t>
      </w:r>
      <w:r>
        <w:rPr>
          <w:rFonts w:ascii="Arial" w:hAnsi="Arial" w:cs="Arial" w:eastAsia="Arial"/>
          <w:sz w:val="9"/>
          <w:szCs w:val="9"/>
          <w:color w:val="959595"/>
          <w:spacing w:val="11"/>
          <w:w w:val="519"/>
          <w:position w:val="5"/>
        </w:rPr>
        <w:t> </w:t>
      </w:r>
      <w:r>
        <w:rPr>
          <w:rFonts w:ascii="Arial" w:hAnsi="Arial" w:cs="Arial" w:eastAsia="Arial"/>
          <w:sz w:val="9"/>
          <w:szCs w:val="9"/>
          <w:color w:val="696B6B"/>
          <w:spacing w:val="0"/>
          <w:w w:val="100"/>
          <w:position w:val="5"/>
        </w:rPr>
        <w:t>•</w:t>
      </w:r>
      <w:r>
        <w:rPr>
          <w:rFonts w:ascii="Arial" w:hAnsi="Arial" w:cs="Arial" w:eastAsia="Arial"/>
          <w:sz w:val="9"/>
          <w:szCs w:val="9"/>
          <w:color w:val="696B6B"/>
          <w:spacing w:val="0"/>
          <w:w w:val="100"/>
          <w:position w:val="5"/>
        </w:rPr>
        <w:t>  </w:t>
      </w:r>
      <w:r>
        <w:rPr>
          <w:rFonts w:ascii="Arial" w:hAnsi="Arial" w:cs="Arial" w:eastAsia="Arial"/>
          <w:sz w:val="9"/>
          <w:szCs w:val="9"/>
          <w:color w:val="696B6B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75"/>
          <w:b/>
          <w:bCs/>
          <w:position w:val="0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30"/>
          <w:w w:val="175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46"/>
          <w:position w:val="5"/>
        </w:rPr>
        <w:t>'"</w:t>
      </w:r>
      <w:r>
        <w:rPr>
          <w:rFonts w:ascii="Arial" w:hAnsi="Arial" w:cs="Arial" w:eastAsia="Arial"/>
          <w:sz w:val="15"/>
          <w:szCs w:val="15"/>
          <w:color w:val="4F4F4F"/>
          <w:spacing w:val="-14"/>
          <w:w w:val="146"/>
          <w:position w:val="5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11"/>
          <w:w w:val="86"/>
          <w:position w:val="0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-17"/>
          <w:w w:val="58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46"/>
          <w:position w:val="5"/>
        </w:rPr>
        <w:t>: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4F4F4F"/>
          <w:spacing w:val="-10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AFB1B1"/>
          <w:spacing w:val="0"/>
          <w:w w:val="100"/>
          <w:position w:val="5"/>
        </w:rPr>
        <w:t>·</w:t>
      </w:r>
      <w:r>
        <w:rPr>
          <w:rFonts w:ascii="Arial" w:hAnsi="Arial" w:cs="Arial" w:eastAsia="Arial"/>
          <w:sz w:val="15"/>
          <w:szCs w:val="15"/>
          <w:color w:val="AFB1B1"/>
          <w:spacing w:val="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0"/>
          <w:w w:val="100"/>
          <w:position w:val="0"/>
        </w:rPr>
        <w:t>,.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260"/>
          <w:cols w:num="4" w:equalWidth="0">
            <w:col w:w="4096" w:space="663"/>
            <w:col w:w="1532" w:space="2253"/>
            <w:col w:w="551" w:space="107"/>
            <w:col w:w="2118"/>
          </w:cols>
        </w:sectPr>
      </w:pPr>
      <w:rPr/>
    </w:p>
    <w:p>
      <w:pPr>
        <w:spacing w:before="0" w:after="0" w:line="559" w:lineRule="exact"/>
        <w:ind w:right="-20"/>
        <w:jc w:val="right"/>
        <w:rPr>
          <w:rFonts w:ascii="Arial" w:hAnsi="Arial" w:cs="Arial" w:eastAsia="Arial"/>
          <w:sz w:val="74"/>
          <w:szCs w:val="74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67"/>
          <w:position w:val="-20"/>
        </w:rPr>
        <w:t>1B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67"/>
          <w:position w:val="-20"/>
        </w:rPr>
        <w:t>   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1"/>
          <w:w w:val="67"/>
          <w:position w:val="-20"/>
        </w:rPr>
        <w:t> </w:t>
      </w:r>
      <w:r>
        <w:rPr>
          <w:rFonts w:ascii="Arial" w:hAnsi="Arial" w:cs="Arial" w:eastAsia="Arial"/>
          <w:sz w:val="74"/>
          <w:szCs w:val="74"/>
          <w:color w:val="4F4F4F"/>
          <w:spacing w:val="-83"/>
          <w:w w:val="50"/>
          <w:position w:val="-15"/>
        </w:rPr>
        <w:t>.</w:t>
      </w:r>
      <w:r>
        <w:rPr>
          <w:rFonts w:ascii="Arial" w:hAnsi="Arial" w:cs="Arial" w:eastAsia="Arial"/>
          <w:sz w:val="74"/>
          <w:szCs w:val="74"/>
          <w:color w:val="696B6B"/>
          <w:spacing w:val="-153"/>
          <w:w w:val="93"/>
          <w:position w:val="-15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7E7E7E"/>
          <w:spacing w:val="-73"/>
          <w:w w:val="150"/>
          <w:position w:val="-20"/>
        </w:rPr>
        <w:t>!</w:t>
      </w:r>
      <w:r>
        <w:rPr>
          <w:rFonts w:ascii="Arial" w:hAnsi="Arial" w:cs="Arial" w:eastAsia="Arial"/>
          <w:sz w:val="74"/>
          <w:szCs w:val="74"/>
          <w:color w:val="696B6B"/>
          <w:spacing w:val="0"/>
          <w:w w:val="93"/>
          <w:position w:val="-15"/>
        </w:rPr>
        <w:t>.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26" w:lineRule="exac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96B6B"/>
          <w:spacing w:val="0"/>
          <w:w w:val="256"/>
          <w:position w:val="-12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696B6B"/>
          <w:spacing w:val="31"/>
          <w:w w:val="256"/>
          <w:position w:val="-1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52"/>
          <w:position w:val="-12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19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51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51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959595"/>
          <w:spacing w:val="10"/>
          <w:w w:val="51"/>
          <w:position w:val="-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0"/>
          <w:w w:val="340"/>
          <w:position w:val="-12"/>
        </w:rPr>
        <w:t>•.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260"/>
          <w:cols w:num="2" w:equalWidth="0">
            <w:col w:w="9184" w:space="649"/>
            <w:col w:w="148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82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2"/>
        </w:rPr>
        <w:t>::ı::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" w:lineRule="exact"/>
        <w:ind w:right="-160"/>
        <w:jc w:val="left"/>
        <w:tabs>
          <w:tab w:pos="6220" w:val="left"/>
        </w:tabs>
        <w:rPr>
          <w:rFonts w:ascii="Times New Roman" w:hAnsi="Times New Roman" w:cs="Times New Roman" w:eastAsia="Times New Roman"/>
          <w:sz w:val="80"/>
          <w:szCs w:val="80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81"/>
          <w:b/>
          <w:bCs/>
          <w:position w:val="-50"/>
        </w:rPr>
        <w:t>Itfaiy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81"/>
          <w:b/>
          <w:bCs/>
          <w:position w:val="-50"/>
        </w:rPr>
        <w:t>e</w:t>
      </w:r>
      <w:r>
        <w:rPr>
          <w:rFonts w:ascii="Arial" w:hAnsi="Arial" w:cs="Arial" w:eastAsia="Arial"/>
          <w:sz w:val="23"/>
          <w:szCs w:val="23"/>
          <w:color w:val="3A3A3A"/>
          <w:spacing w:val="2"/>
          <w:w w:val="81"/>
          <w:b/>
          <w:bCs/>
          <w:position w:val="-5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81"/>
          <w:b/>
          <w:bCs/>
          <w:position w:val="-50"/>
        </w:rPr>
        <w:t>Bitı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11"/>
          <w:w w:val="81"/>
          <w:b/>
          <w:bCs/>
          <w:position w:val="-5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  <w:b/>
          <w:bCs/>
          <w:position w:val="-50"/>
        </w:rPr>
        <w:t>!tıg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  <w:b/>
          <w:bCs/>
          <w:position w:val="-50"/>
        </w:rPr>
        <w:t>e</w:t>
      </w:r>
      <w:r>
        <w:rPr>
          <w:rFonts w:ascii="Arial" w:hAnsi="Arial" w:cs="Arial" w:eastAsia="Arial"/>
          <w:sz w:val="23"/>
          <w:szCs w:val="23"/>
          <w:color w:val="3A3A3A"/>
          <w:spacing w:val="7"/>
          <w:w w:val="100"/>
          <w:b/>
          <w:bCs/>
          <w:position w:val="-5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80"/>
          <w:b/>
          <w:bCs/>
          <w:position w:val="-50"/>
        </w:rPr>
        <w:t>Amiri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  <w:b/>
          <w:bCs/>
          <w:position w:val="-50"/>
        </w:rPr>
        <w:tab/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  <w:b/>
          <w:bCs/>
          <w:position w:val="-50"/>
        </w:rPr>
      </w:r>
      <w:r>
        <w:rPr>
          <w:rFonts w:ascii="Times New Roman" w:hAnsi="Times New Roman" w:cs="Times New Roman" w:eastAsia="Times New Roman"/>
          <w:sz w:val="80"/>
          <w:szCs w:val="80"/>
          <w:color w:val="4F4F4F"/>
          <w:spacing w:val="-207"/>
          <w:w w:val="49"/>
          <w:position w:val="-64"/>
        </w:rPr>
        <w:t>u</w:t>
      </w:r>
      <w:r>
        <w:rPr>
          <w:rFonts w:ascii="Times New Roman" w:hAnsi="Times New Roman" w:cs="Times New Roman" w:eastAsia="Times New Roman"/>
          <w:sz w:val="80"/>
          <w:szCs w:val="80"/>
          <w:color w:val="4F4F4F"/>
          <w:spacing w:val="-256"/>
          <w:w w:val="85"/>
          <w:position w:val="-64"/>
        </w:rPr>
        <w:t>}</w:t>
      </w:r>
      <w:r>
        <w:rPr>
          <w:rFonts w:ascii="Times New Roman" w:hAnsi="Times New Roman" w:cs="Times New Roman" w:eastAsia="Times New Roman"/>
          <w:sz w:val="80"/>
          <w:szCs w:val="80"/>
          <w:color w:val="696B6B"/>
          <w:spacing w:val="0"/>
          <w:w w:val="24"/>
          <w:position w:val="-64"/>
        </w:rPr>
        <w:t>e</w:t>
      </w:r>
      <w:r>
        <w:rPr>
          <w:rFonts w:ascii="Times New Roman" w:hAnsi="Times New Roman" w:cs="Times New Roman" w:eastAsia="Times New Roman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0" w:after="0" w:line="8" w:lineRule="exact"/>
        <w:ind w:right="-20"/>
        <w:jc w:val="left"/>
        <w:rPr>
          <w:rFonts w:ascii="Times New Roman" w:hAnsi="Times New Roman" w:cs="Times New Roman" w:eastAsia="Times New Roman"/>
          <w:sz w:val="80"/>
          <w:szCs w:val="8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0"/>
          <w:szCs w:val="80"/>
          <w:color w:val="4F4F4F"/>
          <w:spacing w:val="40"/>
          <w:w w:val="85"/>
          <w:position w:val="-64"/>
        </w:rPr>
        <w:t>:</w:t>
      </w:r>
      <w:r>
        <w:rPr>
          <w:rFonts w:ascii="Times New Roman" w:hAnsi="Times New Roman" w:cs="Times New Roman" w:eastAsia="Times New Roman"/>
          <w:sz w:val="80"/>
          <w:szCs w:val="80"/>
          <w:color w:val="696B6B"/>
          <w:spacing w:val="40"/>
          <w:w w:val="46"/>
          <w:position w:val="-64"/>
        </w:rPr>
      </w:r>
      <w:r>
        <w:rPr>
          <w:rFonts w:ascii="Times New Roman" w:hAnsi="Times New Roman" w:cs="Times New Roman" w:eastAsia="Times New Roman"/>
          <w:sz w:val="80"/>
          <w:szCs w:val="80"/>
          <w:color w:val="696B6B"/>
          <w:spacing w:val="0"/>
          <w:w w:val="46"/>
          <w:emboss/>
          <w:position w:val="-64"/>
        </w:rPr>
        <w:t>:</w:t>
      </w:r>
      <w:r>
        <w:rPr>
          <w:rFonts w:ascii="Times New Roman" w:hAnsi="Times New Roman" w:cs="Times New Roman" w:eastAsia="Times New Roman"/>
          <w:sz w:val="80"/>
          <w:szCs w:val="80"/>
          <w:color w:val="696B6B"/>
          <w:spacing w:val="0"/>
          <w:w w:val="46"/>
          <w:emboss/>
          <w:position w:val="-64"/>
        </w:rPr>
      </w:r>
      <w:r>
        <w:rPr>
          <w:rFonts w:ascii="Times New Roman" w:hAnsi="Times New Roman" w:cs="Times New Roman" w:eastAsia="Times New Roman"/>
          <w:sz w:val="80"/>
          <w:szCs w:val="80"/>
          <w:color w:val="696B6B"/>
          <w:spacing w:val="0"/>
          <w:w w:val="46"/>
          <w:position w:val="-64"/>
        </w:rPr>
      </w:r>
      <w:r>
        <w:rPr>
          <w:rFonts w:ascii="Times New Roman" w:hAnsi="Times New Roman" w:cs="Times New Roman" w:eastAsia="Times New Roman"/>
          <w:sz w:val="80"/>
          <w:szCs w:val="80"/>
          <w:color w:val="696B6B"/>
          <w:spacing w:val="0"/>
          <w:w w:val="47"/>
          <w:position w:val="-64"/>
        </w:rPr>
        <w:t>.</w:t>
      </w:r>
      <w:r>
        <w:rPr>
          <w:rFonts w:ascii="Times New Roman" w:hAnsi="Times New Roman" w:cs="Times New Roman" w:eastAsia="Times New Roman"/>
          <w:sz w:val="80"/>
          <w:szCs w:val="80"/>
          <w:color w:val="696B6B"/>
          <w:spacing w:val="-144"/>
          <w:w w:val="46"/>
          <w:position w:val="-64"/>
        </w:rPr>
        <w:t>;</w:t>
      </w:r>
      <w:r>
        <w:rPr>
          <w:rFonts w:ascii="Times New Roman" w:hAnsi="Times New Roman" w:cs="Times New Roman" w:eastAsia="Times New Roman"/>
          <w:sz w:val="80"/>
          <w:szCs w:val="80"/>
          <w:color w:val="959595"/>
          <w:spacing w:val="0"/>
          <w:w w:val="62"/>
          <w:position w:val="-64"/>
        </w:rPr>
        <w:t>/</w:t>
      </w:r>
      <w:r>
        <w:rPr>
          <w:rFonts w:ascii="Times New Roman" w:hAnsi="Times New Roman" w:cs="Times New Roman" w:eastAsia="Times New Roman"/>
          <w:sz w:val="80"/>
          <w:szCs w:val="8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260"/>
          <w:cols w:num="3" w:equalWidth="0">
            <w:col w:w="420" w:space="1889"/>
            <w:col w:w="6512" w:space="476"/>
            <w:col w:w="2023"/>
          </w:cols>
        </w:sectPr>
      </w:pPr>
      <w:rPr/>
    </w:p>
    <w:p>
      <w:pPr>
        <w:spacing w:before="0" w:after="0" w:line="172" w:lineRule="atLeast"/>
        <w:ind w:right="-20"/>
        <w:jc w:val="right"/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21.483551pt;margin-top:28.843048pt;width:557.398355pt;height:735.332534pt;mso-position-horizontal-relative:page;mso-position-vertical-relative:page;z-index:-15268" coordorigin="430,577" coordsize="11148,14707">
            <v:group style="position:absolute;left:437;top:603;width:11087;height:2" coordorigin="437,603" coordsize="11087,2">
              <v:shape style="position:absolute;left:437;top:603;width:11087;height:2" coordorigin="437,603" coordsize="11087,0" path="m437,603l11524,603e" filled="f" stroked="t" strokeweight=".704379pt" strokecolor="#545454">
                <v:path arrowok="t"/>
              </v:shape>
            </v:group>
            <v:group style="position:absolute;left:446;top:584;width:2;height:13705" coordorigin="446,584" coordsize="2,13705">
              <v:shape style="position:absolute;left:446;top:584;width:2;height:13705" coordorigin="446,584" coordsize="0,13705" path="m446,14289l446,584e" filled="f" stroked="t" strokeweight=".704379pt" strokecolor="#575757">
                <v:path arrowok="t"/>
              </v:shape>
            </v:group>
            <v:group style="position:absolute;left:3757;top:605;width:3677;height:2" coordorigin="3757,605" coordsize="3677,2">
              <v:shape style="position:absolute;left:3757;top:605;width:3677;height:2" coordorigin="3757,605" coordsize="3677,0" path="m3757,605l7434,605e" filled="f" stroked="t" strokeweight=".704379pt" strokecolor="#545454">
                <v:path arrowok="t"/>
              </v:shape>
            </v:group>
            <v:group style="position:absolute;left:9138;top:598;width:2;height:774" coordorigin="9138,598" coordsize="2,774">
              <v:shape style="position:absolute;left:9138;top:598;width:2;height:774" coordorigin="9138,598" coordsize="0,774" path="m9138,1372l9138,598e" filled="f" stroked="t" strokeweight=".704379pt" strokecolor="#484848">
                <v:path arrowok="t"/>
              </v:shape>
            </v:group>
            <v:group style="position:absolute;left:11566;top:589;width:2;height:2136" coordorigin="11566,589" coordsize="2,2136">
              <v:shape style="position:absolute;left:11566;top:589;width:2;height:2136" coordorigin="11566,589" coordsize="0,2136" path="m11566,2725l11566,589e" filled="f" stroked="t" strokeweight=".234793pt" strokecolor="#000000">
                <v:path arrowok="t"/>
              </v:shape>
            </v:group>
            <v:group style="position:absolute;left:441;top:1111;width:2;height:261" coordorigin="441,1111" coordsize="2,261">
              <v:shape style="position:absolute;left:441;top:1111;width:2;height:261" coordorigin="441,1111" coordsize="0,261" path="m441,1372l441,1111e" filled="f" stroked="t" strokeweight=".469586pt" strokecolor="#545454">
                <v:path arrowok="t"/>
              </v:shape>
            </v:group>
            <v:group style="position:absolute;left:444;top:1315;width:2;height:788" coordorigin="444,1315" coordsize="2,788">
              <v:shape style="position:absolute;left:444;top:1315;width:2;height:788" coordorigin="444,1315" coordsize="0,788" path="m444,2103l444,1315e" filled="f" stroked="t" strokeweight=".939172pt" strokecolor="#6B6B6B">
                <v:path arrowok="t"/>
              </v:shape>
            </v:group>
            <v:group style="position:absolute;left:9138;top:1315;width:2;height:128" coordorigin="9138,1315" coordsize="2,128">
              <v:shape style="position:absolute;left:9138;top:1315;width:2;height:128" coordorigin="9138,1315" coordsize="0,128" path="m9138,1443l9138,1315e" filled="f" stroked="t" strokeweight=".469586pt" strokecolor="#282828">
                <v:path arrowok="t"/>
              </v:shape>
            </v:group>
            <v:group style="position:absolute;left:2444;top:598;width:2;height:1491" coordorigin="2444,598" coordsize="2,1491">
              <v:shape style="position:absolute;left:2444;top:598;width:2;height:1491" coordorigin="2444,598" coordsize="0,1491" path="m2444,2089l2444,598e" filled="f" stroked="t" strokeweight=".704379pt" strokecolor="#4F4F4F">
                <v:path arrowok="t"/>
              </v:shape>
            </v:group>
            <v:group style="position:absolute;left:9140;top:1386;width:2;height:703" coordorigin="9140,1386" coordsize="2,703">
              <v:shape style="position:absolute;left:9140;top:1386;width:2;height:703" coordorigin="9140,1386" coordsize="0,703" path="m9140,2089l9140,1386e" filled="f" stroked="t" strokeweight=".704379pt" strokecolor="#4F4F4F">
                <v:path arrowok="t"/>
              </v:shape>
            </v:group>
            <v:group style="position:absolute;left:441;top:2077;width:6410;height:2" coordorigin="441,2077" coordsize="6410,2">
              <v:shape style="position:absolute;left:441;top:2077;width:6410;height:2" coordorigin="441,2077" coordsize="6410,0" path="m441,2077l6851,2077e" filled="f" stroked="t" strokeweight=".704379pt" strokecolor="#545454">
                <v:path arrowok="t"/>
              </v:shape>
            </v:group>
            <v:group style="position:absolute;left:6795;top:2079;width:221;height:2" coordorigin="6795,2079" coordsize="221,2">
              <v:shape style="position:absolute;left:6795;top:2079;width:221;height:2" coordorigin="6795,2079" coordsize="221,0" path="m6795,2079l7016,2079e" filled="f" stroked="t" strokeweight=".469586pt" strokecolor="#383838">
                <v:path arrowok="t"/>
              </v:shape>
            </v:group>
            <v:group style="position:absolute;left:6959;top:2077;width:4569;height:2" coordorigin="6959,2077" coordsize="4569,2">
              <v:shape style="position:absolute;left:6959;top:2077;width:4569;height:2" coordorigin="6959,2077" coordsize="4569,0" path="m6959,2077l11528,2077e" filled="f" stroked="t" strokeweight=".704379pt" strokecolor="#545454">
                <v:path arrowok="t"/>
              </v:shape>
            </v:group>
            <v:group style="position:absolute;left:437;top:2295;width:11096;height:2" coordorigin="437,2295" coordsize="11096,2">
              <v:shape style="position:absolute;left:437;top:2295;width:11096;height:2" coordorigin="437,2295" coordsize="11096,0" path="m437,2295l11533,2295e" filled="f" stroked="t" strokeweight=".704379pt" strokecolor="#545454">
                <v:path arrowok="t"/>
              </v:shape>
            </v:group>
            <v:group style="position:absolute;left:446;top:2032;width:2;height:290" coordorigin="446,2032" coordsize="2,290">
              <v:shape style="position:absolute;left:446;top:2032;width:2;height:290" coordorigin="446,2032" coordsize="0,290" path="m446,2321l446,2032e" filled="f" stroked="t" strokeweight=".469586pt" strokecolor="#444444">
                <v:path arrowok="t"/>
              </v:shape>
            </v:group>
            <v:group style="position:absolute;left:437;top:2509;width:11096;height:2" coordorigin="437,2509" coordsize="11096,2">
              <v:shape style="position:absolute;left:437;top:2509;width:11096;height:2" coordorigin="437,2509" coordsize="11096,0" path="m437,2509l11533,2509e" filled="f" stroked="t" strokeweight=".704379pt" strokecolor="#545454">
                <v:path arrowok="t"/>
              </v:shape>
            </v:group>
            <v:group style="position:absolute;left:441;top:2727;width:6410;height:2" coordorigin="441,2727" coordsize="6410,2">
              <v:shape style="position:absolute;left:441;top:2727;width:6410;height:2" coordorigin="441,2727" coordsize="6410,0" path="m441,2727l6851,2727e" filled="f" stroked="t" strokeweight=".704379pt" strokecolor="#575757">
                <v:path arrowok="t"/>
              </v:shape>
            </v:group>
            <v:group style="position:absolute;left:448;top:2483;width:2;height:484" coordorigin="448,2483" coordsize="2,484">
              <v:shape style="position:absolute;left:448;top:2483;width:2;height:484" coordorigin="448,2483" coordsize="0,484" path="m448,2967l448,2483e" filled="f" stroked="t" strokeweight=".704379pt" strokecolor="#5B5B5B">
                <v:path arrowok="t"/>
              </v:shape>
            </v:group>
            <v:group style="position:absolute;left:6795;top:2725;width:221;height:2" coordorigin="6795,2725" coordsize="221,2">
              <v:shape style="position:absolute;left:6795;top:2725;width:221;height:2" coordorigin="6795,2725" coordsize="221,0" path="m6795,2725l7016,2725e" filled="f" stroked="t" strokeweight=".469586pt" strokecolor="#383838">
                <v:path arrowok="t"/>
              </v:shape>
            </v:group>
            <v:group style="position:absolute;left:6959;top:2725;width:4578;height:2" coordorigin="6959,2725" coordsize="4578,2">
              <v:shape style="position:absolute;left:6959;top:2725;width:4578;height:2" coordorigin="6959,2725" coordsize="4578,0" path="m6959,2725l11538,2725e" filled="f" stroked="t" strokeweight=".704379pt" strokecolor="#545454">
                <v:path arrowok="t"/>
              </v:shape>
            </v:group>
            <v:group style="position:absolute;left:437;top:2941;width:11096;height:2" coordorigin="437,2941" coordsize="11096,2">
              <v:shape style="position:absolute;left:437;top:2941;width:11096;height:2" coordorigin="437,2941" coordsize="11096,0" path="m437,2941l11533,2941e" filled="f" stroked="t" strokeweight=".704379pt" strokecolor="#545454">
                <v:path arrowok="t"/>
              </v:shape>
            </v:group>
            <v:group style="position:absolute;left:11535;top:2682;width:2;height:128" coordorigin="11535,2682" coordsize="2,128">
              <v:shape style="position:absolute;left:11535;top:2682;width:2;height:128" coordorigin="11535,2682" coordsize="0,128" path="m11535,2810l11535,2682e" filled="f" stroked="t" strokeweight=".234793pt" strokecolor="#747474">
                <v:path arrowok="t"/>
              </v:shape>
            </v:group>
            <v:group style="position:absolute;left:441;top:3155;width:3015;height:2" coordorigin="441,3155" coordsize="3015,2">
              <v:shape style="position:absolute;left:441;top:3155;width:3015;height:2" coordorigin="441,3155" coordsize="3015,0" path="m441,3155l3456,3155e" filled="f" stroked="t" strokeweight=".704379pt" strokecolor="#5B5B5B">
                <v:path arrowok="t"/>
              </v:shape>
            </v:group>
            <v:group style="position:absolute;left:3376;top:3157;width:282;height:2" coordorigin="3376,3157" coordsize="282,2">
              <v:shape style="position:absolute;left:3376;top:3157;width:282;height:2" coordorigin="3376,3157" coordsize="282,0" path="m3376,3157l3658,3157e" filled="f" stroked="t" strokeweight=".469586pt" strokecolor="#4B4B4B">
                <v:path arrowok="t"/>
              </v:shape>
            </v:group>
            <v:group style="position:absolute;left:3602;top:3157;width:1089;height:2" coordorigin="3602,3157" coordsize="1089,2">
              <v:shape style="position:absolute;left:3602;top:3157;width:1089;height:2" coordorigin="3602,3157" coordsize="1089,0" path="m3602,3157l4691,3157e" filled="f" stroked="t" strokeweight=".704379pt" strokecolor="#4F4F4F">
                <v:path arrowok="t"/>
              </v:shape>
            </v:group>
            <v:group style="position:absolute;left:4635;top:3157;width:362;height:2" coordorigin="4635,3157" coordsize="362,2">
              <v:shape style="position:absolute;left:4635;top:3157;width:362;height:2" coordorigin="4635,3157" coordsize="362,0" path="m4635,3157l4996,3157e" filled="f" stroked="t" strokeweight=".469586pt" strokecolor="#2F2F2F">
                <v:path arrowok="t"/>
              </v:shape>
            </v:group>
            <v:group style="position:absolute;left:4940;top:3155;width:6593;height:2" coordorigin="4940,3155" coordsize="6593,2">
              <v:shape style="position:absolute;left:4940;top:3155;width:6593;height:2" coordorigin="4940,3155" coordsize="6593,0" path="m4940,3155l11533,3155e" filled="f" stroked="t" strokeweight=".704379pt" strokecolor="#4F4F4F">
                <v:path arrowok="t"/>
              </v:shape>
            </v:group>
            <v:group style="position:absolute;left:11566;top:2924;width:2;height:247" coordorigin="11566,2924" coordsize="2,247">
              <v:shape style="position:absolute;left:11566;top:2924;width:2;height:247" coordorigin="11566,2924" coordsize="0,247" path="m11566,3171l11566,2924e" filled="f" stroked="t" strokeweight=".234793pt" strokecolor="#000000">
                <v:path arrowok="t"/>
              </v:shape>
            </v:group>
            <v:group style="position:absolute;left:448;top:3128;width:2;height:271" coordorigin="448,3128" coordsize="2,271">
              <v:shape style="position:absolute;left:448;top:3128;width:2;height:271" coordorigin="448,3128" coordsize="0,271" path="m448,3399l448,3128e" filled="f" stroked="t" strokeweight=".469586pt" strokecolor="#484848">
                <v:path arrowok="t"/>
              </v:shape>
            </v:group>
            <v:group style="position:absolute;left:3928;top:3147;width:2;height:750" coordorigin="3928,3147" coordsize="2,750">
              <v:shape style="position:absolute;left:3928;top:3147;width:2;height:750" coordorigin="3928,3147" coordsize="0,750" path="m3928,3897l3928,3147e" filled="f" stroked="t" strokeweight=".704379pt" strokecolor="#4F4F4F">
                <v:path arrowok="t"/>
              </v:shape>
            </v:group>
            <v:group style="position:absolute;left:6997;top:3147;width:2;height:484" coordorigin="6997,3147" coordsize="2,484">
              <v:shape style="position:absolute;left:6997;top:3147;width:2;height:484" coordorigin="6997,3147" coordsize="0,484" path="m6997,3632l6997,3147e" filled="f" stroked="t" strokeweight=".939172pt" strokecolor="#545454">
                <v:path arrowok="t"/>
              </v:shape>
            </v:group>
            <v:group style="position:absolute;left:11535;top:3171;width:2;height:228" coordorigin="11535,3171" coordsize="2,228">
              <v:shape style="position:absolute;left:11535;top:3171;width:2;height:228" coordorigin="11535,3171" coordsize="0,228" path="m11535,3399l11535,3171e" filled="f" stroked="t" strokeweight=".234793pt" strokecolor="#676767">
                <v:path arrowok="t"/>
              </v:shape>
            </v:group>
            <v:group style="position:absolute;left:3921;top:3575;width:2512;height:2" coordorigin="3921,3575" coordsize="2512,2">
              <v:shape style="position:absolute;left:3921;top:3575;width:2512;height:2" coordorigin="3921,3575" coordsize="2512,0" path="m3921,3575l6433,3575e" filled="f" stroked="t" strokeweight=".704379pt" strokecolor="#646464">
                <v:path arrowok="t"/>
              </v:shape>
            </v:group>
            <v:group style="position:absolute;left:6241;top:3572;width:765;height:2" coordorigin="6241,3572" coordsize="765,2">
              <v:shape style="position:absolute;left:6241;top:3572;width:765;height:2" coordorigin="6241,3572" coordsize="765,0" path="m6241,3572l7006,3572e" filled="f" stroked="t" strokeweight=".704379pt" strokecolor="#AFAFAF">
                <v:path arrowok="t"/>
              </v:shape>
            </v:group>
            <v:group style="position:absolute;left:6997;top:3299;width:2;height:598" coordorigin="6997,3299" coordsize="2,598">
              <v:shape style="position:absolute;left:6997;top:3299;width:2;height:598" coordorigin="6997,3299" coordsize="0,598" path="m6997,3897l6997,3299e" filled="f" stroked="t" strokeweight=".704379pt" strokecolor="#4F4F4F">
                <v:path arrowok="t"/>
              </v:shape>
            </v:group>
            <v:group style="position:absolute;left:11566;top:3371;width:2;height:204" coordorigin="11566,3371" coordsize="2,204">
              <v:shape style="position:absolute;left:11566;top:3371;width:2;height:204" coordorigin="11566,3371" coordsize="0,204" path="m11566,3575l11566,3371e" filled="f" stroked="t" strokeweight=".234793pt" strokecolor="#000000">
                <v:path arrowok="t"/>
              </v:shape>
            </v:group>
            <v:group style="position:absolute;left:441;top:3886;width:3038;height:2" coordorigin="441,3886" coordsize="3038,2">
              <v:shape style="position:absolute;left:441;top:3886;width:3038;height:2" coordorigin="441,3886" coordsize="3038,0" path="m441,3886l3480,3886e" filled="f" stroked="t" strokeweight=".704379pt" strokecolor="#5B5B5B">
                <v:path arrowok="t"/>
              </v:shape>
            </v:group>
            <v:group style="position:absolute;left:3376;top:3886;width:282;height:2" coordorigin="3376,3886" coordsize="282,2">
              <v:shape style="position:absolute;left:3376;top:3886;width:282;height:2" coordorigin="3376,3886" coordsize="282,0" path="m3376,3886l3658,3886e" filled="f" stroked="t" strokeweight=".469586pt" strokecolor="#383838">
                <v:path arrowok="t"/>
              </v:shape>
            </v:group>
            <v:group style="position:absolute;left:3602;top:3883;width:2263;height:2" coordorigin="3602,3883" coordsize="2263,2">
              <v:shape style="position:absolute;left:3602;top:3883;width:2263;height:2" coordorigin="3602,3883" coordsize="2263,0" path="m3602,3883l5865,3883e" filled="f" stroked="t" strokeweight="1.173965pt" strokecolor="#3B3B3B">
                <v:path arrowok="t"/>
              </v:shape>
            </v:group>
            <v:group style="position:absolute;left:5715;top:3883;width:5823;height:2" coordorigin="5715,3883" coordsize="5823,2">
              <v:shape style="position:absolute;left:5715;top:3883;width:5823;height:2" coordorigin="5715,3883" coordsize="5823,0" path="m5715,3883l11538,3883e" filled="f" stroked="t" strokeweight=".939172pt" strokecolor="#545454">
                <v:path arrowok="t"/>
              </v:shape>
            </v:group>
            <v:group style="position:absolute;left:11535;top:3674;width:2;height:218" coordorigin="11535,3674" coordsize="2,218">
              <v:shape style="position:absolute;left:11535;top:3674;width:2;height:218" coordorigin="11535,3674" coordsize="0,218" path="m11535,3893l11535,3674e" filled="f" stroked="t" strokeweight=".234793pt" strokecolor="#5B5B5B">
                <v:path arrowok="t"/>
              </v:shape>
            </v:group>
            <v:group style="position:absolute;left:437;top:4161;width:11096;height:2" coordorigin="437,4161" coordsize="11096,2">
              <v:shape style="position:absolute;left:437;top:4161;width:11096;height:2" coordorigin="437,4161" coordsize="11096,0" path="m437,4161l11533,4161e" filled="f" stroked="t" strokeweight=".704379pt" strokecolor="#545454">
                <v:path arrowok="t"/>
              </v:shape>
            </v:group>
            <v:group style="position:absolute;left:446;top:3840;width:2;height:347" coordorigin="446,3840" coordsize="2,347">
              <v:shape style="position:absolute;left:446;top:3840;width:2;height:347" coordorigin="446,3840" coordsize="0,347" path="m446,4187l446,3840e" filled="f" stroked="t" strokeweight=".469586pt" strokecolor="#444444">
                <v:path arrowok="t"/>
              </v:shape>
            </v:group>
            <v:group style="position:absolute;left:2454;top:3874;width:2;height:11393" coordorigin="2454,3874" coordsize="2,11393">
              <v:shape style="position:absolute;left:2454;top:3874;width:2;height:11393" coordorigin="2454,3874" coordsize="0,11393" path="m2454,15267l2454,3874e" filled="f" stroked="t" strokeweight=".704379pt" strokecolor="#545454">
                <v:path arrowok="t"/>
              </v:shape>
            </v:group>
            <v:group style="position:absolute;left:2447;top:4379;width:9091;height:2" coordorigin="2447,4379" coordsize="9091,2">
              <v:shape style="position:absolute;left:2447;top:4379;width:9091;height:2" coordorigin="2447,4379" coordsize="9091,0" path="m2447,4379l11538,4379e" filled="f" stroked="t" strokeweight=".704379pt" strokecolor="#4F4F4F">
                <v:path arrowok="t"/>
              </v:shape>
            </v:group>
            <v:group style="position:absolute;left:448;top:4339;width:2;height:769" coordorigin="448,4339" coordsize="2,769">
              <v:shape style="position:absolute;left:448;top:4339;width:2;height:769" coordorigin="448,4339" coordsize="0,769" path="m448,5108l448,4339e" filled="f" stroked="t" strokeweight=".704379pt" strokecolor="#4F4F4F">
                <v:path arrowok="t"/>
              </v:shape>
            </v:group>
            <v:group style="position:absolute;left:7844;top:4367;width:2;height:261" coordorigin="7844,4367" coordsize="2,261">
              <v:shape style="position:absolute;left:7844;top:4367;width:2;height:261" coordorigin="7844,4367" coordsize="0,261" path="m7844,4629l7844,4367e" filled="f" stroked="t" strokeweight=".939172pt" strokecolor="#676767">
                <v:path arrowok="t"/>
              </v:shape>
            </v:group>
            <v:group style="position:absolute;left:11535;top:4334;width:2;height:294" coordorigin="11535,4334" coordsize="2,294">
              <v:shape style="position:absolute;left:11535;top:4334;width:2;height:294" coordorigin="11535,4334" coordsize="0,294" path="m11535,4629l11535,4334e" filled="f" stroked="t" strokeweight=".234793pt" strokecolor="#444444">
                <v:path arrowok="t"/>
              </v:shape>
            </v:group>
            <v:group style="position:absolute;left:4964;top:4809;width:1305;height:2" coordorigin="4964,4809" coordsize="1305,2">
              <v:shape style="position:absolute;left:4964;top:4809;width:1305;height:2" coordorigin="4964,4809" coordsize="1305,0" path="m4964,4809l6269,4809e" filled="f" stroked="t" strokeweight=".234793pt" strokecolor="#4F4F4F">
                <v:path arrowok="t"/>
              </v:shape>
            </v:group>
            <v:group style="position:absolute;left:4973;top:4572;width:2;height:266" coordorigin="4973,4572" coordsize="2,266">
              <v:shape style="position:absolute;left:4973;top:4572;width:2;height:266" coordorigin="4973,4572" coordsize="0,266" path="m4973,4837l4973,4572e" filled="f" stroked="t" strokeweight=".469586pt" strokecolor="#343434">
                <v:path arrowok="t"/>
              </v:shape>
            </v:group>
            <v:group style="position:absolute;left:6269;top:4809;width:1136;height:2" coordorigin="6269,4809" coordsize="1136,2">
              <v:shape style="position:absolute;left:6269;top:4809;width:1136;height:2" coordorigin="6269,4809" coordsize="1136,0" path="m6269,4809l7405,4809e" filled="f" stroked="t" strokeweight=".234793pt" strokecolor="#000000">
                <v:path arrowok="t"/>
              </v:shape>
            </v:group>
            <v:group style="position:absolute;left:7405;top:4809;width:967;height:2" coordorigin="7405,4809" coordsize="967,2">
              <v:shape style="position:absolute;left:7405;top:4809;width:967;height:2" coordorigin="7405,4809" coordsize="967,0" path="m7405,4809l8373,4809e" filled="f" stroked="t" strokeweight=".234793pt" strokecolor="#484848">
                <v:path arrowok="t"/>
              </v:shape>
            </v:group>
            <v:group style="position:absolute;left:7847;top:4572;width:2;height:271" coordorigin="7847,4572" coordsize="2,271">
              <v:shape style="position:absolute;left:7847;top:4572;width:2;height:271" coordorigin="7847,4572" coordsize="0,271" path="m7847,4842l7847,4572e" filled="f" stroked="t" strokeweight=".469586pt" strokecolor="#444444">
                <v:path arrowok="t"/>
              </v:shape>
            </v:group>
            <v:group style="position:absolute;left:8373;top:4809;width:2780;height:2" coordorigin="8373,4809" coordsize="2780,2">
              <v:shape style="position:absolute;left:8373;top:4809;width:2780;height:2" coordorigin="8373,4809" coordsize="2780,0" path="m8373,4809l11153,4809e" filled="f" stroked="t" strokeweight=".234793pt" strokecolor="#000000">
                <v:path arrowok="t"/>
              </v:shape>
            </v:group>
            <v:group style="position:absolute;left:11153;top:4809;width:418;height:2" coordorigin="11153,4809" coordsize="418,2">
              <v:shape style="position:absolute;left:11153;top:4809;width:418;height:2" coordorigin="11153,4809" coordsize="418,0" path="m11153,4809l11571,4809e" filled="f" stroked="t" strokeweight=".234793pt" strokecolor="#676767">
                <v:path arrowok="t"/>
              </v:shape>
            </v:group>
            <v:group style="position:absolute;left:446;top:5051;width:2;height:299" coordorigin="446,5051" coordsize="2,299">
              <v:shape style="position:absolute;left:446;top:5051;width:2;height:299" coordorigin="446,5051" coordsize="0,299" path="m446,5350l446,5051e" filled="f" stroked="t" strokeweight=".469586pt" strokecolor="#383838">
                <v:path arrowok="t"/>
              </v:shape>
            </v:group>
            <v:group style="position:absolute;left:4959;top:5091;width:6579;height:2" coordorigin="4959,5091" coordsize="6579,2">
              <v:shape style="position:absolute;left:4959;top:5091;width:6579;height:2" coordorigin="4959,5091" coordsize="6579,0" path="m4959,5091l11538,5091e" filled="f" stroked="t" strokeweight=".704379pt" strokecolor="#646464">
                <v:path arrowok="t"/>
              </v:shape>
            </v:group>
            <v:group style="position:absolute;left:4971;top:4367;width:2;height:2056" coordorigin="4971,4367" coordsize="2,2056">
              <v:shape style="position:absolute;left:4971;top:4367;width:2;height:2056" coordorigin="4971,4367" coordsize="0,2056" path="m4971,6423l4971,4367e" filled="f" stroked="t" strokeweight=".704379pt" strokecolor="#4B4B4B">
                <v:path arrowok="t"/>
              </v:shape>
            </v:group>
            <v:group style="position:absolute;left:4968;top:5331;width:4010;height:2" coordorigin="4968,5331" coordsize="4010,2">
              <v:shape style="position:absolute;left:4968;top:5331;width:4010;height:2" coordorigin="4968,5331" coordsize="4010,0" path="m4968,5331l8978,5331e" filled="f" stroked="t" strokeweight=".704379pt" strokecolor="#4F4F4F">
                <v:path arrowok="t"/>
              </v:shape>
            </v:group>
            <v:group style="position:absolute;left:8922;top:5331;width:235;height:2" coordorigin="8922,5331" coordsize="235,2">
              <v:shape style="position:absolute;left:8922;top:5331;width:235;height:2" coordorigin="8922,5331" coordsize="235,0" path="m8922,5331l9157,5331e" filled="f" stroked="t" strokeweight=".469586pt" strokecolor="#3B3B3B">
                <v:path arrowok="t"/>
              </v:shape>
            </v:group>
            <v:group style="position:absolute;left:9101;top:5331;width:2437;height:2" coordorigin="9101,5331" coordsize="2437,2">
              <v:shape style="position:absolute;left:9101;top:5331;width:2437;height:2" coordorigin="9101,5331" coordsize="2437,0" path="m9101,5331l11538,5331e" filled="f" stroked="t" strokeweight=".704379pt" strokecolor="#545454">
                <v:path arrowok="t"/>
              </v:shape>
            </v:group>
            <v:group style="position:absolute;left:11535;top:5046;width:2;height:313" coordorigin="11535,5046" coordsize="2,313">
              <v:shape style="position:absolute;left:11535;top:5046;width:2;height:313" coordorigin="11535,5046" coordsize="0,313" path="m11535,5360l11535,5046e" filled="f" stroked="t" strokeweight=".234793pt" strokecolor="#444444">
                <v:path arrowok="t"/>
              </v:shape>
            </v:group>
            <v:group style="position:absolute;left:2447;top:5549;width:2263;height:2" coordorigin="2447,5549" coordsize="2263,2">
              <v:shape style="position:absolute;left:2447;top:5549;width:2263;height:2" coordorigin="2447,5549" coordsize="2263,0" path="m2447,5549l4710,5549e" filled="f" stroked="t" strokeweight=".704379pt" strokecolor="#545454">
                <v:path arrowok="t"/>
              </v:shape>
            </v:group>
            <v:group style="position:absolute;left:4635;top:5549;width:207;height:2" coordorigin="4635,5549" coordsize="207,2">
              <v:shape style="position:absolute;left:4635;top:5549;width:207;height:2" coordorigin="4635,5549" coordsize="207,0" path="m4635,5549l4841,5549e" filled="f" stroked="t" strokeweight=".469586pt" strokecolor="#343434">
                <v:path arrowok="t"/>
              </v:shape>
            </v:group>
            <v:group style="position:absolute;left:4785;top:5547;width:6757;height:2" coordorigin="4785,5547" coordsize="6757,2">
              <v:shape style="position:absolute;left:4785;top:5547;width:6757;height:2" coordorigin="4785,5547" coordsize="6757,0" path="m4785,5547l11542,5547e" filled="f" stroked="t" strokeweight=".704379pt" strokecolor="#4F4F4F">
                <v:path arrowok="t"/>
              </v:shape>
            </v:group>
            <v:group style="position:absolute;left:4973;top:4367;width:2;height:2056" coordorigin="4973,4367" coordsize="2,2056">
              <v:shape style="position:absolute;left:4973;top:4367;width:2;height:2056" coordorigin="4973,4367" coordsize="0,2056" path="m4973,6423l4973,4367e" filled="f" stroked="t" strokeweight=".704379pt" strokecolor="#484848">
                <v:path arrowok="t"/>
              </v:shape>
            </v:group>
            <v:group style="position:absolute;left:441;top:5777;width:4250;height:2" coordorigin="441,5777" coordsize="4250,2">
              <v:shape style="position:absolute;left:441;top:5777;width:4250;height:2" coordorigin="441,5777" coordsize="4250,0" path="m441,5777l4691,5777e" filled="f" stroked="t" strokeweight=".704379pt" strokecolor="#5B5B5B">
                <v:path arrowok="t"/>
              </v:shape>
            </v:group>
            <v:group style="position:absolute;left:4635;top:5777;width:207;height:2" coordorigin="4635,5777" coordsize="207,2">
              <v:shape style="position:absolute;left:4635;top:5777;width:207;height:2" coordorigin="4635,5777" coordsize="207,0" path="m4635,5777l4841,5777e" filled="f" stroked="t" strokeweight=".469586pt" strokecolor="#2F2F2F">
                <v:path arrowok="t"/>
              </v:shape>
            </v:group>
            <v:group style="position:absolute;left:4785;top:5775;width:6757;height:2" coordorigin="4785,5775" coordsize="6757,2">
              <v:shape style="position:absolute;left:4785;top:5775;width:6757;height:2" coordorigin="4785,5775" coordsize="6757,0" path="m4785,5775l11542,5775e" filled="f" stroked="t" strokeweight=".704379pt" strokecolor="#4F4F4F">
                <v:path arrowok="t"/>
              </v:shape>
            </v:group>
            <v:group style="position:absolute;left:7847;top:5773;width:2;height:290" coordorigin="7847,5773" coordsize="2,290">
              <v:shape style="position:absolute;left:7847;top:5773;width:2;height:290" coordorigin="7847,5773" coordsize="0,290" path="m7847,6062l7847,5773e" filled="f" stroked="t" strokeweight=".469586pt" strokecolor="#4F4F4F">
                <v:path arrowok="t"/>
              </v:shape>
            </v:group>
            <v:group style="position:absolute;left:2447;top:6197;width:9096;height:2" coordorigin="2447,6197" coordsize="9096,2">
              <v:shape style="position:absolute;left:2447;top:6197;width:9096;height:2" coordorigin="2447,6197" coordsize="9096,0" path="m2447,6197l11542,6197e" filled="f" stroked="t" strokeweight=".704379pt" strokecolor="#545454">
                <v:path arrowok="t"/>
              </v:shape>
            </v:group>
            <v:group style="position:absolute;left:7847;top:5792;width:2;height:451" coordorigin="7847,5792" coordsize="2,451">
              <v:shape style="position:absolute;left:7847;top:5792;width:2;height:451" coordorigin="7847,5792" coordsize="0,451" path="m7847,6243l7847,5792e" filled="f" stroked="t" strokeweight=".704379pt" strokecolor="#575757">
                <v:path arrowok="t"/>
              </v:shape>
            </v:group>
            <v:group style="position:absolute;left:2442;top:6416;width:2249;height:2" coordorigin="2442,6416" coordsize="2249,2">
              <v:shape style="position:absolute;left:2442;top:6416;width:2249;height:2" coordorigin="2442,6416" coordsize="2249,0" path="m2442,6416l4691,6416e" filled="f" stroked="t" strokeweight=".704379pt" strokecolor="#545454">
                <v:path arrowok="t"/>
              </v:shape>
            </v:group>
            <v:group style="position:absolute;left:4635;top:6413;width:371;height:2" coordorigin="4635,6413" coordsize="371,2">
              <v:shape style="position:absolute;left:4635;top:6413;width:371;height:2" coordorigin="4635,6413" coordsize="371,0" path="m4635,6413l5006,6413e" filled="f" stroked="t" strokeweight=".469586pt" strokecolor="#343434">
                <v:path arrowok="t"/>
              </v:shape>
            </v:group>
            <v:group style="position:absolute;left:7851;top:6171;width:2;height:247" coordorigin="7851,6171" coordsize="2,247">
              <v:shape style="position:absolute;left:7851;top:6171;width:2;height:247" coordorigin="7851,6171" coordsize="0,247" path="m7851,6418l7851,6171e" filled="f" stroked="t" strokeweight=".469586pt" strokecolor="#484848">
                <v:path arrowok="t"/>
              </v:shape>
            </v:group>
            <v:group style="position:absolute;left:4935;top:6411;width:6612;height:2" coordorigin="4935,6411" coordsize="6612,2">
              <v:shape style="position:absolute;left:4935;top:6411;width:6612;height:2" coordorigin="4935,6411" coordsize="6612,0" path="m4935,6411l11547,6411e" filled="f" stroked="t" strokeweight=".704379pt" strokecolor="#4F4F4F">
                <v:path arrowok="t"/>
              </v:shape>
            </v:group>
            <v:group style="position:absolute;left:11540;top:4149;width:2;height:2530" coordorigin="11540,4149" coordsize="2,2530">
              <v:shape style="position:absolute;left:11540;top:4149;width:2;height:2530" coordorigin="11540,4149" coordsize="0,2530" path="m11540,6679l11540,4149e" filled="f" stroked="t" strokeweight=".469586pt" strokecolor="#4F4F4F">
                <v:path arrowok="t"/>
              </v:shape>
            </v:group>
            <v:group style="position:absolute;left:446;top:6629;width:11096;height:2" coordorigin="446,6629" coordsize="11096,2">
              <v:shape style="position:absolute;left:446;top:6629;width:11096;height:2" coordorigin="446,6629" coordsize="11096,0" path="m446,6629l11542,6629e" filled="f" stroked="t" strokeweight=".704379pt" strokecolor="#545454">
                <v:path arrowok="t"/>
              </v:shape>
            </v:group>
            <v:group style="position:absolute;left:441;top:7052;width:11106;height:2" coordorigin="441,7052" coordsize="11106,2">
              <v:shape style="position:absolute;left:441;top:7052;width:11106;height:2" coordorigin="441,7052" coordsize="11106,0" path="m441,7052l11547,7052e" filled="f" stroked="t" strokeweight=".704379pt" strokecolor="#4F4F4F">
                <v:path arrowok="t"/>
              </v:shape>
            </v:group>
            <v:group style="position:absolute;left:453;top:7235;width:2;height:290" coordorigin="453,7235" coordsize="2,290">
              <v:shape style="position:absolute;left:453;top:7235;width:2;height:290" coordorigin="453,7235" coordsize="0,290" path="m453,7524l453,7235e" filled="f" stroked="t" strokeweight=".469586pt" strokecolor="#575757">
                <v:path arrowok="t"/>
              </v:shape>
            </v:group>
            <v:group style="position:absolute;left:4954;top:7273;width:6593;height:2" coordorigin="4954,7273" coordsize="6593,2">
              <v:shape style="position:absolute;left:4954;top:7273;width:6593;height:2" coordorigin="4954,7273" coordsize="6593,0" path="m4954,7273l11547,7273e" filled="f" stroked="t" strokeweight=".704379pt" strokecolor="#4F4F4F">
                <v:path arrowok="t"/>
              </v:shape>
            </v:group>
            <v:group style="position:absolute;left:4973;top:7489;width:6574;height:2" coordorigin="4973,7489" coordsize="6574,2">
              <v:shape style="position:absolute;left:4973;top:7489;width:6574;height:2" coordorigin="4973,7489" coordsize="6574,0" path="m4973,7489l11547,7489e" filled="f" stroked="t" strokeweight=".704379pt" strokecolor="#4F4F4F">
                <v:path arrowok="t"/>
              </v:shape>
            </v:group>
            <v:group style="position:absolute;left:11545;top:4149;width:2;height:11104" coordorigin="11545,4149" coordsize="2,11104">
              <v:shape style="position:absolute;left:11545;top:4149;width:2;height:11104" coordorigin="11545,4149" coordsize="0,11104" path="m11545,15253l11545,4149e" filled="f" stroked="t" strokeweight=".704379pt" strokecolor="#575757">
                <v:path arrowok="t"/>
              </v:shape>
            </v:group>
            <v:group style="position:absolute;left:441;top:7707;width:8537;height:2" coordorigin="441,7707" coordsize="8537,2">
              <v:shape style="position:absolute;left:441;top:7707;width:8537;height:2" coordorigin="441,7707" coordsize="8537,0" path="m441,7707l8978,7707e" filled="f" stroked="t" strokeweight=".704379pt" strokecolor="#575757">
                <v:path arrowok="t"/>
              </v:shape>
            </v:group>
            <v:group style="position:absolute;left:4785;top:7705;width:221;height:2" coordorigin="4785,7705" coordsize="221,2">
              <v:shape style="position:absolute;left:4785;top:7705;width:221;height:2" coordorigin="4785,7705" coordsize="221,0" path="m4785,7705l5006,7705e" filled="f" stroked="t" strokeweight=".469586pt" strokecolor="#343434">
                <v:path arrowok="t"/>
              </v:shape>
            </v:group>
            <v:group style="position:absolute;left:4978;top:7045;width:2;height:669" coordorigin="4978,7045" coordsize="2,669">
              <v:shape style="position:absolute;left:4978;top:7045;width:2;height:669" coordorigin="4978,7045" coordsize="0,669" path="m4978,7714l4978,7045e" filled="f" stroked="t" strokeweight=".939172pt" strokecolor="#4F4F4F">
                <v:path arrowok="t"/>
              </v:shape>
            </v:group>
            <v:group style="position:absolute;left:8922;top:7705;width:235;height:2" coordorigin="8922,7705" coordsize="235,2">
              <v:shape style="position:absolute;left:8922;top:7705;width:235;height:2" coordorigin="8922,7705" coordsize="235,0" path="m8922,7705l9157,7705e" filled="f" stroked="t" strokeweight=".469586pt" strokecolor="#282828">
                <v:path arrowok="t"/>
              </v:shape>
            </v:group>
            <v:group style="position:absolute;left:9101;top:7705;width:2447;height:2" coordorigin="9101,7705" coordsize="2447,2">
              <v:shape style="position:absolute;left:9101;top:7705;width:2447;height:2" coordorigin="9101,7705" coordsize="2447,0" path="m9101,7705l11547,7705e" filled="f" stroked="t" strokeweight=".704379pt" strokecolor="#4F4F4F">
                <v:path arrowok="t"/>
              </v:shape>
            </v:group>
            <v:group style="position:absolute;left:451;top:7662;width:2;height:508" coordorigin="451,7662" coordsize="2,508">
              <v:shape style="position:absolute;left:451;top:7662;width:2;height:508" coordorigin="451,7662" coordsize="0,508" path="m451,8170l451,7662e" filled="f" stroked="t" strokeweight=".469586pt" strokecolor="#545454">
                <v:path arrowok="t"/>
              </v:shape>
            </v:group>
            <v:group style="position:absolute;left:446;top:8509;width:6405;height:2" coordorigin="446,8509" coordsize="6405,2">
              <v:shape style="position:absolute;left:446;top:8509;width:6405;height:2" coordorigin="446,8509" coordsize="6405,0" path="m446,8509l6851,8509e" filled="f" stroked="t" strokeweight=".704379pt" strokecolor="#545454">
                <v:path arrowok="t"/>
              </v:shape>
            </v:group>
            <v:group style="position:absolute;left:6795;top:8507;width:221;height:2" coordorigin="6795,8507" coordsize="221,2">
              <v:shape style="position:absolute;left:6795;top:8507;width:221;height:2" coordorigin="6795,8507" coordsize="221,0" path="m6795,8507l7016,8507e" filled="f" stroked="t" strokeweight=".469586pt" strokecolor="#232323">
                <v:path arrowok="t"/>
              </v:shape>
            </v:group>
            <v:group style="position:absolute;left:6959;top:8505;width:4593;height:2" coordorigin="6959,8505" coordsize="4593,2">
              <v:shape style="position:absolute;left:6959;top:8505;width:4593;height:2" coordorigin="6959,8505" coordsize="4593,0" path="m6959,8505l11552,8505e" filled="f" stroked="t" strokeweight=".704379pt" strokecolor="#4F4F4F">
                <v:path arrowok="t"/>
              </v:shape>
            </v:group>
            <v:group style="position:absolute;left:453;top:8464;width:2;height:945" coordorigin="453,8464" coordsize="2,945">
              <v:shape style="position:absolute;left:453;top:8464;width:2;height:945" coordorigin="453,8464" coordsize="0,945" path="m453,9409l453,8464e" filled="f" stroked="t" strokeweight=".469586pt" strokecolor="#4F4F4F">
                <v:path arrowok="t"/>
              </v:shape>
            </v:group>
            <v:group style="position:absolute;left:441;top:9380;width:11106;height:2" coordorigin="441,9380" coordsize="11106,2">
              <v:shape style="position:absolute;left:441;top:9380;width:11106;height:2" coordorigin="441,9380" coordsize="11106,0" path="m441,9380l11547,9380e" filled="f" stroked="t" strokeweight=".704379pt" strokecolor="#575757">
                <v:path arrowok="t"/>
              </v:shape>
            </v:group>
            <v:group style="position:absolute;left:446;top:9720;width:4395;height:2" coordorigin="446,9720" coordsize="4395,2">
              <v:shape style="position:absolute;left:446;top:9720;width:4395;height:2" coordorigin="446,9720" coordsize="4395,0" path="m446,9720l4841,9720e" filled="f" stroked="t" strokeweight=".704379pt" strokecolor="#575757">
                <v:path arrowok="t"/>
              </v:shape>
            </v:group>
            <v:group style="position:absolute;left:4785;top:9718;width:211;height:2" coordorigin="4785,9718" coordsize="211,2">
              <v:shape style="position:absolute;left:4785;top:9718;width:211;height:2" coordorigin="4785,9718" coordsize="211,0" path="m4785,9718l4996,9718e" filled="f" stroked="t" strokeweight=".469586pt" strokecolor="#2F2F2F">
                <v:path arrowok="t"/>
              </v:shape>
            </v:group>
            <v:group style="position:absolute;left:4940;top:9715;width:6612;height:2" coordorigin="4940,9715" coordsize="6612,2">
              <v:shape style="position:absolute;left:4940;top:9715;width:6612;height:2" coordorigin="4940,9715" coordsize="6612,0" path="m4940,9715l11552,9715e" filled="f" stroked="t" strokeweight=".704379pt" strokecolor="#4F4F4F">
                <v:path arrowok="t"/>
              </v:shape>
            </v:group>
            <v:group style="position:absolute;left:455;top:9675;width:2;height:299" coordorigin="455,9675" coordsize="2,299">
              <v:shape style="position:absolute;left:455;top:9675;width:2;height:299" coordorigin="455,9675" coordsize="0,299" path="m455,9974l455,9675e" filled="f" stroked="t" strokeweight=".704379pt" strokecolor="#575757">
                <v:path arrowok="t"/>
              </v:shape>
            </v:group>
            <v:group style="position:absolute;left:441;top:9952;width:6410;height:2" coordorigin="441,9952" coordsize="6410,2">
              <v:shape style="position:absolute;left:441;top:9952;width:6410;height:2" coordorigin="441,9952" coordsize="6410,0" path="m441,9952l6851,9952e" filled="f" stroked="t" strokeweight=".704379pt" strokecolor="#575757">
                <v:path arrowok="t"/>
              </v:shape>
            </v:group>
            <v:group style="position:absolute;left:6795;top:9950;width:221;height:2" coordorigin="6795,9950" coordsize="221,2">
              <v:shape style="position:absolute;left:6795;top:9950;width:221;height:2" coordorigin="6795,9950" coordsize="221,0" path="m6795,9950l7016,9950e" filled="f" stroked="t" strokeweight=".469586pt" strokecolor="#1C1C1C">
                <v:path arrowok="t"/>
              </v:shape>
            </v:group>
            <v:group style="position:absolute;left:6959;top:9948;width:4593;height:2" coordorigin="6959,9948" coordsize="4593,2">
              <v:shape style="position:absolute;left:6959;top:9948;width:4593;height:2" coordorigin="6959,9948" coordsize="4593,0" path="m6959,9948l11552,9948e" filled="f" stroked="t" strokeweight=".704379pt" strokecolor="#545454">
                <v:path arrowok="t"/>
              </v:shape>
            </v:group>
            <v:group style="position:absolute;left:455;top:10140;width:2;height:527" coordorigin="455,10140" coordsize="2,527">
              <v:shape style="position:absolute;left:455;top:10140;width:2;height:527" coordorigin="455,10140" coordsize="0,527" path="m455,10667l455,10140e" filled="f" stroked="t" strokeweight=".704379pt" strokecolor="#5B5B5B">
                <v:path arrowok="t"/>
              </v:shape>
            </v:group>
            <v:group style="position:absolute;left:446;top:10373;width:11106;height:2" coordorigin="446,10373" coordsize="11106,2">
              <v:shape style="position:absolute;left:446;top:10373;width:11106;height:2" coordorigin="446,10373" coordsize="11106,0" path="m446,10373l11552,10373e" filled="f" stroked="t" strokeweight=".704379pt" strokecolor="#575757">
                <v:path arrowok="t"/>
              </v:shape>
            </v:group>
            <v:group style="position:absolute;left:1052;top:10603;width:239;height:2" coordorigin="1052,10603" coordsize="239,2">
              <v:shape style="position:absolute;left:1052;top:10603;width:239;height:2" coordorigin="1052,10603" coordsize="239,0" path="m1052,10603l1291,10603e" filled="f" stroked="t" strokeweight=".234793pt" strokecolor="#808080">
                <v:path arrowok="t"/>
              </v:shape>
            </v:group>
            <v:group style="position:absolute;left:2254;top:10603;width:211;height:2" coordorigin="2254,10603" coordsize="211,2">
              <v:shape style="position:absolute;left:2254;top:10603;width:211;height:2" coordorigin="2254,10603" coordsize="211,0" path="m2254,10603l2465,10603e" filled="f" stroked="t" strokeweight=".234793pt" strokecolor="#6B6B6B">
                <v:path arrowok="t"/>
              </v:shape>
            </v:group>
            <v:group style="position:absolute;left:2489;top:10598;width:362;height:2" coordorigin="2489,10598" coordsize="362,2">
              <v:shape style="position:absolute;left:2489;top:10598;width:362;height:2" coordorigin="2489,10598" coordsize="362,0" path="m2489,10598l2850,10598e" filled="f" stroked="t" strokeweight=".234793pt" strokecolor="#444444">
                <v:path arrowok="t"/>
              </v:shape>
            </v:group>
            <v:group style="position:absolute;left:2822;top:10634;width:1094;height:2" coordorigin="2822,10634" coordsize="1094,2">
              <v:shape style="position:absolute;left:2822;top:10634;width:1094;height:2" coordorigin="2822,10634" coordsize="1094,0" path="m2822,10634l3916,10634e" filled="f" stroked="t" strokeweight=".234793pt" strokecolor="#A3A3A3">
                <v:path arrowok="t"/>
              </v:shape>
            </v:group>
            <v:group style="position:absolute;left:3916;top:10634;width:747;height:2" coordorigin="3916,10634" coordsize="747,2">
              <v:shape style="position:absolute;left:3916;top:10634;width:747;height:2" coordorigin="3916,10634" coordsize="747,0" path="m3916,10634l4663,10634e" filled="f" stroked="t" strokeweight=".234793pt" strokecolor="#3F3F3F">
                <v:path arrowok="t"/>
              </v:shape>
            </v:group>
            <v:group style="position:absolute;left:4663;top:10634;width:150;height:2" coordorigin="4663,10634" coordsize="150,2">
              <v:shape style="position:absolute;left:4663;top:10634;width:150;height:2" coordorigin="4663,10634" coordsize="150,0" path="m4663,10634l4813,10634e" filled="f" stroked="t" strokeweight=".704379pt" strokecolor="#343434">
                <v:path arrowok="t"/>
              </v:shape>
            </v:group>
            <v:group style="position:absolute;left:4813;top:10634;width:155;height:2" coordorigin="4813,10634" coordsize="155,2">
              <v:shape style="position:absolute;left:4813;top:10634;width:155;height:2" coordorigin="4813,10634" coordsize="155,0" path="m4813,10634l4968,10634e" filled="f" stroked="t" strokeweight=".234793pt" strokecolor="#2B2B2B">
                <v:path arrowok="t"/>
              </v:shape>
            </v:group>
            <v:group style="position:absolute;left:4968;top:10634;width:775;height:2" coordorigin="4968,10634" coordsize="775,2">
              <v:shape style="position:absolute;left:4968;top:10634;width:775;height:2" coordorigin="4968,10634" coordsize="775,0" path="m4968,10634l5743,10634e" filled="f" stroked="t" strokeweight=".234793pt" strokecolor="#000000">
                <v:path arrowok="t"/>
              </v:shape>
            </v:group>
            <v:group style="position:absolute;left:5743;top:10634;width:2094;height:2" coordorigin="5743,10634" coordsize="2094,2">
              <v:shape style="position:absolute;left:5743;top:10634;width:2094;height:2" coordorigin="5743,10634" coordsize="2094,0" path="m5743,10634l7837,10634e" filled="f" stroked="t" strokeweight=".234793pt" strokecolor="#545454">
                <v:path arrowok="t"/>
              </v:shape>
            </v:group>
            <v:group style="position:absolute;left:7837;top:10634;width:1113;height:2" coordorigin="7837,10634" coordsize="1113,2">
              <v:shape style="position:absolute;left:7837;top:10634;width:1113;height:2" coordorigin="7837,10634" coordsize="1113,0" path="m7837,10634l8950,10634e" filled="f" stroked="t" strokeweight=".234793pt" strokecolor="#000000">
                <v:path arrowok="t"/>
              </v:shape>
            </v:group>
            <v:group style="position:absolute;left:8950;top:10634;width:178;height:2" coordorigin="8950,10634" coordsize="178,2">
              <v:shape style="position:absolute;left:8950;top:10634;width:178;height:2" coordorigin="8950,10634" coordsize="178,0" path="m8950,10634l9129,10634e" filled="f" stroked="t" strokeweight=".704379pt" strokecolor="#484848">
                <v:path arrowok="t"/>
              </v:shape>
            </v:group>
            <v:group style="position:absolute;left:9129;top:10634;width:1470;height:2" coordorigin="9129,10634" coordsize="1470,2">
              <v:shape style="position:absolute;left:9129;top:10634;width:1470;height:2" coordorigin="9129,10634" coordsize="1470,0" path="m9129,10634l10599,10634e" filled="f" stroked="t" strokeweight=".234793pt" strokecolor="#545454">
                <v:path arrowok="t"/>
              </v:shape>
            </v:group>
            <v:group style="position:absolute;left:10599;top:10634;width:554;height:2" coordorigin="10599,10634" coordsize="554,2">
              <v:shape style="position:absolute;left:10599;top:10634;width:554;height:2" coordorigin="10599,10634" coordsize="554,0" path="m10599,10634l11153,10634e" filled="f" stroked="t" strokeweight=".234793pt" strokecolor="#000000">
                <v:path arrowok="t"/>
              </v:shape>
            </v:group>
            <v:group style="position:absolute;left:11153;top:10634;width:423;height:2" coordorigin="11153,10634" coordsize="423,2">
              <v:shape style="position:absolute;left:11153;top:10634;width:423;height:2" coordorigin="11153,10634" coordsize="423,0" path="m11153,10634l11575,10634e" filled="f" stroked="t" strokeweight=".234793pt" strokecolor="#676767">
                <v:path arrowok="t"/>
              </v:shape>
            </v:group>
            <v:group style="position:absolute;left:441;top:10771;width:1996;height:2" coordorigin="441,10771" coordsize="1996,2">
              <v:shape style="position:absolute;left:441;top:10771;width:1996;height:2" coordorigin="441,10771" coordsize="1996,0" path="m441,10771l2437,10771e" filled="f" stroked="t" strokeweight=".234793pt" strokecolor="#6B6B6B">
                <v:path arrowok="t"/>
              </v:shape>
            </v:group>
            <v:group style="position:absolute;left:455;top:10605;width:2;height:199" coordorigin="455,10605" coordsize="2,199">
              <v:shape style="position:absolute;left:455;top:10605;width:2;height:199" coordorigin="455,10605" coordsize="0,199" path="m455,10805l455,10605e" filled="f" stroked="t" strokeweight=".469586pt" strokecolor="#3F3F3F">
                <v:path arrowok="t"/>
              </v:shape>
            </v:group>
            <v:group style="position:absolute;left:1658;top:10634;width:2;height:142" coordorigin="1658,10634" coordsize="2,142">
              <v:shape style="position:absolute;left:1658;top:10634;width:2;height:142" coordorigin="1658,10634" coordsize="0,142" path="m1658,10776l1658,10634e" filled="f" stroked="t" strokeweight=".234793pt" strokecolor="#000000">
                <v:path arrowok="t"/>
              </v:shape>
            </v:group>
            <v:group style="position:absolute;left:2432;top:10771;width:3311;height:2" coordorigin="2432,10771" coordsize="3311,2">
              <v:shape style="position:absolute;left:2432;top:10771;width:3311;height:2" coordorigin="2432,10771" coordsize="3311,0" path="m2432,10771l5743,10771e" filled="f" stroked="t" strokeweight=".704379pt" strokecolor="#676767">
                <v:path arrowok="t"/>
              </v:shape>
            </v:group>
            <v:group style="position:absolute;left:5743;top:10771;width:1244;height:2" coordorigin="5743,10771" coordsize="1244,2">
              <v:shape style="position:absolute;left:5743;top:10771;width:1244;height:2" coordorigin="5743,10771" coordsize="1244,0" path="m5743,10771l6987,10771e" filled="f" stroked="t" strokeweight=".234793pt" strokecolor="#000000">
                <v:path arrowok="t"/>
              </v:shape>
            </v:group>
            <v:group style="position:absolute;left:6987;top:10771;width:850;height:2" coordorigin="6987,10771" coordsize="850,2">
              <v:shape style="position:absolute;left:6987;top:10771;width:850;height:2" coordorigin="6987,10771" coordsize="850,0" path="m6987,10771l7837,10771e" filled="f" stroked="t" strokeweight=".234793pt" strokecolor="#646464">
                <v:path arrowok="t"/>
              </v:shape>
            </v:group>
            <v:group style="position:absolute;left:7412;top:10581;width:2;height:1400" coordorigin="7412,10581" coordsize="2,1400">
              <v:shape style="position:absolute;left:7412;top:10581;width:2;height:1400" coordorigin="7412,10581" coordsize="0,1400" path="m7412,11982l7412,10581e" filled="f" stroked="t" strokeweight=".704379pt" strokecolor="#4F4F4F">
                <v:path arrowok="t"/>
              </v:shape>
            </v:group>
            <v:group style="position:absolute;left:7837;top:10771;width:3315;height:2" coordorigin="7837,10771" coordsize="3315,2">
              <v:shape style="position:absolute;left:7837;top:10771;width:3315;height:2" coordorigin="7837,10771" coordsize="3315,0" path="m7837,10771l11153,10771e" filled="f" stroked="t" strokeweight=".234793pt" strokecolor="#000000">
                <v:path arrowok="t"/>
              </v:shape>
            </v:group>
            <v:group style="position:absolute;left:11153;top:10771;width:423;height:2" coordorigin="11153,10771" coordsize="423,2">
              <v:shape style="position:absolute;left:11153;top:10771;width:423;height:2" coordorigin="11153,10771" coordsize="423,0" path="m11153,10771l11575,10771e" filled="f" stroked="t" strokeweight=".234793pt" strokecolor="#3B3B3B">
                <v:path arrowok="t"/>
              </v:shape>
            </v:group>
            <v:group style="position:absolute;left:460;top:10743;width:2;height:4534" coordorigin="460,10743" coordsize="2,4534">
              <v:shape style="position:absolute;left:460;top:10743;width:2;height:4534" coordorigin="460,10743" coordsize="0,4534" path="m460,15276l460,10743e" filled="f" stroked="t" strokeweight=".704379pt" strokecolor="#5B5B5B">
                <v:path arrowok="t"/>
              </v:shape>
            </v:group>
            <v:group style="position:absolute;left:1237;top:10743;width:2;height:793" coordorigin="1237,10743" coordsize="2,793">
              <v:shape style="position:absolute;left:1237;top:10743;width:2;height:793" coordorigin="1237,10743" coordsize="0,793" path="m1237,11536l1237,10743e" filled="f" stroked="t" strokeweight=".704379pt" strokecolor="#5B5B5B">
                <v:path arrowok="t"/>
              </v:shape>
            </v:group>
            <v:group style="position:absolute;left:1658;top:10767;width:2;height:252" coordorigin="1658,10767" coordsize="2,252">
              <v:shape style="position:absolute;left:1658;top:10767;width:2;height:252" coordorigin="1658,10767" coordsize="0,252" path="m1658,11018l1658,10767e" filled="f" stroked="t" strokeweight=".234793pt" strokecolor="#4F4F4F">
                <v:path arrowok="t"/>
              </v:shape>
            </v:group>
            <v:group style="position:absolute;left:2461;top:10743;width:2;height:541" coordorigin="2461,10743" coordsize="2,541">
              <v:shape style="position:absolute;left:2461;top:10743;width:2;height:541" coordorigin="2461,10743" coordsize="0,541" path="m2461,11284l2461,10743e" filled="f" stroked="t" strokeweight=".704379pt" strokecolor="#4F4F4F">
                <v:path arrowok="t"/>
              </v:shape>
            </v:group>
            <v:group style="position:absolute;left:11549;top:6233;width:2;height:4814" coordorigin="11549,6233" coordsize="2,4814">
              <v:shape style="position:absolute;left:11549;top:6233;width:2;height:4814" coordorigin="11549,6233" coordsize="0,4814" path="m11549,11047l11549,6233e" filled="f" stroked="t" strokeweight=".704379pt" strokecolor="#545454">
                <v:path arrowok="t"/>
              </v:shape>
            </v:group>
            <v:group style="position:absolute;left:1658;top:11018;width:2;height:1813" coordorigin="1658,11018" coordsize="2,1813">
              <v:shape style="position:absolute;left:1658;top:11018;width:2;height:1813" coordorigin="1658,11018" coordsize="0,1813" path="m1658,12832l1658,11018e" filled="f" stroked="t" strokeweight=".234793pt" strokecolor="#000000">
                <v:path arrowok="t"/>
              </v:shape>
            </v:group>
            <v:group style="position:absolute;left:2461;top:11227;width:2;height:309" coordorigin="2461,11227" coordsize="2,309">
              <v:shape style="position:absolute;left:2461;top:11227;width:2;height:309" coordorigin="2461,11227" coordsize="0,309" path="m2461,11536l2461,11227e" filled="f" stroked="t" strokeweight=".704379pt" strokecolor="#383838">
                <v:path arrowok="t"/>
              </v:shape>
            </v:group>
            <v:group style="position:absolute;left:460;top:11479;width:2;height:237" coordorigin="460,11479" coordsize="2,237">
              <v:shape style="position:absolute;left:460;top:11479;width:2;height:237" coordorigin="460,11479" coordsize="0,237" path="m460,11716l460,11479e" filled="f" stroked="t" strokeweight=".469586pt" strokecolor="#3F3F3F">
                <v:path arrowok="t"/>
              </v:shape>
            </v:group>
            <v:group style="position:absolute;left:1240;top:11479;width:2;height:237" coordorigin="1240,11479" coordsize="2,237">
              <v:shape style="position:absolute;left:1240;top:11479;width:2;height:237" coordorigin="1240,11479" coordsize="0,237" path="m1240,11716l1240,11479e" filled="f" stroked="t" strokeweight=".469586pt" strokecolor="#383838">
                <v:path arrowok="t"/>
              </v:shape>
            </v:group>
            <v:group style="position:absolute;left:2461;top:11441;width:2;height:389" coordorigin="2461,11441" coordsize="2,389">
              <v:shape style="position:absolute;left:2461;top:11441;width:2;height:389" coordorigin="2461,11441" coordsize="0,389" path="m2461,11830l2461,11441e" filled="f" stroked="t" strokeweight=".939172pt" strokecolor="#5B5B5B">
                <v:path arrowok="t"/>
              </v:shape>
            </v:group>
            <v:group style="position:absolute;left:1240;top:11659;width:2;height:413" coordorigin="1240,11659" coordsize="2,413">
              <v:shape style="position:absolute;left:1240;top:11659;width:2;height:413" coordorigin="1240,11659" coordsize="0,413" path="m1240,12072l1240,11659e" filled="f" stroked="t" strokeweight=".704379pt" strokecolor="#606060">
                <v:path arrowok="t"/>
              </v:shape>
            </v:group>
            <v:group style="position:absolute;left:2461;top:11925;width:2;height:285" coordorigin="2461,11925" coordsize="2,285">
              <v:shape style="position:absolute;left:2461;top:11925;width:2;height:285" coordorigin="2461,11925" coordsize="0,285" path="m2461,12210l2461,11925e" filled="f" stroked="t" strokeweight=".939172pt" strokecolor="#3F3F3F">
                <v:path arrowok="t"/>
              </v:shape>
            </v:group>
            <v:group style="position:absolute;left:7415;top:11925;width:2;height:147" coordorigin="7415,11925" coordsize="2,147">
              <v:shape style="position:absolute;left:7415;top:11925;width:2;height:147" coordorigin="7415,11925" coordsize="0,147" path="m7415,12072l7415,11925e" filled="f" stroked="t" strokeweight=".469586pt" strokecolor="#343434">
                <v:path arrowok="t"/>
              </v:shape>
            </v:group>
            <v:group style="position:absolute;left:460;top:12015;width:2;height:195" coordorigin="460,12015" coordsize="2,195">
              <v:shape style="position:absolute;left:460;top:12015;width:2;height:195" coordorigin="460,12015" coordsize="0,195" path="m460,12210l460,12015e" filled="f" stroked="t" strokeweight=".469586pt" strokecolor="#2B2B2B">
                <v:path arrowok="t"/>
              </v:shape>
            </v:group>
            <v:group style="position:absolute;left:1240;top:12015;width:2;height:195" coordorigin="1240,12015" coordsize="2,195">
              <v:shape style="position:absolute;left:1240;top:12015;width:2;height:195" coordorigin="1240,12015" coordsize="0,195" path="m1240,12210l1240,12015e" filled="f" stroked="t" strokeweight=".469586pt" strokecolor="#3B3B3B">
                <v:path arrowok="t"/>
              </v:shape>
            </v:group>
            <v:group style="position:absolute;left:7417;top:12015;width:2;height:1434" coordorigin="7417,12015" coordsize="2,1434">
              <v:shape style="position:absolute;left:7417;top:12015;width:2;height:1434" coordorigin="7417,12015" coordsize="0,1434" path="m7417,13449l7417,12015e" filled="f" stroked="t" strokeweight=".704379pt" strokecolor="#575757">
                <v:path arrowok="t"/>
              </v:shape>
            </v:group>
            <v:group style="position:absolute;left:2461;top:12153;width:2;height:380" coordorigin="2461,12153" coordsize="2,380">
              <v:shape style="position:absolute;left:2461;top:12153;width:2;height:380" coordorigin="2461,12153" coordsize="0,380" path="m2461,12533l2461,12153e" filled="f" stroked="t" strokeweight=".704379pt" strokecolor="#575757">
                <v:path arrowok="t"/>
              </v:shape>
            </v:group>
            <v:group style="position:absolute;left:11547;top:11915;width:2;height:921" coordorigin="11547,11915" coordsize="2,921">
              <v:shape style="position:absolute;left:11547;top:11915;width:2;height:921" coordorigin="11547,11915" coordsize="0,921" path="m11547,12836l11547,11915e" filled="f" stroked="t" strokeweight=".704379pt" strokecolor="#606060">
                <v:path arrowok="t"/>
              </v:shape>
            </v:group>
            <v:group style="position:absolute;left:2463;top:12476;width:2;height:195" coordorigin="2463,12476" coordsize="2,195">
              <v:shape style="position:absolute;left:2463;top:12476;width:2;height:195" coordorigin="2463,12476" coordsize="0,195" path="m2463,12670l2463,12476e" filled="f" stroked="t" strokeweight=".469586pt" strokecolor="#3F3F3F">
                <v:path arrowok="t"/>
              </v:shape>
            </v:group>
            <v:group style="position:absolute;left:1237;top:12153;width:2;height:603" coordorigin="1237,12153" coordsize="2,603">
              <v:shape style="position:absolute;left:1237;top:12153;width:2;height:603" coordorigin="1237,12153" coordsize="0,603" path="m1237,12756l1237,12153e" filled="f" stroked="t" strokeweight=".704379pt" strokecolor="#606060">
                <v:path arrowok="t"/>
              </v:shape>
            </v:group>
            <v:group style="position:absolute;left:2461;top:12613;width:2;height:949" coordorigin="2461,12613" coordsize="2,949">
              <v:shape style="position:absolute;left:2461;top:12613;width:2;height:949" coordorigin="2461,12613" coordsize="0,949" path="m2461,13563l2461,12613e" filled="f" stroked="t" strokeweight=".704379pt" strokecolor="#4F5454">
                <v:path arrowok="t"/>
              </v:shape>
            </v:group>
            <v:group style="position:absolute;left:441;top:12827;width:1996;height:2" coordorigin="441,12827" coordsize="1996,2">
              <v:shape style="position:absolute;left:441;top:12827;width:1996;height:2" coordorigin="441,12827" coordsize="1996,0" path="m441,12827l2437,12827e" filled="f" stroked="t" strokeweight=".234793pt" strokecolor="#2F2F2F">
                <v:path arrowok="t"/>
              </v:shape>
            </v:group>
            <v:group style="position:absolute;left:460;top:12699;width:2;height:2578" coordorigin="460,12699" coordsize="2,2578">
              <v:shape style="position:absolute;left:460;top:12699;width:2;height:2578" coordorigin="460,12699" coordsize="0,2578" path="m460,15276l460,12699e" filled="f" stroked="t" strokeweight=".469586pt" strokecolor="#575757">
                <v:path arrowok="t"/>
              </v:shape>
            </v:group>
            <v:group style="position:absolute;left:1240;top:12699;width:2;height:161" coordorigin="1240,12699" coordsize="2,161">
              <v:shape style="position:absolute;left:1240;top:12699;width:2;height:161" coordorigin="1240,12699" coordsize="0,161" path="m1240,12860l1240,12699e" filled="f" stroked="t" strokeweight=".469586pt" strokecolor="#343434">
                <v:path arrowok="t"/>
              </v:shape>
            </v:group>
            <v:group style="position:absolute;left:1240;top:12798;width:2;height:513" coordorigin="1240,12798" coordsize="2,513">
              <v:shape style="position:absolute;left:1240;top:12798;width:2;height:513" coordorigin="1240,12798" coordsize="0,513" path="m1240,13311l1240,12798e" filled="f" stroked="t" strokeweight=".704379pt" strokecolor="#5B5B5B">
                <v:path arrowok="t"/>
              </v:shape>
            </v:group>
            <v:group style="position:absolute;left:1658;top:12827;width:2;height:380" coordorigin="1658,12827" coordsize="2,380">
              <v:shape style="position:absolute;left:1658;top:12827;width:2;height:380" coordorigin="1658,12827" coordsize="0,380" path="m1658,13207l1658,12827e" filled="f" stroked="t" strokeweight=".234793pt" strokecolor="#6B6B6B">
                <v:path arrowok="t"/>
              </v:shape>
            </v:group>
            <v:group style="position:absolute;left:1658;top:13207;width:2;height:2041" coordorigin="1658,13207" coordsize="2,2041">
              <v:shape style="position:absolute;left:1658;top:13207;width:2;height:2041" coordorigin="1658,13207" coordsize="0,2041" path="m1658,15248l1658,13207e" filled="f" stroked="t" strokeweight=".234793pt" strokecolor="#000000">
                <v:path arrowok="t"/>
              </v:shape>
            </v:group>
            <v:group style="position:absolute;left:2432;top:13283;width:390;height:2" coordorigin="2432,13283" coordsize="390,2">
              <v:shape style="position:absolute;left:2432;top:13283;width:390;height:2" coordorigin="2432,13283" coordsize="390,0" path="m2432,13283l2822,13283e" filled="f" stroked="t" strokeweight=".234793pt" strokecolor="#707074">
                <v:path arrowok="t"/>
              </v:shape>
            </v:group>
            <v:group style="position:absolute;left:8955;top:13159;width:2;height:152" coordorigin="8955,13159" coordsize="2,152">
              <v:shape style="position:absolute;left:8955;top:13159;width:2;height:152" coordorigin="8955,13159" coordsize="0,152" path="m8955,13311l8955,13159e" filled="f" stroked="t" strokeweight="1.64355pt" strokecolor="#5B5B5B">
                <v:path arrowok="t"/>
              </v:shape>
            </v:group>
            <v:group style="position:absolute;left:460;top:13254;width:2;height:195" coordorigin="460,13254" coordsize="2,195">
              <v:shape style="position:absolute;left:460;top:13254;width:2;height:195" coordorigin="460,13254" coordsize="0,195" path="m460,13449l460,13254e" filled="f" stroked="t" strokeweight=".469586pt" strokecolor="#343434">
                <v:path arrowok="t"/>
              </v:shape>
            </v:group>
            <v:group style="position:absolute;left:1240;top:13254;width:2;height:195" coordorigin="1240,13254" coordsize="2,195">
              <v:shape style="position:absolute;left:1240;top:13254;width:2;height:195" coordorigin="1240,13254" coordsize="0,195" path="m1240,13449l1240,13254e" filled="f" stroked="t" strokeweight=".469586pt" strokecolor="#2F2F2F">
                <v:path arrowok="t"/>
              </v:shape>
            </v:group>
            <v:group style="position:absolute;left:7419;top:13392;width:2;height:152" coordorigin="7419,13392" coordsize="2,152">
              <v:shape style="position:absolute;left:7419;top:13392;width:2;height:152" coordorigin="7419,13392" coordsize="0,152" path="m7419,13544l7419,13392e" filled="f" stroked="t" strokeweight=".469586pt" strokecolor="#2B2B2B">
                <v:path arrowok="t"/>
              </v:shape>
            </v:group>
            <v:group style="position:absolute;left:1242;top:13392;width:2;height:475" coordorigin="1242,13392" coordsize="2,475">
              <v:shape style="position:absolute;left:1242;top:13392;width:2;height:475" coordorigin="1242,13392" coordsize="0,475" path="m1242,13867l1242,13392e" filled="f" stroked="t" strokeweight=".704379pt" strokecolor="#606060">
                <v:path arrowok="t"/>
              </v:shape>
            </v:group>
            <v:group style="position:absolute;left:2463;top:13487;width:2;height:380" coordorigin="2463,13487" coordsize="2,380">
              <v:shape style="position:absolute;left:2463;top:13487;width:2;height:380" coordorigin="2463,13487" coordsize="0,380" path="m2463,13867l2463,13487e" filled="f" stroked="t" strokeweight=".704379pt" strokecolor="#3B3B3B">
                <v:path arrowok="t"/>
              </v:shape>
            </v:group>
            <v:group style="position:absolute;left:7419;top:13487;width:2;height:1766" coordorigin="7419,13487" coordsize="2,1766">
              <v:shape style="position:absolute;left:7419;top:13487;width:2;height:1766" coordorigin="7419,13487" coordsize="0,1766" path="m7419,15253l7419,13487e" filled="f" stroked="t" strokeweight=".704379pt" strokecolor="#545454">
                <v:path arrowok="t"/>
              </v:shape>
            </v:group>
            <v:group style="position:absolute;left:8962;top:13283;width:2;height:437" coordorigin="8962,13283" coordsize="2,437">
              <v:shape style="position:absolute;left:8962;top:13283;width:2;height:437" coordorigin="8962,13283" coordsize="0,437" path="m8962,13719l8962,13283e" filled="f" stroked="t" strokeweight="2.113136pt" strokecolor="#606460">
                <v:path arrowok="t"/>
              </v:shape>
            </v:group>
            <v:group style="position:absolute;left:8932;top:13715;width:1841;height:2" coordorigin="8932,13715" coordsize="1841,2">
              <v:shape style="position:absolute;left:8932;top:13715;width:1841;height:2" coordorigin="8932,13715" coordsize="1841,0" path="m8932,13715l10772,13715e" filled="f" stroked="t" strokeweight="1.64355pt" strokecolor="#576087">
                <v:path arrowok="t"/>
              </v:shape>
            </v:group>
            <v:group style="position:absolute;left:460;top:13810;width:2;height:180" coordorigin="460,13810" coordsize="2,180">
              <v:shape style="position:absolute;left:460;top:13810;width:2;height:180" coordorigin="460,13810" coordsize="0,180" path="m460,13990l460,13810e" filled="f" stroked="t" strokeweight=".469586pt" strokecolor="#3B3B3B">
                <v:path arrowok="t"/>
              </v:shape>
            </v:group>
            <v:group style="position:absolute;left:1240;top:13810;width:2;height:180" coordorigin="1240,13810" coordsize="2,180">
              <v:shape style="position:absolute;left:1240;top:13810;width:2;height:180" coordorigin="1240,13810" coordsize="0,180" path="m1240,13990l1240,13810e" filled="f" stroked="t" strokeweight=".469586pt" strokecolor="#444444">
                <v:path arrowok="t"/>
              </v:shape>
            </v:group>
            <v:group style="position:absolute;left:2461;top:13753;width:2;height:1514" coordorigin="2461,13753" coordsize="2,1514">
              <v:shape style="position:absolute;left:2461;top:13753;width:2;height:1514" coordorigin="2461,13753" coordsize="0,1514" path="m2461,15267l2461,13753e" filled="f" stroked="t" strokeweight=".704379pt" strokecolor="#575757">
                <v:path arrowok="t"/>
              </v:shape>
            </v:group>
            <v:group style="position:absolute;left:1244;top:13933;width:2;height:1334" coordorigin="1244,13933" coordsize="2,1334">
              <v:shape style="position:absolute;left:1244;top:13933;width:2;height:1334" coordorigin="1244,13933" coordsize="0,1334" path="m1244,15267l1244,13933e" filled="f" stroked="t" strokeweight=".704379pt" strokecolor="#646464">
                <v:path arrowok="t"/>
              </v:shape>
            </v:group>
            <v:group style="position:absolute;left:465;top:15260;width:3766;height:2" coordorigin="465,15260" coordsize="3766,2">
              <v:shape style="position:absolute;left:465;top:15260;width:3766;height:2" coordorigin="465,15260" coordsize="3766,0" path="m465,15260l4231,15260e" filled="f" stroked="t" strokeweight=".704379pt" strokecolor="#747474">
                <v:path arrowok="t"/>
              </v:shape>
            </v:group>
            <v:group style="position:absolute;left:3888;top:15248;width:7678;height:2" coordorigin="3888,15248" coordsize="7678,2">
              <v:shape style="position:absolute;left:3888;top:15248;width:7678;height:2" coordorigin="3888,15248" coordsize="7678,0" path="m3888,15248l11566,15248e" filled="f" stroked="t" strokeweight=".704379pt" strokecolor="#64646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68"/>
        </w:rPr>
        <w:t>'"@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394" w:lineRule="atLeast"/>
        <w:ind w:left="33" w:right="-20"/>
        <w:jc w:val="left"/>
        <w:tabs>
          <w:tab w:pos="6340" w:val="left"/>
          <w:tab w:pos="8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F4459"/>
          <w:spacing w:val="6"/>
          <w:w w:val="100"/>
          <w:b/>
          <w:bCs/>
        </w:rPr>
        <w:t>İ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b/>
          <w:bCs/>
        </w:rPr>
        <w:t>smail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</w:rPr>
        <w:t>YAPlCI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5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00"/>
          <w:b/>
          <w:bCs/>
        </w:rPr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68"/>
          <w:position w:val="1"/>
        </w:rPr>
        <w:t>f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68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19"/>
          <w:w w:val="68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959595"/>
          <w:spacing w:val="-14"/>
          <w:w w:val="104"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696B6B"/>
          <w:spacing w:val="-33"/>
          <w:w w:val="147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2"/>
          <w:position w:val="1"/>
        </w:rPr>
        <w:t>ır1c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72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69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225"/>
          <w:position w:val="1"/>
        </w:rPr>
        <w:t>&lt;ı1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225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9"/>
          <w:w w:val="22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5959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9"/>
          <w:w w:val="161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FB1B1"/>
          <w:spacing w:val="0"/>
          <w:w w:val="127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1820" w:val="left"/>
          <w:tab w:pos="68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48"/>
          <w:szCs w:val="48"/>
          <w:color w:val="004FCF"/>
          <w:spacing w:val="0"/>
          <w:w w:val="100"/>
          <w:b/>
          <w:bCs/>
          <w:position w:val="-23"/>
        </w:rPr>
        <w:t>q_f</w:t>
      </w:r>
      <w:r>
        <w:rPr>
          <w:rFonts w:ascii="Times New Roman" w:hAnsi="Times New Roman" w:cs="Times New Roman" w:eastAsia="Times New Roman"/>
          <w:sz w:val="48"/>
          <w:szCs w:val="48"/>
          <w:color w:val="004FCF"/>
          <w:spacing w:val="0"/>
          <w:w w:val="100"/>
          <w:b/>
          <w:bCs/>
          <w:position w:val="-23"/>
        </w:rPr>
        <w:t>\</w:t>
      </w:r>
      <w:r>
        <w:rPr>
          <w:rFonts w:ascii="Times New Roman" w:hAnsi="Times New Roman" w:cs="Times New Roman" w:eastAsia="Times New Roman"/>
          <w:sz w:val="48"/>
          <w:szCs w:val="48"/>
          <w:color w:val="004FCF"/>
          <w:spacing w:val="0"/>
          <w:w w:val="100"/>
          <w:b/>
          <w:bCs/>
          <w:position w:val="-23"/>
        </w:rPr>
        <w:t>o</w:t>
      </w:r>
      <w:r>
        <w:rPr>
          <w:rFonts w:ascii="Times New Roman" w:hAnsi="Times New Roman" w:cs="Times New Roman" w:eastAsia="Times New Roman"/>
          <w:sz w:val="48"/>
          <w:szCs w:val="48"/>
          <w:color w:val="004FCF"/>
          <w:spacing w:val="0"/>
          <w:w w:val="100"/>
          <w:b/>
          <w:bCs/>
          <w:position w:val="-23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004FCF"/>
          <w:spacing w:val="0"/>
          <w:w w:val="100"/>
          <w:b/>
          <w:bCs/>
          <w:position w:val="-23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Af.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Ar.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Kur.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Per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Ercüment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GÜRBOZ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16"/>
          <w:szCs w:val="16"/>
          <w:color w:val="262626"/>
          <w:spacing w:val="5"/>
          <w:w w:val="66"/>
          <w:position w:val="-7"/>
        </w:rPr>
        <w:t>"</w:t>
      </w:r>
      <w:r>
        <w:rPr>
          <w:rFonts w:ascii="Arial" w:hAnsi="Arial" w:cs="Arial" w:eastAsia="Arial"/>
          <w:sz w:val="16"/>
          <w:szCs w:val="16"/>
          <w:color w:val="696B6B"/>
          <w:spacing w:val="0"/>
          <w:w w:val="66"/>
          <w:position w:val="-7"/>
        </w:rPr>
        <w:t>""""</w:t>
      </w:r>
      <w:r>
        <w:rPr>
          <w:rFonts w:ascii="Arial" w:hAnsi="Arial" w:cs="Arial" w:eastAsia="Arial"/>
          <w:sz w:val="16"/>
          <w:szCs w:val="16"/>
          <w:color w:val="696B6B"/>
          <w:spacing w:val="-5"/>
          <w:w w:val="66"/>
          <w:position w:val="-7"/>
        </w:rPr>
        <w:t>'</w:t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66"/>
          <w:position w:val="-7"/>
        </w:rPr>
        <w:t>.,._</w:t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66"/>
          <w:position w:val="-7"/>
        </w:rPr>
        <w:t>   </w:t>
      </w:r>
      <w:r>
        <w:rPr>
          <w:rFonts w:ascii="Arial" w:hAnsi="Arial" w:cs="Arial" w:eastAsia="Arial"/>
          <w:sz w:val="16"/>
          <w:szCs w:val="16"/>
          <w:color w:val="959595"/>
          <w:spacing w:val="11"/>
          <w:w w:val="66"/>
          <w:position w:val="-7"/>
        </w:rPr>
        <w:t> </w:t>
      </w:r>
      <w:r>
        <w:rPr>
          <w:rFonts w:ascii="Arial" w:hAnsi="Arial" w:cs="Arial" w:eastAsia="Arial"/>
          <w:sz w:val="29"/>
          <w:szCs w:val="29"/>
          <w:color w:val="696B6B"/>
          <w:spacing w:val="0"/>
          <w:w w:val="51"/>
          <w:position w:val="-7"/>
        </w:rPr>
        <w:t>.</w:t>
      </w:r>
      <w:r>
        <w:rPr>
          <w:rFonts w:ascii="Arial" w:hAnsi="Arial" w:cs="Arial" w:eastAsia="Arial"/>
          <w:sz w:val="29"/>
          <w:szCs w:val="29"/>
          <w:color w:val="696B6B"/>
          <w:spacing w:val="15"/>
          <w:w w:val="51"/>
          <w:position w:val="-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FB1B1"/>
          <w:spacing w:val="8"/>
          <w:w w:val="69"/>
          <w:position w:val="-7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-27"/>
          <w:w w:val="71"/>
          <w:position w:val="-7"/>
        </w:rPr>
        <w:t>_</w:t>
      </w:r>
      <w:r>
        <w:rPr>
          <w:rFonts w:ascii="Arial" w:hAnsi="Arial" w:cs="Arial" w:eastAsia="Arial"/>
          <w:sz w:val="23"/>
          <w:szCs w:val="23"/>
          <w:color w:val="AFB1B1"/>
          <w:spacing w:val="0"/>
          <w:w w:val="53"/>
          <w:position w:val="-7"/>
        </w:rPr>
        <w:t>..</w:t>
      </w:r>
      <w:r>
        <w:rPr>
          <w:rFonts w:ascii="Arial" w:hAnsi="Arial" w:cs="Arial" w:eastAsia="Arial"/>
          <w:sz w:val="23"/>
          <w:szCs w:val="23"/>
          <w:color w:val="AFB1B1"/>
          <w:spacing w:val="-39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959595"/>
          <w:spacing w:val="0"/>
          <w:w w:val="100"/>
          <w:position w:val="-7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260"/>
          <w:cols w:num="2" w:equalWidth="0">
            <w:col w:w="409" w:space="1932"/>
            <w:col w:w="8979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06" w:right="-20"/>
        <w:jc w:val="left"/>
        <w:tabs>
          <w:tab w:pos="1024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799358pt;margin-top:-21.811119pt;width:266.510571pt;height:51.5pt;mso-position-horizontal-relative:page;mso-position-vertical-relative:paragraph;z-index:-15262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5"/>
                    <w:jc w:val="left"/>
                    <w:tabs>
                      <w:tab w:pos="252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383838"/>
                      <w:spacing w:val="0"/>
                      <w:w w:val="164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383838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383838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88"/>
                      <w:position w:val="27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18"/>
                      <w:w w:val="88"/>
                      <w:position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88"/>
                      <w:position w:val="27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8"/>
                      <w:w w:val="88"/>
                      <w:position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100"/>
                      <w:position w:val="27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797B7B"/>
          <w:spacing w:val="0"/>
          <w:w w:val="52"/>
          <w:position w:val="3"/>
        </w:rPr>
        <w:t>..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848" w:right="4104"/>
        <w:jc w:val="center"/>
        <w:tabs>
          <w:tab w:pos="3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03.79599pt;margin-top:8.731151pt;width:27.803049pt;height:3.105784pt;mso-position-horizontal-relative:page;mso-position-vertical-relative:paragraph;z-index:-15263" coordorigin="10076,175" coordsize="556,62">
            <v:group style="position:absolute;left:10090;top:189;width:72;height:2" coordorigin="10090,189" coordsize="72,2">
              <v:shape style="position:absolute;left:10090;top:189;width:72;height:2" coordorigin="10090,189" coordsize="72,0" path="m10090,189l10162,189e" filled="f" stroked="t" strokeweight="1.431917pt" strokecolor="#747C80">
                <v:path arrowok="t"/>
              </v:shape>
            </v:group>
            <v:group style="position:absolute;left:10109;top:210;width:210;height:2" coordorigin="10109,210" coordsize="210,2">
              <v:shape style="position:absolute;left:10109;top:210;width:210;height:2" coordorigin="10109,210" coordsize="210,0" path="m10109,210l10319,210e" filled="f" stroked="t" strokeweight="2.62518pt" strokecolor="#80878C">
                <v:path arrowok="t"/>
              </v:shape>
            </v:group>
            <v:group style="position:absolute;left:10319;top:210;width:301;height:2" coordorigin="10319,210" coordsize="301,2">
              <v:shape style="position:absolute;left:10319;top:210;width:301;height:2" coordorigin="10319,210" coordsize="301,0" path="m10319,210l10620,210e" filled="f" stroked="t" strokeweight="1.193264pt" strokecolor="#8C939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"/>
        </w:rPr>
        <w:t>IZMIR</w:t>
      </w:r>
      <w:r>
        <w:rPr>
          <w:rFonts w:ascii="Arial" w:hAnsi="Arial" w:cs="Arial" w:eastAsia="Arial"/>
          <w:sz w:val="16"/>
          <w:szCs w:val="16"/>
          <w:color w:val="383838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623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1"/>
        </w:rPr>
        <w:t>BÜYÜKŞEHIR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  <w:position w:val="-1"/>
        </w:rPr>
        <w:t>YANGIN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666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39" w:lineRule="auto"/>
        <w:ind w:left="131" w:right="3157" w:firstLine="-19"/>
        <w:jc w:val="left"/>
        <w:tabs>
          <w:tab w:pos="1480" w:val="left"/>
          <w:tab w:pos="3160" w:val="left"/>
          <w:tab w:pos="454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68"/>
          <w:position w:val="1"/>
        </w:rPr>
        <w:t>K:&gt;ln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6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2110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1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4"/>
          <w:w w:val="91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1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27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15:40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4"/>
          <w:position w:val="0"/>
        </w:rPr>
        <w:t>treı:ııo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1"/>
        </w:rPr>
        <w:t>21/05/2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4"/>
          <w:w w:val="13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3332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6088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-Bornova/İZMİR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6088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-Bornova/İZMİR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36" w:right="-20"/>
        <w:jc w:val="left"/>
        <w:tabs>
          <w:tab w:pos="1460" w:val="left"/>
          <w:tab w:pos="3500" w:val="left"/>
          <w:tab w:pos="6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:Ot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0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4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36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2"/>
          <w:position w:val="-1"/>
        </w:rPr>
        <w:t>Yupını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9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7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7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7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-1"/>
        </w:rPr>
        <w:t>Bo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80" w:bottom="280" w:left="260" w:right="160"/>
        </w:sectPr>
      </w:pPr>
      <w:rPr/>
    </w:p>
    <w:p>
      <w:pPr>
        <w:spacing w:before="0" w:after="0" w:line="173" w:lineRule="exact"/>
        <w:ind w:left="3640" w:right="-72"/>
        <w:jc w:val="left"/>
        <w:tabs>
          <w:tab w:pos="6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1"/>
          <w:u w:val="single" w:color="7070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1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4"/>
          <w:u w:val="single" w:color="707070"/>
          <w:position w:val="-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4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4"/>
          <w:u w:val="single" w:color="707070"/>
          <w:position w:val="-4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4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u w:val="single" w:color="7070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8"/>
          <w:w w:val="88"/>
          <w:u w:val="single" w:color="707070"/>
          <w:position w:val="-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8"/>
          <w:w w:val="88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8"/>
          <w:w w:val="88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  <w:u w:val="single" w:color="707070"/>
          <w:position w:val="-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9"/>
          <w:w w:val="100"/>
          <w:u w:val="single" w:color="7070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9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9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8"/>
          <w:u w:val="single" w:color="707070"/>
          <w:position w:val="-4"/>
        </w:rPr>
        <w:t>onar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8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5"/>
          <w:w w:val="88"/>
          <w:u w:val="single" w:color="707070"/>
          <w:position w:val="-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5"/>
          <w:w w:val="88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5"/>
          <w:w w:val="88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3"/>
          <w:u w:val="single" w:color="70707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3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3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4"/>
          <w:u w:val="single" w:color="707070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4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u w:val="single" w:color="7070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"/>
          <w:w w:val="100"/>
          <w:u w:val="single" w:color="7070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u w:val="single" w:color="70707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2"/>
          <w:u w:val="single" w:color="707070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2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2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5"/>
          <w:u w:val="single" w:color="70707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5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5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9"/>
          <w:u w:val="single" w:color="707070"/>
          <w:position w:val="-4"/>
        </w:rPr>
        <w:t>iı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9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0"/>
          <w:u w:val="single" w:color="707070"/>
          <w:position w:val="-4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7070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  <w:u w:val="single" w:color="7070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  <w:u w:val="single" w:color="707070"/>
          <w:position w:val="-4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7"/>
          <w:u w:val="single" w:color="707070"/>
          <w:position w:val="-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7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u w:val="single" w:color="707070"/>
          <w:position w:val="-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0"/>
          <w:w w:val="100"/>
          <w:u w:val="single" w:color="7070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0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0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5"/>
          <w:u w:val="single" w:color="707070"/>
          <w:position w:val="-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95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"/>
          <w:w w:val="95"/>
          <w:u w:val="single" w:color="707070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"/>
          <w:w w:val="95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2"/>
          <w:w w:val="95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u w:val="single" w:color="707070"/>
          <w:position w:val="-4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u w:val="single" w:color="707070"/>
          <w:position w:val="-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u w:val="single" w:color="70707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u w:val="single" w:color="70707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4"/>
          <w:w w:val="89"/>
          <w:position w:val="-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3"/>
          <w:w w:val="73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3"/>
          <w:w w:val="104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4"/>
          <w:u w:val="single" w:color="9D9D9D"/>
          <w:position w:val="-5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4"/>
          <w:u w:val="single" w:color="9D9D9D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u w:val="single" w:color="9D9D9D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u w:val="single" w:color="9D9D9D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u w:val="single" w:color="9D9D9D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484848"/>
          <w:w w:val="45"/>
          <w:position w:val="-4"/>
        </w:rPr>
        <w:t>..</w:t>
      </w:r>
      <w:r>
        <w:rPr>
          <w:rFonts w:ascii="Arial" w:hAnsi="Arial" w:cs="Arial" w:eastAsia="Arial"/>
          <w:sz w:val="22"/>
          <w:szCs w:val="22"/>
          <w:color w:val="484848"/>
          <w:spacing w:val="5"/>
          <w:w w:val="45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76769"/>
          <w:spacing w:val="-18"/>
          <w:w w:val="10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76769"/>
          <w:spacing w:val="0"/>
          <w:w w:val="76"/>
          <w:position w:val="-4"/>
        </w:rPr>
        <w:t>.....</w:t>
      </w:r>
      <w:r>
        <w:rPr>
          <w:rFonts w:ascii="Arial" w:hAnsi="Arial" w:cs="Arial" w:eastAsia="Arial"/>
          <w:sz w:val="22"/>
          <w:szCs w:val="22"/>
          <w:color w:val="676769"/>
          <w:spacing w:val="-28"/>
          <w:w w:val="7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76769"/>
          <w:spacing w:val="0"/>
          <w:w w:val="76"/>
          <w:position w:val="-4"/>
        </w:rPr>
        <w:t>.....</w:t>
      </w:r>
      <w:r>
        <w:rPr>
          <w:rFonts w:ascii="Arial" w:hAnsi="Arial" w:cs="Arial" w:eastAsia="Arial"/>
          <w:sz w:val="22"/>
          <w:szCs w:val="22"/>
          <w:color w:val="676769"/>
          <w:spacing w:val="-13"/>
          <w:w w:val="7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0"/>
          <w:w w:val="85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-26"/>
          <w:w w:val="85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76769"/>
          <w:spacing w:val="0"/>
          <w:w w:val="75"/>
          <w:position w:val="-4"/>
        </w:rPr>
        <w:t>......</w:t>
      </w:r>
      <w:r>
        <w:rPr>
          <w:rFonts w:ascii="Arial" w:hAnsi="Arial" w:cs="Arial" w:eastAsia="Arial"/>
          <w:sz w:val="22"/>
          <w:szCs w:val="22"/>
          <w:color w:val="676769"/>
          <w:spacing w:val="-1"/>
          <w:w w:val="75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0"/>
          <w:w w:val="76"/>
          <w:position w:val="-4"/>
        </w:rPr>
        <w:t>...</w:t>
      </w:r>
      <w:r>
        <w:rPr>
          <w:rFonts w:ascii="Arial" w:hAnsi="Arial" w:cs="Arial" w:eastAsia="Arial"/>
          <w:sz w:val="22"/>
          <w:szCs w:val="22"/>
          <w:color w:val="484848"/>
          <w:spacing w:val="-18"/>
          <w:w w:val="7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76769"/>
          <w:spacing w:val="0"/>
          <w:w w:val="76"/>
          <w:position w:val="-4"/>
        </w:rPr>
        <w:t>...</w:t>
      </w:r>
      <w:r>
        <w:rPr>
          <w:rFonts w:ascii="Arial" w:hAnsi="Arial" w:cs="Arial" w:eastAsia="Arial"/>
          <w:sz w:val="22"/>
          <w:szCs w:val="22"/>
          <w:color w:val="676769"/>
          <w:spacing w:val="-18"/>
          <w:w w:val="7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76769"/>
          <w:spacing w:val="-21"/>
          <w:w w:val="10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83838"/>
          <w:spacing w:val="-13"/>
          <w:w w:val="10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76769"/>
          <w:spacing w:val="0"/>
          <w:w w:val="74"/>
          <w:position w:val="-4"/>
        </w:rPr>
        <w:t>...</w:t>
      </w:r>
      <w:r>
        <w:rPr>
          <w:rFonts w:ascii="Arial" w:hAnsi="Arial" w:cs="Arial" w:eastAsia="Arial"/>
          <w:sz w:val="22"/>
          <w:szCs w:val="22"/>
          <w:color w:val="676769"/>
          <w:spacing w:val="-18"/>
          <w:w w:val="74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76769"/>
          <w:spacing w:val="0"/>
          <w:w w:val="75"/>
          <w:position w:val="-4"/>
        </w:rPr>
        <w:t>..</w:t>
      </w:r>
      <w:r>
        <w:rPr>
          <w:rFonts w:ascii="Arial" w:hAnsi="Arial" w:cs="Arial" w:eastAsia="Arial"/>
          <w:sz w:val="22"/>
          <w:szCs w:val="22"/>
          <w:color w:val="676769"/>
          <w:spacing w:val="-10"/>
          <w:w w:val="75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-21"/>
          <w:w w:val="10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76769"/>
          <w:spacing w:val="-18"/>
          <w:w w:val="10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-27"/>
          <w:w w:val="8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76769"/>
          <w:spacing w:val="-18"/>
          <w:w w:val="10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-18"/>
          <w:w w:val="107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212121"/>
          <w:spacing w:val="-15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959"/>
          <w:spacing w:val="0"/>
          <w:w w:val="85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959"/>
          <w:spacing w:val="-18"/>
          <w:w w:val="85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2"/>
          <w:position w:val="-4"/>
        </w:rPr>
        <w:t>..</w:t>
      </w:r>
      <w:r>
        <w:rPr>
          <w:rFonts w:ascii="Arial" w:hAnsi="Arial" w:cs="Arial" w:eastAsia="Arial"/>
          <w:sz w:val="22"/>
          <w:szCs w:val="22"/>
          <w:color w:val="383838"/>
          <w:spacing w:val="-5"/>
          <w:w w:val="72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959"/>
          <w:spacing w:val="0"/>
          <w:w w:val="72"/>
          <w:position w:val="-4"/>
        </w:rPr>
        <w:t>..</w:t>
      </w:r>
      <w:r>
        <w:rPr>
          <w:rFonts w:ascii="Arial" w:hAnsi="Arial" w:cs="Arial" w:eastAsia="Arial"/>
          <w:sz w:val="22"/>
          <w:szCs w:val="22"/>
          <w:color w:val="575959"/>
          <w:spacing w:val="-5"/>
          <w:w w:val="72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383838"/>
          <w:spacing w:val="-15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75959"/>
          <w:spacing w:val="0"/>
          <w:w w:val="73"/>
          <w:position w:val="-4"/>
        </w:rPr>
        <w:t>.........</w:t>
      </w:r>
      <w:r>
        <w:rPr>
          <w:rFonts w:ascii="Arial" w:hAnsi="Arial" w:cs="Arial" w:eastAsia="Arial"/>
          <w:sz w:val="22"/>
          <w:szCs w:val="22"/>
          <w:color w:val="575959"/>
          <w:spacing w:val="-29"/>
          <w:w w:val="7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97B7B"/>
          <w:spacing w:val="0"/>
          <w:w w:val="85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97B7B"/>
          <w:spacing w:val="-36"/>
          <w:w w:val="85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484848"/>
          <w:spacing w:val="-10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76769"/>
          <w:spacing w:val="0"/>
          <w:w w:val="73"/>
          <w:position w:val="-4"/>
        </w:rPr>
        <w:t>............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60"/>
          <w:cols w:num="2" w:equalWidth="0">
            <w:col w:w="6467" w:space="351"/>
            <w:col w:w="4682"/>
          </w:cols>
        </w:sectPr>
      </w:pPr>
      <w:rPr/>
    </w:p>
    <w:p>
      <w:pPr>
        <w:spacing w:before="0" w:after="0" w:line="386" w:lineRule="exact"/>
        <w:ind w:left="4480" w:right="-20"/>
        <w:jc w:val="left"/>
        <w:tabs>
          <w:tab w:pos="5080" w:val="left"/>
          <w:tab w:pos="5580" w:val="left"/>
          <w:tab w:pos="6200" w:val="left"/>
          <w:tab w:pos="67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42"/>
          <w:szCs w:val="42"/>
          <w:color w:val="383838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484848"/>
          <w:spacing w:val="0"/>
          <w:w w:val="100"/>
          <w:position w:val="-3"/>
        </w:rPr>
      </w:r>
      <w:r>
        <w:rPr>
          <w:rFonts w:ascii="Arial" w:hAnsi="Arial" w:cs="Arial" w:eastAsia="Arial"/>
          <w:sz w:val="13"/>
          <w:szCs w:val="13"/>
          <w:color w:val="8C8E8E"/>
          <w:spacing w:val="0"/>
          <w:w w:val="53"/>
          <w:position w:val="-3"/>
        </w:rPr>
        <w:t>1</w:t>
      </w:r>
      <w:r>
        <w:rPr>
          <w:rFonts w:ascii="Arial" w:hAnsi="Arial" w:cs="Arial" w:eastAsia="Arial"/>
          <w:sz w:val="13"/>
          <w:szCs w:val="13"/>
          <w:color w:val="8C8E8E"/>
          <w:spacing w:val="-17"/>
          <w:w w:val="53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8C8E8E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3"/>
          <w:szCs w:val="13"/>
          <w:color w:val="8C8E8E"/>
          <w:spacing w:val="0"/>
          <w:w w:val="100"/>
          <w:position w:val="-3"/>
        </w:rPr>
      </w:r>
      <w:r>
        <w:rPr>
          <w:rFonts w:ascii="Arial" w:hAnsi="Arial" w:cs="Arial" w:eastAsia="Arial"/>
          <w:sz w:val="13"/>
          <w:szCs w:val="13"/>
          <w:color w:val="AFB1B1"/>
          <w:spacing w:val="0"/>
          <w:w w:val="53"/>
          <w:position w:val="-3"/>
        </w:rPr>
        <w:t>1</w:t>
      </w:r>
      <w:r>
        <w:rPr>
          <w:rFonts w:ascii="Arial" w:hAnsi="Arial" w:cs="Arial" w:eastAsia="Arial"/>
          <w:sz w:val="13"/>
          <w:szCs w:val="13"/>
          <w:color w:val="AFB1B1"/>
          <w:spacing w:val="-17"/>
          <w:w w:val="53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AFB1B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3"/>
          <w:szCs w:val="13"/>
          <w:color w:val="AFB1B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5"/>
          <w:position w:val="10"/>
        </w:rPr>
        <w:t>Yangmı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"/>
          <w:w w:val="85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1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85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1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85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10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5"/>
          <w:position w:val="1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5"/>
          <w:position w:val="1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2"/>
          <w:w w:val="85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5"/>
          <w:position w:val="1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7"/>
          <w:w w:val="85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10"/>
        </w:rPr>
        <w:t>:15:5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86"/>
          <w:position w:val="10"/>
        </w:rPr>
        <w:t>5</w:t>
      </w:r>
      <w:r>
        <w:rPr>
          <w:rFonts w:ascii="Arial" w:hAnsi="Arial" w:cs="Arial" w:eastAsia="Arial"/>
          <w:sz w:val="22"/>
          <w:szCs w:val="22"/>
          <w:color w:val="676769"/>
          <w:spacing w:val="0"/>
          <w:w w:val="70"/>
          <w:position w:val="-7"/>
        </w:rPr>
        <w:t>•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88" w:right="214"/>
        <w:jc w:val="center"/>
        <w:tabs>
          <w:tab w:pos="2100" w:val="left"/>
          <w:tab w:pos="6280" w:val="left"/>
          <w:tab w:pos="1110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  <w:position w:val="8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1"/>
          <w:position w:val="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1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8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0"/>
          <w:position w:val="7"/>
        </w:rPr>
        <w:t>f)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0"/>
          <w:position w:val="7"/>
        </w:rPr>
        <w:t>ııhibi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9"/>
          <w:w w:val="8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-2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7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3"/>
          <w:w w:val="34"/>
          <w:position w:val="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3"/>
          <w:position w:val="7"/>
        </w:rPr>
        <w:t>Kirncı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  <w:position w:val="7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6"/>
          <w:w w:val="88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7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8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7"/>
        </w:rPr>
        <w:t>:--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7"/>
        </w:rPr>
      </w:r>
      <w:r>
        <w:rPr>
          <w:rFonts w:ascii="Arial" w:hAnsi="Arial" w:cs="Arial" w:eastAsia="Arial"/>
          <w:sz w:val="31"/>
          <w:szCs w:val="31"/>
          <w:color w:val="AFB1B1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1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227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1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9"/>
          <w:position w:val="1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"/>
          <w:w w:val="8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1"/>
        </w:rPr>
        <w:t>Murat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UÇAR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198" w:lineRule="exact"/>
        <w:ind w:left="2155" w:right="-20"/>
        <w:jc w:val="left"/>
        <w:tabs>
          <w:tab w:pos="470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3"/>
          <w:position w:val="-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:;ık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15:41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3"/>
        </w:rPr>
        <w:t>:15:46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60"/>
        </w:sectPr>
      </w:pPr>
      <w:rPr/>
    </w:p>
    <w:p>
      <w:pPr>
        <w:spacing w:before="0" w:after="0" w:line="204" w:lineRule="exact"/>
        <w:ind w:left="11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1" w:after="0" w:line="17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  <w:position w:val="-5"/>
        </w:rPr>
        <w:t>106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60"/>
          <w:cols w:num="2" w:equalWidth="0">
            <w:col w:w="548" w:space="1607"/>
            <w:col w:w="9345"/>
          </w:cols>
        </w:sectPr>
      </w:pPr>
      <w:rPr/>
    </w:p>
    <w:p>
      <w:pPr>
        <w:spacing w:before="0" w:after="0" w:line="306" w:lineRule="exact"/>
        <w:ind w:left="131" w:right="-20"/>
        <w:jc w:val="left"/>
        <w:tabs>
          <w:tab w:pos="4720" w:val="left"/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2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-2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4747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-9"/>
          <w:w w:val="1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47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169" w:right="-20"/>
        <w:jc w:val="left"/>
        <w:tabs>
          <w:tab w:pos="3620" w:val="left"/>
          <w:tab w:pos="472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6" w:lineRule="exact"/>
        <w:ind w:left="2169" w:right="2522" w:firstLine="-2043"/>
        <w:jc w:val="left"/>
        <w:tabs>
          <w:tab w:pos="2140" w:val="left"/>
          <w:tab w:pos="4800" w:val="left"/>
          <w:tab w:pos="7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5"/>
          <w:position w:val="3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85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5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95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5"/>
          <w:w w:val="1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30" w:lineRule="exact"/>
        <w:ind w:left="4764" w:right="2615" w:firstLine="-4652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  <w:position w:val="2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  <w:position w:val="2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8"/>
          <w:position w:val="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0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öndUrmede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söndürlicü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22" w:right="-20"/>
        <w:jc w:val="left"/>
        <w:tabs>
          <w:tab w:pos="2200" w:val="left"/>
          <w:tab w:pos="4700" w:val="left"/>
          <w:tab w:pos="6640" w:val="left"/>
          <w:tab w:pos="8200" w:val="left"/>
          <w:tab w:pos="9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959"/>
          <w:w w:val="87"/>
          <w:position w:val="-1"/>
        </w:rPr>
        <w:t>Sö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1"/>
        </w:rPr>
        <w:t>ndlirme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Türli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3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söndürme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7"/>
          <w:position w:val="-2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7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7"/>
          <w:position w:val="-2"/>
        </w:rPr>
        <w:t>Kg,.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8"/>
          <w:w w:val="34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-2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position w:val="-2"/>
        </w:rPr>
        <w:t>jC02</w:t>
      </w:r>
      <w:r>
        <w:rPr>
          <w:rFonts w:ascii="Arial" w:hAnsi="Arial" w:cs="Arial" w:eastAsia="Arial"/>
          <w:sz w:val="17"/>
          <w:szCs w:val="17"/>
          <w:color w:val="484848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5348" w:right="-20"/>
        <w:jc w:val="left"/>
        <w:tabs>
          <w:tab w:pos="6620" w:val="left"/>
          <w:tab w:pos="6960" w:val="left"/>
          <w:tab w:pos="8200" w:val="left"/>
          <w:tab w:pos="8620" w:val="left"/>
          <w:tab w:pos="9800" w:val="left"/>
          <w:tab w:pos="100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2"/>
        </w:rPr>
        <w:t>2m3</w:t>
      </w:r>
      <w:r>
        <w:rPr>
          <w:rFonts w:ascii="Arial" w:hAnsi="Arial" w:cs="Arial" w:eastAsia="Arial"/>
          <w:sz w:val="16"/>
          <w:szCs w:val="16"/>
          <w:color w:val="383838"/>
          <w:spacing w:val="-32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-84"/>
          <w:w w:val="100"/>
          <w:position w:val="-2"/>
        </w:rPr>
        <w:t> 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2"/>
          <w:position w:val="-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40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575959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575959"/>
          <w:spacing w:val="-44"/>
          <w:w w:val="62"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57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57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2"/>
          <w:position w:val="-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484848"/>
          <w:spacing w:val="0"/>
          <w:w w:val="162"/>
          <w:position w:val="0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9" w:after="0" w:line="194" w:lineRule="auto"/>
        <w:ind w:left="112" w:right="6724" w:firstLine="205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7"/>
          <w:w w:val="8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ııdlirıne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Sonun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4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26" w:lineRule="exact"/>
        <w:ind w:left="127" w:right="49" w:firstLine="2038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85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5"/>
          <w:position w:val="4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5"/>
          <w:position w:val="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5"/>
          <w:w w:val="85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arsanı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1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oüşürüle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yanabile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61" w:lineRule="auto"/>
        <w:ind w:left="112" w:right="3816"/>
        <w:jc w:val="left"/>
        <w:tabs>
          <w:tab w:pos="2140" w:val="left"/>
          <w:tab w:pos="2200" w:val="left"/>
          <w:tab w:pos="68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1"/>
          <w:position w:val="0"/>
        </w:rPr>
        <w:t>!Bedeli:--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6"/>
          <w:position w:val="0"/>
        </w:rPr>
        <w:t>----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1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1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4" w:lineRule="exact"/>
        <w:ind w:left="127" w:right="-20"/>
        <w:jc w:val="left"/>
        <w:tabs>
          <w:tab w:pos="2180" w:val="left"/>
          <w:tab w:pos="6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79"/>
          <w:position w:val="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8"/>
          <w:w w:val="7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2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7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"/>
          <w:w w:val="52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28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1"/>
        </w:rPr>
        <w:t>lı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-24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3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05/2017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0"/>
        </w:rPr>
        <w:t>ati: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16:10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08" w:right="-20"/>
        <w:jc w:val="left"/>
        <w:tabs>
          <w:tab w:pos="1020" w:val="left"/>
          <w:tab w:pos="1520" w:val="left"/>
          <w:tab w:pos="2140" w:val="left"/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1"/>
          <w:position w:val="2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2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2"/>
        </w:rPr>
        <w:t>ONAYLAYAN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94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left="5037" w:right="54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2"/>
          <w:position w:val="-1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right="1786"/>
        <w:jc w:val="righ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251804pt;margin-top:3.586188pt;width:7.408675pt;height:7.5pt;mso-position-horizontal-relative:page;mso-position-vertical-relative:paragraph;z-index:-1526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676769"/>
                      <w:spacing w:val="9"/>
                      <w:w w:val="126"/>
                    </w:rPr>
                    <w:t>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84848"/>
                      <w:spacing w:val="0"/>
                      <w:w w:val="124"/>
                    </w:rPr>
                    <w:t>ô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676769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7"/>
          <w:szCs w:val="17"/>
          <w:color w:val="676769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676769"/>
          <w:spacing w:val="40"/>
          <w:w w:val="100"/>
          <w:i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676769"/>
          <w:spacing w:val="0"/>
          <w:w w:val="98"/>
          <w:i/>
          <w:position w:val="-2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" w:lineRule="atLeast"/>
        <w:ind w:right="2489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75959"/>
          <w:spacing w:val="0"/>
          <w:w w:val="66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260" w:right="160"/>
        </w:sectPr>
      </w:pPr>
      <w:rPr/>
    </w:p>
    <w:p>
      <w:pPr>
        <w:spacing w:before="0" w:after="0" w:line="25" w:lineRule="atLeast"/>
        <w:ind w:right="-20"/>
        <w:jc w:val="right"/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-24"/>
          <w:w w:val="89"/>
          <w:i/>
          <w:position w:val="-13"/>
        </w:rPr>
        <w:t>.</w:t>
      </w:r>
      <w:r>
        <w:rPr>
          <w:rFonts w:ascii="Arial" w:hAnsi="Arial" w:cs="Arial" w:eastAsia="Arial"/>
          <w:sz w:val="10"/>
          <w:szCs w:val="10"/>
          <w:color w:val="484848"/>
          <w:spacing w:val="-27"/>
          <w:w w:val="73"/>
          <w:position w:val="0"/>
        </w:rPr>
        <w:t>&lt;</w:t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-110"/>
          <w:w w:val="89"/>
          <w:i/>
          <w:position w:val="-13"/>
        </w:rPr>
        <w:t>o</w:t>
      </w:r>
      <w:r>
        <w:rPr>
          <w:rFonts w:ascii="Arial" w:hAnsi="Arial" w:cs="Arial" w:eastAsia="Arial"/>
          <w:sz w:val="10"/>
          <w:szCs w:val="10"/>
          <w:color w:val="484848"/>
          <w:spacing w:val="0"/>
          <w:w w:val="74"/>
          <w:position w:val="0"/>
        </w:rPr>
        <w:t>U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5" w:lineRule="atLeas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67"/>
        </w:rPr>
        <w:t>MaYIS</w:t>
      </w:r>
      <w:r>
        <w:rPr>
          <w:rFonts w:ascii="Arial" w:hAnsi="Arial" w:cs="Arial" w:eastAsia="Arial"/>
          <w:sz w:val="19"/>
          <w:szCs w:val="19"/>
          <w:color w:val="575959"/>
          <w:spacing w:val="7"/>
          <w:w w:val="6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75959"/>
          <w:spacing w:val="0"/>
          <w:w w:val="67"/>
        </w:rPr>
        <w:t>20i7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60"/>
          <w:cols w:num="2" w:equalWidth="0">
            <w:col w:w="405" w:space="8819"/>
            <w:col w:w="2276"/>
          </w:cols>
        </w:sectPr>
      </w:pPr>
      <w:rPr/>
    </w:p>
    <w:p>
      <w:pPr>
        <w:spacing w:before="0" w:after="0" w:line="241" w:lineRule="exact"/>
        <w:ind w:left="241" w:right="-20"/>
        <w:jc w:val="left"/>
        <w:tabs>
          <w:tab w:pos="8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0"/>
          <w:w w:val="51"/>
          <w:position w:val="1"/>
        </w:rPr>
        <w:t>.:E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8"/>
          <w:position w:val="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16"/>
          <w:w w:val="88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8"/>
          <w:position w:val="12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12"/>
          <w:w w:val="88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1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5283" w:right="5530"/>
        <w:jc w:val="center"/>
        <w:tabs>
          <w:tab w:pos="586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64290"/>
          <w:w w:val="99"/>
        </w:rPr>
      </w:r>
      <w:r>
        <w:rPr>
          <w:rFonts w:ascii="Arial" w:hAnsi="Arial" w:cs="Arial" w:eastAsia="Arial"/>
          <w:sz w:val="10"/>
          <w:szCs w:val="10"/>
          <w:color w:val="364290"/>
          <w:w w:val="99"/>
          <w:u w:val="thick" w:color="44549C"/>
        </w:rPr>
        <w:t> </w:t>
      </w:r>
      <w:r>
        <w:rPr>
          <w:rFonts w:ascii="Arial" w:hAnsi="Arial" w:cs="Arial" w:eastAsia="Arial"/>
          <w:sz w:val="10"/>
          <w:szCs w:val="10"/>
          <w:color w:val="364290"/>
          <w:w w:val="100"/>
          <w:u w:val="thick" w:color="44549C"/>
        </w:rPr>
        <w:t>      </w:t>
      </w:r>
      <w:r>
        <w:rPr>
          <w:rFonts w:ascii="Arial" w:hAnsi="Arial" w:cs="Arial" w:eastAsia="Arial"/>
          <w:sz w:val="10"/>
          <w:szCs w:val="10"/>
          <w:color w:val="364290"/>
          <w:spacing w:val="2"/>
          <w:w w:val="100"/>
          <w:u w:val="thick" w:color="44549C"/>
        </w:rPr>
        <w:t> </w:t>
      </w:r>
      <w:r>
        <w:rPr>
          <w:rFonts w:ascii="Arial" w:hAnsi="Arial" w:cs="Arial" w:eastAsia="Arial"/>
          <w:sz w:val="10"/>
          <w:szCs w:val="10"/>
          <w:color w:val="364290"/>
          <w:spacing w:val="2"/>
          <w:w w:val="100"/>
          <w:u w:val="thick" w:color="44549C"/>
        </w:rPr>
      </w:r>
      <w:r>
        <w:rPr>
          <w:rFonts w:ascii="Arial" w:hAnsi="Arial" w:cs="Arial" w:eastAsia="Arial"/>
          <w:sz w:val="10"/>
          <w:szCs w:val="10"/>
          <w:color w:val="364290"/>
          <w:spacing w:val="0"/>
          <w:w w:val="172"/>
          <w:u w:val="thick" w:color="44549C"/>
        </w:rPr>
        <w:t>-M.</w:t>
      </w:r>
      <w:r>
        <w:rPr>
          <w:rFonts w:ascii="Arial" w:hAnsi="Arial" w:cs="Arial" w:eastAsia="Arial"/>
          <w:sz w:val="10"/>
          <w:szCs w:val="10"/>
          <w:color w:val="364290"/>
          <w:spacing w:val="0"/>
          <w:w w:val="172"/>
          <w:u w:val="thick" w:color="44549C"/>
        </w:rPr>
      </w:r>
      <w:r>
        <w:rPr>
          <w:rFonts w:ascii="Arial" w:hAnsi="Arial" w:cs="Arial" w:eastAsia="Arial"/>
          <w:sz w:val="10"/>
          <w:szCs w:val="10"/>
          <w:color w:val="364290"/>
          <w:spacing w:val="0"/>
          <w:w w:val="99"/>
          <w:u w:val="thick" w:color="44549C"/>
        </w:rPr>
        <w:t> </w:t>
      </w:r>
      <w:r>
        <w:rPr>
          <w:rFonts w:ascii="Arial" w:hAnsi="Arial" w:cs="Arial" w:eastAsia="Arial"/>
          <w:sz w:val="10"/>
          <w:szCs w:val="10"/>
          <w:color w:val="364290"/>
          <w:spacing w:val="0"/>
          <w:w w:val="100"/>
          <w:u w:val="thick" w:color="44549C"/>
        </w:rPr>
        <w:tab/>
      </w:r>
      <w:r>
        <w:rPr>
          <w:rFonts w:ascii="Arial" w:hAnsi="Arial" w:cs="Arial" w:eastAsia="Arial"/>
          <w:sz w:val="10"/>
          <w:szCs w:val="10"/>
          <w:color w:val="364290"/>
          <w:spacing w:val="0"/>
          <w:w w:val="100"/>
          <w:u w:val="thick" w:color="44549C"/>
        </w:rPr>
      </w:r>
      <w:r>
        <w:rPr>
          <w:rFonts w:ascii="Arial" w:hAnsi="Arial" w:cs="Arial" w:eastAsia="Arial"/>
          <w:sz w:val="10"/>
          <w:szCs w:val="10"/>
          <w:color w:val="364290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7" w:lineRule="exact"/>
        <w:ind w:left="2513" w:right="-20"/>
        <w:jc w:val="left"/>
        <w:tabs>
          <w:tab w:pos="964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036407pt;margin-top:.654667pt;width:335.042549pt;height:29pt;mso-position-horizontal-relative:page;mso-position-vertical-relative:paragraph;z-index:-15260" type="#_x0000_t202" filled="f" stroked="f">
            <v:textbox inset="0,0,0,0">
              <w:txbxContent>
                <w:p>
                  <w:pPr>
                    <w:spacing w:before="0" w:after="0" w:line="580" w:lineRule="exact"/>
                    <w:ind w:right="-127"/>
                    <w:jc w:val="left"/>
                    <w:tabs>
                      <w:tab w:pos="1960" w:val="left"/>
                      <w:tab w:pos="6260" w:val="left"/>
                    </w:tabs>
                    <w:rPr>
                      <w:rFonts w:ascii="Arial" w:hAnsi="Arial" w:cs="Arial" w:eastAsia="Arial"/>
                      <w:sz w:val="58"/>
                      <w:szCs w:val="5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83838"/>
                      <w:spacing w:val="0"/>
                      <w:w w:val="100"/>
                      <w:position w:val="29"/>
                    </w:rPr>
                    <w:t>R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83838"/>
                      <w:spacing w:val="-38"/>
                      <w:w w:val="100"/>
                      <w:position w:val="29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83838"/>
                      <w:spacing w:val="0"/>
                      <w:w w:val="100"/>
                      <w:position w:val="29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83838"/>
                      <w:spacing w:val="0"/>
                      <w:w w:val="100"/>
                      <w:position w:val="2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100"/>
                      <w:position w:val="19"/>
                    </w:rPr>
                    <w:t>vş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100"/>
                      <w:position w:val="19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100"/>
                      <w:position w:val="19"/>
                    </w:rPr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AFB1B1"/>
                      <w:spacing w:val="0"/>
                      <w:w w:val="100"/>
                      <w:position w:val="-1"/>
                    </w:rPr>
                    <w:t>...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81"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42"/>
          <w:szCs w:val="42"/>
          <w:color w:val="AFB1B1"/>
          <w:spacing w:val="0"/>
          <w:w w:val="45"/>
          <w:position w:val="-3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AFB1B1"/>
          <w:spacing w:val="-46"/>
          <w:w w:val="45"/>
          <w:position w:val="-3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484848"/>
          <w:spacing w:val="-14"/>
          <w:w w:val="63"/>
          <w:position w:val="-3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9E9E9E"/>
          <w:spacing w:val="0"/>
          <w:w w:val="66"/>
          <w:position w:val="-3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9E9E9E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BFBFC1"/>
          <w:spacing w:val="4"/>
          <w:w w:val="42"/>
          <w:position w:val="-3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9E9E9E"/>
          <w:spacing w:val="0"/>
          <w:w w:val="41"/>
          <w:position w:val="-3"/>
        </w:rPr>
        <w:t>..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left="5711" w:right="-20"/>
        <w:jc w:val="left"/>
        <w:tabs>
          <w:tab w:pos="10000" w:val="left"/>
          <w:tab w:pos="106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Arial" w:hAnsi="Arial" w:cs="Arial" w:eastAsia="Arial"/>
          <w:sz w:val="48"/>
          <w:szCs w:val="48"/>
          <w:color w:val="364290"/>
          <w:spacing w:val="0"/>
          <w:w w:val="78"/>
          <w:position w:val="-30"/>
        </w:rPr>
        <w:t>ı</w:t>
      </w:r>
      <w:r>
        <w:rPr>
          <w:rFonts w:ascii="Arial" w:hAnsi="Arial" w:cs="Arial" w:eastAsia="Arial"/>
          <w:sz w:val="48"/>
          <w:szCs w:val="48"/>
          <w:color w:val="364290"/>
          <w:spacing w:val="0"/>
          <w:w w:val="100"/>
          <w:position w:val="-30"/>
        </w:rPr>
        <w:tab/>
      </w:r>
      <w:r>
        <w:rPr>
          <w:rFonts w:ascii="Arial" w:hAnsi="Arial" w:cs="Arial" w:eastAsia="Arial"/>
          <w:sz w:val="48"/>
          <w:szCs w:val="48"/>
          <w:color w:val="364290"/>
          <w:spacing w:val="0"/>
          <w:w w:val="100"/>
          <w:position w:val="-30"/>
        </w:rPr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0"/>
          <w:w w:val="100"/>
          <w:position w:val="0"/>
        </w:rPr>
        <w:t>;</w:t>
      </w:r>
      <w:r>
        <w:rPr>
          <w:rFonts w:ascii="Times New Roman" w:hAnsi="Times New Roman" w:cs="Times New Roman" w:eastAsia="Times New Roman"/>
          <w:sz w:val="8"/>
          <w:szCs w:val="8"/>
          <w:color w:val="484848"/>
          <w:spacing w:val="2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797B7B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797B7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97B7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797B7B"/>
          <w:spacing w:val="0"/>
          <w:w w:val="69"/>
          <w:position w:val="0"/>
        </w:rPr>
        <w:t>...</w:t>
      </w:r>
      <w:r>
        <w:rPr>
          <w:rFonts w:ascii="Times New Roman" w:hAnsi="Times New Roman" w:cs="Times New Roman" w:eastAsia="Times New Roman"/>
          <w:sz w:val="8"/>
          <w:szCs w:val="8"/>
          <w:color w:val="797B7B"/>
          <w:spacing w:val="0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97B7B"/>
          <w:spacing w:val="8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C8E8E"/>
          <w:spacing w:val="0"/>
          <w:w w:val="572"/>
          <w:position w:val="0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60"/>
        </w:sectPr>
      </w:pPr>
      <w:rPr/>
    </w:p>
    <w:p>
      <w:pPr>
        <w:spacing w:before="0" w:after="0" w:line="133" w:lineRule="exac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8.22229pt;margin-top:6.665345pt;width:56.153099pt;height:44pt;mso-position-horizontal-relative:page;mso-position-vertical-relative:paragraph;z-index:-15259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F426D"/>
                      <w:spacing w:val="0"/>
                      <w:w w:val="65"/>
                      <w:position w:val="-1"/>
                    </w:rPr>
                    <w:t>ç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F426D"/>
                      <w:spacing w:val="-81"/>
                      <w:w w:val="65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64290"/>
                      <w:spacing w:val="0"/>
                      <w:w w:val="65"/>
                      <w:position w:val="-1"/>
                    </w:rPr>
                    <w:t>ı;;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364290"/>
                      <w:spacing w:val="-4"/>
                      <w:w w:val="6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57528E"/>
                      <w:spacing w:val="0"/>
                      <w:w w:val="38"/>
                      <w:position w:val="-1"/>
                    </w:rPr>
                    <w:t>/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-13"/>
          <w:w w:val="107"/>
          <w:position w:val="-15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-134"/>
          <w:w w:val="121"/>
          <w:position w:val="-22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676769"/>
          <w:spacing w:val="0"/>
          <w:w w:val="97"/>
          <w:position w:val="-1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76769"/>
          <w:spacing w:val="2"/>
          <w:w w:val="97"/>
          <w:position w:val="-15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-27"/>
          <w:w w:val="111"/>
          <w:position w:val="-15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0"/>
          <w:w w:val="127"/>
          <w:position w:val="-22"/>
        </w:rPr>
        <w:t>en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-20"/>
        <w:jc w:val="left"/>
        <w:tabs>
          <w:tab w:pos="8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797B7B"/>
          <w:spacing w:val="-10"/>
          <w:w w:val="100"/>
          <w:position w:val="-15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676769"/>
          <w:spacing w:val="0"/>
          <w:w w:val="100"/>
          <w:position w:val="-15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676769"/>
          <w:spacing w:val="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76769"/>
          <w:spacing w:val="3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C8E8E"/>
          <w:spacing w:val="0"/>
          <w:w w:val="133"/>
          <w:position w:val="-22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8C8E8E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C8E8E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0"/>
          <w:w w:val="64"/>
          <w:position w:val="-22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9E9E9E"/>
          <w:spacing w:val="-46"/>
          <w:w w:val="64"/>
          <w:position w:val="-22"/>
        </w:rPr>
        <w:t>.</w:t>
      </w:r>
      <w:r>
        <w:rPr>
          <w:rFonts w:ascii="Arial" w:hAnsi="Arial" w:cs="Arial" w:eastAsia="Arial"/>
          <w:sz w:val="17"/>
          <w:szCs w:val="17"/>
          <w:color w:val="9E9E9E"/>
          <w:spacing w:val="0"/>
          <w:w w:val="102"/>
          <w:position w:val="-15"/>
        </w:rPr>
        <w:t>ı</w:t>
      </w:r>
      <w:r>
        <w:rPr>
          <w:rFonts w:ascii="Arial" w:hAnsi="Arial" w:cs="Arial" w:eastAsia="Arial"/>
          <w:sz w:val="17"/>
          <w:szCs w:val="17"/>
          <w:color w:val="9E9E9E"/>
          <w:spacing w:val="-72"/>
          <w:w w:val="103"/>
          <w:position w:val="-15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72"/>
          <w:position w:val="-22"/>
        </w:rPr>
        <w:t>&lt;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-2"/>
          <w:w w:val="72"/>
          <w:position w:val="-2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73"/>
          <w:position w:val="-2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100"/>
          <w:position w:val="-22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10"/>
          <w:w w:val="100"/>
          <w:position w:val="-22"/>
        </w:rPr>
        <w:t> </w:t>
      </w:r>
      <w:r>
        <w:rPr>
          <w:rFonts w:ascii="Arial" w:hAnsi="Arial" w:cs="Arial" w:eastAsia="Arial"/>
          <w:sz w:val="14"/>
          <w:szCs w:val="14"/>
          <w:color w:val="8C8E8E"/>
          <w:spacing w:val="-28"/>
          <w:w w:val="126"/>
          <w:position w:val="-22"/>
        </w:rPr>
        <w:t>f</w:t>
      </w:r>
      <w:r>
        <w:rPr>
          <w:rFonts w:ascii="Arial" w:hAnsi="Arial" w:cs="Arial" w:eastAsia="Arial"/>
          <w:sz w:val="17"/>
          <w:szCs w:val="17"/>
          <w:color w:val="BFBFC1"/>
          <w:spacing w:val="-19"/>
          <w:w w:val="168"/>
          <w:position w:val="-15"/>
        </w:rPr>
        <w:t>·</w:t>
      </w:r>
      <w:r>
        <w:rPr>
          <w:rFonts w:ascii="Arial" w:hAnsi="Arial" w:cs="Arial" w:eastAsia="Arial"/>
          <w:sz w:val="14"/>
          <w:szCs w:val="14"/>
          <w:color w:val="8C8E8E"/>
          <w:spacing w:val="0"/>
          <w:w w:val="126"/>
          <w:position w:val="-22"/>
        </w:rPr>
        <w:t>;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60"/>
          <w:cols w:num="2" w:equalWidth="0">
            <w:col w:w="9102" w:space="576"/>
            <w:col w:w="1822"/>
          </w:cols>
        </w:sectPr>
      </w:pPr>
      <w:rPr/>
    </w:p>
    <w:p>
      <w:pPr>
        <w:spacing w:before="60" w:after="0" w:line="383" w:lineRule="exact"/>
        <w:ind w:right="640"/>
        <w:jc w:val="right"/>
        <w:tabs>
          <w:tab w:pos="10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8"/>
          <w:szCs w:val="18"/>
          <w:color w:val="575959"/>
          <w:spacing w:val="0"/>
          <w:w w:val="100"/>
          <w:position w:val="-5"/>
        </w:rPr>
        <w:t>Itfaiy</w:t>
      </w:r>
      <w:r>
        <w:rPr>
          <w:rFonts w:ascii="Arial" w:hAnsi="Arial" w:cs="Arial" w:eastAsia="Arial"/>
          <w:sz w:val="18"/>
          <w:szCs w:val="18"/>
          <w:color w:val="575959"/>
          <w:spacing w:val="0"/>
          <w:w w:val="100"/>
          <w:position w:val="-5"/>
        </w:rPr>
        <w:t>e</w:t>
      </w:r>
      <w:r>
        <w:rPr>
          <w:rFonts w:ascii="Arial" w:hAnsi="Arial" w:cs="Arial" w:eastAsia="Arial"/>
          <w:sz w:val="18"/>
          <w:szCs w:val="18"/>
          <w:color w:val="575959"/>
          <w:spacing w:val="-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67"/>
          <w:position w:val="-5"/>
        </w:rPr>
        <w:t>Y'a</w:t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9"/>
          <w:spacing w:val="0"/>
          <w:w w:val="100"/>
          <w:position w:val="-5"/>
        </w:rPr>
      </w:r>
      <w:r>
        <w:rPr>
          <w:rFonts w:ascii="Arial" w:hAnsi="Arial" w:cs="Arial" w:eastAsia="Arial"/>
          <w:sz w:val="18"/>
          <w:szCs w:val="18"/>
          <w:color w:val="676769"/>
          <w:spacing w:val="0"/>
          <w:w w:val="122"/>
          <w:position w:val="-5"/>
        </w:rPr>
        <w:t>!.Acil</w:t>
      </w:r>
      <w:r>
        <w:rPr>
          <w:rFonts w:ascii="Arial" w:hAnsi="Arial" w:cs="Arial" w:eastAsia="Arial"/>
          <w:sz w:val="18"/>
          <w:szCs w:val="18"/>
          <w:color w:val="676769"/>
          <w:spacing w:val="0"/>
          <w:w w:val="122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676769"/>
          <w:spacing w:val="34"/>
          <w:w w:val="122"/>
          <w:position w:val="-5"/>
        </w:rPr>
        <w:t> </w:t>
      </w:r>
      <w:r>
        <w:rPr>
          <w:rFonts w:ascii="Arial" w:hAnsi="Arial" w:cs="Arial" w:eastAsia="Arial"/>
          <w:sz w:val="38"/>
          <w:szCs w:val="38"/>
          <w:color w:val="AFB1B1"/>
          <w:spacing w:val="-11"/>
          <w:w w:val="49"/>
          <w:position w:val="-5"/>
        </w:rPr>
        <w:t>.</w:t>
      </w:r>
      <w:r>
        <w:rPr>
          <w:rFonts w:ascii="Arial" w:hAnsi="Arial" w:cs="Arial" w:eastAsia="Arial"/>
          <w:sz w:val="38"/>
          <w:szCs w:val="38"/>
          <w:color w:val="8C90B3"/>
          <w:spacing w:val="0"/>
          <w:w w:val="58"/>
          <w:position w:val="-5"/>
        </w:rPr>
        <w:t>&gt;.</w:t>
      </w:r>
      <w:r>
        <w:rPr>
          <w:rFonts w:ascii="Arial" w:hAnsi="Arial" w:cs="Arial" w:eastAsia="Arial"/>
          <w:sz w:val="38"/>
          <w:szCs w:val="38"/>
          <w:color w:val="8C90B3"/>
          <w:spacing w:val="-76"/>
          <w:w w:val="100"/>
          <w:position w:val="-5"/>
        </w:rPr>
        <w:t> </w:t>
      </w:r>
      <w:r>
        <w:rPr>
          <w:rFonts w:ascii="Arial" w:hAnsi="Arial" w:cs="Arial" w:eastAsia="Arial"/>
          <w:sz w:val="38"/>
          <w:szCs w:val="38"/>
          <w:color w:val="AFB1B1"/>
          <w:spacing w:val="0"/>
          <w:w w:val="50"/>
          <w:position w:val="-5"/>
        </w:rPr>
        <w:t>·</w:t>
      </w:r>
      <w:r>
        <w:rPr>
          <w:rFonts w:ascii="Arial" w:hAnsi="Arial" w:cs="Arial" w:eastAsia="Arial"/>
          <w:sz w:val="38"/>
          <w:szCs w:val="38"/>
          <w:color w:val="AFB1B1"/>
          <w:spacing w:val="0"/>
          <w:w w:val="50"/>
          <w:position w:val="-5"/>
        </w:rPr>
        <w:t> </w:t>
      </w:r>
      <w:r>
        <w:rPr>
          <w:rFonts w:ascii="Arial" w:hAnsi="Arial" w:cs="Arial" w:eastAsia="Arial"/>
          <w:sz w:val="38"/>
          <w:szCs w:val="38"/>
          <w:color w:val="AFB1B1"/>
          <w:spacing w:val="49"/>
          <w:w w:val="50"/>
          <w:position w:val="-5"/>
        </w:rPr>
        <w:t> </w:t>
      </w:r>
      <w:r>
        <w:rPr>
          <w:rFonts w:ascii="Arial" w:hAnsi="Arial" w:cs="Arial" w:eastAsia="Arial"/>
          <w:sz w:val="38"/>
          <w:szCs w:val="38"/>
          <w:color w:val="9E9E9E"/>
          <w:spacing w:val="0"/>
          <w:w w:val="82"/>
          <w:position w:val="-5"/>
        </w:rPr>
        <w:t>,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270" w:right="-20"/>
        <w:jc w:val="left"/>
        <w:tabs>
          <w:tab w:pos="2300" w:val="left"/>
          <w:tab w:pos="3240" w:val="left"/>
          <w:tab w:pos="4120" w:val="left"/>
          <w:tab w:pos="8320" w:val="left"/>
          <w:tab w:pos="9920" w:val="left"/>
          <w:tab w:pos="105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490458pt;margin-top:.311392pt;width:538.753999pt;height:16pt;mso-position-horizontal-relative:page;mso-position-vertical-relative:paragraph;z-index:-15258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9020" w:val="left"/>
                      <w:tab w:pos="9960" w:val="left"/>
                      <w:tab w:pos="10260" w:val="left"/>
                      <w:tab w:pos="10660" w:val="left"/>
                    </w:tabs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80"/>
                      <w:position w:val="-3"/>
                    </w:rPr>
                    <w:t>Cil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83838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C8E8E"/>
                      <w:spacing w:val="0"/>
                      <w:w w:val="80"/>
                      <w:position w:val="-1"/>
                    </w:rPr>
                    <w:t>.c.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C8E8E"/>
                      <w:spacing w:val="0"/>
                      <w:w w:val="80"/>
                      <w:position w:val="-1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C8E8E"/>
                      <w:spacing w:val="16"/>
                      <w:w w:val="8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8C8E8E"/>
                      <w:spacing w:val="0"/>
                      <w:w w:val="100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8C8E8E"/>
                      <w:spacing w:val="-4"/>
                      <w:w w:val="100"/>
                      <w:position w:val="-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FB1B1"/>
                      <w:spacing w:val="0"/>
                      <w:w w:val="100"/>
                      <w:position w:val="-1"/>
                    </w:rPr>
                    <w:t>"-.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FB1B1"/>
                      <w:spacing w:val="-15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FB1B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FB1B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FB1B1"/>
                      <w:spacing w:val="0"/>
                      <w:w w:val="62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FB1B1"/>
                      <w:spacing w:val="-44"/>
                      <w:w w:val="62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FB1B1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FB1B1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FB1B1"/>
                      <w:spacing w:val="0"/>
                      <w:w w:val="62"/>
                      <w:position w:val="0"/>
                    </w:rPr>
                    <w:t>..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FB1B1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FB1B1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FB1B1"/>
                      <w:spacing w:val="0"/>
                      <w:w w:val="287"/>
                      <w:position w:val="0"/>
                    </w:rPr>
                    <w:t>;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position w:val="-6"/>
        </w:rPr>
        <w:t>-"i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-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position w:val="-6"/>
        </w:rPr>
      </w:r>
      <w:r>
        <w:rPr>
          <w:rFonts w:ascii="Courier New" w:hAnsi="Courier New" w:cs="Courier New" w:eastAsia="Courier New"/>
          <w:sz w:val="32"/>
          <w:szCs w:val="32"/>
          <w:color w:val="676769"/>
          <w:spacing w:val="0"/>
          <w:w w:val="100"/>
          <w:position w:val="-16"/>
        </w:rPr>
        <w:t>Ad</w:t>
      </w:r>
      <w:r>
        <w:rPr>
          <w:rFonts w:ascii="Courier New" w:hAnsi="Courier New" w:cs="Courier New" w:eastAsia="Courier New"/>
          <w:sz w:val="32"/>
          <w:szCs w:val="32"/>
          <w:color w:val="676769"/>
          <w:spacing w:val="26"/>
          <w:w w:val="100"/>
          <w:position w:val="-16"/>
        </w:rPr>
        <w:t> </w:t>
      </w:r>
      <w:r>
        <w:rPr>
          <w:rFonts w:ascii="Arial" w:hAnsi="Arial" w:cs="Arial" w:eastAsia="Arial"/>
          <w:sz w:val="25"/>
          <w:szCs w:val="25"/>
          <w:color w:val="676769"/>
          <w:spacing w:val="0"/>
          <w:w w:val="135"/>
          <w:position w:val="-14"/>
        </w:rPr>
        <w:t>r</w:t>
      </w:r>
      <w:r>
        <w:rPr>
          <w:rFonts w:ascii="Arial" w:hAnsi="Arial" w:cs="Arial" w:eastAsia="Arial"/>
          <w:sz w:val="25"/>
          <w:szCs w:val="25"/>
          <w:color w:val="676769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5"/>
          <w:szCs w:val="25"/>
          <w:color w:val="676769"/>
          <w:spacing w:val="0"/>
          <w:w w:val="100"/>
          <w:position w:val="-13"/>
        </w:rPr>
        <w:t>n</w:t>
      </w:r>
      <w:r>
        <w:rPr>
          <w:rFonts w:ascii="Arial" w:hAnsi="Arial" w:cs="Arial" w:eastAsia="Arial"/>
          <w:sz w:val="25"/>
          <w:szCs w:val="25"/>
          <w:color w:val="676769"/>
          <w:spacing w:val="-44"/>
          <w:w w:val="100"/>
          <w:position w:val="-13"/>
        </w:rPr>
        <w:t> </w:t>
      </w:r>
      <w:r>
        <w:rPr>
          <w:rFonts w:ascii="Arial" w:hAnsi="Arial" w:cs="Arial" w:eastAsia="Arial"/>
          <w:sz w:val="25"/>
          <w:szCs w:val="25"/>
          <w:color w:val="676769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5"/>
          <w:szCs w:val="25"/>
          <w:color w:val="676769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33"/>
          <w:szCs w:val="33"/>
          <w:color w:val="484848"/>
          <w:spacing w:val="0"/>
          <w:w w:val="100"/>
          <w:position w:val="-12"/>
        </w:rPr>
        <w:t>ç</w:t>
      </w:r>
      <w:r>
        <w:rPr>
          <w:rFonts w:ascii="Times New Roman" w:hAnsi="Times New Roman" w:cs="Times New Roman" w:eastAsia="Times New Roman"/>
          <w:sz w:val="33"/>
          <w:szCs w:val="33"/>
          <w:color w:val="484848"/>
          <w:spacing w:val="-78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84848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484848"/>
          <w:spacing w:val="0"/>
          <w:w w:val="100"/>
          <w:position w:val="-12"/>
        </w:rPr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00"/>
          <w:position w:val="-8"/>
        </w:rPr>
        <w:t>Müdaha</w:t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00"/>
          <w:position w:val="-8"/>
        </w:rPr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53"/>
          <w:position w:val="-8"/>
        </w:rPr>
        <w:t>fl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53"/>
          <w:position w:val="-8"/>
        </w:rPr>
        <w:t>l</w:t>
      </w:r>
      <w:r>
        <w:rPr>
          <w:rFonts w:ascii="Arial" w:hAnsi="Arial" w:cs="Arial" w:eastAsia="Arial"/>
          <w:sz w:val="17"/>
          <w:szCs w:val="17"/>
          <w:color w:val="484848"/>
          <w:spacing w:val="-24"/>
          <w:w w:val="153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797B7B"/>
          <w:spacing w:val="0"/>
          <w:w w:val="61"/>
          <w:position w:val="-8"/>
        </w:rPr>
        <w:t>V.</w:t>
      </w:r>
      <w:r>
        <w:rPr>
          <w:rFonts w:ascii="Arial" w:hAnsi="Arial" w:cs="Arial" w:eastAsia="Arial"/>
          <w:sz w:val="20"/>
          <w:szCs w:val="20"/>
          <w:color w:val="797B7B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797B7B"/>
          <w:spacing w:val="0"/>
          <w:w w:val="100"/>
          <w:position w:val="-8"/>
        </w:rPr>
      </w:r>
      <w:r>
        <w:rPr>
          <w:rFonts w:ascii="Arial" w:hAnsi="Arial" w:cs="Arial" w:eastAsia="Arial"/>
          <w:sz w:val="20"/>
          <w:szCs w:val="20"/>
          <w:color w:val="AFB1B1"/>
          <w:spacing w:val="0"/>
          <w:w w:val="61"/>
          <w:position w:val="-8"/>
        </w:rPr>
        <w:t>-</w:t>
      </w:r>
      <w:r>
        <w:rPr>
          <w:rFonts w:ascii="Arial" w:hAnsi="Arial" w:cs="Arial" w:eastAsia="Arial"/>
          <w:sz w:val="20"/>
          <w:szCs w:val="20"/>
          <w:color w:val="AFB1B1"/>
          <w:spacing w:val="0"/>
          <w:w w:val="61"/>
          <w:position w:val="-8"/>
        </w:rPr>
        <w:t>   </w:t>
      </w:r>
      <w:r>
        <w:rPr>
          <w:rFonts w:ascii="Arial" w:hAnsi="Arial" w:cs="Arial" w:eastAsia="Arial"/>
          <w:sz w:val="20"/>
          <w:szCs w:val="20"/>
          <w:color w:val="AFB1B1"/>
          <w:spacing w:val="10"/>
          <w:w w:val="61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AFB1B1"/>
          <w:spacing w:val="0"/>
          <w:w w:val="61"/>
          <w:position w:val="-8"/>
        </w:rPr>
        <w:t>·</w:t>
      </w:r>
      <w:r>
        <w:rPr>
          <w:rFonts w:ascii="Arial" w:hAnsi="Arial" w:cs="Arial" w:eastAsia="Arial"/>
          <w:sz w:val="20"/>
          <w:szCs w:val="20"/>
          <w:color w:val="AFB1B1"/>
          <w:spacing w:val="0"/>
          <w:w w:val="61"/>
          <w:position w:val="-8"/>
        </w:rPr>
        <w:t>  </w:t>
      </w:r>
      <w:r>
        <w:rPr>
          <w:rFonts w:ascii="Arial" w:hAnsi="Arial" w:cs="Arial" w:eastAsia="Arial"/>
          <w:sz w:val="20"/>
          <w:szCs w:val="20"/>
          <w:color w:val="AFB1B1"/>
          <w:spacing w:val="15"/>
          <w:w w:val="61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FB1B1"/>
          <w:spacing w:val="0"/>
          <w:w w:val="100"/>
          <w:i/>
          <w:position w:val="-8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60"/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2" w:lineRule="exact"/>
        <w:ind w:left="275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7.791840pt;margin-top:8.830536pt;width:46.837938pt;height:10.5pt;mso-position-horizontal-relative:page;mso-position-vertical-relative:paragraph;z-index:-15257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84848"/>
                      <w:spacing w:val="0"/>
                      <w:w w:val="100"/>
                    </w:rPr>
                    <w:t>ğda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84848"/>
                      <w:spacing w:val="0"/>
                      <w:w w:val="10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84848"/>
                      <w:spacing w:val="-1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575959"/>
                      <w:spacing w:val="0"/>
                      <w:w w:val="10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575959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575959"/>
                      <w:spacing w:val="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84848"/>
                      <w:spacing w:val="0"/>
                      <w:w w:val="100"/>
                    </w:rPr>
                    <w:t>OL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50"/>
          <w:position w:val="-2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59" w:lineRule="exact"/>
        <w:ind w:right="-77"/>
        <w:jc w:val="left"/>
        <w:tabs>
          <w:tab w:pos="16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9E9E9E"/>
          <w:spacing w:val="-13"/>
          <w:w w:val="141"/>
          <w:position w:val="-10"/>
        </w:rPr>
        <w:t>l</w:t>
      </w:r>
      <w:r>
        <w:rPr>
          <w:rFonts w:ascii="Arial" w:hAnsi="Arial" w:cs="Arial" w:eastAsia="Arial"/>
          <w:sz w:val="23"/>
          <w:szCs w:val="23"/>
          <w:color w:val="797B7B"/>
          <w:spacing w:val="0"/>
          <w:w w:val="82"/>
          <w:position w:val="-10"/>
        </w:rPr>
        <w:t>tf</w:t>
      </w:r>
      <w:r>
        <w:rPr>
          <w:rFonts w:ascii="Arial" w:hAnsi="Arial" w:cs="Arial" w:eastAsia="Arial"/>
          <w:sz w:val="23"/>
          <w:szCs w:val="23"/>
          <w:color w:val="797B7B"/>
          <w:spacing w:val="-2"/>
          <w:w w:val="83"/>
          <w:position w:val="-10"/>
        </w:rPr>
        <w:t>a</w:t>
      </w:r>
      <w:r>
        <w:rPr>
          <w:rFonts w:ascii="Arial" w:hAnsi="Arial" w:cs="Arial" w:eastAsia="Arial"/>
          <w:sz w:val="23"/>
          <w:szCs w:val="23"/>
          <w:color w:val="484848"/>
          <w:spacing w:val="0"/>
          <w:w w:val="77"/>
          <w:position w:val="-10"/>
        </w:rPr>
        <w:t>i</w:t>
      </w:r>
      <w:r>
        <w:rPr>
          <w:rFonts w:ascii="Arial" w:hAnsi="Arial" w:cs="Arial" w:eastAsia="Arial"/>
          <w:sz w:val="23"/>
          <w:szCs w:val="23"/>
          <w:color w:val="484848"/>
          <w:spacing w:val="-10"/>
          <w:w w:val="77"/>
          <w:position w:val="-10"/>
        </w:rPr>
        <w:t>v</w:t>
      </w:r>
      <w:r>
        <w:rPr>
          <w:rFonts w:ascii="Arial" w:hAnsi="Arial" w:cs="Arial" w:eastAsia="Arial"/>
          <w:sz w:val="23"/>
          <w:szCs w:val="23"/>
          <w:color w:val="676769"/>
          <w:spacing w:val="0"/>
          <w:w w:val="52"/>
          <w:position w:val="-10"/>
        </w:rPr>
        <w:t>P.</w:t>
      </w:r>
      <w:r>
        <w:rPr>
          <w:rFonts w:ascii="Arial" w:hAnsi="Arial" w:cs="Arial" w:eastAsia="Arial"/>
          <w:sz w:val="23"/>
          <w:szCs w:val="23"/>
          <w:color w:val="676769"/>
          <w:spacing w:val="-24"/>
          <w:w w:val="100"/>
          <w:position w:val="-10"/>
        </w:rPr>
        <w:t> </w:t>
      </w:r>
      <w:r>
        <w:rPr>
          <w:rFonts w:ascii="Arial" w:hAnsi="Arial" w:cs="Arial" w:eastAsia="Arial"/>
          <w:sz w:val="21"/>
          <w:szCs w:val="21"/>
          <w:color w:val="575959"/>
          <w:spacing w:val="0"/>
          <w:w w:val="80"/>
          <w:position w:val="-10"/>
        </w:rPr>
        <w:t>Mı</w:t>
      </w:r>
      <w:r>
        <w:rPr>
          <w:rFonts w:ascii="Arial" w:hAnsi="Arial" w:cs="Arial" w:eastAsia="Arial"/>
          <w:sz w:val="21"/>
          <w:szCs w:val="21"/>
          <w:color w:val="575959"/>
          <w:spacing w:val="-44"/>
          <w:w w:val="80"/>
          <w:position w:val="-10"/>
        </w:rPr>
        <w:t> </w:t>
      </w:r>
      <w:r>
        <w:rPr>
          <w:rFonts w:ascii="Arial" w:hAnsi="Arial" w:cs="Arial" w:eastAsia="Arial"/>
          <w:sz w:val="21"/>
          <w:szCs w:val="21"/>
          <w:color w:val="575959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1"/>
          <w:szCs w:val="21"/>
          <w:color w:val="575959"/>
          <w:spacing w:val="0"/>
          <w:w w:val="100"/>
          <w:position w:val="-10"/>
        </w:rPr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0"/>
          <w:position w:val="-8"/>
        </w:rPr>
        <w:t>Amir'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78" w:lineRule="exact"/>
        <w:ind w:right="-20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9E9E9E"/>
          <w:spacing w:val="0"/>
          <w:w w:val="143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9E9E9E"/>
          <w:spacing w:val="19"/>
          <w:w w:val="143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AFB1B1"/>
          <w:spacing w:val="0"/>
          <w:w w:val="143"/>
          <w:position w:val="-1"/>
        </w:rPr>
        <w:t>f\</w:t>
      </w:r>
      <w:r>
        <w:rPr>
          <w:rFonts w:ascii="Arial" w:hAnsi="Arial" w:cs="Arial" w:eastAsia="Arial"/>
          <w:sz w:val="8"/>
          <w:szCs w:val="8"/>
          <w:color w:val="AFB1B1"/>
          <w:spacing w:val="0"/>
          <w:w w:val="143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AFB1B1"/>
          <w:spacing w:val="30"/>
          <w:w w:val="143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AFB1B1"/>
          <w:spacing w:val="0"/>
          <w:w w:val="143"/>
          <w:position w:val="-1"/>
        </w:rPr>
        <w:t>..,_.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7" w:lineRule="atLeast"/>
        <w:ind w:right="524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AFB1B1"/>
          <w:spacing w:val="0"/>
          <w:w w:val="75"/>
        </w:rPr>
        <w:t>&gt;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324" w:lineRule="exact"/>
        <w:ind w:right="-20"/>
        <w:jc w:val="left"/>
        <w:tabs>
          <w:tab w:pos="88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AFB1B1"/>
          <w:w w:val="44"/>
          <w:position w:val="-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FB1B1"/>
          <w:spacing w:val="4"/>
          <w:w w:val="44"/>
          <w:position w:val="-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676769"/>
          <w:spacing w:val="0"/>
          <w:w w:val="74"/>
          <w:position w:val="-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676769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E9E9E"/>
          <w:spacing w:val="0"/>
          <w:w w:val="39"/>
          <w:position w:val="-4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9E9E9E"/>
          <w:spacing w:val="0"/>
          <w:w w:val="39"/>
          <w:position w:val="-4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9E9E9E"/>
          <w:spacing w:val="7"/>
          <w:w w:val="39"/>
          <w:position w:val="-4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FB1B1"/>
          <w:spacing w:val="0"/>
          <w:w w:val="179"/>
          <w:i/>
          <w:position w:val="-4"/>
        </w:rPr>
        <w:t>(</w:t>
      </w:r>
      <w:r>
        <w:rPr>
          <w:rFonts w:ascii="Times New Roman" w:hAnsi="Times New Roman" w:cs="Times New Roman" w:eastAsia="Times New Roman"/>
          <w:sz w:val="5"/>
          <w:szCs w:val="5"/>
          <w:color w:val="AFB1B1"/>
          <w:spacing w:val="-15"/>
          <w:w w:val="179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97B7B"/>
          <w:spacing w:val="0"/>
          <w:w w:val="234"/>
          <w:i/>
          <w:position w:val="-4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797B7B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797B7B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37"/>
          <w:szCs w:val="37"/>
          <w:color w:val="AFB1B1"/>
          <w:spacing w:val="0"/>
          <w:w w:val="115"/>
          <w:position w:val="-4"/>
        </w:rPr>
        <w:t>.</w:t>
      </w:r>
      <w:r>
        <w:rPr>
          <w:rFonts w:ascii="Arial" w:hAnsi="Arial" w:cs="Arial" w:eastAsia="Arial"/>
          <w:sz w:val="37"/>
          <w:szCs w:val="37"/>
          <w:color w:val="AFB1B1"/>
          <w:spacing w:val="-69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AFB1B1"/>
          <w:spacing w:val="0"/>
          <w:w w:val="298"/>
          <w:position w:val="-4"/>
        </w:rPr>
        <w:t>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60"/>
          <w:cols w:num="4" w:equalWidth="0">
            <w:col w:w="416" w:space="1901"/>
            <w:col w:w="2094" w:space="884"/>
            <w:col w:w="4450" w:space="104"/>
            <w:col w:w="1651"/>
          </w:cols>
        </w:sectPr>
      </w:pPr>
      <w:rPr/>
    </w:p>
    <w:p>
      <w:pPr>
        <w:spacing w:before="0" w:after="0" w:line="51" w:lineRule="atLeast"/>
        <w:ind w:right="1263"/>
        <w:jc w:val="right"/>
        <w:tabs>
          <w:tab w:pos="3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FB1B1"/>
          <w:w w:val="53"/>
        </w:rPr>
        <w:t>-.</w:t>
      </w:r>
      <w:r>
        <w:rPr>
          <w:rFonts w:ascii="Times New Roman" w:hAnsi="Times New Roman" w:cs="Times New Roman" w:eastAsia="Times New Roman"/>
          <w:sz w:val="19"/>
          <w:szCs w:val="19"/>
          <w:color w:val="AFB1B1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FB1B1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BFBFC1"/>
          <w:w w:val="48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9E9E9E"/>
          <w:w w:val="76"/>
        </w:rPr>
      </w:r>
      <w:r>
        <w:rPr>
          <w:rFonts w:ascii="Times New Roman" w:hAnsi="Times New Roman" w:cs="Times New Roman" w:eastAsia="Times New Roman"/>
          <w:sz w:val="14"/>
          <w:szCs w:val="14"/>
          <w:color w:val="9E9E9E"/>
          <w:w w:val="76"/>
          <w:emboss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E9E9E"/>
          <w:w w:val="76"/>
          <w:emboss/>
        </w:rPr>
      </w:r>
      <w:r>
        <w:rPr>
          <w:rFonts w:ascii="Times New Roman" w:hAnsi="Times New Roman" w:cs="Times New Roman" w:eastAsia="Times New Roman"/>
          <w:sz w:val="14"/>
          <w:szCs w:val="14"/>
          <w:color w:val="9E9E9E"/>
          <w:w w:val="76"/>
        </w:rPr>
      </w:r>
      <w:r>
        <w:rPr>
          <w:rFonts w:ascii="Times New Roman" w:hAnsi="Times New Roman" w:cs="Times New Roman" w:eastAsia="Times New Roman"/>
          <w:sz w:val="14"/>
          <w:szCs w:val="14"/>
          <w:color w:val="9E9E9E"/>
          <w:w w:val="7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260" w:right="160"/>
        </w:sectPr>
      </w:pPr>
      <w:rPr/>
    </w:p>
    <w:p>
      <w:pPr>
        <w:spacing w:before="0" w:after="0" w:line="19" w:lineRule="exact"/>
        <w:ind w:right="131"/>
        <w:jc w:val="righ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9E9E9E"/>
          <w:spacing w:val="0"/>
          <w:w w:val="268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5277" w:right="-71"/>
        <w:jc w:val="left"/>
        <w:tabs>
          <w:tab w:pos="9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AFB1B1"/>
          <w:spacing w:val="0"/>
          <w:w w:val="57"/>
          <w:position w:val="-2"/>
        </w:rPr>
        <w:t>""J:t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AFB1B1"/>
          <w:spacing w:val="0"/>
          <w:w w:val="55"/>
          <w:position w:val="-7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AFB1B1"/>
          <w:spacing w:val="0"/>
          <w:w w:val="55"/>
          <w:position w:val="-7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AFB1B1"/>
          <w:spacing w:val="15"/>
          <w:w w:val="55"/>
          <w:position w:val="-7"/>
        </w:rPr>
        <w:t> </w:t>
      </w:r>
      <w:r>
        <w:rPr>
          <w:rFonts w:ascii="Arial" w:hAnsi="Arial" w:cs="Arial" w:eastAsia="Arial"/>
          <w:sz w:val="41"/>
          <w:szCs w:val="41"/>
          <w:color w:val="9E9E9E"/>
          <w:spacing w:val="-10"/>
          <w:w w:val="92"/>
          <w:position w:val="-7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BFBFC1"/>
          <w:spacing w:val="0"/>
          <w:w w:val="52"/>
          <w:position w:val="-19"/>
        </w:rPr>
        <w:t>..</w:t>
      </w:r>
      <w:r>
        <w:rPr>
          <w:rFonts w:ascii="Times New Roman" w:hAnsi="Times New Roman" w:cs="Times New Roman" w:eastAsia="Times New Roman"/>
          <w:sz w:val="36"/>
          <w:szCs w:val="36"/>
          <w:color w:val="BFBFC1"/>
          <w:spacing w:val="-21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FBFC1"/>
          <w:spacing w:val="0"/>
          <w:w w:val="181"/>
          <w:position w:val="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FBFC1"/>
          <w:spacing w:val="-5"/>
          <w:w w:val="181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E9E9E"/>
          <w:spacing w:val="0"/>
          <w:w w:val="52"/>
          <w:position w:val="-9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60"/>
          <w:cols w:num="2" w:equalWidth="0">
            <w:col w:w="9728" w:space="355"/>
            <w:col w:w="1417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7.421652pt;margin-top:20.588617pt;width:565.010437pt;height:789.61048pt;mso-position-horizontal-relative:page;mso-position-vertical-relative:page;z-index:-15264" coordorigin="348,412" coordsize="11300,15792">
            <v:group style="position:absolute;left:372;top:431;width:6630;height:2" coordorigin="372,431" coordsize="6630,2">
              <v:shape style="position:absolute;left:372;top:431;width:6630;height:2" coordorigin="372,431" coordsize="6630,0" path="m372,431l7002,431e" filled="f" stroked="t" strokeweight=".477306pt" strokecolor="#444444">
                <v:path arrowok="t"/>
              </v:shape>
            </v:group>
            <v:group style="position:absolute;left:835;top:431;width:263;height:2" coordorigin="835,431" coordsize="263,2">
              <v:shape style="position:absolute;left:835;top:431;width:263;height:2" coordorigin="835,431" coordsize="263,0" path="m835,431l1098,431e" filled="f" stroked="t" strokeweight=".477306pt" strokecolor="#343438">
                <v:path arrowok="t"/>
              </v:shape>
            </v:group>
            <v:group style="position:absolute;left:2410;top:431;width:2;height:1494" coordorigin="2410,431" coordsize="2,1494">
              <v:shape style="position:absolute;left:2410;top:431;width:2;height:1494" coordorigin="2410,431" coordsize="0,1494" path="m2410,1925l2410,431e" filled="f" stroked="t" strokeweight=".954611pt" strokecolor="#646464">
                <v:path arrowok="t"/>
              </v:shape>
            </v:group>
            <v:group style="position:absolute;left:2363;top:436;width:640;height:2" coordorigin="2363,436" coordsize="640,2">
              <v:shape style="position:absolute;left:2363;top:436;width:640;height:2" coordorigin="2363,436" coordsize="640,0" path="m2363,436l3002,436e" filled="f" stroked="t" strokeweight=".477306pt" strokecolor="#342F34">
                <v:path arrowok="t"/>
              </v:shape>
            </v:group>
            <v:group style="position:absolute;left:2945;top:443;width:7933;height:2" coordorigin="2945,443" coordsize="7933,2">
              <v:shape style="position:absolute;left:2945;top:443;width:7933;height:2" coordorigin="2945,443" coordsize="7933,0" path="m2945,443l10878,443e" filled="f" stroked="t" strokeweight=".715958pt" strokecolor="#575757">
                <v:path arrowok="t"/>
              </v:shape>
            </v:group>
            <v:group style="position:absolute;left:9207;top:440;width:2;height:1494" coordorigin="9207,440" coordsize="2,1494">
              <v:shape style="position:absolute;left:9207;top:440;width:2;height:1494" coordorigin="9207,440" coordsize="0,1494" path="m9207,1934l9207,440e" filled="f" stroked="t" strokeweight=".954611pt" strokecolor="#606060">
                <v:path arrowok="t"/>
              </v:shape>
            </v:group>
            <v:group style="position:absolute;left:9159;top:445;width:372;height:2" coordorigin="9159,445" coordsize="372,2">
              <v:shape style="position:absolute;left:9159;top:445;width:372;height:2" coordorigin="9159,445" coordsize="372,0" path="m9159,445l9532,445e" filled="f" stroked="t" strokeweight=".477306pt" strokecolor="#484848">
                <v:path arrowok="t"/>
              </v:shape>
            </v:group>
            <v:group style="position:absolute;left:9775;top:443;width:1055;height:2" coordorigin="9775,443" coordsize="1055,2">
              <v:shape style="position:absolute;left:9775;top:443;width:1055;height:2" coordorigin="9775,443" coordsize="1055,0" path="m9775,443l10830,443e" filled="f" stroked="t" strokeweight=".954611pt" strokecolor="#707070">
                <v:path arrowok="t"/>
              </v:shape>
            </v:group>
            <v:group style="position:absolute;left:10821;top:440;width:797;height:2" coordorigin="10821,440" coordsize="797,2">
              <v:shape style="position:absolute;left:10821;top:440;width:797;height:2" coordorigin="10821,440" coordsize="797,0" path="m10821,440l11618,440e" filled="f" stroked="t" strokeweight=".477306pt" strokecolor="#646464">
                <v:path arrowok="t"/>
              </v:shape>
            </v:group>
            <v:group style="position:absolute;left:11615;top:431;width:2;height:2241" coordorigin="11615,431" coordsize="2,2241">
              <v:shape style="position:absolute;left:11615;top:431;width:2;height:2241" coordorigin="11615,431" coordsize="0,2241" path="m11615,2672l11615,431e" filled="f" stroked="t" strokeweight=".715958pt" strokecolor="#676767">
                <v:path arrowok="t"/>
              </v:shape>
            </v:group>
            <v:group style="position:absolute;left:11618;top:1369;width:2;height:579" coordorigin="11618,1369" coordsize="2,579">
              <v:shape style="position:absolute;left:11618;top:1369;width:2;height:579" coordorigin="11618,1369" coordsize="0,579" path="m11618,1949l11618,1369e" filled="f" stroked="t" strokeweight=".477306pt" strokecolor="#4B4B4B">
                <v:path arrowok="t"/>
              </v:shape>
            </v:group>
            <v:group style="position:absolute;left:363;top:1915;width:2072;height:2" coordorigin="363,1915" coordsize="2072,2">
              <v:shape style="position:absolute;left:363;top:1915;width:2072;height:2" coordorigin="363,1915" coordsize="2072,0" path="m363,1915l2434,1915e" filled="f" stroked="t" strokeweight=".477306pt" strokecolor="#484848">
                <v:path arrowok="t"/>
              </v:shape>
            </v:group>
            <v:group style="position:absolute;left:2363;top:1920;width:640;height:2" coordorigin="2363,1920" coordsize="640,2">
              <v:shape style="position:absolute;left:2363;top:1920;width:640;height:2" coordorigin="2363,1920" coordsize="640,0" path="m2363,1920l3002,1920e" filled="f" stroked="t" strokeweight=".477306pt" strokecolor="#3B3B3B">
                <v:path arrowok="t"/>
              </v:shape>
            </v:group>
            <v:group style="position:absolute;left:2945;top:1922;width:2692;height:2" coordorigin="2945,1922" coordsize="2692,2">
              <v:shape style="position:absolute;left:2945;top:1922;width:2692;height:2" coordorigin="2945,1922" coordsize="2692,0" path="m2945,1922l5637,1922e" filled="f" stroked="t" strokeweight=".954611pt" strokecolor="#5B5B5B">
                <v:path arrowok="t"/>
              </v:shape>
            </v:group>
            <v:group style="position:absolute;left:5494;top:1925;width:683;height:2" coordorigin="5494,1925" coordsize="683,2">
              <v:shape style="position:absolute;left:5494;top:1925;width:683;height:2" coordorigin="5494,1925" coordsize="683,0" path="m5494,1925l6176,1925e" filled="f" stroked="t" strokeweight=".477306pt" strokecolor="#484848">
                <v:path arrowok="t"/>
              </v:shape>
            </v:group>
            <v:group style="position:absolute;left:6119;top:1925;width:468;height:2" coordorigin="6119,1925" coordsize="468,2">
              <v:shape style="position:absolute;left:6119;top:1925;width:468;height:2" coordorigin="6119,1925" coordsize="468,0" path="m6119,1925l6587,1925e" filled="f" stroked="t" strokeweight=".477306pt" strokecolor="#343434">
                <v:path arrowok="t"/>
              </v:shape>
            </v:group>
            <v:group style="position:absolute;left:8381;top:1925;width:850;height:2" coordorigin="8381,1925" coordsize="850,2">
              <v:shape style="position:absolute;left:8381;top:1925;width:850;height:2" coordorigin="8381,1925" coordsize="850,0" path="m8381,1925l9231,1925e" filled="f" stroked="t" strokeweight=".477306pt" strokecolor="#444444">
                <v:path arrowok="t"/>
              </v:shape>
            </v:group>
            <v:group style="position:absolute;left:10448;top:1925;width:430;height:2" coordorigin="10448,1925" coordsize="430,2">
              <v:shape style="position:absolute;left:10448;top:1925;width:430;height:2" coordorigin="10448,1925" coordsize="430,0" path="m10448,1925l10878,1925e" filled="f" stroked="t" strokeweight=".477306pt" strokecolor="#4B4B4B">
                <v:path arrowok="t"/>
              </v:shape>
            </v:group>
            <v:group style="position:absolute;left:6530;top:1922;width:5093;height:2" coordorigin="6530,1922" coordsize="5093,2">
              <v:shape style="position:absolute;left:6530;top:1922;width:5093;height:2" coordorigin="6530,1922" coordsize="5093,0" path="m6530,1922l11622,1922e" filled="f" stroked="t" strokeweight=".715958pt" strokecolor="#606060">
                <v:path arrowok="t"/>
              </v:shape>
            </v:group>
            <v:group style="position:absolute;left:363;top:2162;width:2697;height:2" coordorigin="363,2162" coordsize="2697,2">
              <v:shape style="position:absolute;left:363;top:2162;width:2697;height:2" coordorigin="363,2162" coordsize="2697,0" path="m363,2162l3060,2162e" filled="f" stroked="t" strokeweight=".954611pt" strokecolor="#646464">
                <v:path arrowok="t"/>
              </v:shape>
            </v:group>
            <v:group style="position:absolute;left:375;top:421;width:2;height:1767" coordorigin="375,421" coordsize="2,1767">
              <v:shape style="position:absolute;left:375;top:421;width:2;height:1767" coordorigin="375,421" coordsize="0,1767" path="m375,2188l375,421e" filled="f" stroked="t" strokeweight=".954611pt" strokecolor="#6B6B6B">
                <v:path arrowok="t"/>
              </v:shape>
            </v:group>
            <v:group style="position:absolute;left:2945;top:2166;width:4916;height:2" coordorigin="2945,2166" coordsize="4916,2">
              <v:shape style="position:absolute;left:2945;top:2166;width:4916;height:2" coordorigin="2945,2166" coordsize="4916,0" path="m2945,2166l7861,2166e" filled="f" stroked="t" strokeweight=".477306pt" strokecolor="#4F4F4F">
                <v:path arrowok="t"/>
              </v:shape>
            </v:group>
            <v:group style="position:absolute;left:9475;top:2169;width:549;height:2" coordorigin="9475,2169" coordsize="549,2">
              <v:shape style="position:absolute;left:9475;top:2169;width:549;height:2" coordorigin="9475,2169" coordsize="549,0" path="m9475,2169l10023,2169e" filled="f" stroked="t" strokeweight=".477306pt" strokecolor="#484848">
                <v:path arrowok="t"/>
              </v:shape>
            </v:group>
            <v:group style="position:absolute;left:7723;top:2169;width:3880;height:2" coordorigin="7723,2169" coordsize="3880,2">
              <v:shape style="position:absolute;left:7723;top:2169;width:3880;height:2" coordorigin="7723,2169" coordsize="3880,0" path="m7723,2169l11603,2169e" filled="f" stroked="t" strokeweight=".715958pt" strokecolor="#646464">
                <v:path arrowok="t"/>
              </v:shape>
            </v:group>
            <v:group style="position:absolute;left:10821;top:2164;width:807;height:2" coordorigin="10821,2164" coordsize="807,2">
              <v:shape style="position:absolute;left:10821;top:2164;width:807;height:2" coordorigin="10821,2164" coordsize="807,0" path="m10821,2164l11627,2164e" filled="f" stroked="t" strokeweight=".477306pt" strokecolor="#5B5B5B">
                <v:path arrowok="t"/>
              </v:shape>
            </v:group>
            <v:group style="position:absolute;left:363;top:2401;width:2768;height:2" coordorigin="363,2401" coordsize="2768,2">
              <v:shape style="position:absolute;left:363;top:2401;width:2768;height:2" coordorigin="363,2401" coordsize="2768,0" path="m363,2401l3131,2401e" filled="f" stroked="t" strokeweight=".954611pt" strokecolor="#646464">
                <v:path arrowok="t"/>
              </v:shape>
            </v:group>
            <v:group style="position:absolute;left:2945;top:2401;width:434;height:2" coordorigin="2945,2401" coordsize="434,2">
              <v:shape style="position:absolute;left:2945;top:2401;width:434;height:2" coordorigin="2945,2401" coordsize="434,0" path="m2945,2401l3379,2401e" filled="f" stroked="t" strokeweight=".477306pt" strokecolor="#4F4F4F">
                <v:path arrowok="t"/>
              </v:shape>
            </v:group>
            <v:group style="position:absolute;left:3322;top:2403;width:921;height:2" coordorigin="3322,2403" coordsize="921,2">
              <v:shape style="position:absolute;left:3322;top:2403;width:921;height:2" coordorigin="3322,2403" coordsize="921,0" path="m3322,2403l4243,2403e" filled="f" stroked="t" strokeweight=".477306pt" strokecolor="#383838">
                <v:path arrowok="t"/>
              </v:shape>
            </v:group>
            <v:group style="position:absolute;left:4186;top:2406;width:5036;height:2" coordorigin="4186,2406" coordsize="5036,2">
              <v:shape style="position:absolute;left:4186;top:2406;width:5036;height:2" coordorigin="4186,2406" coordsize="5036,0" path="m4186,2406l9222,2406e" filled="f" stroked="t" strokeweight=".715958pt" strokecolor="#5B5B5B">
                <v:path arrowok="t"/>
              </v:shape>
            </v:group>
            <v:group style="position:absolute;left:9164;top:2408;width:859;height:2" coordorigin="9164,2408" coordsize="859,2">
              <v:shape style="position:absolute;left:9164;top:2408;width:859;height:2" coordorigin="9164,2408" coordsize="859,0" path="m9164,2408l10023,2408e" filled="f" stroked="t" strokeweight=".477306pt" strokecolor="#3F3F3F">
                <v:path arrowok="t"/>
              </v:shape>
            </v:group>
            <v:group style="position:absolute;left:9966;top:2406;width:1069;height:2" coordorigin="9966,2406" coordsize="1069,2">
              <v:shape style="position:absolute;left:9966;top:2406;width:1069;height:2" coordorigin="9966,2406" coordsize="1069,0" path="m9966,2406l11035,2406e" filled="f" stroked="t" strokeweight=".954611pt" strokecolor="#707070">
                <v:path arrowok="t"/>
              </v:shape>
            </v:group>
            <v:group style="position:absolute;left:10821;top:2403;width:807;height:2" coordorigin="10821,2403" coordsize="807,2">
              <v:shape style="position:absolute;left:10821;top:2403;width:807;height:2" coordorigin="10821,2403" coordsize="807,0" path="m10821,2403l11627,2403e" filled="f" stroked="t" strokeweight=".477306pt" strokecolor="#5B5B5B">
                <v:path arrowok="t"/>
              </v:shape>
            </v:group>
            <v:group style="position:absolute;left:363;top:2650;width:10515;height:2" coordorigin="363,2650" coordsize="10515,2">
              <v:shape style="position:absolute;left:363;top:2650;width:10515;height:2" coordorigin="363,2650" coordsize="10515,0" path="m363,2650l10878,2650e" filled="f" stroked="t" strokeweight=".715958pt" strokecolor="#575757">
                <v:path arrowok="t"/>
              </v:shape>
            </v:group>
            <v:group style="position:absolute;left:9966;top:2648;width:382;height:2" coordorigin="9966,2648" coordsize="382,2">
              <v:shape style="position:absolute;left:9966;top:2648;width:382;height:2" coordorigin="9966,2648" coordsize="382,0" path="m9966,2648l10348,2648e" filled="f" stroked="t" strokeweight=".477306pt" strokecolor="#444444">
                <v:path arrowok="t"/>
              </v:shape>
            </v:group>
            <v:group style="position:absolute;left:10730;top:2648;width:897;height:2" coordorigin="10730,2648" coordsize="897,2">
              <v:shape style="position:absolute;left:10730;top:2648;width:897;height:2" coordorigin="10730,2648" coordsize="897,0" path="m10730,2648l11627,2648e" filled="f" stroked="t" strokeweight=".954611pt" strokecolor="#707070">
                <v:path arrowok="t"/>
              </v:shape>
            </v:group>
            <v:group style="position:absolute;left:363;top:2882;width:1399;height:2" coordorigin="363,2882" coordsize="1399,2">
              <v:shape style="position:absolute;left:363;top:2882;width:1399;height:2" coordorigin="363,2882" coordsize="1399,0" path="m363,2882l1761,2882e" filled="f" stroked="t" strokeweight=".477306pt" strokecolor="#383838">
                <v:path arrowok="t"/>
              </v:shape>
            </v:group>
            <v:group style="position:absolute;left:1704;top:2887;width:3284;height:2" coordorigin="1704,2887" coordsize="3284,2">
              <v:shape style="position:absolute;left:1704;top:2887;width:3284;height:2" coordorigin="1704,2887" coordsize="3284,0" path="m1704,2887l4988,2887e" filled="f" stroked="t" strokeweight=".715958pt" strokecolor="#545454">
                <v:path arrowok="t"/>
              </v:shape>
            </v:group>
            <v:group style="position:absolute;left:4931;top:2889;width:1494;height:2" coordorigin="4931,2889" coordsize="1494,2">
              <v:shape style="position:absolute;left:4931;top:2889;width:1494;height:2" coordorigin="4931,2889" coordsize="1494,0" path="m4931,2889l6425,2889e" filled="f" stroked="t" strokeweight=".477306pt" strokecolor="#383838">
                <v:path arrowok="t"/>
              </v:shape>
            </v:group>
            <v:group style="position:absolute;left:6367;top:2889;width:1613;height:2" coordorigin="6367,2889" coordsize="1613,2">
              <v:shape style="position:absolute;left:6367;top:2889;width:1613;height:2" coordorigin="6367,2889" coordsize="1613,0" path="m6367,2889l7981,2889e" filled="f" stroked="t" strokeweight=".954611pt" strokecolor="#5B5B5B">
                <v:path arrowok="t"/>
              </v:shape>
            </v:group>
            <v:group style="position:absolute;left:7723;top:2889;width:716;height:2" coordorigin="7723,2889" coordsize="716,2">
              <v:shape style="position:absolute;left:7723;top:2889;width:716;height:2" coordorigin="7723,2889" coordsize="716,0" path="m7723,2889l8439,2889e" filled="f" stroked="t" strokeweight=".477306pt" strokecolor="#444444">
                <v:path arrowok="t"/>
              </v:shape>
            </v:group>
            <v:group style="position:absolute;left:8381;top:2889;width:2124;height:2" coordorigin="8381,2889" coordsize="2124,2">
              <v:shape style="position:absolute;left:8381;top:2889;width:2124;height:2" coordorigin="8381,2889" coordsize="2124,0" path="m8381,2889l10505,2889e" filled="f" stroked="t" strokeweight=".954611pt" strokecolor="#606060">
                <v:path arrowok="t"/>
              </v:shape>
            </v:group>
            <v:group style="position:absolute;left:10448;top:2892;width:172;height:2" coordorigin="10448,2892" coordsize="172,2">
              <v:shape style="position:absolute;left:10448;top:2892;width:172;height:2" coordorigin="10448,2892" coordsize="172,0" path="m10448,2892l10620,2892e" filled="f" stroked="t" strokeweight=".477306pt" strokecolor="#5B5B5B">
                <v:path arrowok="t"/>
              </v:shape>
            </v:group>
            <v:group style="position:absolute;left:10563;top:2892;width:315;height:2" coordorigin="10563,2892" coordsize="315,2">
              <v:shape style="position:absolute;left:10563;top:2892;width:315;height:2" coordorigin="10563,2892" coordsize="315,0" path="m10563,2892l10878,2892e" filled="f" stroked="t" strokeweight=".477306pt" strokecolor="#484848">
                <v:path arrowok="t"/>
              </v:shape>
            </v:group>
            <v:group style="position:absolute;left:10821;top:2887;width:807;height:2" coordorigin="10821,2887" coordsize="807,2">
              <v:shape style="position:absolute;left:10821;top:2887;width:807;height:2" coordorigin="10821,2887" coordsize="807,0" path="m10821,2887l11627,2887e" filled="f" stroked="t" strokeweight=".954611pt" strokecolor="#6B6B6B">
                <v:path arrowok="t"/>
              </v:shape>
            </v:group>
            <v:group style="position:absolute;left:11622;top:2600;width:2;height:316" coordorigin="11622,2600" coordsize="2,316">
              <v:shape style="position:absolute;left:11622;top:2600;width:2;height:316" coordorigin="11622,2600" coordsize="0,316" path="m11622,2916l11622,2600e" filled="f" stroked="t" strokeweight=".477306pt" strokecolor="#484848">
                <v:path arrowok="t"/>
              </v:shape>
            </v:group>
            <v:group style="position:absolute;left:368;top:3129;width:2706;height:2" coordorigin="368,3129" coordsize="2706,2">
              <v:shape style="position:absolute;left:368;top:3129;width:2706;height:2" coordorigin="368,3129" coordsize="2706,0" path="m368,3129l3074,3129e" filled="f" stroked="t" strokeweight=".954611pt" strokecolor="#676767">
                <v:path arrowok="t"/>
              </v:shape>
            </v:group>
            <v:group style="position:absolute;left:2945;top:3131;width:434;height:2" coordorigin="2945,3131" coordsize="434,2">
              <v:shape style="position:absolute;left:2945;top:3131;width:434;height:2" coordorigin="2945,3131" coordsize="434,0" path="m2945,3131l3379,3131e" filled="f" stroked="t" strokeweight=".477306pt" strokecolor="#484848">
                <v:path arrowok="t"/>
              </v:shape>
            </v:group>
            <v:group style="position:absolute;left:3322;top:3131;width:453;height:2" coordorigin="3322,3131" coordsize="453,2">
              <v:shape style="position:absolute;left:3322;top:3131;width:453;height:2" coordorigin="3322,3131" coordsize="453,0" path="m3322,3131l3775,3131e" filled="f" stroked="t" strokeweight=".477306pt" strokecolor="#343434">
                <v:path arrowok="t"/>
              </v:shape>
            </v:group>
            <v:group style="position:absolute;left:3718;top:3131;width:1833;height:2" coordorigin="3718,3131" coordsize="1833,2">
              <v:shape style="position:absolute;left:3718;top:3131;width:1833;height:2" coordorigin="3718,3131" coordsize="1833,0" path="m3718,3131l5551,3131e" filled="f" stroked="t" strokeweight=".954611pt" strokecolor="#606060">
                <v:path arrowok="t"/>
              </v:shape>
            </v:group>
            <v:group style="position:absolute;left:5494;top:3131;width:1093;height:2" coordorigin="5494,3131" coordsize="1093,2">
              <v:shape style="position:absolute;left:5494;top:3131;width:1093;height:2" coordorigin="5494,3131" coordsize="1093,0" path="m5494,3131l6587,3131e" filled="f" stroked="t" strokeweight=".477306pt" strokecolor="#343434">
                <v:path arrowok="t"/>
              </v:shape>
            </v:group>
            <v:group style="position:absolute;left:6530;top:3134;width:5064;height:2" coordorigin="6530,3134" coordsize="5064,2">
              <v:shape style="position:absolute;left:6530;top:3134;width:5064;height:2" coordorigin="6530,3134" coordsize="5064,0" path="m6530,3134l11594,3134e" filled="f" stroked="t" strokeweight=".715958pt" strokecolor="#5B5B5B">
                <v:path arrowok="t"/>
              </v:shape>
            </v:group>
            <v:group style="position:absolute;left:8520;top:3131;width:702;height:2" coordorigin="8520,3131" coordsize="702,2">
              <v:shape style="position:absolute;left:8520;top:3131;width:702;height:2" coordorigin="8520,3131" coordsize="702,0" path="m8520,3131l9222,3131e" filled="f" stroked="t" strokeweight=".477306pt" strokecolor="#444444">
                <v:path arrowok="t"/>
              </v:shape>
            </v:group>
            <v:group style="position:absolute;left:10821;top:3131;width:807;height:2" coordorigin="10821,3131" coordsize="807,2">
              <v:shape style="position:absolute;left:10821;top:3131;width:807;height:2" coordorigin="10821,3131" coordsize="807,0" path="m10821,3131l11627,3131e" filled="f" stroked="t" strokeweight=".477306pt" strokecolor="#4F4F4F">
                <v:path arrowok="t"/>
              </v:shape>
            </v:group>
            <v:group style="position:absolute;left:11620;top:2844;width:2;height:1029" coordorigin="11620,2844" coordsize="2,1029">
              <v:shape style="position:absolute;left:11620;top:2844;width:2;height:1029" coordorigin="11620,2844" coordsize="0,1029" path="m11620,3873l11620,2844e" filled="f" stroked="t" strokeweight=".715958pt" strokecolor="#5B5B5B">
                <v:path arrowok="t"/>
              </v:shape>
            </v:group>
            <v:group style="position:absolute;left:372;top:3098;width:2;height:273" coordorigin="372,3098" coordsize="2,273">
              <v:shape style="position:absolute;left:372;top:3098;width:2;height:273" coordorigin="372,3098" coordsize="0,273" path="m372,3371l372,3098e" filled="f" stroked="t" strokeweight=".477306pt" strokecolor="#343434">
                <v:path arrowok="t"/>
              </v:shape>
            </v:group>
            <v:group style="position:absolute;left:3747;top:3126;width:2;height:215" coordorigin="3747,3126" coordsize="2,215">
              <v:shape style="position:absolute;left:3747;top:3126;width:2;height:215" coordorigin="3747,3126" coordsize="0,215" path="m3747,3342l3747,3126e" filled="f" stroked="t" strokeweight=".238653pt" strokecolor="#282828">
                <v:path arrowok="t"/>
              </v:shape>
            </v:group>
            <v:group style="position:absolute;left:7021;top:3112;width:2;height:766" coordorigin="7021,3112" coordsize="2,766">
              <v:shape style="position:absolute;left:7021;top:3112;width:2;height:766" coordorigin="7021,3112" coordsize="0,766" path="m7021,3878l7021,3112e" filled="f" stroked="t" strokeweight=".954611pt" strokecolor="#646464">
                <v:path arrowok="t"/>
              </v:shape>
            </v:group>
            <v:group style="position:absolute;left:372;top:3313;width:2;height:579" coordorigin="372,3313" coordsize="2,579">
              <v:shape style="position:absolute;left:372;top:3313;width:2;height:579" coordorigin="372,3313" coordsize="0,579" path="m372,3892l372,3313e" filled="f" stroked="t" strokeweight=".477306pt" strokecolor="#1C1C1C">
                <v:path arrowok="t"/>
              </v:shape>
            </v:group>
            <v:group style="position:absolute;left:3747;top:3342;width:2;height:426" coordorigin="3747,3342" coordsize="2,426">
              <v:shape style="position:absolute;left:3747;top:3342;width:2;height:426" coordorigin="3747,3342" coordsize="0,426" path="m3747,3768l3747,3342e" filled="f" stroked="t" strokeweight=".238653pt" strokecolor="#000000">
                <v:path arrowok="t"/>
              </v:shape>
            </v:group>
            <v:group style="position:absolute;left:368;top:3859;width:2057;height:2" coordorigin="368,3859" coordsize="2057,2">
              <v:shape style="position:absolute;left:368;top:3859;width:2057;height:2" coordorigin="368,3859" coordsize="2057,0" path="m368,3859l2425,3859e" filled="f" stroked="t" strokeweight=".477306pt" strokecolor="#444444">
                <v:path arrowok="t"/>
              </v:shape>
            </v:group>
            <v:group style="position:absolute;left:835;top:3859;width:926;height:2" coordorigin="835,3859" coordsize="926,2">
              <v:shape style="position:absolute;left:835;top:3859;width:926;height:2" coordorigin="835,3859" coordsize="926,0" path="m835,3859l1761,3859e" filled="f" stroked="t" strokeweight=".477306pt" strokecolor="#383838">
                <v:path arrowok="t"/>
              </v:shape>
            </v:group>
            <v:group style="position:absolute;left:2367;top:3864;width:635;height:2" coordorigin="2367,3864" coordsize="635,2">
              <v:shape style="position:absolute;left:2367;top:3864;width:635;height:2" coordorigin="2367,3864" coordsize="635,0" path="m2367,3864l3002,3864e" filled="f" stroked="t" strokeweight=".477306pt" strokecolor="#3F3F3F">
                <v:path arrowok="t"/>
              </v:shape>
            </v:group>
            <v:group style="position:absolute;left:3093;top:3864;width:687;height:2" coordorigin="3093,3864" coordsize="687,2">
              <v:shape style="position:absolute;left:3093;top:3864;width:687;height:2" coordorigin="3093,3864" coordsize="687,0" path="m3093,3864l3780,3864e" filled="f" stroked="t" strokeweight=".954611pt" strokecolor="#5B5B5B">
                <v:path arrowok="t"/>
              </v:shape>
            </v:group>
            <v:group style="position:absolute;left:3747;top:3768;width:2;height:96" coordorigin="3747,3768" coordsize="2,96">
              <v:shape style="position:absolute;left:3747;top:3768;width:2;height:96" coordorigin="3747,3768" coordsize="0,96" path="m3747,3864l3747,3768e" filled="f" stroked="t" strokeweight=".238653pt" strokecolor="#575757">
                <v:path arrowok="t"/>
              </v:shape>
            </v:group>
            <v:group style="position:absolute;left:4186;top:3861;width:1990;height:2" coordorigin="4186,3861" coordsize="1990,2">
              <v:shape style="position:absolute;left:4186;top:3861;width:1990;height:2" coordorigin="4186,3861" coordsize="1990,0" path="m4186,3861l6176,3861e" filled="f" stroked="t" strokeweight=".954611pt" strokecolor="#3B3B3B">
                <v:path arrowok="t"/>
              </v:shape>
            </v:group>
            <v:group style="position:absolute;left:2883;top:3861;width:4358;height:2" coordorigin="2883,3861" coordsize="4358,2">
              <v:shape style="position:absolute;left:2883;top:3861;width:4358;height:2" coordorigin="2883,3861" coordsize="4358,0" path="m2883,3861l7241,3861e" filled="f" stroked="t" strokeweight=".954611pt" strokecolor="#4F4F4F">
                <v:path arrowok="t"/>
              </v:shape>
            </v:group>
            <v:group style="position:absolute;left:6119;top:3864;width:468;height:2" coordorigin="6119,3864" coordsize="468,2">
              <v:shape style="position:absolute;left:6119;top:3864;width:468;height:2" coordorigin="6119,3864" coordsize="468,0" path="m6119,3864l6587,3864e" filled="f" stroked="t" strokeweight=".954611pt" strokecolor="#575757">
                <v:path arrowok="t"/>
              </v:shape>
            </v:group>
            <v:group style="position:absolute;left:6983;top:3868;width:463;height:2" coordorigin="6983,3868" coordsize="463,2">
              <v:shape style="position:absolute;left:6983;top:3868;width:463;height:2" coordorigin="6983,3868" coordsize="463,0" path="m6983,3868l7446,3868e" filled="f" stroked="t" strokeweight=".954611pt" strokecolor="#545454">
                <v:path arrowok="t"/>
              </v:shape>
            </v:group>
            <v:group style="position:absolute;left:7389;top:3864;width:391;height:2" coordorigin="7389,3864" coordsize="391,2">
              <v:shape style="position:absolute;left:7389;top:3864;width:391;height:2" coordorigin="7389,3864" coordsize="391,0" path="m7389,3864l7780,3864e" filled="f" stroked="t" strokeweight=".477306pt" strokecolor="#3F3F3F">
                <v:path arrowok="t"/>
              </v:shape>
            </v:group>
            <v:group style="position:absolute;left:7723;top:3864;width:854;height:2" coordorigin="7723,3864" coordsize="854,2">
              <v:shape style="position:absolute;left:7723;top:3864;width:854;height:2" coordorigin="7723,3864" coordsize="854,0" path="m7723,3864l8577,3864e" filled="f" stroked="t" strokeweight=".715958pt" strokecolor="#4F4F4F">
                <v:path arrowok="t"/>
              </v:shape>
            </v:group>
            <v:group style="position:absolute;left:8453;top:3866;width:1222;height:2" coordorigin="8453,3866" coordsize="1222,2">
              <v:shape style="position:absolute;left:8453;top:3866;width:1222;height:2" coordorigin="8453,3866" coordsize="1222,0" path="m8453,3866l9675,3866e" filled="f" stroked="t" strokeweight=".954611pt" strokecolor="#676767">
                <v:path arrowok="t"/>
              </v:shape>
            </v:group>
            <v:group style="position:absolute;left:9475;top:3868;width:549;height:2" coordorigin="9475,3868" coordsize="549,2">
              <v:shape style="position:absolute;left:9475;top:3868;width:549;height:2" coordorigin="9475,3868" coordsize="549,0" path="m9475,3868l10023,3868e" filled="f" stroked="t" strokeweight=".715958pt" strokecolor="#545454">
                <v:path arrowok="t"/>
              </v:shape>
            </v:group>
            <v:group style="position:absolute;left:9966;top:3864;width:382;height:2" coordorigin="9966,3864" coordsize="382,2">
              <v:shape style="position:absolute;left:9966;top:3864;width:382;height:2" coordorigin="9966,3864" coordsize="382,0" path="m9966,3864l10348,3864e" filled="f" stroked="t" strokeweight=".477306pt" strokecolor="#444444">
                <v:path arrowok="t"/>
              </v:shape>
            </v:group>
            <v:group style="position:absolute;left:10291;top:3864;width:1336;height:2" coordorigin="10291,3864" coordsize="1336,2">
              <v:shape style="position:absolute;left:10291;top:3864;width:1336;height:2" coordorigin="10291,3864" coordsize="1336,0" path="m10291,3864l11627,3864e" filled="f" stroked="t" strokeweight=".954611pt" strokecolor="#676767">
                <v:path arrowok="t"/>
              </v:shape>
            </v:group>
            <v:group style="position:absolute;left:368;top:4137;width:1394;height:2" coordorigin="368,4137" coordsize="1394,2">
              <v:shape style="position:absolute;left:368;top:4137;width:1394;height:2" coordorigin="368,4137" coordsize="1394,0" path="m368,4137l1761,4137e" filled="f" stroked="t" strokeweight=".477306pt" strokecolor="#484848">
                <v:path arrowok="t"/>
              </v:shape>
            </v:group>
            <v:group style="position:absolute;left:372;top:3821;width:2;height:345" coordorigin="372,3821" coordsize="2,345">
              <v:shape style="position:absolute;left:372;top:3821;width:2;height:345" coordorigin="372,3821" coordsize="0,345" path="m372,4165l372,3821e" filled="f" stroked="t" strokeweight=".477306pt" strokecolor="#2F2F2F">
                <v:path arrowok="t"/>
              </v:shape>
            </v:group>
            <v:group style="position:absolute;left:1704;top:4139;width:2539;height:2" coordorigin="1704,4139" coordsize="2539,2">
              <v:shape style="position:absolute;left:1704;top:4139;width:2539;height:2" coordorigin="1704,4139" coordsize="2539,0" path="m1704,4139l4243,4139e" filled="f" stroked="t" strokeweight=".954611pt" strokecolor="#5B5B5B">
                <v:path arrowok="t"/>
              </v:shape>
            </v:group>
            <v:group style="position:absolute;left:4186;top:4141;width:802;height:2" coordorigin="4186,4141" coordsize="802,2">
              <v:shape style="position:absolute;left:4186;top:4141;width:802;height:2" coordorigin="4186,4141" coordsize="802,0" path="m4186,4141l4988,4141e" filled="f" stroked="t" strokeweight=".477306pt" strokecolor="#3F3F3F">
                <v:path arrowok="t"/>
              </v:shape>
            </v:group>
            <v:group style="position:absolute;left:4931;top:4139;width:6697;height:2" coordorigin="4931,4139" coordsize="6697,2">
              <v:shape style="position:absolute;left:4931;top:4139;width:6697;height:2" coordorigin="4931,4139" coordsize="6697,0" path="m4931,4139l11627,4139e" filled="f" stroked="t" strokeweight=".715958pt" strokecolor="#575757">
                <v:path arrowok="t"/>
              </v:shape>
            </v:group>
            <v:group style="position:absolute;left:9164;top:4141;width:974;height:2" coordorigin="9164,4141" coordsize="974,2">
              <v:shape style="position:absolute;left:9164;top:4141;width:974;height:2" coordorigin="9164,4141" coordsize="974,0" path="m9164,4141l10138,4141e" filled="f" stroked="t" strokeweight=".477306pt" strokecolor="#343434">
                <v:path arrowok="t"/>
              </v:shape>
            </v:group>
            <v:group style="position:absolute;left:10081;top:4139;width:916;height:2" coordorigin="10081,4139" coordsize="916,2">
              <v:shape style="position:absolute;left:10081;top:4139;width:916;height:2" coordorigin="10081,4139" coordsize="916,0" path="m10081,4139l10997,4139e" filled="f" stroked="t" strokeweight=".954611pt" strokecolor="#6B6B6B">
                <v:path arrowok="t"/>
              </v:shape>
            </v:group>
            <v:group style="position:absolute;left:2396;top:4359;width:4649;height:2" coordorigin="2396,4359" coordsize="4649,2">
              <v:shape style="position:absolute;left:2396;top:4359;width:4649;height:2" coordorigin="2396,4359" coordsize="4649,0" path="m2396,4359l7045,4359e" filled="f" stroked="t" strokeweight=".715958pt" strokecolor="#575757">
                <v:path arrowok="t"/>
              </v:shape>
            </v:group>
            <v:group style="position:absolute;left:6988;top:4362;width:792;height:2" coordorigin="6988,4362" coordsize="792,2">
              <v:shape style="position:absolute;left:6988;top:4362;width:792;height:2" coordorigin="6988,4362" coordsize="792,0" path="m6988,4362l7780,4362e" filled="f" stroked="t" strokeweight=".477306pt" strokecolor="#2F2F2F">
                <v:path arrowok="t"/>
              </v:shape>
            </v:group>
            <v:group style="position:absolute;left:7656;top:4362;width:1021;height:2" coordorigin="7656,4362" coordsize="1021,2">
              <v:shape style="position:absolute;left:7656;top:4362;width:1021;height:2" coordorigin="7656,4362" coordsize="1021,0" path="m7656,4362l8677,4362e" filled="f" stroked="t" strokeweight=".954611pt" strokecolor="#646464">
                <v:path arrowok="t"/>
              </v:shape>
            </v:group>
            <v:group style="position:absolute;left:8520;top:4357;width:1504;height:2" coordorigin="8520,4357" coordsize="1504,2">
              <v:shape style="position:absolute;left:8520;top:4357;width:1504;height:2" coordorigin="8520,4357" coordsize="1504,0" path="m8520,4357l10023,4357e" filled="f" stroked="t" strokeweight=".715958pt" strokecolor="#4F4F4F">
                <v:path arrowok="t"/>
              </v:shape>
            </v:group>
            <v:group style="position:absolute;left:9718;top:4359;width:1174;height:2" coordorigin="9718,4359" coordsize="1174,2">
              <v:shape style="position:absolute;left:9718;top:4359;width:1174;height:2" coordorigin="9718,4359" coordsize="1174,0" path="m9718,4359l10892,4359e" filled="f" stroked="t" strokeweight=".954611pt" strokecolor="#676767">
                <v:path arrowok="t"/>
              </v:shape>
            </v:group>
            <v:group style="position:absolute;left:10821;top:4357;width:811;height:2" coordorigin="10821,4357" coordsize="811,2">
              <v:shape style="position:absolute;left:10821;top:4357;width:811;height:2" coordorigin="10821,4357" coordsize="811,0" path="m10821,4357l11632,4357e" filled="f" stroked="t" strokeweight=".477306pt" strokecolor="#4B4B4B">
                <v:path arrowok="t"/>
              </v:shape>
            </v:group>
            <v:group style="position:absolute;left:11625;top:4132;width:2;height:12051" coordorigin="11625,4132" coordsize="2,12051">
              <v:shape style="position:absolute;left:11625;top:4132;width:2;height:12051" coordorigin="11625,4132" coordsize="0,12051" path="m11625,16182l11625,4132e" filled="f" stroked="t" strokeweight=".715958pt" strokecolor="#676767">
                <v:path arrowok="t"/>
              </v:shape>
            </v:group>
            <v:group style="position:absolute;left:2408;top:3859;width:2;height:1053" coordorigin="2408,3859" coordsize="2,1053">
              <v:shape style="position:absolute;left:2408;top:3859;width:2;height:1053" coordorigin="2408,3859" coordsize="0,1053" path="m2408,4912l2408,3859e" filled="f" stroked="t" strokeweight=".954611pt" strokecolor="#646464">
                <v:path arrowok="t"/>
              </v:shape>
            </v:group>
            <v:group style="position:absolute;left:4966;top:4347;width:2;height:282" coordorigin="4966,4347" coordsize="2,282">
              <v:shape style="position:absolute;left:4966;top:4347;width:2;height:282" coordorigin="4966,4347" coordsize="0,282" path="m4966,4630l4966,4347e" filled="f" stroked="t" strokeweight=".715958pt" strokecolor="#3F3F3F">
                <v:path arrowok="t"/>
              </v:shape>
            </v:group>
            <v:group style="position:absolute;left:7751;top:4342;width:2;height:259" coordorigin="7751,4342" coordsize="2,259">
              <v:shape style="position:absolute;left:7751;top:4342;width:2;height:259" coordorigin="7751,4342" coordsize="0,259" path="m7751,4601l7751,4342e" filled="f" stroked="t" strokeweight=".238653pt" strokecolor="#676767">
                <v:path arrowok="t"/>
              </v:shape>
            </v:group>
            <v:group style="position:absolute;left:4969;top:4572;width:2;height:766" coordorigin="4969,4572" coordsize="2,766">
              <v:shape style="position:absolute;left:4969;top:4572;width:2;height:766" coordorigin="4969,4572" coordsize="0,766" path="m4969,5338l4969,4572e" filled="f" stroked="t" strokeweight=".477306pt" strokecolor="#282828">
                <v:path arrowok="t"/>
              </v:shape>
            </v:group>
            <v:group style="position:absolute;left:4964;top:4840;width:587;height:2" coordorigin="4964,4840" coordsize="587,2">
              <v:shape style="position:absolute;left:4964;top:4840;width:587;height:2" coordorigin="4964,4840" coordsize="587,0" path="m4964,4840l5551,4840e" filled="f" stroked="t" strokeweight=".477306pt" strokecolor="#444444">
                <v:path arrowok="t"/>
              </v:shape>
            </v:group>
            <v:group style="position:absolute;left:6988;top:4840;width:458;height:2" coordorigin="6988,4840" coordsize="458,2">
              <v:shape style="position:absolute;left:6988;top:4840;width:458;height:2" coordorigin="6988,4840" coordsize="458,0" path="m6988,4840l7446,4840e" filled="f" stroked="t" strokeweight=".477306pt" strokecolor="#484848">
                <v:path arrowok="t"/>
              </v:shape>
            </v:group>
            <v:group style="position:absolute;left:7389;top:4840;width:396;height:2" coordorigin="7389,4840" coordsize="396,2">
              <v:shape style="position:absolute;left:7389;top:4840;width:396;height:2" coordorigin="7389,4840" coordsize="396,0" path="m7389,4840l7785,4840e" filled="f" stroked="t" strokeweight=".477306pt" strokecolor="#5B5B5B">
                <v:path arrowok="t"/>
              </v:shape>
            </v:group>
            <v:group style="position:absolute;left:7751;top:4601;width:2;height:239" coordorigin="7751,4601" coordsize="2,239">
              <v:shape style="position:absolute;left:7751;top:4601;width:2;height:239" coordorigin="7751,4601" coordsize="0,239" path="m7751,4840l7751,4601e" filled="f" stroked="t" strokeweight=".238653pt" strokecolor="#808080">
                <v:path arrowok="t"/>
              </v:shape>
            </v:group>
            <v:group style="position:absolute;left:9164;top:4840;width:859;height:2" coordorigin="9164,4840" coordsize="859,2">
              <v:shape style="position:absolute;left:9164;top:4840;width:859;height:2" coordorigin="9164,4840" coordsize="859,0" path="m9164,4840l10023,4840e" filled="f" stroked="t" strokeweight=".477306pt" strokecolor="#4F4F4F">
                <v:path arrowok="t"/>
              </v:shape>
            </v:group>
            <v:group style="position:absolute;left:5494;top:4838;width:6114;height:2" coordorigin="5494,4838" coordsize="6114,2">
              <v:shape style="position:absolute;left:5494;top:4838;width:6114;height:2" coordorigin="5494,4838" coordsize="6114,0" path="m5494,4838l11608,4838e" filled="f" stroked="t" strokeweight=".715958pt" strokecolor="#6B6B6B">
                <v:path arrowok="t"/>
              </v:shape>
            </v:group>
            <v:group style="position:absolute;left:10821;top:4836;width:807;height:2" coordorigin="10821,4836" coordsize="807,2">
              <v:shape style="position:absolute;left:10821;top:4836;width:807;height:2" coordorigin="10821,4836" coordsize="807,0" path="m10821,4836l11627,4836e" filled="f" stroked="t" strokeweight=".477306pt" strokecolor="#646464">
                <v:path arrowok="t"/>
              </v:shape>
            </v:group>
            <v:group style="position:absolute;left:11622;top:4572;width:2;height:570" coordorigin="11622,4572" coordsize="2,570">
              <v:shape style="position:absolute;left:11622;top:4572;width:2;height:570" coordorigin="11622,4572" coordsize="0,570" path="m11622,5142l11622,4572e" filled="f" stroked="t" strokeweight=".477306pt" strokecolor="#444444">
                <v:path arrowok="t"/>
              </v:shape>
            </v:group>
            <v:group style="position:absolute;left:2406;top:4802;width:2;height:785" coordorigin="2406,4802" coordsize="2,785">
              <v:shape style="position:absolute;left:2406;top:4802;width:2;height:785" coordorigin="2406,4802" coordsize="0,785" path="m2406,5587l2406,4802e" filled="f" stroked="t" strokeweight=".715958pt" strokecolor="#4B4B4B">
                <v:path arrowok="t"/>
              </v:shape>
            </v:group>
            <v:group style="position:absolute;left:4964;top:5085;width:5470;height:2" coordorigin="4964,5085" coordsize="5470,2">
              <v:shape style="position:absolute;left:4964;top:5085;width:5470;height:2" coordorigin="4964,5085" coordsize="5470,0" path="m4964,5085l10434,5085e" filled="f" stroked="t" strokeweight=".715958pt" strokecolor="#606060">
                <v:path arrowok="t"/>
              </v:shape>
            </v:group>
            <v:group style="position:absolute;left:8381;top:5085;width:840;height:2" coordorigin="8381,5085" coordsize="840,2">
              <v:shape style="position:absolute;left:8381;top:5085;width:840;height:2" coordorigin="8381,5085" coordsize="840,0" path="m8381,5085l9222,5085e" filled="f" stroked="t" strokeweight=".477306pt" strokecolor="#4B4B4B">
                <v:path arrowok="t"/>
              </v:shape>
            </v:group>
            <v:group style="position:absolute;left:10439;top:5085;width:439;height:2" coordorigin="10439,5085" coordsize="439,2">
              <v:shape style="position:absolute;left:10439;top:5085;width:439;height:2" coordorigin="10439,5085" coordsize="439,0" path="m10439,5085l10878,5085e" filled="f" stroked="t" strokeweight=".477306pt" strokecolor="#646464">
                <v:path arrowok="t"/>
              </v:shape>
            </v:group>
            <v:group style="position:absolute;left:10081;top:5082;width:1546;height:2" coordorigin="10081,5082" coordsize="1546,2">
              <v:shape style="position:absolute;left:10081;top:5082;width:1546;height:2" coordorigin="10081,5082" coordsize="1546,0" path="m10081,5082l11627,5082e" filled="f" stroked="t" strokeweight=".715958pt" strokecolor="#777777">
                <v:path arrowok="t"/>
              </v:shape>
            </v:group>
            <v:group style="position:absolute;left:4964;top:5326;width:3475;height:2" coordorigin="4964,5326" coordsize="3475,2">
              <v:shape style="position:absolute;left:4964;top:5326;width:3475;height:2" coordorigin="4964,5326" coordsize="3475,0" path="m4964,5326l8439,5326e" filled="f" stroked="t" strokeweight=".715958pt" strokecolor="#575757">
                <v:path arrowok="t"/>
              </v:shape>
            </v:group>
            <v:group style="position:absolute;left:8381;top:5324;width:840;height:2" coordorigin="8381,5324" coordsize="840,2">
              <v:shape style="position:absolute;left:8381;top:5324;width:840;height:2" coordorigin="8381,5324" coordsize="840,0" path="m8381,5324l9222,5324e" filled="f" stroked="t" strokeweight=".477306pt" strokecolor="#3F3F3F">
                <v:path arrowok="t"/>
              </v:shape>
            </v:group>
            <v:group style="position:absolute;left:9164;top:5324;width:2468;height:2" coordorigin="9164,5324" coordsize="2468,2">
              <v:shape style="position:absolute;left:9164;top:5324;width:2468;height:2" coordorigin="9164,5324" coordsize="2468,0" path="m9164,5324l11632,5324e" filled="f" stroked="t" strokeweight=".715958pt" strokecolor="#606060">
                <v:path arrowok="t"/>
              </v:shape>
            </v:group>
            <v:group style="position:absolute;left:10448;top:5324;width:430;height:2" coordorigin="10448,5324" coordsize="430,2">
              <v:shape style="position:absolute;left:10448;top:5324;width:430;height:2" coordorigin="10448,5324" coordsize="430,0" path="m10448,5324l10878,5324e" filled="f" stroked="t" strokeweight=".477306pt" strokecolor="#484848">
                <v:path arrowok="t"/>
              </v:shape>
            </v:group>
            <v:group style="position:absolute;left:370;top:421;width:2;height:15776" coordorigin="370,421" coordsize="2,15776">
              <v:shape style="position:absolute;left:370;top:421;width:2;height:15776" coordorigin="370,421" coordsize="0,15776" path="m370,16197l370,421e" filled="f" stroked="t" strokeweight=".715958pt" strokecolor="#545454">
                <v:path arrowok="t"/>
              </v:shape>
            </v:group>
            <v:group style="position:absolute;left:2401;top:5566;width:1933;height:2" coordorigin="2401,5566" coordsize="1933,2">
              <v:shape style="position:absolute;left:2401;top:5566;width:1933;height:2" coordorigin="2401,5566" coordsize="1933,0" path="m2401,5566l4334,5566e" filled="f" stroked="t" strokeweight=".954611pt" strokecolor="#646464">
                <v:path arrowok="t"/>
              </v:shape>
            </v:group>
            <v:group style="position:absolute;left:4186;top:5568;width:811;height:2" coordorigin="4186,5568" coordsize="811,2">
              <v:shape style="position:absolute;left:4186;top:5568;width:811;height:2" coordorigin="4186,5568" coordsize="811,0" path="m4186,5568l4997,5568e" filled="f" stroked="t" strokeweight=".477306pt" strokecolor="#383838">
                <v:path arrowok="t"/>
              </v:shape>
            </v:group>
            <v:group style="position:absolute;left:4969;top:5281;width:2;height:316" coordorigin="4969,5281" coordsize="2,316">
              <v:shape style="position:absolute;left:4969;top:5281;width:2;height:316" coordorigin="4969,5281" coordsize="0,316" path="m4969,5597l4969,5281e" filled="f" stroked="t" strokeweight=".477306pt" strokecolor="#4F4F4F">
                <v:path arrowok="t"/>
              </v:shape>
            </v:group>
            <v:group style="position:absolute;left:9164;top:5568;width:368;height:2" coordorigin="9164,5568" coordsize="368,2">
              <v:shape style="position:absolute;left:9164;top:5568;width:368;height:2" coordorigin="9164,5568" coordsize="368,0" path="m9164,5568l9532,5568e" filled="f" stroked="t" strokeweight=".477306pt" strokecolor="#4F4F4F">
                <v:path arrowok="t"/>
              </v:shape>
            </v:group>
            <v:group style="position:absolute;left:4926;top:5566;width:6682;height:2" coordorigin="4926,5566" coordsize="6682,2">
              <v:shape style="position:absolute;left:4926;top:5566;width:6682;height:2" coordorigin="4926,5566" coordsize="6682,0" path="m4926,5566l11608,5566e" filled="f" stroked="t" strokeweight=".715958pt" strokecolor="#5B5B5B">
                <v:path arrowok="t"/>
              </v:shape>
            </v:group>
            <v:group style="position:absolute;left:10400;top:5568;width:391;height:2" coordorigin="10400,5568" coordsize="391,2">
              <v:shape style="position:absolute;left:10400;top:5568;width:391;height:2" coordorigin="10400,5568" coordsize="391,0" path="m10400,5568l10792,5568e" filled="f" stroked="t" strokeweight=".954611pt" strokecolor="#707070">
                <v:path arrowok="t"/>
              </v:shape>
            </v:group>
            <v:group style="position:absolute;left:10821;top:5563;width:811;height:2" coordorigin="10821,5563" coordsize="811,2">
              <v:shape style="position:absolute;left:10821;top:5563;width:811;height:2" coordorigin="10821,5563" coordsize="811,0" path="m10821,5563l11632,5563e" filled="f" stroked="t" strokeweight=".477306pt" strokecolor="#545454">
                <v:path arrowok="t"/>
              </v:shape>
            </v:group>
            <v:group style="position:absolute;left:358;top:5803;width:3923;height:2" coordorigin="358,5803" coordsize="3923,2">
              <v:shape style="position:absolute;left:358;top:5803;width:3923;height:2" coordorigin="358,5803" coordsize="3923,0" path="m358,5803l4281,5803e" filled="f" stroked="t" strokeweight=".715958pt" strokecolor="#5B5B5B">
                <v:path arrowok="t"/>
              </v:shape>
            </v:group>
            <v:group style="position:absolute;left:2406;top:5530;width:2;height:1001" coordorigin="2406,5530" coordsize="2,1001">
              <v:shape style="position:absolute;left:2406;top:5530;width:2;height:1001" coordorigin="2406,5530" coordsize="0,1001" path="m2406,6530l2406,5530e" filled="f" stroked="t" strokeweight=".477306pt" strokecolor="#383838">
                <v:path arrowok="t"/>
              </v:shape>
            </v:group>
            <v:group style="position:absolute;left:4186;top:5807;width:3260;height:2" coordorigin="4186,5807" coordsize="3260,2">
              <v:shape style="position:absolute;left:4186;top:5807;width:3260;height:2" coordorigin="4186,5807" coordsize="3260,0" path="m4186,5807l7446,5807e" filled="f" stroked="t" strokeweight=".477306pt" strokecolor="#484848">
                <v:path arrowok="t"/>
              </v:shape>
            </v:group>
            <v:group style="position:absolute;left:4969;top:5372;width:2;height:1159" coordorigin="4969,5372" coordsize="2,1159">
              <v:shape style="position:absolute;left:4969;top:5372;width:2;height:1159" coordorigin="4969,5372" coordsize="0,1159" path="m4969,6530l4969,5372e" filled="f" stroked="t" strokeweight=".954611pt" strokecolor="#5B5B5B">
                <v:path arrowok="t"/>
              </v:shape>
            </v:group>
            <v:group style="position:absolute;left:9164;top:5807;width:368;height:2" coordorigin="9164,5807" coordsize="368,2">
              <v:shape style="position:absolute;left:9164;top:5807;width:368;height:2" coordorigin="9164,5807" coordsize="368,0" path="m9164,5807l9532,5807e" filled="f" stroked="t" strokeweight=".477306pt" strokecolor="#484848">
                <v:path arrowok="t"/>
              </v:shape>
            </v:group>
            <v:group style="position:absolute;left:7389;top:5805;width:4210;height:2" coordorigin="7389,5805" coordsize="4210,2">
              <v:shape style="position:absolute;left:7389;top:5805;width:4210;height:2" coordorigin="7389,5805" coordsize="4210,0" path="m7389,5805l11599,5805e" filled="f" stroked="t" strokeweight=".715958pt" strokecolor="#606060">
                <v:path arrowok="t"/>
              </v:shape>
            </v:group>
            <v:group style="position:absolute;left:10821;top:5803;width:811;height:2" coordorigin="10821,5803" coordsize="811,2">
              <v:shape style="position:absolute;left:10821;top:5803;width:811;height:2" coordorigin="10821,5803" coordsize="811,0" path="m10821,5803l11632,5803e" filled="f" stroked="t" strokeweight=".477306pt" strokecolor="#575757">
                <v:path arrowok="t"/>
              </v:shape>
            </v:group>
            <v:group style="position:absolute;left:7751;top:5784;width:2;height:306" coordorigin="7751,5784" coordsize="2,306">
              <v:shape style="position:absolute;left:7751;top:5784;width:2;height:306" coordorigin="7751,5784" coordsize="0,306" path="m7751,6090l7751,5784e" filled="f" stroked="t" strokeweight=".238653pt" strokecolor="#606060">
                <v:path arrowok="t"/>
              </v:shape>
            </v:group>
            <v:group style="position:absolute;left:2401;top:6279;width:2597;height:2" coordorigin="2401,6279" coordsize="2597,2">
              <v:shape style="position:absolute;left:2401;top:6279;width:2597;height:2" coordorigin="2401,6279" coordsize="2597,0" path="m2401,6279l4997,6279e" filled="f" stroked="t" strokeweight=".715958pt" strokecolor="#5B5B5B">
                <v:path arrowok="t"/>
              </v:shape>
            </v:group>
            <v:group style="position:absolute;left:4926;top:6279;width:625;height:2" coordorigin="4926,6279" coordsize="625,2">
              <v:shape style="position:absolute;left:4926;top:6279;width:625;height:2" coordorigin="4926,6279" coordsize="625,0" path="m4926,6279l5551,6279e" filled="f" stroked="t" strokeweight=".477306pt" strokecolor="#444444">
                <v:path arrowok="t"/>
              </v:shape>
            </v:group>
            <v:group style="position:absolute;left:5327;top:6277;width:1718;height:2" coordorigin="5327,6277" coordsize="1718,2">
              <v:shape style="position:absolute;left:5327;top:6277;width:1718;height:2" coordorigin="5327,6277" coordsize="1718,0" path="m5327,6277l7045,6277e" filled="f" stroked="t" strokeweight=".954611pt" strokecolor="#5B5B5B">
                <v:path arrowok="t"/>
              </v:shape>
            </v:group>
            <v:group style="position:absolute;left:6988;top:6277;width:797;height:2" coordorigin="6988,6277" coordsize="797,2">
              <v:shape style="position:absolute;left:6988;top:6277;width:797;height:2" coordorigin="6988,6277" coordsize="797,0" path="m6988,6277l7785,6277e" filled="f" stroked="t" strokeweight=".477306pt" strokecolor="#282828">
                <v:path arrowok="t"/>
              </v:shape>
            </v:group>
            <v:group style="position:absolute;left:7751;top:6090;width:2;height:421" coordorigin="7751,6090" coordsize="2,421">
              <v:shape style="position:absolute;left:7751;top:6090;width:2;height:421" coordorigin="7751,6090" coordsize="0,421" path="m7751,6511l7751,6090e" filled="f" stroked="t" strokeweight=".238653pt" strokecolor="#444444">
                <v:path arrowok="t"/>
              </v:shape>
            </v:group>
            <v:group style="position:absolute;left:9164;top:6277;width:368;height:2" coordorigin="9164,6277" coordsize="368,2">
              <v:shape style="position:absolute;left:9164;top:6277;width:368;height:2" coordorigin="9164,6277" coordsize="368,0" path="m9164,6277l9532,6277e" filled="f" stroked="t" strokeweight=".477306pt" strokecolor="#4B4B4B">
                <v:path arrowok="t"/>
              </v:shape>
            </v:group>
            <v:group style="position:absolute;left:9475;top:6277;width:873;height:2" coordorigin="9475,6277" coordsize="873,2">
              <v:shape style="position:absolute;left:9475;top:6277;width:873;height:2" coordorigin="9475,6277" coordsize="873,0" path="m9475,6277l10348,6277e" filled="f" stroked="t" strokeweight=".477306pt" strokecolor="#343434">
                <v:path arrowok="t"/>
              </v:shape>
            </v:group>
            <v:group style="position:absolute;left:7723;top:6277;width:3909;height:2" coordorigin="7723,6277" coordsize="3909,2">
              <v:shape style="position:absolute;left:7723;top:6277;width:3909;height:2" coordorigin="7723,6277" coordsize="3909,0" path="m7723,6277l11632,6277e" filled="f" stroked="t" strokeweight=".715958pt" strokecolor="#606060">
                <v:path arrowok="t"/>
              </v:shape>
            </v:group>
            <v:group style="position:absolute;left:10353;top:6277;width:993;height:2" coordorigin="10353,6277" coordsize="993,2">
              <v:shape style="position:absolute;left:10353;top:6277;width:993;height:2" coordorigin="10353,6277" coordsize="993,0" path="m10353,6277l11346,6277e" filled="f" stroked="t" strokeweight=".954611pt" strokecolor="#747474">
                <v:path arrowok="t"/>
              </v:shape>
            </v:group>
            <v:group style="position:absolute;left:2401;top:6518;width:5050;height:2" coordorigin="2401,6518" coordsize="5050,2">
              <v:shape style="position:absolute;left:2401;top:6518;width:5050;height:2" coordorigin="2401,6518" coordsize="5050,0" path="m2401,6518l7451,6518e" filled="f" stroked="t" strokeweight=".954611pt" strokecolor="#575757">
                <v:path arrowok="t"/>
              </v:shape>
            </v:group>
            <v:group style="position:absolute;left:7389;top:6516;width:463;height:2" coordorigin="7389,6516" coordsize="463,2">
              <v:shape style="position:absolute;left:7389;top:6516;width:463;height:2" coordorigin="7389,6516" coordsize="463,0" path="m7389,6516l7852,6516e" filled="f" stroked="t" strokeweight=".477306pt" strokecolor="#3F3F3F">
                <v:path arrowok="t"/>
              </v:shape>
            </v:group>
            <v:group style="position:absolute;left:7675;top:6516;width:1857;height:2" coordorigin="7675,6516" coordsize="1857,2">
              <v:shape style="position:absolute;left:7675;top:6516;width:1857;height:2" coordorigin="7675,6516" coordsize="1857,0" path="m7675,6516l9532,6516e" filled="f" stroked="t" strokeweight=".715958pt" strokecolor="#606060">
                <v:path arrowok="t"/>
              </v:shape>
            </v:group>
            <v:group style="position:absolute;left:9475;top:6516;width:663;height:2" coordorigin="9475,6516" coordsize="663,2">
              <v:shape style="position:absolute;left:9475;top:6516;width:663;height:2" coordorigin="9475,6516" coordsize="663,0" path="m9475,6516l10138,6516e" filled="f" stroked="t" strokeweight=".477306pt" strokecolor="#2F2F2F">
                <v:path arrowok="t"/>
              </v:shape>
            </v:group>
            <v:group style="position:absolute;left:10081;top:6516;width:267;height:2" coordorigin="10081,6516" coordsize="267,2">
              <v:shape style="position:absolute;left:10081;top:6516;width:267;height:2" coordorigin="10081,6516" coordsize="267,0" path="m10081,6516l10348,6516e" filled="f" stroked="t" strokeweight=".477306pt" strokecolor="#444444">
                <v:path arrowok="t"/>
              </v:shape>
            </v:group>
            <v:group style="position:absolute;left:10291;top:6516;width:1341;height:2" coordorigin="10291,6516" coordsize="1341,2">
              <v:shape style="position:absolute;left:10291;top:6516;width:1341;height:2" coordorigin="10291,6516" coordsize="1341,0" path="m10291,6516l11632,6516e" filled="f" stroked="t" strokeweight=".954611pt" strokecolor="#707070">
                <v:path arrowok="t"/>
              </v:shape>
            </v:group>
            <v:group style="position:absolute;left:826;top:6758;width:4787;height:2" coordorigin="826,6758" coordsize="4787,2">
              <v:shape style="position:absolute;left:826;top:6758;width:4787;height:2" coordorigin="826,6758" coordsize="4787,0" path="m826,6758l5613,6758e" filled="f" stroked="t" strokeweight=".954611pt" strokecolor="#606060">
                <v:path arrowok="t"/>
              </v:shape>
            </v:group>
            <v:group style="position:absolute;left:5494;top:6760;width:1093;height:2" coordorigin="5494,6760" coordsize="1093,2">
              <v:shape style="position:absolute;left:5494;top:6760;width:1093;height:2" coordorigin="5494,6760" coordsize="1093,0" path="m5494,6760l6587,6760e" filled="f" stroked="t" strokeweight=".477306pt" strokecolor="#3B3B3B">
                <v:path arrowok="t"/>
              </v:shape>
            </v:group>
            <v:group style="position:absolute;left:6530;top:6760;width:1274;height:2" coordorigin="6530,6760" coordsize="1274,2">
              <v:shape style="position:absolute;left:6530;top:6760;width:1274;height:2" coordorigin="6530,6760" coordsize="1274,0" path="m6530,6760l7804,6760e" filled="f" stroked="t" strokeweight=".954611pt" strokecolor="#606060">
                <v:path arrowok="t"/>
              </v:shape>
            </v:group>
            <v:group style="position:absolute;left:7723;top:6760;width:716;height:2" coordorigin="7723,6760" coordsize="716,2">
              <v:shape style="position:absolute;left:7723;top:6760;width:716;height:2" coordorigin="7723,6760" coordsize="716,0" path="m7723,6760l8439,6760e" filled="f" stroked="t" strokeweight=".477306pt" strokecolor="#545454">
                <v:path arrowok="t"/>
              </v:shape>
            </v:group>
            <v:group style="position:absolute;left:8381;top:6760;width:196;height:2" coordorigin="8381,6760" coordsize="196,2">
              <v:shape style="position:absolute;left:8381;top:6760;width:196;height:2" coordorigin="8381,6760" coordsize="196,0" path="m8381,6760l8577,6760e" filled="f" stroked="t" strokeweight=".477306pt" strokecolor="#383838">
                <v:path arrowok="t"/>
              </v:shape>
            </v:group>
            <v:group style="position:absolute;left:8520;top:6758;width:1504;height:2" coordorigin="8520,6758" coordsize="1504,2">
              <v:shape style="position:absolute;left:8520;top:6758;width:1504;height:2" coordorigin="8520,6758" coordsize="1504,0" path="m8520,6758l10023,6758e" filled="f" stroked="t" strokeweight=".954611pt" strokecolor="#676767">
                <v:path arrowok="t"/>
              </v:shape>
            </v:group>
            <v:group style="position:absolute;left:9966;top:6758;width:539;height:2" coordorigin="9966,6758" coordsize="539,2">
              <v:shape style="position:absolute;left:9966;top:6758;width:539;height:2" coordorigin="9966,6758" coordsize="539,0" path="m9966,6758l10505,6758e" filled="f" stroked="t" strokeweight=".477306pt" strokecolor="#4F4F4F">
                <v:path arrowok="t"/>
              </v:shape>
            </v:group>
            <v:group style="position:absolute;left:10448;top:6755;width:1184;height:2" coordorigin="10448,6755" coordsize="1184,2">
              <v:shape style="position:absolute;left:10448;top:6755;width:1184;height:2" coordorigin="10448,6755" coordsize="1184,0" path="m10448,6755l11632,6755e" filled="f" stroked="t" strokeweight=".954611pt" strokecolor="#747474">
                <v:path arrowok="t"/>
              </v:shape>
            </v:group>
            <v:group style="position:absolute;left:11627;top:6468;width:2;height:493" coordorigin="11627,6468" coordsize="2,493">
              <v:shape style="position:absolute;left:11627;top:6468;width:2;height:493" coordorigin="11627,6468" coordsize="0,493" path="m11627,6961l11627,6468e" filled="f" stroked="t" strokeweight=".477306pt" strokecolor="#4F4F4F">
                <v:path arrowok="t"/>
              </v:shape>
            </v:group>
            <v:group style="position:absolute;left:2408;top:6473;width:2;height:1657" coordorigin="2408,6473" coordsize="2,1657">
              <v:shape style="position:absolute;left:2408;top:6473;width:2;height:1657" coordorigin="2408,6473" coordsize="0,1657" path="m2408,8130l2408,6473e" filled="f" stroked="t" strokeweight=".954611pt" strokecolor="#575757">
                <v:path arrowok="t"/>
              </v:shape>
            </v:group>
            <v:group style="position:absolute;left:9164;top:7004;width:974;height:2" coordorigin="9164,7004" coordsize="974,2">
              <v:shape style="position:absolute;left:9164;top:7004;width:974;height:2" coordorigin="9164,7004" coordsize="974,0" path="m9164,7004l10138,7004e" filled="f" stroked="t" strokeweight=".477306pt" strokecolor="#444444">
                <v:path arrowok="t"/>
              </v:shape>
            </v:group>
            <v:group style="position:absolute;left:363;top:7002;width:11269;height:2" coordorigin="363,7002" coordsize="11269,2">
              <v:shape style="position:absolute;left:363;top:7002;width:11269;height:2" coordorigin="363,7002" coordsize="11269,0" path="m363,7002l11632,7002e" filled="f" stroked="t" strokeweight=".715958pt" strokecolor="#5B5B5B">
                <v:path arrowok="t"/>
              </v:shape>
            </v:group>
            <v:group style="position:absolute;left:368;top:6961;width:2;height:1001" coordorigin="368,6961" coordsize="2,1001">
              <v:shape style="position:absolute;left:368;top:6961;width:2;height:1001" coordorigin="368,6961" coordsize="0,1001" path="m368,7962l368,6961e" filled="f" stroked="t" strokeweight=".477306pt" strokecolor="#343434">
                <v:path arrowok="t"/>
              </v:shape>
            </v:group>
            <v:group style="position:absolute;left:4974;top:7000;width:2;height:670" coordorigin="4974,7000" coordsize="2,670">
              <v:shape style="position:absolute;left:4974;top:7000;width:2;height:670" coordorigin="4974,7000" coordsize="0,670" path="m4974,7670l4974,7000e" filled="f" stroked="t" strokeweight=".715958pt" strokecolor="#4B4B4B">
                <v:path arrowok="t"/>
              </v:shape>
            </v:group>
            <v:group style="position:absolute;left:4964;top:7229;width:2845;height:2" coordorigin="4964,7229" coordsize="2845,2">
              <v:shape style="position:absolute;left:4964;top:7229;width:2845;height:2" coordorigin="4964,7229" coordsize="2845,0" path="m4964,7229l7809,7229e" filled="f" stroked="t" strokeweight=".715958pt" strokecolor="#5B5B5B">
                <v:path arrowok="t"/>
              </v:shape>
            </v:group>
            <v:group style="position:absolute;left:7723;top:7229;width:854;height:2" coordorigin="7723,7229" coordsize="854,2">
              <v:shape style="position:absolute;left:7723;top:7229;width:854;height:2" coordorigin="7723,7229" coordsize="854,0" path="m7723,7229l8577,7229e" filled="f" stroked="t" strokeweight=".477306pt" strokecolor="#4B4B4B">
                <v:path arrowok="t"/>
              </v:shape>
            </v:group>
            <v:group style="position:absolute;left:8520;top:7227;width:1504;height:2" coordorigin="8520,7227" coordsize="1504,2">
              <v:shape style="position:absolute;left:8520;top:7227;width:1504;height:2" coordorigin="8520,7227" coordsize="1504,0" path="m8520,7227l10023,7227e" filled="f" stroked="t" strokeweight=".954611pt" strokecolor="#646464">
                <v:path arrowok="t"/>
              </v:shape>
            </v:group>
            <v:group style="position:absolute;left:9966;top:7225;width:382;height:2" coordorigin="9966,7225" coordsize="382,2">
              <v:shape style="position:absolute;left:9966;top:7225;width:382;height:2" coordorigin="9966,7225" coordsize="382,0" path="m9966,7225l10348,7225e" filled="f" stroked="t" strokeweight=".477306pt" strokecolor="#575757">
                <v:path arrowok="t"/>
              </v:shape>
            </v:group>
            <v:group style="position:absolute;left:10291;top:7225;width:1341;height:2" coordorigin="10291,7225" coordsize="1341,2">
              <v:shape style="position:absolute;left:10291;top:7225;width:1341;height:2" coordorigin="10291,7225" coordsize="1341,0" path="m10291,7225l11632,7225e" filled="f" stroked="t" strokeweight=".954611pt" strokecolor="#777777">
                <v:path arrowok="t"/>
              </v:shape>
            </v:group>
            <v:group style="position:absolute;left:4964;top:7445;width:587;height:2" coordorigin="4964,7445" coordsize="587,2">
              <v:shape style="position:absolute;left:4964;top:7445;width:587;height:2" coordorigin="4964,7445" coordsize="587,0" path="m4964,7445l5551,7445e" filled="f" stroked="t" strokeweight=".477306pt" strokecolor="#3B3B3B">
                <v:path arrowok="t"/>
              </v:shape>
            </v:group>
            <v:group style="position:absolute;left:5494;top:7445;width:1389;height:2" coordorigin="5494,7445" coordsize="1389,2">
              <v:shape style="position:absolute;left:5494;top:7445;width:1389;height:2" coordorigin="5494,7445" coordsize="1389,0" path="m5494,7445l6883,7445e" filled="f" stroked="t" strokeweight=".954611pt" strokecolor="#5B5B5B">
                <v:path arrowok="t"/>
              </v:shape>
            </v:group>
            <v:group style="position:absolute;left:6530;top:7445;width:1251;height:2" coordorigin="6530,7445" coordsize="1251,2">
              <v:shape style="position:absolute;left:6530;top:7445;width:1251;height:2" coordorigin="6530,7445" coordsize="1251,0" path="m6530,7445l7780,7445e" filled="f" stroked="t" strokeweight=".477306pt" strokecolor="#4B4B4B">
                <v:path arrowok="t"/>
              </v:shape>
            </v:group>
            <v:group style="position:absolute;left:7666;top:7445;width:1556;height:2" coordorigin="7666,7445" coordsize="1556,2">
              <v:shape style="position:absolute;left:7666;top:7445;width:1556;height:2" coordorigin="7666,7445" coordsize="1556,0" path="m7666,7445l9222,7445e" filled="f" stroked="t" strokeweight=".954611pt" strokecolor="#646464">
                <v:path arrowok="t"/>
              </v:shape>
            </v:group>
            <v:group style="position:absolute;left:9164;top:7445;width:368;height:2" coordorigin="9164,7445" coordsize="368,2">
              <v:shape style="position:absolute;left:9164;top:7445;width:368;height:2" coordorigin="9164,7445" coordsize="368,0" path="m9164,7445l9532,7445e" filled="f" stroked="t" strokeweight=".477306pt" strokecolor="#3F3F3F">
                <v:path arrowok="t"/>
              </v:shape>
            </v:group>
            <v:group style="position:absolute;left:9475;top:7440;width:549;height:2" coordorigin="9475,7440" coordsize="549,2">
              <v:shape style="position:absolute;left:9475;top:7440;width:549;height:2" coordorigin="9475,7440" coordsize="549,0" path="m9475,7440l10023,7440e" filled="f" stroked="t" strokeweight=".715958pt" strokecolor="#575757">
                <v:path arrowok="t"/>
              </v:shape>
            </v:group>
            <v:group style="position:absolute;left:9818;top:7442;width:1074;height:2" coordorigin="9818,7442" coordsize="1074,2">
              <v:shape style="position:absolute;left:9818;top:7442;width:1074;height:2" coordorigin="9818,7442" coordsize="1074,0" path="m9818,7442l10892,7442e" filled="f" stroked="t" strokeweight=".954611pt" strokecolor="#747474">
                <v:path arrowok="t"/>
              </v:shape>
            </v:group>
            <v:group style="position:absolute;left:10821;top:7440;width:811;height:2" coordorigin="10821,7440" coordsize="811,2">
              <v:shape style="position:absolute;left:10821;top:7440;width:811;height:2" coordorigin="10821,7440" coordsize="811,0" path="m10821,7440l11632,7440e" filled="f" stroked="t" strokeweight=".477306pt" strokecolor="#575757">
                <v:path arrowok="t"/>
              </v:shape>
            </v:group>
            <v:group style="position:absolute;left:363;top:7663;width:1508;height:2" coordorigin="363,7663" coordsize="1508,2">
              <v:shape style="position:absolute;left:363;top:7663;width:1508;height:2" coordorigin="363,7663" coordsize="1508,0" path="m363,7663l1871,7663e" filled="f" stroked="t" strokeweight=".954611pt" strokecolor="#676767">
                <v:path arrowok="t"/>
              </v:shape>
            </v:group>
            <v:group style="position:absolute;left:1704;top:7665;width:730;height:2" coordorigin="1704,7665" coordsize="730,2">
              <v:shape style="position:absolute;left:1704;top:7665;width:730;height:2" coordorigin="1704,7665" coordsize="730,0" path="m1704,7665l2434,7665e" filled="f" stroked="t" strokeweight=".477306pt" strokecolor="#484848">
                <v:path arrowok="t"/>
              </v:shape>
            </v:group>
            <v:group style="position:absolute;left:2363;top:7665;width:640;height:2" coordorigin="2363,7665" coordsize="640,2">
              <v:shape style="position:absolute;left:2363;top:7665;width:640;height:2" coordorigin="2363,7665" coordsize="640,0" path="m2363,7665l3002,7665e" filled="f" stroked="t" strokeweight=".477306pt" strokecolor="#343434">
                <v:path arrowok="t"/>
              </v:shape>
            </v:group>
            <v:group style="position:absolute;left:2945;top:7668;width:2052;height:2" coordorigin="2945,7668" coordsize="2052,2">
              <v:shape style="position:absolute;left:2945;top:7668;width:2052;height:2" coordorigin="2945,7668" coordsize="2052,0" path="m2945,7668l4997,7668e" filled="f" stroked="t" strokeweight=".954611pt" strokecolor="#5B5B5B">
                <v:path arrowok="t"/>
              </v:shape>
            </v:group>
            <v:group style="position:absolute;left:4926;top:7665;width:625;height:2" coordorigin="4926,7665" coordsize="625,2">
              <v:shape style="position:absolute;left:4926;top:7665;width:625;height:2" coordorigin="4926,7665" coordsize="625,0" path="m4926,7665l5551,7665e" filled="f" stroked="t" strokeweight=".477306pt" strokecolor="#444444">
                <v:path arrowok="t"/>
              </v:shape>
            </v:group>
            <v:group style="position:absolute;left:5422;top:7665;width:1623;height:2" coordorigin="5422,7665" coordsize="1623,2">
              <v:shape style="position:absolute;left:5422;top:7665;width:1623;height:2" coordorigin="5422,7665" coordsize="1623,0" path="m5422,7665l7045,7665e" filled="f" stroked="t" strokeweight=".954611pt" strokecolor="#5B5B5B">
                <v:path arrowok="t"/>
              </v:shape>
            </v:group>
            <v:group style="position:absolute;left:6988;top:7665;width:458;height:2" coordorigin="6988,7665" coordsize="458,2">
              <v:shape style="position:absolute;left:6988;top:7665;width:458;height:2" coordorigin="6988,7665" coordsize="458,0" path="m6988,7665l7446,7665e" filled="f" stroked="t" strokeweight=".477306pt" strokecolor="#282828">
                <v:path arrowok="t"/>
              </v:shape>
            </v:group>
            <v:group style="position:absolute;left:7389;top:7663;width:4219;height:2" coordorigin="7389,7663" coordsize="4219,2">
              <v:shape style="position:absolute;left:7389;top:7663;width:4219;height:2" coordorigin="7389,7663" coordsize="4219,0" path="m7389,7663l11608,7663e" filled="f" stroked="t" strokeweight=".715958pt" strokecolor="#5B5B5B">
                <v:path arrowok="t"/>
              </v:shape>
            </v:group>
            <v:group style="position:absolute;left:9164;top:7665;width:859;height:2" coordorigin="9164,7665" coordsize="859,2">
              <v:shape style="position:absolute;left:9164;top:7665;width:859;height:2" coordorigin="9164,7665" coordsize="859,0" path="m9164,7665l10023,7665e" filled="f" stroked="t" strokeweight=".477306pt" strokecolor="#3B3B3B">
                <v:path arrowok="t"/>
              </v:shape>
            </v:group>
            <v:group style="position:absolute;left:10821;top:7660;width:811;height:2" coordorigin="10821,7660" coordsize="811,2">
              <v:shape style="position:absolute;left:10821;top:7660;width:811;height:2" coordorigin="10821,7660" coordsize="811,0" path="m10821,7660l11632,7660e" filled="f" stroked="t" strokeweight=".477306pt" strokecolor="#484848">
                <v:path arrowok="t"/>
              </v:shape>
            </v:group>
            <v:group style="position:absolute;left:358;top:8472;width:1403;height:2" coordorigin="358,8472" coordsize="1403,2">
              <v:shape style="position:absolute;left:358;top:8472;width:1403;height:2" coordorigin="358,8472" coordsize="1403,0" path="m358,8472l1761,8472e" filled="f" stroked="t" strokeweight=".477306pt" strokecolor="#545454">
                <v:path arrowok="t"/>
              </v:shape>
            </v:group>
            <v:group style="position:absolute;left:2406;top:8072;width:2;height:426" coordorigin="2406,8072" coordsize="2,426">
              <v:shape style="position:absolute;left:2406;top:8072;width:2;height:426" coordorigin="2406,8072" coordsize="0,426" path="m2406,8498l2406,8072e" filled="f" stroked="t" strokeweight=".477306pt" strokecolor="#3F3F3F">
                <v:path arrowok="t"/>
              </v:shape>
            </v:group>
            <v:group style="position:absolute;left:6119;top:8474;width:305;height:2" coordorigin="6119,8474" coordsize="305,2">
              <v:shape style="position:absolute;left:6119;top:8474;width:305;height:2" coordorigin="6119,8474" coordsize="305,0" path="m6119,8474l6425,8474e" filled="f" stroked="t" strokeweight=".477306pt" strokecolor="#2B2B2B">
                <v:path arrowok="t"/>
              </v:shape>
            </v:group>
            <v:group style="position:absolute;left:6367;top:8474;width:220;height:2" coordorigin="6367,8474" coordsize="220,2">
              <v:shape style="position:absolute;left:6367;top:8474;width:220;height:2" coordorigin="6367,8474" coordsize="220,0" path="m6367,8474l6587,8474e" filled="f" stroked="t" strokeweight=".477306pt" strokecolor="#444444">
                <v:path arrowok="t"/>
              </v:shape>
            </v:group>
            <v:group style="position:absolute;left:387;top:8474;width:11207;height:2" coordorigin="387,8474" coordsize="11207,2">
              <v:shape style="position:absolute;left:387;top:8474;width:11207;height:2" coordorigin="387,8474" coordsize="11207,0" path="m387,8474l11594,8474e" filled="f" stroked="t" strokeweight=".715958pt" strokecolor="#606060">
                <v:path arrowok="t"/>
              </v:shape>
            </v:group>
            <v:group style="position:absolute;left:8381;top:8474;width:196;height:2" coordorigin="8381,8474" coordsize="196,2">
              <v:shape style="position:absolute;left:8381;top:8474;width:196;height:2" coordorigin="8381,8474" coordsize="196,0" path="m8381,8474l8577,8474e" filled="f" stroked="t" strokeweight=".477306pt" strokecolor="#484848">
                <v:path arrowok="t"/>
              </v:shape>
            </v:group>
            <v:group style="position:absolute;left:9966;top:8469;width:382;height:2" coordorigin="9966,8469" coordsize="382,2">
              <v:shape style="position:absolute;left:9966;top:8469;width:382;height:2" coordorigin="9966,8469" coordsize="382,0" path="m9966,8469l10348,8469e" filled="f" stroked="t" strokeweight=".477306pt" strokecolor="#4B4B4B">
                <v:path arrowok="t"/>
              </v:shape>
            </v:group>
            <v:group style="position:absolute;left:10448;top:8474;width:172;height:2" coordorigin="10448,8474" coordsize="172,2">
              <v:shape style="position:absolute;left:10448;top:8474;width:172;height:2" coordorigin="10448,8474" coordsize="172,0" path="m10448,8474l10620,8474e" filled="f" stroked="t" strokeweight=".477306pt" strokecolor="#5B5B5B">
                <v:path arrowok="t"/>
              </v:shape>
            </v:group>
            <v:group style="position:absolute;left:10563;top:8469;width:1069;height:2" coordorigin="10563,8469" coordsize="1069,2">
              <v:shape style="position:absolute;left:10563;top:8469;width:1069;height:2" coordorigin="10563,8469" coordsize="1069,0" path="m10563,8469l11632,8469e" filled="f" stroked="t" strokeweight=".954611pt" strokecolor="#747474">
                <v:path arrowok="t"/>
              </v:shape>
            </v:group>
            <v:group style="position:absolute;left:2406;top:8426;width:2;height:316" coordorigin="2406,8426" coordsize="2,316">
              <v:shape style="position:absolute;left:2406;top:8426;width:2;height:316" coordorigin="2406,8426" coordsize="0,316" path="m2406,8742l2406,8426e" filled="f" stroked="t" strokeweight=".477306pt" strokecolor="#2B2B2B">
                <v:path arrowok="t"/>
              </v:shape>
            </v:group>
            <v:group style="position:absolute;left:2408;top:8685;width:2;height:287" coordorigin="2408,8685" coordsize="2,287">
              <v:shape style="position:absolute;left:2408;top:8685;width:2;height:287" coordorigin="2408,8685" coordsize="0,287" path="m2408,8972l2408,8685e" filled="f" stroked="t" strokeweight=".477306pt" strokecolor="#444444">
                <v:path arrowok="t"/>
              </v:shape>
            </v:group>
            <v:group style="position:absolute;left:11627;top:8685;width:2;height:287" coordorigin="11627,8685" coordsize="2,287">
              <v:shape style="position:absolute;left:11627;top:8685;width:2;height:287" coordorigin="11627,8685" coordsize="0,287" path="m11627,8972l11627,8685e" filled="f" stroked="t" strokeweight=".477306pt" strokecolor="#383838">
                <v:path arrowok="t"/>
              </v:shape>
            </v:group>
            <v:group style="position:absolute;left:2408;top:8900;width:2;height:1542" coordorigin="2408,8900" coordsize="2,1542">
              <v:shape style="position:absolute;left:2408;top:8900;width:2;height:1542" coordorigin="2408,8900" coordsize="0,1542" path="m2408,10442l2408,8900e" filled="f" stroked="t" strokeweight=".954611pt" strokecolor="#606060">
                <v:path arrowok="t"/>
              </v:shape>
            </v:group>
            <v:group style="position:absolute;left:363;top:9353;width:11269;height:2" coordorigin="363,9353" coordsize="11269,2">
              <v:shape style="position:absolute;left:363;top:9353;width:11269;height:2" coordorigin="363,9353" coordsize="11269,0" path="m363,9353l11632,9353e" filled="f" stroked="t" strokeweight=".715958pt" strokecolor="#606060">
                <v:path arrowok="t"/>
              </v:shape>
            </v:group>
            <v:group style="position:absolute;left:363;top:9693;width:1399;height:2" coordorigin="363,9693" coordsize="1399,2">
              <v:shape style="position:absolute;left:363;top:9693;width:1399;height:2" coordorigin="363,9693" coordsize="1399,0" path="m363,9693l1761,9693e" filled="f" stroked="t" strokeweight=".477306pt" strokecolor="#606060">
                <v:path arrowok="t"/>
              </v:shape>
            </v:group>
            <v:group style="position:absolute;left:368;top:7967;width:2;height:8216" coordorigin="368,7967" coordsize="2,8216">
              <v:shape style="position:absolute;left:368;top:7967;width:2;height:8216" coordorigin="368,7967" coordsize="0,8216" path="m368,16182l368,7967e" filled="f" stroked="t" strokeweight=".477306pt" strokecolor="#4F4F4F">
                <v:path arrowok="t"/>
              </v:shape>
            </v:group>
            <v:group style="position:absolute;left:1704;top:9693;width:730;height:2" coordorigin="1704,9693" coordsize="730,2">
              <v:shape style="position:absolute;left:1704;top:9693;width:730;height:2" coordorigin="1704,9693" coordsize="730,0" path="m1704,9693l2434,9693e" filled="f" stroked="t" strokeweight=".477306pt" strokecolor="#4B4B4B">
                <v:path arrowok="t"/>
              </v:shape>
            </v:group>
            <v:group style="position:absolute;left:3718;top:9690;width:525;height:2" coordorigin="3718,9690" coordsize="525,2">
              <v:shape style="position:absolute;left:3718;top:9690;width:525;height:2" coordorigin="3718,9690" coordsize="525,0" path="m3718,9690l4243,9690e" filled="f" stroked="t" strokeweight=".477306pt" strokecolor="#3F3F3F">
                <v:path arrowok="t"/>
              </v:shape>
            </v:group>
            <v:group style="position:absolute;left:6119;top:9690;width:468;height:2" coordorigin="6119,9690" coordsize="468,2">
              <v:shape style="position:absolute;left:6119;top:9690;width:468;height:2" coordorigin="6119,9690" coordsize="468,0" path="m6119,9690l6587,9690e" filled="f" stroked="t" strokeweight=".477306pt" strokecolor="#3B3B3B">
                <v:path arrowok="t"/>
              </v:shape>
            </v:group>
            <v:group style="position:absolute;left:7723;top:9690;width:716;height:2" coordorigin="7723,9690" coordsize="716,2">
              <v:shape style="position:absolute;left:7723;top:9690;width:716;height:2" coordorigin="7723,9690" coordsize="716,0" path="m7723,9690l8439,9690e" filled="f" stroked="t" strokeweight=".477306pt" strokecolor="#4B4B4B">
                <v:path arrowok="t"/>
              </v:shape>
            </v:group>
            <v:group style="position:absolute;left:8381;top:9690;width:196;height:2" coordorigin="8381,9690" coordsize="196,2">
              <v:shape style="position:absolute;left:8381;top:9690;width:196;height:2" coordorigin="8381,9690" coordsize="196,0" path="m8381,9690l8577,9690e" filled="f" stroked="t" strokeweight=".477306pt" strokecolor="#383838">
                <v:path arrowok="t"/>
              </v:shape>
            </v:group>
            <v:group style="position:absolute;left:2363;top:9690;width:8033;height:2" coordorigin="2363,9690" coordsize="8033,2">
              <v:shape style="position:absolute;left:2363;top:9690;width:8033;height:2" coordorigin="2363,9690" coordsize="8033,0" path="m2363,9690l10396,9690e" filled="f" stroked="t" strokeweight=".715958pt" strokecolor="#5B5B5B">
                <v:path arrowok="t"/>
              </v:shape>
            </v:group>
            <v:group style="position:absolute;left:9966;top:9688;width:654;height:2" coordorigin="9966,9688" coordsize="654,2">
              <v:shape style="position:absolute;left:9966;top:9688;width:654;height:2" coordorigin="9966,9688" coordsize="654,0" path="m9966,9688l10620,9688e" filled="f" stroked="t" strokeweight=".477306pt" strokecolor="#575757">
                <v:path arrowok="t"/>
              </v:shape>
            </v:group>
            <v:group style="position:absolute;left:10529;top:9686;width:1103;height:2" coordorigin="10529,9686" coordsize="1103,2">
              <v:shape style="position:absolute;left:10529;top:9686;width:1103;height:2" coordorigin="10529,9686" coordsize="1103,0" path="m10529,9686l11632,9686e" filled="f" stroked="t" strokeweight=".954611pt" strokecolor="#747474">
                <v:path arrowok="t"/>
              </v:shape>
            </v:group>
            <v:group style="position:absolute;left:363;top:9932;width:2072;height:2" coordorigin="363,9932" coordsize="2072,2">
              <v:shape style="position:absolute;left:363;top:9932;width:2072;height:2" coordorigin="363,9932" coordsize="2072,0" path="m363,9932l2434,9932e" filled="f" stroked="t" strokeweight=".715958pt" strokecolor="#575757">
                <v:path arrowok="t"/>
              </v:shape>
            </v:group>
            <v:group style="position:absolute;left:2363;top:9934;width:640;height:2" coordorigin="2363,9934" coordsize="640,2">
              <v:shape style="position:absolute;left:2363;top:9934;width:640;height:2" coordorigin="2363,9934" coordsize="640,0" path="m2363,9934l3002,9934e" filled="f" stroked="t" strokeweight=".477306pt" strokecolor="#3F3F3F">
                <v:path arrowok="t"/>
              </v:shape>
            </v:group>
            <v:group style="position:absolute;left:2854;top:9934;width:1480;height:2" coordorigin="2854,9934" coordsize="1480,2">
              <v:shape style="position:absolute;left:2854;top:9934;width:1480;height:2" coordorigin="2854,9934" coordsize="1480,0" path="m2854,9934l4334,9934e" filled="f" stroked="t" strokeweight=".954611pt" strokecolor="#606060">
                <v:path arrowok="t"/>
              </v:shape>
            </v:group>
            <v:group style="position:absolute;left:4186;top:9932;width:802;height:2" coordorigin="4186,9932" coordsize="802,2">
              <v:shape style="position:absolute;left:4186;top:9932;width:802;height:2" coordorigin="4186,9932" coordsize="802,0" path="m4186,9932l4988,9932e" filled="f" stroked="t" strokeweight=".477306pt" strokecolor="#383838">
                <v:path arrowok="t"/>
              </v:shape>
            </v:group>
            <v:group style="position:absolute;left:4931;top:9932;width:5575;height:2" coordorigin="4931,9932" coordsize="5575,2">
              <v:shape style="position:absolute;left:4931;top:9932;width:5575;height:2" coordorigin="4931,9932" coordsize="5575,0" path="m4931,9932l10505,9932e" filled="f" stroked="t" strokeweight=".715958pt" strokecolor="#5B5B5B">
                <v:path arrowok="t"/>
              </v:shape>
            </v:group>
            <v:group style="position:absolute;left:6119;top:9930;width:468;height:2" coordorigin="6119,9930" coordsize="468,2">
              <v:shape style="position:absolute;left:6119;top:9930;width:468;height:2" coordorigin="6119,9930" coordsize="468,0" path="m6119,9930l6587,9930e" filled="f" stroked="t" strokeweight=".477306pt" strokecolor="#383838">
                <v:path arrowok="t"/>
              </v:shape>
            </v:group>
            <v:group style="position:absolute;left:8520;top:9930;width:702;height:2" coordorigin="8520,9930" coordsize="702,2">
              <v:shape style="position:absolute;left:8520;top:9930;width:702;height:2" coordorigin="8520,9930" coordsize="702,0" path="m8520,9930l9222,9930e" filled="f" stroked="t" strokeweight=".477306pt" strokecolor="#4B4B4B">
                <v:path arrowok="t"/>
              </v:shape>
            </v:group>
            <v:group style="position:absolute;left:10448;top:9930;width:430;height:2" coordorigin="10448,9930" coordsize="430,2">
              <v:shape style="position:absolute;left:10448;top:9930;width:430;height:2" coordorigin="10448,9930" coordsize="430,0" path="m10448,9930l10878,9930e" filled="f" stroked="t" strokeweight=".477306pt" strokecolor="#4F4F4F">
                <v:path arrowok="t"/>
              </v:shape>
            </v:group>
            <v:group style="position:absolute;left:10520;top:9925;width:1112;height:2" coordorigin="10520,9925" coordsize="1112,2">
              <v:shape style="position:absolute;left:10520;top:9925;width:1112;height:2" coordorigin="10520,9925" coordsize="1112,0" path="m10520,9925l11632,9925e" filled="f" stroked="t" strokeweight=".715958pt" strokecolor="#707070">
                <v:path arrowok="t"/>
              </v:shape>
            </v:group>
            <v:group style="position:absolute;left:358;top:10413;width:2076;height:2" coordorigin="358,10413" coordsize="2076,2">
              <v:shape style="position:absolute;left:358;top:10413;width:2076;height:2" coordorigin="358,10413" coordsize="2076,0" path="m358,10413l2434,10413e" filled="f" stroked="t" strokeweight=".954611pt" strokecolor="#676767">
                <v:path arrowok="t"/>
              </v:shape>
            </v:group>
            <v:group style="position:absolute;left:2363;top:10413;width:640;height:2" coordorigin="2363,10413" coordsize="640,2">
              <v:shape style="position:absolute;left:2363;top:10413;width:640;height:2" coordorigin="2363,10413" coordsize="640,0" path="m2363,10413l3002,10413e" filled="f" stroked="t" strokeweight=".477306pt" strokecolor="#3B3B3B">
                <v:path arrowok="t"/>
              </v:shape>
            </v:group>
            <v:group style="position:absolute;left:2945;top:10411;width:8644;height:2" coordorigin="2945,10411" coordsize="8644,2">
              <v:shape style="position:absolute;left:2945;top:10411;width:8644;height:2" coordorigin="2945,10411" coordsize="8644,0" path="m2945,10411l11589,10411e" filled="f" stroked="t" strokeweight=".715958pt" strokecolor="#575757">
                <v:path arrowok="t"/>
              </v:shape>
            </v:group>
            <v:group style="position:absolute;left:6530;top:10411;width:515;height:2" coordorigin="6530,10411" coordsize="515,2">
              <v:shape style="position:absolute;left:6530;top:10411;width:515;height:2" coordorigin="6530,10411" coordsize="515,0" path="m6530,10411l7045,10411e" filled="f" stroked="t" strokeweight=".477306pt" strokecolor="#3F3F3F">
                <v:path arrowok="t"/>
              </v:shape>
            </v:group>
            <v:group style="position:absolute;left:6988;top:10413;width:458;height:2" coordorigin="6988,10413" coordsize="458,2">
              <v:shape style="position:absolute;left:6988;top:10413;width:458;height:2" coordorigin="6988,10413" coordsize="458,0" path="m6988,10413l7446,10413e" filled="f" stroked="t" strokeweight=".477306pt" strokecolor="#232323">
                <v:path arrowok="t"/>
              </v:shape>
            </v:group>
            <v:group style="position:absolute;left:7389;top:10411;width:391;height:2" coordorigin="7389,10411" coordsize="391,2">
              <v:shape style="position:absolute;left:7389;top:10411;width:391;height:2" coordorigin="7389,10411" coordsize="391,0" path="m7389,10411l7780,10411e" filled="f" stroked="t" strokeweight=".477306pt" strokecolor="#3F3F3F">
                <v:path arrowok="t"/>
              </v:shape>
            </v:group>
            <v:group style="position:absolute;left:9164;top:10413;width:859;height:2" coordorigin="9164,10413" coordsize="859,2">
              <v:shape style="position:absolute;left:9164;top:10413;width:859;height:2" coordorigin="9164,10413" coordsize="859,0" path="m9164,10413l10023,10413e" filled="f" stroked="t" strokeweight=".477306pt" strokecolor="#484848">
                <v:path arrowok="t"/>
              </v:shape>
            </v:group>
            <v:group style="position:absolute;left:9871;top:10411;width:998;height:2" coordorigin="9871,10411" coordsize="998,2">
              <v:shape style="position:absolute;left:9871;top:10411;width:998;height:2" coordorigin="9871,10411" coordsize="998,0" path="m9871,10411l10868,10411e" filled="f" stroked="t" strokeweight=".954611pt" strokecolor="#707070">
                <v:path arrowok="t"/>
              </v:shape>
            </v:group>
            <v:group style="position:absolute;left:10821;top:10408;width:811;height:2" coordorigin="10821,10408" coordsize="811,2">
              <v:shape style="position:absolute;left:10821;top:10408;width:811;height:2" coordorigin="10821,10408" coordsize="811,0" path="m10821,10408l11632,10408e" filled="f" stroked="t" strokeweight=".477306pt" strokecolor="#4F4F4F">
                <v:path arrowok="t"/>
              </v:shape>
            </v:group>
            <v:group style="position:absolute;left:358;top:10655;width:2076;height:2" coordorigin="358,10655" coordsize="2076,2">
              <v:shape style="position:absolute;left:358;top:10655;width:2076;height:2" coordorigin="358,10655" coordsize="2076,0" path="m358,10655l2434,10655e" filled="f" stroked="t" strokeweight=".954611pt" strokecolor="#707070">
                <v:path arrowok="t"/>
              </v:shape>
            </v:group>
            <v:group style="position:absolute;left:2410;top:10370;width:2;height:551" coordorigin="2410,10370" coordsize="2,551">
              <v:shape style="position:absolute;left:2410;top:10370;width:2;height:551" coordorigin="2410,10370" coordsize="0,551" path="m2410,10921l2410,10370e" filled="f" stroked="t" strokeweight=".715958pt" strokecolor="#444444">
                <v:path arrowok="t"/>
              </v:shape>
            </v:group>
            <v:group style="position:absolute;left:2363;top:10653;width:640;height:2" coordorigin="2363,10653" coordsize="640,2">
              <v:shape style="position:absolute;left:2363;top:10653;width:640;height:2" coordorigin="2363,10653" coordsize="640,0" path="m2363,10653l3002,10653e" filled="f" stroked="t" strokeweight=".477306pt" strokecolor="#383838">
                <v:path arrowok="t"/>
              </v:shape>
            </v:group>
            <v:group style="position:absolute;left:2945;top:10653;width:1298;height:2" coordorigin="2945,10653" coordsize="1298,2">
              <v:shape style="position:absolute;left:2945;top:10653;width:1298;height:2" coordorigin="2945,10653" coordsize="1298,0" path="m2945,10653l4243,10653e" filled="f" stroked="t" strokeweight=".954611pt" strokecolor="#606060">
                <v:path arrowok="t"/>
              </v:shape>
            </v:group>
            <v:group style="position:absolute;left:4186;top:10653;width:802;height:2" coordorigin="4186,10653" coordsize="802,2">
              <v:shape style="position:absolute;left:4186;top:10653;width:802;height:2" coordorigin="4186,10653" coordsize="802,0" path="m4186,10653l4988,10653e" filled="f" stroked="t" strokeweight=".477306pt" strokecolor="#4B4B4B">
                <v:path arrowok="t"/>
              </v:shape>
            </v:group>
            <v:group style="position:absolute;left:4931;top:10650;width:1246;height:2" coordorigin="4931,10650" coordsize="1246,2">
              <v:shape style="position:absolute;left:4931;top:10650;width:1246;height:2" coordorigin="4931,10650" coordsize="1246,0" path="m4931,10650l6176,10650e" filled="f" stroked="t" strokeweight=".954611pt" strokecolor="#606060">
                <v:path arrowok="t"/>
              </v:shape>
            </v:group>
            <v:group style="position:absolute;left:6119;top:10653;width:1327;height:2" coordorigin="6119,10653" coordsize="1327,2">
              <v:shape style="position:absolute;left:6119;top:10653;width:1327;height:2" coordorigin="6119,10653" coordsize="1327,0" path="m6119,10653l7446,10653e" filled="f" stroked="t" strokeweight=".477306pt" strokecolor="#4B4B4B">
                <v:path arrowok="t"/>
              </v:shape>
            </v:group>
            <v:group style="position:absolute;left:7360;top:10650;width:1079;height:2" coordorigin="7360,10650" coordsize="1079,2">
              <v:shape style="position:absolute;left:7360;top:10650;width:1079;height:2" coordorigin="7360,10650" coordsize="1079,0" path="m7360,10650l8439,10650e" filled="f" stroked="t" strokeweight=".954611pt" strokecolor="#676767">
                <v:path arrowok="t"/>
              </v:shape>
            </v:group>
            <v:group style="position:absolute;left:8381;top:10653;width:1150;height:2" coordorigin="8381,10653" coordsize="1150,2">
              <v:shape style="position:absolute;left:8381;top:10653;width:1150;height:2" coordorigin="8381,10653" coordsize="1150,0" path="m8381,10653l9532,10653e" filled="f" stroked="t" strokeweight=".477306pt" strokecolor="#484848">
                <v:path arrowok="t"/>
              </v:shape>
            </v:group>
            <v:group style="position:absolute;left:9475;top:10648;width:1031;height:2" coordorigin="9475,10648" coordsize="1031,2">
              <v:shape style="position:absolute;left:9475;top:10648;width:1031;height:2" coordorigin="9475,10648" coordsize="1031,0" path="m9475,10648l10505,10648e" filled="f" stroked="t" strokeweight=".715958pt" strokecolor="#606060">
                <v:path arrowok="t"/>
              </v:shape>
            </v:group>
            <v:group style="position:absolute;left:10448;top:10648;width:172;height:2" coordorigin="10448,10648" coordsize="172,2">
              <v:shape style="position:absolute;left:10448;top:10648;width:172;height:2" coordorigin="10448,10648" coordsize="172,0" path="m10448,10648l10620,10648e" filled="f" stroked="t" strokeweight=".477306pt" strokecolor="#4B4B4B">
                <v:path arrowok="t"/>
              </v:shape>
            </v:group>
            <v:group style="position:absolute;left:10563;top:10648;width:315;height:2" coordorigin="10563,10648" coordsize="315,2">
              <v:shape style="position:absolute;left:10563;top:10648;width:315;height:2" coordorigin="10563,10648" coordsize="315,0" path="m10563,10648l10878,10648e" filled="f" stroked="t" strokeweight=".477306pt" strokecolor="#383838">
                <v:path arrowok="t"/>
              </v:shape>
            </v:group>
            <v:group style="position:absolute;left:10821;top:10648;width:811;height:2" coordorigin="10821,10648" coordsize="811,2">
              <v:shape style="position:absolute;left:10821;top:10648;width:811;height:2" coordorigin="10821,10648" coordsize="811,0" path="m10821,10648l11632,10648e" filled="f" stroked="t" strokeweight=".477306pt" strokecolor="#4F4F4F">
                <v:path arrowok="t"/>
              </v:shape>
            </v:group>
            <v:group style="position:absolute;left:1069;top:10634;width:2;height:723" coordorigin="1069,10634" coordsize="2,723">
              <v:shape style="position:absolute;left:1069;top:10634;width:2;height:723" coordorigin="1069,10634" coordsize="0,723" path="m1069,11356l1069,10634e" filled="f" stroked="t" strokeweight=".238653pt" strokecolor="#707070">
                <v:path arrowok="t"/>
              </v:shape>
            </v:group>
            <v:group style="position:absolute;left:1742;top:10643;width:2;height:1068" coordorigin="1742,10643" coordsize="2,1068">
              <v:shape style="position:absolute;left:1742;top:10643;width:2;height:1068" coordorigin="1742,10643" coordsize="0,1068" path="m1742,11711l1742,10643e" filled="f" stroked="t" strokeweight=".715958pt" strokecolor="#545454">
                <v:path arrowok="t"/>
              </v:shape>
            </v:group>
            <v:group style="position:absolute;left:7384;top:10892;width:396;height:2" coordorigin="7384,10892" coordsize="396,2">
              <v:shape style="position:absolute;left:7384;top:10892;width:396;height:2" coordorigin="7384,10892" coordsize="396,0" path="m7384,10892l7780,10892e" filled="f" stroked="t" strokeweight=".477306pt" strokecolor="#3F3F3F">
                <v:path arrowok="t"/>
              </v:shape>
            </v:group>
            <v:group style="position:absolute;left:358;top:10892;width:11193;height:2" coordorigin="358,10892" coordsize="11193,2">
              <v:shape style="position:absolute;left:358;top:10892;width:11193;height:2" coordorigin="358,10892" coordsize="11193,0" path="m358,10892l11551,10892e" filled="f" stroked="t" strokeweight=".715958pt" strokecolor="#606060">
                <v:path arrowok="t"/>
              </v:shape>
            </v:group>
            <v:group style="position:absolute;left:10821;top:10887;width:811;height:2" coordorigin="10821,10887" coordsize="811,2">
              <v:shape style="position:absolute;left:10821;top:10887;width:811;height:2" coordorigin="10821,10887" coordsize="811,0" path="m10821,10887l11632,10887e" filled="f" stroked="t" strokeweight=".477306pt" strokecolor="#5B5B5B">
                <v:path arrowok="t"/>
              </v:shape>
            </v:group>
            <v:group style="position:absolute;left:1069;top:11356;width:2;height:1187" coordorigin="1069,11356" coordsize="2,1187">
              <v:shape style="position:absolute;left:1069;top:11356;width:2;height:1187" coordorigin="1069,11356" coordsize="0,1187" path="m1069,12544l1069,11356e" filled="f" stroked="t" strokeweight=".238653pt" strokecolor="#000000">
                <v:path arrowok="t"/>
              </v:shape>
            </v:group>
            <v:group style="position:absolute;left:1742;top:11653;width:2;height:354" coordorigin="1742,11653" coordsize="2,354">
              <v:shape style="position:absolute;left:1742;top:11653;width:2;height:354" coordorigin="1742,11653" coordsize="0,354" path="m1742,12008l1742,11653e" filled="f" stroked="t" strokeweight=".477306pt" strokecolor="#444444">
                <v:path arrowok="t"/>
              </v:shape>
            </v:group>
            <v:group style="position:absolute;left:2408;top:10849;width:2;height:1159" coordorigin="2408,10849" coordsize="2,1159">
              <v:shape style="position:absolute;left:2408;top:10849;width:2;height:1159" coordorigin="2408,10849" coordsize="0,1159" path="m2408,12008l2408,10849e" filled="f" stroked="t" strokeweight=".954611pt" strokecolor="#646464">
                <v:path arrowok="t"/>
              </v:shape>
            </v:group>
            <v:group style="position:absolute;left:7429;top:10638;width:2;height:1235" coordorigin="7429,10638" coordsize="2,1235">
              <v:shape style="position:absolute;left:7429;top:10638;width:2;height:1235" coordorigin="7429,10638" coordsize="0,1235" path="m7429,11874l7429,10638e" filled="f" stroked="t" strokeweight=".954611pt" strokecolor="#575757">
                <v:path arrowok="t"/>
              </v:shape>
            </v:group>
            <v:group style="position:absolute;left:368;top:11816;width:2;height:192" coordorigin="368,11816" coordsize="2,192">
              <v:shape style="position:absolute;left:368;top:11816;width:2;height:192" coordorigin="368,11816" coordsize="0,192" path="m368,12008l368,11816e" filled="f" stroked="t" strokeweight=".477306pt" strokecolor="#3B3B3B">
                <v:path arrowok="t"/>
              </v:shape>
            </v:group>
            <v:group style="position:absolute;left:7432;top:11816;width:2;height:756" coordorigin="7432,11816" coordsize="2,756">
              <v:shape style="position:absolute;left:7432;top:11816;width:2;height:756" coordorigin="7432,11816" coordsize="0,756" path="m7432,12573l7432,11816e" filled="f" stroked="t" strokeweight=".477306pt" strokecolor="#2F2F2F">
                <v:path arrowok="t"/>
              </v:shape>
            </v:group>
            <v:group style="position:absolute;left:368;top:11950;width:2;height:622" coordorigin="368,11950" coordsize="2,622">
              <v:shape style="position:absolute;left:368;top:11950;width:2;height:622" coordorigin="368,11950" coordsize="0,622" path="m368,12573l368,11950e" filled="f" stroked="t" strokeweight=".477306pt" strokecolor="#232323">
                <v:path arrowok="t"/>
              </v:shape>
            </v:group>
            <v:group style="position:absolute;left:1742;top:11950;width:2;height:622" coordorigin="1742,11950" coordsize="2,622">
              <v:shape style="position:absolute;left:1742;top:11950;width:2;height:622" coordorigin="1742,11950" coordsize="0,622" path="m1742,12573l1742,11950e" filled="f" stroked="t" strokeweight=".477306pt" strokecolor="#2B2B2B">
                <v:path arrowok="t"/>
              </v:shape>
            </v:group>
            <v:group style="position:absolute;left:2410;top:11950;width:2;height:622" coordorigin="2410,11950" coordsize="2,622">
              <v:shape style="position:absolute;left:2410;top:11950;width:2;height:622" coordorigin="2410,11950" coordsize="0,622" path="m2410,12573l2410,11950e" filled="f" stroked="t" strokeweight=".477306pt" strokecolor="#282828">
                <v:path arrowok="t"/>
              </v:shape>
            </v:group>
            <v:group style="position:absolute;left:3747;top:12333;width:2;height:211" coordorigin="3747,12333" coordsize="2,211">
              <v:shape style="position:absolute;left:3747;top:12333;width:2;height:211" coordorigin="3747,12333" coordsize="0,211" path="m3747,12544l3747,12333e" filled="f" stroked="t" strokeweight=".238653pt" strokecolor="#000000">
                <v:path arrowok="t"/>
              </v:shape>
            </v:group>
            <v:group style="position:absolute;left:11630;top:12304;width:2;height:694" coordorigin="11630,12304" coordsize="2,694">
              <v:shape style="position:absolute;left:11630;top:12304;width:2;height:694" coordorigin="11630,12304" coordsize="0,694" path="m11630,12999l11630,12304e" filled="f" stroked="t" strokeweight=".477306pt" strokecolor="#4B4B4B">
                <v:path arrowok="t"/>
              </v:shape>
            </v:group>
            <v:group style="position:absolute;left:358;top:12982;width:2057;height:2" coordorigin="358,12982" coordsize="2057,2">
              <v:shape style="position:absolute;left:358;top:12982;width:2057;height:2" coordorigin="358,12982" coordsize="2057,0" path="m358,12982l2415,12982e" filled="f" stroked="t" strokeweight=".954611pt" strokecolor="#777777">
                <v:path arrowok="t"/>
              </v:shape>
            </v:group>
            <v:group style="position:absolute;left:1069;top:12544;width:2;height:637" coordorigin="1069,12544" coordsize="2,637">
              <v:shape style="position:absolute;left:1069;top:12544;width:2;height:637" coordorigin="1069,12544" coordsize="0,637" path="m1069,13181l1069,12544e" filled="f" stroked="t" strokeweight=".238653pt" strokecolor="#777777">
                <v:path arrowok="t"/>
              </v:shape>
            </v:group>
            <v:group style="position:absolute;left:1745;top:12515;width:2;height:996" coordorigin="1745,12515" coordsize="2,996">
              <v:shape style="position:absolute;left:1745;top:12515;width:2;height:996" coordorigin="1745,12515" coordsize="0,996" path="m1745,13511l1745,12515e" filled="f" stroked="t" strokeweight=".954611pt" strokecolor="#646464">
                <v:path arrowok="t"/>
              </v:shape>
            </v:group>
            <v:group style="position:absolute;left:2410;top:12515;width:2;height:493" coordorigin="2410,12515" coordsize="2,493">
              <v:shape style="position:absolute;left:2410;top:12515;width:2;height:493" coordorigin="2410,12515" coordsize="0,493" path="m2410,13008l2410,12515e" filled="f" stroked="t" strokeweight=".477306pt" strokecolor="#3B3B3B">
                <v:path arrowok="t"/>
              </v:shape>
            </v:group>
            <v:group style="position:absolute;left:3747;top:12544;width:2;height:823" coordorigin="3747,12544" coordsize="2,823">
              <v:shape style="position:absolute;left:3747;top:12544;width:2;height:823" coordorigin="3747,12544" coordsize="0,823" path="m3747,13367l3747,12544e" filled="f" stroked="t" strokeweight="3.579792pt" strokecolor="#383F90">
                <v:path arrowok="t"/>
              </v:shape>
            </v:group>
            <v:group style="position:absolute;left:7432;top:12515;width:2;height:484" coordorigin="7432,12515" coordsize="2,484">
              <v:shape style="position:absolute;left:7432;top:12515;width:2;height:484" coordorigin="7432,12515" coordsize="0,484" path="m7432,12999l7432,12515e" filled="f" stroked="t" strokeweight=".477306pt" strokecolor="#444444">
                <v:path arrowok="t"/>
              </v:shape>
            </v:group>
            <v:group style="position:absolute;left:2410;top:12860;width:2;height:1379" coordorigin="2410,12860" coordsize="2,1379">
              <v:shape style="position:absolute;left:2410;top:12860;width:2;height:1379" coordorigin="2410,12860" coordsize="0,1379" path="m2410,14239l2410,12860e" filled="f" stroked="t" strokeweight=".715958pt" strokecolor="#575757">
                <v:path arrowok="t"/>
              </v:shape>
            </v:group>
            <v:group style="position:absolute;left:7432;top:12889;width:2;height:699" coordorigin="7432,12889" coordsize="2,699">
              <v:shape style="position:absolute;left:7432;top:12889;width:2;height:699" coordorigin="7432,12889" coordsize="0,699" path="m7432,13588l7432,12889e" filled="f" stroked="t" strokeweight=".954611pt" strokecolor="#606060">
                <v:path arrowok="t"/>
              </v:shape>
            </v:group>
            <v:group style="position:absolute;left:1069;top:13181;width:2;height:1906" coordorigin="1069,13181" coordsize="2,1906">
              <v:shape style="position:absolute;left:1069;top:13181;width:2;height:1906" coordorigin="1069,13181" coordsize="0,1906" path="m1069,15086l1069,13181e" filled="f" stroked="t" strokeweight=".238653pt" strokecolor="#000000">
                <v:path arrowok="t"/>
              </v:shape>
            </v:group>
            <v:group style="position:absolute;left:3752;top:13324;width:2;height:469" coordorigin="3752,13324" coordsize="2,469">
              <v:shape style="position:absolute;left:3752;top:13324;width:2;height:469" coordorigin="3752,13324" coordsize="0,469" path="m3752,13793l3752,13324e" filled="f" stroked="t" strokeweight=".954611pt" strokecolor="#2F3470">
                <v:path arrowok="t"/>
              </v:shape>
            </v:group>
            <v:group style="position:absolute;left:1747;top:13453;width:2;height:531" coordorigin="1747,13453" coordsize="2,531">
              <v:shape style="position:absolute;left:1747;top:13453;width:2;height:531" coordorigin="1747,13453" coordsize="0,531" path="m1747,13985l1747,13453e" filled="f" stroked="t" strokeweight=".477306pt" strokecolor="#343434">
                <v:path arrowok="t"/>
              </v:shape>
            </v:group>
            <v:group style="position:absolute;left:6148;top:13482;width:2;height:474" coordorigin="6148,13482" coordsize="2,474">
              <v:shape style="position:absolute;left:6148;top:13482;width:2;height:474" coordorigin="6148,13482" coordsize="0,474" path="m6148,13956l6148,13482e" filled="f" stroked="t" strokeweight=".238653pt" strokecolor="#000000">
                <v:path arrowok="t"/>
              </v:shape>
            </v:group>
            <v:group style="position:absolute;left:7432;top:13453;width:2;height:230" coordorigin="7432,13453" coordsize="2,230">
              <v:shape style="position:absolute;left:7432;top:13453;width:2;height:230" coordorigin="7432,13453" coordsize="0,230" path="m7432,13683l7432,13453e" filled="f" stroked="t" strokeweight=".715958pt" strokecolor="#4B4B4B">
                <v:path arrowok="t"/>
              </v:shape>
            </v:group>
            <v:group style="position:absolute;left:372;top:13626;width:2;height:359" coordorigin="372,13626" coordsize="2,359">
              <v:shape style="position:absolute;left:372;top:13626;width:2;height:359" coordorigin="372,13626" coordsize="0,359" path="m372,13985l372,13626e" filled="f" stroked="t" strokeweight=".477306pt" strokecolor="#383838">
                <v:path arrowok="t"/>
              </v:shape>
            </v:group>
            <v:group style="position:absolute;left:5522;top:13655;width:2;height:302" coordorigin="5522,13655" coordsize="2,302">
              <v:shape style="position:absolute;left:5522;top:13655;width:2;height:302" coordorigin="5522,13655" coordsize="0,302" path="m5522,13956l5522,13655e" filled="f" stroked="t" strokeweight=".238653pt" strokecolor="#000000">
                <v:path arrowok="t"/>
              </v:shape>
            </v:group>
            <v:group style="position:absolute;left:7436;top:13626;width:2;height:359" coordorigin="7436,13626" coordsize="2,359">
              <v:shape style="position:absolute;left:7436;top:13626;width:2;height:359" coordorigin="7436,13626" coordsize="0,359" path="m7436,13985l7436,13626e" filled="f" stroked="t" strokeweight=".477306pt" strokecolor="#2B2B2B">
                <v:path arrowok="t"/>
              </v:shape>
            </v:group>
            <v:group style="position:absolute;left:3747;top:13956;width:468;height:2" coordorigin="3747,13956" coordsize="468,2">
              <v:shape style="position:absolute;left:3747;top:13956;width:468;height:2" coordorigin="3747,13956" coordsize="468,0" path="m3747,13956l4215,13956e" filled="f" stroked="t" strokeweight=".238653pt" strokecolor="#000000">
                <v:path arrowok="t"/>
              </v:shape>
            </v:group>
            <v:group style="position:absolute;left:1747;top:13927;width:2;height:2255" coordorigin="1747,13927" coordsize="2,2255">
              <v:shape style="position:absolute;left:1747;top:13927;width:2;height:2255" coordorigin="1747,13927" coordsize="0,2255" path="m1747,16182l1747,13927e" filled="f" stroked="t" strokeweight=".715958pt" strokecolor="#575757">
                <v:path arrowok="t"/>
              </v:shape>
            </v:group>
            <v:group style="position:absolute;left:7436;top:13927;width:2;height:2255" coordorigin="7436,13927" coordsize="2,2255">
              <v:shape style="position:absolute;left:7436;top:13927;width:2;height:2255" coordorigin="7436,13927" coordsize="0,2255" path="m7436,16182l7436,13927e" filled="f" stroked="t" strokeweight=".715958pt" strokecolor="#606060">
                <v:path arrowok="t"/>
              </v:shape>
            </v:group>
            <v:group style="position:absolute;left:2410;top:14181;width:2;height:934" coordorigin="2410,14181" coordsize="2,934">
              <v:shape style="position:absolute;left:2410;top:14181;width:2;height:934" coordorigin="2410,14181" coordsize="0,934" path="m2410,15115l2410,14181e" filled="f" stroked="t" strokeweight=".477306pt" strokecolor="#2B2B2B">
                <v:path arrowok="t"/>
              </v:shape>
            </v:group>
            <v:group style="position:absolute;left:368;top:14339;width:2;height:292" coordorigin="368,14339" coordsize="2,292">
              <v:shape style="position:absolute;left:368;top:14339;width:2;height:292" coordorigin="368,14339" coordsize="0,292" path="m368,14631l368,14339e" filled="f" stroked="t" strokeweight=".477306pt" strokecolor="#343434">
                <v:path arrowok="t"/>
              </v:shape>
            </v:group>
            <v:group style="position:absolute;left:11630;top:14339;width:2;height:603" coordorigin="11630,14339" coordsize="2,603">
              <v:shape style="position:absolute;left:11630;top:14339;width:2;height:603" coordorigin="11630,14339" coordsize="0,603" path="m11630,14942l11630,14339e" filled="f" stroked="t" strokeweight=".477306pt" strokecolor="#444444">
                <v:path arrowok="t"/>
              </v:shape>
            </v:group>
            <v:group style="position:absolute;left:2406;top:14679;width:974;height:2" coordorigin="2406,14679" coordsize="974,2">
              <v:shape style="position:absolute;left:2406;top:14679;width:974;height:2" coordorigin="2406,14679" coordsize="974,0" path="m2406,14679l3379,14679e" filled="f" stroked="t" strokeweight="1.909222pt" strokecolor="#6B748C">
                <v:path arrowok="t"/>
              </v:shape>
            </v:group>
            <v:group style="position:absolute;left:3351;top:14679;width:396;height:2" coordorigin="3351,14679" coordsize="396,2">
              <v:shape style="position:absolute;left:3351;top:14679;width:396;height:2" coordorigin="3351,14679" coordsize="396,0" path="m3351,14679l3747,14679e" filled="f" stroked="t" strokeweight="1.909222pt" strokecolor="#6B7490">
                <v:path arrowok="t"/>
              </v:shape>
            </v:group>
            <v:group style="position:absolute;left:3761;top:14679;width:430;height:2" coordorigin="3761,14679" coordsize="430,2">
              <v:shape style="position:absolute;left:3761;top:14679;width:430;height:2" coordorigin="3761,14679" coordsize="430,0" path="m3761,14679l4191,14679e" filled="f" stroked="t" strokeweight="1.909222pt" strokecolor="#606783">
                <v:path arrowok="t"/>
              </v:shape>
            </v:group>
            <v:group style="position:absolute;left:11630;top:10696;width:2;height:5487" coordorigin="11630,10696" coordsize="2,5487">
              <v:shape style="position:absolute;left:11630;top:10696;width:2;height:5487" coordorigin="11630,10696" coordsize="0,5487" path="m11630,16182l11630,10696e" filled="f" stroked="t" strokeweight=".715958pt" strokecolor="#646464">
                <v:path arrowok="t"/>
              </v:shape>
            </v:group>
            <v:group style="position:absolute;left:368;top:16178;width:1465;height:2" coordorigin="368,16178" coordsize="1465,2">
              <v:shape style="position:absolute;left:368;top:16178;width:1465;height:2" coordorigin="368,16178" coordsize="1465,0" path="m368,16178l1833,16178e" filled="f" stroked="t" strokeweight=".715958pt" strokecolor="#7C7C7C">
                <v:path arrowok="t"/>
              </v:shape>
            </v:group>
            <v:group style="position:absolute;left:1069;top:15086;width:2;height:1087" coordorigin="1069,15086" coordsize="2,1087">
              <v:shape style="position:absolute;left:1069;top:15086;width:2;height:1087" coordorigin="1069,15086" coordsize="0,1087" path="m1069,16173l1069,15086e" filled="f" stroked="t" strokeweight=".238653pt" strokecolor="#7C7C7C">
                <v:path arrowok="t"/>
              </v:shape>
            </v:group>
            <v:group style="position:absolute;left:1699;top:16178;width:735;height:2" coordorigin="1699,16178" coordsize="735,2">
              <v:shape style="position:absolute;left:1699;top:16178;width:735;height:2" coordorigin="1699,16178" coordsize="735,0" path="m1699,16178l2434,16178e" filled="f" stroked="t" strokeweight=".477306pt" strokecolor="#575757">
                <v:path arrowok="t"/>
              </v:shape>
            </v:group>
            <v:group style="position:absolute;left:2413;top:15057;width:2;height:1125" coordorigin="2413,15057" coordsize="2,1125">
              <v:shape style="position:absolute;left:2413;top:15057;width:2;height:1125" coordorigin="2413,15057" coordsize="0,1125" path="m2413,16182l2413,15057e" filled="f" stroked="t" strokeweight=".477306pt" strokecolor="#575757">
                <v:path arrowok="t"/>
              </v:shape>
            </v:group>
            <v:group style="position:absolute;left:2520;top:16178;width:1394;height:2" coordorigin="2520,16178" coordsize="1394,2">
              <v:shape style="position:absolute;left:2520;top:16178;width:1394;height:2" coordorigin="2520,16178" coordsize="1394,0" path="m2520,16178l3914,16178e" filled="f" stroked="t" strokeweight=".954611pt" strokecolor="#747474">
                <v:path arrowok="t"/>
              </v:shape>
            </v:group>
            <v:group style="position:absolute;left:6119;top:16173;width:468;height:2" coordorigin="6119,16173" coordsize="468,2">
              <v:shape style="position:absolute;left:6119;top:16173;width:468;height:2" coordorigin="6119,16173" coordsize="468,0" path="m6119,16173l6587,16173e" filled="f" stroked="t" strokeweight=".477306pt" strokecolor="#3F3F3F">
                <v:path arrowok="t"/>
              </v:shape>
            </v:group>
            <v:group style="position:absolute;left:8381;top:16173;width:840;height:2" coordorigin="8381,16173" coordsize="840,2">
              <v:shape style="position:absolute;left:8381;top:16173;width:840;height:2" coordorigin="8381,16173" coordsize="840,0" path="m8381,16173l9222,16173e" filled="f" stroked="t" strokeweight=".477306pt" strokecolor="#3B3B3B">
                <v:path arrowok="t"/>
              </v:shape>
            </v:group>
            <v:group style="position:absolute;left:10448;top:16173;width:430;height:2" coordorigin="10448,16173" coordsize="430,2">
              <v:shape style="position:absolute;left:10448;top:16173;width:430;height:2" coordorigin="10448,16173" coordsize="430,0" path="m10448,16173l10878,16173e" filled="f" stroked="t" strokeweight=".477306pt" strokecolor="#484848">
                <v:path arrowok="t"/>
              </v:shape>
            </v:group>
            <v:group style="position:absolute;left:1613;top:16173;width:10028;height:2" coordorigin="1613,16173" coordsize="10028,2">
              <v:shape style="position:absolute;left:1613;top:16173;width:10028;height:2" coordorigin="1613,16173" coordsize="10028,0" path="m1613,16173l11641,16173e" filled="f" stroked="t" strokeweight=".715958pt" strokecolor="#606060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9.593933pt;margin-top:-6.357444pt;width:3.2pt;height:5pt;mso-position-horizontal-relative:page;mso-position-vertical-relative:paragraph;z-index:-15256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FB1B1"/>
                      <w:spacing w:val="0"/>
                      <w:w w:val="12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676769"/>
          <w:w w:val="107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676769"/>
          <w:w w:val="106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676769"/>
          <w:spacing w:val="-18"/>
          <w:w w:val="107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0"/>
          <w:w w:val="118"/>
        </w:rPr>
        <w:t>•·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317" w:lineRule="exact"/>
        <w:ind w:left="-50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AFB1B1"/>
          <w:spacing w:val="-37"/>
          <w:w w:val="232"/>
          <w:position w:val="17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9E9E9E"/>
          <w:spacing w:val="-4"/>
          <w:w w:val="48"/>
          <w:position w:val="0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9E9E9E"/>
          <w:spacing w:val="0"/>
          <w:w w:val="48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60"/>
          <w:cols w:num="2" w:equalWidth="0">
            <w:col w:w="10086" w:space="2"/>
            <w:col w:w="1412"/>
          </w:cols>
        </w:sectPr>
      </w:pPr>
      <w:rPr/>
    </w:p>
    <w:p>
      <w:pPr>
        <w:spacing w:before="49" w:after="0" w:line="221" w:lineRule="auto"/>
        <w:ind w:left="647" w:right="-170" w:firstLine="13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00"/>
          <w:szCs w:val="100"/>
          <w:color w:val="3B3B3B"/>
          <w:spacing w:val="-740"/>
          <w:w w:val="140"/>
          <w:b/>
          <w:bCs/>
          <w:position w:val="14"/>
        </w:rPr>
        <w:t>1</w:t>
      </w:r>
      <w:r>
        <w:rPr>
          <w:rFonts w:ascii="Arial" w:hAnsi="Arial" w:cs="Arial" w:eastAsia="Arial"/>
          <w:sz w:val="16"/>
          <w:szCs w:val="16"/>
          <w:color w:val="3B3B3B"/>
          <w:spacing w:val="4"/>
          <w:w w:val="108"/>
          <w:position w:val="0"/>
        </w:rPr>
        <w:t>!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8"/>
          <w:position w:val="0"/>
        </w:rPr>
        <w:t>ZMIR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8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4"/>
          <w:b/>
          <w:bCs/>
          <w:position w:val="0"/>
        </w:rPr>
        <w:t>BÜYÜKŞEHIR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4"/>
          <w:b/>
          <w:bCs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2" w:lineRule="exact"/>
        <w:ind w:left="-17" w:right="203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DAİRES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left="3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1" w:lineRule="exact"/>
        <w:ind w:left="592" w:right="271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YANGJN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67482pt;margin-top:-.785275pt;width:404.790277pt;height:24.684084pt;mso-position-horizontal-relative:page;mso-position-vertical-relative:paragraph;z-index:-15252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0" w:hRule="exact"/>
                    </w:trPr>
                    <w:tc>
                      <w:tcPr>
                        <w:tcW w:w="1191" w:type="dxa"/>
                        <w:tcBorders>
                          <w:top w:val="single" w:sz="5.746096" w:space="0" w:color="606060"/>
                          <w:bottom w:val="single" w:sz="5.746096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5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11"/>
                            <w:w w:val="96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0"/>
                            <w:w w:val="52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64" w:type="dxa"/>
                        <w:tcBorders>
                          <w:top w:val="single" w:sz="5.746096" w:space="0" w:color="606060"/>
                          <w:bottom w:val="single" w:sz="5.746096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5" w:lineRule="exact"/>
                          <w:ind w:left="20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99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l/05/20ı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69" w:type="dxa"/>
                        <w:tcBorders>
                          <w:top w:val="single" w:sz="5.746096" w:space="0" w:color="606060"/>
                          <w:bottom w:val="single" w:sz="5.746096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5" w:lineRule="exact"/>
                          <w:ind w:left="3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94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7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2"/>
                          </w:rPr>
                          <w:t>26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71" w:type="dxa"/>
                        <w:tcBorders>
                          <w:top w:val="single" w:sz="5.746096" w:space="0" w:color="606060"/>
                          <w:bottom w:val="single" w:sz="5.746096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5" w:lineRule="exact"/>
                          <w:ind w:left="269" w:right="-57"/>
                          <w:jc w:val="left"/>
                          <w:tabs>
                            <w:tab w:pos="23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spacing w:val="-5"/>
                            <w:w w:val="95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95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8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ı5: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9"/>
                            <w:w w:val="10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B3B3B"/>
                            <w:spacing w:val="0"/>
                            <w:w w:val="7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B3B3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B3B3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rreı: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B3B3B"/>
                            <w:spacing w:val="0"/>
                            <w:w w:val="7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B3B3B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6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91" w:type="dxa"/>
                        <w:tcBorders>
                          <w:top w:val="single" w:sz="5.746096" w:space="0" w:color="606060"/>
                          <w:bottom w:val="single" w:sz="5.746096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5" w:lineRule="exact"/>
                          <w:ind w:left="5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w w:val="87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w w:val="87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2"/>
                          </w:rPr>
                          <w:t>yıtTarihi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64" w:type="dxa"/>
                        <w:tcBorders>
                          <w:top w:val="single" w:sz="5.746096" w:space="0" w:color="606060"/>
                          <w:bottom w:val="single" w:sz="5.746096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5" w:lineRule="exact"/>
                          <w:ind w:left="2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21/05/2017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69" w:type="dxa"/>
                        <w:tcBorders>
                          <w:top w:val="single" w:sz="5.746096" w:space="0" w:color="606060"/>
                          <w:bottom w:val="single" w:sz="5.746096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5" w:lineRule="exact"/>
                          <w:ind w:left="345" w:right="-20"/>
                          <w:jc w:val="left"/>
                          <w:tabs>
                            <w:tab w:pos="17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w w:val="88"/>
                          </w:rPr>
                          <w:t>!Ka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12"/>
                            <w:w w:val="89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7"/>
                            <w:w w:val="63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B3B3B"/>
                            <w:spacing w:val="10"/>
                            <w:w w:val="172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No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99"/>
                          </w:rPr>
                          <w:t>333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71" w:type="dxa"/>
                        <w:tcBorders>
                          <w:top w:val="single" w:sz="5.746096" w:space="0" w:color="606060"/>
                          <w:bottom w:val="single" w:sz="5.746096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5" w:lineRule="exact"/>
                          <w:ind w:left="26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spacing w:val="-10"/>
                            <w:w w:val="96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96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2"/>
                            <w:w w:val="9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7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7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28"/>
                            <w:w w:val="7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B3B3B"/>
                            <w:spacing w:val="0"/>
                            <w:w w:val="100"/>
                          </w:rPr>
                          <w:t>Santral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69"/>
          <w:position w:val="-1"/>
        </w:rPr>
        <w:t>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727474"/>
          <w:spacing w:val="0"/>
          <w:w w:val="100"/>
          <w:b/>
          <w:bCs/>
        </w:rPr>
        <w:t>•1</w:t>
      </w:r>
      <w:r>
        <w:rPr>
          <w:rFonts w:ascii="Times New Roman" w:hAnsi="Times New Roman" w:cs="Times New Roman" w:eastAsia="Times New Roman"/>
          <w:sz w:val="8"/>
          <w:szCs w:val="8"/>
          <w:color w:val="727474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27474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0"/>
          <w:w w:val="404"/>
          <w:b/>
          <w:bCs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39597"/>
          <w:spacing w:val="-49"/>
          <w:w w:val="404"/>
          <w:b/>
          <w:bCs/>
        </w:rPr>
        <w:t> </w:t>
      </w:r>
      <w:r>
        <w:rPr>
          <w:rFonts w:ascii="Arial" w:hAnsi="Arial" w:cs="Arial" w:eastAsia="Arial"/>
          <w:sz w:val="8"/>
          <w:szCs w:val="8"/>
          <w:color w:val="626464"/>
          <w:spacing w:val="0"/>
          <w:w w:val="151"/>
          <w:b/>
          <w:bCs/>
        </w:rPr>
        <w:t>u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60" w:bottom="280" w:left="220" w:right="420"/>
          <w:cols w:num="3" w:equalWidth="0">
            <w:col w:w="1658" w:space="1795"/>
            <w:col w:w="4857" w:space="1766"/>
            <w:col w:w="1204"/>
          </w:cols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55" w:lineRule="auto"/>
        <w:ind w:left="158" w:right="4157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5.nci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Sanayii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Nazım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Hikmet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Rekreasyo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-Bornova/İZMİR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5.nci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Sanayii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Nazım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Hikmet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Rekreasyo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içi-Bornov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1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58" w:right="-20"/>
        <w:jc w:val="left"/>
        <w:tabs>
          <w:tab w:pos="1500" w:val="left"/>
          <w:tab w:pos="354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8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9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TOrO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5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Yan_gı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158" w:right="-20"/>
        <w:jc w:val="left"/>
        <w:tabs>
          <w:tab w:pos="368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7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pıııı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1" w:lineRule="exact"/>
        <w:ind w:left="3702" w:right="-20"/>
        <w:jc w:val="left"/>
        <w:tabs>
          <w:tab w:pos="6220" w:val="left"/>
          <w:tab w:pos="6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78714pt;margin-top:3.605053pt;width:57.112594pt;height:19.5pt;mso-position-horizontal-relative:page;mso-position-vertical-relative:paragraph;z-index:-15251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3B3B3B"/>
                      <w:w w:val="44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B3B3B"/>
                      <w:spacing w:val="0"/>
                      <w:w w:val="52"/>
                      <w:b/>
                      <w:bCs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B3B3B"/>
                      <w:spacing w:val="-48"/>
                      <w:w w:val="52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B3B3B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B3B3B"/>
                      <w:spacing w:val="0"/>
                      <w:w w:val="44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B3B3B"/>
                      <w:spacing w:val="0"/>
                      <w:w w:val="52"/>
                      <w:b/>
                      <w:bCs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B3B3B"/>
                      <w:spacing w:val="-48"/>
                      <w:w w:val="52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B3B3B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B3B3B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939597"/>
                      <w:spacing w:val="0"/>
                      <w:w w:val="52"/>
                    </w:rPr>
                    <w:t>j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87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000000"/>
        </w:rPr>
        <w:t>Betonarm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5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5"/>
          <w:u w:val="single" w:color="0000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  <w:u w:val="single" w:color="0000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85"/>
          <w:u w:val="single" w:color="0000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0000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85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85"/>
          <w:u w:val="single" w:color="0000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5"/>
          <w:u w:val="single" w:color="0000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u w:val="single" w:color="0000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  <w:u w:val="single" w:color="0000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u w:val="single" w:color="0000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8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Çe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</w:rPr>
        <w:t>ğer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00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-4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-9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4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...................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9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.........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11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.............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6249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13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Altıııa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15:20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420"/>
        </w:sectPr>
      </w:pPr>
      <w:rPr/>
    </w:p>
    <w:p>
      <w:pPr>
        <w:spacing w:before="72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eyi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1" w:lineRule="exact"/>
        <w:ind w:left="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3" w:right="-7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5" w:lineRule="exact"/>
        <w:ind w:left="13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B3B3B"/>
          <w:spacing w:val="0"/>
          <w:w w:val="112"/>
          <w:position w:val="-7"/>
        </w:rPr>
        <w:t>bı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626464"/>
          <w:w w:val="8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0"/>
        </w:rPr>
        <w:t>lıi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6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-1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8" w:after="0" w:line="250" w:lineRule="auto"/>
        <w:ind w:right="16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:Murat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UÇAR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4" w:right="1113" w:firstLine="-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!Yardıma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1" w:after="0" w:line="240" w:lineRule="auto"/>
        <w:ind w:left="16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626464"/>
          <w:w w:val="51"/>
        </w:rPr>
        <w:t>jl&lt;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6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1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7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9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211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:;ık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51"/>
          <w:b/>
          <w:bCs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6"/>
          <w:b/>
          <w:bCs/>
        </w:rPr>
        <w:t>5: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4"/>
          <w:w w:val="86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b/>
          <w:bCs/>
        </w:rPr>
        <w:t>ll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b/>
          <w:bCs/>
        </w:rPr>
        <w:t>                          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:15:16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1" w:lineRule="auto"/>
        <w:ind w:left="19" w:right="317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right="22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00"/>
        </w:rPr>
        <w:t>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72747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980" w:bottom="280" w:left="220" w:right="420"/>
          <w:cols w:num="3" w:equalWidth="0">
            <w:col w:w="1866" w:space="318"/>
            <w:col w:w="2194" w:space="373"/>
            <w:col w:w="6529"/>
          </w:cols>
        </w:sectPr>
      </w:pPr>
      <w:rPr/>
    </w:p>
    <w:p>
      <w:pPr>
        <w:spacing w:before="0" w:after="0" w:line="204" w:lineRule="exact"/>
        <w:ind w:left="1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11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1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8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9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2577" w:right="2342" w:firstLine="-257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420"/>
          <w:cols w:num="2" w:equalWidth="0">
            <w:col w:w="1998" w:space="229"/>
            <w:col w:w="9053"/>
          </w:cols>
        </w:sectPr>
      </w:pPr>
      <w:rPr/>
    </w:p>
    <w:p>
      <w:pPr>
        <w:spacing w:before="0" w:after="0" w:line="149" w:lineRule="exact"/>
        <w:ind w:left="19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4"/>
          <w:position w:val="-5"/>
        </w:rPr>
        <w:t>öndünn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4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-7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-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88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right="-71"/>
        <w:jc w:val="left"/>
        <w:tabs>
          <w:tab w:pos="1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75"/>
          <w:position w:val="-6"/>
        </w:rPr>
        <w:t>S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75"/>
          <w:position w:val="-6"/>
        </w:rPr>
        <w:t>u</w:t>
      </w:r>
      <w:r>
        <w:rPr>
          <w:rFonts w:ascii="Arial" w:hAnsi="Arial" w:cs="Arial" w:eastAsia="Arial"/>
          <w:sz w:val="21"/>
          <w:szCs w:val="21"/>
          <w:color w:val="3B3B3B"/>
          <w:spacing w:val="10"/>
          <w:w w:val="75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  <w:position w:val="-6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2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35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5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6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86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56"/>
          <w:position w:val="-6"/>
        </w:rPr>
        <w:t>02</w:t>
      </w:r>
      <w:r>
        <w:rPr>
          <w:rFonts w:ascii="Arial" w:hAnsi="Arial" w:cs="Arial" w:eastAsia="Arial"/>
          <w:sz w:val="17"/>
          <w:szCs w:val="17"/>
          <w:color w:val="3B3B3B"/>
          <w:spacing w:val="-20"/>
          <w:w w:val="156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77"/>
          <w:position w:val="-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5"/>
          <w:position w:val="-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7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420"/>
          <w:cols w:num="4" w:equalWidth="0">
            <w:col w:w="1372" w:space="859"/>
            <w:col w:w="1172" w:space="1346"/>
            <w:col w:w="2741" w:space="769"/>
            <w:col w:w="3021"/>
          </w:cols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6" w:lineRule="exact"/>
        <w:ind w:left="190" w:right="-54" w:firstLine="199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yanmıştır.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0"/>
        </w:rPr>
        <w:t>öndürnıe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8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nund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0" w:lineRule="exact"/>
        <w:ind w:left="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3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  <w:b/>
          <w:bCs/>
        </w:rPr>
        <w:t>0.5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48" w:lineRule="exact"/>
        <w:ind w:right="-91"/>
        <w:jc w:val="left"/>
        <w:tabs>
          <w:tab w:pos="320" w:val="left"/>
          <w:tab w:pos="1580" w:val="left"/>
          <w:tab w:pos="20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626464"/>
          <w:spacing w:val="0"/>
          <w:w w:val="100"/>
          <w:b/>
          <w:bCs/>
        </w:rPr>
        <w:t>ı</w:t>
      </w:r>
      <w:r>
        <w:rPr>
          <w:rFonts w:ascii="Arial" w:hAnsi="Arial" w:cs="Arial" w:eastAsia="Arial"/>
          <w:sz w:val="34"/>
          <w:szCs w:val="34"/>
          <w:color w:val="62646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4"/>
          <w:szCs w:val="34"/>
          <w:color w:val="626464"/>
          <w:spacing w:val="0"/>
          <w:w w:val="100"/>
          <w:b/>
          <w:bCs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53"/>
        </w:rPr>
        <w:t>--</w:t>
      </w:r>
      <w:r>
        <w:rPr>
          <w:rFonts w:ascii="Arial" w:hAnsi="Arial" w:cs="Arial" w:eastAsia="Arial"/>
          <w:sz w:val="34"/>
          <w:szCs w:val="34"/>
          <w:color w:val="3B3B3B"/>
          <w:spacing w:val="-43"/>
          <w:w w:val="53"/>
        </w:rPr>
        <w:t> 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626464"/>
          <w:spacing w:val="0"/>
          <w:w w:val="53"/>
          <w:b/>
          <w:bCs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626464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626464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67"/>
          <w:position w:val="1"/>
        </w:rPr>
        <w:t>--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right="-20"/>
        <w:jc w:val="left"/>
        <w:tabs>
          <w:tab w:pos="26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626464"/>
          <w:spacing w:val="0"/>
          <w:w w:val="51"/>
          <w:b/>
          <w:bCs/>
        </w:rPr>
        <w:t>ı</w:t>
      </w:r>
      <w:r>
        <w:rPr>
          <w:rFonts w:ascii="Arial" w:hAnsi="Arial" w:cs="Arial" w:eastAsia="Arial"/>
          <w:sz w:val="27"/>
          <w:szCs w:val="27"/>
          <w:color w:val="62646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7"/>
          <w:szCs w:val="27"/>
          <w:color w:val="626464"/>
          <w:spacing w:val="0"/>
          <w:w w:val="100"/>
          <w:b/>
          <w:bCs/>
        </w:rPr>
      </w:r>
      <w:r>
        <w:rPr>
          <w:rFonts w:ascii="Arial" w:hAnsi="Arial" w:cs="Arial" w:eastAsia="Arial"/>
          <w:sz w:val="27"/>
          <w:szCs w:val="27"/>
          <w:color w:val="626464"/>
          <w:spacing w:val="0"/>
          <w:w w:val="70"/>
        </w:rPr>
        <w:t>--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420"/>
          <w:cols w:num="4" w:equalWidth="0">
            <w:col w:w="4744" w:space="648"/>
            <w:col w:w="224" w:space="1055"/>
            <w:col w:w="2137" w:space="1043"/>
            <w:col w:w="1429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420"/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7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right="5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'ı'angı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tyapıla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soruşturmadakimliği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zmaritini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yanabile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420"/>
          <w:cols w:num="2" w:equalWidth="0">
            <w:col w:w="1631" w:space="553"/>
            <w:col w:w="9096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420"/>
        </w:sectPr>
      </w:pPr>
      <w:rPr/>
    </w:p>
    <w:p>
      <w:pPr>
        <w:spacing w:before="34" w:after="0" w:line="240" w:lineRule="auto"/>
        <w:ind w:left="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8"/>
        </w:rPr>
        <w:t>igortalı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58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15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7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9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0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05/2017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4" w:after="0" w:line="240" w:lineRule="auto"/>
        <w:ind w:left="7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2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45454"/>
          <w:w w:val="64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2"/>
          <w:w w:val="64"/>
          <w:position w:val="-1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4"/>
          <w:position w:val="-1"/>
        </w:rPr>
        <w:t>aali: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15:40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420"/>
          <w:cols w:num="3" w:equalWidth="0">
            <w:col w:w="2137" w:space="46"/>
            <w:col w:w="1616" w:space="2320"/>
            <w:col w:w="5161"/>
          </w:cols>
        </w:sectPr>
      </w:pPr>
      <w:rPr/>
    </w:p>
    <w:p>
      <w:pPr>
        <w:spacing w:before="0" w:after="0" w:line="231" w:lineRule="exact"/>
        <w:ind w:left="230" w:right="-72"/>
        <w:jc w:val="left"/>
        <w:tabs>
          <w:tab w:pos="1040" w:val="left"/>
          <w:tab w:pos="1540" w:val="left"/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85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ralı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85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420"/>
          <w:cols w:num="2" w:equalWidth="0">
            <w:col w:w="5199" w:space="3592"/>
            <w:col w:w="2489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27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38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4pt;margin-top:15.44449pt;width:10.56pt;height:30.719999pt;mso-position-horizontal-relative:page;mso-position-vertical-relative:paragraph;z-index:-15255" type="#_x0000_t75">
            <v:imagedata r:id="rId18" o:title=""/>
          </v:shape>
        </w:pict>
      </w:r>
      <w:r>
        <w:rPr/>
        <w:pict>
          <v:shape style="position:absolute;margin-left:136.320007pt;margin-top:35.604492pt;width:194.880005pt;height:150.720001pt;mso-position-horizontal-relative:page;mso-position-vertical-relative:paragraph;z-index:-15254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3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.599998pt;height:15.36pt;mso-position-horizontal-relative:char;mso-position-vertical-relative:line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420"/>
          <w:cols w:num="2" w:equalWidth="0">
            <w:col w:w="6405" w:space="2335"/>
            <w:col w:w="2540"/>
          </w:cols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5.921481pt;margin-top:17.854895pt;width:567.427203pt;height:790.152431pt;mso-position-horizontal-relative:page;mso-position-vertical-relative:page;z-index:-15253" coordorigin="318,357" coordsize="11349,15803">
            <v:group style="position:absolute;left:354;top:386;width:11272;height:2" coordorigin="354,386" coordsize="11272,2">
              <v:shape style="position:absolute;left:354;top:386;width:11272;height:2" coordorigin="354,386" coordsize="11272,0" path="m354,386l11626,386e" filled="f" stroked="t" strokeweight=".718262pt" strokecolor="#606060">
                <v:path arrowok="t"/>
              </v:shape>
            </v:group>
            <v:group style="position:absolute;left:359;top:364;width:2;height:15784" coordorigin="359,364" coordsize="2,15784">
              <v:shape style="position:absolute;left:359;top:364;width:2;height:15784" coordorigin="359,364" coordsize="0,15784" path="m359,16148l359,364e" filled="f" stroked="t" strokeweight=".718262pt" strokecolor="#575757">
                <v:path arrowok="t"/>
              </v:shape>
            </v:group>
            <v:group style="position:absolute;left:2399;top:374;width:2;height:1505" coordorigin="2399,374" coordsize="2,1505">
              <v:shape style="position:absolute;left:2399;top:374;width:2;height:1505" coordorigin="2399,374" coordsize="0,1505" path="m2399,1879l2399,374e" filled="f" stroked="t" strokeweight=".718262pt" strokecolor="#4B4B4B">
                <v:path arrowok="t"/>
              </v:shape>
            </v:group>
            <v:group style="position:absolute;left:9220;top:379;width:2;height:1505" coordorigin="9220,379" coordsize="2,1505">
              <v:shape style="position:absolute;left:9220;top:379;width:2;height:1505" coordorigin="9220,379" coordsize="0,1505" path="m9220,1884l9220,379e" filled="f" stroked="t" strokeweight=".718262pt" strokecolor="#4F4F4F">
                <v:path arrowok="t"/>
              </v:shape>
            </v:group>
            <v:group style="position:absolute;left:11631;top:388;width:2;height:3427" coordorigin="11631,388" coordsize="2,3427">
              <v:shape style="position:absolute;left:11631;top:388;width:2;height:3427" coordorigin="11631,388" coordsize="0,3427" path="m11631,3815l11631,388e" filled="f" stroked="t" strokeweight=".718262pt" strokecolor="#646464">
                <v:path arrowok="t"/>
              </v:shape>
            </v:group>
            <v:group style="position:absolute;left:2404;top:3796;width:2;height:12357" coordorigin="2404,3796" coordsize="2,12357">
              <v:shape style="position:absolute;left:2404;top:3796;width:2;height:12357" coordorigin="2404,3796" coordsize="0,12357" path="m2404,16153l2404,3796e" filled="f" stroked="t" strokeweight=".718262pt" strokecolor="#4F4F4F">
                <v:path arrowok="t"/>
              </v:shape>
            </v:group>
            <v:group style="position:absolute;left:350;top:3811;width:11296;height:2" coordorigin="350,3811" coordsize="11296,2">
              <v:shape style="position:absolute;left:350;top:3811;width:11296;height:2" coordorigin="350,3811" coordsize="11296,0" path="m350,3811l11645,3811e" filled="f" stroked="t" strokeweight=".718262pt" strokecolor="#575757">
                <v:path arrowok="t"/>
              </v:shape>
            </v:group>
            <v:group style="position:absolute;left:11648;top:4084;width:2;height:12060" coordorigin="11648,4084" coordsize="2,12060">
              <v:shape style="position:absolute;left:11648;top:4084;width:2;height:12060" coordorigin="11648,4084" coordsize="0,12060" path="m11648,16143l11648,4084e" filled="f" stroked="t" strokeweight=".718262pt" strokecolor="#6B6B6B">
                <v:path arrowok="t"/>
              </v:shape>
            </v:group>
            <v:group style="position:absolute;left:359;top:1874;width:11282;height:2" coordorigin="359,1874" coordsize="11282,2">
              <v:shape style="position:absolute;left:359;top:1874;width:11282;height:2" coordorigin="359,1874" coordsize="11282,0" path="m359,1874l11641,1874e" filled="f" stroked="t" strokeweight=".718262pt" strokecolor="#606060">
                <v:path arrowok="t"/>
              </v:shape>
            </v:group>
            <v:group style="position:absolute;left:350;top:2114;width:11291;height:2" coordorigin="350,2114" coordsize="11291,2">
              <v:shape style="position:absolute;left:350;top:2114;width:11291;height:2" coordorigin="350,2114" coordsize="11291,0" path="m350,2114l11641,2114e" filled="f" stroked="t" strokeweight=".718262pt" strokecolor="#606060">
                <v:path arrowok="t"/>
              </v:shape>
            </v:group>
            <v:group style="position:absolute;left:350;top:2353;width:11291;height:2" coordorigin="350,2353" coordsize="11291,2">
              <v:shape style="position:absolute;left:350;top:2353;width:11291;height:2" coordorigin="350,2353" coordsize="11291,0" path="m350,2353l11641,2353e" filled="f" stroked="t" strokeweight=".718262pt" strokecolor="#5B5B5B">
                <v:path arrowok="t"/>
              </v:shape>
            </v:group>
            <v:group style="position:absolute;left:350;top:2593;width:11291;height:2" coordorigin="350,2593" coordsize="11291,2">
              <v:shape style="position:absolute;left:350;top:2593;width:11291;height:2" coordorigin="350,2593" coordsize="11291,0" path="m350,2593l11641,2593e" filled="f" stroked="t" strokeweight=".718262pt" strokecolor="#5B5B5B">
                <v:path arrowok="t"/>
              </v:shape>
            </v:group>
            <v:group style="position:absolute;left:350;top:2833;width:11296;height:2" coordorigin="350,2833" coordsize="11296,2">
              <v:shape style="position:absolute;left:350;top:2833;width:11296;height:2" coordorigin="350,2833" coordsize="11296,0" path="m350,2833l11645,2833e" filled="f" stroked="t" strokeweight=".718262pt" strokecolor="#606060">
                <v:path arrowok="t"/>
              </v:shape>
            </v:group>
            <v:group style="position:absolute;left:350;top:3077;width:11296;height:2" coordorigin="350,3077" coordsize="11296,2">
              <v:shape style="position:absolute;left:350;top:3077;width:11296;height:2" coordorigin="350,3077" coordsize="11296,0" path="m350,3077l11645,3077e" filled="f" stroked="t" strokeweight=".718262pt" strokecolor="#606060">
                <v:path arrowok="t"/>
              </v:shape>
            </v:group>
            <v:group style="position:absolute;left:3900;top:3063;width:2;height:757" coordorigin="3900,3063" coordsize="2,757">
              <v:shape style="position:absolute;left:3900;top:3063;width:2;height:757" coordorigin="3900,3063" coordsize="0,757" path="m3900,3820l3900,3063e" filled="f" stroked="t" strokeweight=".718262pt" strokecolor="#4F4F4F">
                <v:path arrowok="t"/>
              </v:shape>
            </v:group>
            <v:group style="position:absolute;left:354;top:4089;width:11291;height:2" coordorigin="354,4089" coordsize="11291,2">
              <v:shape style="position:absolute;left:354;top:4089;width:11291;height:2" coordorigin="354,4089" coordsize="11291,0" path="m354,4089l11645,4089e" filled="f" stroked="t" strokeweight=".718262pt" strokecolor="#646464">
                <v:path arrowok="t"/>
              </v:shape>
            </v:group>
            <v:group style="position:absolute;left:2394;top:4309;width:9251;height:2" coordorigin="2394,4309" coordsize="9251,2">
              <v:shape style="position:absolute;left:2394;top:4309;width:9251;height:2" coordorigin="2394,4309" coordsize="9251,0" path="m2394,4309l11645,4309e" filled="f" stroked="t" strokeweight=".718262pt" strokecolor="#606060">
                <v:path arrowok="t"/>
              </v:shape>
            </v:group>
            <v:group style="position:absolute;left:4966;top:4299;width:2;height:2186" coordorigin="4966,4299" coordsize="2,2186">
              <v:shape style="position:absolute;left:4966;top:4299;width:2;height:2186" coordorigin="4966,4299" coordsize="0,2186" path="m4966,6485l4966,4299e" filled="f" stroked="t" strokeweight=".478842pt" strokecolor="#3F3F3F">
                <v:path arrowok="t"/>
              </v:shape>
            </v:group>
            <v:group style="position:absolute;left:4961;top:4791;width:6685;height:2" coordorigin="4961,4791" coordsize="6685,2">
              <v:shape style="position:absolute;left:4961;top:4791;width:6685;height:2" coordorigin="4961,4791" coordsize="6685,0" path="m4961,4791l11645,4791e" filled="f" stroked="t" strokeweight=".478842pt" strokecolor="#646464">
                <v:path arrowok="t"/>
              </v:shape>
            </v:group>
            <v:group style="position:absolute;left:4961;top:5035;width:6685;height:2" coordorigin="4961,5035" coordsize="6685,2">
              <v:shape style="position:absolute;left:4961;top:5035;width:6685;height:2" coordorigin="4961,5035" coordsize="6685,0" path="m4961,5035l11645,5035e" filled="f" stroked="t" strokeweight=".478842pt" strokecolor="#606060">
                <v:path arrowok="t"/>
              </v:shape>
            </v:group>
            <v:group style="position:absolute;left:4961;top:5272;width:6685;height:2" coordorigin="4961,5272" coordsize="6685,2">
              <v:shape style="position:absolute;left:4961;top:5272;width:6685;height:2" coordorigin="4961,5272" coordsize="6685,0" path="m4961,5272l11645,5272e" filled="f" stroked="t" strokeweight=".718262pt" strokecolor="#575757">
                <v:path arrowok="t"/>
              </v:shape>
            </v:group>
            <v:group style="position:absolute;left:2394;top:5517;width:9256;height:2" coordorigin="2394,5517" coordsize="9256,2">
              <v:shape style="position:absolute;left:2394;top:5517;width:9256;height:2" coordorigin="2394,5517" coordsize="9256,0" path="m2394,5517l11650,5517e" filled="f" stroked="t" strokeweight=".718262pt" strokecolor="#606060">
                <v:path arrowok="t"/>
              </v:shape>
            </v:group>
            <v:group style="position:absolute;left:7889;top:5752;width:2;height:729" coordorigin="7889,5752" coordsize="2,729">
              <v:shape style="position:absolute;left:7889;top:5752;width:2;height:729" coordorigin="7889,5752" coordsize="0,729" path="m7889,6480l7889,5752e" filled="f" stroked="t" strokeweight=".478842pt" strokecolor="#545454">
                <v:path arrowok="t"/>
              </v:shape>
            </v:group>
            <v:group style="position:absolute;left:2389;top:6231;width:9261;height:2" coordorigin="2389,6231" coordsize="9261,2">
              <v:shape style="position:absolute;left:2389;top:6231;width:9261;height:2" coordorigin="2389,6231" coordsize="9261,0" path="m2389,6231l11650,6231e" filled="f" stroked="t" strokeweight=".718262pt" strokecolor="#606060">
                <v:path arrowok="t"/>
              </v:shape>
            </v:group>
            <v:group style="position:absolute;left:345;top:5757;width:11305;height:2" coordorigin="345,5757" coordsize="11305,2">
              <v:shape style="position:absolute;left:345;top:5757;width:11305;height:2" coordorigin="345,5757" coordsize="11305,0" path="m345,5757l11650,5757e" filled="f" stroked="t" strokeweight=".718262pt" strokecolor="#646464">
                <v:path arrowok="t"/>
              </v:shape>
            </v:group>
            <v:group style="position:absolute;left:814;top:6710;width:10836;height:2" coordorigin="814,6710" coordsize="10836,2">
              <v:shape style="position:absolute;left:814;top:6710;width:10836;height:2" coordorigin="814,6710" coordsize="10836,0" path="m814,6710l11650,6710e" filled="f" stroked="t" strokeweight=".718262pt" strokecolor="#575757">
                <v:path arrowok="t"/>
              </v:shape>
            </v:group>
            <v:group style="position:absolute;left:2389;top:6471;width:9261;height:2" coordorigin="2389,6471" coordsize="9261,2">
              <v:shape style="position:absolute;left:2389;top:6471;width:9261;height:2" coordorigin="2389,6471" coordsize="9261,0" path="m2389,6471l11650,6471e" filled="f" stroked="t" strokeweight=".718262pt" strokecolor="#5B5B5B">
                <v:path arrowok="t"/>
              </v:shape>
            </v:group>
            <v:group style="position:absolute;left:4966;top:6955;width:2;height:671" coordorigin="4966,6955" coordsize="2,671">
              <v:shape style="position:absolute;left:4966;top:6955;width:2;height:671" coordorigin="4966,6955" coordsize="0,671" path="m4966,7626l4966,6955e" filled="f" stroked="t" strokeweight=".957683pt" strokecolor="#5B5B5B">
                <v:path arrowok="t"/>
              </v:shape>
            </v:group>
            <v:group style="position:absolute;left:4956;top:7180;width:6694;height:2" coordorigin="4956,7180" coordsize="6694,2">
              <v:shape style="position:absolute;left:4956;top:7180;width:6694;height:2" coordorigin="4956,7180" coordsize="6694,0" path="m4956,7180l11650,7180e" filled="f" stroked="t" strokeweight=".718262pt" strokecolor="#5B5B5B">
                <v:path arrowok="t"/>
              </v:shape>
            </v:group>
            <v:group style="position:absolute;left:4956;top:7396;width:6694;height:2" coordorigin="4956,7396" coordsize="6694,2">
              <v:shape style="position:absolute;left:4956;top:7396;width:6694;height:2" coordorigin="4956,7396" coordsize="6694,0" path="m4956,7396l11650,7396e" filled="f" stroked="t" strokeweight=".718262pt" strokecolor="#646464">
                <v:path arrowok="t"/>
              </v:shape>
            </v:group>
            <v:group style="position:absolute;left:350;top:6955;width:11301;height:2" coordorigin="350,6955" coordsize="11301,2">
              <v:shape style="position:absolute;left:350;top:6955;width:11301;height:2" coordorigin="350,6955" coordsize="11301,0" path="m350,6955l11650,6955e" filled="f" stroked="t" strokeweight=".718262pt" strokecolor="#606060">
                <v:path arrowok="t"/>
              </v:shape>
            </v:group>
            <v:group style="position:absolute;left:350;top:7616;width:11301;height:2" coordorigin="350,7616" coordsize="11301,2">
              <v:shape style="position:absolute;left:350;top:7616;width:11301;height:2" coordorigin="350,7616" coordsize="11301,0" path="m350,7616l11650,7616e" filled="f" stroked="t" strokeweight=".718262pt" strokecolor="#646464">
                <v:path arrowok="t"/>
              </v:shape>
            </v:group>
            <v:group style="position:absolute;left:350;top:8426;width:11305;height:2" coordorigin="350,8426" coordsize="11305,2">
              <v:shape style="position:absolute;left:350;top:8426;width:11305;height:2" coordorigin="350,8426" coordsize="11305,0" path="m350,8426l11655,8426e" filled="f" stroked="t" strokeweight=".718262pt" strokecolor="#646464">
                <v:path arrowok="t"/>
              </v:shape>
            </v:group>
            <v:group style="position:absolute;left:354;top:9304;width:11301;height:2" coordorigin="354,9304" coordsize="11301,2">
              <v:shape style="position:absolute;left:354;top:9304;width:11301;height:2" coordorigin="354,9304" coordsize="11301,0" path="m354,9304l11655,9304e" filled="f" stroked="t" strokeweight=".718262pt" strokecolor="#606060">
                <v:path arrowok="t"/>
              </v:shape>
            </v:group>
            <v:group style="position:absolute;left:354;top:9644;width:11301;height:2" coordorigin="354,9644" coordsize="11301,2">
              <v:shape style="position:absolute;left:354;top:9644;width:11301;height:2" coordorigin="354,9644" coordsize="11301,0" path="m354,9644l11655,9644e" filled="f" stroked="t" strokeweight=".718262pt" strokecolor="#575757">
                <v:path arrowok="t"/>
              </v:shape>
            </v:group>
            <v:group style="position:absolute;left:345;top:9884;width:11310;height:2" coordorigin="345,9884" coordsize="11310,2">
              <v:shape style="position:absolute;left:345;top:9884;width:11310;height:2" coordorigin="345,9884" coordsize="11310,0" path="m345,9884l11655,9884e" filled="f" stroked="t" strokeweight=".718262pt" strokecolor="#646464">
                <v:path arrowok="t"/>
              </v:shape>
            </v:group>
            <v:group style="position:absolute;left:326;top:10363;width:11329;height:2" coordorigin="326,10363" coordsize="11329,2">
              <v:shape style="position:absolute;left:326;top:10363;width:11329;height:2" coordorigin="326,10363" coordsize="11329,0" path="m326,10363l11655,10363e" filled="f" stroked="t" strokeweight=".718262pt" strokecolor="#606060">
                <v:path arrowok="t"/>
              </v:shape>
            </v:group>
            <v:group style="position:absolute;left:345;top:10605;width:11310;height:2" coordorigin="345,10605" coordsize="11310,2">
              <v:shape style="position:absolute;left:345;top:10605;width:11310;height:2" coordorigin="345,10605" coordsize="11310,0" path="m345,10605l11655,10605e" filled="f" stroked="t" strokeweight=".718262pt" strokecolor="#5B5B5B">
                <v:path arrowok="t"/>
              </v:shape>
            </v:group>
            <v:group style="position:absolute;left:1156;top:10598;width:2;height:5550" coordorigin="1156,10598" coordsize="2,5550">
              <v:shape style="position:absolute;left:1156;top:10598;width:2;height:5550" coordorigin="1156,10598" coordsize="0,5550" path="m1156,16148l1156,10598e" filled="f" stroked="t" strokeweight=".957683pt" strokecolor="#676767">
                <v:path arrowok="t"/>
              </v:shape>
            </v:group>
            <v:group style="position:absolute;left:1733;top:10593;width:2;height:5550" coordorigin="1733,10593" coordsize="2,5550">
              <v:shape style="position:absolute;left:1733;top:10593;width:2;height:5550" coordorigin="1733,10593" coordsize="0,5550" path="m1733,16143l1733,10593e" filled="f" stroked="t" strokeweight=".718262pt" strokecolor="#545454">
                <v:path arrowok="t"/>
              </v:shape>
            </v:group>
            <v:group style="position:absolute;left:7439;top:10593;width:2;height:5550" coordorigin="7439,10593" coordsize="2,5550">
              <v:shape style="position:absolute;left:7439;top:10593;width:2;height:5550" coordorigin="7439,10593" coordsize="0,5550" path="m7439,16143l7439,10593e" filled="f" stroked="t" strokeweight=".957683pt" strokecolor="#676767">
                <v:path arrowok="t"/>
              </v:shape>
            </v:group>
            <v:group style="position:absolute;left:345;top:10847;width:11310;height:2" coordorigin="345,10847" coordsize="11310,2">
              <v:shape style="position:absolute;left:345;top:10847;width:11310;height:2" coordorigin="345,10847" coordsize="11310,0" path="m345,10847l11655,10847e" filled="f" stroked="t" strokeweight=".718262pt" strokecolor="#676767">
                <v:path arrowok="t"/>
              </v:shape>
            </v:group>
            <v:group style="position:absolute;left:350;top:12934;width:2059;height:2" coordorigin="350,12934" coordsize="2059,2">
              <v:shape style="position:absolute;left:350;top:12934;width:2059;height:2" coordorigin="350,12934" coordsize="2059,0" path="m350,12934l2409,12934e" filled="f" stroked="t" strokeweight=".957683pt" strokecolor="#676767">
                <v:path arrowok="t"/>
              </v:shape>
            </v:group>
            <v:group style="position:absolute;left:359;top:16134;width:11301;height:2" coordorigin="359,16134" coordsize="11301,2">
              <v:shape style="position:absolute;left:359;top:16134;width:11301;height:2" coordorigin="359,16134" coordsize="11301,0" path="m359,16134l11660,16134e" filled="f" stroked="t" strokeweight=".718262pt" strokecolor="#606060">
                <v:path arrowok="t"/>
              </v:shape>
            </v:group>
            <v:group style="position:absolute;left:3922;top:3494;width:2935;height:2" coordorigin="3922,3494" coordsize="2935,2">
              <v:shape style="position:absolute;left:3922;top:3494;width:2935;height:2" coordorigin="3922,3494" coordsize="2935,0" path="m3922,3494l6857,3494e" filled="f" stroked="t" strokeweight=".478842pt" strokecolor="#000000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2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34.399991pt;height:94.08pt;mso-position-horizontal-relative:char;mso-position-vertical-relative:line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420"/>
        </w:sectPr>
      </w:pPr>
      <w:rPr/>
    </w:p>
    <w:p>
      <w:pPr>
        <w:spacing w:before="69" w:after="0" w:line="220" w:lineRule="auto"/>
        <w:ind w:left="614" w:right="-158" w:firstLine="155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2A2A2A"/>
          <w:spacing w:val="-584"/>
          <w:w w:val="131"/>
          <w:b/>
          <w:bCs/>
          <w:position w:val="13"/>
        </w:rPr>
        <w:t>1</w:t>
      </w:r>
      <w:r>
        <w:rPr>
          <w:rFonts w:ascii="Arial" w:hAnsi="Arial" w:cs="Arial" w:eastAsia="Arial"/>
          <w:sz w:val="15"/>
          <w:szCs w:val="15"/>
          <w:color w:val="2A2A2A"/>
          <w:spacing w:val="5"/>
          <w:w w:val="114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4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4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6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5" w:right="527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63" w:right="538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3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92" w:lineRule="exact"/>
        <w:ind w:left="591" w:right="599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20" w:bottom="280" w:left="240" w:right="60"/>
          <w:cols w:num="2" w:equalWidth="0">
            <w:col w:w="1656" w:space="1820"/>
            <w:col w:w="8144"/>
          </w:cols>
        </w:sectPr>
      </w:pPr>
      <w:rPr/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</w:sectPr>
      </w:pPr>
      <w:rPr/>
    </w:p>
    <w:p>
      <w:pPr>
        <w:spacing w:before="35" w:after="0" w:line="240" w:lineRule="auto"/>
        <w:ind w:left="134" w:right="-69"/>
        <w:jc w:val="left"/>
        <w:tabs>
          <w:tab w:pos="1360" w:val="left"/>
          <w:tab w:pos="3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6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66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8"/>
        </w:rPr>
        <w:t>21.05.2017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85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5"/>
          <w:w w:val="8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9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4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1"/>
        </w:rPr>
        <w:t>14.40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trel: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7"/>
          <w:position w:val="-1"/>
        </w:rPr>
        <w:t>2938800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  <w:cols w:num="3" w:equalWidth="0">
            <w:col w:w="4756" w:space="879"/>
            <w:col w:w="1592" w:space="462"/>
            <w:col w:w="3931"/>
          </w:cols>
        </w:sectPr>
      </w:pPr>
      <w:rPr/>
    </w:p>
    <w:p>
      <w:pPr>
        <w:spacing w:before="19" w:after="0" w:line="240" w:lineRule="auto"/>
        <w:ind w:left="134" w:right="-65"/>
        <w:jc w:val="left"/>
        <w:tabs>
          <w:tab w:pos="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11111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1111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8"/>
        </w:rPr>
        <w:t>21.05.2017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right="-20"/>
        <w:jc w:val="left"/>
        <w:tabs>
          <w:tab w:pos="1220" w:val="left"/>
          <w:tab w:pos="2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A2A2A"/>
          <w:w w:val="88"/>
        </w:rPr>
        <w:t>!K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w w:val="8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3330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5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1"/>
          <w:position w:val="-1"/>
        </w:rPr>
        <w:t>Alan: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1"/>
          <w:position w:val="-1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  <w:cols w:num="2" w:equalWidth="0">
            <w:col w:w="2302" w:space="938"/>
            <w:col w:w="8380"/>
          </w:cols>
        </w:sectPr>
      </w:pPr>
      <w:rPr/>
    </w:p>
    <w:p>
      <w:pPr>
        <w:spacing w:before="19" w:after="0" w:line="265" w:lineRule="auto"/>
        <w:ind w:left="130" w:right="-49" w:firstLine="24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398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</w:rPr>
        <w:t>iZMiR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398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İZMiR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rt'angm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2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2" w:lineRule="exact"/>
        <w:ind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Yarıgı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89"/>
          <w:position w:val="-1"/>
        </w:rPr>
        <w:t>:Sjg_ara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  <w:position w:val="-1"/>
        </w:rPr>
        <w:t>izmariti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  <w:cols w:num="2" w:equalWidth="0">
            <w:col w:w="3435" w:space="439"/>
            <w:col w:w="7746"/>
          </w:cols>
        </w:sectPr>
      </w:pPr>
      <w:rPr/>
    </w:p>
    <w:p>
      <w:pPr>
        <w:spacing w:before="5" w:after="0" w:line="240" w:lineRule="auto"/>
        <w:ind w:left="15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Yapllllll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6.160004pt;margin-top:5.769609pt;width:5.39904pt;height:19pt;mso-position-horizontal-relative:page;mso-position-vertical-relative:paragraph;z-index:-15246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505050"/>
                      <w:spacing w:val="0"/>
                      <w:w w:val="128"/>
                      <w:i/>
                    </w:rPr>
                    <w:t>l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Betonarnıe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Ahsaı2_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10"/>
          <w:w w:val="143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7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68" w:lineRule="exact"/>
        <w:ind w:left="816" w:right="-20"/>
        <w:jc w:val="left"/>
        <w:tabs>
          <w:tab w:pos="1920" w:val="left"/>
          <w:tab w:pos="25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295.058014pt;margin-top:3.364544pt;width:.1pt;height:9.42334pt;mso-position-horizontal-relative:page;mso-position-vertical-relative:paragraph;z-index:-15248" coordorigin="5901,67" coordsize="2,188">
            <v:shape style="position:absolute;left:5901;top:67;width:2;height:188" coordorigin="5901,67" coordsize="0,188" path="m5901,256l5901,67e" filled="f" stroked="t" strokeweight="1.92pt" strokecolor="#EDEDED">
              <v:path arrowok="t"/>
            </v:shape>
          </v:group>
          <w10:wrap type="none"/>
        </w:pict>
      </w:r>
      <w:r>
        <w:rPr/>
        <w:pict>
          <v:group style="position:absolute;margin-left:326.042999pt;margin-top:3.364544pt;width:.1pt;height:9.42334pt;mso-position-horizontal-relative:page;mso-position-vertical-relative:paragraph;z-index:-15247" coordorigin="6521,67" coordsize="2,188">
            <v:shape style="position:absolute;left:6521;top:67;width:2;height:188" coordorigin="6521,67" coordsize="0,188" path="m6521,256l6521,67e" filled="f" stroked="t" strokeweight="1.01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505050"/>
          <w:spacing w:val="-37"/>
          <w:w w:val="52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26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A2A2A"/>
          <w:w w:val="98"/>
        </w:rPr>
        <w:t>Kull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anım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w w:val="97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w w:val="9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7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6"/>
          <w:w w:val="7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15.00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  <w:cols w:num="3" w:equalWidth="0">
            <w:col w:w="1553" w:space="2172"/>
            <w:col w:w="2949" w:space="186"/>
            <w:col w:w="4760"/>
          </w:cols>
        </w:sectPr>
      </w:pPr>
      <w:rPr/>
    </w:p>
    <w:p>
      <w:pPr>
        <w:spacing w:before="64" w:after="0" w:line="240" w:lineRule="auto"/>
        <w:ind w:left="14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74" w:lineRule="exact"/>
        <w:ind w:left="10" w:right="4186" w:firstLine="-1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41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4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4"/>
          <w:w w:val="14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Ku1lanan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77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8"/>
          <w:w w:val="1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Uve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KÜSER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  <w:cols w:num="2" w:equalWidth="0">
            <w:col w:w="1095" w:space="1159"/>
            <w:col w:w="9366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40" w:lineRule="auto"/>
        <w:ind w:left="149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4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1"/>
        </w:rPr>
        <w:t>iArııç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05050"/>
          <w:w w:val="73"/>
        </w:rPr>
        <w:t>r--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w w:val="7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14.41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06060"/>
          <w:w w:val="8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"/>
          <w:w w:val="11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ktri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left="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192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w w:val="24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4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7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  <w:position w:val="-1"/>
        </w:rPr>
        <w:t>nıniyet-Jandarma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Yarı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14.46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  <w:cols w:num="4" w:equalWidth="0">
            <w:col w:w="611" w:space="1578"/>
            <w:col w:w="1809" w:space="774"/>
            <w:col w:w="2322" w:space="625"/>
            <w:col w:w="3901"/>
          </w:cols>
        </w:sectPr>
      </w:pPr>
      <w:rPr/>
    </w:p>
    <w:p>
      <w:pPr>
        <w:spacing w:before="29" w:after="0" w:line="192" w:lineRule="exact"/>
        <w:ind w:left="2208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</w:sectPr>
      </w:pPr>
      <w:rPr/>
    </w:p>
    <w:p>
      <w:pPr>
        <w:spacing w:before="38" w:after="0" w:line="240" w:lineRule="auto"/>
        <w:ind w:left="14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41" w:lineRule="auto"/>
        <w:ind w:left="24" w:right="912" w:firstLine="6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88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8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9"/>
          <w:w w:val="18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5"/>
        </w:rPr>
        <w:t>jYardınıa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2" w:lineRule="exact"/>
        <w:ind w:left="2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9"/>
        </w:rPr>
        <w:t>jAraç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  <w:cols w:num="4" w:equalWidth="0">
            <w:col w:w="1869" w:space="315"/>
            <w:col w:w="1974" w:space="613"/>
            <w:col w:w="927" w:space="2025"/>
            <w:col w:w="3897"/>
          </w:cols>
        </w:sectPr>
      </w:pPr>
      <w:rPr/>
    </w:p>
    <w:p>
      <w:pPr>
        <w:spacing w:before="24" w:after="0" w:line="240" w:lineRule="auto"/>
        <w:ind w:left="49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959595"/>
          <w:spacing w:val="-12"/>
          <w:w w:val="15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3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4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  <w:cols w:num="2" w:equalWidth="0">
            <w:col w:w="2024" w:space="184"/>
            <w:col w:w="9412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</w:sectPr>
      </w:pPr>
      <w:rPr/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4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7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24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iSöndürme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92" w:lineRule="exact"/>
        <w:ind w:left="14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76" w:lineRule="auto"/>
        <w:ind w:left="2534" w:right="-49" w:firstLine="59"/>
        <w:jc w:val="left"/>
        <w:tabs>
          <w:tab w:pos="4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26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5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40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17"/>
          <w:w w:val="4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62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2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76"/>
        </w:rPr>
        <w:t>K_g.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5" w:lineRule="exact"/>
        <w:ind w:left="3058" w:right="-20"/>
        <w:jc w:val="left"/>
        <w:tabs>
          <w:tab w:pos="44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2"/>
          <w:szCs w:val="22"/>
          <w:color w:val="2A2A2A"/>
          <w:spacing w:val="0"/>
          <w:w w:val="197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53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00" w:lineRule="exact"/>
        <w:ind w:right="-20"/>
        <w:jc w:val="left"/>
        <w:tabs>
          <w:tab w:pos="1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7"/>
          <w:w w:val="38"/>
          <w:position w:val="-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3"/>
          <w:position w:val="-1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k:;0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2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right="-20"/>
        <w:jc w:val="left"/>
        <w:tabs>
          <w:tab w:pos="16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505050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100"/>
          <w:b/>
          <w:bCs/>
        </w:rPr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53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  <w:cols w:num="3" w:equalWidth="0">
            <w:col w:w="2163" w:space="69"/>
            <w:col w:w="5281" w:space="781"/>
            <w:col w:w="3326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4" w:lineRule="auto"/>
        <w:ind w:left="134" w:right="-49" w:firstLine="-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48"/>
        </w:rPr>
        <w:t>eslim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9"/>
          <w:w w:val="14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6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5" w:after="0" w:line="260" w:lineRule="auto"/>
        <w:ind w:right="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praştırma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düşürmü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oldukları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6"/>
        </w:rPr>
        <w:t>önmemiş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kanaatin&lt;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j\rarılmıştır.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4151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irketiıı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7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4"/>
        </w:rPr>
        <w:t>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</w:rPr>
        <w:t>Bedeli: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2" w:lineRule="exact"/>
        <w:ind w:left="10" w:right="4473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06060"/>
          <w:w w:val="8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9"/>
          <w:w w:val="8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31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21.05.2017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         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1"/>
          <w:position w:val="-1"/>
        </w:rPr>
        <w:t>!Saa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  <w:position w:val="-1"/>
        </w:rPr>
        <w:t>15.15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980" w:bottom="280" w:left="240" w:right="60"/>
          <w:cols w:num="2" w:equalWidth="0">
            <w:col w:w="1655" w:space="524"/>
            <w:col w:w="9441"/>
          </w:cols>
        </w:sectPr>
      </w:pPr>
      <w:rPr/>
    </w:p>
    <w:p>
      <w:pPr>
        <w:spacing w:before="9" w:after="0" w:line="240" w:lineRule="auto"/>
        <w:ind w:left="216" w:right="-66"/>
        <w:jc w:val="left"/>
        <w:tabs>
          <w:tab w:pos="1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Yaralı</w:t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5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EKiP:2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2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tabs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6"/>
          <w:w w:val="10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right="277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490" w:lineRule="exact"/>
        <w:ind w:right="1"/>
        <w:jc w:val="right"/>
        <w:rPr>
          <w:rFonts w:ascii="Times New Roman" w:hAnsi="Times New Roman" w:cs="Times New Roman" w:eastAsia="Times New Roman"/>
          <w:sz w:val="135"/>
          <w:szCs w:val="135"/>
        </w:rPr>
      </w:pPr>
      <w:rPr/>
      <w:r>
        <w:rPr/>
        <w:pict>
          <v:shape style="position:absolute;margin-left:132.479996pt;margin-top:34.161362pt;width:174.720001pt;height:139.199997pt;mso-position-horizontal-relative:page;mso-position-vertical-relative:paragraph;z-index:-15250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135"/>
          <w:szCs w:val="135"/>
          <w:color w:val="3A3D60"/>
          <w:spacing w:val="-557"/>
          <w:w w:val="79"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9"/>
          <w:position w:val="-23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70"/>
          <w:position w:val="-2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94"/>
          <w:position w:val="-2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  <w:position w:val="-2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21"/>
          <w:w w:val="100"/>
          <w:position w:val="-23"/>
        </w:rPr>
        <w:t> </w:t>
      </w:r>
      <w:r>
        <w:rPr>
          <w:rFonts w:ascii="Arial" w:hAnsi="Arial" w:cs="Arial" w:eastAsia="Arial"/>
          <w:sz w:val="16"/>
          <w:szCs w:val="16"/>
          <w:color w:val="606060"/>
          <w:spacing w:val="-14"/>
          <w:w w:val="100"/>
          <w:position w:val="-23"/>
        </w:rPr>
        <w:t>a</w:t>
      </w:r>
      <w:r>
        <w:rPr>
          <w:rFonts w:ascii="Times New Roman" w:hAnsi="Times New Roman" w:cs="Times New Roman" w:eastAsia="Times New Roman"/>
          <w:sz w:val="135"/>
          <w:szCs w:val="135"/>
          <w:color w:val="3A3D60"/>
          <w:spacing w:val="-426"/>
          <w:w w:val="79"/>
          <w:i/>
          <w:position w:val="-1"/>
        </w:rPr>
        <w:t>: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1"/>
          <w:position w:val="-23"/>
        </w:rPr>
        <w:t>vuş</w:t>
      </w:r>
      <w:r>
        <w:rPr>
          <w:rFonts w:ascii="Arial" w:hAnsi="Arial" w:cs="Arial" w:eastAsia="Arial"/>
          <w:sz w:val="16"/>
          <w:szCs w:val="16"/>
          <w:color w:val="3F3F3F"/>
          <w:spacing w:val="-2"/>
          <w:w w:val="101"/>
          <w:position w:val="-23"/>
        </w:rPr>
        <w:t>u</w:t>
      </w:r>
      <w:r>
        <w:rPr>
          <w:rFonts w:ascii="Times New Roman" w:hAnsi="Times New Roman" w:cs="Times New Roman" w:eastAsia="Times New Roman"/>
          <w:sz w:val="135"/>
          <w:szCs w:val="135"/>
          <w:color w:val="3A3D60"/>
          <w:spacing w:val="0"/>
          <w:w w:val="79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35"/>
          <w:szCs w:val="135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5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A2A2A"/>
          <w:w w:val="10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"/>
          <w:w w:val="10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9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A2A2A"/>
          <w:spacing w:val="0"/>
          <w:w w:val="80"/>
          <w:b/>
          <w:bCs/>
        </w:rPr>
        <w:t>24</w:t>
      </w:r>
      <w:r>
        <w:rPr>
          <w:rFonts w:ascii="Arial" w:hAnsi="Arial" w:cs="Arial" w:eastAsia="Arial"/>
          <w:sz w:val="28"/>
          <w:szCs w:val="28"/>
          <w:color w:val="2A2A2A"/>
          <w:spacing w:val="36"/>
          <w:w w:val="8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80"/>
          <w:b/>
          <w:bCs/>
        </w:rPr>
        <w:t>Mmı1017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-33" w:right="138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40" w:right="60"/>
          <w:cols w:num="3" w:equalWidth="0">
            <w:col w:w="1302" w:space="248"/>
            <w:col w:w="4380" w:space="2835"/>
            <w:col w:w="2855"/>
          </w:cols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7.4pt;margin-top:23.16pt;width:569.400012pt;height:753.000002pt;mso-position-horizontal-relative:page;mso-position-vertical-relative:page;z-index:-15249" coordorigin="348,463" coordsize="11388,15060">
            <v:group style="position:absolute;left:365;top:490;width:11357;height:2" coordorigin="365,490" coordsize="11357,2">
              <v:shape style="position:absolute;left:365;top:490;width:11357;height:2" coordorigin="365,490" coordsize="11357,0" path="m365,490l11722,490e" filled="f" stroked="t" strokeweight=".72pt" strokecolor="#4B4B4B">
                <v:path arrowok="t"/>
              </v:shape>
            </v:group>
            <v:group style="position:absolute;left:365;top:470;width:2;height:15024" coordorigin="365,470" coordsize="2,15024">
              <v:shape style="position:absolute;left:365;top:470;width:2;height:15024" coordorigin="365,470" coordsize="0,15024" path="m365,15494l365,470e" filled="f" stroked="t" strokeweight=".72pt" strokecolor="#2F2F2F">
                <v:path arrowok="t"/>
              </v:shape>
            </v:group>
            <v:group style="position:absolute;left:2434;top:480;width:2;height:1507" coordorigin="2434,480" coordsize="2,1507">
              <v:shape style="position:absolute;left:2434;top:480;width:2;height:1507" coordorigin="2434,480" coordsize="0,1507" path="m2434,1987l2434,480e" filled="f" stroked="t" strokeweight=".48pt" strokecolor="#1C1C1C">
                <v:path arrowok="t"/>
              </v:shape>
            </v:group>
            <v:group style="position:absolute;left:365;top:1987;width:11357;height:2" coordorigin="365,1987" coordsize="11357,2">
              <v:shape style="position:absolute;left:365;top:1987;width:11357;height:2" coordorigin="365,1987" coordsize="11357,0" path="m365,1987l11722,1987e" filled="f" stroked="t" strokeweight=".72pt" strokecolor="#4F4F4F">
                <v:path arrowok="t"/>
              </v:shape>
            </v:group>
            <v:group style="position:absolute;left:9274;top:480;width:2;height:1517" coordorigin="9274,480" coordsize="2,1517">
              <v:shape style="position:absolute;left:9274;top:480;width:2;height:1517" coordorigin="9274,480" coordsize="0,1517" path="m9274,1997l9274,480e" filled="f" stroked="t" strokeweight=".72pt" strokecolor="#3F3F3F">
                <v:path arrowok="t"/>
              </v:shape>
            </v:group>
            <v:group style="position:absolute;left:11714;top:480;width:2;height:3350" coordorigin="11714,480" coordsize="2,3350">
              <v:shape style="position:absolute;left:11714;top:480;width:2;height:3350" coordorigin="11714,480" coordsize="0,3350" path="m11714,3830l11714,480e" filled="f" stroked="t" strokeweight=".48pt" strokecolor="#444444">
                <v:path arrowok="t"/>
              </v:shape>
            </v:group>
            <v:group style="position:absolute;left:3504;top:2208;width:8218;height:2" coordorigin="3504,2208" coordsize="8218,2">
              <v:shape style="position:absolute;left:3504;top:2208;width:8218;height:2" coordorigin="3504,2208" coordsize="8218,0" path="m3504,2208l11722,2208e" filled="f" stroked="t" strokeweight=".72pt" strokecolor="#4B4B4B">
                <v:path arrowok="t"/>
              </v:shape>
            </v:group>
            <v:group style="position:absolute;left:365;top:2419;width:11357;height:2" coordorigin="365,2419" coordsize="11357,2">
              <v:shape style="position:absolute;left:365;top:2419;width:11357;height:2" coordorigin="365,2419" coordsize="11357,0" path="m365,2419l11722,2419e" filled="f" stroked="t" strokeweight=".72pt" strokecolor="#3B3B3B">
                <v:path arrowok="t"/>
              </v:shape>
            </v:group>
            <v:group style="position:absolute;left:365;top:2640;width:11357;height:2" coordorigin="365,2640" coordsize="11357,2">
              <v:shape style="position:absolute;left:365;top:2640;width:11357;height:2" coordorigin="365,2640" coordsize="11357,0" path="m365,2640l11722,2640e" filled="f" stroked="t" strokeweight=".72pt" strokecolor="#3B3B3B">
                <v:path arrowok="t"/>
              </v:shape>
            </v:group>
            <v:group style="position:absolute;left:365;top:3082;width:11357;height:2" coordorigin="365,3082" coordsize="11357,2">
              <v:shape style="position:absolute;left:365;top:3082;width:11357;height:2" coordorigin="365,3082" coordsize="11357,0" path="m365,3082l11722,3082e" filled="f" stroked="t" strokeweight=".72pt" strokecolor="#4B4B4B">
                <v:path arrowok="t"/>
              </v:shape>
            </v:group>
            <v:group style="position:absolute;left:3946;top:3062;width:2;height:768" coordorigin="3946,3062" coordsize="2,768">
              <v:shape style="position:absolute;left:3946;top:3062;width:2;height:768" coordorigin="3946,3062" coordsize="0,768" path="m3946,3830l3946,3062e" filled="f" stroked="t" strokeweight=".96pt" strokecolor="#444444">
                <v:path arrowok="t"/>
              </v:shape>
            </v:group>
            <v:group style="position:absolute;left:7085;top:3072;width:2;height:758" coordorigin="7085,3072" coordsize="2,758">
              <v:shape style="position:absolute;left:7085;top:3072;width:2;height:758" coordorigin="7085,3072" coordsize="0,758" path="m7085,3830l7085,3072e" filled="f" stroked="t" strokeweight=".96pt" strokecolor="#484848">
                <v:path arrowok="t"/>
              </v:shape>
            </v:group>
            <v:group style="position:absolute;left:2429;top:3802;width:2;height:11683" coordorigin="2429,3802" coordsize="2,11683">
              <v:shape style="position:absolute;left:2429;top:3802;width:2;height:11683" coordorigin="2429,3802" coordsize="0,11683" path="m2429,15485l2429,3802e" filled="f" stroked="t" strokeweight=".72pt" strokecolor="#484848">
                <v:path arrowok="t"/>
              </v:shape>
            </v:group>
            <v:group style="position:absolute;left:365;top:3821;width:11362;height:2" coordorigin="365,3821" coordsize="11362,2">
              <v:shape style="position:absolute;left:365;top:3821;width:11362;height:2" coordorigin="365,3821" coordsize="11362,0" path="m365,3821l11726,3821e" filled="f" stroked="t" strokeweight=".72pt" strokecolor="#484848">
                <v:path arrowok="t"/>
              </v:shape>
            </v:group>
            <v:group style="position:absolute;left:365;top:4099;width:11357;height:2" coordorigin="365,4099" coordsize="11357,2">
              <v:shape style="position:absolute;left:365;top:4099;width:11357;height:2" coordorigin="365,4099" coordsize="11357,0" path="m365,4099l11722,4099e" filled="f" stroked="t" strokeweight=".72pt" strokecolor="#444444">
                <v:path arrowok="t"/>
              </v:shape>
            </v:group>
            <v:group style="position:absolute;left:11717;top:4090;width:2;height:11405" coordorigin="11717,4090" coordsize="2,11405">
              <v:shape style="position:absolute;left:11717;top:4090;width:2;height:11405" coordorigin="11717,4090" coordsize="0,11405" path="m11717,15494l11717,4090e" filled="f" stroked="t" strokeweight=".48pt" strokecolor="#3F3F3F">
                <v:path arrowok="t"/>
              </v:shape>
            </v:group>
            <v:group style="position:absolute;left:5011;top:4310;width:2;height:2083" coordorigin="5011,4310" coordsize="2,2083">
              <v:shape style="position:absolute;left:5011;top:4310;width:2;height:2083" coordorigin="5011,4310" coordsize="0,2083" path="m5011,6394l5011,4310e" filled="f" stroked="t" strokeweight=".96pt" strokecolor="#444444">
                <v:path arrowok="t"/>
              </v:shape>
            </v:group>
            <v:group style="position:absolute;left:2429;top:4320;width:9298;height:2" coordorigin="2429,4320" coordsize="9298,2">
              <v:shape style="position:absolute;left:2429;top:4320;width:9298;height:2" coordorigin="2429,4320" coordsize="9298,0" path="m2429,4320l11726,4320e" filled="f" stroked="t" strokeweight=".72pt" strokecolor="#4F4F4F">
                <v:path arrowok="t"/>
              </v:shape>
            </v:group>
            <v:group style="position:absolute;left:5002;top:4805;width:6725;height:2" coordorigin="5002,4805" coordsize="6725,2">
              <v:shape style="position:absolute;left:5002;top:4805;width:6725;height:2" coordorigin="5002,4805" coordsize="6725,0" path="m5002,4805l11726,4805e" filled="f" stroked="t" strokeweight=".48pt" strokecolor="#4B4B4B">
                <v:path arrowok="t"/>
              </v:shape>
            </v:group>
            <v:group style="position:absolute;left:5002;top:5050;width:6725;height:2" coordorigin="5002,5050" coordsize="6725,2">
              <v:shape style="position:absolute;left:5002;top:5050;width:6725;height:2" coordorigin="5002,5050" coordsize="6725,0" path="m5002,5050l11726,5050e" filled="f" stroked="t" strokeweight=".72pt" strokecolor="#606060">
                <v:path arrowok="t"/>
              </v:shape>
            </v:group>
            <v:group style="position:absolute;left:5002;top:5290;width:6725;height:2" coordorigin="5002,5290" coordsize="6725,2">
              <v:shape style="position:absolute;left:5002;top:5290;width:6725;height:2" coordorigin="5002,5290" coordsize="6725,0" path="m5002,5290l11726,5290e" filled="f" stroked="t" strokeweight=".72pt" strokecolor="#4B4B4B">
                <v:path arrowok="t"/>
              </v:shape>
            </v:group>
            <v:group style="position:absolute;left:2429;top:5510;width:9298;height:2" coordorigin="2429,5510" coordsize="9298,2">
              <v:shape style="position:absolute;left:2429;top:5510;width:9298;height:2" coordorigin="2429,5510" coordsize="9298,0" path="m2429,5510l11726,5510e" filled="f" stroked="t" strokeweight=".72pt" strokecolor="#4B4B4B">
                <v:path arrowok="t"/>
              </v:shape>
            </v:group>
            <v:group style="position:absolute;left:7944;top:5731;width:2;height:672" coordorigin="7944,5731" coordsize="2,672">
              <v:shape style="position:absolute;left:7944;top:5731;width:2;height:672" coordorigin="7944,5731" coordsize="0,672" path="m7944,6403l7944,5731e" filled="f" stroked="t" strokeweight=".48pt" strokecolor="#3B3B3B">
                <v:path arrowok="t"/>
              </v:shape>
            </v:group>
            <v:group style="position:absolute;left:2419;top:6173;width:9307;height:2" coordorigin="2419,6173" coordsize="9307,2">
              <v:shape style="position:absolute;left:2419;top:6173;width:9307;height:2" coordorigin="2419,6173" coordsize="9307,0" path="m2419,6173l11726,6173e" filled="f" stroked="t" strokeweight=".72pt" strokecolor="#484848">
                <v:path arrowok="t"/>
              </v:shape>
            </v:group>
            <v:group style="position:absolute;left:2429;top:6389;width:9298;height:2" coordorigin="2429,6389" coordsize="9298,2">
              <v:shape style="position:absolute;left:2429;top:6389;width:9298;height:2" coordorigin="2429,6389" coordsize="9298,0" path="m2429,6389l11726,6389e" filled="f" stroked="t" strokeweight=".48pt" strokecolor="#3B3B3B">
                <v:path arrowok="t"/>
              </v:shape>
            </v:group>
            <v:group style="position:absolute;left:5006;top:7046;width:2;height:682" coordorigin="5006,7046" coordsize="2,682">
              <v:shape style="position:absolute;left:5006;top:7046;width:2;height:682" coordorigin="5006,7046" coordsize="0,682" path="m5006,7728l5006,7046e" filled="f" stroked="t" strokeweight=".72pt" strokecolor="#2B2B2B">
                <v:path arrowok="t"/>
              </v:shape>
            </v:group>
            <v:group style="position:absolute;left:355;top:7056;width:11371;height:2" coordorigin="355,7056" coordsize="11371,2">
              <v:shape style="position:absolute;left:355;top:7056;width:11371;height:2" coordorigin="355,7056" coordsize="11371,0" path="m355,7056l11726,7056e" filled="f" stroked="t" strokeweight=".72pt" strokecolor="#3F3F3F">
                <v:path arrowok="t"/>
              </v:shape>
            </v:group>
            <v:group style="position:absolute;left:355;top:5741;width:11371;height:2" coordorigin="355,5741" coordsize="11371,2">
              <v:shape style="position:absolute;left:355;top:5741;width:11371;height:2" coordorigin="355,5741" coordsize="11371,0" path="m355,5741l11726,5741e" filled="f" stroked="t" strokeweight=".72pt" strokecolor="#4F4F4F">
                <v:path arrowok="t"/>
              </v:shape>
            </v:group>
            <v:group style="position:absolute;left:739;top:6605;width:10987;height:2" coordorigin="739,6605" coordsize="10987,2">
              <v:shape style="position:absolute;left:739;top:6605;width:10987;height:2" coordorigin="739,6605" coordsize="10987,0" path="m739,6605l11726,6605e" filled="f" stroked="t" strokeweight=".72pt" strokecolor="#444444">
                <v:path arrowok="t"/>
              </v:shape>
            </v:group>
            <v:group style="position:absolute;left:355;top:9494;width:11366;height:2" coordorigin="355,9494" coordsize="11366,2">
              <v:shape style="position:absolute;left:355;top:9494;width:11366;height:2" coordorigin="355,9494" coordsize="11366,0" path="m355,9494l11722,9494e" filled="f" stroked="t" strokeweight=".72pt" strokecolor="#4B4B4B">
                <v:path arrowok="t"/>
              </v:shape>
            </v:group>
            <v:group style="position:absolute;left:5002;top:7282;width:6730;height:2" coordorigin="5002,7282" coordsize="6730,2">
              <v:shape style="position:absolute;left:5002;top:7282;width:6730;height:2" coordorigin="5002,7282" coordsize="6730,0" path="m5002,7282l11731,7282e" filled="f" stroked="t" strokeweight=".48pt" strokecolor="#383838">
                <v:path arrowok="t"/>
              </v:shape>
            </v:group>
            <v:group style="position:absolute;left:5002;top:7502;width:6725;height:2" coordorigin="5002,7502" coordsize="6725,2">
              <v:shape style="position:absolute;left:5002;top:7502;width:6725;height:2" coordorigin="5002,7502" coordsize="6725,0" path="m5002,7502l11726,7502e" filled="f" stroked="t" strokeweight=".48pt" strokecolor="#3B3B3B">
                <v:path arrowok="t"/>
              </v:shape>
            </v:group>
            <v:group style="position:absolute;left:355;top:7718;width:11371;height:2" coordorigin="355,7718" coordsize="11371,2">
              <v:shape style="position:absolute;left:355;top:7718;width:11371;height:2" coordorigin="355,7718" coordsize="11371,0" path="m355,7718l11726,7718e" filled="f" stroked="t" strokeweight=".72pt" strokecolor="#444444">
                <v:path arrowok="t"/>
              </v:shape>
            </v:group>
            <v:group style="position:absolute;left:355;top:8525;width:11366;height:2" coordorigin="355,8525" coordsize="11366,2">
              <v:shape style="position:absolute;left:355;top:8525;width:11366;height:2" coordorigin="355,8525" coordsize="11366,0" path="m355,8525l11722,8525e" filled="f" stroked="t" strokeweight=".72pt" strokecolor="#484848">
                <v:path arrowok="t"/>
              </v:shape>
            </v:group>
            <v:group style="position:absolute;left:355;top:10550;width:11366;height:2" coordorigin="355,10550" coordsize="11366,2">
              <v:shape style="position:absolute;left:355;top:10550;width:11366;height:2" coordorigin="355,10550" coordsize="11366,0" path="m355,10550l11722,10550e" filled="f" stroked="t" strokeweight=".72pt" strokecolor="#3F3F3F">
                <v:path arrowok="t"/>
              </v:shape>
            </v:group>
            <v:group style="position:absolute;left:355;top:9830;width:11366;height:2" coordorigin="355,9830" coordsize="11366,2">
              <v:shape style="position:absolute;left:355;top:9830;width:11366;height:2" coordorigin="355,9830" coordsize="11366,0" path="m355,9830l11722,9830e" filled="f" stroked="t" strokeweight=".72pt" strokecolor="#4B4B4B">
                <v:path arrowok="t"/>
              </v:shape>
            </v:group>
            <v:group style="position:absolute;left:355;top:10070;width:11366;height:2" coordorigin="355,10070" coordsize="11366,2">
              <v:shape style="position:absolute;left:355;top:10070;width:11366;height:2" coordorigin="355,10070" coordsize="11366,0" path="m355,10070l11722,10070e" filled="f" stroked="t" strokeweight=".72pt" strokecolor="#4B4B4B">
                <v:path arrowok="t"/>
              </v:shape>
            </v:group>
            <v:group style="position:absolute;left:1162;top:10752;width:2;height:4762" coordorigin="1162,10752" coordsize="2,4762">
              <v:shape style="position:absolute;left:1162;top:10752;width:2;height:4762" coordorigin="1162,10752" coordsize="0,4762" path="m1162,15514l1162,10752e" filled="f" stroked="t" strokeweight=".96pt" strokecolor="#545454">
                <v:path arrowok="t"/>
              </v:shape>
            </v:group>
            <v:group style="position:absolute;left:355;top:10766;width:11366;height:2" coordorigin="355,10766" coordsize="11366,2">
              <v:shape style="position:absolute;left:355;top:10766;width:11366;height:2" coordorigin="355,10766" coordsize="11366,0" path="m355,10766l11722,10766e" filled="f" stroked="t" strokeweight=".48pt" strokecolor="#4B4B4B">
                <v:path arrowok="t"/>
              </v:shape>
            </v:group>
            <v:group style="position:absolute;left:1747;top:10752;width:2;height:4733" coordorigin="1747,10752" coordsize="2,4733">
              <v:shape style="position:absolute;left:1747;top:10752;width:2;height:4733" coordorigin="1747,10752" coordsize="0,4733" path="m1747,15485l1747,10752e" filled="f" stroked="t" strokeweight=".96pt" strokecolor="#545454">
                <v:path arrowok="t"/>
              </v:shape>
            </v:group>
            <v:group style="position:absolute;left:7483;top:10762;width:2;height:4723" coordorigin="7483,10762" coordsize="2,4723">
              <v:shape style="position:absolute;left:7483;top:10762;width:2;height:4723" coordorigin="7483,10762" coordsize="0,4723" path="m7483,15485l7483,10762e" filled="f" stroked="t" strokeweight=".48pt" strokecolor="#282828">
                <v:path arrowok="t"/>
              </v:shape>
            </v:group>
            <v:group style="position:absolute;left:355;top:11002;width:11366;height:2" coordorigin="355,11002" coordsize="11366,2">
              <v:shape style="position:absolute;left:355;top:11002;width:11366;height:2" coordorigin="355,11002" coordsize="11366,0" path="m355,11002l11722,11002e" filled="f" stroked="t" strokeweight=".72pt" strokecolor="#4F4F4F">
                <v:path arrowok="t"/>
              </v:shape>
            </v:group>
            <v:group style="position:absolute;left:355;top:13085;width:2083;height:2" coordorigin="355,13085" coordsize="2083,2">
              <v:shape style="position:absolute;left:355;top:13085;width:2083;height:2" coordorigin="355,13085" coordsize="2083,0" path="m355,13085l2438,13085e" filled="f" stroked="t" strokeweight=".72pt" strokecolor="#484848">
                <v:path arrowok="t"/>
              </v:shape>
            </v:group>
            <v:group style="position:absolute;left:355;top:15480;width:11366;height:2" coordorigin="355,15480" coordsize="11366,2">
              <v:shape style="position:absolute;left:355;top:15480;width:11366;height:2" coordorigin="355,15480" coordsize="11366,0" path="m355,15480l11722,15480e" filled="f" stroked="t" strokeweight=".48pt" strokecolor="#484848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3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35.359997pt;height:93.12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60"/>
        </w:sectPr>
      </w:pPr>
      <w:rPr/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Sz w:w="11920" w:h="16840"/>
          <w:pgMar w:top="320" w:bottom="0" w:left="180" w:right="320"/>
        </w:sectPr>
      </w:pPr>
      <w:rPr/>
    </w:p>
    <w:p>
      <w:pPr>
        <w:spacing w:before="0" w:after="0" w:line="606" w:lineRule="exact"/>
        <w:ind w:left="912" w:right="-172"/>
        <w:jc w:val="left"/>
        <w:tabs>
          <w:tab w:pos="3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88"/>
          <w:szCs w:val="88"/>
          <w:color w:val="2F2F2F"/>
          <w:spacing w:val="0"/>
          <w:w w:val="166"/>
          <w:b/>
          <w:bCs/>
          <w:i/>
          <w:position w:val="-29"/>
        </w:rPr>
        <w:t>l</w:t>
      </w:r>
      <w:r>
        <w:rPr>
          <w:rFonts w:ascii="Arial" w:hAnsi="Arial" w:cs="Arial" w:eastAsia="Arial"/>
          <w:sz w:val="88"/>
          <w:szCs w:val="88"/>
          <w:color w:val="2F2F2F"/>
          <w:spacing w:val="0"/>
          <w:w w:val="100"/>
          <w:b/>
          <w:bCs/>
          <w:i/>
          <w:position w:val="-29"/>
        </w:rPr>
        <w:tab/>
      </w:r>
      <w:r>
        <w:rPr>
          <w:rFonts w:ascii="Arial" w:hAnsi="Arial" w:cs="Arial" w:eastAsia="Arial"/>
          <w:sz w:val="88"/>
          <w:szCs w:val="88"/>
          <w:color w:val="2F2F2F"/>
          <w:spacing w:val="0"/>
          <w:w w:val="100"/>
          <w:b/>
          <w:bCs/>
          <w:i/>
          <w:position w:val="-29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0"/>
          <w:position w:val="-6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2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0"/>
          <w:position w:val="-6"/>
        </w:rPr>
        <w:t>BÜYÜK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w w:val="120"/>
          <w:position w:val="-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6"/>
          <w:w w:val="120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0"/>
          <w:position w:val="-6"/>
        </w:rPr>
        <w:t>Hİ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0"/>
          <w:position w:val="-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2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10"/>
          <w:position w:val="-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29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15"/>
          <w:position w:val="-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124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9"/>
          <w:position w:val="-6"/>
        </w:rPr>
        <w:t>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9" w:lineRule="exact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123474pt;margin-top:1.57436pt;width:7.98624pt;height:24pt;mso-position-horizontal-relative:page;mso-position-vertical-relative:paragraph;z-index:-1524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B5B5B"/>
                      <w:spacing w:val="0"/>
                      <w:w w:val="100"/>
                    </w:rPr>
                    <w:t>"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42"/>
          <w:b/>
          <w:bCs/>
          <w:position w:val="-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37"/>
          <w:w w:val="14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5"/>
          <w:w w:val="143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-6"/>
          <w:w w:val="88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00"/>
          <w:w w:val="105"/>
          <w:b/>
          <w:bCs/>
          <w:position w:val="-2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0"/>
          <w:w w:val="88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6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4"/>
          <w:b/>
          <w:bCs/>
          <w:position w:val="-2"/>
        </w:rPr>
        <w:t>i!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position w:val="-4"/>
        </w:rPr>
        <w:t>/</w:t>
      </w:r>
      <w:r>
        <w:rPr>
          <w:rFonts w:ascii="Arial" w:hAnsi="Arial" w:cs="Arial" w:eastAsia="Arial"/>
          <w:sz w:val="14"/>
          <w:szCs w:val="14"/>
          <w:color w:val="5B5B5B"/>
          <w:spacing w:val="-2"/>
          <w:w w:val="100"/>
          <w:position w:val="-4"/>
        </w:rPr>
        <w:t>l</w:t>
      </w:r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position w:val="-4"/>
        </w:rPr>
        <w:t>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  <w:cols w:num="2" w:equalWidth="0">
            <w:col w:w="7092" w:space="2562"/>
            <w:col w:w="1766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30" w:lineRule="exact"/>
        <w:ind w:left="907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  <w:position w:val="-3"/>
        </w:rPr>
        <w:t>IZMIA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right="-20"/>
        <w:jc w:val="left"/>
        <w:tabs>
          <w:tab w:pos="5820" w:val="left"/>
          <w:tab w:pos="662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4"/>
          <w:position w:val="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24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5"/>
          <w:position w:val="4"/>
        </w:rPr>
        <w:t>DAİ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4"/>
          <w:position w:val="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"/>
          <w:w w:val="121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1"/>
          <w:position w:val="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1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7"/>
          <w:w w:val="12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1"/>
          <w:position w:val="4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70"/>
          <w:szCs w:val="70"/>
          <w:color w:val="5B5B5B"/>
          <w:spacing w:val="0"/>
          <w:w w:val="59"/>
          <w:position w:val="-36"/>
        </w:rPr>
        <w:t>•</w:t>
      </w:r>
      <w:r>
        <w:rPr>
          <w:rFonts w:ascii="Arial" w:hAnsi="Arial" w:cs="Arial" w:eastAsia="Arial"/>
          <w:sz w:val="70"/>
          <w:szCs w:val="70"/>
          <w:color w:val="5B5B5B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70"/>
          <w:szCs w:val="70"/>
          <w:color w:val="5B5B5B"/>
          <w:spacing w:val="0"/>
          <w:w w:val="100"/>
          <w:position w:val="-36"/>
        </w:rPr>
      </w:r>
      <w:r>
        <w:rPr>
          <w:rFonts w:ascii="Times New Roman" w:hAnsi="Times New Roman" w:cs="Times New Roman" w:eastAsia="Times New Roman"/>
          <w:sz w:val="32"/>
          <w:szCs w:val="32"/>
          <w:color w:val="5B5B5B"/>
          <w:spacing w:val="0"/>
          <w:w w:val="59"/>
          <w:b/>
          <w:bCs/>
          <w:i/>
          <w:position w:val="-2"/>
        </w:rPr>
        <w:t>rf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  <w:cols w:num="2" w:equalWidth="0">
            <w:col w:w="1366" w:space="2450"/>
            <w:col w:w="7604"/>
          </w:cols>
        </w:sectPr>
      </w:pPr>
      <w:rPr/>
    </w:p>
    <w:p>
      <w:pPr>
        <w:spacing w:before="0" w:after="0" w:line="190" w:lineRule="exact"/>
        <w:ind w:left="632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1F1F1F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1"/>
          <w:position w:val="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1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0"/>
          <w:position w:val="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0"/>
          <w:position w:val="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684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9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19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9"/>
          <w:position w:val="-1"/>
        </w:rPr>
        <w:t>ANGIN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9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995239" w:type="dxa"/>
      </w:tblPr>
      <w:tblGrid/>
      <w:tr>
        <w:trPr>
          <w:trHeight w:val="239" w:hRule="exact"/>
        </w:trPr>
        <w:tc>
          <w:tcPr>
            <w:tcW w:w="1205" w:type="dxa"/>
            <w:tcBorders>
              <w:top w:val="single" w:sz="5.695696" w:space="0" w:color="606060"/>
              <w:bottom w:val="single" w:sz="5.6956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w w:val="108"/>
              </w:rPr>
              <w:t>Ol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"/>
                <w:w w:val="108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74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9"/>
                <w:w w:val="74"/>
              </w:rPr>
              <w:t>_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9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35" w:type="dxa"/>
            <w:tcBorders>
              <w:top w:val="single" w:sz="5.695696" w:space="0" w:color="606060"/>
              <w:bottom w:val="single" w:sz="5.6956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20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14"/>
              </w:rPr>
              <w:t>:21.05.2017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47" w:type="dxa"/>
            <w:tcBorders>
              <w:top w:val="single" w:sz="5.695696" w:space="0" w:color="606060"/>
              <w:bottom w:val="single" w:sz="5.6956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33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9"/>
              </w:rPr>
              <w:t>24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656" w:type="dxa"/>
            <w:tcBorders>
              <w:top w:val="single" w:sz="5.695696" w:space="0" w:color="606060"/>
              <w:bottom w:val="single" w:sz="5.6956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04" w:lineRule="exact"/>
              <w:ind w:left="25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w w:val="89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w w:val="88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15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4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15"/>
              </w:rPr>
              <w:t>14:19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331" w:type="dxa"/>
            <w:tcBorders>
              <w:top w:val="nil" w:sz="6" w:space="0" w:color="auto"/>
              <w:bottom w:val="single" w:sz="5.695696" w:space="0" w:color="606060"/>
              <w:left w:val="nil" w:sz="6" w:space="0" w:color="auto"/>
              <w:right w:val="single" w:sz="5.695696" w:space="0" w:color="646464"/>
            </w:tcBorders>
          </w:tcPr>
          <w:p>
            <w:pPr>
              <w:spacing w:before="27" w:after="0" w:line="204" w:lineRule="exact"/>
              <w:ind w:left="13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</w:rPr>
              <w:t>rr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7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10"/>
              </w:rPr>
              <w:t>6161045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43" w:hRule="exact"/>
        </w:trPr>
        <w:tc>
          <w:tcPr>
            <w:tcW w:w="1205" w:type="dxa"/>
            <w:tcBorders>
              <w:top w:val="single" w:sz="5.695696" w:space="0" w:color="606060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6"/>
              </w:rPr>
              <w:t>Kay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1"/>
                <w:w w:val="106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6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12"/>
                <w:w w:val="10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14"/>
                <w:w w:val="132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8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0"/>
                <w:w w:val="109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7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35" w:type="dxa"/>
            <w:tcBorders>
              <w:top w:val="single" w:sz="5.695696" w:space="0" w:color="606060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20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w w:val="119"/>
              </w:rPr>
              <w:t>:21.0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9"/>
                <w:w w:val="120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8"/>
                <w:w w:val="122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9"/>
              </w:rPr>
              <w:t>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47" w:type="dxa"/>
            <w:tcBorders>
              <w:top w:val="single" w:sz="5.695696" w:space="0" w:color="606060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333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</w:rPr>
              <w:t>!Ka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w w:val="10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9"/>
              </w:rPr>
              <w:t>3329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656" w:type="dxa"/>
            <w:tcBorders>
              <w:top w:val="single" w:sz="5.695696" w:space="0" w:color="606060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0" w:after="0" w:line="240" w:lineRule="auto"/>
              <w:ind w:left="25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2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7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H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86"/>
              </w:rPr>
              <w:t>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8"/>
              </w:rPr>
              <w:t>KSEL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331" w:type="dxa"/>
            <w:tcBorders>
              <w:top w:val="single" w:sz="5.695696" w:space="0" w:color="606060"/>
              <w:bottom w:val="nil" w:sz="6" w:space="0" w:color="auto"/>
              <w:left w:val="nil" w:sz="6" w:space="0" w:color="auto"/>
              <w:right w:val="single" w:sz="5.695696" w:space="0" w:color="646464"/>
            </w:tcBorders>
          </w:tcPr>
          <w:p>
            <w:pPr/>
            <w:rPr/>
          </w:p>
        </w:tc>
      </w:tr>
    </w:tbl>
    <w:p>
      <w:pPr>
        <w:spacing w:before="0" w:after="0" w:line="200" w:lineRule="exact"/>
        <w:ind w:left="1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89.473694pt;margin-top:-90.689026pt;width:45.802872pt;height:40.079114pt;mso-position-horizontal-relative:page;mso-position-vertical-relative:paragraph;z-index:-15244" coordorigin="9789,-1814" coordsize="916,802">
            <v:group style="position:absolute;left:10015;top:-1764;width:579;height:2" coordorigin="10015,-1764" coordsize="579,2">
              <v:shape style="position:absolute;left:10015;top:-1764;width:579;height:2" coordorigin="10015,-1764" coordsize="579,0" path="m10015,-1764l10594,-1764e" filled="f" stroked="t" strokeweight="3.085168pt" strokecolor="#677074">
                <v:path arrowok="t"/>
              </v:shape>
            </v:group>
            <v:group style="position:absolute;left:9982;top:-1764;width:2;height:246" coordorigin="9982,-1764" coordsize="2,246">
              <v:shape style="position:absolute;left:9982;top:-1764;width:2;height:246" coordorigin="9982,-1764" coordsize="0,246" path="m9982,-1518l9982,-1764e" filled="f" stroked="t" strokeweight="4.509091pt" strokecolor="#677474">
                <v:path arrowok="t"/>
              </v:shape>
            </v:group>
            <v:group style="position:absolute;left:10589;top:-1769;width:2;height:251" coordorigin="10589,-1769" coordsize="2,251">
              <v:shape style="position:absolute;left:10589;top:-1769;width:2;height:251" coordorigin="10589,-1769" coordsize="0,251" path="m10589,-1518l10589,-1769e" filled="f" stroked="t" strokeweight="4.509091pt" strokecolor="#6B7474">
                <v:path arrowok="t"/>
              </v:shape>
            </v:group>
            <v:group style="position:absolute;left:10589;top:-1428;width:2;height:258" coordorigin="10589,-1428" coordsize="2,258">
              <v:shape style="position:absolute;left:10589;top:-1428;width:2;height:258" coordorigin="10589,-1428" coordsize="0,258" path="m10589,-1169l10589,-1428e" filled="f" stroked="t" strokeweight="4.509091pt" strokecolor="#6B7474">
                <v:path arrowok="t"/>
              </v:shape>
            </v:group>
            <v:group style="position:absolute;left:10034;top:-1473;width:627;height:2" coordorigin="10034,-1473" coordsize="627,2">
              <v:shape style="position:absolute;left:10034;top:-1473;width:627;height:2" coordorigin="10034,-1473" coordsize="627,0" path="m10034,-1473l10660,-1473e" filled="f" stroked="t" strokeweight="4.509091pt" strokecolor="#646B6B">
                <v:path arrowok="t"/>
              </v:shape>
            </v:group>
            <v:group style="position:absolute;left:9835;top:-1473;width:95;height:2" coordorigin="9835,-1473" coordsize="95,2">
              <v:shape style="position:absolute;left:9835;top:-1473;width:95;height:2" coordorigin="9835,-1473" coordsize="95,0" path="m9835,-1473l9929,-1473e" filled="f" stroked="t" strokeweight="4.509091pt" strokecolor="#646B6B">
                <v:path arrowok="t"/>
              </v:shape>
            </v:group>
            <v:group style="position:absolute;left:9982;top:-1540;width:2;height:370" coordorigin="9982,-1540" coordsize="2,370">
              <v:shape style="position:absolute;left:9982;top:-1540;width:2;height:370" coordorigin="9982,-1540" coordsize="0,370" path="m9982,-1169l9982,-1540e" filled="f" stroked="t" strokeweight="5.221053pt" strokecolor="#647070">
                <v:path arrowok="t"/>
              </v:shape>
            </v:group>
            <v:group style="position:absolute;left:10544;top:-1061;width:90;height:2" coordorigin="10544,-1061" coordsize="90,2">
              <v:shape style="position:absolute;left:10544;top:-1061;width:90;height:2" coordorigin="10544,-1061" coordsize="90,0" path="m10544,-1061l10634,-1061e" filled="f" stroked="t" strokeweight="4.509091pt" strokecolor="#6B7474">
                <v:path arrowok="t"/>
              </v:shape>
            </v:group>
            <v:group style="position:absolute;left:9929;top:-1068;width:104;height:2" coordorigin="9929,-1068" coordsize="104,2">
              <v:shape style="position:absolute;left:9929;top:-1068;width:104;height:2" coordorigin="9929,-1068" coordsize="104,0" path="m9929,-1068l10034,-1068e" filled="f" stroked="t" strokeweight="5.221053pt" strokecolor="#647070">
                <v:path arrowok="t"/>
              </v:shape>
            </v:group>
            <v:group style="position:absolute;left:9920;top:-1129;width:745;height:2" coordorigin="9920,-1129" coordsize="745,2">
              <v:shape style="position:absolute;left:9920;top:-1129;width:745;height:2" coordorigin="9920,-1129" coordsize="745,0" path="m9920,-1129l10665,-1129e" filled="f" stroked="t" strokeweight="4.034450pt" strokecolor="#6B7474">
                <v:path arrowok="t"/>
              </v:shape>
            </v:group>
            <v:group style="position:absolute;left:9986;top:-1158;width:2;height:110" coordorigin="9986,-1158" coordsize="2,110">
              <v:shape style="position:absolute;left:9986;top:-1158;width:2;height:110" coordorigin="9986,-1158" coordsize="0,110" path="m9986,-1048l9986,-1158e" filled="f" stroked="t" strokeweight="3.559809pt" strokecolor="#606B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8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</w:rPr>
        <w:t>Şak.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21.741638" w:type="dxa"/>
      </w:tblPr>
      <w:tblGrid/>
      <w:tr>
        <w:trPr>
          <w:trHeight w:val="236" w:hRule="exact"/>
        </w:trPr>
        <w:tc>
          <w:tcPr>
            <w:tcW w:w="1227" w:type="dxa"/>
            <w:tcBorders>
              <w:top w:val="single" w:sz="5.695696" w:space="0" w:color="545454"/>
              <w:bottom w:val="single" w:sz="3.79712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3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7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40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3" w:after="0" w:line="240" w:lineRule="auto"/>
              <w:ind w:left="18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1F1F1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F1F1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10"/>
                <w:w w:val="100"/>
              </w:rPr>
              <w:t>İ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zmi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Yol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Sakra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98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97"/>
              </w:rPr>
              <w:t>ir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5"/>
                <w:w w:val="97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4"/>
                <w:w w:val="121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6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61"/>
              </w:rPr>
              <w:t>-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8"/>
              </w:rPr>
              <w:t>BERGAMA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533" w:type="dxa"/>
            <w:tcBorders>
              <w:top w:val="nil" w:sz="6" w:space="0" w:color="auto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1" w:hRule="exact"/>
        </w:trPr>
        <w:tc>
          <w:tcPr>
            <w:tcW w:w="1227" w:type="dxa"/>
            <w:tcBorders>
              <w:top w:val="single" w:sz="3.797128" w:space="0" w:color="484848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3"/>
              </w:rPr>
              <w:t>Türil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40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5" w:after="0" w:line="240" w:lineRule="auto"/>
              <w:ind w:left="171" w:right="-20"/>
              <w:jc w:val="left"/>
              <w:tabs>
                <w:tab w:pos="36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6"/>
                <w:w w:val="102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"/>
                <w:w w:val="102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3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5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533" w:type="dxa"/>
            <w:tcBorders>
              <w:top w:val="single" w:sz="5.695696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70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6"/>
                <w:w w:val="102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3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4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</w:rPr>
              <w:t>iga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F2F2F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38" w:lineRule="exact"/>
        <w:ind w:left="152" w:right="-20"/>
        <w:jc w:val="left"/>
        <w:tabs>
          <w:tab w:pos="3660" w:val="left"/>
          <w:tab w:pos="576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760773pt;margin-top:8.895720pt;width:116.621783pt;height:31.490234pt;mso-position-horizontal-relative:page;mso-position-vertical-relative:paragraph;z-index:-15242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4"/>
                    <w:jc w:val="left"/>
                    <w:tabs>
                      <w:tab w:pos="580" w:val="left"/>
                      <w:tab w:pos="1560" w:val="left"/>
                      <w:tab w:pos="192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43"/>
                      <w:position w:val="-3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43"/>
                      <w:position w:val="-3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-51"/>
                      <w:w w:val="43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B5B5B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43"/>
                      <w:position w:val="8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8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5A5A5"/>
                      <w:spacing w:val="0"/>
                      <w:w w:val="228"/>
                      <w:position w:val="8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65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42"/>
          <w:position w:val="3"/>
        </w:rPr>
        <w:t>se: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3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  <w:position w:val="-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  <w:position w:val="-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5"/>
        </w:rPr>
        <w:t>llanım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44"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36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w w:val="66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66"/>
          <w:position w:val="-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7"/>
          <w:w w:val="111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81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onarınc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8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  <w:position w:val="-2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3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snp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84"/>
          <w:position w:val="-2"/>
        </w:rPr>
        <w:t>Ç</w:t>
      </w:r>
      <w:r>
        <w:rPr>
          <w:rFonts w:ascii="Arial" w:hAnsi="Arial" w:cs="Arial" w:eastAsia="Arial"/>
          <w:sz w:val="19"/>
          <w:szCs w:val="19"/>
          <w:color w:val="5B5B5B"/>
          <w:spacing w:val="-4"/>
          <w:w w:val="84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-8"/>
          <w:w w:val="142"/>
          <w:position w:val="-2"/>
        </w:rPr>
        <w:t>l</w:t>
      </w:r>
      <w:r>
        <w:rPr>
          <w:rFonts w:ascii="Arial" w:hAnsi="Arial" w:cs="Arial" w:eastAsia="Arial"/>
          <w:sz w:val="19"/>
          <w:szCs w:val="19"/>
          <w:color w:val="494949"/>
          <w:spacing w:val="-5"/>
          <w:w w:val="114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7"/>
          <w:position w:val="-2"/>
        </w:rPr>
        <w:t>k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  <w:t>   </w:t>
      </w:r>
      <w:r>
        <w:rPr>
          <w:rFonts w:ascii="Arial" w:hAnsi="Arial" w:cs="Arial" w:eastAsia="Arial"/>
          <w:sz w:val="19"/>
          <w:szCs w:val="19"/>
          <w:color w:val="2F2F2F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211"/>
          <w:position w:val="-3"/>
        </w:rPr>
        <w:t>cr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5549" w:right="-20"/>
        <w:jc w:val="left"/>
        <w:tabs>
          <w:tab w:pos="6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52"/>
          <w:szCs w:val="52"/>
          <w:color w:val="A5A5A5"/>
          <w:spacing w:val="1"/>
          <w:w w:val="144"/>
          <w:position w:val="-29"/>
        </w:rPr>
        <w:t>ı</w:t>
      </w:r>
      <w:r>
        <w:rPr>
          <w:rFonts w:ascii="Arial" w:hAnsi="Arial" w:cs="Arial" w:eastAsia="Arial"/>
          <w:sz w:val="52"/>
          <w:szCs w:val="52"/>
          <w:color w:val="A5A5A5"/>
          <w:spacing w:val="0"/>
          <w:w w:val="30"/>
          <w:position w:val="-29"/>
        </w:rPr>
        <w:t>-</w:t>
      </w:r>
      <w:r>
        <w:rPr>
          <w:rFonts w:ascii="Arial" w:hAnsi="Arial" w:cs="Arial" w:eastAsia="Arial"/>
          <w:sz w:val="52"/>
          <w:szCs w:val="52"/>
          <w:color w:val="A5A5A5"/>
          <w:spacing w:val="0"/>
          <w:w w:val="100"/>
          <w:position w:val="-29"/>
        </w:rPr>
        <w:tab/>
      </w:r>
      <w:r>
        <w:rPr>
          <w:rFonts w:ascii="Arial" w:hAnsi="Arial" w:cs="Arial" w:eastAsia="Arial"/>
          <w:sz w:val="52"/>
          <w:szCs w:val="52"/>
          <w:color w:val="A5A5A5"/>
          <w:spacing w:val="0"/>
          <w:w w:val="100"/>
          <w:position w:val="-29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7"/>
        </w:rPr>
        <w:t>angını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7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7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7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20"/>
          <w:position w:val="-1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-1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9"/>
          <w:position w:val="-17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6"/>
          <w:w w:val="120"/>
          <w:position w:val="-1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-17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</w:sectPr>
      </w:pPr>
      <w:rPr/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4561" w:right="444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350" w:lineRule="exact"/>
        <w:ind w:right="-20"/>
        <w:jc w:val="left"/>
        <w:tabs>
          <w:tab w:pos="3540" w:val="left"/>
          <w:tab w:pos="55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w w:val="107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w w:val="106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1"/>
        </w:rPr>
        <w:t>Kamuya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Alan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3"/>
          <w:w w:val="67"/>
          <w:position w:val="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3"/>
          <w:position w:val="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8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108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7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73"/>
          <w:position w:val="-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  <w:cols w:num="2" w:equalWidth="0">
            <w:col w:w="1220" w:space="959"/>
            <w:col w:w="9241"/>
          </w:cols>
        </w:sectPr>
      </w:pPr>
      <w:rPr/>
    </w:p>
    <w:p>
      <w:pPr>
        <w:spacing w:before="38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ANAK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184" w:right="-20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2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14:20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14:26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5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  <w:position w:val="0"/>
        </w:rPr>
        <w:t>84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66" w:right="-20"/>
        <w:jc w:val="left"/>
        <w:tabs>
          <w:tab w:pos="4720" w:val="left"/>
          <w:tab w:pos="7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69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4742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7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6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left="47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mni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t-Jandarma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190" w:lineRule="exact"/>
        <w:ind w:left="2184" w:right="-20"/>
        <w:jc w:val="left"/>
        <w:tabs>
          <w:tab w:pos="4720" w:val="left"/>
          <w:tab w:pos="7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1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57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5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5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10"/>
          <w:w w:val="58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2"/>
          <w:position w:val="-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58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oğ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69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gaz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1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152" w:right="-20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0"/>
          <w:position w:val="1"/>
        </w:rPr>
        <w:t>Y: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:ncı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4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2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18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Dönil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218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Adı-S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1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30" w:lineRule="atLeast"/>
        <w:ind w:left="166" w:right="2704" w:firstLine="-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Görüldilğil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varıldığında;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162" w:lineRule="exact"/>
        <w:ind w:left="4694" w:right="385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4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8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4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8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3"/>
          <w:position w:val="-4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166" w:right="-20"/>
        <w:jc w:val="left"/>
        <w:tabs>
          <w:tab w:pos="2180" w:val="left"/>
          <w:tab w:pos="5320" w:val="left"/>
          <w:tab w:pos="6560" w:val="left"/>
          <w:tab w:pos="7000" w:val="left"/>
          <w:tab w:pos="8180" w:val="left"/>
          <w:tab w:pos="9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Türil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>İle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  <w:position w:val="5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494949"/>
          <w:spacing w:val="0"/>
          <w:w w:val="178"/>
          <w:i/>
          <w:position w:val="-4"/>
        </w:rPr>
        <w:t>l</w:t>
      </w:r>
      <w:r>
        <w:rPr>
          <w:rFonts w:ascii="Arial" w:hAnsi="Arial" w:cs="Arial" w:eastAsia="Arial"/>
          <w:sz w:val="27"/>
          <w:szCs w:val="27"/>
          <w:color w:val="494949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27"/>
          <w:szCs w:val="27"/>
          <w:color w:val="494949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Köpll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170"/>
          <w:position w:val="-4"/>
        </w:rPr>
        <w:t>ı</w:t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5577" w:right="-20"/>
        <w:jc w:val="left"/>
        <w:tabs>
          <w:tab w:pos="6620" w:val="left"/>
          <w:tab w:pos="6940" w:val="left"/>
          <w:tab w:pos="8200" w:val="left"/>
          <w:tab w:pos="9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>0,5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5"/>
        </w:rPr>
        <w:t>Kullanılınadı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47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5"/>
        </w:rPr>
        <w:t>Kullanılınadı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62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</w:rPr>
        <w:t>Yo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</w:rPr>
        <w:t>l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03" w:lineRule="exact"/>
        <w:ind w:left="17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5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65" w:lineRule="auto"/>
        <w:ind w:left="2184" w:right="68" w:firstLine="-2012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</w:rPr>
        <w:t>araştırmada;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söndürülmede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bırakıl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ranı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naatine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87" w:lineRule="auto"/>
        <w:ind w:left="166" w:right="3935" w:firstLine="-5"/>
        <w:jc w:val="left"/>
        <w:tabs>
          <w:tab w:pos="2180" w:val="left"/>
          <w:tab w:pos="222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2"/>
        </w:rPr>
        <w:t>Sigoıtalı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9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8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edeli: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166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fesJim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</w:rPr>
        <w:t>edilmedi.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tTeslim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11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171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101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1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58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9"/>
          <w:w w:val="133"/>
          <w:position w:val="-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205"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7"/>
          <w:position w:val="-3"/>
        </w:rPr>
        <w:t>'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8"/>
          <w:position w:val="-3"/>
        </w:rPr>
        <w:t>·</w:t>
      </w:r>
      <w:r>
        <w:rPr>
          <w:rFonts w:ascii="Arial" w:hAnsi="Arial" w:cs="Arial" w:eastAsia="Arial"/>
          <w:sz w:val="22"/>
          <w:szCs w:val="22"/>
          <w:color w:val="5B5B5B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99"/>
          <w:position w:val="-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116"/>
          <w:position w:val="-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86"/>
          <w:position w:val="-3"/>
        </w:rPr>
        <w:t>n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74"/>
          <w:position w:val="-3"/>
        </w:rPr>
        <w:t>O</w:t>
      </w:r>
      <w:r>
        <w:rPr>
          <w:rFonts w:ascii="Arial" w:hAnsi="Arial" w:cs="Arial" w:eastAsia="Arial"/>
          <w:sz w:val="18"/>
          <w:szCs w:val="18"/>
          <w:color w:val="494949"/>
          <w:spacing w:val="8"/>
          <w:w w:val="75"/>
          <w:position w:val="-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60"/>
          <w:position w:val="-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4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93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93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  <w:position w:val="-4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  <w:position w:val="-4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8"/>
          <w:position w:val="-4"/>
        </w:rPr>
        <w:t>:21.05.2017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12"/>
          <w:position w:val="-3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70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4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-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10"/>
          <w:position w:val="-3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"/>
          <w:w w:val="120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  <w:position w:val="-3"/>
        </w:rPr>
        <w:t>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left="152" w:right="-20"/>
        <w:jc w:val="left"/>
        <w:tabs>
          <w:tab w:pos="680" w:val="left"/>
          <w:tab w:pos="11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58"/>
          <w:position w:val="-2"/>
        </w:rPr>
        <w:t>i--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A5A5A5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5A5A5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5A5A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5A5A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46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</w:sectPr>
      </w:pPr>
      <w:rPr/>
    </w:p>
    <w:p>
      <w:pPr>
        <w:spacing w:before="0" w:after="0" w:line="190" w:lineRule="exact"/>
        <w:ind w:left="261" w:right="-68"/>
        <w:jc w:val="left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w w:val="197"/>
        </w:rPr>
        <w:t>\t</w:t>
      </w:r>
      <w:r>
        <w:rPr>
          <w:rFonts w:ascii="Arial" w:hAnsi="Arial" w:cs="Arial" w:eastAsia="Arial"/>
          <w:sz w:val="18"/>
          <w:szCs w:val="18"/>
          <w:color w:val="2F2F2F"/>
          <w:w w:val="139"/>
        </w:rPr>
        <w:t>.</w:t>
      </w:r>
      <w:r>
        <w:rPr>
          <w:rFonts w:ascii="Arial" w:hAnsi="Arial" w:cs="Arial" w:eastAsia="Arial"/>
          <w:sz w:val="18"/>
          <w:szCs w:val="18"/>
          <w:color w:val="2F2F2F"/>
          <w:spacing w:val="-29"/>
          <w:w w:val="13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</w:rPr>
        <w:t>,a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lü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0" w:lineRule="exact"/>
        <w:ind w:right="-20"/>
        <w:jc w:val="left"/>
        <w:tabs>
          <w:tab w:pos="6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BERGAM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9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  <w:cols w:num="2" w:equalWidth="0">
            <w:col w:w="2052" w:space="132"/>
            <w:col w:w="9236"/>
          </w:cols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71"/>
        <w:jc w:val="left"/>
        <w:tabs>
          <w:tab w:pos="2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329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8" w:lineRule="exact"/>
        <w:ind w:left="31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1C77F4"/>
          <w:spacing w:val="0"/>
          <w:w w:val="100"/>
          <w:position w:val="-2"/>
        </w:rPr>
        <w:t>Itfai</w:t>
      </w:r>
      <w:r>
        <w:rPr>
          <w:rFonts w:ascii="Arial" w:hAnsi="Arial" w:cs="Arial" w:eastAsia="Arial"/>
          <w:sz w:val="19"/>
          <w:szCs w:val="19"/>
          <w:color w:val="1C77F4"/>
          <w:spacing w:val="6"/>
          <w:w w:val="100"/>
          <w:position w:val="-2"/>
        </w:rPr>
        <w:t>y</w:t>
      </w:r>
      <w:r>
        <w:rPr>
          <w:rFonts w:ascii="Arial" w:hAnsi="Arial" w:cs="Arial" w:eastAsia="Arial"/>
          <w:sz w:val="19"/>
          <w:szCs w:val="19"/>
          <w:color w:val="809CC8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809CC8"/>
          <w:spacing w:val="1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698ECA"/>
          <w:spacing w:val="2"/>
          <w:w w:val="100"/>
          <w:position w:val="-2"/>
        </w:rPr>
        <w:t>K</w:t>
      </w:r>
      <w:r>
        <w:rPr>
          <w:rFonts w:ascii="Arial" w:hAnsi="Arial" w:cs="Arial" w:eastAsia="Arial"/>
          <w:sz w:val="19"/>
          <w:szCs w:val="19"/>
          <w:color w:val="4B83CD"/>
          <w:spacing w:val="0"/>
          <w:w w:val="100"/>
          <w:position w:val="-2"/>
        </w:rPr>
        <w:t>uzey</w:t>
      </w:r>
      <w:r>
        <w:rPr>
          <w:rFonts w:ascii="Arial" w:hAnsi="Arial" w:cs="Arial" w:eastAsia="Arial"/>
          <w:sz w:val="19"/>
          <w:szCs w:val="19"/>
          <w:color w:val="4B83CD"/>
          <w:spacing w:val="-6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B72C3"/>
          <w:spacing w:val="0"/>
          <w:w w:val="105"/>
          <w:position w:val="-2"/>
        </w:rPr>
        <w:t>B</w:t>
      </w:r>
      <w:r>
        <w:rPr>
          <w:rFonts w:ascii="Arial" w:hAnsi="Arial" w:cs="Arial" w:eastAsia="Arial"/>
          <w:sz w:val="19"/>
          <w:szCs w:val="19"/>
          <w:color w:val="3B72C3"/>
          <w:spacing w:val="-11"/>
          <w:w w:val="106"/>
          <w:position w:val="-2"/>
        </w:rPr>
        <w:t>ö</w:t>
      </w:r>
      <w:r>
        <w:rPr>
          <w:rFonts w:ascii="Arial" w:hAnsi="Arial" w:cs="Arial" w:eastAsia="Arial"/>
          <w:sz w:val="19"/>
          <w:szCs w:val="19"/>
          <w:color w:val="2A57E4"/>
          <w:spacing w:val="-7"/>
          <w:w w:val="170"/>
          <w:position w:val="-2"/>
        </w:rPr>
        <w:t>l</w:t>
      </w:r>
      <w:r>
        <w:rPr>
          <w:rFonts w:ascii="Arial" w:hAnsi="Arial" w:cs="Arial" w:eastAsia="Arial"/>
          <w:sz w:val="19"/>
          <w:szCs w:val="19"/>
          <w:color w:val="2F62BC"/>
          <w:spacing w:val="0"/>
          <w:w w:val="101"/>
          <w:position w:val="-2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62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2F2F2F"/>
          <w:spacing w:val="0"/>
          <w:w w:val="64"/>
        </w:rPr>
        <w:t>2</w:t>
      </w:r>
      <w:r>
        <w:rPr>
          <w:rFonts w:ascii="Arial" w:hAnsi="Arial" w:cs="Arial" w:eastAsia="Arial"/>
          <w:sz w:val="29"/>
          <w:szCs w:val="29"/>
          <w:color w:val="2F2F2F"/>
          <w:spacing w:val="11"/>
          <w:w w:val="64"/>
        </w:rPr>
        <w:t> </w:t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64"/>
        </w:rPr>
        <w:t>S1Matıs!lm7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12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9"/>
          <w:szCs w:val="29"/>
          <w:color w:val="2F2F2F"/>
          <w:spacing w:val="0"/>
          <w:w w:val="70"/>
          <w:i/>
          <w:position w:val="-2"/>
        </w:rPr>
        <w:t>it!"</w:t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70"/>
          <w:i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70"/>
          <w:i/>
          <w:position w:val="-2"/>
        </w:rPr>
        <w:t>Jy</w:t>
      </w:r>
      <w:r>
        <w:rPr>
          <w:rFonts w:ascii="Arial" w:hAnsi="Arial" w:cs="Arial" w:eastAsia="Arial"/>
          <w:sz w:val="29"/>
          <w:szCs w:val="29"/>
          <w:color w:val="2F2F2F"/>
          <w:spacing w:val="48"/>
          <w:w w:val="7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B70"/>
          <w:spacing w:val="0"/>
          <w:w w:val="168"/>
          <w:position w:val="-2"/>
        </w:rPr>
        <w:t>Jf.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4"/>
          <w:w w:val="96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6"/>
          <w:w w:val="97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5"/>
          <w:w w:val="97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4"/>
          <w:w w:val="70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-2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" w:lineRule="exact"/>
        <w:ind w:left="85" w:right="-20"/>
        <w:jc w:val="left"/>
        <w:tabs>
          <w:tab w:pos="580" w:val="left"/>
          <w:tab w:pos="10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3"/>
          <w:szCs w:val="13"/>
          <w:color w:val="A5A5A5"/>
          <w:spacing w:val="0"/>
          <w:w w:val="74"/>
          <w:b/>
          <w:bCs/>
          <w:i/>
          <w:position w:val="-7"/>
        </w:rPr>
        <w:t>v·</w:t>
      </w:r>
      <w:r>
        <w:rPr>
          <w:rFonts w:ascii="Arial" w:hAnsi="Arial" w:cs="Arial" w:eastAsia="Arial"/>
          <w:sz w:val="13"/>
          <w:szCs w:val="13"/>
          <w:color w:val="A5A5A5"/>
          <w:spacing w:val="0"/>
          <w:w w:val="100"/>
          <w:b/>
          <w:bCs/>
          <w:i/>
          <w:position w:val="-7"/>
        </w:rPr>
        <w:tab/>
      </w:r>
      <w:r>
        <w:rPr>
          <w:rFonts w:ascii="Arial" w:hAnsi="Arial" w:cs="Arial" w:eastAsia="Arial"/>
          <w:sz w:val="13"/>
          <w:szCs w:val="13"/>
          <w:color w:val="A5A5A5"/>
          <w:spacing w:val="0"/>
          <w:w w:val="100"/>
          <w:b/>
          <w:bCs/>
          <w:i/>
          <w:position w:val="-7"/>
        </w:rPr>
      </w:r>
      <w:r>
        <w:rPr>
          <w:rFonts w:ascii="Arial" w:hAnsi="Arial" w:cs="Arial" w:eastAsia="Arial"/>
          <w:sz w:val="13"/>
          <w:szCs w:val="13"/>
          <w:color w:val="777779"/>
          <w:spacing w:val="0"/>
          <w:w w:val="182"/>
          <w:position w:val="-7"/>
        </w:rPr>
        <w:t>.</w:t>
      </w:r>
      <w:r>
        <w:rPr>
          <w:rFonts w:ascii="Arial" w:hAnsi="Arial" w:cs="Arial" w:eastAsia="Arial"/>
          <w:sz w:val="13"/>
          <w:szCs w:val="13"/>
          <w:color w:val="777779"/>
          <w:spacing w:val="-18"/>
          <w:w w:val="182"/>
          <w:position w:val="-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100"/>
          <w:position w:val="-7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2"/>
          <w:szCs w:val="12"/>
          <w:color w:val="BCBCBD"/>
          <w:spacing w:val="0"/>
          <w:w w:val="100"/>
          <w:position w:val="-7"/>
        </w:rPr>
        <w:t>.......</w:t>
      </w:r>
      <w:r>
        <w:rPr>
          <w:rFonts w:ascii="Times New Roman" w:hAnsi="Times New Roman" w:cs="Times New Roman" w:eastAsia="Times New Roman"/>
          <w:sz w:val="12"/>
          <w:szCs w:val="12"/>
          <w:color w:val="BCBCBD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BCBCBD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5A5A5"/>
          <w:spacing w:val="0"/>
          <w:w w:val="105"/>
          <w:position w:val="-7"/>
        </w:rPr>
        <w:t>,.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  <w:cols w:num="3" w:equalWidth="0">
            <w:col w:w="828" w:space="1508"/>
            <w:col w:w="3992" w:space="2254"/>
            <w:col w:w="2838"/>
          </w:cols>
        </w:sectPr>
      </w:pPr>
      <w:rPr/>
    </w:p>
    <w:p>
      <w:pPr>
        <w:spacing w:before="7" w:after="0" w:line="240" w:lineRule="auto"/>
        <w:ind w:left="2554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1C77F4"/>
          <w:w w:val="102"/>
        </w:rPr>
        <w:t>2.Po</w:t>
      </w:r>
      <w:r>
        <w:rPr>
          <w:rFonts w:ascii="Arial" w:hAnsi="Arial" w:cs="Arial" w:eastAsia="Arial"/>
          <w:sz w:val="19"/>
          <w:szCs w:val="19"/>
          <w:color w:val="1C77F4"/>
          <w:spacing w:val="-11"/>
          <w:w w:val="103"/>
        </w:rPr>
        <w:t>s</w:t>
      </w:r>
      <w:r>
        <w:rPr>
          <w:rFonts w:ascii="Arial" w:hAnsi="Arial" w:cs="Arial" w:eastAsia="Arial"/>
          <w:sz w:val="19"/>
          <w:szCs w:val="19"/>
          <w:color w:val="698ECA"/>
          <w:spacing w:val="0"/>
          <w:w w:val="77"/>
        </w:rPr>
        <w:t>t:-ı</w:t>
      </w:r>
      <w:r>
        <w:rPr>
          <w:rFonts w:ascii="Arial" w:hAnsi="Arial" w:cs="Arial" w:eastAsia="Arial"/>
          <w:sz w:val="19"/>
          <w:szCs w:val="19"/>
          <w:color w:val="698ECA"/>
          <w:spacing w:val="-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809CC8"/>
          <w:spacing w:val="-15"/>
          <w:w w:val="188"/>
        </w:rPr>
        <w:t>n</w:t>
      </w:r>
      <w:r>
        <w:rPr>
          <w:rFonts w:ascii="Arial" w:hAnsi="Arial" w:cs="Arial" w:eastAsia="Arial"/>
          <w:sz w:val="19"/>
          <w:szCs w:val="19"/>
          <w:color w:val="72939E"/>
          <w:spacing w:val="-11"/>
          <w:w w:val="169"/>
        </w:rPr>
        <w:t>ı</w:t>
      </w:r>
      <w:r>
        <w:rPr>
          <w:rFonts w:ascii="Arial" w:hAnsi="Arial" w:cs="Arial" w:eastAsia="Arial"/>
          <w:sz w:val="19"/>
          <w:szCs w:val="19"/>
          <w:color w:val="698ECA"/>
          <w:spacing w:val="-1"/>
          <w:w w:val="105"/>
        </w:rPr>
        <w:t>p</w:t>
      </w:r>
      <w:r>
        <w:rPr>
          <w:rFonts w:ascii="Arial" w:hAnsi="Arial" w:cs="Arial" w:eastAsia="Arial"/>
          <w:sz w:val="19"/>
          <w:szCs w:val="19"/>
          <w:color w:val="3B54AA"/>
          <w:spacing w:val="-17"/>
          <w:w w:val="142"/>
        </w:rPr>
        <w:t>l</w:t>
      </w:r>
      <w:r>
        <w:rPr>
          <w:rFonts w:ascii="Arial" w:hAnsi="Arial" w:cs="Arial" w:eastAsia="Arial"/>
          <w:sz w:val="19"/>
          <w:szCs w:val="19"/>
          <w:color w:val="698ECA"/>
          <w:spacing w:val="-1"/>
          <w:w w:val="99"/>
        </w:rPr>
        <w:t>a</w:t>
      </w:r>
      <w:r>
        <w:rPr>
          <w:rFonts w:ascii="Arial" w:hAnsi="Arial" w:cs="Arial" w:eastAsia="Arial"/>
          <w:sz w:val="19"/>
          <w:szCs w:val="19"/>
          <w:color w:val="4B83CD"/>
          <w:spacing w:val="0"/>
          <w:w w:val="106"/>
        </w:rPr>
        <w:t>r</w:t>
      </w:r>
      <w:r>
        <w:rPr>
          <w:rFonts w:ascii="Arial" w:hAnsi="Arial" w:cs="Arial" w:eastAsia="Arial"/>
          <w:sz w:val="19"/>
          <w:szCs w:val="19"/>
          <w:color w:val="4B83CD"/>
          <w:spacing w:val="-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72C3"/>
          <w:spacing w:val="0"/>
          <w:w w:val="99"/>
        </w:rPr>
        <w:t>Am</w:t>
      </w:r>
      <w:r>
        <w:rPr>
          <w:rFonts w:ascii="Arial" w:hAnsi="Arial" w:cs="Arial" w:eastAsia="Arial"/>
          <w:sz w:val="19"/>
          <w:szCs w:val="19"/>
          <w:color w:val="3B72C3"/>
          <w:spacing w:val="-24"/>
          <w:w w:val="100"/>
        </w:rPr>
        <w:t>i</w:t>
      </w:r>
      <w:r>
        <w:rPr>
          <w:rFonts w:ascii="Arial" w:hAnsi="Arial" w:cs="Arial" w:eastAsia="Arial"/>
          <w:sz w:val="19"/>
          <w:szCs w:val="19"/>
          <w:color w:val="1C77F4"/>
          <w:spacing w:val="0"/>
          <w:w w:val="107"/>
        </w:rPr>
        <w:t>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12" w:lineRule="exact"/>
        <w:ind w:right="-146"/>
        <w:jc w:val="left"/>
        <w:rPr>
          <w:rFonts w:ascii="Arial" w:hAnsi="Arial" w:cs="Arial" w:eastAsia="Arial"/>
          <w:sz w:val="71"/>
          <w:szCs w:val="71"/>
        </w:rPr>
      </w:pPr>
      <w:rPr/>
      <w:r>
        <w:rPr/>
        <w:br w:type="column"/>
      </w:r>
      <w:r>
        <w:rPr>
          <w:rFonts w:ascii="Arial" w:hAnsi="Arial" w:cs="Arial" w:eastAsia="Arial"/>
          <w:sz w:val="71"/>
          <w:szCs w:val="71"/>
          <w:color w:val="494949"/>
          <w:w w:val="24"/>
          <w:position w:val="-26"/>
        </w:rPr>
        <w:t>.</w:t>
      </w:r>
      <w:r>
        <w:rPr>
          <w:rFonts w:ascii="Arial" w:hAnsi="Arial" w:cs="Arial" w:eastAsia="Arial"/>
          <w:sz w:val="71"/>
          <w:szCs w:val="71"/>
          <w:color w:val="494949"/>
          <w:spacing w:val="10"/>
          <w:w w:val="24"/>
          <w:position w:val="-26"/>
        </w:rPr>
        <w:t>.</w:t>
      </w:r>
      <w:r>
        <w:rPr>
          <w:rFonts w:ascii="Arial" w:hAnsi="Arial" w:cs="Arial" w:eastAsia="Arial"/>
          <w:sz w:val="71"/>
          <w:szCs w:val="71"/>
          <w:color w:val="676D9C"/>
          <w:spacing w:val="-90"/>
          <w:w w:val="106"/>
          <w:position w:val="-26"/>
        </w:rPr>
        <w:t>t</w:t>
      </w:r>
      <w:r>
        <w:rPr>
          <w:rFonts w:ascii="Arial" w:hAnsi="Arial" w:cs="Arial" w:eastAsia="Arial"/>
          <w:sz w:val="71"/>
          <w:szCs w:val="71"/>
          <w:color w:val="A3A7D1"/>
          <w:spacing w:val="0"/>
          <w:w w:val="53"/>
          <w:position w:val="-26"/>
        </w:rPr>
        <w:t>·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85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66"/>
          <w:i/>
          <w:position w:val="-1"/>
        </w:rPr>
        <w:t>1..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66"/>
          <w:position w:val="-1"/>
        </w:rPr>
        <w:t>"'"·'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2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77779"/>
          <w:spacing w:val="-4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CBCBD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BCBCBD"/>
          <w:spacing w:val="0"/>
          <w:w w:val="100"/>
          <w:position w:val="-1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BCBCB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64B70"/>
          <w:spacing w:val="0"/>
          <w:w w:val="600"/>
          <w:position w:val="-1"/>
        </w:rPr>
        <w:t>,;;</w:t>
      </w:r>
      <w:r>
        <w:rPr>
          <w:rFonts w:ascii="Times New Roman" w:hAnsi="Times New Roman" w:cs="Times New Roman" w:eastAsia="Times New Roman"/>
          <w:sz w:val="8"/>
          <w:szCs w:val="8"/>
          <w:color w:val="464B70"/>
          <w:spacing w:val="3"/>
          <w:w w:val="600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64B70"/>
          <w:spacing w:val="0"/>
          <w:w w:val="600"/>
          <w:position w:val="-1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B5B5B"/>
          <w:w w:val="189"/>
          <w:b/>
          <w:bCs/>
          <w:position w:val="-10"/>
        </w:rPr>
        <w:t>ile</w:t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-10"/>
          <w:w w:val="190"/>
          <w:b/>
          <w:bCs/>
          <w:position w:val="-10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777779"/>
          <w:spacing w:val="-73"/>
          <w:w w:val="112"/>
          <w:b/>
          <w:bCs/>
          <w:position w:val="-10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8C8C8E"/>
          <w:spacing w:val="0"/>
          <w:w w:val="39"/>
          <w:b/>
          <w:bCs/>
          <w:position w:val="-1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  <w:cols w:num="3" w:equalWidth="0">
            <w:col w:w="4292" w:space="1442"/>
            <w:col w:w="348" w:space="2362"/>
            <w:col w:w="2976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1" w:lineRule="atLeas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TUM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1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ANAK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0" w:lineRule="exact"/>
        <w:ind w:right="-105"/>
        <w:jc w:val="left"/>
        <w:tabs>
          <w:tab w:pos="13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3"/>
          <w:szCs w:val="43"/>
          <w:color w:val="A5A5A5"/>
          <w:spacing w:val="0"/>
          <w:w w:val="100"/>
          <w:i/>
          <w:position w:val="-21"/>
        </w:rPr>
        <w:t>ı</w:t>
      </w:r>
      <w:r>
        <w:rPr>
          <w:rFonts w:ascii="Times New Roman" w:hAnsi="Times New Roman" w:cs="Times New Roman" w:eastAsia="Times New Roman"/>
          <w:sz w:val="43"/>
          <w:szCs w:val="43"/>
          <w:color w:val="A5A5A5"/>
          <w:spacing w:val="-105"/>
          <w:w w:val="100"/>
          <w:i/>
          <w:position w:val="-21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A5A5A5"/>
          <w:spacing w:val="0"/>
          <w:w w:val="100"/>
          <w:i/>
          <w:position w:val="-21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A5A5A5"/>
          <w:spacing w:val="0"/>
          <w:w w:val="100"/>
          <w:i/>
          <w:position w:val="-21"/>
        </w:rPr>
      </w:r>
      <w:r>
        <w:rPr>
          <w:rFonts w:ascii="Arial" w:hAnsi="Arial" w:cs="Arial" w:eastAsia="Arial"/>
          <w:sz w:val="27"/>
          <w:szCs w:val="27"/>
          <w:color w:val="2F3869"/>
          <w:spacing w:val="0"/>
          <w:w w:val="100"/>
          <w:position w:val="-21"/>
        </w:rPr>
        <w:t>ll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92" w:after="0" w:line="78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F3869"/>
          <w:spacing w:val="0"/>
          <w:w w:val="100"/>
          <w:position w:val="-19"/>
        </w:rPr>
        <w:t>:</w:t>
      </w:r>
      <w:r>
        <w:rPr>
          <w:rFonts w:ascii="Arial" w:hAnsi="Arial" w:cs="Arial" w:eastAsia="Arial"/>
          <w:sz w:val="27"/>
          <w:szCs w:val="27"/>
          <w:color w:val="2F3869"/>
          <w:spacing w:val="-11"/>
          <w:w w:val="100"/>
          <w:position w:val="-19"/>
        </w:rPr>
        <w:t> </w:t>
      </w:r>
      <w:r>
        <w:rPr>
          <w:rFonts w:ascii="Arial" w:hAnsi="Arial" w:cs="Arial" w:eastAsia="Arial"/>
          <w:sz w:val="27"/>
          <w:szCs w:val="27"/>
          <w:color w:val="494949"/>
          <w:spacing w:val="-8"/>
          <w:w w:val="160"/>
          <w:position w:val="-19"/>
        </w:rPr>
        <w:t>"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69"/>
          <w:position w:val="-19"/>
        </w:rPr>
        <w:t>'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00"/>
          <w:position w:val="-19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-6"/>
          <w:w w:val="100"/>
          <w:position w:val="-19"/>
        </w:rPr>
        <w:t> </w:t>
      </w:r>
      <w:r>
        <w:rPr>
          <w:rFonts w:ascii="Arial" w:hAnsi="Arial" w:cs="Arial" w:eastAsia="Arial"/>
          <w:sz w:val="27"/>
          <w:szCs w:val="27"/>
          <w:color w:val="8C8C8E"/>
          <w:spacing w:val="0"/>
          <w:w w:val="100"/>
          <w:position w:val="-19"/>
        </w:rPr>
        <w:t>;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  <w:cols w:num="3" w:equalWidth="0">
            <w:col w:w="6727" w:space="1627"/>
            <w:col w:w="1414" w:space="0"/>
            <w:col w:w="1652"/>
          </w:cols>
        </w:sectPr>
      </w:pPr>
      <w:rPr/>
    </w:p>
    <w:p>
      <w:pPr>
        <w:spacing w:before="0" w:after="0" w:line="45" w:lineRule="exact"/>
        <w:ind w:right="1127"/>
        <w:jc w:val="right"/>
        <w:tabs>
          <w:tab w:pos="12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3"/>
          <w:szCs w:val="23"/>
          <w:color w:val="5B5B5B"/>
          <w:spacing w:val="-46"/>
          <w:w w:val="208"/>
          <w:position w:val="-4"/>
        </w:rPr>
        <w:t>:</w:t>
      </w:r>
      <w:r>
        <w:rPr>
          <w:rFonts w:ascii="Arial" w:hAnsi="Arial" w:cs="Arial" w:eastAsia="Arial"/>
          <w:sz w:val="23"/>
          <w:szCs w:val="23"/>
          <w:color w:val="A5A5A5"/>
          <w:spacing w:val="-52"/>
          <w:w w:val="83"/>
          <w:position w:val="-4"/>
        </w:rPr>
        <w:t>·</w:t>
      </w:r>
      <w:r>
        <w:rPr>
          <w:rFonts w:ascii="Arial" w:hAnsi="Arial" w:cs="Arial" w:eastAsia="Arial"/>
          <w:sz w:val="23"/>
          <w:szCs w:val="23"/>
          <w:color w:val="676D9C"/>
          <w:spacing w:val="0"/>
          <w:w w:val="106"/>
          <w:position w:val="-4"/>
        </w:rPr>
        <w:t>!!</w:t>
      </w:r>
      <w:r>
        <w:rPr>
          <w:rFonts w:ascii="Arial" w:hAnsi="Arial" w:cs="Arial" w:eastAsia="Arial"/>
          <w:sz w:val="23"/>
          <w:szCs w:val="23"/>
          <w:color w:val="676D9C"/>
          <w:spacing w:val="0"/>
          <w:w w:val="143"/>
          <w:position w:val="-4"/>
        </w:rPr>
        <w:t>:</w:t>
      </w:r>
      <w:r>
        <w:rPr>
          <w:rFonts w:ascii="Arial" w:hAnsi="Arial" w:cs="Arial" w:eastAsia="Arial"/>
          <w:sz w:val="23"/>
          <w:szCs w:val="23"/>
          <w:color w:val="676D9C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676D9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42"/>
          <w:szCs w:val="42"/>
          <w:color w:val="464B70"/>
          <w:spacing w:val="0"/>
          <w:w w:val="102"/>
          <w:position w:val="-4"/>
        </w:rPr>
        <w:t>/?</w:t>
      </w:r>
      <w:r>
        <w:rPr>
          <w:rFonts w:ascii="Times New Roman" w:hAnsi="Times New Roman" w:cs="Times New Roman" w:eastAsia="Times New Roman"/>
          <w:sz w:val="42"/>
          <w:szCs w:val="42"/>
          <w:color w:val="464B70"/>
          <w:spacing w:val="-65"/>
          <w:w w:val="100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494949"/>
          <w:spacing w:val="-19"/>
          <w:w w:val="140"/>
          <w:position w:val="-4"/>
        </w:rPr>
        <w:t>i</w:t>
      </w:r>
      <w:r>
        <w:rPr>
          <w:rFonts w:ascii="Arial" w:hAnsi="Arial" w:cs="Arial" w:eastAsia="Arial"/>
          <w:sz w:val="27"/>
          <w:szCs w:val="27"/>
          <w:color w:val="2F2F2F"/>
          <w:spacing w:val="6"/>
          <w:w w:val="62"/>
          <w:position w:val="-4"/>
        </w:rPr>
        <w:t>r</w:t>
      </w:r>
      <w:r>
        <w:rPr>
          <w:rFonts w:ascii="Arial" w:hAnsi="Arial" w:cs="Arial" w:eastAsia="Arial"/>
          <w:sz w:val="27"/>
          <w:szCs w:val="27"/>
          <w:color w:val="5B5B5B"/>
          <w:spacing w:val="0"/>
          <w:w w:val="86"/>
          <w:position w:val="-4"/>
        </w:rPr>
        <w:t>i</w:t>
      </w:r>
      <w:r>
        <w:rPr>
          <w:rFonts w:ascii="Arial" w:hAnsi="Arial" w:cs="Arial" w:eastAsia="Arial"/>
          <w:sz w:val="27"/>
          <w:szCs w:val="27"/>
          <w:color w:val="5B5B5B"/>
          <w:spacing w:val="-41"/>
          <w:w w:val="86"/>
          <w:position w:val="-4"/>
        </w:rPr>
        <w:t>l</w:t>
      </w:r>
      <w:r>
        <w:rPr>
          <w:rFonts w:ascii="Arial" w:hAnsi="Arial" w:cs="Arial" w:eastAsia="Arial"/>
          <w:sz w:val="27"/>
          <w:szCs w:val="27"/>
          <w:color w:val="A5A5A5"/>
          <w:spacing w:val="0"/>
          <w:w w:val="43"/>
          <w:position w:val="-4"/>
        </w:rPr>
        <w:t>·</w:t>
      </w:r>
      <w:r>
        <w:rPr>
          <w:rFonts w:ascii="Arial" w:hAnsi="Arial" w:cs="Arial" w:eastAsia="Arial"/>
          <w:sz w:val="27"/>
          <w:szCs w:val="27"/>
          <w:color w:val="5B5B5B"/>
          <w:spacing w:val="0"/>
          <w:w w:val="55"/>
          <w:position w:val="-4"/>
        </w:rPr>
        <w:t>v</w:t>
      </w:r>
      <w:r>
        <w:rPr>
          <w:rFonts w:ascii="Arial" w:hAnsi="Arial" w:cs="Arial" w:eastAsia="Arial"/>
          <w:sz w:val="27"/>
          <w:szCs w:val="27"/>
          <w:color w:val="A5A5A5"/>
          <w:spacing w:val="0"/>
          <w:w w:val="106"/>
          <w:position w:val="-4"/>
        </w:rPr>
        <w:t>/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180" w:right="320"/>
        </w:sectPr>
      </w:pPr>
      <w:rPr/>
    </w:p>
    <w:p>
      <w:pPr>
        <w:spacing w:before="0" w:after="0" w:line="184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367" w:lineRule="exact"/>
        <w:ind w:right="-92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8C8C8E"/>
          <w:spacing w:val="-61"/>
          <w:w w:val="83"/>
          <w:position w:val="-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60"/>
          <w:w w:val="77"/>
          <w:position w:val="10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-20"/>
          <w:w w:val="54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-10"/>
          <w:w w:val="23"/>
          <w:position w:val="-2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-120"/>
          <w:w w:val="124"/>
          <w:position w:val="-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-23"/>
          <w:w w:val="24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-37"/>
          <w:w w:val="54"/>
          <w:position w:val="-2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-15"/>
          <w:w w:val="24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69"/>
          <w:w w:val="76"/>
          <w:position w:val="10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-14"/>
          <w:w w:val="24"/>
          <w:position w:val="-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54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24" w:after="0" w:line="367" w:lineRule="exact"/>
        <w:ind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100"/>
          <w:i/>
          <w:position w:val="-2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21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86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26"/>
          <w:w w:val="85"/>
          <w:i/>
          <w:position w:val="-2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8C8C8E"/>
          <w:spacing w:val="0"/>
          <w:w w:val="53"/>
          <w:i/>
          <w:position w:val="-2"/>
        </w:rPr>
        <w:t>--</w:t>
      </w:r>
      <w:r>
        <w:rPr>
          <w:rFonts w:ascii="Times New Roman" w:hAnsi="Times New Roman" w:cs="Times New Roman" w:eastAsia="Times New Roman"/>
          <w:sz w:val="26"/>
          <w:szCs w:val="26"/>
          <w:color w:val="8C8C8E"/>
          <w:spacing w:val="-38"/>
          <w:w w:val="53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3"/>
          <w:w w:val="11"/>
          <w:i/>
          <w:position w:val="-2"/>
        </w:rPr>
        <w:t>_</w:t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-36"/>
          <w:w w:val="52"/>
          <w:i/>
          <w:position w:val="-2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-36"/>
          <w:w w:val="85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8C8C8E"/>
          <w:spacing w:val="-57"/>
          <w:w w:val="68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C8C8E"/>
          <w:spacing w:val="-35"/>
          <w:w w:val="81"/>
          <w:position w:val="10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-4"/>
          <w:w w:val="30"/>
          <w:i/>
          <w:position w:val="-2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47"/>
          <w:w w:val="36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-29"/>
          <w:w w:val="46"/>
          <w:position w:val="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C8C8E"/>
          <w:spacing w:val="4"/>
          <w:w w:val="11"/>
          <w:i/>
          <w:position w:val="-2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-34"/>
          <w:w w:val="46"/>
          <w:position w:val="10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-53"/>
          <w:w w:val="43"/>
          <w:i/>
          <w:position w:val="-2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0"/>
          <w:w w:val="45"/>
          <w:position w:val="10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-39"/>
          <w:w w:val="46"/>
          <w:position w:val="10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-5"/>
          <w:w w:val="43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79"/>
          <w:w w:val="28"/>
          <w:i/>
          <w:position w:val="-2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0"/>
          <w:w w:val="46"/>
          <w:position w:val="1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-20"/>
          <w:w w:val="46"/>
          <w:position w:val="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20"/>
          <w:w w:val="28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0"/>
          <w:w w:val="46"/>
          <w:position w:val="10"/>
        </w:rPr>
        <w:t>-.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9"/>
          <w:w w:val="46"/>
          <w:position w:val="1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CBCBD"/>
          <w:spacing w:val="0"/>
          <w:w w:val="115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BCBCBD"/>
          <w:spacing w:val="-47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-60"/>
          <w:w w:val="74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-11"/>
          <w:w w:val="61"/>
          <w:position w:val="10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777779"/>
          <w:spacing w:val="-57"/>
          <w:w w:val="88"/>
          <w:position w:val="1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-30"/>
          <w:w w:val="61"/>
          <w:position w:val="1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676D9C"/>
          <w:spacing w:val="4"/>
          <w:w w:val="18"/>
          <w:position w:val="10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-10"/>
          <w:w w:val="110"/>
          <w:position w:val="10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BCBCBD"/>
          <w:spacing w:val="-5"/>
          <w:w w:val="51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32"/>
          <w:position w:val="-2"/>
        </w:rPr>
        <w:t>..,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A5A5A5"/>
          <w:spacing w:val="0"/>
          <w:w w:val="105"/>
          <w:position w:val="1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  <w:cols w:num="3" w:equalWidth="0">
            <w:col w:w="5868" w:space="2516"/>
            <w:col w:w="119" w:space="126"/>
            <w:col w:w="2791"/>
          </w:cols>
        </w:sectPr>
      </w:pPr>
      <w:rPr/>
    </w:p>
    <w:p>
      <w:pPr>
        <w:spacing w:before="69" w:after="0" w:line="8" w:lineRule="atLeast"/>
        <w:ind w:left="3456" w:right="-121"/>
        <w:jc w:val="left"/>
        <w:tabs>
          <w:tab w:pos="906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51"/>
          <w:szCs w:val="51"/>
          <w:color w:val="232D7E"/>
          <w:spacing w:val="0"/>
          <w:w w:val="81"/>
          <w:i/>
          <w:position w:val="-16"/>
        </w:rPr>
        <w:t>1</w:t>
      </w:r>
      <w:r>
        <w:rPr>
          <w:rFonts w:ascii="Times New Roman" w:hAnsi="Times New Roman" w:cs="Times New Roman" w:eastAsia="Times New Roman"/>
          <w:sz w:val="51"/>
          <w:szCs w:val="51"/>
          <w:color w:val="232D7E"/>
          <w:spacing w:val="0"/>
          <w:w w:val="100"/>
          <w:i/>
          <w:position w:val="-16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232D7E"/>
          <w:spacing w:val="0"/>
          <w:w w:val="100"/>
          <w:i/>
          <w:position w:val="-16"/>
        </w:rPr>
      </w:r>
      <w:r>
        <w:rPr>
          <w:rFonts w:ascii="Arial" w:hAnsi="Arial" w:cs="Arial" w:eastAsia="Arial"/>
          <w:sz w:val="35"/>
          <w:szCs w:val="35"/>
          <w:color w:val="8C8C8E"/>
          <w:spacing w:val="-18"/>
          <w:w w:val="67"/>
          <w:position w:val="0"/>
        </w:rPr>
        <w:t>.</w:t>
      </w:r>
      <w:r>
        <w:rPr>
          <w:rFonts w:ascii="Arial" w:hAnsi="Arial" w:cs="Arial" w:eastAsia="Arial"/>
          <w:sz w:val="35"/>
          <w:szCs w:val="35"/>
          <w:color w:val="A5A5A5"/>
          <w:spacing w:val="0"/>
          <w:w w:val="80"/>
          <w:position w:val="0"/>
        </w:rPr>
        <w:t>.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62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BCBCBD"/>
          <w:spacing w:val="-47"/>
          <w:w w:val="118"/>
          <w:position w:val="-35"/>
        </w:rPr>
        <w:t>.</w:t>
      </w:r>
      <w:r>
        <w:rPr>
          <w:rFonts w:ascii="Arial" w:hAnsi="Arial" w:cs="Arial" w:eastAsia="Arial"/>
          <w:sz w:val="46"/>
          <w:szCs w:val="46"/>
          <w:color w:val="A5A5A5"/>
          <w:spacing w:val="0"/>
          <w:w w:val="51"/>
          <w:position w:val="-35"/>
        </w:rPr>
        <w:t>.</w:t>
      </w:r>
      <w:r>
        <w:rPr>
          <w:rFonts w:ascii="Arial" w:hAnsi="Arial" w:cs="Arial" w:eastAsia="Arial"/>
          <w:sz w:val="46"/>
          <w:szCs w:val="46"/>
          <w:color w:val="A5A5A5"/>
          <w:spacing w:val="-61"/>
          <w:w w:val="100"/>
          <w:position w:val="-3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5A5A5"/>
          <w:spacing w:val="0"/>
          <w:w w:val="101"/>
          <w:position w:val="-27"/>
        </w:rPr>
        <w:t>,.ı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  <w:cols w:num="2" w:equalWidth="0">
            <w:col w:w="9197" w:space="348"/>
            <w:col w:w="1875"/>
          </w:cols>
        </w:sectPr>
      </w:pPr>
      <w:rPr/>
    </w:p>
    <w:p>
      <w:pPr>
        <w:spacing w:before="0" w:after="0" w:line="270" w:lineRule="atLeast"/>
        <w:ind w:right="1430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35"/>
          <w:szCs w:val="35"/>
          <w:color w:val="A5A5A5"/>
          <w:spacing w:val="-16"/>
          <w:w w:val="60"/>
          <w:position w:val="-1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CBCBD"/>
          <w:spacing w:val="-18"/>
          <w:w w:val="89"/>
          <w:position w:val="1"/>
        </w:rPr>
        <w:t>•</w:t>
      </w:r>
      <w:r>
        <w:rPr>
          <w:rFonts w:ascii="Arial" w:hAnsi="Arial" w:cs="Arial" w:eastAsia="Arial"/>
          <w:sz w:val="35"/>
          <w:szCs w:val="35"/>
          <w:color w:val="A5A5A5"/>
          <w:spacing w:val="-59"/>
          <w:w w:val="60"/>
          <w:position w:val="-1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CBCBD"/>
          <w:spacing w:val="-1"/>
          <w:w w:val="89"/>
          <w:position w:val="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CBCBD"/>
          <w:spacing w:val="0"/>
          <w:w w:val="94"/>
          <w:position w:val="1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BCBCBD"/>
          <w:spacing w:val="0"/>
          <w:w w:val="95"/>
          <w:position w:val="1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BCBCB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494949"/>
          <w:spacing w:val="0"/>
          <w:w w:val="133"/>
          <w:position w:val="1"/>
        </w:rPr>
        <w:t>.·</w:t>
      </w:r>
      <w:r>
        <w:rPr>
          <w:rFonts w:ascii="Times New Roman" w:hAnsi="Times New Roman" w:cs="Times New Roman" w:eastAsia="Times New Roman"/>
          <w:sz w:val="9"/>
          <w:szCs w:val="9"/>
          <w:color w:val="494949"/>
          <w:spacing w:val="0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94949"/>
          <w:spacing w:val="15"/>
          <w:w w:val="133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B5B5B"/>
          <w:spacing w:val="-56"/>
          <w:w w:val="116"/>
          <w:position w:val="-5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8C8C8E"/>
          <w:spacing w:val="0"/>
          <w:w w:val="118"/>
          <w:position w:val="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8C8C8E"/>
          <w:spacing w:val="-17"/>
          <w:w w:val="118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8C8C8E"/>
          <w:spacing w:val="0"/>
          <w:w w:val="8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8C8C8E"/>
          <w:spacing w:val="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CBCBD"/>
          <w:spacing w:val="0"/>
          <w:w w:val="232"/>
          <w:position w:val="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CBCBD"/>
          <w:spacing w:val="3"/>
          <w:w w:val="232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-4"/>
          <w:w w:val="104"/>
          <w:position w:val="0"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8C8C8E"/>
          <w:spacing w:val="0"/>
          <w:w w:val="288"/>
          <w:position w:val="0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8C8C8E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C8C8E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77779"/>
          <w:spacing w:val="-12"/>
          <w:w w:val="83"/>
          <w:position w:val="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0"/>
          <w:w w:val="83"/>
          <w:position w:val="0"/>
        </w:rPr>
        <w:t>••</w:t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0"/>
          <w:w w:val="83"/>
          <w:position w:val="0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A5A5A5"/>
          <w:spacing w:val="11"/>
          <w:w w:val="83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BCBCBD"/>
          <w:spacing w:val="0"/>
          <w:w w:val="62"/>
          <w:b/>
          <w:bCs/>
          <w:i/>
          <w:position w:val="0"/>
        </w:rPr>
        <w:t>&lt;1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right="188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5A5A5"/>
          <w:spacing w:val="0"/>
          <w:w w:val="121"/>
          <w:position w:val="1"/>
        </w:rPr>
        <w:t>•'"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</w:sectPr>
      </w:pPr>
      <w:rPr/>
    </w:p>
    <w:p>
      <w:pPr>
        <w:spacing w:before="36" w:after="0" w:line="240" w:lineRule="auto"/>
        <w:ind w:left="14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5"/>
          <w:w w:val="19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777779"/>
          <w:spacing w:val="-13"/>
          <w:w w:val="23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9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43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-9"/>
          <w:w w:val="102"/>
          <w:b/>
          <w:bCs/>
          <w:position w:val="-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04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0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98"/>
        </w:rPr>
        <w:t>'</w:t>
      </w:r>
      <w:r>
        <w:rPr>
          <w:rFonts w:ascii="Arial" w:hAnsi="Arial" w:cs="Arial" w:eastAsia="Arial"/>
          <w:sz w:val="19"/>
          <w:szCs w:val="19"/>
          <w:color w:val="2F2F2F"/>
          <w:spacing w:val="-23"/>
          <w:w w:val="198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72"/>
        </w:rPr>
        <w:t>;</w:t>
      </w:r>
      <w:r>
        <w:rPr>
          <w:rFonts w:ascii="Arial" w:hAnsi="Arial" w:cs="Arial" w:eastAsia="Arial"/>
          <w:sz w:val="19"/>
          <w:szCs w:val="19"/>
          <w:color w:val="2F2F2F"/>
          <w:spacing w:val="14"/>
          <w:w w:val="72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14"/>
          <w:w w:val="72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72"/>
          <w:imprint/>
        </w:rPr>
        <w:t>.</w:t>
      </w:r>
      <w:r>
        <w:rPr>
          <w:rFonts w:ascii="Arial" w:hAnsi="Arial" w:cs="Arial" w:eastAsia="Arial"/>
          <w:sz w:val="19"/>
          <w:szCs w:val="19"/>
          <w:color w:val="494949"/>
          <w:spacing w:val="33"/>
          <w:w w:val="7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</w:rPr>
        <w:t>t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</w:rPr>
        <w:t>(uzey</w:t>
      </w:r>
      <w:r>
        <w:rPr>
          <w:rFonts w:ascii="Arial" w:hAnsi="Arial" w:cs="Arial" w:eastAsia="Arial"/>
          <w:sz w:val="19"/>
          <w:szCs w:val="19"/>
          <w:color w:val="2F2F2F"/>
          <w:spacing w:val="-15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</w:rPr>
        <w:t>Bölg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10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20"/>
          <w:cols w:num="2" w:equalWidth="0">
            <w:col w:w="562" w:space="1954"/>
            <w:col w:w="8904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5.307177pt;margin-top:33.779034pt;width:559.780609pt;height:796.320339pt;mso-position-horizontal-relative:page;mso-position-vertical-relative:page;z-index:-15245" coordorigin="306,676" coordsize="11196,15926">
            <v:group style="position:absolute;left:318;top:699;width:11135;height:2" coordorigin="318,699" coordsize="11135,2">
              <v:shape style="position:absolute;left:318;top:699;width:11135;height:2" coordorigin="318,699" coordsize="11135,0" path="m318,699l11453,699e" filled="f" stroked="t" strokeweight=".711962pt" strokecolor="#606060">
                <v:path arrowok="t"/>
              </v:shape>
            </v:group>
            <v:group style="position:absolute;left:4585;top:702;width:323;height:2" coordorigin="4585,702" coordsize="323,2">
              <v:shape style="position:absolute;left:4585;top:702;width:323;height:2" coordorigin="4585,702" coordsize="323,0" path="m4585,702l4908,702e" filled="f" stroked="t" strokeweight=".474641pt" strokecolor="#3B3B3B">
                <v:path arrowok="t"/>
              </v:shape>
            </v:group>
            <v:group style="position:absolute;left:6887;top:702;width:489;height:2" coordorigin="6887,702" coordsize="489,2">
              <v:shape style="position:absolute;left:6887;top:702;width:489;height:2" coordorigin="6887,702" coordsize="489,0" path="m6887,702l7376,702e" filled="f" stroked="t" strokeweight=".474641pt" strokecolor="#575757">
                <v:path arrowok="t"/>
              </v:shape>
            </v:group>
            <v:group style="position:absolute;left:8401;top:704;width:721;height:2" coordorigin="8401,704" coordsize="721,2">
              <v:shape style="position:absolute;left:8401;top:704;width:721;height:2" coordorigin="8401,704" coordsize="721,0" path="m8401,704l9123,704e" filled="f" stroked="t" strokeweight=".474641pt" strokecolor="#575757">
                <v:path arrowok="t"/>
              </v:shape>
            </v:group>
            <v:group style="position:absolute;left:9094;top:692;width:2;height:1528" coordorigin="9094,692" coordsize="2,1528">
              <v:shape style="position:absolute;left:9094;top:692;width:2;height:1528" coordorigin="9094,692" coordsize="0,1528" path="m9094,2220l9094,692e" filled="f" stroked="t" strokeweight=".711962pt" strokecolor="#5B5B5B">
                <v:path arrowok="t"/>
              </v:shape>
            </v:group>
            <v:group style="position:absolute;left:9388;top:704;width:237;height:2" coordorigin="9388,704" coordsize="237,2">
              <v:shape style="position:absolute;left:9388;top:704;width:237;height:2" coordorigin="9388,704" coordsize="237,0" path="m9388,704l9626,704e" filled="f" stroked="t" strokeweight=".949282pt" strokecolor="#777777">
                <v:path arrowok="t"/>
              </v:shape>
            </v:group>
            <v:group style="position:absolute;left:9735;top:702;width:275;height:2" coordorigin="9735,702" coordsize="275,2">
              <v:shape style="position:absolute;left:9735;top:702;width:275;height:2" coordorigin="9735,702" coordsize="275,0" path="m9735,702l10010,702e" filled="f" stroked="t" strokeweight=".474641pt" strokecolor="#484848">
                <v:path arrowok="t"/>
              </v:shape>
            </v:group>
            <v:group style="position:absolute;left:11448;top:702;width:2;height:282" coordorigin="11448,702" coordsize="2,282">
              <v:shape style="position:absolute;left:11448;top:702;width:2;height:282" coordorigin="11448,702" coordsize="0,282" path="m11448,983l11448,702e" filled="f" stroked="t" strokeweight=".474641pt" strokecolor="#484848">
                <v:path arrowok="t"/>
              </v:shape>
            </v:group>
            <v:group style="position:absolute;left:318;top:687;width:2;height:587" coordorigin="318,687" coordsize="2,587">
              <v:shape style="position:absolute;left:318;top:687;width:2;height:587" coordorigin="318,687" coordsize="0,587" path="m318,1275l318,687e" filled="f" stroked="t" strokeweight=".474641pt" strokecolor="#3B3B3B">
                <v:path arrowok="t"/>
              </v:shape>
            </v:group>
            <v:group style="position:absolute;left:2338;top:697;width:2;height:1528" coordorigin="2338,697" coordsize="2,1528">
              <v:shape style="position:absolute;left:2338;top:697;width:2;height:1528" coordorigin="2338,697" coordsize="0,1528" path="m2338,2225l2338,697e" filled="f" stroked="t" strokeweight=".949282pt" strokecolor="#5B5B5B">
                <v:path arrowok="t"/>
              </v:shape>
            </v:group>
            <v:group style="position:absolute;left:11455;top:692;width:2;height:4048" coordorigin="11455,692" coordsize="2,4048">
              <v:shape style="position:absolute;left:11455;top:692;width:2;height:4048" coordorigin="11455,692" coordsize="0,4048" path="m11455,4741l11455,692e" filled="f" stroked="t" strokeweight=".711962pt" strokecolor="#646464">
                <v:path arrowok="t"/>
              </v:shape>
            </v:group>
            <v:group style="position:absolute;left:328;top:683;width:2;height:15912" coordorigin="328,683" coordsize="2,15912">
              <v:shape style="position:absolute;left:328;top:683;width:2;height:15912" coordorigin="328,683" coordsize="0,15912" path="m328,16595l328,683e" filled="f" stroked="t" strokeweight=".711962pt" strokecolor="#545454">
                <v:path arrowok="t"/>
              </v:shape>
            </v:group>
            <v:group style="position:absolute;left:11455;top:702;width:2;height:2019" coordorigin="11455,702" coordsize="2,2019">
              <v:shape style="position:absolute;left:11455;top:702;width:2;height:2019" coordorigin="11455,702" coordsize="0,2019" path="m11455,2721l11455,702e" filled="f" stroked="t" strokeweight=".474641pt" strokecolor="#5B5B5B">
                <v:path arrowok="t"/>
              </v:shape>
            </v:group>
            <v:group style="position:absolute;left:318;top:2721;width:2;height:492" coordorigin="318,2721" coordsize="2,492">
              <v:shape style="position:absolute;left:318;top:2721;width:2;height:492" coordorigin="318,2721" coordsize="0,492" path="m318,3213l318,2721e" filled="f" stroked="t" strokeweight=".949282pt" strokecolor="#575757">
                <v:path arrowok="t"/>
              </v:shape>
            </v:group>
            <v:group style="position:absolute;left:3835;top:3409;width:2;height:463" coordorigin="3835,3409" coordsize="2,463">
              <v:shape style="position:absolute;left:3835;top:3409;width:2;height:463" coordorigin="3835,3409" coordsize="0,463" path="m3835,3872l3835,3409e" filled="f" stroked="t" strokeweight=".949282pt" strokecolor="#5B5B5B">
                <v:path arrowok="t"/>
              </v:shape>
            </v:group>
            <v:group style="position:absolute;left:3826;top:3836;width:2425;height:2" coordorigin="3826,3836" coordsize="2425,2">
              <v:shape style="position:absolute;left:3826;top:3836;width:2425;height:2" coordorigin="3826,3836" coordsize="2425,0" path="m3826,3836l6251,3836e" filled="f" stroked="t" strokeweight=".474641pt" strokecolor="#676767">
                <v:path arrowok="t"/>
              </v:shape>
            </v:group>
            <v:group style="position:absolute;left:6911;top:3843;width:1320;height:2" coordorigin="6911,3843" coordsize="1320,2">
              <v:shape style="position:absolute;left:6911;top:3843;width:1320;height:2" coordorigin="6911,3843" coordsize="1320,0" path="m6911,3843l8230,3843e" filled="f" stroked="t" strokeweight=".237321pt" strokecolor="#5B5B5B">
                <v:path arrowok="t"/>
              </v:shape>
            </v:group>
            <v:group style="position:absolute;left:5881;top:3834;width:1058;height:2" coordorigin="5881,3834" coordsize="1058,2">
              <v:shape style="position:absolute;left:5881;top:3834;width:1058;height:2" coordorigin="5881,3834" coordsize="1058,0" path="m5881,3834l6939,3834e" filled="f" stroked="t" strokeweight=".711962pt" strokecolor="#AFAFAF">
                <v:path arrowok="t"/>
              </v:shape>
            </v:group>
            <v:group style="position:absolute;left:6930;top:3404;width:2;height:339" coordorigin="6930,3404" coordsize="2,339">
              <v:shape style="position:absolute;left:6930;top:3404;width:2;height:339" coordorigin="6930,3404" coordsize="0,339" path="m6930,3743l6930,3404e" filled="f" stroked="t" strokeweight=".949282pt" strokecolor="#6B6B6B">
                <v:path arrowok="t"/>
              </v:shape>
            </v:group>
            <v:group style="position:absolute;left:6930;top:3595;width:2;height:582" coordorigin="6930,3595" coordsize="2,582">
              <v:shape style="position:absolute;left:6930;top:3595;width:2;height:582" coordorigin="6930,3595" coordsize="0,582" path="m6930,4177l6930,3595e" filled="f" stroked="t" strokeweight=".711962pt" strokecolor="#575757">
                <v:path arrowok="t"/>
              </v:shape>
            </v:group>
            <v:group style="position:absolute;left:8230;top:3843;width:2359;height:2" coordorigin="8230,3843" coordsize="2359,2">
              <v:shape style="position:absolute;left:8230;top:3843;width:2359;height:2" coordorigin="8230,3843" coordsize="2359,0" path="m8230,3843l10589,3843e" filled="f" stroked="t" strokeweight=".237321pt" strokecolor="#000000">
                <v:path arrowok="t"/>
              </v:shape>
            </v:group>
            <v:group style="position:absolute;left:10589;top:3843;width:878;height:2" coordorigin="10589,3843" coordsize="878,2">
              <v:shape style="position:absolute;left:10589;top:3843;width:878;height:2" coordorigin="10589,3843" coordsize="878,0" path="m10589,3843l11467,3843e" filled="f" stroked="t" strokeweight=".237321pt" strokecolor="#646464">
                <v:path arrowok="t"/>
              </v:shape>
            </v:group>
            <v:group style="position:absolute;left:318;top:4168;width:750;height:2" coordorigin="318,4168" coordsize="750,2">
              <v:shape style="position:absolute;left:318;top:4168;width:750;height:2" coordorigin="318,4168" coordsize="750,0" path="m318,4168l1068,4168e" filled="f" stroked="t" strokeweight=".711962pt" strokecolor="#575757">
                <v:path arrowok="t"/>
              </v:shape>
            </v:group>
            <v:group style="position:absolute;left:935;top:4168;width:774;height:2" coordorigin="935,4168" coordsize="774,2">
              <v:shape style="position:absolute;left:935;top:4168;width:774;height:2" coordorigin="935,4168" coordsize="774,0" path="m935,4168l1709,4168e" filled="f" stroked="t" strokeweight=".474641pt" strokecolor="#4F4F4F">
                <v:path arrowok="t"/>
              </v:shape>
            </v:group>
            <v:group style="position:absolute;left:1619;top:4168;width:835;height:2" coordorigin="1619,4168" coordsize="835,2">
              <v:shape style="position:absolute;left:1619;top:4168;width:835;height:2" coordorigin="1619,4168" coordsize="835,0" path="m1619,4168l2454,4168e" filled="f" stroked="t" strokeweight=".949282pt" strokecolor="#707070">
                <v:path arrowok="t"/>
              </v:shape>
            </v:group>
            <v:group style="position:absolute;left:2297;top:4168;width:1372;height:2" coordorigin="2297,4168" coordsize="1372,2">
              <v:shape style="position:absolute;left:2297;top:4168;width:1372;height:2" coordorigin="2297,4168" coordsize="1372,0" path="m2297,4168l3669,4168e" filled="f" stroked="t" strokeweight=".711962pt" strokecolor="#5B5B5B">
                <v:path arrowok="t"/>
              </v:shape>
            </v:group>
            <v:group style="position:absolute;left:3612;top:4168;width:256;height:2" coordorigin="3612,4168" coordsize="256,2">
              <v:shape style="position:absolute;left:3612;top:4168;width:256;height:2" coordorigin="3612,4168" coordsize="256,0" path="m3612,4168l3868,4168e" filled="f" stroked="t" strokeweight=".474641pt" strokecolor="#3B3B3B">
                <v:path arrowok="t"/>
              </v:shape>
            </v:group>
            <v:group style="position:absolute;left:3842;top:3815;width:2;height:363" coordorigin="3842,3815" coordsize="2,363">
              <v:shape style="position:absolute;left:3842;top:3815;width:2;height:363" coordorigin="3842,3815" coordsize="0,363" path="m3842,4177l3842,3815e" filled="f" stroked="t" strokeweight="1.186603pt" strokecolor="#383838">
                <v:path arrowok="t"/>
              </v:shape>
            </v:group>
            <v:group style="position:absolute;left:3830;top:4158;width:973;height:2" coordorigin="3830,4158" coordsize="973,2">
              <v:shape style="position:absolute;left:3830;top:4158;width:973;height:2" coordorigin="3830,4158" coordsize="973,0" path="m3830,4158l4803,4158e" filled="f" stroked="t" strokeweight="1.423923pt" strokecolor="#6B6B6B">
                <v:path arrowok="t"/>
              </v:shape>
            </v:group>
            <v:group style="position:absolute;left:4851;top:4161;width:627;height:2" coordorigin="4851,4161" coordsize="627,2">
              <v:shape style="position:absolute;left:4851;top:4161;width:627;height:2" coordorigin="4851,4161" coordsize="627,0" path="m4851,4161l5477,4161e" filled="f" stroked="t" strokeweight="1.186603pt" strokecolor="#646464">
                <v:path arrowok="t"/>
              </v:shape>
            </v:group>
            <v:group style="position:absolute;left:5311;top:4156;width:992;height:2" coordorigin="5311,4156" coordsize="992,2">
              <v:shape style="position:absolute;left:5311;top:4156;width:992;height:2" coordorigin="5311,4156" coordsize="992,0" path="m5311,4156l6303,4156e" filled="f" stroked="t" strokeweight="1.423923pt" strokecolor="#7C7C7C">
                <v:path arrowok="t"/>
              </v:shape>
            </v:group>
            <v:group style="position:absolute;left:6223;top:4170;width:5245;height:2" coordorigin="6223,4170" coordsize="5245,2">
              <v:shape style="position:absolute;left:6223;top:4170;width:5245;height:2" coordorigin="6223,4170" coordsize="5245,0" path="m6223,4170l11467,4170e" filled="f" stroked="t" strokeweight=".711962pt" strokecolor="#646464">
                <v:path arrowok="t"/>
              </v:shape>
            </v:group>
            <v:group style="position:absolute;left:4585;top:4454;width:323;height:2" coordorigin="4585,4454" coordsize="323,2">
              <v:shape style="position:absolute;left:4585;top:4454;width:323;height:2" coordorigin="4585,4454" coordsize="323,0" path="m4585,4454l4908,4454e" filled="f" stroked="t" strokeweight=".474641pt" strokecolor="#484848">
                <v:path arrowok="t"/>
              </v:shape>
            </v:group>
            <v:group style="position:absolute;left:8202;top:4454;width:285;height:2" coordorigin="8202,4454" coordsize="285,2">
              <v:shape style="position:absolute;left:8202;top:4454;width:285;height:2" coordorigin="8202,4454" coordsize="285,0" path="m8202,4454l8487,4454e" filled="f" stroked="t" strokeweight=".474641pt" strokecolor="#3B3B3B">
                <v:path arrowok="t"/>
              </v:shape>
            </v:group>
            <v:group style="position:absolute;left:9388;top:4454;width:176;height:2" coordorigin="9388,4454" coordsize="176,2">
              <v:shape style="position:absolute;left:9388;top:4454;width:176;height:2" coordorigin="9388,4454" coordsize="176,0" path="m9388,4454l9564,4454e" filled="f" stroked="t" strokeweight=".474641pt" strokecolor="#484848">
                <v:path arrowok="t"/>
              </v:shape>
            </v:group>
            <v:group style="position:absolute;left:9507;top:4454;width:285;height:2" coordorigin="9507,4454" coordsize="285,2">
              <v:shape style="position:absolute;left:9507;top:4454;width:285;height:2" coordorigin="9507,4454" coordsize="285,0" path="m9507,4454l9792,4454e" filled="f" stroked="t" strokeweight=".474641pt" strokecolor="#343434">
                <v:path arrowok="t"/>
              </v:shape>
            </v:group>
            <v:group style="position:absolute;left:318;top:4452;width:11154;height:2" coordorigin="318,4452" coordsize="11154,2">
              <v:shape style="position:absolute;left:318;top:4452;width:11154;height:2" coordorigin="318,4452" coordsize="11154,0" path="m318,4452l11472,4452e" filled="f" stroked="t" strokeweight=".711962pt" strokecolor="#606060">
                <v:path arrowok="t"/>
              </v:shape>
            </v:group>
            <v:group style="position:absolute;left:2342;top:4163;width:2;height:797" coordorigin="2342,4163" coordsize="2,797">
              <v:shape style="position:absolute;left:2342;top:4163;width:2;height:797" coordorigin="2342,4163" coordsize="0,797" path="m2342,4960l2342,4163e" filled="f" stroked="t" strokeweight=".474641pt" strokecolor="#484848">
                <v:path arrowok="t"/>
              </v:shape>
            </v:group>
            <v:group style="position:absolute;left:2335;top:4695;width:5924;height:2" coordorigin="2335,4695" coordsize="5924,2">
              <v:shape style="position:absolute;left:2335;top:4695;width:5924;height:2" coordorigin="2335,4695" coordsize="5924,0" path="m2335,4695l8259,4695e" filled="f" stroked="t" strokeweight=".711962pt" strokecolor="#606060">
                <v:path arrowok="t"/>
              </v:shape>
            </v:group>
            <v:group style="position:absolute;left:8202;top:4693;width:285;height:2" coordorigin="8202,4693" coordsize="285,2">
              <v:shape style="position:absolute;left:8202;top:4693;width:285;height:2" coordorigin="8202,4693" coordsize="285,0" path="m8202,4693l8487,4693e" filled="f" stroked="t" strokeweight=".474641pt" strokecolor="#3B3B3B">
                <v:path arrowok="t"/>
              </v:shape>
            </v:group>
            <v:group style="position:absolute;left:8430;top:4693;width:1016;height:2" coordorigin="8430,4693" coordsize="1016,2">
              <v:shape style="position:absolute;left:8430;top:4693;width:1016;height:2" coordorigin="8430,4693" coordsize="1016,0" path="m8430,4693l9445,4693e" filled="f" stroked="t" strokeweight=".711962pt" strokecolor="#575757">
                <v:path arrowok="t"/>
              </v:shape>
            </v:group>
            <v:group style="position:absolute;left:9388;top:4693;width:622;height:2" coordorigin="9388,4693" coordsize="622,2">
              <v:shape style="position:absolute;left:9388;top:4693;width:622;height:2" coordorigin="9388,4693" coordsize="622,0" path="m9388,4693l10010,4693e" filled="f" stroked="t" strokeweight=".474641pt" strokecolor="#3B3B3B">
                <v:path arrowok="t"/>
              </v:shape>
            </v:group>
            <v:group style="position:absolute;left:9953;top:4691;width:1519;height:2" coordorigin="9953,4691" coordsize="1519,2">
              <v:shape style="position:absolute;left:9953;top:4691;width:1519;height:2" coordorigin="9953,4691" coordsize="1519,0" path="m9953,4691l11472,4691e" filled="f" stroked="t" strokeweight=".711962pt" strokecolor="#646464">
                <v:path arrowok="t"/>
              </v:shape>
            </v:group>
            <v:group style="position:absolute;left:4884;top:4688;width:2;height:272" coordorigin="4884,4688" coordsize="2,272">
              <v:shape style="position:absolute;left:4884;top:4688;width:2;height:272" coordorigin="4884,4688" coordsize="0,272" path="m4884,4960l4884,4688e" filled="f" stroked="t" strokeweight=".474641pt" strokecolor="#484848">
                <v:path arrowok="t"/>
              </v:shape>
            </v:group>
            <v:group style="position:absolute;left:7784;top:4683;width:2;height:506" coordorigin="7784,4683" coordsize="2,506">
              <v:shape style="position:absolute;left:7784;top:4683;width:2;height:506" coordorigin="7784,4683" coordsize="0,506" path="m7784,5189l7784,4683e" filled="f" stroked="t" strokeweight=".949282pt" strokecolor="#676767">
                <v:path arrowok="t"/>
              </v:shape>
            </v:group>
            <v:group style="position:absolute;left:4889;top:4903;width:2;height:301" coordorigin="4889,4903" coordsize="2,301">
              <v:shape style="position:absolute;left:4889;top:4903;width:2;height:301" coordorigin="4889,4903" coordsize="0,301" path="m4889,5204l4889,4903e" filled="f" stroked="t" strokeweight=".711962pt" strokecolor="#545454">
                <v:path arrowok="t"/>
              </v:shape>
            </v:group>
            <v:group style="position:absolute;left:4875;top:5187;width:4239;height:2" coordorigin="4875,5187" coordsize="4239,2">
              <v:shape style="position:absolute;left:4875;top:5187;width:4239;height:2" coordorigin="4875,5187" coordsize="4239,0" path="m4875,5187l9113,5187e" filled="f" stroked="t" strokeweight=".711962pt" strokecolor="#646464">
                <v:path arrowok="t"/>
              </v:shape>
            </v:group>
            <v:group style="position:absolute;left:7741;top:5185;width:517;height:2" coordorigin="7741,5185" coordsize="517,2">
              <v:shape style="position:absolute;left:7741;top:5185;width:517;height:2" coordorigin="7741,5185" coordsize="517,0" path="m7741,5185l8259,5185e" filled="f" stroked="t" strokeweight=".474641pt" strokecolor="#444444">
                <v:path arrowok="t"/>
              </v:shape>
            </v:group>
            <v:group style="position:absolute;left:9056;top:5185;width:389;height:2" coordorigin="9056,5185" coordsize="389,2">
              <v:shape style="position:absolute;left:9056;top:5185;width:389;height:2" coordorigin="9056,5185" coordsize="389,0" path="m9056,5185l9445,5185e" filled="f" stroked="t" strokeweight=".474641pt" strokecolor="#3B3B3B">
                <v:path arrowok="t"/>
              </v:shape>
            </v:group>
            <v:group style="position:absolute;left:9388;top:5185;width:2088;height:2" coordorigin="9388,5185" coordsize="2088,2">
              <v:shape style="position:absolute;left:9388;top:5185;width:2088;height:2" coordorigin="9388,5185" coordsize="2088,0" path="m9388,5185l11477,5185e" filled="f" stroked="t" strokeweight=".711962pt" strokecolor="#5B5B5B">
                <v:path arrowok="t"/>
              </v:shape>
            </v:group>
            <v:group style="position:absolute;left:318;top:4583;width:2;height:5514" coordorigin="318,4583" coordsize="2,5514">
              <v:shape style="position:absolute;left:318;top:4583;width:2;height:5514" coordorigin="318,4583" coordsize="0,5514" path="m318,10097l318,4583e" filled="f" stroked="t" strokeweight=".711962pt" strokecolor="#4F4F4F">
                <v:path arrowok="t"/>
              </v:shape>
            </v:group>
            <v:group style="position:absolute;left:2342;top:4889;width:2;height:1766" coordorigin="2342,4889" coordsize="2,1766">
              <v:shape style="position:absolute;left:2342;top:4889;width:2;height:1766" coordorigin="2342,4889" coordsize="0,1766" path="m2342,6655l2342,4889e" filled="f" stroked="t" strokeweight=".711962pt" strokecolor="#606060">
                <v:path arrowok="t"/>
              </v:shape>
            </v:group>
            <v:group style="position:absolute;left:4884;top:5075;width:2;height:463" coordorigin="4884,5075" coordsize="2,463">
              <v:shape style="position:absolute;left:4884;top:5075;width:2;height:463" coordorigin="4884,5075" coordsize="0,463" path="m4884,5538l4884,5075e" filled="f" stroked="t" strokeweight=".949282pt" strokecolor="#6B6B6B">
                <v:path arrowok="t"/>
              </v:shape>
            </v:group>
            <v:group style="position:absolute;left:4875;top:5433;width:6598;height:2" coordorigin="4875,5433" coordsize="6598,2">
              <v:shape style="position:absolute;left:4875;top:5433;width:6598;height:2" coordorigin="4875,5433" coordsize="6598,0" path="m4875,5433l11472,5433e" filled="f" stroked="t" strokeweight=".711962pt" strokecolor="#606060">
                <v:path arrowok="t"/>
              </v:shape>
            </v:group>
            <v:group style="position:absolute;left:11465;top:4650;width:2;height:1060" coordorigin="11465,4650" coordsize="2,1060">
              <v:shape style="position:absolute;left:11465;top:4650;width:2;height:1060" coordorigin="11465,4650" coordsize="0,1060" path="m11465,5710l11465,4650e" filled="f" stroked="t" strokeweight=".711962pt" strokecolor="#646464">
                <v:path arrowok="t"/>
              </v:shape>
            </v:group>
            <v:group style="position:absolute;left:4884;top:5395;width:2;height:306" coordorigin="4884,5395" coordsize="2,306">
              <v:shape style="position:absolute;left:4884;top:5395;width:2;height:306" coordorigin="4884,5395" coordsize="0,306" path="m4884,5700l4884,5395e" filled="f" stroked="t" strokeweight=".711962pt" strokecolor="#4F4F4F">
                <v:path arrowok="t"/>
              </v:shape>
            </v:group>
            <v:group style="position:absolute;left:4884;top:5684;width:4229;height:2" coordorigin="4884,5684" coordsize="4229,2">
              <v:shape style="position:absolute;left:4884;top:5684;width:4229;height:2" coordorigin="4884,5684" coordsize="4229,0" path="m4884,5684l9113,5684e" filled="f" stroked="t" strokeweight=".711962pt" strokecolor="#606060">
                <v:path arrowok="t"/>
              </v:shape>
            </v:group>
            <v:group style="position:absolute;left:9056;top:5681;width:389;height:2" coordorigin="9056,5681" coordsize="389,2">
              <v:shape style="position:absolute;left:9056;top:5681;width:389;height:2" coordorigin="9056,5681" coordsize="389,0" path="m9056,5681l9445,5681e" filled="f" stroked="t" strokeweight=".474641pt" strokecolor="#3B3B3B">
                <v:path arrowok="t"/>
              </v:shape>
            </v:group>
            <v:group style="position:absolute;left:9388;top:5681;width:2084;height:2" coordorigin="9388,5681" coordsize="2084,2">
              <v:shape style="position:absolute;left:9388;top:5681;width:2084;height:2" coordorigin="9388,5681" coordsize="2084,0" path="m9388,5681l11472,5681e" filled="f" stroked="t" strokeweight=".711962pt" strokecolor="#606060">
                <v:path arrowok="t"/>
              </v:shape>
            </v:group>
            <v:group style="position:absolute;left:2335;top:5927;width:1334;height:2" coordorigin="2335,5927" coordsize="1334,2">
              <v:shape style="position:absolute;left:2335;top:5927;width:1334;height:2" coordorigin="2335,5927" coordsize="1334,0" path="m2335,5927l3669,5927e" filled="f" stroked="t" strokeweight=".711962pt" strokecolor="#606060">
                <v:path arrowok="t"/>
              </v:shape>
            </v:group>
            <v:group style="position:absolute;left:3612;top:5925;width:242;height:2" coordorigin="3612,5925" coordsize="242,2">
              <v:shape style="position:absolute;left:3612;top:5925;width:242;height:2" coordorigin="3612,5925" coordsize="242,0" path="m3612,5925l3854,5925e" filled="f" stroked="t" strokeweight=".474641pt" strokecolor="#3F3F3F">
                <v:path arrowok="t"/>
              </v:shape>
            </v:group>
            <v:group style="position:absolute;left:3797;top:5925;width:845;height:2" coordorigin="3797,5925" coordsize="845,2">
              <v:shape style="position:absolute;left:3797;top:5925;width:845;height:2" coordorigin="3797,5925" coordsize="845,0" path="m3797,5925l4642,5925e" filled="f" stroked="t" strokeweight=".711962pt" strokecolor="#676767">
                <v:path arrowok="t"/>
              </v:shape>
            </v:group>
            <v:group style="position:absolute;left:4585;top:5925;width:332;height:2" coordorigin="4585,5925" coordsize="332,2">
              <v:shape style="position:absolute;left:4585;top:5925;width:332;height:2" coordorigin="4585,5925" coordsize="332,0" path="m4585,5925l4917,5925e" filled="f" stroked="t" strokeweight=".474641pt" strokecolor="#484848">
                <v:path arrowok="t"/>
              </v:shape>
            </v:group>
            <v:group style="position:absolute;left:4889;top:5643;width:2;height:306" coordorigin="4889,5643" coordsize="2,306">
              <v:shape style="position:absolute;left:4889;top:5643;width:2;height:306" coordorigin="4889,5643" coordsize="0,306" path="m4889,5949l4889,5643e" filled="f" stroked="t" strokeweight=".474641pt" strokecolor="#545454">
                <v:path arrowok="t"/>
              </v:shape>
            </v:group>
            <v:group style="position:absolute;left:4846;top:5922;width:4267;height:2" coordorigin="4846,5922" coordsize="4267,2">
              <v:shape style="position:absolute;left:4846;top:5922;width:4267;height:2" coordorigin="4846,5922" coordsize="4267,0" path="m4846,5922l9113,5922e" filled="f" stroked="t" strokeweight=".711962pt" strokecolor="#606060">
                <v:path arrowok="t"/>
              </v:shape>
            </v:group>
            <v:group style="position:absolute;left:9056;top:5920;width:389;height:2" coordorigin="9056,5920" coordsize="389,2">
              <v:shape style="position:absolute;left:9056;top:5920;width:389;height:2" coordorigin="9056,5920" coordsize="389,0" path="m9056,5920l9445,5920e" filled="f" stroked="t" strokeweight=".474641pt" strokecolor="#383838">
                <v:path arrowok="t"/>
              </v:shape>
            </v:group>
            <v:group style="position:absolute;left:9388;top:5920;width:636;height:2" coordorigin="9388,5920" coordsize="636,2">
              <v:shape style="position:absolute;left:9388;top:5920;width:636;height:2" coordorigin="9388,5920" coordsize="636,0" path="m9388,5920l10024,5920e" filled="f" stroked="t" strokeweight=".949282pt" strokecolor="#646464">
                <v:path arrowok="t"/>
              </v:shape>
            </v:group>
            <v:group style="position:absolute;left:9953;top:5920;width:664;height:2" coordorigin="9953,5920" coordsize="664,2">
              <v:shape style="position:absolute;left:9953;top:5920;width:664;height:2" coordorigin="9953,5920" coordsize="664,0" path="m9953,5920l10618,5920e" filled="f" stroked="t" strokeweight=".474641pt" strokecolor="#484848">
                <v:path arrowok="t"/>
              </v:shape>
            </v:group>
            <v:group style="position:absolute;left:10561;top:5920;width:916;height:2" coordorigin="10561,5920" coordsize="916,2">
              <v:shape style="position:absolute;left:10561;top:5920;width:916;height:2" coordorigin="10561,5920" coordsize="916,0" path="m10561,5920l11477,5920e" filled="f" stroked="t" strokeweight=".711962pt" strokecolor="#606060">
                <v:path arrowok="t"/>
              </v:shape>
            </v:group>
            <v:group style="position:absolute;left:11467;top:5638;width:2;height:310" coordorigin="11467,5638" coordsize="2,310">
              <v:shape style="position:absolute;left:11467;top:5638;width:2;height:310" coordorigin="11467,5638" coordsize="0,310" path="m11467,5949l11467,5638e" filled="f" stroked="t" strokeweight=".474641pt" strokecolor="#4B4B4B">
                <v:path arrowok="t"/>
              </v:shape>
            </v:group>
            <v:group style="position:absolute;left:4891;top:5863;width:2;height:1022" coordorigin="4891,5863" coordsize="2,1022">
              <v:shape style="position:absolute;left:4891;top:5863;width:2;height:1022" coordorigin="4891,5863" coordsize="0,1022" path="m4891,6884l4891,5863e" filled="f" stroked="t" strokeweight=".949282pt" strokecolor="#5B5B5B">
                <v:path arrowok="t"/>
              </v:shape>
            </v:group>
            <v:group style="position:absolute;left:731;top:6166;width:8833;height:2" coordorigin="731,6166" coordsize="8833,2">
              <v:shape style="position:absolute;left:731;top:6166;width:8833;height:2" coordorigin="731,6166" coordsize="8833,0" path="m731,6166l9564,6166e" filled="f" stroked="t" strokeweight=".711962pt" strokecolor="#606060">
                <v:path arrowok="t"/>
              </v:shape>
            </v:group>
            <v:group style="position:absolute;left:9507;top:6163;width:285;height:2" coordorigin="9507,6163" coordsize="285,2">
              <v:shape style="position:absolute;left:9507;top:6163;width:285;height:2" coordorigin="9507,6163" coordsize="285,0" path="m9507,6163l9792,6163e" filled="f" stroked="t" strokeweight=".474641pt" strokecolor="#343434">
                <v:path arrowok="t"/>
              </v:shape>
            </v:group>
            <v:group style="position:absolute;left:9735;top:6161;width:1742;height:2" coordorigin="9735,6161" coordsize="1742,2">
              <v:shape style="position:absolute;left:9735;top:6161;width:1742;height:2" coordorigin="9735,6161" coordsize="1742,0" path="m9735,6161l11477,6161e" filled="f" stroked="t" strokeweight=".711962pt" strokecolor="#676767">
                <v:path arrowok="t"/>
              </v:shape>
            </v:group>
            <v:group style="position:absolute;left:11472;top:5877;width:2;height:4053" coordorigin="11472,5877" coordsize="2,4053">
              <v:shape style="position:absolute;left:11472;top:5877;width:2;height:4053" coordorigin="11472,5877" coordsize="0,4053" path="m11472,9930l11472,5877e" filled="f" stroked="t" strokeweight=".711962pt" strokecolor="#676767">
                <v:path arrowok="t"/>
              </v:shape>
            </v:group>
            <v:group style="position:absolute;left:7789;top:6159;width:2;height:291" coordorigin="7789,6159" coordsize="2,291">
              <v:shape style="position:absolute;left:7789;top:6159;width:2;height:291" coordorigin="7789,6159" coordsize="0,291" path="m7789,6450l7789,6159e" filled="f" stroked="t" strokeweight=".474641pt" strokecolor="#444444">
                <v:path arrowok="t"/>
              </v:shape>
            </v:group>
            <v:group style="position:absolute;left:323;top:6393;width:2;height:263" coordorigin="323,6393" coordsize="2,263">
              <v:shape style="position:absolute;left:323;top:6393;width:2;height:263" coordorigin="323,6393" coordsize="0,263" path="m323,6655l323,6393e" filled="f" stroked="t" strokeweight=".474641pt" strokecolor="#383838">
                <v:path arrowok="t"/>
              </v:shape>
            </v:group>
            <v:group style="position:absolute;left:2340;top:6641;width:1329;height:2" coordorigin="2340,6641" coordsize="1329,2">
              <v:shape style="position:absolute;left:2340;top:6641;width:1329;height:2" coordorigin="2340,6641" coordsize="1329,0" path="m2340,6641l3669,6641e" filled="f" stroked="t" strokeweight=".711962pt" strokecolor="#575757">
                <v:path arrowok="t"/>
              </v:shape>
            </v:group>
            <v:group style="position:absolute;left:3612;top:6641;width:242;height:2" coordorigin="3612,6641" coordsize="242,2">
              <v:shape style="position:absolute;left:3612;top:6641;width:242;height:2" coordorigin="3612,6641" coordsize="242,0" path="m3612,6641l3854,6641e" filled="f" stroked="t" strokeweight=".474641pt" strokecolor="#343434">
                <v:path arrowok="t"/>
              </v:shape>
            </v:group>
            <v:group style="position:absolute;left:3797;top:6641;width:845;height:2" coordorigin="3797,6641" coordsize="845,2">
              <v:shape style="position:absolute;left:3797;top:6641;width:845;height:2" coordorigin="3797,6641" coordsize="845,0" path="m3797,6641l4642,6641e" filled="f" stroked="t" strokeweight=".711962pt" strokecolor="#646464">
                <v:path arrowok="t"/>
              </v:shape>
            </v:group>
            <v:group style="position:absolute;left:4585;top:6641;width:332;height:2" coordorigin="4585,6641" coordsize="332,2">
              <v:shape style="position:absolute;left:4585;top:6641;width:332;height:2" coordorigin="4585,6641" coordsize="332,0" path="m4585,6641l4917,6641e" filled="f" stroked="t" strokeweight=".474641pt" strokecolor="#484848">
                <v:path arrowok="t"/>
              </v:shape>
            </v:group>
            <v:group style="position:absolute;left:4846;top:6638;width:1823;height:2" coordorigin="4846,6638" coordsize="1823,2">
              <v:shape style="position:absolute;left:4846;top:6638;width:1823;height:2" coordorigin="4846,6638" coordsize="1823,0" path="m4846,6638l6669,6638e" filled="f" stroked="t" strokeweight=".711962pt" strokecolor="#646464">
                <v:path arrowok="t"/>
              </v:shape>
            </v:group>
            <v:group style="position:absolute;left:6612;top:6636;width:332;height:2" coordorigin="6612,6636" coordsize="332,2">
              <v:shape style="position:absolute;left:6612;top:6636;width:332;height:2" coordorigin="6612,6636" coordsize="332,0" path="m6612,6636l6944,6636e" filled="f" stroked="t" strokeweight=".474641pt" strokecolor="#4F4F4F">
                <v:path arrowok="t"/>
              </v:shape>
            </v:group>
            <v:group style="position:absolute;left:7789;top:6393;width:2;height:487" coordorigin="7789,6393" coordsize="2,487">
              <v:shape style="position:absolute;left:7789;top:6393;width:2;height:487" coordorigin="7789,6393" coordsize="0,487" path="m7789,6880l7789,6393e" filled="f" stroked="t" strokeweight=".949282pt" strokecolor="#646464">
                <v:path arrowok="t"/>
              </v:shape>
            </v:group>
            <v:group style="position:absolute;left:6887;top:6634;width:2905;height:2" coordorigin="6887,6634" coordsize="2905,2">
              <v:shape style="position:absolute;left:6887;top:6634;width:2905;height:2" coordorigin="6887,6634" coordsize="2905,0" path="m6887,6634l9792,6634e" filled="f" stroked="t" strokeweight=".711962pt" strokecolor="#676767">
                <v:path arrowok="t"/>
              </v:shape>
            </v:group>
            <v:group style="position:absolute;left:9735;top:6631;width:275;height:2" coordorigin="9735,6631" coordsize="275,2">
              <v:shape style="position:absolute;left:9735;top:6631;width:275;height:2" coordorigin="9735,6631" coordsize="275,0" path="m9735,6631l10010,6631e" filled="f" stroked="t" strokeweight=".474641pt" strokecolor="#4B4B4B">
                <v:path arrowok="t"/>
              </v:shape>
            </v:group>
            <v:group style="position:absolute;left:9953;top:6631;width:1519;height:2" coordorigin="9953,6631" coordsize="1519,2">
              <v:shape style="position:absolute;left:9953;top:6631;width:1519;height:2" coordorigin="9953,6631" coordsize="1519,0" path="m9953,6631l11472,6631e" filled="f" stroked="t" strokeweight=".711962pt" strokecolor="#676767">
                <v:path arrowok="t"/>
              </v:shape>
            </v:group>
            <v:group style="position:absolute;left:2345;top:6598;width:2;height:296" coordorigin="2345,6598" coordsize="2,296">
              <v:shape style="position:absolute;left:2345;top:6598;width:2;height:296" coordorigin="2345,6598" coordsize="0,296" path="m2345,6894l2345,6598e" filled="f" stroked="t" strokeweight=".474641pt" strokecolor="#343434">
                <v:path arrowok="t"/>
              </v:shape>
            </v:group>
            <v:group style="position:absolute;left:4585;top:6880;width:332;height:2" coordorigin="4585,6880" coordsize="332,2">
              <v:shape style="position:absolute;left:4585;top:6880;width:332;height:2" coordorigin="4585,6880" coordsize="332,0" path="m4585,6880l4917,6880e" filled="f" stroked="t" strokeweight=".474641pt" strokecolor="#3B3B3B">
                <v:path arrowok="t"/>
              </v:shape>
            </v:group>
            <v:group style="position:absolute;left:2340;top:6877;width:5036;height:2" coordorigin="2340,6877" coordsize="5036,2">
              <v:shape style="position:absolute;left:2340;top:6877;width:5036;height:2" coordorigin="2340,6877" coordsize="5036,0" path="m2340,6877l7376,6877e" filled="f" stroked="t" strokeweight=".711962pt" strokecolor="#646464">
                <v:path arrowok="t"/>
              </v:shape>
            </v:group>
            <v:group style="position:absolute;left:7319;top:6875;width:494;height:2" coordorigin="7319,6875" coordsize="494,2">
              <v:shape style="position:absolute;left:7319;top:6875;width:494;height:2" coordorigin="7319,6875" coordsize="494,0" path="m7319,6875l7813,6875e" filled="f" stroked="t" strokeweight=".949282pt" strokecolor="#777777">
                <v:path arrowok="t"/>
              </v:shape>
            </v:group>
            <v:group style="position:absolute;left:7741;top:6875;width:517;height:2" coordorigin="7741,6875" coordsize="517,2">
              <v:shape style="position:absolute;left:7741;top:6875;width:517;height:2" coordorigin="7741,6875" coordsize="517,0" path="m7741,6875l8259,6875e" filled="f" stroked="t" strokeweight=".474641pt" strokecolor="#545454">
                <v:path arrowok="t"/>
              </v:shape>
            </v:group>
            <v:group style="position:absolute;left:8126;top:6872;width:3346;height:2" coordorigin="8126,6872" coordsize="3346,2">
              <v:shape style="position:absolute;left:8126;top:6872;width:3346;height:2" coordorigin="8126,6872" coordsize="3346,0" path="m8126,6872l11472,6872e" filled="f" stroked="t" strokeweight=".711962pt" strokecolor="#646464">
                <v:path arrowok="t"/>
              </v:shape>
            </v:group>
            <v:group style="position:absolute;left:11467;top:6593;width:2;height:310" coordorigin="11467,6593" coordsize="2,310">
              <v:shape style="position:absolute;left:11467;top:6593;width:2;height:310" coordorigin="11467,6593" coordsize="0,310" path="m11467,6903l11467,6593e" filled="f" stroked="t" strokeweight=".474641pt" strokecolor="#4B4B4B">
                <v:path arrowok="t"/>
              </v:shape>
            </v:group>
            <v:group style="position:absolute;left:313;top:7121;width:6673;height:2" coordorigin="313,7121" coordsize="6673,2">
              <v:shape style="position:absolute;left:313;top:7121;width:6673;height:2" coordorigin="313,7121" coordsize="6673,0" path="m313,7121l6987,7121e" filled="f" stroked="t" strokeweight=".711962pt" strokecolor="#646464">
                <v:path arrowok="t"/>
              </v:shape>
            </v:group>
            <v:group style="position:absolute;left:2347;top:6837;width:2;height:816" coordorigin="2347,6837" coordsize="2,816">
              <v:shape style="position:absolute;left:2347;top:6837;width:2;height:816" coordorigin="2347,6837" coordsize="0,816" path="m2347,7653l2347,6837e" filled="f" stroked="t" strokeweight=".949282pt" strokecolor="#676767">
                <v:path arrowok="t"/>
              </v:shape>
            </v:group>
            <v:group style="position:absolute;left:6887;top:7118;width:489;height:2" coordorigin="6887,7118" coordsize="489,2">
              <v:shape style="position:absolute;left:6887;top:7118;width:489;height:2" coordorigin="6887,7118" coordsize="489,0" path="m6887,7118l7376,7118e" filled="f" stroked="t" strokeweight=".474641pt" strokecolor="#484848">
                <v:path arrowok="t"/>
              </v:shape>
            </v:group>
            <v:group style="position:absolute;left:7319;top:7118;width:484;height:2" coordorigin="7319,7118" coordsize="484,2">
              <v:shape style="position:absolute;left:7319;top:7118;width:484;height:2" coordorigin="7319,7118" coordsize="484,0" path="m7319,7118l7803,7118e" filled="f" stroked="t" strokeweight=".711962pt" strokecolor="#676767">
                <v:path arrowok="t"/>
              </v:shape>
            </v:group>
            <v:group style="position:absolute;left:7746;top:7116;width:527;height:2" coordorigin="7746,7116" coordsize="527,2">
              <v:shape style="position:absolute;left:7746;top:7116;width:527;height:2" coordorigin="7746,7116" coordsize="527,0" path="m7746,7116l8273,7116e" filled="f" stroked="t" strokeweight=".474641pt" strokecolor="#545454">
                <v:path arrowok="t"/>
              </v:shape>
            </v:group>
            <v:group style="position:absolute;left:8202;top:7113;width:911;height:2" coordorigin="8202,7113" coordsize="911,2">
              <v:shape style="position:absolute;left:8202;top:7113;width:911;height:2" coordorigin="8202,7113" coordsize="911,0" path="m8202,7113l9113,7113e" filled="f" stroked="t" strokeweight=".711962pt" strokecolor="#676767">
                <v:path arrowok="t"/>
              </v:shape>
            </v:group>
            <v:group style="position:absolute;left:9056;top:7113;width:389;height:2" coordorigin="9056,7113" coordsize="389,2">
              <v:shape style="position:absolute;left:9056;top:7113;width:389;height:2" coordorigin="9056,7113" coordsize="389,0" path="m9056,7113l9445,7113e" filled="f" stroked="t" strokeweight=".474641pt" strokecolor="#4F4F4F">
                <v:path arrowok="t"/>
              </v:shape>
            </v:group>
            <v:group style="position:absolute;left:9388;top:7113;width:664;height:2" coordorigin="9388,7113" coordsize="664,2">
              <v:shape style="position:absolute;left:9388;top:7113;width:664;height:2" coordorigin="9388,7113" coordsize="664,0" path="m9388,7113l10053,7113e" filled="f" stroked="t" strokeweight=".949282pt" strokecolor="#6B6B6B">
                <v:path arrowok="t"/>
              </v:shape>
            </v:group>
            <v:group style="position:absolute;left:9953;top:7113;width:664;height:2" coordorigin="9953,7113" coordsize="664,2">
              <v:shape style="position:absolute;left:9953;top:7113;width:664;height:2" coordorigin="9953,7113" coordsize="664,0" path="m9953,7113l10618,7113e" filled="f" stroked="t" strokeweight=".474641pt" strokecolor="#575757">
                <v:path arrowok="t"/>
              </v:shape>
            </v:group>
            <v:group style="position:absolute;left:10561;top:7113;width:921;height:2" coordorigin="10561,7113" coordsize="921,2">
              <v:shape style="position:absolute;left:10561;top:7113;width:921;height:2" coordorigin="10561,7113" coordsize="921,0" path="m10561,7113l11482,7113e" filled="f" stroked="t" strokeweight=".711962pt" strokecolor="#707070">
                <v:path arrowok="t"/>
              </v:shape>
            </v:group>
            <v:group style="position:absolute;left:318;top:7591;width:750;height:2" coordorigin="318,7591" coordsize="750,2">
              <v:shape style="position:absolute;left:318;top:7591;width:750;height:2" coordorigin="318,7591" coordsize="750,0" path="m318,7591l1068,7591e" filled="f" stroked="t" strokeweight=".474641pt" strokecolor="#4B4B4B">
                <v:path arrowok="t"/>
              </v:shape>
            </v:group>
            <v:group style="position:absolute;left:1652;top:7591;width:712;height:2" coordorigin="1652,7591" coordsize="712,2">
              <v:shape style="position:absolute;left:1652;top:7591;width:712;height:2" coordorigin="1652,7591" coordsize="712,0" path="m1652,7591l2364,7591e" filled="f" stroked="t" strokeweight=".474641pt" strokecolor="#5B5B5B">
                <v:path arrowok="t"/>
              </v:shape>
            </v:group>
            <v:group style="position:absolute;left:8202;top:7586;width:285;height:2" coordorigin="8202,7586" coordsize="285,2">
              <v:shape style="position:absolute;left:8202;top:7586;width:285;height:2" coordorigin="8202,7586" coordsize="285,0" path="m8202,7586l8487,7586e" filled="f" stroked="t" strokeweight=".474641pt" strokecolor="#3F3F3F">
                <v:path arrowok="t"/>
              </v:shape>
            </v:group>
            <v:group style="position:absolute;left:9388;top:7586;width:403;height:2" coordorigin="9388,7586" coordsize="403,2">
              <v:shape style="position:absolute;left:9388;top:7586;width:403;height:2" coordorigin="9388,7586" coordsize="403,0" path="m9388,7586l9792,7586e" filled="f" stroked="t" strokeweight=".474641pt" strokecolor="#444444">
                <v:path arrowok="t"/>
              </v:shape>
            </v:group>
            <v:group style="position:absolute;left:342;top:7586;width:11135;height:2" coordorigin="342,7586" coordsize="11135,2">
              <v:shape style="position:absolute;left:342;top:7586;width:11135;height:2" coordorigin="342,7586" coordsize="11135,0" path="m342,7586l11477,7586e" filled="f" stroked="t" strokeweight=".711962pt" strokecolor="#606060">
                <v:path arrowok="t"/>
              </v:shape>
            </v:group>
            <v:group style="position:absolute;left:2347;top:7538;width:2;height:306" coordorigin="2347,7538" coordsize="2,306">
              <v:shape style="position:absolute;left:2347;top:7538;width:2;height:306" coordorigin="2347,7538" coordsize="0,306" path="m2347,7844l2347,7538e" filled="f" stroked="t" strokeweight=".474641pt" strokecolor="#4F4F4F">
                <v:path arrowok="t"/>
              </v:shape>
            </v:group>
            <v:group style="position:absolute;left:4894;top:7581;width:2;height:735" coordorigin="4894,7581" coordsize="2,735">
              <v:shape style="position:absolute;left:4894;top:7581;width:2;height:735" coordorigin="4894,7581" coordsize="0,735" path="m4894,8317l4894,7581e" filled="f" stroked="t" strokeweight=".711962pt" strokecolor="#606060">
                <v:path arrowok="t"/>
              </v:shape>
            </v:group>
            <v:group style="position:absolute;left:8202;top:7825;width:285;height:2" coordorigin="8202,7825" coordsize="285,2">
              <v:shape style="position:absolute;left:8202;top:7825;width:285;height:2" coordorigin="8202,7825" coordsize="285,0" path="m8202,7825l8487,7825e" filled="f" stroked="t" strokeweight=".474641pt" strokecolor="#484848">
                <v:path arrowok="t"/>
              </v:shape>
            </v:group>
            <v:group style="position:absolute;left:9388;top:7825;width:403;height:2" coordorigin="9388,7825" coordsize="403,2">
              <v:shape style="position:absolute;left:9388;top:7825;width:403;height:2" coordorigin="9388,7825" coordsize="403,0" path="m9388,7825l9792,7825e" filled="f" stroked="t" strokeweight=".474641pt" strokecolor="#444444">
                <v:path arrowok="t"/>
              </v:shape>
            </v:group>
            <v:group style="position:absolute;left:4884;top:7822;width:6593;height:2" coordorigin="4884,7822" coordsize="6593,2">
              <v:shape style="position:absolute;left:4884;top:7822;width:6593;height:2" coordorigin="4884,7822" coordsize="6593,0" path="m4884,7822l11477,7822e" filled="f" stroked="t" strokeweight=".711962pt" strokecolor="#676767">
                <v:path arrowok="t"/>
              </v:shape>
            </v:group>
            <v:group style="position:absolute;left:2345;top:7787;width:2;height:315" coordorigin="2345,7787" coordsize="2,315">
              <v:shape style="position:absolute;left:2345;top:7787;width:2;height:315" coordorigin="2345,7787" coordsize="0,315" path="m2345,8102l2345,7787e" filled="f" stroked="t" strokeweight=".474641pt" strokecolor="#3B3B3B">
                <v:path arrowok="t"/>
              </v:shape>
            </v:group>
            <v:group style="position:absolute;left:4884;top:8064;width:6593;height:2" coordorigin="4884,8064" coordsize="6593,2">
              <v:shape style="position:absolute;left:4884;top:8064;width:6593;height:2" coordorigin="4884,8064" coordsize="6593,0" path="m4884,8064l11477,8064e" filled="f" stroked="t" strokeweight=".711962pt" strokecolor="#676767">
                <v:path arrowok="t"/>
              </v:shape>
            </v:group>
            <v:group style="position:absolute;left:313;top:8309;width:5938;height:2" coordorigin="313,8309" coordsize="5938,2">
              <v:shape style="position:absolute;left:313;top:8309;width:5938;height:2" coordorigin="313,8309" coordsize="5938,0" path="m313,8309l6251,8309e" filled="f" stroked="t" strokeweight=".711962pt" strokecolor="#646464">
                <v:path arrowok="t"/>
              </v:shape>
            </v:group>
            <v:group style="position:absolute;left:6194;top:8305;width:475;height:2" coordorigin="6194,8305" coordsize="475,2">
              <v:shape style="position:absolute;left:6194;top:8305;width:475;height:2" coordorigin="6194,8305" coordsize="475,0" path="m6194,8305l6669,8305e" filled="f" stroked="t" strokeweight=".474641pt" strokecolor="#4F4F4F">
                <v:path arrowok="t"/>
              </v:shape>
            </v:group>
            <v:group style="position:absolute;left:6612;top:8300;width:4870;height:2" coordorigin="6612,8300" coordsize="4870,2">
              <v:shape style="position:absolute;left:6612;top:8300;width:4870;height:2" coordorigin="6612,8300" coordsize="4870,0" path="m6612,8300l11482,8300e" filled="f" stroked="t" strokeweight=".711962pt" strokecolor="#676767">
                <v:path arrowok="t"/>
              </v:shape>
            </v:group>
            <v:group style="position:absolute;left:2347;top:8021;width:2;height:573" coordorigin="2347,8021" coordsize="2,573">
              <v:shape style="position:absolute;left:2347;top:8021;width:2;height:573" coordorigin="2347,8021" coordsize="0,573" path="m2347,8593l2347,8021e" filled="f" stroked="t" strokeweight=".711962pt" strokecolor="#606060">
                <v:path arrowok="t"/>
              </v:shape>
            </v:group>
            <v:group style="position:absolute;left:11474;top:6650;width:2;height:3003" coordorigin="11474,6650" coordsize="2,3003">
              <v:shape style="position:absolute;left:11474;top:6650;width:2;height:3003" coordorigin="11474,6650" coordsize="0,3003" path="m11474,9653l11474,6650e" filled="f" stroked="t" strokeweight=".474641pt" strokecolor="#646464">
                <v:path arrowok="t"/>
              </v:shape>
            </v:group>
            <v:group style="position:absolute;left:323;top:8780;width:3346;height:2" coordorigin="323,8780" coordsize="3346,2">
              <v:shape style="position:absolute;left:323;top:8780;width:3346;height:2" coordorigin="323,8780" coordsize="3346,0" path="m323,8780l3669,8780e" filled="f" stroked="t" strokeweight=".711962pt" strokecolor="#676767">
                <v:path arrowok="t"/>
              </v:shape>
            </v:group>
            <v:group style="position:absolute;left:328;top:8536;width:2;height:267" coordorigin="328,8536" coordsize="2,267">
              <v:shape style="position:absolute;left:328;top:8536;width:2;height:267" coordorigin="328,8536" coordsize="0,267" path="m328,8803l328,8536e" filled="f" stroked="t" strokeweight=".474641pt" strokecolor="#2B2B2B">
                <v:path arrowok="t"/>
              </v:shape>
            </v:group>
            <v:group style="position:absolute;left:2349;top:8536;width:2;height:267" coordorigin="2349,8536" coordsize="2,267">
              <v:shape style="position:absolute;left:2349;top:8536;width:2;height:267" coordorigin="2349,8536" coordsize="0,267" path="m2349,8803l2349,8536e" filled="f" stroked="t" strokeweight=".474641pt" strokecolor="#3B3B3B">
                <v:path arrowok="t"/>
              </v:shape>
            </v:group>
            <v:group style="position:absolute;left:3612;top:8780;width:242;height:2" coordorigin="3612,8780" coordsize="242,2">
              <v:shape style="position:absolute;left:3612;top:8780;width:242;height:2" coordorigin="3612,8780" coordsize="242,0" path="m3612,8780l3854,8780e" filled="f" stroked="t" strokeweight=".474641pt" strokecolor="#2F2F2F">
                <v:path arrowok="t"/>
              </v:shape>
            </v:group>
            <v:group style="position:absolute;left:3797;top:8780;width:845;height:2" coordorigin="3797,8780" coordsize="845,2">
              <v:shape style="position:absolute;left:3797;top:8780;width:845;height:2" coordorigin="3797,8780" coordsize="845,0" path="m3797,8780l4642,8780e" filled="f" stroked="t" strokeweight=".711962pt" strokecolor="#646464">
                <v:path arrowok="t"/>
              </v:shape>
            </v:group>
            <v:group style="position:absolute;left:4585;top:8780;width:323;height:2" coordorigin="4585,8780" coordsize="323,2">
              <v:shape style="position:absolute;left:4585;top:8780;width:323;height:2" coordorigin="4585,8780" coordsize="323,0" path="m4585,8780l4908,8780e" filled="f" stroked="t" strokeweight=".474641pt" strokecolor="#3B3B3B">
                <v:path arrowok="t"/>
              </v:shape>
            </v:group>
            <v:group style="position:absolute;left:4851;top:8777;width:2952;height:2" coordorigin="4851,8777" coordsize="2952,2">
              <v:shape style="position:absolute;left:4851;top:8777;width:2952;height:2" coordorigin="4851,8777" coordsize="2952,0" path="m4851,8777l7803,8777e" filled="f" stroked="t" strokeweight=".711962pt" strokecolor="#646464">
                <v:path arrowok="t"/>
              </v:shape>
            </v:group>
            <v:group style="position:absolute;left:7746;top:8775;width:513;height:2" coordorigin="7746,8775" coordsize="513,2">
              <v:shape style="position:absolute;left:7746;top:8775;width:513;height:2" coordorigin="7746,8775" coordsize="513,0" path="m7746,8775l8259,8775e" filled="f" stroked="t" strokeweight=".474641pt" strokecolor="#5B5B5B">
                <v:path arrowok="t"/>
              </v:shape>
            </v:group>
            <v:group style="position:absolute;left:8116;top:8772;width:3365;height:2" coordorigin="8116,8772" coordsize="3365,2">
              <v:shape style="position:absolute;left:8116;top:8772;width:3365;height:2" coordorigin="8116,8772" coordsize="3365,0" path="m8116,8772l11482,8772e" filled="f" stroked="t" strokeweight=".711962pt" strokecolor="#676767">
                <v:path arrowok="t"/>
              </v:shape>
            </v:group>
            <v:group style="position:absolute;left:313;top:9634;width:517;height:2" coordorigin="313,9634" coordsize="517,2">
              <v:shape style="position:absolute;left:313;top:9634;width:517;height:2" coordorigin="313,9634" coordsize="517,0" path="m313,9634l831,9634e" filled="f" stroked="t" strokeweight=".474641pt" strokecolor="#3F3F3F">
                <v:path arrowok="t"/>
              </v:shape>
            </v:group>
            <v:group style="position:absolute;left:774;top:9634;width:935;height:2" coordorigin="774,9634" coordsize="935,2">
              <v:shape style="position:absolute;left:774;top:9634;width:935;height:2" coordorigin="774,9634" coordsize="935,0" path="m774,9634l1709,9634e" filled="f" stroked="t" strokeweight=".949282pt" strokecolor="#707070">
                <v:path arrowok="t"/>
              </v:shape>
            </v:group>
            <v:group style="position:absolute;left:1652;top:9637;width:712;height:2" coordorigin="1652,9637" coordsize="712,2">
              <v:shape style="position:absolute;left:1652;top:9637;width:712;height:2" coordorigin="1652,9637" coordsize="712,0" path="m1652,9637l2364,9637e" filled="f" stroked="t" strokeweight=".474641pt" strokecolor="#545454">
                <v:path arrowok="t"/>
              </v:shape>
            </v:group>
            <v:group style="position:absolute;left:2347;top:8732;width:2;height:921" coordorigin="2347,8732" coordsize="2,921">
              <v:shape style="position:absolute;left:2347;top:8732;width:2;height:921" coordorigin="2347,8732" coordsize="0,921" path="m2347,9653l2347,8732e" filled="f" stroked="t" strokeweight=".949282pt" strokecolor="#676767">
                <v:path arrowok="t"/>
              </v:shape>
            </v:group>
            <v:group style="position:absolute;left:2293;top:9629;width:9199;height:2" coordorigin="2293,9629" coordsize="9199,2">
              <v:shape style="position:absolute;left:2293;top:9629;width:9199;height:2" coordorigin="2293,9629" coordsize="9199,0" path="m2293,9629l11491,9629e" filled="f" stroked="t" strokeweight=".711962pt" strokecolor="#646464">
                <v:path arrowok="t"/>
              </v:shape>
            </v:group>
            <v:group style="position:absolute;left:9056;top:9627;width:508;height:2" coordorigin="9056,9627" coordsize="508,2">
              <v:shape style="position:absolute;left:9056;top:9627;width:508;height:2" coordorigin="9056,9627" coordsize="508,0" path="m9056,9627l9564,9627e" filled="f" stroked="t" strokeweight=".474641pt" strokecolor="#4B4B4B">
                <v:path arrowok="t"/>
              </v:shape>
            </v:group>
            <v:group style="position:absolute;left:9953;top:9625;width:664;height:2" coordorigin="9953,9625" coordsize="664,2">
              <v:shape style="position:absolute;left:9953;top:9625;width:664;height:2" coordorigin="9953,9625" coordsize="664,0" path="m9953,9625l10618,9625e" filled="f" stroked="t" strokeweight=".474641pt" strokecolor="#5B5B5B">
                <v:path arrowok="t"/>
              </v:shape>
            </v:group>
            <v:group style="position:absolute;left:2349;top:9582;width:2;height:349" coordorigin="2349,9582" coordsize="2,349">
              <v:shape style="position:absolute;left:2349;top:9582;width:2;height:349" coordorigin="2349,9582" coordsize="0,349" path="m2349,9930l2349,9582e" filled="f" stroked="t" strokeweight=".474641pt" strokecolor="#3B3B3B">
                <v:path arrowok="t"/>
              </v:shape>
            </v:group>
            <v:group style="position:absolute;left:318;top:9875;width:6351;height:2" coordorigin="318,9875" coordsize="6351,2">
              <v:shape style="position:absolute;left:318;top:9875;width:6351;height:2" coordorigin="318,9875" coordsize="6351,0" path="m318,9875l6669,9875e" filled="f" stroked="t" strokeweight=".711962pt" strokecolor="#646464">
                <v:path arrowok="t"/>
              </v:shape>
            </v:group>
            <v:group style="position:absolute;left:6612;top:9873;width:332;height:2" coordorigin="6612,9873" coordsize="332,2">
              <v:shape style="position:absolute;left:6612;top:9873;width:332;height:2" coordorigin="6612,9873" coordsize="332,0" path="m6612,9873l6944,9873e" filled="f" stroked="t" strokeweight=".474641pt" strokecolor="#3F3F3F">
                <v:path arrowok="t"/>
              </v:shape>
            </v:group>
            <v:group style="position:absolute;left:6887;top:9871;width:1600;height:2" coordorigin="6887,9871" coordsize="1600,2">
              <v:shape style="position:absolute;left:6887;top:9871;width:1600;height:2" coordorigin="6887,9871" coordsize="1600,0" path="m6887,9871l8487,9871e" filled="f" stroked="t" strokeweight=".711962pt" strokecolor="#676767">
                <v:path arrowok="t"/>
              </v:shape>
            </v:group>
            <v:group style="position:absolute;left:8430;top:9868;width:683;height:2" coordorigin="8430,9868" coordsize="683,2">
              <v:shape style="position:absolute;left:8430;top:9868;width:683;height:2" coordorigin="8430,9868" coordsize="683,0" path="m8430,9868l9113,9868e" filled="f" stroked="t" strokeweight=".711962pt" strokecolor="#545454">
                <v:path arrowok="t"/>
              </v:shape>
            </v:group>
            <v:group style="position:absolute;left:8866;top:9871;width:698;height:2" coordorigin="8866,9871" coordsize="698,2">
              <v:shape style="position:absolute;left:8866;top:9871;width:698;height:2" coordorigin="8866,9871" coordsize="698,0" path="m8866,9871l9564,9871e" filled="f" stroked="t" strokeweight=".949282pt" strokecolor="#676767">
                <v:path arrowok="t"/>
              </v:shape>
            </v:group>
            <v:group style="position:absolute;left:9507;top:9868;width:285;height:2" coordorigin="9507,9868" coordsize="285,2">
              <v:shape style="position:absolute;left:9507;top:9868;width:285;height:2" coordorigin="9507,9868" coordsize="285,0" path="m9507,9868l9792,9868e" filled="f" stroked="t" strokeweight=".474641pt" strokecolor="#3F3F3F">
                <v:path arrowok="t"/>
              </v:shape>
            </v:group>
            <v:group style="position:absolute;left:9735;top:9868;width:275;height:2" coordorigin="9735,9868" coordsize="275,2">
              <v:shape style="position:absolute;left:9735;top:9868;width:275;height:2" coordorigin="9735,9868" coordsize="275,0" path="m9735,9868l10010,9868e" filled="f" stroked="t" strokeweight=".474641pt" strokecolor="#575757">
                <v:path arrowok="t"/>
              </v:shape>
            </v:group>
            <v:group style="position:absolute;left:9953;top:9866;width:1533;height:2" coordorigin="9953,9866" coordsize="1533,2">
              <v:shape style="position:absolute;left:9953;top:9866;width:1533;height:2" coordorigin="9953,9866" coordsize="1533,0" path="m9953,9866l11486,9866e" filled="f" stroked="t" strokeweight=".711962pt" strokecolor="#6B6B6B">
                <v:path arrowok="t"/>
              </v:shape>
            </v:group>
            <v:group style="position:absolute;left:318;top:10116;width:7485;height:2" coordorigin="318,10116" coordsize="7485,2">
              <v:shape style="position:absolute;left:318;top:10116;width:7485;height:2" coordorigin="318,10116" coordsize="7485,0" path="m318,10116l7803,10116e" filled="f" stroked="t" strokeweight=".711962pt" strokecolor="#6B6B6B">
                <v:path arrowok="t"/>
              </v:shape>
            </v:group>
            <v:group style="position:absolute;left:7746;top:10112;width:513;height:2" coordorigin="7746,10112" coordsize="513,2">
              <v:shape style="position:absolute;left:7746;top:10112;width:513;height:2" coordorigin="7746,10112" coordsize="513,0" path="m7746,10112l8259,10112e" filled="f" stroked="t" strokeweight=".474641pt" strokecolor="#484848">
                <v:path arrowok="t"/>
              </v:shape>
            </v:group>
            <v:group style="position:absolute;left:8202;top:10112;width:911;height:2" coordorigin="8202,10112" coordsize="911,2">
              <v:shape style="position:absolute;left:8202;top:10112;width:911;height:2" coordorigin="8202,10112" coordsize="911,0" path="m8202,10112l9113,10112e" filled="f" stroked="t" strokeweight=".711962pt" strokecolor="#606060">
                <v:path arrowok="t"/>
              </v:shape>
            </v:group>
            <v:group style="position:absolute;left:9056;top:10112;width:389;height:2" coordorigin="9056,10112" coordsize="389,2">
              <v:shape style="position:absolute;left:9056;top:10112;width:389;height:2" coordorigin="9056,10112" coordsize="389,0" path="m9056,10112l9445,10112e" filled="f" stroked="t" strokeweight=".474641pt" strokecolor="#383838">
                <v:path arrowok="t"/>
              </v:shape>
            </v:group>
            <v:group style="position:absolute;left:9388;top:10109;width:2098;height:2" coordorigin="9388,10109" coordsize="2098,2">
              <v:shape style="position:absolute;left:9388;top:10109;width:2098;height:2" coordorigin="9388,10109" coordsize="2098,0" path="m9388,10109l11486,10109e" filled="f" stroked="t" strokeweight=".711962pt" strokecolor="#646464">
                <v:path arrowok="t"/>
              </v:shape>
            </v:group>
            <v:group style="position:absolute;left:11482;top:9859;width:2;height:286" coordorigin="11482,9859" coordsize="2,286">
              <v:shape style="position:absolute;left:11482;top:9859;width:2;height:286" coordorigin="11482,9859" coordsize="0,286" path="m11482,10145l11482,9859e" filled="f" stroked="t" strokeweight=".474641pt" strokecolor="#484848">
                <v:path arrowok="t"/>
              </v:shape>
            </v:group>
            <v:group style="position:absolute;left:2352;top:9859;width:2;height:1461" coordorigin="2352,9859" coordsize="2,1461">
              <v:shape style="position:absolute;left:2352;top:9859;width:2;height:1461" coordorigin="2352,9859" coordsize="0,1461" path="m2352,11319l2352,9859e" filled="f" stroked="t" strokeweight=".711962pt" strokecolor="#606060">
                <v:path arrowok="t"/>
              </v:shape>
            </v:group>
            <v:group style="position:absolute;left:11484;top:8059;width:2;height:5490" coordorigin="11484,8059" coordsize="2,5490">
              <v:shape style="position:absolute;left:11484;top:8059;width:2;height:5490" coordorigin="11484,8059" coordsize="0,5490" path="m11484,13549l11484,8059e" filled="f" stroked="t" strokeweight=".711962pt" strokecolor="#676767">
                <v:path arrowok="t"/>
              </v:shape>
            </v:group>
            <v:group style="position:absolute;left:318;top:10587;width:1391;height:2" coordorigin="318,10587" coordsize="1391,2">
              <v:shape style="position:absolute;left:318;top:10587;width:1391;height:2" coordorigin="318,10587" coordsize="1391,0" path="m318,10587l1709,10587e" filled="f" stroked="t" strokeweight=".711962pt" strokecolor="#646464">
                <v:path arrowok="t"/>
              </v:shape>
            </v:group>
            <v:group style="position:absolute;left:3612;top:10584;width:242;height:2" coordorigin="3612,10584" coordsize="242,2">
              <v:shape style="position:absolute;left:3612;top:10584;width:242;height:2" coordorigin="3612,10584" coordsize="242,0" path="m3612,10584l3854,10584e" filled="f" stroked="t" strokeweight=".474641pt" strokecolor="#3F3F3F">
                <v:path arrowok="t"/>
              </v:shape>
            </v:group>
            <v:group style="position:absolute;left:4585;top:10584;width:323;height:2" coordorigin="4585,10584" coordsize="323,2">
              <v:shape style="position:absolute;left:4585;top:10584;width:323;height:2" coordorigin="4585,10584" coordsize="323,0" path="m4585,10584l4908,10584e" filled="f" stroked="t" strokeweight=".474641pt" strokecolor="#3F3F3F">
                <v:path arrowok="t"/>
              </v:shape>
            </v:group>
            <v:group style="position:absolute;left:6612;top:10579;width:332;height:2" coordorigin="6612,10579" coordsize="332,2">
              <v:shape style="position:absolute;left:6612;top:10579;width:332;height:2" coordorigin="6612,10579" coordsize="332,0" path="m6612,10579l6944,10579e" filled="f" stroked="t" strokeweight=".474641pt" strokecolor="#575757">
                <v:path arrowok="t"/>
              </v:shape>
            </v:group>
            <v:group style="position:absolute;left:1652;top:10582;width:9839;height:2" coordorigin="1652,10582" coordsize="9839,2">
              <v:shape style="position:absolute;left:1652;top:10582;width:9839;height:2" coordorigin="1652,10582" coordsize="9839,0" path="m1652,10582l11491,10582e" filled="f" stroked="t" strokeweight=".711962pt" strokecolor="#646464">
                <v:path arrowok="t"/>
              </v:shape>
            </v:group>
            <v:group style="position:absolute;left:8430;top:10577;width:683;height:2" coordorigin="8430,10577" coordsize="683,2">
              <v:shape style="position:absolute;left:8430;top:10577;width:683;height:2" coordorigin="8430,10577" coordsize="683,0" path="m8430,10577l9113,10577e" filled="f" stroked="t" strokeweight=".474641pt" strokecolor="#4F4F4F">
                <v:path arrowok="t"/>
              </v:shape>
            </v:group>
            <v:group style="position:absolute;left:9735;top:10575;width:275;height:2" coordorigin="9735,10575" coordsize="275,2">
              <v:shape style="position:absolute;left:9735;top:10575;width:275;height:2" coordorigin="9735,10575" coordsize="275,0" path="m9735,10575l10010,10575e" filled="f" stroked="t" strokeweight=".474641pt" strokecolor="#3B3B3B">
                <v:path arrowok="t"/>
              </v:shape>
            </v:group>
            <v:group style="position:absolute;left:6223;top:10589;width:2;height:215" coordorigin="6223,10589" coordsize="2,215">
              <v:shape style="position:absolute;left:6223;top:10589;width:2;height:215" coordorigin="6223,10589" coordsize="0,215" path="m6223,10804l6223,10589e" filled="f" stroked="t" strokeweight=".237321pt" strokecolor="#383838">
                <v:path arrowok="t"/>
              </v:shape>
            </v:group>
            <v:group style="position:absolute;left:864;top:10818;width:8700;height:2" coordorigin="864,10818" coordsize="8700,2">
              <v:shape style="position:absolute;left:864;top:10818;width:8700;height:2" coordorigin="864,10818" coordsize="8700,0" path="m864,10818l9564,10818e" filled="f" stroked="t" strokeweight=".711962pt" strokecolor="#6B6B6B">
                <v:path arrowok="t"/>
              </v:shape>
            </v:group>
            <v:group style="position:absolute;left:9507;top:10813;width:503;height:2" coordorigin="9507,10813" coordsize="503,2">
              <v:shape style="position:absolute;left:9507;top:10813;width:503;height:2" coordorigin="9507,10813" coordsize="503,0" path="m9507,10813l10010,10813e" filled="f" stroked="t" strokeweight=".474641pt" strokecolor="#444444">
                <v:path arrowok="t"/>
              </v:shape>
            </v:group>
            <v:group style="position:absolute;left:9953;top:10813;width:1538;height:2" coordorigin="9953,10813" coordsize="1538,2">
              <v:shape style="position:absolute;left:9953;top:10813;width:1538;height:2" coordorigin="9953,10813" coordsize="1538,0" path="m9953,10813l11491,10813e" filled="f" stroked="t" strokeweight=".711962pt" strokecolor="#6B6B6B">
                <v:path arrowok="t"/>
              </v:shape>
            </v:group>
            <v:group style="position:absolute;left:1690;top:10823;width:2;height:420" coordorigin="1690,10823" coordsize="2,420">
              <v:shape style="position:absolute;left:1690;top:10823;width:2;height:420" coordorigin="1690,10823" coordsize="0,420" path="m1690,11243l1690,10823e" filled="f" stroked="t" strokeweight=".949282pt" strokecolor="#646464">
                <v:path arrowok="t"/>
              </v:shape>
            </v:group>
            <v:group style="position:absolute;left:7357;top:10809;width:2;height:5113" coordorigin="7357,10809" coordsize="2,5113">
              <v:shape style="position:absolute;left:7357;top:10809;width:2;height:5113" coordorigin="7357,10809" coordsize="0,5113" path="m7357,15922l7357,10809e" filled="f" stroked="t" strokeweight=".711962pt" strokecolor="#606060">
                <v:path arrowok="t"/>
              </v:shape>
            </v:group>
            <v:group style="position:absolute;left:313;top:11186;width:5909;height:2" coordorigin="313,11186" coordsize="5909,2">
              <v:shape style="position:absolute;left:313;top:11186;width:5909;height:2" coordorigin="313,11186" coordsize="5909,0" path="m313,11186l6223,11186e" filled="f" stroked="t" strokeweight=".237321pt" strokecolor="#606060">
                <v:path arrowok="t"/>
              </v:shape>
            </v:group>
            <v:group style="position:absolute;left:6223;top:11186;width:693;height:2" coordorigin="6223,11186" coordsize="693,2">
              <v:shape style="position:absolute;left:6223;top:11186;width:693;height:2" coordorigin="6223,11186" coordsize="693,0" path="m6223,11186l6916,11186e" filled="f" stroked="t" strokeweight=".237321pt" strokecolor="#000000">
                <v:path arrowok="t"/>
              </v:shape>
            </v:group>
            <v:group style="position:absolute;left:6916;top:11186;width:859;height:2" coordorigin="6916,11186" coordsize="859,2">
              <v:shape style="position:absolute;left:6916;top:11186;width:859;height:2" coordorigin="6916,11186" coordsize="859,0" path="m6916,11186l7775,11186e" filled="f" stroked="t" strokeweight=".237321pt" strokecolor="#2F2F2F">
                <v:path arrowok="t"/>
              </v:shape>
            </v:group>
            <v:group style="position:absolute;left:7775;top:11186;width:3688;height:2" coordorigin="7775,11186" coordsize="3688,2">
              <v:shape style="position:absolute;left:7775;top:11186;width:3688;height:2" coordorigin="7775,11186" coordsize="3688,0" path="m7775,11186l11463,11186e" filled="f" stroked="t" strokeweight=".237321pt" strokecolor="#000000">
                <v:path arrowok="t"/>
              </v:shape>
            </v:group>
            <v:group style="position:absolute;left:11482;top:10837;width:2;height:382" coordorigin="11482,10837" coordsize="2,382">
              <v:shape style="position:absolute;left:11482;top:10837;width:2;height:382" coordorigin="11482,10837" coordsize="0,382" path="m11482,11219l11482,10837e" filled="f" stroked="t" strokeweight=".474641pt" strokecolor="#4F4F4F">
                <v:path arrowok="t"/>
              </v:shape>
            </v:group>
            <v:group style="position:absolute;left:1039;top:11186;width:2;height:1814" coordorigin="1039,11186" coordsize="2,1814">
              <v:shape style="position:absolute;left:1039;top:11186;width:2;height:1814" coordorigin="1039,11186" coordsize="0,1814" path="m1039,13000l1039,11186e" filled="f" stroked="t" strokeweight=".237321pt" strokecolor="#000000">
                <v:path arrowok="t"/>
              </v:shape>
            </v:group>
            <v:group style="position:absolute;left:1692;top:11157;width:2;height:425" coordorigin="1692,11157" coordsize="2,425">
              <v:shape style="position:absolute;left:1692;top:11157;width:2;height:425" coordorigin="1692,11157" coordsize="0,425" path="m1692,11582l1692,11157e" filled="f" stroked="t" strokeweight=".474641pt" strokecolor="#4B4B4B">
                <v:path arrowok="t"/>
              </v:shape>
            </v:group>
            <v:group style="position:absolute;left:2354;top:11157;width:2;height:425" coordorigin="2354,11157" coordsize="2,425">
              <v:shape style="position:absolute;left:2354;top:11157;width:2;height:425" coordorigin="2354,11157" coordsize="0,425" path="m2354,11582l2354,11157e" filled="f" stroked="t" strokeweight=".474641pt" strokecolor="#4B4B4B">
                <v:path arrowok="t"/>
              </v:shape>
            </v:group>
            <v:group style="position:absolute;left:328;top:11043;width:2;height:816" coordorigin="328,11043" coordsize="2,816">
              <v:shape style="position:absolute;left:328;top:11043;width:2;height:816" coordorigin="328,11043" coordsize="0,816" path="m328,11859l328,11043e" filled="f" stroked="t" strokeweight=".949282pt" strokecolor="#5B5B5B">
                <v:path arrowok="t"/>
              </v:shape>
            </v:group>
            <v:group style="position:absolute;left:1690;top:11525;width:2;height:267" coordorigin="1690,11525" coordsize="2,267">
              <v:shape style="position:absolute;left:1690;top:11525;width:2;height:267" coordorigin="1690,11525" coordsize="0,267" path="m1690,11792l1690,11525e" filled="f" stroked="t" strokeweight=".474641pt" strokecolor="#2F2F2F">
                <v:path arrowok="t"/>
              </v:shape>
            </v:group>
            <v:group style="position:absolute;left:2354;top:11525;width:2;height:267" coordorigin="2354,11525" coordsize="2,267">
              <v:shape style="position:absolute;left:2354;top:11525;width:2;height:267" coordorigin="2354,11525" coordsize="0,267" path="m2354,11792l2354,11525e" filled="f" stroked="t" strokeweight=".474641pt" strokecolor="#383838">
                <v:path arrowok="t"/>
              </v:shape>
            </v:group>
            <v:group style="position:absolute;left:1690;top:11735;width:2;height:831" coordorigin="1690,11735" coordsize="2,831">
              <v:shape style="position:absolute;left:1690;top:11735;width:2;height:831" coordorigin="1690,11735" coordsize="0,831" path="m1690,12566l1690,11735e" filled="f" stroked="t" strokeweight=".711962pt" strokecolor="#676767">
                <v:path arrowok="t"/>
              </v:shape>
            </v:group>
            <v:group style="position:absolute;left:2352;top:11735;width:2;height:1657" coordorigin="2352,11735" coordsize="2,1657">
              <v:shape style="position:absolute;left:2352;top:11735;width:2;height:1657" coordorigin="2352,11735" coordsize="0,1657" path="m2352,13391l2352,11735e" filled="f" stroked="t" strokeweight=".474641pt" strokecolor="#575757">
                <v:path arrowok="t"/>
              </v:shape>
            </v:group>
            <v:group style="position:absolute;left:1690;top:12508;width:2;height:138" coordorigin="1690,12508" coordsize="2,138">
              <v:shape style="position:absolute;left:1690;top:12508;width:2;height:138" coordorigin="1690,12508" coordsize="0,138" path="m1690,12647l1690,12508e" filled="f" stroked="t" strokeweight=".474641pt" strokecolor="#4F4F4F">
                <v:path arrowok="t"/>
              </v:shape>
            </v:group>
            <v:group style="position:absolute;left:332;top:12589;width:2;height:439" coordorigin="332,12589" coordsize="2,439">
              <v:shape style="position:absolute;left:332;top:12589;width:2;height:439" coordorigin="332,12589" coordsize="0,439" path="m332,13029l332,12589e" filled="f" stroked="t" strokeweight=".474641pt" strokecolor="#2B2B2B">
                <v:path arrowok="t"/>
              </v:shape>
            </v:group>
            <v:group style="position:absolute;left:1690;top:12589;width:2;height:196" coordorigin="1690,12589" coordsize="2,196">
              <v:shape style="position:absolute;left:1690;top:12589;width:2;height:196" coordorigin="1690,12589" coordsize="0,196" path="m1690,12785l1690,12589e" filled="f" stroked="t" strokeweight=".474641pt" strokecolor="#3B3B3B">
                <v:path arrowok="t"/>
              </v:shape>
            </v:group>
            <v:group style="position:absolute;left:7357;top:12728;width:2;height:301" coordorigin="7357,12728" coordsize="2,301">
              <v:shape style="position:absolute;left:7357;top:12728;width:2;height:301" coordorigin="7357,12728" coordsize="0,301" path="m7357,13029l7357,12728e" filled="f" stroked="t" strokeweight=".474641pt" strokecolor="#383838">
                <v:path arrowok="t"/>
              </v:shape>
            </v:group>
            <v:group style="position:absolute;left:8458;top:13000;width:2131;height:2" coordorigin="8458,13000" coordsize="2131,2">
              <v:shape style="position:absolute;left:8458;top:13000;width:2131;height:2" coordorigin="8458,13000" coordsize="2131,0" path="m8458,13000l10589,13000e" filled="f" stroked="t" strokeweight=".711962pt" strokecolor="#646BA0">
                <v:path arrowok="t"/>
              </v:shape>
            </v:group>
            <v:group style="position:absolute;left:11486;top:8675;width:2;height:7901" coordorigin="11486,8675" coordsize="2,7901">
              <v:shape style="position:absolute;left:11486;top:8675;width:2;height:7901" coordorigin="11486,8675" coordsize="0,7901" path="m11486,16576l11486,8675e" filled="f" stroked="t" strokeweight=".474641pt" strokecolor="#676767">
                <v:path arrowok="t"/>
              </v:shape>
            </v:group>
            <v:group style="position:absolute;left:313;top:13229;width:489;height:2" coordorigin="313,13229" coordsize="489,2">
              <v:shape style="position:absolute;left:313;top:13229;width:489;height:2" coordorigin="313,13229" coordsize="489,0" path="m313,13229l802,13229e" filled="f" stroked="t" strokeweight=".237321pt" strokecolor="#646464">
                <v:path arrowok="t"/>
              </v:shape>
            </v:group>
            <v:group style="position:absolute;left:802;top:13229;width:242;height:2" coordorigin="802,13229" coordsize="242,2">
              <v:shape style="position:absolute;left:802;top:13229;width:242;height:2" coordorigin="802,13229" coordsize="242,0" path="m802,13229l1044,13229e" filled="f" stroked="t" strokeweight=".237321pt" strokecolor="#000000">
                <v:path arrowok="t"/>
              </v:shape>
            </v:group>
            <v:group style="position:absolute;left:1039;top:13000;width:2;height:234" coordorigin="1039,13000" coordsize="2,234">
              <v:shape style="position:absolute;left:1039;top:13000;width:2;height:234" coordorigin="1039,13000" coordsize="0,234" path="m1039,13234l1039,13000e" filled="f" stroked="t" strokeweight=".237321pt" strokecolor="#646464">
                <v:path arrowok="t"/>
              </v:shape>
            </v:group>
            <v:group style="position:absolute;left:1039;top:13229;width:1291;height:2" coordorigin="1039,13229" coordsize="1291,2">
              <v:shape style="position:absolute;left:1039;top:13229;width:1291;height:2" coordorigin="1039,13229" coordsize="1291,0" path="m1039,13229l2330,13229e" filled="f" stroked="t" strokeweight=".237321pt" strokecolor="#646464">
                <v:path arrowok="t"/>
              </v:shape>
            </v:group>
            <v:group style="position:absolute;left:1039;top:13229;width:2;height:3347" coordorigin="1039,13229" coordsize="2,3347">
              <v:shape style="position:absolute;left:1039;top:13229;width:2;height:3347" coordorigin="1039,13229" coordsize="0,3347" path="m1039,16576l1039,13229e" filled="f" stroked="t" strokeweight=".237321pt" strokecolor="#000000">
                <v:path arrowok="t"/>
              </v:shape>
            </v:group>
            <v:group style="position:absolute;left:1692;top:12728;width:2;height:664" coordorigin="1692,12728" coordsize="2,664">
              <v:shape style="position:absolute;left:1692;top:12728;width:2;height:664" coordorigin="1692,12728" coordsize="0,664" path="m1692,13391l1692,12728e" filled="f" stroked="t" strokeweight=".949282pt" strokecolor="#646464">
                <v:path arrowok="t"/>
              </v:shape>
            </v:group>
            <v:group style="position:absolute;left:1694;top:13334;width:2;height:329" coordorigin="1694,13334" coordsize="2,329">
              <v:shape style="position:absolute;left:1694;top:13334;width:2;height:329" coordorigin="1694,13334" coordsize="0,329" path="m1694,13664l1694,13334e" filled="f" stroked="t" strokeweight=".474641pt" strokecolor="#3F3F3F">
                <v:path arrowok="t"/>
              </v:shape>
            </v:group>
            <v:group style="position:absolute;left:2357;top:13334;width:2;height:329" coordorigin="2357,13334" coordsize="2,329">
              <v:shape style="position:absolute;left:2357;top:13334;width:2;height:329" coordorigin="2357,13334" coordsize="0,329" path="m2357,13664l2357,13334e" filled="f" stroked="t" strokeweight=".237321pt" strokecolor="#282828">
                <v:path arrowok="t"/>
              </v:shape>
            </v:group>
            <v:group style="position:absolute;left:7362;top:13492;width:2;height:172" coordorigin="7362,13492" coordsize="2,172">
              <v:shape style="position:absolute;left:7362;top:13492;width:2;height:172" coordorigin="7362,13492" coordsize="0,172" path="m7362,13664l7362,13492e" filled="f" stroked="t" strokeweight=".474641pt" strokecolor="#3B3B3B">
                <v:path arrowok="t"/>
              </v:shape>
            </v:group>
            <v:group style="position:absolute;left:11489;top:13492;width:2;height:172" coordorigin="11489,13492" coordsize="2,172">
              <v:shape style="position:absolute;left:11489;top:13492;width:2;height:172" coordorigin="11489,13492" coordsize="0,172" path="m11489,13664l11489,13492e" filled="f" stroked="t" strokeweight=".474641pt" strokecolor="#545454">
                <v:path arrowok="t"/>
              </v:shape>
            </v:group>
            <v:group style="position:absolute;left:1694;top:13606;width:2;height:477" coordorigin="1694,13606" coordsize="2,477">
              <v:shape style="position:absolute;left:1694;top:13606;width:2;height:477" coordorigin="1694,13606" coordsize="0,477" path="m1694,14084l1694,13606e" filled="f" stroked="t" strokeweight=".711962pt" strokecolor="#545454">
                <v:path arrowok="t"/>
              </v:shape>
            </v:group>
            <v:group style="position:absolute;left:2354;top:13606;width:2;height:926" coordorigin="2354,13606" coordsize="2,926">
              <v:shape style="position:absolute;left:2354;top:13606;width:2;height:926" coordorigin="2354,13606" coordsize="0,926" path="m2354,14532l2354,13606e" filled="f" stroked="t" strokeweight=".474641pt" strokecolor="#5B5B5B">
                <v:path arrowok="t"/>
              </v:shape>
            </v:group>
            <v:group style="position:absolute;left:332;top:13864;width:2;height:310" coordorigin="332,13864" coordsize="2,310">
              <v:shape style="position:absolute;left:332;top:13864;width:2;height:310" coordorigin="332,13864" coordsize="0,310" path="m332,14174l332,13864e" filled="f" stroked="t" strokeweight=".474641pt" strokecolor="#282828">
                <v:path arrowok="t"/>
              </v:shape>
            </v:group>
            <v:group style="position:absolute;left:1694;top:13998;width:2;height:535" coordorigin="1694,13998" coordsize="2,535">
              <v:shape style="position:absolute;left:1694;top:13998;width:2;height:535" coordorigin="1694,13998" coordsize="0,535" path="m1694,14532l1694,13998e" filled="f" stroked="t" strokeweight=".949282pt" strokecolor="#676767">
                <v:path arrowok="t"/>
              </v:shape>
            </v:group>
            <v:group style="position:absolute;left:2886;top:14757;width:1467;height:2" coordorigin="2886,14757" coordsize="1467,2">
              <v:shape style="position:absolute;left:2886;top:14757;width:1467;height:2" coordorigin="2886,14757" coordsize="1467,0" path="m2886,14757l4352,14757e" filled="f" stroked="t" strokeweight="1.661244pt" strokecolor="#4454A8">
                <v:path arrowok="t"/>
              </v:shape>
            </v:group>
            <v:group style="position:absolute;left:1694;top:14475;width:2;height:310" coordorigin="1694,14475" coordsize="2,310">
              <v:shape style="position:absolute;left:1694;top:14475;width:2;height:310" coordorigin="1694,14475" coordsize="0,310" path="m1694,14785l1694,14475e" filled="f" stroked="t" strokeweight=".474641pt" strokecolor="#3B3B3B">
                <v:path arrowok="t"/>
              </v:shape>
            </v:group>
            <v:group style="position:absolute;left:2357;top:14475;width:2;height:310" coordorigin="2357,14475" coordsize="2,310">
              <v:shape style="position:absolute;left:2357;top:14475;width:2;height:310" coordorigin="2357,14475" coordsize="0,310" path="m2357,14785l2357,14475e" filled="f" stroked="t" strokeweight=".237321pt" strokecolor="#282828">
                <v:path arrowok="t"/>
              </v:shape>
            </v:group>
            <v:group style="position:absolute;left:1697;top:14728;width:2;height:1867" coordorigin="1697,14728" coordsize="2,1867">
              <v:shape style="position:absolute;left:1697;top:14728;width:2;height:1867" coordorigin="1697,14728" coordsize="0,1867" path="m1697,16595l1697,14728e" filled="f" stroked="t" strokeweight=".711962pt" strokecolor="#606060">
                <v:path arrowok="t"/>
              </v:shape>
            </v:group>
            <v:group style="position:absolute;left:2354;top:14728;width:2;height:411" coordorigin="2354,14728" coordsize="2,411">
              <v:shape style="position:absolute;left:2354;top:14728;width:2;height:411" coordorigin="2354,14728" coordsize="0,411" path="m2354,15139l2354,14728e" filled="f" stroked="t" strokeweight=".237321pt" strokecolor="#5B5B5B">
                <v:path arrowok="t"/>
              </v:shape>
            </v:group>
            <v:group style="position:absolute;left:2326;top:15110;width:2;height:186" coordorigin="2326,15110" coordsize="2,186">
              <v:shape style="position:absolute;left:2326;top:15110;width:2;height:186" coordorigin="2326,15110" coordsize="0,186" path="m2326,15296l2326,15110e" filled="f" stroked="t" strokeweight=".237321pt" strokecolor="#000000">
                <v:path arrowok="t"/>
              </v:shape>
            </v:group>
            <v:group style="position:absolute;left:7366;top:15081;width:2;height:243" coordorigin="7366,15081" coordsize="2,243">
              <v:shape style="position:absolute;left:7366;top:15081;width:2;height:243" coordorigin="7366,15081" coordsize="0,243" path="m7366,15325l7366,15081e" filled="f" stroked="t" strokeweight=".474641pt" strokecolor="#3F3F3F">
                <v:path arrowok="t"/>
              </v:shape>
            </v:group>
            <v:group style="position:absolute;left:2357;top:15597;width:2;height:535" coordorigin="2357,15597" coordsize="2,535">
              <v:shape style="position:absolute;left:2357;top:15597;width:2;height:535" coordorigin="2357,15597" coordsize="0,535" path="m2357,16132l2357,15597e" filled="f" stroked="t" strokeweight=".237321pt" strokecolor="#575757">
                <v:path arrowok="t"/>
              </v:shape>
            </v:group>
            <v:group style="position:absolute;left:342;top:15864;width:2;height:730" coordorigin="342,15864" coordsize="2,730">
              <v:shape style="position:absolute;left:342;top:15864;width:2;height:730" coordorigin="342,15864" coordsize="0,730" path="m342,16595l342,15864e" filled="f" stroked="t" strokeweight=".711962pt" strokecolor="#575757">
                <v:path arrowok="t"/>
              </v:shape>
            </v:group>
            <v:group style="position:absolute;left:7371;top:15864;width:2;height:267" coordorigin="7371,15864" coordsize="2,267">
              <v:shape style="position:absolute;left:7371;top:15864;width:2;height:267" coordorigin="7371,15864" coordsize="0,267" path="m7371,16132l7371,15864e" filled="f" stroked="t" strokeweight=".474641pt" strokecolor="#4B4B4B">
                <v:path arrowok="t"/>
              </v:shape>
            </v:group>
            <v:group style="position:absolute;left:11489;top:15864;width:2;height:267" coordorigin="11489,15864" coordsize="2,267">
              <v:shape style="position:absolute;left:11489;top:15864;width:2;height:267" coordorigin="11489,15864" coordsize="0,267" path="m11489,16132l11489,15864e" filled="f" stroked="t" strokeweight=".474641pt" strokecolor="#4B4B4B">
                <v:path arrowok="t"/>
              </v:shape>
            </v:group>
            <v:group style="position:absolute;left:337;top:16588;width:2041;height:2" coordorigin="337,16588" coordsize="2041,2">
              <v:shape style="position:absolute;left:337;top:16588;width:2041;height:2" coordorigin="337,16588" coordsize="2041,0" path="m337,16588l2378,16588e" filled="f" stroked="t" strokeweight=".711962pt" strokecolor="#777777">
                <v:path arrowok="t"/>
              </v:shape>
            </v:group>
            <v:group style="position:absolute;left:2354;top:16074;width:2;height:329" coordorigin="2354,16074" coordsize="2,329">
              <v:shape style="position:absolute;left:2354;top:16074;width:2;height:329" coordorigin="2354,16074" coordsize="0,329" path="m2354,16404l2354,16074e" filled="f" stroked="t" strokeweight=".474641pt" strokecolor="#777777">
                <v:path arrowok="t"/>
              </v:shape>
            </v:group>
            <v:group style="position:absolute;left:2297;top:16585;width:536;height:2" coordorigin="2297,16585" coordsize="536,2">
              <v:shape style="position:absolute;left:2297;top:16585;width:536;height:2" coordorigin="2297,16585" coordsize="536,0" path="m2297,16585l2834,16585e" filled="f" stroked="t" strokeweight=".474641pt" strokecolor="#6B6B6B">
                <v:path arrowok="t"/>
              </v:shape>
            </v:group>
            <v:group style="position:absolute;left:2758;top:16583;width:3147;height:2" coordorigin="2758,16583" coordsize="3147,2">
              <v:shape style="position:absolute;left:2758;top:16583;width:3147;height:2" coordorigin="2758,16583" coordsize="3147,0" path="m2758,16583l5905,16583e" filled="f" stroked="t" strokeweight=".711962pt" strokecolor="#747474">
                <v:path arrowok="t"/>
              </v:shape>
            </v:group>
            <v:group style="position:absolute;left:5178;top:16581;width:1490;height:2" coordorigin="5178,16581" coordsize="1490,2">
              <v:shape style="position:absolute;left:5178;top:16581;width:1490;height:2" coordorigin="5178,16581" coordsize="1490,0" path="m5178,16581l6669,16581e" filled="f" stroked="t" strokeweight=".711962pt" strokecolor="#606060">
                <v:path arrowok="t"/>
              </v:shape>
            </v:group>
            <v:group style="position:absolute;left:6384;top:16575;width:5107;height:2" coordorigin="6384,16575" coordsize="5107,2">
              <v:shape style="position:absolute;left:6384;top:16575;width:5107;height:2" coordorigin="6384,16575" coordsize="5107,0" path="m6384,16575l11491,16575e" filled="f" stroked="t" strokeweight="1.069328pt" strokecolor="#747474">
                <v:path arrowok="t"/>
              </v:shape>
            </v:group>
            <v:group style="position:absolute;left:6887;top:16576;width:498;height:2" coordorigin="6887,16576" coordsize="498,2">
              <v:shape style="position:absolute;left:6887;top:16576;width:498;height:2" coordorigin="6887,16576" coordsize="498,0" path="m6887,16576l7385,16576e" filled="f" stroked="t" strokeweight=".474641pt" strokecolor="#777777">
                <v:path arrowok="t"/>
              </v:shape>
            </v:group>
            <v:group style="position:absolute;left:7371;top:12279;width:2;height:4301" coordorigin="7371,12279" coordsize="2,4301">
              <v:shape style="position:absolute;left:7371;top:12279;width:2;height:4301" coordorigin="7371,12279" coordsize="0,4301" path="m7371,16581l7371,12279e" filled="f" stroked="t" strokeweight=".711962pt" strokecolor="#606060">
                <v:path arrowok="t"/>
              </v:shape>
            </v:group>
            <v:group style="position:absolute;left:7746;top:16573;width:740;height:2" coordorigin="7746,16573" coordsize="740,2">
              <v:shape style="position:absolute;left:7746;top:16573;width:740;height:2" coordorigin="7746,16573" coordsize="740,0" path="m7746,16573l8487,16573e" filled="f" stroked="t" strokeweight=".474641pt" strokecolor="#646464">
                <v:path arrowok="t"/>
              </v:shape>
            </v:group>
            <v:group style="position:absolute;left:8909;top:13210;width:2;height:314" coordorigin="8909,13210" coordsize="2,314">
              <v:shape style="position:absolute;left:8909;top:13210;width:2;height:314" coordorigin="8909,13210" coordsize="0,314" path="m8909,13523l8909,13210e" filled="f" stroked="t" strokeweight="3.278485pt" strokecolor="#CDD4D4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71" w:lineRule="auto"/>
        <w:ind w:left="5312" w:right="4645" w:firstLine="-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Osma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SOYLAR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Şoförü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7" w:lineRule="exact"/>
        <w:ind w:left="5641" w:right="5496"/>
        <w:jc w:val="center"/>
        <w:rPr>
          <w:rFonts w:ascii="Courier New" w:hAnsi="Courier New" w:cs="Courier New" w:eastAsia="Courier New"/>
          <w:sz w:val="21"/>
          <w:szCs w:val="21"/>
        </w:rPr>
      </w:pPr>
      <w:rPr/>
      <w:r>
        <w:rPr>
          <w:rFonts w:ascii="Courier New" w:hAnsi="Courier New" w:cs="Courier New" w:eastAsia="Courier New"/>
          <w:sz w:val="21"/>
          <w:szCs w:val="21"/>
          <w:color w:val="A5A5A5"/>
          <w:spacing w:val="0"/>
          <w:w w:val="139"/>
          <w:position w:val="1"/>
        </w:rPr>
        <w:t>'</w:t>
      </w:r>
      <w:r>
        <w:rPr>
          <w:rFonts w:ascii="Courier New" w:hAnsi="Courier New" w:cs="Courier New" w:eastAsia="Courier New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80" w:right="32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996799pt;margin-top:-14.669648pt;width:39.665042pt;height:43.5pt;mso-position-horizontal-relative:page;mso-position-vertical-relative:paragraph;z-index:-1523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13131"/>
                      <w:spacing w:val="0"/>
                      <w:w w:val="164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68" w:lineRule="exact"/>
        <w:ind w:left="3833" w:right="-20"/>
        <w:jc w:val="left"/>
        <w:tabs>
          <w:tab w:pos="101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512.177734pt;margin-top:3.502245pt;width:.1pt;height:10.096436pt;mso-position-horizontal-relative:page;mso-position-vertical-relative:paragraph;z-index:-15239" coordorigin="10244,70" coordsize="2,202">
            <v:shape style="position:absolute;left:10244;top:70;width:2;height:202" coordorigin="10244,70" coordsize="0,202" path="m10244,272l10244,70e" filled="f" stroked="t" strokeweight="2.48875pt" strokecolor="#C3C8C6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6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2"/>
          <w:position w:val="-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6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3"/>
          <w:position w:val="-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-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6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6"/>
        </w:rPr>
        <w:t>G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238"/>
          <w:position w:val="-6"/>
        </w:rPr>
        <w:t>I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100"/>
          <w:position w:val="-7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-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37"/>
          <w:position w:val="-7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100" w:right="300"/>
        </w:sectPr>
      </w:pPr>
      <w:rPr/>
    </w:p>
    <w:p>
      <w:pPr>
        <w:spacing w:before="8" w:after="0" w:line="152" w:lineRule="exact"/>
        <w:ind w:left="633" w:right="-46" w:firstLine="267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6"/>
          <w:szCs w:val="16"/>
          <w:color w:val="313131"/>
          <w:w w:val="135"/>
        </w:rPr>
        <w:t>i</w:t>
      </w:r>
      <w:r>
        <w:rPr>
          <w:rFonts w:ascii="Arial" w:hAnsi="Arial" w:cs="Arial" w:eastAsia="Arial"/>
          <w:sz w:val="16"/>
          <w:szCs w:val="16"/>
          <w:color w:val="313131"/>
          <w:spacing w:val="-3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0"/>
        </w:rPr>
        <w:t>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  <w:cols w:num="2" w:equalWidth="0">
            <w:col w:w="1657" w:space="1672"/>
            <w:col w:w="8191"/>
          </w:cols>
        </w:sectPr>
      </w:pPr>
      <w:rPr/>
    </w:p>
    <w:p>
      <w:pPr>
        <w:spacing w:before="0" w:after="0" w:line="249" w:lineRule="exact"/>
        <w:ind w:left="681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7.126398" w:type="dxa"/>
      </w:tblPr>
      <w:tblGrid/>
      <w:tr>
        <w:trPr>
          <w:trHeight w:val="237" w:hRule="exact"/>
        </w:trPr>
        <w:tc>
          <w:tcPr>
            <w:tcW w:w="1218" w:type="dxa"/>
            <w:tcBorders>
              <w:top w:val="single" w:sz="5.71392" w:space="0" w:color="545454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4" w:type="dxa"/>
            <w:tcBorders>
              <w:top w:val="single" w:sz="5.71392" w:space="0" w:color="545454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18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21.05.201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8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5" w:type="dxa"/>
            <w:tcBorders>
              <w:top w:val="single" w:sz="5.71392" w:space="0" w:color="545454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3" w:lineRule="exact"/>
              <w:ind w:left="31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-1"/>
              </w:rPr>
              <w:t>23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57" w:type="dxa"/>
            <w:tcBorders>
              <w:top w:val="nil" w:sz="6" w:space="0" w:color="auto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3" w:lineRule="exact"/>
              <w:ind w:left="281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13:34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[_el: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0530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177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41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0"/>
              </w:rPr>
              <w:t>70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9" w:hRule="exact"/>
        </w:trPr>
        <w:tc>
          <w:tcPr>
            <w:tcW w:w="1218" w:type="dxa"/>
            <w:tcBorders>
              <w:top w:val="single" w:sz="5.71392" w:space="0" w:color="545454"/>
              <w:bottom w:val="single" w:sz="5.7139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8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4" w:type="dxa"/>
            <w:tcBorders>
              <w:top w:val="single" w:sz="5.71392" w:space="0" w:color="545454"/>
              <w:bottom w:val="single" w:sz="5.7139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21.05.2017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5" w:type="dxa"/>
            <w:tcBorders>
              <w:top w:val="single" w:sz="5.71392" w:space="0" w:color="545454"/>
              <w:bottom w:val="single" w:sz="5.7139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311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12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20"/>
              </w:rPr>
              <w:t>3328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57" w:type="dxa"/>
            <w:tcBorders>
              <w:top w:val="single" w:sz="5.71392" w:space="0" w:color="545454"/>
              <w:bottom w:val="single" w:sz="5.7139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8" w:lineRule="exact"/>
              <w:ind w:left="22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0"/>
                <w:w w:val="100"/>
              </w:rPr>
              <w:t>jBildirim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70"/>
              </w:rPr>
              <w:t>aba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7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3"/>
                <w:w w:val="17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TAN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1" w:lineRule="exact"/>
        <w:ind w:left="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7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1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Fabrikası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Kılıçla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Tesisleri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Hor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5"/>
        </w:rPr>
        <w:t>zg_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7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ALİAÖA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71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Demir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7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Fabrikası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3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Kılıç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Tesisleri_yanı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2"/>
          <w:w w:val="10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9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6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İAÖA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68" w:right="-20"/>
        <w:jc w:val="left"/>
        <w:tabs>
          <w:tab w:pos="4260" w:val="left"/>
          <w:tab w:pos="628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24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24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2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Ti.iıü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:Kıvılcım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177" w:lineRule="auto"/>
        <w:ind w:left="3700" w:right="3352" w:firstLine="-3547"/>
        <w:jc w:val="left"/>
        <w:tabs>
          <w:tab w:pos="36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8.789764pt;margin-top:14.22201pt;width:3.743655pt;height:25.5pt;mso-position-horizontal-relative:page;mso-position-vertical-relative:paragraph;z-index:-15236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1C1C1C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Betonan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7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97" w:lineRule="exact"/>
        <w:ind w:left="3705" w:right="-20"/>
        <w:jc w:val="left"/>
        <w:tabs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6"/>
        </w:rPr>
        <w:t>14:10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4470" w:right="5782"/>
        <w:jc w:val="center"/>
        <w:tabs>
          <w:tab w:pos="5060" w:val="left"/>
          <w:tab w:pos="55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1C1C1C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1C1C1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1C1C1C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1C1C1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1C1C1C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747474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76" w:right="-20"/>
        <w:jc w:val="left"/>
        <w:tabs>
          <w:tab w:pos="230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  <w:position w:val="0"/>
        </w:rPr>
        <w:t>fKi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22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14" w:lineRule="exact"/>
        <w:ind w:left="22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221"/>
          <w:position w:val="-1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  <w:position w:val="-1"/>
        </w:rPr>
        <w:t>O_ğ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78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10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9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RKER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</w:sectPr>
      </w:pPr>
      <w:rPr/>
    </w:p>
    <w:p>
      <w:pPr>
        <w:spacing w:before="24" w:after="0" w:line="210" w:lineRule="exact"/>
        <w:ind w:left="2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167" w:right="-7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5"/>
          <w:w w:val="9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!Ar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595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  <w:cols w:num="2" w:equalWidth="0">
            <w:col w:w="4118" w:space="620"/>
            <w:col w:w="6782"/>
          </w:cols>
        </w:sectPr>
      </w:pPr>
      <w:rPr/>
    </w:p>
    <w:p>
      <w:pPr>
        <w:spacing w:before="0" w:after="0" w:line="255" w:lineRule="exact"/>
        <w:ind w:left="186" w:right="-20"/>
        <w:jc w:val="left"/>
        <w:tabs>
          <w:tab w:pos="476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1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4737" w:right="45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7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2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14:05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3" w:lineRule="exact"/>
        <w:ind w:left="167" w:right="-20"/>
        <w:jc w:val="left"/>
        <w:tabs>
          <w:tab w:pos="220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47"/>
          <w:position w:val="-7"/>
        </w:rPr>
        <w:t>r-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98"/>
          <w:position w:val="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  <w:position w:val="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98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205"/>
          <w:position w:val="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1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3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</w:sectPr>
      </w:pPr>
      <w:rPr/>
    </w:p>
    <w:p>
      <w:pPr>
        <w:spacing w:before="0" w:after="0" w:line="199" w:lineRule="exact"/>
        <w:ind w:left="181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2"/>
          <w:position w:val="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ICıkı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13:35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2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Saati:l4:45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1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81"/>
          <w:position w:val="-1"/>
        </w:rPr>
        <w:t>bs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3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  <w:cols w:num="2" w:equalWidth="0">
            <w:col w:w="4290" w:space="448"/>
            <w:col w:w="6782"/>
          </w:cols>
        </w:sectPr>
      </w:pPr>
      <w:rPr/>
    </w:p>
    <w:p>
      <w:pPr>
        <w:spacing w:before="2" w:after="0" w:line="240" w:lineRule="auto"/>
        <w:ind w:left="22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62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piayı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Göıüldüğil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14" w:lineRule="exact"/>
        <w:ind w:left="190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Duıum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igöıüldü.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4777" w:right="38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15" w:lineRule="auto"/>
        <w:ind w:left="4858" w:right="2279" w:firstLine="-4691"/>
        <w:jc w:val="left"/>
        <w:tabs>
          <w:tab w:pos="2240" w:val="left"/>
          <w:tab w:pos="4820" w:val="left"/>
          <w:tab w:pos="6660" w:val="left"/>
          <w:tab w:pos="8180" w:val="left"/>
          <w:tab w:pos="82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80"/>
          <w:position w:val="0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0"/>
          <w:position w:val="0"/>
        </w:rPr>
        <w:t>K_g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60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9"/>
          <w:position w:val="0"/>
        </w:rPr>
        <w:t>K_g_.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12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77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77"/>
          <w:position w:val="-3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2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</w:sectPr>
      </w:pPr>
      <w:rPr/>
    </w:p>
    <w:p>
      <w:pPr>
        <w:spacing w:before="15" w:after="0" w:line="240" w:lineRule="auto"/>
        <w:ind w:left="24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  <w:cols w:num="2" w:equalWidth="0">
            <w:col w:w="2018" w:space="215"/>
            <w:col w:w="9287"/>
          </w:cols>
        </w:sectPr>
      </w:pPr>
      <w:rPr/>
    </w:p>
    <w:p>
      <w:pPr>
        <w:spacing w:before="9" w:after="0" w:line="240" w:lineRule="auto"/>
        <w:ind w:left="200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0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8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hattındaki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kopması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düşmesi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2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1" w:lineRule="auto"/>
        <w:ind w:left="195" w:right="4015"/>
        <w:jc w:val="left"/>
        <w:tabs>
          <w:tab w:pos="222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5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9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52" w:lineRule="auto"/>
        <w:ind w:left="195" w:right="9786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</w:rPr>
        <w:t>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7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13131"/>
          <w:spacing w:val="4"/>
          <w:w w:val="20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9"/>
        </w:rPr>
        <w:t>p;i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95" w:right="-20"/>
        <w:jc w:val="left"/>
        <w:tabs>
          <w:tab w:pos="222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305" w:right="-20"/>
        <w:jc w:val="left"/>
        <w:tabs>
          <w:tab w:pos="1100" w:val="left"/>
          <w:tab w:pos="1600" w:val="left"/>
          <w:tab w:pos="554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2"/>
        </w:rPr>
        <w:t>Ölll</w:t>
      </w:r>
      <w:r>
        <w:rPr>
          <w:rFonts w:ascii="Arial" w:hAnsi="Arial" w:cs="Arial" w:eastAsia="Arial"/>
          <w:sz w:val="19"/>
          <w:szCs w:val="19"/>
          <w:color w:val="313131"/>
          <w:spacing w:val="-39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9" w:lineRule="exact"/>
        <w:ind w:left="2376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w w:val="91"/>
          <w:position w:val="-4"/>
        </w:rPr>
        <w:t>Gitm;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49"/>
          <w:w w:val="92"/>
          <w:position w:val="-4"/>
        </w:rPr>
        <w:t>ş</w:t>
      </w:r>
      <w:r>
        <w:rPr>
          <w:rFonts w:ascii="Times New Roman" w:hAnsi="Times New Roman" w:cs="Times New Roman" w:eastAsia="Times New Roman"/>
          <w:sz w:val="22"/>
          <w:szCs w:val="22"/>
          <w:color w:val="424869"/>
          <w:spacing w:val="0"/>
          <w:w w:val="511"/>
          <w:position w:val="-4"/>
        </w:rPr>
        <w:t>::;</w:t>
      </w:r>
      <w:r>
        <w:rPr>
          <w:rFonts w:ascii="Times New Roman" w:hAnsi="Times New Roman" w:cs="Times New Roman" w:eastAsia="Times New Roman"/>
          <w:sz w:val="22"/>
          <w:szCs w:val="22"/>
          <w:color w:val="42486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2486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4951" w:right="55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right="1590"/>
        <w:jc w:val="right"/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116.659203pt;margin-top:14.856267pt;width:109.992963pt;height:.1pt;mso-position-horizontal-relative:page;mso-position-vertical-relative:paragraph;z-index:-15240" coordorigin="2333,297" coordsize="2200,2">
            <v:shape style="position:absolute;left:2333;top:297;width:2200;height:2" coordorigin="2333,297" coordsize="2200,0" path="m2333,297l4533,297e" filled="f" stroked="t" strokeweight=".71424pt" strokecolor="#7477A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9"/>
          <w:szCs w:val="29"/>
          <w:color w:val="313131"/>
          <w:w w:val="66"/>
          <w:position w:val="2"/>
        </w:rPr>
        <w:t>2</w:t>
      </w:r>
      <w:r>
        <w:rPr>
          <w:rFonts w:ascii="Arial" w:hAnsi="Arial" w:cs="Arial" w:eastAsia="Arial"/>
          <w:sz w:val="29"/>
          <w:szCs w:val="29"/>
          <w:color w:val="313131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-14"/>
          <w:w w:val="91"/>
          <w:position w:val="2"/>
        </w:rPr>
        <w:t>S</w:t>
      </w:r>
      <w:r>
        <w:rPr>
          <w:rFonts w:ascii="Arial" w:hAnsi="Arial" w:cs="Arial" w:eastAsia="Arial"/>
          <w:sz w:val="19"/>
          <w:szCs w:val="19"/>
          <w:color w:val="313131"/>
          <w:spacing w:val="-23"/>
          <w:w w:val="104"/>
          <w:position w:val="-4"/>
        </w:rPr>
        <w:t>1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63"/>
          <w:position w:val="2"/>
        </w:rPr>
        <w:t>MaJı</w:t>
      </w:r>
      <w:r>
        <w:rPr>
          <w:rFonts w:ascii="Arial" w:hAnsi="Arial" w:cs="Arial" w:eastAsia="Arial"/>
          <w:sz w:val="29"/>
          <w:szCs w:val="29"/>
          <w:color w:val="313131"/>
          <w:spacing w:val="-29"/>
          <w:w w:val="100"/>
          <w:position w:val="2"/>
        </w:rPr>
        <w:t> 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64"/>
          <w:position w:val="2"/>
        </w:rPr>
        <w:t>cm7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left="229" w:right="-20"/>
        <w:jc w:val="left"/>
        <w:tabs>
          <w:tab w:pos="2620" w:val="left"/>
          <w:tab w:pos="4700" w:val="left"/>
          <w:tab w:pos="86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5.94368pt;margin-top:.78135pt;width:85.503604pt;height:12pt;mso-position-horizontal-relative:page;mso-position-vertical-relative:paragraph;z-index:-15235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4487E2"/>
                      <w:spacing w:val="0"/>
                      <w:w w:val="90"/>
                      <w:b/>
                      <w:bCs/>
                    </w:rPr>
                    <w:t>uharremtNALBA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877136pt;margin-top:1.931351pt;width:66.259776pt;height:55.5pt;mso-position-horizontal-relative:page;mso-position-vertical-relative:paragraph;z-index:-15234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6"/>
                    <w:jc w:val="left"/>
                    <w:rPr>
                      <w:rFonts w:ascii="Times New Roman" w:hAnsi="Times New Roman" w:cs="Times New Roman" w:eastAsia="Times New Roman"/>
                      <w:sz w:val="45"/>
                      <w:szCs w:val="4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626262"/>
                      <w:w w:val="52"/>
                      <w:position w:val="-1"/>
                    </w:rPr>
                    <w:t>'u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626262"/>
                      <w:spacing w:val="-184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747474"/>
                      <w:spacing w:val="0"/>
                      <w:w w:val="77"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747474"/>
                      <w:spacing w:val="-53"/>
                      <w:w w:val="78"/>
                      <w:position w:val="-1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99999A"/>
                      <w:spacing w:val="-41"/>
                      <w:w w:val="69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626262"/>
                      <w:spacing w:val="18"/>
                      <w:w w:val="85"/>
                      <w:position w:val="-1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424869"/>
                      <w:spacing w:val="0"/>
                      <w:w w:val="145"/>
                      <w:position w:val="-1"/>
                    </w:rPr>
                    <w:t>[.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7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7"/>
        </w:rPr>
      </w:r>
      <w:r>
        <w:rPr>
          <w:rFonts w:ascii="Arial" w:hAnsi="Arial" w:cs="Arial" w:eastAsia="Arial"/>
          <w:sz w:val="20"/>
          <w:szCs w:val="20"/>
          <w:color w:val="4487E2"/>
          <w:spacing w:val="0"/>
          <w:w w:val="100"/>
          <w:position w:val="-38"/>
        </w:rPr>
        <w:t>Itfai</w:t>
      </w:r>
      <w:r>
        <w:rPr>
          <w:rFonts w:ascii="Arial" w:hAnsi="Arial" w:cs="Arial" w:eastAsia="Arial"/>
          <w:sz w:val="20"/>
          <w:szCs w:val="20"/>
          <w:color w:val="4487E2"/>
          <w:spacing w:val="-8"/>
          <w:w w:val="100"/>
          <w:position w:val="-38"/>
        </w:rPr>
        <w:t>y</w:t>
      </w:r>
      <w:r>
        <w:rPr>
          <w:rFonts w:ascii="Arial" w:hAnsi="Arial" w:cs="Arial" w:eastAsia="Arial"/>
          <w:sz w:val="20"/>
          <w:szCs w:val="20"/>
          <w:color w:val="7CA1CD"/>
          <w:spacing w:val="0"/>
          <w:w w:val="100"/>
          <w:position w:val="-38"/>
        </w:rPr>
        <w:t>e</w:t>
      </w:r>
      <w:r>
        <w:rPr>
          <w:rFonts w:ascii="Arial" w:hAnsi="Arial" w:cs="Arial" w:eastAsia="Arial"/>
          <w:sz w:val="20"/>
          <w:szCs w:val="20"/>
          <w:color w:val="7CA1CD"/>
          <w:spacing w:val="-6"/>
          <w:w w:val="100"/>
          <w:position w:val="-38"/>
        </w:rPr>
        <w:t> </w:t>
      </w:r>
      <w:r>
        <w:rPr>
          <w:rFonts w:ascii="Arial" w:hAnsi="Arial" w:cs="Arial" w:eastAsia="Arial"/>
          <w:sz w:val="20"/>
          <w:szCs w:val="20"/>
          <w:color w:val="3685F9"/>
          <w:spacing w:val="0"/>
          <w:w w:val="94"/>
          <w:position w:val="-38"/>
        </w:rPr>
        <w:t>Kuze</w:t>
      </w:r>
      <w:r>
        <w:rPr>
          <w:rFonts w:ascii="Arial" w:hAnsi="Arial" w:cs="Arial" w:eastAsia="Arial"/>
          <w:sz w:val="20"/>
          <w:szCs w:val="20"/>
          <w:color w:val="3685F9"/>
          <w:spacing w:val="0"/>
          <w:w w:val="94"/>
          <w:position w:val="-38"/>
        </w:rPr>
        <w:t>y</w:t>
      </w:r>
      <w:r>
        <w:rPr>
          <w:rFonts w:ascii="Arial" w:hAnsi="Arial" w:cs="Arial" w:eastAsia="Arial"/>
          <w:sz w:val="20"/>
          <w:szCs w:val="20"/>
          <w:color w:val="3685F9"/>
          <w:spacing w:val="6"/>
          <w:w w:val="94"/>
          <w:position w:val="-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85F9"/>
          <w:spacing w:val="0"/>
          <w:w w:val="100"/>
          <w:position w:val="-38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685F9"/>
          <w:spacing w:val="-20"/>
          <w:w w:val="100"/>
          <w:position w:val="-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85F9"/>
          <w:spacing w:val="0"/>
          <w:w w:val="100"/>
          <w:position w:val="-3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85F9"/>
          <w:spacing w:val="0"/>
          <w:w w:val="100"/>
          <w:position w:val="-38"/>
        </w:rPr>
      </w:r>
      <w:r>
        <w:rPr>
          <w:rFonts w:ascii="Times New Roman" w:hAnsi="Times New Roman" w:cs="Times New Roman" w:eastAsia="Times New Roman"/>
          <w:sz w:val="90"/>
          <w:szCs w:val="90"/>
          <w:color w:val="2A3380"/>
          <w:spacing w:val="0"/>
          <w:w w:val="343"/>
          <w:i/>
          <w:position w:val="-84"/>
        </w:rPr>
        <w:t>tt</w:t>
      </w:r>
      <w:r>
        <w:rPr>
          <w:rFonts w:ascii="Times New Roman" w:hAnsi="Times New Roman" w:cs="Times New Roman" w:eastAsia="Times New Roman"/>
          <w:sz w:val="90"/>
          <w:szCs w:val="90"/>
          <w:color w:val="2A3380"/>
          <w:spacing w:val="0"/>
          <w:w w:val="100"/>
          <w:i/>
          <w:position w:val="-84"/>
        </w:rPr>
        <w:tab/>
      </w:r>
      <w:r>
        <w:rPr>
          <w:rFonts w:ascii="Times New Roman" w:hAnsi="Times New Roman" w:cs="Times New Roman" w:eastAsia="Times New Roman"/>
          <w:sz w:val="90"/>
          <w:szCs w:val="90"/>
          <w:color w:val="2A3380"/>
          <w:spacing w:val="0"/>
          <w:w w:val="100"/>
          <w:i/>
          <w:position w:val="-84"/>
        </w:rPr>
      </w:r>
      <w:r>
        <w:rPr>
          <w:rFonts w:ascii="Arial" w:hAnsi="Arial" w:cs="Arial" w:eastAsia="Arial"/>
          <w:sz w:val="66"/>
          <w:szCs w:val="66"/>
          <w:color w:val="313131"/>
          <w:spacing w:val="0"/>
          <w:w w:val="72"/>
          <w:position w:val="-49"/>
        </w:rPr>
        <w:t>i</w:t>
      </w:r>
      <w:r>
        <w:rPr>
          <w:rFonts w:ascii="Arial" w:hAnsi="Arial" w:cs="Arial" w:eastAsia="Arial"/>
          <w:sz w:val="66"/>
          <w:szCs w:val="66"/>
          <w:color w:val="313131"/>
          <w:spacing w:val="69"/>
          <w:w w:val="72"/>
          <w:position w:val="-49"/>
        </w:rPr>
        <w:t> </w:t>
      </w:r>
      <w:r>
        <w:rPr>
          <w:rFonts w:ascii="Arial" w:hAnsi="Arial" w:cs="Arial" w:eastAsia="Arial"/>
          <w:sz w:val="66"/>
          <w:szCs w:val="66"/>
          <w:color w:val="4D4D4D"/>
          <w:spacing w:val="0"/>
          <w:w w:val="54"/>
          <w:position w:val="-49"/>
        </w:rPr>
        <w:t>!</w:t>
      </w:r>
      <w:r>
        <w:rPr>
          <w:rFonts w:ascii="Arial" w:hAnsi="Arial" w:cs="Arial" w:eastAsia="Arial"/>
          <w:sz w:val="66"/>
          <w:szCs w:val="66"/>
          <w:color w:val="99999A"/>
          <w:spacing w:val="-5"/>
          <w:w w:val="21"/>
          <w:position w:val="-49"/>
        </w:rPr>
        <w:t>.</w:t>
      </w:r>
      <w:r>
        <w:rPr>
          <w:rFonts w:ascii="Arial" w:hAnsi="Arial" w:cs="Arial" w:eastAsia="Arial"/>
          <w:sz w:val="66"/>
          <w:szCs w:val="66"/>
          <w:color w:val="4D4D4D"/>
          <w:spacing w:val="-159"/>
          <w:w w:val="55"/>
          <w:position w:val="-49"/>
        </w:rPr>
        <w:t>»</w:t>
      </w:r>
      <w:r>
        <w:rPr>
          <w:rFonts w:ascii="Arial" w:hAnsi="Arial" w:cs="Arial" w:eastAsia="Arial"/>
          <w:sz w:val="66"/>
          <w:szCs w:val="66"/>
          <w:color w:val="424869"/>
          <w:spacing w:val="-122"/>
          <w:w w:val="151"/>
          <w:position w:val="-49"/>
        </w:rPr>
        <w:t>:</w:t>
      </w:r>
      <w:r>
        <w:rPr>
          <w:rFonts w:ascii="Arial" w:hAnsi="Arial" w:cs="Arial" w:eastAsia="Arial"/>
          <w:sz w:val="66"/>
          <w:szCs w:val="66"/>
          <w:color w:val="4D4D4D"/>
          <w:spacing w:val="0"/>
          <w:w w:val="32"/>
          <w:position w:val="-49"/>
        </w:rPr>
        <w:t>·</w:t>
      </w:r>
      <w:r>
        <w:rPr>
          <w:rFonts w:ascii="Arial" w:hAnsi="Arial" w:cs="Arial" w:eastAsia="Arial"/>
          <w:sz w:val="66"/>
          <w:szCs w:val="66"/>
          <w:color w:val="4D4D4D"/>
          <w:spacing w:val="-125"/>
          <w:w w:val="100"/>
          <w:position w:val="-49"/>
        </w:rPr>
        <w:t> </w:t>
      </w:r>
      <w:r>
        <w:rPr>
          <w:rFonts w:ascii="Arial" w:hAnsi="Arial" w:cs="Arial" w:eastAsia="Arial"/>
          <w:sz w:val="66"/>
          <w:szCs w:val="66"/>
          <w:color w:val="4D4D4D"/>
          <w:spacing w:val="0"/>
          <w:w w:val="26"/>
          <w:position w:val="-49"/>
        </w:rPr>
        <w:t>,</w:t>
      </w:r>
      <w:r>
        <w:rPr>
          <w:rFonts w:ascii="Arial" w:hAnsi="Arial" w:cs="Arial" w:eastAsia="Arial"/>
          <w:sz w:val="66"/>
          <w:szCs w:val="66"/>
          <w:color w:val="4D4D4D"/>
          <w:spacing w:val="0"/>
          <w:w w:val="26"/>
          <w:position w:val="-49"/>
        </w:rPr>
        <w:t>   </w:t>
      </w:r>
      <w:r>
        <w:rPr>
          <w:rFonts w:ascii="Arial" w:hAnsi="Arial" w:cs="Arial" w:eastAsia="Arial"/>
          <w:sz w:val="66"/>
          <w:szCs w:val="66"/>
          <w:color w:val="4D4D4D"/>
          <w:spacing w:val="12"/>
          <w:w w:val="26"/>
          <w:position w:val="-49"/>
        </w:rPr>
        <w:t> </w:t>
      </w:r>
      <w:r>
        <w:rPr>
          <w:rFonts w:ascii="Arial" w:hAnsi="Arial" w:cs="Arial" w:eastAsia="Arial"/>
          <w:sz w:val="26"/>
          <w:szCs w:val="26"/>
          <w:color w:val="B1B1B1"/>
          <w:spacing w:val="0"/>
          <w:w w:val="26"/>
          <w:position w:val="-49"/>
        </w:rPr>
        <w:t>&lt;</w:t>
      </w:r>
      <w:r>
        <w:rPr>
          <w:rFonts w:ascii="Arial" w:hAnsi="Arial" w:cs="Arial" w:eastAsia="Arial"/>
          <w:sz w:val="26"/>
          <w:szCs w:val="26"/>
          <w:color w:val="B1B1B1"/>
          <w:spacing w:val="0"/>
          <w:w w:val="26"/>
          <w:position w:val="-49"/>
        </w:rPr>
        <w:t> </w:t>
      </w:r>
      <w:r>
        <w:rPr>
          <w:rFonts w:ascii="Arial" w:hAnsi="Arial" w:cs="Arial" w:eastAsia="Arial"/>
          <w:sz w:val="26"/>
          <w:szCs w:val="26"/>
          <w:color w:val="B1B1B1"/>
          <w:spacing w:val="10"/>
          <w:w w:val="26"/>
          <w:position w:val="-49"/>
        </w:rPr>
        <w:t> </w:t>
      </w:r>
      <w:r>
        <w:rPr>
          <w:rFonts w:ascii="Arial" w:hAnsi="Arial" w:cs="Arial" w:eastAsia="Arial"/>
          <w:sz w:val="26"/>
          <w:szCs w:val="26"/>
          <w:color w:val="626262"/>
          <w:spacing w:val="0"/>
          <w:w w:val="100"/>
          <w:position w:val="-49"/>
        </w:rPr>
        <w:t>'ı</w:t>
      </w:r>
      <w:r>
        <w:rPr>
          <w:rFonts w:ascii="Arial" w:hAnsi="Arial" w:cs="Arial" w:eastAsia="Arial"/>
          <w:sz w:val="26"/>
          <w:szCs w:val="26"/>
          <w:color w:val="626262"/>
          <w:spacing w:val="-29"/>
          <w:w w:val="100"/>
          <w:position w:val="-49"/>
        </w:rPr>
        <w:t>?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-49"/>
        </w:rPr>
        <w:t>i</w:t>
      </w:r>
      <w:r>
        <w:rPr>
          <w:rFonts w:ascii="Arial" w:hAnsi="Arial" w:cs="Arial" w:eastAsia="Arial"/>
          <w:sz w:val="26"/>
          <w:szCs w:val="26"/>
          <w:color w:val="313131"/>
          <w:spacing w:val="11"/>
          <w:w w:val="100"/>
          <w:position w:val="-49"/>
        </w:rPr>
        <w:t>r</w:t>
      </w:r>
      <w:r>
        <w:rPr>
          <w:rFonts w:ascii="Arial" w:hAnsi="Arial" w:cs="Arial" w:eastAsia="Arial"/>
          <w:sz w:val="26"/>
          <w:szCs w:val="26"/>
          <w:color w:val="626262"/>
          <w:spacing w:val="0"/>
          <w:w w:val="100"/>
          <w:position w:val="-49"/>
        </w:rPr>
        <w:t>j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</w:sectPr>
      </w:pPr>
      <w:rPr/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85F9"/>
          <w:w w:val="106"/>
        </w:rPr>
        <w:t>2</w:t>
      </w:r>
      <w:r>
        <w:rPr>
          <w:rFonts w:ascii="Arial" w:hAnsi="Arial" w:cs="Arial" w:eastAsia="Arial"/>
          <w:sz w:val="20"/>
          <w:szCs w:val="20"/>
          <w:color w:val="3685F9"/>
          <w:spacing w:val="-35"/>
          <w:w w:val="105"/>
        </w:rPr>
        <w:t>.</w:t>
      </w:r>
      <w:r>
        <w:rPr>
          <w:rFonts w:ascii="Arial" w:hAnsi="Arial" w:cs="Arial" w:eastAsia="Arial"/>
          <w:sz w:val="20"/>
          <w:szCs w:val="20"/>
          <w:color w:val="529AF6"/>
          <w:spacing w:val="0"/>
          <w:w w:val="88"/>
        </w:rPr>
        <w:t>Post:.ı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529AF6"/>
          <w:spacing w:val="0"/>
          <w:w w:val="100"/>
        </w:rPr>
        <w:t>Gr</w:t>
      </w:r>
      <w:r>
        <w:rPr>
          <w:rFonts w:ascii="Arial" w:hAnsi="Arial" w:cs="Arial" w:eastAsia="Arial"/>
          <w:sz w:val="18"/>
          <w:szCs w:val="18"/>
          <w:color w:val="529AF6"/>
          <w:spacing w:val="-7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3685F9"/>
          <w:spacing w:val="0"/>
          <w:w w:val="100"/>
        </w:rPr>
        <w:t>plar</w:t>
      </w:r>
      <w:r>
        <w:rPr>
          <w:rFonts w:ascii="Arial" w:hAnsi="Arial" w:cs="Arial" w:eastAsia="Arial"/>
          <w:sz w:val="18"/>
          <w:szCs w:val="18"/>
          <w:color w:val="3685F9"/>
          <w:spacing w:val="2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85F9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5" w:lineRule="exact"/>
        <w:ind w:right="-20"/>
        <w:jc w:val="right"/>
        <w:tabs>
          <w:tab w:pos="13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493.462891pt;margin-top:-1.625008pt;width:.1pt;height:21.828126pt;mso-position-horizontal-relative:page;mso-position-vertical-relative:paragraph;z-index:-15238" coordorigin="9869,-33" coordsize="2,437">
            <v:shape style="position:absolute;left:9869;top:-33;width:2;height:437" coordorigin="9869,-33" coordsize="0,437" path="m9869,404l9869,-33e" filled="f" stroked="t" strokeweight="1.4296pt" strokecolor="#D4DBD6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2"/>
          <w:szCs w:val="32"/>
          <w:color w:val="747474"/>
          <w:w w:val="111"/>
          <w:position w:val="-14"/>
        </w:rPr>
        <w:t>,</w:t>
      </w:r>
      <w:r>
        <w:rPr>
          <w:rFonts w:ascii="Arial" w:hAnsi="Arial" w:cs="Arial" w:eastAsia="Arial"/>
          <w:sz w:val="32"/>
          <w:szCs w:val="32"/>
          <w:color w:val="747474"/>
          <w:spacing w:val="-56"/>
          <w:w w:val="100"/>
          <w:position w:val="-14"/>
        </w:rPr>
        <w:t> </w:t>
      </w:r>
      <w:r>
        <w:rPr>
          <w:rFonts w:ascii="Arial" w:hAnsi="Arial" w:cs="Arial" w:eastAsia="Arial"/>
          <w:sz w:val="32"/>
          <w:szCs w:val="32"/>
          <w:color w:val="4D4D4D"/>
          <w:spacing w:val="0"/>
          <w:w w:val="84"/>
          <w:position w:val="-14"/>
        </w:rPr>
        <w:t>Jfl•</w:t>
      </w:r>
      <w:r>
        <w:rPr>
          <w:rFonts w:ascii="Arial" w:hAnsi="Arial" w:cs="Arial" w:eastAsia="Arial"/>
          <w:sz w:val="32"/>
          <w:szCs w:val="32"/>
          <w:color w:val="4D4D4D"/>
          <w:spacing w:val="-9"/>
          <w:w w:val="85"/>
          <w:position w:val="-14"/>
        </w:rPr>
        <w:t>•</w:t>
      </w:r>
      <w:r>
        <w:rPr>
          <w:rFonts w:ascii="Arial" w:hAnsi="Arial" w:cs="Arial" w:eastAsia="Arial"/>
          <w:sz w:val="32"/>
          <w:szCs w:val="32"/>
          <w:color w:val="626262"/>
          <w:spacing w:val="0"/>
          <w:w w:val="194"/>
          <w:position w:val="-14"/>
        </w:rPr>
        <w:t>.</w:t>
      </w:r>
      <w:r>
        <w:rPr>
          <w:rFonts w:ascii="Arial" w:hAnsi="Arial" w:cs="Arial" w:eastAsia="Arial"/>
          <w:sz w:val="32"/>
          <w:szCs w:val="32"/>
          <w:color w:val="B1B1B1"/>
          <w:spacing w:val="0"/>
          <w:w w:val="89"/>
          <w:position w:val="-14"/>
        </w:rPr>
        <w:t>·</w:t>
      </w:r>
      <w:r>
        <w:rPr>
          <w:rFonts w:ascii="Arial" w:hAnsi="Arial" w:cs="Arial" w:eastAsia="Arial"/>
          <w:sz w:val="32"/>
          <w:szCs w:val="32"/>
          <w:color w:val="B1B1B1"/>
          <w:spacing w:val="-46"/>
          <w:w w:val="100"/>
          <w:position w:val="-14"/>
        </w:rPr>
        <w:t> </w:t>
      </w:r>
      <w:r>
        <w:rPr>
          <w:rFonts w:ascii="Arial" w:hAnsi="Arial" w:cs="Arial" w:eastAsia="Arial"/>
          <w:sz w:val="32"/>
          <w:szCs w:val="32"/>
          <w:color w:val="B1B1B1"/>
          <w:spacing w:val="0"/>
          <w:w w:val="29"/>
          <w:position w:val="-14"/>
        </w:rPr>
        <w:t>.</w:t>
      </w:r>
      <w:r>
        <w:rPr>
          <w:rFonts w:ascii="Arial" w:hAnsi="Arial" w:cs="Arial" w:eastAsia="Arial"/>
          <w:sz w:val="32"/>
          <w:szCs w:val="32"/>
          <w:color w:val="B1B1B1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32"/>
          <w:szCs w:val="32"/>
          <w:color w:val="B1B1B1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93"/>
          <w:position w:val="-14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29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24869"/>
          <w:spacing w:val="1"/>
          <w:w w:val="56"/>
          <w:position w:val="-1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76"/>
          <w:position w:val="-12"/>
        </w:rPr>
        <w:t>cl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  <w:cols w:num="3" w:equalWidth="0">
            <w:col w:w="3172" w:space="4"/>
            <w:col w:w="6824" w:space="40"/>
            <w:col w:w="1480"/>
          </w:cols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Oğuzha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TÜRKER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181" w:lineRule="exact"/>
        <w:ind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128"/>
          <w:position w:val="-8"/>
        </w:rPr>
        <w:t>iki</w:t>
      </w:r>
      <w:r>
        <w:rPr>
          <w:rFonts w:ascii="Arial" w:hAnsi="Arial" w:cs="Arial" w:eastAsia="Arial"/>
          <w:sz w:val="22"/>
          <w:szCs w:val="22"/>
          <w:color w:val="626262"/>
          <w:spacing w:val="-29"/>
          <w:w w:val="128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8"/>
        </w:rPr>
        <w:t>ü</w:t>
      </w:r>
      <w:r>
        <w:rPr>
          <w:rFonts w:ascii="Arial" w:hAnsi="Arial" w:cs="Arial" w:eastAsia="Arial"/>
          <w:sz w:val="19"/>
          <w:szCs w:val="19"/>
          <w:color w:val="4D4D4D"/>
          <w:spacing w:val="5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3"/>
          <w:position w:val="-8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63"/>
          <w:position w:val="-8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3"/>
          <w:position w:val="-8"/>
        </w:rPr>
        <w:t>rQ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8"/>
          <w:w w:val="63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4"/>
          <w:szCs w:val="24"/>
          <w:color w:val="747474"/>
          <w:spacing w:val="-53"/>
          <w:w w:val="57"/>
          <w:position w:val="-8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08"/>
          <w:position w:val="-8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  <w:cols w:num="2" w:equalWidth="0">
            <w:col w:w="6251" w:space="2388"/>
            <w:col w:w="2881"/>
          </w:cols>
        </w:sectPr>
      </w:pPr>
      <w:rPr/>
    </w:p>
    <w:p>
      <w:pPr>
        <w:spacing w:before="0" w:after="0" w:line="81" w:lineRule="exact"/>
        <w:ind w:left="5200" w:right="-69"/>
        <w:jc w:val="left"/>
        <w:tabs>
          <w:tab w:pos="87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872345pt;margin-top:4.061241pt;width:18.083916pt;height:11.5pt;mso-position-horizontal-relative:page;mso-position-vertical-relative:paragraph;z-index:-15233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B1B1B1"/>
                      <w:spacing w:val="13"/>
                      <w:w w:val="40"/>
                    </w:rPr>
                    <w:t>: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F4687"/>
                      <w:spacing w:val="-11"/>
                      <w:w w:val="148"/>
                    </w:rPr>
                    <w:t>\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B1B1B1"/>
                      <w:spacing w:val="-48"/>
                      <w:w w:val="103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13131"/>
                      <w:spacing w:val="-45"/>
                      <w:w w:val="47"/>
                    </w:rPr>
                    <w:t>·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D4D4D"/>
                      <w:spacing w:val="10"/>
                      <w:w w:val="23"/>
                    </w:rPr>
                    <w:t>"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13131"/>
                      <w:spacing w:val="0"/>
                      <w:w w:val="46"/>
                    </w:rPr>
                    <w:t>}!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13131"/>
                      <w:spacing w:val="1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B1B1B1"/>
                      <w:spacing w:val="0"/>
                      <w:w w:val="61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>İtf.Er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0"/>
          <w:w w:val="85"/>
          <w:i/>
          <w:position w:val="-7"/>
        </w:rPr>
        <w:t>Ç</w:t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-4"/>
          <w:w w:val="86"/>
          <w:i/>
          <w:position w:val="-7"/>
        </w:rPr>
        <w:t>I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-12"/>
          <w:w w:val="69"/>
          <w:i/>
          <w:position w:val="-7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99999A"/>
          <w:spacing w:val="-54"/>
          <w:w w:val="240"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68"/>
          <w:i/>
          <w:position w:val="-7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36" w:after="0" w:line="45" w:lineRule="exact"/>
        <w:ind w:right="-20"/>
        <w:jc w:val="left"/>
        <w:tabs>
          <w:tab w:pos="320" w:val="left"/>
          <w:tab w:pos="13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60"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1"/>
          <w:szCs w:val="11"/>
          <w:color w:val="858990"/>
          <w:spacing w:val="0"/>
          <w:w w:val="200"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32"/>
          <w:position w:val="-7"/>
        </w:rPr>
        <w:t>._,_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7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281"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71"/>
          <w:position w:val="-7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0"/>
          <w:w w:val="71"/>
          <w:position w:val="-7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747474"/>
          <w:spacing w:val="7"/>
          <w:w w:val="71"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9999A"/>
          <w:spacing w:val="0"/>
          <w:w w:val="266"/>
          <w:position w:val="-7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  <w:cols w:num="2" w:equalWidth="0">
            <w:col w:w="8836" w:space="180"/>
            <w:col w:w="2504"/>
          </w:cols>
        </w:sectPr>
      </w:pPr>
      <w:rPr/>
    </w:p>
    <w:p>
      <w:pPr>
        <w:spacing w:before="44" w:after="0" w:line="240" w:lineRule="auto"/>
        <w:ind w:right="1012"/>
        <w:jc w:val="right"/>
        <w:tabs>
          <w:tab w:pos="380" w:val="left"/>
          <w:tab w:pos="800" w:val="left"/>
          <w:tab w:pos="13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858990"/>
          <w:w w:val="160"/>
        </w:rPr>
        <w:t>•</w:t>
      </w:r>
      <w:r>
        <w:rPr>
          <w:rFonts w:ascii="Arial" w:hAnsi="Arial" w:cs="Arial" w:eastAsia="Arial"/>
          <w:sz w:val="6"/>
          <w:szCs w:val="6"/>
          <w:color w:val="858990"/>
          <w:w w:val="100"/>
        </w:rPr>
        <w:tab/>
      </w:r>
      <w:r>
        <w:rPr>
          <w:rFonts w:ascii="Arial" w:hAnsi="Arial" w:cs="Arial" w:eastAsia="Arial"/>
          <w:sz w:val="6"/>
          <w:szCs w:val="6"/>
          <w:color w:val="858990"/>
          <w:w w:val="100"/>
        </w:rPr>
      </w:r>
      <w:r>
        <w:rPr>
          <w:rFonts w:ascii="Arial" w:hAnsi="Arial" w:cs="Arial" w:eastAsia="Arial"/>
          <w:sz w:val="6"/>
          <w:szCs w:val="6"/>
          <w:color w:val="747474"/>
          <w:spacing w:val="0"/>
          <w:w w:val="160"/>
        </w:rPr>
        <w:t>•</w:t>
      </w:r>
      <w:r>
        <w:rPr>
          <w:rFonts w:ascii="Arial" w:hAnsi="Arial" w:cs="Arial" w:eastAsia="Arial"/>
          <w:sz w:val="6"/>
          <w:szCs w:val="6"/>
          <w:color w:val="747474"/>
          <w:spacing w:val="0"/>
          <w:w w:val="160"/>
        </w:rPr>
        <w:t>    </w:t>
      </w:r>
      <w:r>
        <w:rPr>
          <w:rFonts w:ascii="Arial" w:hAnsi="Arial" w:cs="Arial" w:eastAsia="Arial"/>
          <w:sz w:val="6"/>
          <w:szCs w:val="6"/>
          <w:color w:val="747474"/>
          <w:spacing w:val="24"/>
          <w:w w:val="160"/>
        </w:rPr>
        <w:t> </w:t>
      </w:r>
      <w:r>
        <w:rPr>
          <w:rFonts w:ascii="Arial" w:hAnsi="Arial" w:cs="Arial" w:eastAsia="Arial"/>
          <w:sz w:val="6"/>
          <w:szCs w:val="6"/>
          <w:color w:val="99999A"/>
          <w:spacing w:val="0"/>
          <w:w w:val="160"/>
        </w:rPr>
        <w:t>•</w:t>
      </w:r>
      <w:r>
        <w:rPr>
          <w:rFonts w:ascii="Arial" w:hAnsi="Arial" w:cs="Arial" w:eastAsia="Arial"/>
          <w:sz w:val="6"/>
          <w:szCs w:val="6"/>
          <w:color w:val="99999A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99999A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B1B1B1"/>
          <w:spacing w:val="0"/>
          <w:w w:val="170"/>
          <w:i/>
        </w:rPr>
        <w:t>t"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170"/>
          <w:i/>
        </w:rPr>
        <w:t>   </w:t>
      </w:r>
      <w:r>
        <w:rPr>
          <w:rFonts w:ascii="Arial" w:hAnsi="Arial" w:cs="Arial" w:eastAsia="Arial"/>
          <w:sz w:val="6"/>
          <w:szCs w:val="6"/>
          <w:color w:val="B1B1B1"/>
          <w:spacing w:val="2"/>
          <w:w w:val="170"/>
          <w:i/>
        </w:rPr>
        <w:t> 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236"/>
        </w:rPr>
        <w:t>'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B1B1B1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4D4D4D"/>
          <w:spacing w:val="0"/>
          <w:w w:val="153"/>
        </w:rPr>
        <w:t>.</w:t>
      </w:r>
      <w:r>
        <w:rPr>
          <w:rFonts w:ascii="Arial" w:hAnsi="Arial" w:cs="Arial" w:eastAsia="Arial"/>
          <w:sz w:val="6"/>
          <w:szCs w:val="6"/>
          <w:color w:val="4D4D4D"/>
          <w:spacing w:val="-3"/>
          <w:w w:val="153"/>
        </w:rPr>
        <w:t> </w:t>
      </w:r>
      <w:r>
        <w:rPr>
          <w:rFonts w:ascii="Arial" w:hAnsi="Arial" w:cs="Arial" w:eastAsia="Arial"/>
          <w:sz w:val="6"/>
          <w:szCs w:val="6"/>
          <w:color w:val="313131"/>
          <w:spacing w:val="0"/>
          <w:w w:val="153"/>
        </w:rPr>
        <w:t>,</w:t>
      </w:r>
      <w:r>
        <w:rPr>
          <w:rFonts w:ascii="Arial" w:hAnsi="Arial" w:cs="Arial" w:eastAsia="Arial"/>
          <w:sz w:val="6"/>
          <w:szCs w:val="6"/>
          <w:color w:val="313131"/>
          <w:spacing w:val="5"/>
          <w:w w:val="153"/>
        </w:rPr>
        <w:t> </w:t>
      </w:r>
      <w:r>
        <w:rPr>
          <w:rFonts w:ascii="Arial" w:hAnsi="Arial" w:cs="Arial" w:eastAsia="Arial"/>
          <w:sz w:val="6"/>
          <w:szCs w:val="6"/>
          <w:color w:val="4D4D4D"/>
          <w:spacing w:val="0"/>
          <w:w w:val="237"/>
        </w:rPr>
        <w:t>.</w:t>
      </w:r>
      <w:r>
        <w:rPr>
          <w:rFonts w:ascii="Arial" w:hAnsi="Arial" w:cs="Arial" w:eastAsia="Arial"/>
          <w:sz w:val="6"/>
          <w:szCs w:val="6"/>
          <w:color w:val="4D4D4D"/>
          <w:spacing w:val="0"/>
          <w:w w:val="237"/>
        </w:rPr>
        <w:t> </w:t>
      </w:r>
      <w:r>
        <w:rPr>
          <w:rFonts w:ascii="Arial" w:hAnsi="Arial" w:cs="Arial" w:eastAsia="Arial"/>
          <w:sz w:val="6"/>
          <w:szCs w:val="6"/>
          <w:color w:val="4D4D4D"/>
          <w:spacing w:val="5"/>
          <w:w w:val="237"/>
        </w:rPr>
        <w:t> 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107"/>
        </w:rPr>
        <w:t>,.,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0" w:after="0" w:line="81" w:lineRule="exact"/>
        <w:ind w:right="1552"/>
        <w:jc w:val="right"/>
        <w:tabs>
          <w:tab w:pos="38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99999A"/>
          <w:w w:val="70"/>
          <w:b/>
          <w:bCs/>
          <w:position w:val="-1"/>
        </w:rPr>
        <w:t>'1</w:t>
      </w:r>
      <w:r>
        <w:rPr>
          <w:rFonts w:ascii="Arial" w:hAnsi="Arial" w:cs="Arial" w:eastAsia="Arial"/>
          <w:sz w:val="8"/>
          <w:szCs w:val="8"/>
          <w:color w:val="99999A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99999A"/>
          <w:w w:val="100"/>
          <w:b/>
          <w:bCs/>
          <w:position w:val="-1"/>
        </w:rPr>
      </w:r>
      <w:r>
        <w:rPr>
          <w:rFonts w:ascii="Arial" w:hAnsi="Arial" w:cs="Arial" w:eastAsia="Arial"/>
          <w:sz w:val="8"/>
          <w:szCs w:val="8"/>
          <w:color w:val="4D4D4D"/>
          <w:spacing w:val="0"/>
          <w:w w:val="148"/>
          <w:position w:val="-1"/>
        </w:rPr>
        <w:t>-</w:t>
      </w:r>
      <w:r>
        <w:rPr>
          <w:rFonts w:ascii="Arial" w:hAnsi="Arial" w:cs="Arial" w:eastAsia="Arial"/>
          <w:sz w:val="8"/>
          <w:szCs w:val="8"/>
          <w:color w:val="4D4D4D"/>
          <w:spacing w:val="0"/>
          <w:w w:val="148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4D4D4D"/>
          <w:spacing w:val="0"/>
          <w:w w:val="148"/>
          <w:position w:val="-1"/>
        </w:rPr>
        <w:t>-</w:t>
      </w:r>
      <w:r>
        <w:rPr>
          <w:rFonts w:ascii="Arial" w:hAnsi="Arial" w:cs="Arial" w:eastAsia="Arial"/>
          <w:sz w:val="8"/>
          <w:szCs w:val="8"/>
          <w:color w:val="4D4D4D"/>
          <w:spacing w:val="0"/>
          <w:w w:val="148"/>
          <w:position w:val="-1"/>
        </w:rPr>
        <w:t>  </w:t>
      </w:r>
      <w:r>
        <w:rPr>
          <w:rFonts w:ascii="Arial" w:hAnsi="Arial" w:cs="Arial" w:eastAsia="Arial"/>
          <w:sz w:val="8"/>
          <w:szCs w:val="8"/>
          <w:color w:val="4D4D4D"/>
          <w:spacing w:val="3"/>
          <w:w w:val="148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747474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747474"/>
          <w:spacing w:val="0"/>
          <w:w w:val="100"/>
          <w:position w:val="-1"/>
        </w:rPr>
        <w:t>     </w:t>
      </w:r>
      <w:r>
        <w:rPr>
          <w:rFonts w:ascii="Arial" w:hAnsi="Arial" w:cs="Arial" w:eastAsia="Arial"/>
          <w:sz w:val="8"/>
          <w:szCs w:val="8"/>
          <w:color w:val="747474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99999A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99999A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39"/>
          <w:position w:val="-1"/>
        </w:rPr>
        <w:t>''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39"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B1B1B1"/>
          <w:spacing w:val="-3"/>
          <w:w w:val="139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00"/>
          <w:i/>
          <w:position w:val="-1"/>
        </w:rPr>
        <w:t>•)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00"/>
          <w:i/>
          <w:position w:val="-1"/>
        </w:rPr>
        <w:t>   </w:t>
      </w:r>
      <w:r>
        <w:rPr>
          <w:rFonts w:ascii="Arial" w:hAnsi="Arial" w:cs="Arial" w:eastAsia="Arial"/>
          <w:sz w:val="8"/>
          <w:szCs w:val="8"/>
          <w:color w:val="B1B1B1"/>
          <w:spacing w:val="4"/>
          <w:w w:val="100"/>
          <w:i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355"/>
          <w:position w:val="-1"/>
        </w:rPr>
        <w:t>'</w:t>
      </w:r>
      <w:r>
        <w:rPr>
          <w:rFonts w:ascii="Arial" w:hAnsi="Arial" w:cs="Arial" w:eastAsia="Arial"/>
          <w:sz w:val="8"/>
          <w:szCs w:val="8"/>
          <w:color w:val="B1B1B1"/>
          <w:spacing w:val="-13"/>
          <w:w w:val="100"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99999A"/>
          <w:spacing w:val="0"/>
          <w:w w:val="600"/>
          <w:position w:val="-1"/>
        </w:rPr>
        <w:t>;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100" w:right="300"/>
        </w:sectPr>
      </w:pPr>
      <w:rPr/>
    </w:p>
    <w:p>
      <w:pPr>
        <w:spacing w:before="27" w:after="0" w:line="240" w:lineRule="auto"/>
        <w:ind w:left="2471" w:right="-167"/>
        <w:jc w:val="left"/>
        <w:tabs>
          <w:tab w:pos="4180" w:val="left"/>
        </w:tabs>
        <w:rPr>
          <w:rFonts w:ascii="Arial" w:hAnsi="Arial" w:cs="Arial" w:eastAsia="Arial"/>
          <w:sz w:val="82"/>
          <w:szCs w:val="8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0672pt;margin-top:1.279015pt;width:17.73172pt;height:11pt;mso-position-horizontal-relative:page;mso-position-vertical-relative:paragraph;z-index:-15232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9999A"/>
                      <w:spacing w:val="-11"/>
                      <w:w w:val="8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747474"/>
                      <w:spacing w:val="-1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26262"/>
                      <w:spacing w:val="0"/>
                      <w:w w:val="15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26262"/>
                      <w:spacing w:val="-3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13131"/>
                      <w:spacing w:val="0"/>
                      <w:w w:val="39"/>
                    </w:rPr>
                    <w:t>&lt;?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13131"/>
                      <w:spacing w:val="3"/>
                      <w:w w:val="4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9999A"/>
                      <w:spacing w:val="0"/>
                      <w:w w:val="67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2"/>
          <w:szCs w:val="82"/>
          <w:color w:val="3F4687"/>
          <w:w w:val="98"/>
        </w:rPr>
        <w:t>t-</w:t>
      </w:r>
      <w:r>
        <w:rPr>
          <w:rFonts w:ascii="Arial" w:hAnsi="Arial" w:cs="Arial" w:eastAsia="Arial"/>
          <w:sz w:val="82"/>
          <w:szCs w:val="82"/>
          <w:color w:val="3F4687"/>
          <w:spacing w:val="-99"/>
          <w:w w:val="98"/>
        </w:rPr>
        <w:t>A</w:t>
      </w:r>
      <w:r>
        <w:rPr>
          <w:rFonts w:ascii="Arial" w:hAnsi="Arial" w:cs="Arial" w:eastAsia="Arial"/>
          <w:sz w:val="68"/>
          <w:szCs w:val="68"/>
          <w:color w:val="2A3380"/>
          <w:spacing w:val="-44"/>
          <w:w w:val="52"/>
          <w:position w:val="14"/>
        </w:rPr>
        <w:t>"</w:t>
      </w:r>
      <w:r>
        <w:rPr>
          <w:rFonts w:ascii="Arial" w:hAnsi="Arial" w:cs="Arial" w:eastAsia="Arial"/>
          <w:sz w:val="82"/>
          <w:szCs w:val="82"/>
          <w:color w:val="3F4687"/>
          <w:spacing w:val="0"/>
          <w:w w:val="98"/>
          <w:position w:val="0"/>
        </w:rPr>
        <w:t>.</w:t>
      </w:r>
      <w:r>
        <w:rPr>
          <w:rFonts w:ascii="Arial" w:hAnsi="Arial" w:cs="Arial" w:eastAsia="Arial"/>
          <w:sz w:val="82"/>
          <w:szCs w:val="82"/>
          <w:color w:val="3F468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82"/>
          <w:szCs w:val="82"/>
          <w:color w:val="3F4687"/>
          <w:spacing w:val="0"/>
          <w:w w:val="100"/>
          <w:position w:val="0"/>
        </w:rPr>
      </w:r>
      <w:r>
        <w:rPr>
          <w:rFonts w:ascii="Arial" w:hAnsi="Arial" w:cs="Arial" w:eastAsia="Arial"/>
          <w:sz w:val="82"/>
          <w:szCs w:val="82"/>
          <w:color w:val="2A3380"/>
          <w:spacing w:val="0"/>
          <w:w w:val="36"/>
          <w:position w:val="0"/>
        </w:rPr>
        <w:t>/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907" w:lineRule="exact"/>
        <w:ind w:right="-213"/>
        <w:jc w:val="left"/>
        <w:rPr>
          <w:rFonts w:ascii="Arial" w:hAnsi="Arial" w:cs="Arial" w:eastAsia="Arial"/>
          <w:sz w:val="115"/>
          <w:szCs w:val="115"/>
        </w:rPr>
      </w:pPr>
      <w:rPr/>
      <w:r>
        <w:rPr>
          <w:rFonts w:ascii="Arial" w:hAnsi="Arial" w:cs="Arial" w:eastAsia="Arial"/>
          <w:sz w:val="115"/>
          <w:szCs w:val="115"/>
          <w:color w:val="4D4D4D"/>
          <w:spacing w:val="-10"/>
          <w:w w:val="21"/>
          <w:position w:val="-35"/>
        </w:rPr>
        <w:t>N</w:t>
      </w:r>
      <w:r>
        <w:rPr>
          <w:rFonts w:ascii="Arial" w:hAnsi="Arial" w:cs="Arial" w:eastAsia="Arial"/>
          <w:sz w:val="115"/>
          <w:szCs w:val="115"/>
          <w:color w:val="313131"/>
          <w:spacing w:val="0"/>
          <w:w w:val="24"/>
          <w:position w:val="-35"/>
        </w:rPr>
        <w:t>i</w:t>
      </w:r>
      <w:r>
        <w:rPr>
          <w:rFonts w:ascii="Arial" w:hAnsi="Arial" w:cs="Arial" w:eastAsia="Arial"/>
          <w:sz w:val="115"/>
          <w:szCs w:val="115"/>
          <w:color w:val="313131"/>
          <w:spacing w:val="-108"/>
          <w:w w:val="24"/>
          <w:position w:val="-35"/>
        </w:rPr>
        <w:t>l</w:t>
      </w:r>
      <w:r>
        <w:rPr>
          <w:rFonts w:ascii="Arial" w:hAnsi="Arial" w:cs="Arial" w:eastAsia="Arial"/>
          <w:sz w:val="115"/>
          <w:szCs w:val="115"/>
          <w:color w:val="424869"/>
          <w:spacing w:val="0"/>
          <w:w w:val="125"/>
          <w:position w:val="-35"/>
        </w:rPr>
        <w:t>@</w:t>
      </w:r>
      <w:r>
        <w:rPr>
          <w:rFonts w:ascii="Arial" w:hAnsi="Arial" w:cs="Arial" w:eastAsia="Arial"/>
          <w:sz w:val="115"/>
          <w:szCs w:val="115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-20"/>
        <w:jc w:val="left"/>
        <w:tabs>
          <w:tab w:pos="780" w:val="left"/>
          <w:tab w:pos="1300" w:val="left"/>
          <w:tab w:pos="15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-1"/>
          <w:w w:val="326"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747474"/>
          <w:spacing w:val="-20"/>
          <w:w w:val="12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0"/>
          <w:w w:val="12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2"/>
          <w:w w:val="73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04"/>
        </w:rPr>
        <w:t>;.;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05"/>
        </w:rPr>
        <w:t>_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0"/>
          <w:w w:val="163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0"/>
          <w:w w:val="16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13"/>
          <w:w w:val="16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0"/>
          <w:w w:val="100"/>
        </w:rPr>
        <w:t>..-;</w:t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-3"/>
          <w:w w:val="204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82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0"/>
          <w:w w:val="246"/>
        </w:rPr>
        <w:t>::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9999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274"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-40"/>
          <w:w w:val="27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47474"/>
          <w:spacing w:val="0"/>
          <w:w w:val="274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747474"/>
          <w:spacing w:val="-54"/>
          <w:w w:val="27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4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00"/>
        </w:rPr>
        <w:t>t: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2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18" w:after="0" w:line="240" w:lineRule="auto"/>
        <w:ind w:left="696" w:right="-20"/>
        <w:jc w:val="left"/>
        <w:tabs>
          <w:tab w:pos="15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8"/>
          <w:szCs w:val="8"/>
          <w:color w:val="B1B1B1"/>
          <w:spacing w:val="0"/>
          <w:w w:val="100"/>
        </w:rPr>
        <w:t>ı.";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47474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74747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9999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99999A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99999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88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88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-1"/>
          <w:w w:val="188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</w:rPr>
        <w:t>.••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626262"/>
          <w:spacing w:val="0"/>
          <w:w w:val="100"/>
        </w:rPr>
        <w:t>""</w:t>
      </w:r>
      <w:r>
        <w:rPr>
          <w:rFonts w:ascii="Times New Roman" w:hAnsi="Times New Roman" w:cs="Times New Roman" w:eastAsia="Times New Roman"/>
          <w:sz w:val="9"/>
          <w:szCs w:val="9"/>
          <w:color w:val="626262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626262"/>
          <w:spacing w:val="0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99999A"/>
          <w:spacing w:val="0"/>
          <w:w w:val="157"/>
          <w:i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55" w:lineRule="exact"/>
        <w:ind w:left="272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0"/>
          <w:w w:val="134"/>
          <w:position w:val="-1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0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8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34"/>
          <w:i/>
          <w:position w:val="-1"/>
        </w:rPr>
        <w:t>3.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34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32"/>
          <w:w w:val="134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00"/>
          <w:position w:val="-1"/>
        </w:rPr>
        <w:t>••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0"/>
          <w:w w:val="65"/>
          <w:position w:val="-1"/>
        </w:rPr>
        <w:t>•.</w:t>
      </w:r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0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11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310"/>
          <w:position w:val="-1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87"/>
          <w:w w:val="31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47474"/>
          <w:spacing w:val="0"/>
          <w:w w:val="157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47474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86"/>
          <w:position w:val="-1"/>
        </w:rPr>
        <w:t>•.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99999A"/>
          <w:spacing w:val="0"/>
          <w:w w:val="126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948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9"/>
          <w:szCs w:val="19"/>
          <w:color w:val="B1B1B1"/>
          <w:spacing w:val="0"/>
          <w:w w:val="52"/>
        </w:rPr>
        <w:t>""</w:t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52"/>
        </w:rPr>
        <w:t> </w:t>
      </w:r>
      <w:r>
        <w:rPr>
          <w:rFonts w:ascii="Arial" w:hAnsi="Arial" w:cs="Arial" w:eastAsia="Arial"/>
          <w:sz w:val="19"/>
          <w:szCs w:val="19"/>
          <w:color w:val="B1B1B1"/>
          <w:spacing w:val="17"/>
          <w:w w:val="5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47474"/>
          <w:spacing w:val="-15"/>
          <w:w w:val="17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88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-2"/>
          <w:w w:val="88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9999A"/>
          <w:spacing w:val="0"/>
          <w:w w:val="120"/>
        </w:rPr>
        <w:t>.;•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  <w:cols w:num="3" w:equalWidth="0">
            <w:col w:w="4272" w:space="571"/>
            <w:col w:w="1707" w:space="2030"/>
            <w:col w:w="2940"/>
          </w:cols>
        </w:sectPr>
      </w:pPr>
      <w:rPr/>
    </w:p>
    <w:p>
      <w:pPr>
        <w:spacing w:before="0" w:after="0" w:line="194" w:lineRule="exact"/>
        <w:ind w:left="23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.18976pt;margin-top:30.231112pt;width:564.606732pt;height:784.681484pt;mso-position-horizontal-relative:page;mso-position-vertical-relative:page;z-index:-15241" coordorigin="224,605" coordsize="11292,15694">
            <v:group style="position:absolute;left:233;top:631;width:681;height:2" coordorigin="233,631" coordsize="681,2">
              <v:shape style="position:absolute;left:233;top:631;width:681;height:2" coordorigin="233,631" coordsize="681,0" path="m233,631l914,631e" filled="f" stroked="t" strokeweight=".95232pt" strokecolor="#747474">
                <v:path arrowok="t"/>
              </v:shape>
            </v:group>
            <v:group style="position:absolute;left:243;top:621;width:2;height:2318" coordorigin="243,621" coordsize="2,2318">
              <v:shape style="position:absolute;left:243;top:621;width:2;height:2318" coordorigin="243,621" coordsize="0,2318" path="m243,2939l243,621e" filled="f" stroked="t" strokeweight=".71424pt" strokecolor="#5B5B5B">
                <v:path arrowok="t"/>
              </v:shape>
            </v:group>
            <v:group style="position:absolute;left:671;top:631;width:324;height:2" coordorigin="671,631" coordsize="324,2">
              <v:shape style="position:absolute;left:671;top:631;width:324;height:2" coordorigin="671,631" coordsize="324,0" path="m671,631l995,631e" filled="f" stroked="t" strokeweight=".71424pt" strokecolor="#606060">
                <v:path arrowok="t"/>
              </v:shape>
            </v:group>
            <v:group style="position:absolute;left:938;top:633;width:652;height:2" coordorigin="938,633" coordsize="652,2">
              <v:shape style="position:absolute;left:938;top:633;width:652;height:2" coordorigin="938,633" coordsize="652,0" path="m938,633l1590,633e" filled="f" stroked="t" strokeweight=".47616pt" strokecolor="#4B4B4B">
                <v:path arrowok="t"/>
              </v:shape>
            </v:group>
            <v:group style="position:absolute;left:1533;top:633;width:829;height:2" coordorigin="1533,633" coordsize="829,2">
              <v:shape style="position:absolute;left:1533;top:633;width:829;height:2" coordorigin="1533,633" coordsize="829,0" path="m1533,633l2362,633e" filled="f" stroked="t" strokeweight=".95232pt" strokecolor="#676767">
                <v:path arrowok="t"/>
              </v:shape>
            </v:group>
            <v:group style="position:absolute;left:2267;top:621;width:2;height:865" coordorigin="2267,621" coordsize="2,865">
              <v:shape style="position:absolute;left:2267;top:621;width:2;height:865" coordorigin="2267,621" coordsize="0,865" path="m2267,1486l2267,621e" filled="f" stroked="t" strokeweight=".71424pt" strokecolor="#3B3B3B">
                <v:path arrowok="t"/>
              </v:shape>
            </v:group>
            <v:group style="position:absolute;left:2305;top:633;width:1238;height:2" coordorigin="2305,633" coordsize="1238,2">
              <v:shape style="position:absolute;left:2305;top:633;width:1238;height:2" coordorigin="2305,633" coordsize="1238,0" path="m2305,633l3543,633e" filled="f" stroked="t" strokeweight=".47616pt" strokecolor="#3F3F3F">
                <v:path arrowok="t"/>
              </v:shape>
            </v:group>
            <v:group style="position:absolute;left:3466;top:633;width:7976;height:2" coordorigin="3466,633" coordsize="7976,2">
              <v:shape style="position:absolute;left:3466;top:633;width:7976;height:2" coordorigin="3466,633" coordsize="7976,0" path="m3466,633l11442,633e" filled="f" stroked="t" strokeweight=".71424pt" strokecolor="#5B5B5B">
                <v:path arrowok="t"/>
              </v:shape>
            </v:group>
            <v:group style="position:absolute;left:7204;top:636;width:386;height:2" coordorigin="7204,636" coordsize="386,2">
              <v:shape style="position:absolute;left:7204;top:636;width:386;height:2" coordorigin="7204,636" coordsize="386,0" path="m7204,636l7590,636e" filled="f" stroked="t" strokeweight=".47616pt" strokecolor="#3F3F3F">
                <v:path arrowok="t"/>
              </v:shape>
            </v:group>
            <v:group style="position:absolute;left:7690;top:631;width:552;height:2" coordorigin="7690,631" coordsize="552,2">
              <v:shape style="position:absolute;left:7690;top:631;width:552;height:2" coordorigin="7690,631" coordsize="552,0" path="m7690,631l8242,631e" filled="f" stroked="t" strokeweight=".47616pt" strokecolor="#444444">
                <v:path arrowok="t"/>
              </v:shape>
            </v:group>
            <v:group style="position:absolute;left:9026;top:626;width:2;height:1525" coordorigin="9026,626" coordsize="2,1525">
              <v:shape style="position:absolute;left:9026;top:626;width:2;height:1525" coordorigin="9026,626" coordsize="0,1525" path="m9026,2151l9026,626e" filled="f" stroked="t" strokeweight=".95232pt" strokecolor="#545454">
                <v:path arrowok="t"/>
              </v:shape>
            </v:group>
            <v:group style="position:absolute;left:9604;top:631;width:281;height:2" coordorigin="9604,631" coordsize="281,2">
              <v:shape style="position:absolute;left:9604;top:631;width:281;height:2" coordorigin="9604,631" coordsize="281,0" path="m9604,631l9885,631e" filled="f" stroked="t" strokeweight=".47616pt" strokecolor="#2B2B2B">
                <v:path arrowok="t"/>
              </v:shape>
            </v:group>
            <v:group style="position:absolute;left:11475;top:607;width:2;height:526" coordorigin="11475,607" coordsize="2,526">
              <v:shape style="position:absolute;left:11475;top:607;width:2;height:526" coordorigin="11475,607" coordsize="0,526" path="m11475,1133l11475,607e" filled="f" stroked="t" strokeweight=".23808pt" strokecolor="#000000">
                <v:path arrowok="t"/>
              </v:shape>
            </v:group>
            <v:group style="position:absolute;left:240;top:1104;width:2;height:1835" coordorigin="240,1104" coordsize="2,1835">
              <v:shape style="position:absolute;left:240;top:1104;width:2;height:1835" coordorigin="240,1104" coordsize="0,1835" path="m240,2939l240,1104e" filled="f" stroked="t" strokeweight=".47616pt" strokecolor="#484848">
                <v:path arrowok="t"/>
              </v:shape>
            </v:group>
            <v:group style="position:absolute;left:11445;top:1104;width:2;height:588" coordorigin="11445,1104" coordsize="2,588">
              <v:shape style="position:absolute;left:11445;top:1104;width:2;height:588" coordorigin="11445,1104" coordsize="0,588" path="m11445,1692l11445,1104e" filled="f" stroked="t" strokeweight=".23808pt" strokecolor="#383838">
                <v:path arrowok="t"/>
              </v:shape>
            </v:group>
            <v:group style="position:absolute;left:243;top:1295;width:2;height:191" coordorigin="243,1295" coordsize="2,191">
              <v:shape style="position:absolute;left:243;top:1295;width:2;height:191" coordorigin="243,1295" coordsize="0,191" path="m243,1486l243,1295e" filled="f" stroked="t" strokeweight=".47616pt" strokecolor="#676767">
                <v:path arrowok="t"/>
              </v:shape>
            </v:group>
            <v:group style="position:absolute;left:2269;top:1429;width:2;height:731" coordorigin="2269,1429" coordsize="2,731">
              <v:shape style="position:absolute;left:2269;top:1429;width:2;height:731" coordorigin="2269,1429" coordsize="0,731" path="m2269,2160l2269,1429e" filled="f" stroked="t" strokeweight=".47616pt" strokecolor="#1F1F1F">
                <v:path arrowok="t"/>
              </v:shape>
            </v:group>
            <v:group style="position:absolute;left:11452;top:626;width:2;height:2734" coordorigin="11452,626" coordsize="2,2734">
              <v:shape style="position:absolute;left:11452;top:626;width:2;height:2734" coordorigin="11452,626" coordsize="0,2734" path="m11452,3360l11452,626e" filled="f" stroked="t" strokeweight=".47616pt" strokecolor="#3F3F3F">
                <v:path arrowok="t"/>
              </v:shape>
            </v:group>
            <v:group style="position:absolute;left:248;top:2089;width:2;height:851" coordorigin="248,2089" coordsize="2,851">
              <v:shape style="position:absolute;left:248;top:2089;width:2;height:851" coordorigin="248,2089" coordsize="0,851" path="m248,2939l248,2089e" filled="f" stroked="t" strokeweight=".71424pt" strokecolor="#343434">
                <v:path arrowok="t"/>
              </v:shape>
            </v:group>
            <v:group style="position:absolute;left:243;top:2863;width:9418;height:2" coordorigin="243,2863" coordsize="9418,2">
              <v:shape style="position:absolute;left:243;top:2863;width:9418;height:2" coordorigin="243,2863" coordsize="9418,0" path="m243,2863l9661,2863e" filled="f" stroked="t" strokeweight=".47616pt" strokecolor="#606060">
                <v:path arrowok="t"/>
              </v:shape>
            </v:group>
            <v:group style="position:absolute;left:9337;top:2863;width:2119;height:2" coordorigin="9337,2863" coordsize="2119,2">
              <v:shape style="position:absolute;left:9337;top:2863;width:2119;height:2" coordorigin="9337,2863" coordsize="2119,0" path="m9337,2863l11456,2863e" filled="f" stroked="t" strokeweight=".71424pt" strokecolor="#676767">
                <v:path arrowok="t"/>
              </v:shape>
            </v:group>
            <v:group style="position:absolute;left:262;top:2810;width:2;height:6644" coordorigin="262,2810" coordsize="2,6644">
              <v:shape style="position:absolute;left:262;top:2810;width:2;height:6644" coordorigin="262,2810" coordsize="0,6644" path="m262,9454l262,2810e" filled="f" stroked="t" strokeweight=".71424pt" strokecolor="#545454">
                <v:path arrowok="t"/>
              </v:shape>
            </v:group>
            <v:group style="position:absolute;left:248;top:3104;width:11209;height:2" coordorigin="248,3104" coordsize="11209,2">
              <v:shape style="position:absolute;left:248;top:3104;width:11209;height:2" coordorigin="248,3104" coordsize="11209,0" path="m248,3104l11456,3104e" filled="f" stroked="t" strokeweight=".71424pt" strokecolor="#545454">
                <v:path arrowok="t"/>
              </v:shape>
            </v:group>
            <v:group style="position:absolute;left:248;top:3343;width:9918;height:2" coordorigin="248,3343" coordsize="9918,2">
              <v:shape style="position:absolute;left:248;top:3343;width:9918;height:2" coordorigin="248,3343" coordsize="9918,0" path="m248,3343l10166,3343e" filled="f" stroked="t" strokeweight=".71424pt" strokecolor="#575757">
                <v:path arrowok="t"/>
              </v:shape>
            </v:group>
            <v:group style="position:absolute;left:10109;top:3339;width:1352;height:2" coordorigin="10109,3339" coordsize="1352,2">
              <v:shape style="position:absolute;left:10109;top:3339;width:1352;height:2" coordorigin="10109,3339" coordsize="1352,0" path="m10109,3339l11461,3339e" filled="f" stroked="t" strokeweight=".47616pt" strokecolor="#444444">
                <v:path arrowok="t"/>
              </v:shape>
            </v:group>
            <v:group style="position:absolute;left:3778;top:3336;width:2;height:1004" coordorigin="3778,3336" coordsize="2,1004">
              <v:shape style="position:absolute;left:3778;top:3336;width:2;height:1004" coordorigin="3778,3336" coordsize="0,1004" path="m3778,4340l3778,3336e" filled="f" stroked="t" strokeweight=".47616pt" strokecolor="#343434">
                <v:path arrowok="t"/>
              </v:shape>
            </v:group>
            <v:group style="position:absolute;left:6873;top:3336;width:2;height:1008" coordorigin="6873,3336" coordsize="2,1008">
              <v:shape style="position:absolute;left:6873;top:3336;width:2;height:1008" coordorigin="6873,3336" coordsize="0,1008" path="m6873,4345l6873,3336e" filled="f" stroked="t" strokeweight=".47616pt" strokecolor="#3B3B3B">
                <v:path arrowok="t"/>
              </v:shape>
            </v:group>
            <v:group style="position:absolute;left:6866;top:3573;width:1295;height:2" coordorigin="6866,3573" coordsize="1295,2">
              <v:shape style="position:absolute;left:6866;top:3573;width:1295;height:2" coordorigin="6866,3573" coordsize="1295,0" path="m6866,3573l8161,3573e" filled="f" stroked="t" strokeweight=".95232pt" strokecolor="#484848">
                <v:path arrowok="t"/>
              </v:shape>
            </v:group>
            <v:group style="position:absolute;left:8214;top:3589;width:1924;height:2" coordorigin="8214,3589" coordsize="1924,2">
              <v:shape style="position:absolute;left:8214;top:3589;width:1924;height:2" coordorigin="8214,3589" coordsize="1924,0" path="m8214,3589l10137,3589e" filled="f" stroked="t" strokeweight=".23808pt" strokecolor="#000000">
                <v:path arrowok="t"/>
              </v:shape>
            </v:group>
            <v:group style="position:absolute;left:10137;top:3589;width:1348;height:2" coordorigin="10137,3589" coordsize="1348,2">
              <v:shape style="position:absolute;left:10137;top:3589;width:1348;height:2" coordorigin="10137,3589" coordsize="1348,0" path="m10137,3589l11485,3589e" filled="f" stroked="t" strokeweight=".23808pt" strokecolor="#575757">
                <v:path arrowok="t"/>
              </v:shape>
            </v:group>
            <v:group style="position:absolute;left:11461;top:3140;width:2;height:2213" coordorigin="11461,3140" coordsize="2,2213">
              <v:shape style="position:absolute;left:11461;top:3140;width:2;height:2213" coordorigin="11461,3140" coordsize="0,2213" path="m11461,5353l11461,3140e" filled="f" stroked="t" strokeweight=".95232pt" strokecolor="#4F4F4F">
                <v:path arrowok="t"/>
              </v:shape>
            </v:group>
            <v:group style="position:absolute;left:3778;top:3537;width:2;height:282" coordorigin="3778,3537" coordsize="2,282">
              <v:shape style="position:absolute;left:3778;top:3537;width:2;height:282" coordorigin="3778,3537" coordsize="0,282" path="m3778,3819l3778,3537e" filled="f" stroked="t" strokeweight=".71424pt" strokecolor="#4B4B4B">
                <v:path arrowok="t"/>
              </v:shape>
            </v:group>
            <v:group style="position:absolute;left:257;top:3762;width:2;height:301" coordorigin="257,3762" coordsize="2,301">
              <v:shape style="position:absolute;left:257;top:3762;width:2;height:301" coordorigin="257,3762" coordsize="0,301" path="m257,4063l257,3762e" filled="f" stroked="t" strokeweight=".47616pt" strokecolor="#343434">
                <v:path arrowok="t"/>
              </v:shape>
            </v:group>
            <v:group style="position:absolute;left:3776;top:4017;width:786;height:2" coordorigin="3776,4017" coordsize="786,2">
              <v:shape style="position:absolute;left:3776;top:4017;width:786;height:2" coordorigin="3776,4017" coordsize="786,0" path="m3776,4017l4562,4017e" filled="f" stroked="t" strokeweight=".47616pt" strokecolor="#3F3F3F">
                <v:path arrowok="t"/>
              </v:shape>
            </v:group>
            <v:group style="position:absolute;left:4366;top:4017;width:1362;height:2" coordorigin="4366,4017" coordsize="1362,2">
              <v:shape style="position:absolute;left:4366;top:4017;width:1362;height:2" coordorigin="4366,4017" coordsize="1362,0" path="m4366,4017l5728,4017e" filled="f" stroked="t" strokeweight=".95232pt" strokecolor="#5B5B5B">
                <v:path arrowok="t"/>
              </v:shape>
            </v:group>
            <v:group style="position:absolute;left:5233;top:4015;width:886;height:2" coordorigin="5233,4015" coordsize="886,2">
              <v:shape style="position:absolute;left:5233;top:4015;width:886;height:2" coordorigin="5233,4015" coordsize="886,0" path="m5233,4015l6119,4015e" filled="f" stroked="t" strokeweight=".47616pt" strokecolor="#878787">
                <v:path arrowok="t"/>
              </v:shape>
            </v:group>
            <v:group style="position:absolute;left:5762;top:4015;width:409;height:2" coordorigin="5762,4015" coordsize="409,2">
              <v:shape style="position:absolute;left:5762;top:4015;width:409;height:2" coordorigin="5762,4015" coordsize="409,0" path="m5762,4015l6171,4015e" filled="f" stroked="t" strokeweight=".71424pt" strokecolor="#C3C3C3">
                <v:path arrowok="t"/>
              </v:shape>
            </v:group>
            <v:group style="position:absolute;left:6223;top:4015;width:657;height:2" coordorigin="6223,4015" coordsize="657,2">
              <v:shape style="position:absolute;left:6223;top:4015;width:657;height:2" coordorigin="6223,4015" coordsize="657,0" path="m6223,4015l6881,4015e" filled="f" stroked="t" strokeweight=".47616pt" strokecolor="#ACACAC">
                <v:path arrowok="t"/>
              </v:shape>
            </v:group>
            <v:group style="position:absolute;left:252;top:4330;width:2586;height:2" coordorigin="252,4330" coordsize="2586,2">
              <v:shape style="position:absolute;left:252;top:4330;width:2586;height:2" coordorigin="252,4330" coordsize="2586,0" path="m252,4330l2838,4330e" filled="f" stroked="t" strokeweight=".71424pt" strokecolor="#545454">
                <v:path arrowok="t"/>
              </v:shape>
            </v:group>
            <v:group style="position:absolute;left:2705;top:4330;width:838;height:2" coordorigin="2705,4330" coordsize="838,2">
              <v:shape style="position:absolute;left:2705;top:4330;width:838;height:2" coordorigin="2705,4330" coordsize="838,0" path="m2705,4330l3543,4330e" filled="f" stroked="t" strokeweight=".47616pt" strokecolor="#383838">
                <v:path arrowok="t"/>
              </v:shape>
            </v:group>
            <v:group style="position:absolute;left:3457;top:4328;width:8014;height:2" coordorigin="3457,4328" coordsize="8014,2">
              <v:shape style="position:absolute;left:3457;top:4328;width:8014;height:2" coordorigin="3457,4328" coordsize="8014,0" path="m3457,4328l11471,4328e" filled="f" stroked="t" strokeweight=".95232pt" strokecolor="#4B4B4B">
                <v:path arrowok="t"/>
              </v:shape>
            </v:group>
            <v:group style="position:absolute;left:2233;top:4302;width:2;height:550" coordorigin="2233,4302" coordsize="2,550">
              <v:shape style="position:absolute;left:2233;top:4302;width:2;height:550" coordorigin="2233,4302" coordsize="0,550" path="m2233,4851l2233,4302e" filled="f" stroked="t" strokeweight=".23808pt" strokecolor="#545454">
                <v:path arrowok="t"/>
              </v:shape>
            </v:group>
            <v:group style="position:absolute;left:2333;top:4302;width:2;height:301" coordorigin="2333,4302" coordsize="2,301">
              <v:shape style="position:absolute;left:2333;top:4302;width:2;height:301" coordorigin="2333,4302" coordsize="0,301" path="m2333,4603l2333,4302e" filled="f" stroked="t" strokeweight=".71424pt" strokecolor="#545454">
                <v:path arrowok="t"/>
              </v:shape>
            </v:group>
            <v:group style="position:absolute;left:252;top:4605;width:4595;height:2" coordorigin="252,4605" coordsize="4595,2">
              <v:shape style="position:absolute;left:252;top:4605;width:4595;height:2" coordorigin="252,4605" coordsize="4595,0" path="m252,4605l4847,4605e" filled="f" stroked="t" strokeweight=".71424pt" strokecolor="#545454">
                <v:path arrowok="t"/>
              </v:shape>
            </v:group>
            <v:group style="position:absolute;left:4790;top:4607;width:495;height:2" coordorigin="4790,4607" coordsize="495,2">
              <v:shape style="position:absolute;left:4790;top:4607;width:495;height:2" coordorigin="4790,4607" coordsize="495,0" path="m4790,4607l5285,4607e" filled="f" stroked="t" strokeweight=".47616pt" strokecolor="#343434">
                <v:path arrowok="t"/>
              </v:shape>
            </v:group>
            <v:group style="position:absolute;left:5228;top:4605;width:4552;height:2" coordorigin="5228,4605" coordsize="4552,2">
              <v:shape style="position:absolute;left:5228;top:4605;width:4552;height:2" coordorigin="5228,4605" coordsize="4552,0" path="m5228,4605l9780,4605e" filled="f" stroked="t" strokeweight=".71424pt" strokecolor="#5B5B5B">
                <v:path arrowok="t"/>
              </v:shape>
            </v:group>
            <v:group style="position:absolute;left:9714;top:4603;width:452;height:2" coordorigin="9714,4603" coordsize="452,2">
              <v:shape style="position:absolute;left:9714;top:4603;width:452;height:2" coordorigin="9714,4603" coordsize="452,0" path="m9714,4603l10166,4603e" filled="f" stroked="t" strokeweight=".71424pt" strokecolor="#484848">
                <v:path arrowok="t"/>
              </v:shape>
            </v:group>
            <v:group style="position:absolute;left:10076;top:4603;width:1395;height:2" coordorigin="10076,4603" coordsize="1395,2">
              <v:shape style="position:absolute;left:10076;top:4603;width:1395;height:2" coordorigin="10076,4603" coordsize="1395,0" path="m10076,4603l11471,4603e" filled="f" stroked="t" strokeweight=".71424pt" strokecolor="#606060">
                <v:path arrowok="t"/>
              </v:shape>
            </v:group>
            <v:group style="position:absolute;left:262;top:4560;width:2;height:320" coordorigin="262,4560" coordsize="2,320">
              <v:shape style="position:absolute;left:262;top:4560;width:2;height:320" coordorigin="262,4560" coordsize="0,320" path="m262,4880l262,4560e" filled="f" stroked="t" strokeweight=".47616pt" strokecolor="#3F3F3F">
                <v:path arrowok="t"/>
              </v:shape>
            </v:group>
            <v:group style="position:absolute;left:2286;top:4844;width:2562;height:2" coordorigin="2286,4844" coordsize="2562,2">
              <v:shape style="position:absolute;left:2286;top:4844;width:2562;height:2" coordorigin="2286,4844" coordsize="2562,0" path="m2286,4844l4847,4844e" filled="f" stroked="t" strokeweight=".95232pt" strokecolor="#575757">
                <v:path arrowok="t"/>
              </v:shape>
            </v:group>
            <v:group style="position:absolute;left:4790;top:4846;width:495;height:2" coordorigin="4790,4846" coordsize="495,2">
              <v:shape style="position:absolute;left:4790;top:4846;width:495;height:2" coordorigin="4790,4846" coordsize="495,0" path="m4790,4846l5285,4846e" filled="f" stroked="t" strokeweight=".47616pt" strokecolor="#3B3B3B">
                <v:path arrowok="t"/>
              </v:shape>
            </v:group>
            <v:group style="position:absolute;left:5228;top:4846;width:952;height:2" coordorigin="5228,4846" coordsize="952,2">
              <v:shape style="position:absolute;left:5228;top:4846;width:952;height:2" coordorigin="5228,4846" coordsize="952,0" path="m5228,4846l6181,4846e" filled="f" stroked="t" strokeweight=".95232pt" strokecolor="#575757">
                <v:path arrowok="t"/>
              </v:shape>
            </v:group>
            <v:group style="position:absolute;left:6123;top:4846;width:595;height:2" coordorigin="6123,4846" coordsize="595,2">
              <v:shape style="position:absolute;left:6123;top:4846;width:595;height:2" coordorigin="6123,4846" coordsize="595,0" path="m6123,4846l6719,4846e" filled="f" stroked="t" strokeweight=".47616pt" strokecolor="#2B2B2B">
                <v:path arrowok="t"/>
              </v:shape>
            </v:group>
            <v:group style="position:absolute;left:6661;top:4846;width:214;height:2" coordorigin="6661,4846" coordsize="214,2">
              <v:shape style="position:absolute;left:6661;top:4846;width:214;height:2" coordorigin="6661,4846" coordsize="214,0" path="m6661,4846l6876,4846e" filled="f" stroked="t" strokeweight=".47616pt" strokecolor="#484848">
                <v:path arrowok="t"/>
              </v:shape>
            </v:group>
            <v:group style="position:absolute;left:6804;top:4844;width:2857;height:2" coordorigin="6804,4844" coordsize="2857,2">
              <v:shape style="position:absolute;left:6804;top:4844;width:2857;height:2" coordorigin="6804,4844" coordsize="2857,0" path="m6804,4844l9661,4844e" filled="f" stroked="t" strokeweight=".95232pt" strokecolor="#575757">
                <v:path arrowok="t"/>
              </v:shape>
            </v:group>
            <v:group style="position:absolute;left:9604;top:4846;width:281;height:2" coordorigin="9604,4846" coordsize="281,2">
              <v:shape style="position:absolute;left:9604;top:4846;width:281;height:2" coordorigin="9604,4846" coordsize="281,0" path="m9604,4846l9885,4846e" filled="f" stroked="t" strokeweight=".47616pt" strokecolor="#232323">
                <v:path arrowok="t"/>
              </v:shape>
            </v:group>
            <v:group style="position:absolute;left:9828;top:4846;width:338;height:2" coordorigin="9828,4846" coordsize="338,2">
              <v:shape style="position:absolute;left:9828;top:4846;width:338;height:2" coordorigin="9828,4846" coordsize="338,0" path="m9828,4846l10166,4846e" filled="f" stroked="t" strokeweight=".47616pt" strokecolor="#3B3B3B">
                <v:path arrowok="t"/>
              </v:shape>
            </v:group>
            <v:group style="position:absolute;left:10109;top:4846;width:1367;height:2" coordorigin="10109,4846" coordsize="1367,2">
              <v:shape style="position:absolute;left:10109;top:4846;width:1367;height:2" coordorigin="10109,4846" coordsize="1367,0" path="m10109,4846l11475,4846e" filled="f" stroked="t" strokeweight=".95232pt" strokecolor="#5B5B5B">
                <v:path arrowok="t"/>
              </v:shape>
            </v:group>
            <v:group style="position:absolute;left:262;top:4823;width:2;height:521" coordorigin="262,4823" coordsize="2,521">
              <v:shape style="position:absolute;left:262;top:4823;width:2;height:521" coordorigin="262,4823" coordsize="0,521" path="m262,5344l262,4823e" filled="f" stroked="t" strokeweight=".47616pt" strokecolor="#2B2B2B">
                <v:path arrowok="t"/>
              </v:shape>
            </v:group>
            <v:group style="position:absolute;left:2233;top:4851;width:2;height:1204" coordorigin="2233,4851" coordsize="2,1204">
              <v:shape style="position:absolute;left:2233;top:4851;width:2;height:1204" coordorigin="2233,4851" coordsize="0,1204" path="m2233,6056l2233,4851e" filled="f" stroked="t" strokeweight=".23808pt" strokecolor="#000000">
                <v:path arrowok="t"/>
              </v:shape>
            </v:group>
            <v:group style="position:absolute;left:4843;top:4842;width:2;height:502" coordorigin="4843,4842" coordsize="2,502">
              <v:shape style="position:absolute;left:4843;top:4842;width:2;height:502" coordorigin="4843,4842" coordsize="0,502" path="m4843,5344l4843,4842e" filled="f" stroked="t" strokeweight=".47616pt" strokecolor="#282828">
                <v:path arrowok="t"/>
              </v:shape>
            </v:group>
            <v:group style="position:absolute;left:4838;top:5332;width:4824;height:2" coordorigin="4838,5332" coordsize="4824,2">
              <v:shape style="position:absolute;left:4838;top:5332;width:4824;height:2" coordorigin="4838,5332" coordsize="4824,0" path="m4838,5332l9661,5332e" filled="f" stroked="t" strokeweight=".71424pt" strokecolor="#575757">
                <v:path arrowok="t"/>
              </v:shape>
            </v:group>
            <v:group style="position:absolute;left:7733;top:4832;width:2;height:507" coordorigin="7733,4832" coordsize="2,507">
              <v:shape style="position:absolute;left:7733;top:4832;width:2;height:507" coordorigin="7733,4832" coordsize="0,507" path="m7733,5339l7733,4832e" filled="f" stroked="t" strokeweight=".71424pt" strokecolor="#4B4B4B">
                <v:path arrowok="t"/>
              </v:shape>
            </v:group>
            <v:group style="position:absolute;left:9604;top:5334;width:281;height:2" coordorigin="9604,5334" coordsize="281,2">
              <v:shape style="position:absolute;left:9604;top:5334;width:281;height:2" coordorigin="9604,5334" coordsize="281,0" path="m9604,5334l9885,5334e" filled="f" stroked="t" strokeweight=".47616pt" strokecolor="#1F1F1F">
                <v:path arrowok="t"/>
              </v:shape>
            </v:group>
            <v:group style="position:absolute;left:9828;top:5334;width:338;height:2" coordorigin="9828,5334" coordsize="338,2">
              <v:shape style="position:absolute;left:9828;top:5334;width:338;height:2" coordorigin="9828,5334" coordsize="338,0" path="m9828,5334l10166,5334e" filled="f" stroked="t" strokeweight=".47616pt" strokecolor="#3B3B3B">
                <v:path arrowok="t"/>
              </v:shape>
            </v:group>
            <v:group style="position:absolute;left:10109;top:5334;width:1371;height:2" coordorigin="10109,5334" coordsize="1371,2">
              <v:shape style="position:absolute;left:10109;top:5334;width:1371;height:2" coordorigin="10109,5334" coordsize="1371,0" path="m10109,5334l11480,5334e" filled="f" stroked="t" strokeweight=".71424pt" strokecolor="#5B5B5B">
                <v:path arrowok="t"/>
              </v:shape>
            </v:group>
            <v:group style="position:absolute;left:264;top:5286;width:2;height:330" coordorigin="264,5286" coordsize="2,330">
              <v:shape style="position:absolute;left:264;top:5286;width:2;height:330" coordorigin="264,5286" coordsize="0,330" path="m264,5616l264,5286e" filled="f" stroked="t" strokeweight=".71424pt" strokecolor="#444444">
                <v:path arrowok="t"/>
              </v:shape>
            </v:group>
            <v:group style="position:absolute;left:4845;top:5286;width:2;height:1725" coordorigin="4845,5286" coordsize="2,1725">
              <v:shape style="position:absolute;left:4845;top:5286;width:2;height:1725" coordorigin="4845,5286" coordsize="0,1725" path="m4845,7012l4845,5286e" filled="f" stroked="t" strokeweight=".95232pt" strokecolor="#4B4B4B">
                <v:path arrowok="t"/>
              </v:shape>
            </v:group>
            <v:group style="position:absolute;left:4833;top:5573;width:4828;height:2" coordorigin="4833,5573" coordsize="4828,2">
              <v:shape style="position:absolute;left:4833;top:5573;width:4828;height:2" coordorigin="4833,5573" coordsize="4828,0" path="m4833,5573l9661,5573e" filled="f" stroked="t" strokeweight=".71424pt" strokecolor="#707070">
                <v:path arrowok="t"/>
              </v:shape>
            </v:group>
            <v:group style="position:absolute;left:9604;top:5573;width:562;height:2" coordorigin="9604,5573" coordsize="562,2">
              <v:shape style="position:absolute;left:9604;top:5573;width:562;height:2" coordorigin="9604,5573" coordsize="562,0" path="m9604,5573l10166,5573e" filled="f" stroked="t" strokeweight=".47616pt" strokecolor="#4F4F4F">
                <v:path arrowok="t"/>
              </v:shape>
            </v:group>
            <v:group style="position:absolute;left:10109;top:5573;width:1367;height:2" coordorigin="10109,5573" coordsize="1367,2">
              <v:shape style="position:absolute;left:10109;top:5573;width:1367;height:2" coordorigin="10109,5573" coordsize="1367,0" path="m10109,5573l11475,5573e" filled="f" stroked="t" strokeweight=".71424pt" strokecolor="#777777">
                <v:path arrowok="t"/>
              </v:shape>
            </v:group>
            <v:group style="position:absolute;left:11475;top:3370;width:2;height:4359" coordorigin="11475,3370" coordsize="2,4359">
              <v:shape style="position:absolute;left:11475;top:3370;width:2;height:4359" coordorigin="11475,3370" coordsize="0,4359" path="m11475,7729l11475,3370e" filled="f" stroked="t" strokeweight=".95232pt" strokecolor="#5B5B5B">
                <v:path arrowok="t"/>
              </v:shape>
            </v:group>
            <v:group style="position:absolute;left:4833;top:5812;width:2428;height:2" coordorigin="4833,5812" coordsize="2428,2">
              <v:shape style="position:absolute;left:4833;top:5812;width:2428;height:2" coordorigin="4833,5812" coordsize="2428,0" path="m4833,5812l7261,5812e" filled="f" stroked="t" strokeweight=".47616pt" strokecolor="#575757">
                <v:path arrowok="t"/>
              </v:shape>
            </v:group>
            <v:group style="position:absolute;left:6966;top:5812;width:838;height:2" coordorigin="6966,5812" coordsize="838,2">
              <v:shape style="position:absolute;left:6966;top:5812;width:838;height:2" coordorigin="6966,5812" coordsize="838,0" path="m6966,5812l7804,5812e" filled="f" stroked="t" strokeweight=".95232pt" strokecolor="#707070">
                <v:path arrowok="t"/>
              </v:shape>
            </v:group>
            <v:group style="position:absolute;left:7690;top:5812;width:552;height:2" coordorigin="7690,5812" coordsize="552,2">
              <v:shape style="position:absolute;left:7690;top:5812;width:552;height:2" coordorigin="7690,5812" coordsize="552,0" path="m7690,5812l8242,5812e" filled="f" stroked="t" strokeweight=".47616pt" strokecolor="#484848">
                <v:path arrowok="t"/>
              </v:shape>
            </v:group>
            <v:group style="position:absolute;left:8185;top:5812;width:1476;height:2" coordorigin="8185,5812" coordsize="1476,2">
              <v:shape style="position:absolute;left:8185;top:5812;width:1476;height:2" coordorigin="8185,5812" coordsize="1476,0" path="m8185,5812l9661,5812e" filled="f" stroked="t" strokeweight=".71424pt" strokecolor="#606060">
                <v:path arrowok="t"/>
              </v:shape>
            </v:group>
            <v:group style="position:absolute;left:9604;top:5812;width:281;height:2" coordorigin="9604,5812" coordsize="281,2">
              <v:shape style="position:absolute;left:9604;top:5812;width:281;height:2" coordorigin="9604,5812" coordsize="281,0" path="m9604,5812l9885,5812e" filled="f" stroked="t" strokeweight=".47616pt" strokecolor="#383838">
                <v:path arrowok="t"/>
              </v:shape>
            </v:group>
            <v:group style="position:absolute;left:9828;top:5814;width:1652;height:2" coordorigin="9828,5814" coordsize="1652,2">
              <v:shape style="position:absolute;left:9828;top:5814;width:1652;height:2" coordorigin="9828,5814" coordsize="1652,0" path="m9828,5814l11480,5814e" filled="f" stroked="t" strokeweight=".71424pt" strokecolor="#646464">
                <v:path arrowok="t"/>
              </v:shape>
            </v:group>
            <v:group style="position:absolute;left:2281;top:6049;width:833;height:2" coordorigin="2281,6049" coordsize="833,2">
              <v:shape style="position:absolute;left:2281;top:6049;width:833;height:2" coordorigin="2281,6049" coordsize="833,0" path="m2281,6049l3114,6049e" filled="f" stroked="t" strokeweight=".95232pt" strokecolor="#747474">
                <v:path arrowok="t"/>
              </v:shape>
            </v:group>
            <v:group style="position:absolute;left:3057;top:6049;width:719;height:2" coordorigin="3057,6049" coordsize="719,2">
              <v:shape style="position:absolute;left:3057;top:6049;width:719;height:2" coordorigin="3057,6049" coordsize="719,0" path="m3057,6049l3776,6049e" filled="f" stroked="t" strokeweight=".47616pt" strokecolor="#4F4F4F">
                <v:path arrowok="t"/>
              </v:shape>
            </v:group>
            <v:group style="position:absolute;left:3719;top:6051;width:843;height:2" coordorigin="3719,6051" coordsize="843,2">
              <v:shape style="position:absolute;left:3719;top:6051;width:843;height:2" coordorigin="3719,6051" coordsize="843,0" path="m3719,6051l4562,6051e" filled="f" stroked="t" strokeweight=".71424pt" strokecolor="#6B6B6B">
                <v:path arrowok="t"/>
              </v:shape>
            </v:group>
            <v:group style="position:absolute;left:4504;top:6051;width:352;height:2" coordorigin="4504,6051" coordsize="352,2">
              <v:shape style="position:absolute;left:4504;top:6051;width:352;height:2" coordorigin="4504,6051" coordsize="352,0" path="m4504,6051l4857,6051e" filled="f" stroked="t" strokeweight=".47616pt" strokecolor="#4B4B4B">
                <v:path arrowok="t"/>
              </v:shape>
            </v:group>
            <v:group style="position:absolute;left:4785;top:6051;width:4876;height:2" coordorigin="4785,6051" coordsize="4876,2">
              <v:shape style="position:absolute;left:4785;top:6051;width:4876;height:2" coordorigin="4785,6051" coordsize="4876,0" path="m4785,6051l9661,6051e" filled="f" stroked="t" strokeweight=".71424pt" strokecolor="#606060">
                <v:path arrowok="t"/>
              </v:shape>
            </v:group>
            <v:group style="position:absolute;left:9604;top:6051;width:281;height:2" coordorigin="9604,6051" coordsize="281,2">
              <v:shape style="position:absolute;left:9604;top:6051;width:281;height:2" coordorigin="9604,6051" coordsize="281,0" path="m9604,6051l9885,6051e" filled="f" stroked="t" strokeweight=".47616pt" strokecolor="#3B3B3B">
                <v:path arrowok="t"/>
              </v:shape>
            </v:group>
            <v:group style="position:absolute;left:9828;top:6053;width:1652;height:2" coordorigin="9828,6053" coordsize="1652,2">
              <v:shape style="position:absolute;left:9828;top:6053;width:1652;height:2" coordorigin="9828,6053" coordsize="1652,0" path="m9828,6053l11480,6053e" filled="f" stroked="t" strokeweight=".71424pt" strokecolor="#6B6B6B">
                <v:path arrowok="t"/>
              </v:shape>
            </v:group>
            <v:group style="position:absolute;left:2233;top:6056;width:2;height:507" coordorigin="2233,6056" coordsize="2,507">
              <v:shape style="position:absolute;left:2233;top:6056;width:2;height:507" coordorigin="2233,6056" coordsize="0,507" path="m2233,6562l2233,6056e" filled="f" stroked="t" strokeweight=".23808pt" strokecolor="#5B5B5B">
                <v:path arrowok="t"/>
              </v:shape>
            </v:group>
            <v:group style="position:absolute;left:724;top:6290;width:3857;height:2" coordorigin="724,6290" coordsize="3857,2">
              <v:shape style="position:absolute;left:724;top:6290;width:3857;height:2" coordorigin="724,6290" coordsize="3857,0" path="m724,6290l4581,6290e" filled="f" stroked="t" strokeweight=".71424pt" strokecolor="#4B4B4B">
                <v:path arrowok="t"/>
              </v:shape>
            </v:group>
            <v:group style="position:absolute;left:4504;top:6290;width:352;height:2" coordorigin="4504,6290" coordsize="352,2">
              <v:shape style="position:absolute;left:4504;top:6290;width:352;height:2" coordorigin="4504,6290" coordsize="352,0" path="m4504,6290l4857,6290e" filled="f" stroked="t" strokeweight=".47616pt" strokecolor="#3F3F3F">
                <v:path arrowok="t"/>
              </v:shape>
            </v:group>
            <v:group style="position:absolute;left:4785;top:6292;width:2476;height:2" coordorigin="4785,6292" coordsize="2476,2">
              <v:shape style="position:absolute;left:4785;top:6292;width:2476;height:2" coordorigin="4785,6292" coordsize="2476,0" path="m4785,6292l7261,6292e" filled="f" stroked="t" strokeweight=".71424pt" strokecolor="#575757">
                <v:path arrowok="t"/>
              </v:shape>
            </v:group>
            <v:group style="position:absolute;left:7204;top:6295;width:386;height:2" coordorigin="7204,6295" coordsize="386,2">
              <v:shape style="position:absolute;left:7204;top:6295;width:386;height:2" coordorigin="7204,6295" coordsize="386,0" path="m7204,6295l7590,6295e" filled="f" stroked="t" strokeweight=".47616pt" strokecolor="#2B2B2B">
                <v:path arrowok="t"/>
              </v:shape>
            </v:group>
            <v:group style="position:absolute;left:7533;top:6295;width:214;height:2" coordorigin="7533,6295" coordsize="214,2">
              <v:shape style="position:absolute;left:7533;top:6295;width:214;height:2" coordorigin="7533,6295" coordsize="214,0" path="m7533,6295l7747,6295e" filled="f" stroked="t" strokeweight=".47616pt" strokecolor="#3F3F3F">
                <v:path arrowok="t"/>
              </v:shape>
            </v:group>
            <v:group style="position:absolute;left:7690;top:6292;width:1348;height:2" coordorigin="7690,6292" coordsize="1348,2">
              <v:shape style="position:absolute;left:7690;top:6292;width:1348;height:2" coordorigin="7690,6292" coordsize="1348,0" path="m7690,6292l9038,6292e" filled="f" stroked="t" strokeweight=".95232pt" strokecolor="#5B5B5B">
                <v:path arrowok="t"/>
              </v:shape>
            </v:group>
            <v:group style="position:absolute;left:8980;top:6292;width:681;height:2" coordorigin="8980,6292" coordsize="681,2">
              <v:shape style="position:absolute;left:8980;top:6292;width:681;height:2" coordorigin="8980,6292" coordsize="681,0" path="m8980,6292l9661,6292e" filled="f" stroked="t" strokeweight=".47616pt" strokecolor="#444444">
                <v:path arrowok="t"/>
              </v:shape>
            </v:group>
            <v:group style="position:absolute;left:9542;top:6295;width:1943;height:2" coordorigin="9542,6295" coordsize="1943,2">
              <v:shape style="position:absolute;left:9542;top:6295;width:1943;height:2" coordorigin="9542,6295" coordsize="1943,0" path="m9542,6295l11485,6295e" filled="f" stroked="t" strokeweight=".71424pt" strokecolor="#575757">
                <v:path arrowok="t"/>
              </v:shape>
            </v:group>
            <v:group style="position:absolute;left:7742;top:6285;width:2;height:726" coordorigin="7742,6285" coordsize="2,726">
              <v:shape style="position:absolute;left:7742;top:6285;width:2;height:726" coordorigin="7742,6285" coordsize="0,726" path="m7742,7012l7742,6285e" filled="f" stroked="t" strokeweight=".95232pt" strokecolor="#4B4B4B">
                <v:path arrowok="t"/>
              </v:shape>
            </v:group>
            <v:group style="position:absolute;left:2233;top:6562;width:2;height:421" coordorigin="2233,6562" coordsize="2,421">
              <v:shape style="position:absolute;left:2233;top:6562;width:2;height:421" coordorigin="2233,6562" coordsize="0,421" path="m2233,6983l2233,6562e" filled="f" stroked="t" strokeweight=".23808pt" strokecolor="#000000">
                <v:path arrowok="t"/>
              </v:shape>
            </v:group>
            <v:group style="position:absolute;left:2286;top:6758;width:2276;height:2" coordorigin="2286,6758" coordsize="2276,2">
              <v:shape style="position:absolute;left:2286;top:6758;width:2276;height:2" coordorigin="2286,6758" coordsize="2276,0" path="m2286,6758l4562,6758e" filled="f" stroked="t" strokeweight=".71424pt" strokecolor="#6B6B6B">
                <v:path arrowok="t"/>
              </v:shape>
            </v:group>
            <v:group style="position:absolute;left:4504;top:6758;width:352;height:2" coordorigin="4504,6758" coordsize="352,2">
              <v:shape style="position:absolute;left:4504;top:6758;width:352;height:2" coordorigin="4504,6758" coordsize="352,0" path="m4504,6758l4857,6758e" filled="f" stroked="t" strokeweight=".47616pt" strokecolor="#545454">
                <v:path arrowok="t"/>
              </v:shape>
            </v:group>
            <v:group style="position:absolute;left:4785;top:6761;width:2476;height:2" coordorigin="4785,6761" coordsize="2476,2">
              <v:shape style="position:absolute;left:4785;top:6761;width:2476;height:2" coordorigin="4785,6761" coordsize="2476,0" path="m4785,6761l7261,6761e" filled="f" stroked="t" strokeweight=".71424pt" strokecolor="#707070">
                <v:path arrowok="t"/>
              </v:shape>
            </v:group>
            <v:group style="position:absolute;left:7204;top:6763;width:552;height:2" coordorigin="7204,6763" coordsize="552,2">
              <v:shape style="position:absolute;left:7204;top:6763;width:552;height:2" coordorigin="7204,6763" coordsize="552,0" path="m7204,6763l7757,6763e" filled="f" stroked="t" strokeweight=".47616pt" strokecolor="#4F4F4F">
                <v:path arrowok="t"/>
              </v:shape>
            </v:group>
            <v:group style="position:absolute;left:7685;top:6763;width:3800;height:2" coordorigin="7685,6763" coordsize="3800,2">
              <v:shape style="position:absolute;left:7685;top:6763;width:3800;height:2" coordorigin="7685,6763" coordsize="3800,0" path="m7685,6763l11485,6763e" filled="f" stroked="t" strokeweight=".71424pt" strokecolor="#6B6B6B">
                <v:path arrowok="t"/>
              </v:shape>
            </v:group>
            <v:group style="position:absolute;left:2290;top:7002;width:4671;height:2" coordorigin="2290,7002" coordsize="4671,2">
              <v:shape style="position:absolute;left:2290;top:7002;width:4671;height:2" coordorigin="2290,7002" coordsize="4671,0" path="m2290,7002l6961,7002e" filled="f" stroked="t" strokeweight=".71424pt" strokecolor="#676767">
                <v:path arrowok="t"/>
              </v:shape>
            </v:group>
            <v:group style="position:absolute;left:6819;top:7002;width:443;height:2" coordorigin="6819,7002" coordsize="443,2">
              <v:shape style="position:absolute;left:6819;top:7002;width:443;height:2" coordorigin="6819,7002" coordsize="443,0" path="m6819,7002l7261,7002e" filled="f" stroked="t" strokeweight=".47616pt" strokecolor="#606060">
                <v:path arrowok="t"/>
              </v:shape>
            </v:group>
            <v:group style="position:absolute;left:7204;top:7004;width:1233;height:2" coordorigin="7204,7004" coordsize="1233,2">
              <v:shape style="position:absolute;left:7204;top:7004;width:1233;height:2" coordorigin="7204,7004" coordsize="1233,0" path="m7204,7004l8438,7004e" filled="f" stroked="t" strokeweight=".95232pt" strokecolor="#747474">
                <v:path arrowok="t"/>
              </v:shape>
            </v:group>
            <v:group style="position:absolute;left:8185;top:7004;width:852;height:2" coordorigin="8185,7004" coordsize="852,2">
              <v:shape style="position:absolute;left:8185;top:7004;width:852;height:2" coordorigin="8185,7004" coordsize="852,0" path="m8185,7004l9038,7004e" filled="f" stroked="t" strokeweight=".47616pt" strokecolor="#5B5B5B">
                <v:path arrowok="t"/>
              </v:shape>
            </v:group>
            <v:group style="position:absolute;left:8980;top:7004;width:905;height:2" coordorigin="8980,7004" coordsize="905,2">
              <v:shape style="position:absolute;left:8980;top:7004;width:905;height:2" coordorigin="8980,7004" coordsize="905,0" path="m8980,7004l9885,7004e" filled="f" stroked="t" strokeweight=".95232pt" strokecolor="#707070">
                <v:path arrowok="t"/>
              </v:shape>
            </v:group>
            <v:group style="position:absolute;left:9828;top:7007;width:338;height:2" coordorigin="9828,7007" coordsize="338,2">
              <v:shape style="position:absolute;left:9828;top:7007;width:338;height:2" coordorigin="9828,7007" coordsize="338,0" path="m9828,7007l10166,7007e" filled="f" stroked="t" strokeweight=".47616pt" strokecolor="#545454">
                <v:path arrowok="t"/>
              </v:shape>
            </v:group>
            <v:group style="position:absolute;left:10109;top:7004;width:1381;height:2" coordorigin="10109,7004" coordsize="1381,2">
              <v:shape style="position:absolute;left:10109;top:7004;width:1381;height:2" coordorigin="10109,7004" coordsize="1381,0" path="m10109,7004l11490,7004e" filled="f" stroked="t" strokeweight=".71424pt" strokecolor="#6B6B6B">
                <v:path arrowok="t"/>
              </v:shape>
            </v:group>
            <v:group style="position:absolute;left:262;top:7231;width:467;height:2" coordorigin="262,7231" coordsize="467,2">
              <v:shape style="position:absolute;left:262;top:7231;width:467;height:2" coordorigin="262,7231" coordsize="467,0" path="m262,7231l729,7231e" filled="f" stroked="t" strokeweight=".47616pt" strokecolor="#646464">
                <v:path arrowok="t"/>
              </v:shape>
            </v:group>
            <v:group style="position:absolute;left:276;top:6954;width:2;height:3164" coordorigin="276,6954" coordsize="2,3164">
              <v:shape style="position:absolute;left:276;top:6954;width:2;height:3164" coordorigin="276,6954" coordsize="0,3164" path="m276,10118l276,6954e" filled="f" stroked="t" strokeweight=".95232pt" strokecolor="#575757">
                <v:path arrowok="t"/>
              </v:shape>
            </v:group>
            <v:group style="position:absolute;left:671;top:7234;width:5147;height:2" coordorigin="671,7234" coordsize="5147,2">
              <v:shape style="position:absolute;left:671;top:7234;width:5147;height:2" coordorigin="671,7234" coordsize="5147,0" path="m671,7234l5819,7234e" filled="f" stroked="t" strokeweight=".71424pt" strokecolor="#676767">
                <v:path arrowok="t"/>
              </v:shape>
            </v:group>
            <v:group style="position:absolute;left:2233;top:6983;width:2;height:511" coordorigin="2233,6983" coordsize="2,511">
              <v:shape style="position:absolute;left:2233;top:6983;width:2;height:511" coordorigin="2233,6983" coordsize="0,511" path="m2233,7494l2233,6983e" filled="f" stroked="t" strokeweight=".23808pt" strokecolor="#707070">
                <v:path arrowok="t"/>
              </v:shape>
            </v:group>
            <v:group style="position:absolute;left:5762;top:7241;width:419;height:2" coordorigin="5762,7241" coordsize="419,2">
              <v:shape style="position:absolute;left:5762;top:7241;width:419;height:2" coordorigin="5762,7241" coordsize="419,0" path="m5762,7241l6181,7241e" filled="f" stroked="t" strokeweight=".47616pt" strokecolor="#4F4F4F">
                <v:path arrowok="t"/>
              </v:shape>
            </v:group>
            <v:group style="position:absolute;left:6123;top:7241;width:1138;height:2" coordorigin="6123,7241" coordsize="1138,2">
              <v:shape style="position:absolute;left:6123;top:7241;width:1138;height:2" coordorigin="6123,7241" coordsize="1138,0" path="m6123,7241l7261,7241e" filled="f" stroked="t" strokeweight=".71424pt" strokecolor="#707070">
                <v:path arrowok="t"/>
              </v:shape>
            </v:group>
            <v:group style="position:absolute;left:7204;top:7241;width:386;height:2" coordorigin="7204,7241" coordsize="386,2">
              <v:shape style="position:absolute;left:7204;top:7241;width:386;height:2" coordorigin="7204,7241" coordsize="386,0" path="m7204,7241l7590,7241e" filled="f" stroked="t" strokeweight=".47616pt" strokecolor="#3B3B3B">
                <v:path arrowok="t"/>
              </v:shape>
            </v:group>
            <v:group style="position:absolute;left:7533;top:7241;width:3957;height:2" coordorigin="7533,7241" coordsize="3957,2">
              <v:shape style="position:absolute;left:7533;top:7241;width:3957;height:2" coordorigin="7533,7241" coordsize="3957,0" path="m7533,7241l11490,7241e" filled="f" stroked="t" strokeweight=".71424pt" strokecolor="#676767">
                <v:path arrowok="t"/>
              </v:shape>
            </v:group>
            <v:group style="position:absolute;left:262;top:7702;width:733;height:2" coordorigin="262,7702" coordsize="733,2">
              <v:shape style="position:absolute;left:262;top:7702;width:733;height:2" coordorigin="262,7702" coordsize="733,0" path="m262,7702l995,7702e" filled="f" stroked="t" strokeweight=".47616pt" strokecolor="#484848">
                <v:path arrowok="t"/>
              </v:shape>
            </v:group>
            <v:group style="position:absolute;left:938;top:7702;width:652;height:2" coordorigin="938,7702" coordsize="652,2">
              <v:shape style="position:absolute;left:938;top:7702;width:652;height:2" coordorigin="938,7702" coordsize="652,0" path="m938,7702l1590,7702e" filled="f" stroked="t" strokeweight=".95232pt" strokecolor="#606060">
                <v:path arrowok="t"/>
              </v:shape>
            </v:group>
            <v:group style="position:absolute;left:1533;top:7705;width:3086;height:2" coordorigin="1533,7705" coordsize="3086,2">
              <v:shape style="position:absolute;left:1533;top:7705;width:3086;height:2" coordorigin="1533,7705" coordsize="3086,0" path="m1533,7705l4619,7705e" filled="f" stroked="t" strokeweight=".71424pt" strokecolor="#4B4B4B">
                <v:path arrowok="t"/>
              </v:shape>
            </v:group>
            <v:group style="position:absolute;left:2233;top:7494;width:2;height:440" coordorigin="2233,7494" coordsize="2,440">
              <v:shape style="position:absolute;left:2233;top:7494;width:2;height:440" coordorigin="2233,7494" coordsize="0,440" path="m2233,7934l2233,7494e" filled="f" stroked="t" strokeweight=".23808pt" strokecolor="#3B3B3B">
                <v:path arrowok="t"/>
              </v:shape>
            </v:group>
            <v:group style="position:absolute;left:4504;top:7705;width:343;height:2" coordorigin="4504,7705" coordsize="343,2">
              <v:shape style="position:absolute;left:4504;top:7705;width:343;height:2" coordorigin="4504,7705" coordsize="343,0" path="m4504,7705l4847,7705e" filled="f" stroked="t" strokeweight=".47616pt" strokecolor="#3F3F3F">
                <v:path arrowok="t"/>
              </v:shape>
            </v:group>
            <v:group style="position:absolute;left:4790;top:7707;width:2471;height:2" coordorigin="4790,7707" coordsize="2471,2">
              <v:shape style="position:absolute;left:4790;top:7707;width:2471;height:2" coordorigin="4790,7707" coordsize="2471,0" path="m4790,7707l7261,7707e" filled="f" stroked="t" strokeweight=".71424pt" strokecolor="#545454">
                <v:path arrowok="t"/>
              </v:shape>
            </v:group>
            <v:group style="position:absolute;left:7204;top:7709;width:386;height:2" coordorigin="7204,7709" coordsize="386,2">
              <v:shape style="position:absolute;left:7204;top:7709;width:386;height:2" coordorigin="7204,7709" coordsize="386,0" path="m7204,7709l7590,7709e" filled="f" stroked="t" strokeweight=".47616pt" strokecolor="#232323">
                <v:path arrowok="t"/>
              </v:shape>
            </v:group>
            <v:group style="position:absolute;left:7533;top:7709;width:214;height:2" coordorigin="7533,7709" coordsize="214,2">
              <v:shape style="position:absolute;left:7533;top:7709;width:214;height:2" coordorigin="7533,7709" coordsize="214,0" path="m7533,7709l7747,7709e" filled="f" stroked="t" strokeweight=".47616pt" strokecolor="#3B3B3B">
                <v:path arrowok="t"/>
              </v:shape>
            </v:group>
            <v:group style="position:absolute;left:7690;top:7712;width:3805;height:2" coordorigin="7690,7712" coordsize="3805,2">
              <v:shape style="position:absolute;left:7690;top:7712;width:3805;height:2" coordorigin="7690,7712" coordsize="3805,0" path="m7690,7712l11495,7712e" filled="f" stroked="t" strokeweight=".71424pt" strokecolor="#545454">
                <v:path arrowok="t"/>
              </v:shape>
            </v:group>
            <v:group style="position:absolute;left:4819;top:7686;width:2;height:249" coordorigin="4819,7686" coordsize="2,249">
              <v:shape style="position:absolute;left:4819;top:7686;width:2;height:249" coordorigin="4819,7686" coordsize="0,249" path="m4819,7934l4819,7686e" filled="f" stroked="t" strokeweight=".23808pt" strokecolor="#2F2F2F">
                <v:path arrowok="t"/>
              </v:shape>
            </v:group>
            <v:group style="position:absolute;left:4852;top:7951;width:6642;height:2" coordorigin="4852,7951" coordsize="6642,2">
              <v:shape style="position:absolute;left:4852;top:7951;width:6642;height:2" coordorigin="4852,7951" coordsize="6642,0" path="m4852,7951l11495,7951e" filled="f" stroked="t" strokeweight=".71424pt" strokecolor="#545454">
                <v:path arrowok="t"/>
              </v:shape>
            </v:group>
            <v:group style="position:absolute;left:11492;top:5583;width:2;height:4770" coordorigin="11492,5583" coordsize="2,4770">
              <v:shape style="position:absolute;left:11492;top:5583;width:2;height:4770" coordorigin="11492,5583" coordsize="0,4770" path="m11492,10353l11492,5583e" filled="f" stroked="t" strokeweight=".95232pt" strokecolor="#646464">
                <v:path arrowok="t"/>
              </v:shape>
            </v:group>
            <v:group style="position:absolute;left:2233;top:7934;width:2;height:263" coordorigin="2233,7934" coordsize="2,263">
              <v:shape style="position:absolute;left:2233;top:7934;width:2;height:263" coordorigin="2233,7934" coordsize="0,263" path="m2233,8197l2233,7934e" filled="f" stroked="t" strokeweight=".23808pt" strokecolor="#000000">
                <v:path arrowok="t"/>
              </v:shape>
            </v:group>
            <v:group style="position:absolute;left:4819;top:7934;width:2;height:263" coordorigin="4819,7934" coordsize="2,263">
              <v:shape style="position:absolute;left:4819;top:7934;width:2;height:263" coordorigin="4819,7934" coordsize="0,263" path="m4819,8197l4819,7934e" filled="f" stroked="t" strokeweight=".23808pt" strokecolor="#000000">
                <v:path arrowok="t"/>
              </v:shape>
            </v:group>
            <v:group style="position:absolute;left:4857;top:8185;width:4804;height:2" coordorigin="4857,8185" coordsize="4804,2">
              <v:shape style="position:absolute;left:4857;top:8185;width:4804;height:2" coordorigin="4857,8185" coordsize="4804,0" path="m4857,8185l9661,8185e" filled="f" stroked="t" strokeweight=".71424pt" strokecolor="#4F4F4F">
                <v:path arrowok="t"/>
              </v:shape>
            </v:group>
            <v:group style="position:absolute;left:9604;top:8192;width:562;height:2" coordorigin="9604,8192" coordsize="562,2">
              <v:shape style="position:absolute;left:9604;top:8192;width:562;height:2" coordorigin="9604,8192" coordsize="562,0" path="m9604,8192l10166,8192e" filled="f" stroked="t" strokeweight=".47616pt" strokecolor="#343434">
                <v:path arrowok="t"/>
              </v:shape>
            </v:group>
            <v:group style="position:absolute;left:10109;top:8192;width:1386;height:2" coordorigin="10109,8192" coordsize="1386,2">
              <v:shape style="position:absolute;left:10109;top:8192;width:1386;height:2" coordorigin="10109,8192" coordsize="1386,0" path="m10109,8192l11495,8192e" filled="f" stroked="t" strokeweight=".71424pt" strokecolor="#4F4F4F">
                <v:path arrowok="t"/>
              </v:shape>
            </v:group>
            <v:group style="position:absolute;left:267;top:8417;width:462;height:2" coordorigin="267,8417" coordsize="462,2">
              <v:shape style="position:absolute;left:267;top:8417;width:462;height:2" coordorigin="267,8417" coordsize="462,0" path="m267,8417l729,8417e" filled="f" stroked="t" strokeweight=".71424pt" strokecolor="#5B5B5B">
                <v:path arrowok="t"/>
              </v:shape>
            </v:group>
            <v:group style="position:absolute;left:671;top:8417;width:324;height:2" coordorigin="671,8417" coordsize="324,2">
              <v:shape style="position:absolute;left:671;top:8417;width:324;height:2" coordorigin="671,8417" coordsize="324,0" path="m671,8417l995,8417e" filled="f" stroked="t" strokeweight=".47616pt" strokecolor="#2B2B2B">
                <v:path arrowok="t"/>
              </v:shape>
            </v:group>
            <v:group style="position:absolute;left:938;top:8419;width:2176;height:2" coordorigin="938,8419" coordsize="2176,2">
              <v:shape style="position:absolute;left:938;top:8419;width:2176;height:2" coordorigin="938,8419" coordsize="2176,0" path="m938,8419l3114,8419e" filled="f" stroked="t" strokeweight=".95232pt" strokecolor="#606060">
                <v:path arrowok="t"/>
              </v:shape>
            </v:group>
            <v:group style="position:absolute;left:2233;top:8197;width:2;height:258" coordorigin="2233,8197" coordsize="2,258">
              <v:shape style="position:absolute;left:2233;top:8197;width:2;height:258" coordorigin="2233,8197" coordsize="0,258" path="m2233,8455l2233,8197e" filled="f" stroked="t" strokeweight=".23808pt" strokecolor="#2B2B2B">
                <v:path arrowok="t"/>
              </v:shape>
            </v:group>
            <v:group style="position:absolute;left:3057;top:8422;width:486;height:2" coordorigin="3057,8422" coordsize="486,2">
              <v:shape style="position:absolute;left:3057;top:8422;width:486;height:2" coordorigin="3057,8422" coordsize="486,0" path="m3057,8422l3543,8422e" filled="f" stroked="t" strokeweight=".47616pt" strokecolor="#343434">
                <v:path arrowok="t"/>
              </v:shape>
            </v:group>
            <v:group style="position:absolute;left:3485;top:8422;width:1076;height:2" coordorigin="3485,8422" coordsize="1076,2">
              <v:shape style="position:absolute;left:3485;top:8422;width:1076;height:2" coordorigin="3485,8422" coordsize="1076,0" path="m3485,8422l4562,8422e" filled="f" stroked="t" strokeweight=".71424pt" strokecolor="#575757">
                <v:path arrowok="t"/>
              </v:shape>
            </v:group>
            <v:group style="position:absolute;left:4504;top:8422;width:348;height:2" coordorigin="4504,8422" coordsize="348,2">
              <v:shape style="position:absolute;left:4504;top:8422;width:348;height:2" coordorigin="4504,8422" coordsize="348,0" path="m4504,8422l4852,8422e" filled="f" stroked="t" strokeweight=".47616pt" strokecolor="#343434">
                <v:path arrowok="t"/>
              </v:shape>
            </v:group>
            <v:group style="position:absolute;left:4819;top:8197;width:2;height:258" coordorigin="4819,8197" coordsize="2,258">
              <v:shape style="position:absolute;left:4819;top:8197;width:2;height:258" coordorigin="4819,8197" coordsize="0,258" path="m4819,8455l4819,8197e" filled="f" stroked="t" strokeweight=".23808pt" strokecolor="#2F2F2F">
                <v:path arrowok="t"/>
              </v:shape>
            </v:group>
            <v:group style="position:absolute;left:4790;top:8422;width:1029;height:2" coordorigin="4790,8422" coordsize="1029,2">
              <v:shape style="position:absolute;left:4790;top:8422;width:1029;height:2" coordorigin="4790,8422" coordsize="1029,0" path="m4790,8422l5819,8422e" filled="f" stroked="t" strokeweight=".71424pt" strokecolor="#575757">
                <v:path arrowok="t"/>
              </v:shape>
            </v:group>
            <v:group style="position:absolute;left:5762;top:8424;width:419;height:2" coordorigin="5762,8424" coordsize="419,2">
              <v:shape style="position:absolute;left:5762;top:8424;width:419;height:2" coordorigin="5762,8424" coordsize="419,0" path="m5762,8424l6181,8424e" filled="f" stroked="t" strokeweight=".47616pt" strokecolor="#444444">
                <v:path arrowok="t"/>
              </v:shape>
            </v:group>
            <v:group style="position:absolute;left:6095;top:8426;width:1167;height:2" coordorigin="6095,8426" coordsize="1167,2">
              <v:shape style="position:absolute;left:6095;top:8426;width:1167;height:2" coordorigin="6095,8426" coordsize="1167,0" path="m6095,8426l7261,8426e" filled="f" stroked="t" strokeweight=".71424pt" strokecolor="#5B5B5B">
                <v:path arrowok="t"/>
              </v:shape>
            </v:group>
            <v:group style="position:absolute;left:7204;top:8426;width:386;height:2" coordorigin="7204,8426" coordsize="386,2">
              <v:shape style="position:absolute;left:7204;top:8426;width:386;height:2" coordorigin="7204,8426" coordsize="386,0" path="m7204,8426l7590,8426e" filled="f" stroked="t" strokeweight=".47616pt" strokecolor="#2F2F2F">
                <v:path arrowok="t"/>
              </v:shape>
            </v:group>
            <v:group style="position:absolute;left:7519;top:8429;width:2143;height:2" coordorigin="7519,8429" coordsize="2143,2">
              <v:shape style="position:absolute;left:7519;top:8429;width:2143;height:2" coordorigin="7519,8429" coordsize="2143,0" path="m7519,8429l9661,8429e" filled="f" stroked="t" strokeweight=".95232pt" strokecolor="#606060">
                <v:path arrowok="t"/>
              </v:shape>
            </v:group>
            <v:group style="position:absolute;left:9604;top:8431;width:562;height:2" coordorigin="9604,8431" coordsize="562,2">
              <v:shape style="position:absolute;left:9604;top:8431;width:562;height:2" coordorigin="9604,8431" coordsize="562,0" path="m9604,8431l10166,8431e" filled="f" stroked="t" strokeweight=".47616pt" strokecolor="#383838">
                <v:path arrowok="t"/>
              </v:shape>
            </v:group>
            <v:group style="position:absolute;left:10109;top:8431;width:1386;height:2" coordorigin="10109,8431" coordsize="1386,2">
              <v:shape style="position:absolute;left:10109;top:8431;width:1386;height:2" coordorigin="10109,8431" coordsize="1386,0" path="m10109,8431l11495,8431e" filled="f" stroked="t" strokeweight=".71424pt" strokecolor="#5B5B5B">
                <v:path arrowok="t"/>
              </v:shape>
            </v:group>
            <v:group style="position:absolute;left:2233;top:8441;width:2;height:473" coordorigin="2233,8441" coordsize="2,473">
              <v:shape style="position:absolute;left:2233;top:8441;width:2;height:473" coordorigin="2233,8441" coordsize="0,473" path="m2233,8914l2233,8441e" filled="f" stroked="t" strokeweight=".23808pt" strokecolor="#000000">
                <v:path arrowok="t"/>
              </v:shape>
            </v:group>
            <v:group style="position:absolute;left:271;top:9227;width:11137;height:2" coordorigin="271,9227" coordsize="11137,2">
              <v:shape style="position:absolute;left:271;top:9227;width:11137;height:2" coordorigin="271,9227" coordsize="11137,0" path="m271,9227l11409,9227e" filled="f" stroked="t" strokeweight=".71424pt" strokecolor="#5B5B5B">
                <v:path arrowok="t"/>
              </v:shape>
            </v:group>
            <v:group style="position:absolute;left:2233;top:8914;width:2;height:574" coordorigin="2233,8914" coordsize="2,574">
              <v:shape style="position:absolute;left:2233;top:8914;width:2;height:574" coordorigin="2233,8914" coordsize="0,574" path="m2233,9487l2233,8914e" filled="f" stroked="t" strokeweight=".23808pt" strokecolor="#707070">
                <v:path arrowok="t"/>
              </v:shape>
            </v:group>
            <v:group style="position:absolute;left:3057;top:9225;width:486;height:2" coordorigin="3057,9225" coordsize="486,2">
              <v:shape style="position:absolute;left:3057;top:9225;width:486;height:2" coordorigin="3057,9225" coordsize="486,0" path="m3057,9225l3543,9225e" filled="f" stroked="t" strokeweight=".47616pt" strokecolor="#444444">
                <v:path arrowok="t"/>
              </v:shape>
            </v:group>
            <v:group style="position:absolute;left:4395;top:9227;width:452;height:2" coordorigin="4395,9227" coordsize="452,2">
              <v:shape style="position:absolute;left:4395;top:9227;width:452;height:2" coordorigin="4395,9227" coordsize="452,0" path="m4395,9227l4847,9227e" filled="f" stroked="t" strokeweight=".71424pt" strokecolor="#545454">
                <v:path arrowok="t"/>
              </v:shape>
            </v:group>
            <v:group style="position:absolute;left:5566;top:9229;width:252;height:2" coordorigin="5566,9229" coordsize="252,2">
              <v:shape style="position:absolute;left:5566;top:9229;width:252;height:2" coordorigin="5566,9229" coordsize="252,0" path="m5566,9229l5819,9229e" filled="f" stroked="t" strokeweight=".47616pt" strokecolor="#343434">
                <v:path arrowok="t"/>
              </v:shape>
            </v:group>
            <v:group style="position:absolute;left:7690;top:9234;width:552;height:2" coordorigin="7690,9234" coordsize="552,2">
              <v:shape style="position:absolute;left:7690;top:9234;width:552;height:2" coordorigin="7690,9234" coordsize="552,0" path="m7690,9234l8242,9234e" filled="f" stroked="t" strokeweight=".47616pt" strokecolor="#2B2B2B">
                <v:path arrowok="t"/>
              </v:shape>
            </v:group>
            <v:group style="position:absolute;left:8185;top:9236;width:3314;height:2" coordorigin="8185,9236" coordsize="3314,2">
              <v:shape style="position:absolute;left:8185;top:9236;width:3314;height:2" coordorigin="8185,9236" coordsize="3314,0" path="m8185,9236l11499,9236e" filled="f" stroked="t" strokeweight=".71424pt" strokecolor="#545454">
                <v:path arrowok="t"/>
              </v:shape>
            </v:group>
            <v:group style="position:absolute;left:286;top:9459;width:2;height:927" coordorigin="286,9459" coordsize="2,927">
              <v:shape style="position:absolute;left:286;top:9459;width:2;height:927" coordorigin="286,9459" coordsize="0,927" path="m286,10386l286,9459e" filled="f" stroked="t" strokeweight=".95232pt" strokecolor="#575757">
                <v:path arrowok="t"/>
              </v:shape>
            </v:group>
            <v:group style="position:absolute;left:2233;top:9487;width:2;height:229" coordorigin="2233,9487" coordsize="2,229">
              <v:shape style="position:absolute;left:2233;top:9487;width:2;height:229" coordorigin="2233,9487" coordsize="0,229" path="m2233,9717l2233,9487e" filled="f" stroked="t" strokeweight=".23808pt" strokecolor="#000000">
                <v:path arrowok="t"/>
              </v:shape>
            </v:group>
            <v:group style="position:absolute;left:276;top:10056;width:452;height:2" coordorigin="276,10056" coordsize="452,2">
              <v:shape style="position:absolute;left:276;top:10056;width:452;height:2" coordorigin="276,10056" coordsize="452,0" path="m276,10056l729,10056e" filled="f" stroked="t" strokeweight=".71424pt" strokecolor="#777777">
                <v:path arrowok="t"/>
              </v:shape>
            </v:group>
            <v:group style="position:absolute;left:671;top:10061;width:324;height:2" coordorigin="671,10061" coordsize="324,2">
              <v:shape style="position:absolute;left:671;top:10061;width:324;height:2" coordorigin="671,10061" coordsize="324,0" path="m671,10061l995,10061e" filled="f" stroked="t" strokeweight=".47616pt" strokecolor="#383838">
                <v:path arrowok="t"/>
              </v:shape>
            </v:group>
            <v:group style="position:absolute;left:938;top:10061;width:1328;height:2" coordorigin="938,10061" coordsize="1328,2">
              <v:shape style="position:absolute;left:938;top:10061;width:1328;height:2" coordorigin="938,10061" coordsize="1328,0" path="m938,10061l2267,10061e" filled="f" stroked="t" strokeweight=".71424pt" strokecolor="#6B6B6B">
                <v:path arrowok="t"/>
              </v:shape>
            </v:group>
            <v:group style="position:absolute;left:2233;top:9717;width:2;height:1066" coordorigin="2233,9717" coordsize="2,1066">
              <v:shape style="position:absolute;left:2233;top:9717;width:2;height:1066" coordorigin="2233,9717" coordsize="0,1066" path="m2233,10783l2233,9717e" filled="f" stroked="t" strokeweight=".23808pt" strokecolor="#646464">
                <v:path arrowok="t"/>
              </v:shape>
            </v:group>
            <v:group style="position:absolute;left:2133;top:10071;width:4585;height:2" coordorigin="2133,10071" coordsize="4585,2">
              <v:shape style="position:absolute;left:2133;top:10071;width:4585;height:2" coordorigin="2133,10071" coordsize="4585,0" path="m2133,10071l6719,10071e" filled="f" stroked="t" strokeweight=".71424pt" strokecolor="#6B6B6B">
                <v:path arrowok="t"/>
              </v:shape>
            </v:group>
            <v:group style="position:absolute;left:6661;top:10075;width:214;height:2" coordorigin="6661,10075" coordsize="214,2">
              <v:shape style="position:absolute;left:6661;top:10075;width:214;height:2" coordorigin="6661,10075" coordsize="214,0" path="m6661,10075l6876,10075e" filled="f" stroked="t" strokeweight=".47616pt" strokecolor="#575757">
                <v:path arrowok="t"/>
              </v:shape>
            </v:group>
            <v:group style="position:absolute;left:6819;top:10075;width:443;height:2" coordorigin="6819,10075" coordsize="443,2">
              <v:shape style="position:absolute;left:6819;top:10075;width:443;height:2" coordorigin="6819,10075" coordsize="443,0" path="m6819,10075l7261,10075e" filled="f" stroked="t" strokeweight=".95232pt" strokecolor="#747474">
                <v:path arrowok="t"/>
              </v:shape>
            </v:group>
            <v:group style="position:absolute;left:7204;top:10080;width:386;height:2" coordorigin="7204,10080" coordsize="386,2">
              <v:shape style="position:absolute;left:7204;top:10080;width:386;height:2" coordorigin="7204,10080" coordsize="386,0" path="m7204,10080l7590,10080e" filled="f" stroked="t" strokeweight=".47616pt" strokecolor="#5B5B5B">
                <v:path arrowok="t"/>
              </v:shape>
            </v:group>
            <v:group style="position:absolute;left:7533;top:10080;width:1505;height:2" coordorigin="7533,10080" coordsize="1505,2">
              <v:shape style="position:absolute;left:7533;top:10080;width:1505;height:2" coordorigin="7533,10080" coordsize="1505,0" path="m7533,10080l9038,10080e" filled="f" stroked="t" strokeweight=".71424pt" strokecolor="#606060">
                <v:path arrowok="t"/>
              </v:shape>
            </v:group>
            <v:group style="position:absolute;left:8980;top:10080;width:790;height:2" coordorigin="8980,10080" coordsize="790,2">
              <v:shape style="position:absolute;left:8980;top:10080;width:790;height:2" coordorigin="8980,10080" coordsize="790,0" path="m8980,10080l9771,10080e" filled="f" stroked="t" strokeweight=".71424pt" strokecolor="#777777">
                <v:path arrowok="t"/>
              </v:shape>
            </v:group>
            <v:group style="position:absolute;left:9714;top:10085;width:452;height:2" coordorigin="9714,10085" coordsize="452,2">
              <v:shape style="position:absolute;left:9714;top:10085;width:452;height:2" coordorigin="9714,10085" coordsize="452,0" path="m9714,10085l10166,10085e" filled="f" stroked="t" strokeweight=".47616pt" strokecolor="#545454">
                <v:path arrowok="t"/>
              </v:shape>
            </v:group>
            <v:group style="position:absolute;left:10109;top:10085;width:1395;height:2" coordorigin="10109,10085" coordsize="1395,2">
              <v:shape style="position:absolute;left:10109;top:10085;width:1395;height:2" coordorigin="10109,10085" coordsize="1395,0" path="m10109,10085l11504,10085e" filled="f" stroked="t" strokeweight=".71424pt" strokecolor="#747474">
                <v:path arrowok="t"/>
              </v:shape>
            </v:group>
            <v:group style="position:absolute;left:276;top:10305;width:5009;height:2" coordorigin="276,10305" coordsize="5009,2">
              <v:shape style="position:absolute;left:276;top:10305;width:5009;height:2" coordorigin="276,10305" coordsize="5009,0" path="m276,10305l5285,10305e" filled="f" stroked="t" strokeweight=".71424pt" strokecolor="#6B6B6B">
                <v:path arrowok="t"/>
              </v:shape>
            </v:group>
            <v:group style="position:absolute;left:5228;top:10309;width:395;height:2" coordorigin="5228,10309" coordsize="395,2">
              <v:shape style="position:absolute;left:5228;top:10309;width:395;height:2" coordorigin="5228,10309" coordsize="395,0" path="m5228,10309l5623,10309e" filled="f" stroked="t" strokeweight=".47616pt" strokecolor="#575757">
                <v:path arrowok="t"/>
              </v:shape>
            </v:group>
            <v:group style="position:absolute;left:2371;top:10319;width:9138;height:2" coordorigin="2371,10319" coordsize="9138,2">
              <v:shape style="position:absolute;left:2371;top:10319;width:9138;height:2" coordorigin="2371,10319" coordsize="9138,0" path="m2371,10319l11509,10319e" filled="f" stroked="t" strokeweight=".71424pt" strokecolor="#6B6B6B">
                <v:path arrowok="t"/>
              </v:shape>
            </v:group>
            <v:group style="position:absolute;left:6123;top:10314;width:752;height:2" coordorigin="6123,10314" coordsize="752,2">
              <v:shape style="position:absolute;left:6123;top:10314;width:752;height:2" coordorigin="6123,10314" coordsize="752,0" path="m6123,10314l6876,10314e" filled="f" stroked="t" strokeweight=".47616pt" strokecolor="#575757">
                <v:path arrowok="t"/>
              </v:shape>
            </v:group>
            <v:group style="position:absolute;left:9828;top:10324;width:338;height:2" coordorigin="9828,10324" coordsize="338,2">
              <v:shape style="position:absolute;left:9828;top:10324;width:338;height:2" coordorigin="9828,10324" coordsize="338,0" path="m9828,10324l10166,10324e" filled="f" stroked="t" strokeweight=".47616pt" strokecolor="#575757">
                <v:path arrowok="t"/>
              </v:shape>
            </v:group>
            <v:group style="position:absolute;left:281;top:10548;width:10218;height:2" coordorigin="281,10548" coordsize="10218,2">
              <v:shape style="position:absolute;left:281;top:10548;width:10218;height:2" coordorigin="281,10548" coordsize="10218,0" path="m281,10548l10499,10548e" filled="f" stroked="t" strokeweight=".71424pt" strokecolor="#545454">
                <v:path arrowok="t"/>
              </v:shape>
            </v:group>
            <v:group style="position:absolute;left:288;top:10281;width:2;height:3298" coordorigin="288,10281" coordsize="2,3298">
              <v:shape style="position:absolute;left:288;top:10281;width:2;height:3298" coordorigin="288,10281" coordsize="0,3298" path="m288,13579l288,10281e" filled="f" stroked="t" strokeweight=".71424pt" strokecolor="#383838">
                <v:path arrowok="t"/>
              </v:shape>
            </v:group>
            <v:group style="position:absolute;left:4790;top:10551;width:1286;height:2" coordorigin="4790,10551" coordsize="1286,2">
              <v:shape style="position:absolute;left:4790;top:10551;width:1286;height:2" coordorigin="4790,10551" coordsize="1286,0" path="m4790,10551l6076,10551e" filled="f" stroked="t" strokeweight=".71424pt" strokecolor="#545454">
                <v:path arrowok="t"/>
              </v:shape>
            </v:group>
            <v:group style="position:absolute;left:6123;top:10553;width:595;height:2" coordorigin="6123,10553" coordsize="595,2">
              <v:shape style="position:absolute;left:6123;top:10553;width:595;height:2" coordorigin="6123,10553" coordsize="595,0" path="m6123,10553l6719,10553e" filled="f" stroked="t" strokeweight=".47616pt" strokecolor="#2B2B2B">
                <v:path arrowok="t"/>
              </v:shape>
            </v:group>
            <v:group style="position:absolute;left:2333;top:10563;width:9176;height:2" coordorigin="2333,10563" coordsize="9176,2">
              <v:shape style="position:absolute;left:2333;top:10563;width:9176;height:2" coordorigin="2333,10563" coordsize="9176,0" path="m2333,10563l11509,10563e" filled="f" stroked="t" strokeweight=".71424pt" strokecolor="#545454">
                <v:path arrowok="t"/>
              </v:shape>
            </v:group>
            <v:group style="position:absolute;left:7204;top:10558;width:386;height:2" coordorigin="7204,10558" coordsize="386,2">
              <v:shape style="position:absolute;left:7204;top:10558;width:386;height:2" coordorigin="7204,10558" coordsize="386,0" path="m7204,10558l7590,10558e" filled="f" stroked="t" strokeweight=".47616pt" strokecolor="#282828">
                <v:path arrowok="t"/>
              </v:shape>
            </v:group>
            <v:group style="position:absolute;left:9604;top:10563;width:167;height:2" coordorigin="9604,10563" coordsize="167,2">
              <v:shape style="position:absolute;left:9604;top:10563;width:167;height:2" coordorigin="9604,10563" coordsize="167,0" path="m9604,10563l9771,10563e" filled="f" stroked="t" strokeweight=".47616pt" strokecolor="#282828">
                <v:path arrowok="t"/>
              </v:shape>
            </v:group>
            <v:group style="position:absolute;left:11499;top:10200;width:2;height:4373" coordorigin="11499,10200" coordsize="2,4373">
              <v:shape style="position:absolute;left:11499;top:10200;width:2;height:4373" coordorigin="11499,10200" coordsize="0,4373" path="m11499,14573l11499,10200e" filled="f" stroked="t" strokeweight=".95232pt" strokecolor="#5B5B5B">
                <v:path arrowok="t"/>
              </v:shape>
            </v:group>
            <v:group style="position:absolute;left:757;top:11014;width:1509;height:2" coordorigin="757,11014" coordsize="1509,2">
              <v:shape style="position:absolute;left:757;top:11014;width:1509;height:2" coordorigin="757,11014" coordsize="1509,0" path="m757,11014l2267,11014e" filled="f" stroked="t" strokeweight=".71424pt" strokecolor="#707070">
                <v:path arrowok="t"/>
              </v:shape>
            </v:group>
            <v:group style="position:absolute;left:2233;top:10783;width:2;height:1209" coordorigin="2233,10783" coordsize="2,1209">
              <v:shape style="position:absolute;left:2233;top:10783;width:2;height:1209" coordorigin="2233,10783" coordsize="0,1209" path="m2233,11992l2233,10783e" filled="f" stroked="t" strokeweight=".23808pt" strokecolor="#3B3B3B">
                <v:path arrowok="t"/>
              </v:shape>
            </v:group>
            <v:group style="position:absolute;left:2205;top:11017;width:557;height:2" coordorigin="2205,11017" coordsize="557,2">
              <v:shape style="position:absolute;left:2205;top:11017;width:557;height:2" coordorigin="2205,11017" coordsize="557,0" path="m2205,11017l2762,11017e" filled="f" stroked="t" strokeweight=".47616pt" strokecolor="#4B4B4B">
                <v:path arrowok="t"/>
              </v:shape>
            </v:group>
            <v:group style="position:absolute;left:2681;top:11026;width:7947;height:2" coordorigin="2681,11026" coordsize="7947,2">
              <v:shape style="position:absolute;left:2681;top:11026;width:7947;height:2" coordorigin="2681,11026" coordsize="7947,0" path="m2681,11026l10628,11026e" filled="f" stroked="t" strokeweight=".71424pt" strokecolor="#707070">
                <v:path arrowok="t"/>
              </v:shape>
            </v:group>
            <v:group style="position:absolute;left:3485;top:11019;width:290;height:2" coordorigin="3485,11019" coordsize="290,2">
              <v:shape style="position:absolute;left:3485;top:11019;width:290;height:2" coordorigin="3485,11019" coordsize="290,0" path="m3485,11019l3776,11019e" filled="f" stroked="t" strokeweight=".47616pt" strokecolor="#575757">
                <v:path arrowok="t"/>
              </v:shape>
            </v:group>
            <v:group style="position:absolute;left:4504;top:11022;width:343;height:2" coordorigin="4504,11022" coordsize="343,2">
              <v:shape style="position:absolute;left:4504;top:11022;width:343;height:2" coordorigin="4504,11022" coordsize="343,0" path="m4504,11022l4847,11022e" filled="f" stroked="t" strokeweight=".47616pt" strokecolor="#4B4B4B">
                <v:path arrowok="t"/>
              </v:shape>
            </v:group>
            <v:group style="position:absolute;left:5566;top:11026;width:252;height:2" coordorigin="5566,11026" coordsize="252,2">
              <v:shape style="position:absolute;left:5566;top:11026;width:252;height:2" coordorigin="5566,11026" coordsize="252,0" path="m5566,11026l5819,11026e" filled="f" stroked="t" strokeweight=".47616pt" strokecolor="#383838">
                <v:path arrowok="t"/>
              </v:shape>
            </v:group>
            <v:group style="position:absolute;left:6661;top:11031;width:214;height:2" coordorigin="6661,11031" coordsize="214,2">
              <v:shape style="position:absolute;left:6661;top:11031;width:214;height:2" coordorigin="6661,11031" coordsize="214,0" path="m6661,11031l6876,11031e" filled="f" stroked="t" strokeweight=".47616pt" strokecolor="#575757">
                <v:path arrowok="t"/>
              </v:shape>
            </v:group>
            <v:group style="position:absolute;left:9714;top:11041;width:171;height:2" coordorigin="9714,11041" coordsize="171,2">
              <v:shape style="position:absolute;left:9714;top:11041;width:171;height:2" coordorigin="9714,11041" coordsize="171,0" path="m9714,11041l9885,11041e" filled="f" stroked="t" strokeweight=".47616pt" strokecolor="#4B4B4B">
                <v:path arrowok="t"/>
              </v:shape>
            </v:group>
            <v:group style="position:absolute;left:9828;top:11041;width:1681;height:2" coordorigin="9828,11041" coordsize="1681,2">
              <v:shape style="position:absolute;left:9828;top:11041;width:1681;height:2" coordorigin="9828,11041" coordsize="1681,0" path="m9828,11041l11509,11041e" filled="f" stroked="t" strokeweight=".71424pt" strokecolor="#747474">
                <v:path arrowok="t"/>
              </v:shape>
            </v:group>
            <v:group style="position:absolute;left:286;top:11258;width:5000;height:2" coordorigin="286,11258" coordsize="5000,2">
              <v:shape style="position:absolute;left:286;top:11258;width:5000;height:2" coordorigin="286,11258" coordsize="5000,0" path="m286,11258l5285,11258e" filled="f" stroked="t" strokeweight=".71424pt" strokecolor="#545454">
                <v:path arrowok="t"/>
              </v:shape>
            </v:group>
            <v:group style="position:absolute;left:5228;top:11265;width:395;height:2" coordorigin="5228,11265" coordsize="395,2">
              <v:shape style="position:absolute;left:5228;top:11265;width:395;height:2" coordorigin="5228,11265" coordsize="395,0" path="m5228,11265l5623,11265e" filled="f" stroked="t" strokeweight=".47616pt" strokecolor="#3F3F3F">
                <v:path arrowok="t"/>
              </v:shape>
            </v:group>
            <v:group style="position:absolute;left:2567;top:11275;width:8709;height:2" coordorigin="2567,11275" coordsize="8709,2">
              <v:shape style="position:absolute;left:2567;top:11275;width:8709;height:2" coordorigin="2567,11275" coordsize="8709,0" path="m2567,11275l11275,11275e" filled="f" stroked="t" strokeweight=".71424pt" strokecolor="#545454">
                <v:path arrowok="t"/>
              </v:shape>
            </v:group>
            <v:group style="position:absolute;left:7204;top:11275;width:543;height:2" coordorigin="7204,11275" coordsize="543,2">
              <v:shape style="position:absolute;left:7204;top:11275;width:543;height:2" coordorigin="7204,11275" coordsize="543,0" path="m7204,11275l7747,11275e" filled="f" stroked="t" strokeweight=".47616pt" strokecolor="#3B3B3B">
                <v:path arrowok="t"/>
              </v:shape>
            </v:group>
            <v:group style="position:absolute;left:9604;top:11285;width:1905;height:2" coordorigin="9604,11285" coordsize="1905,2">
              <v:shape style="position:absolute;left:9604;top:11285;width:1905;height:2" coordorigin="9604,11285" coordsize="1905,0" path="m9604,11285l11509,11285e" filled="f" stroked="t" strokeweight=".71424pt" strokecolor="#545454">
                <v:path arrowok="t"/>
              </v:shape>
            </v:group>
            <v:group style="position:absolute;left:286;top:11495;width:5338;height:2" coordorigin="286,11495" coordsize="5338,2">
              <v:shape style="position:absolute;left:286;top:11495;width:5338;height:2" coordorigin="286,11495" coordsize="5338,0" path="m286,11495l5623,11495e" filled="f" stroked="t" strokeweight=".71424pt" strokecolor="#5B5B5B">
                <v:path arrowok="t"/>
              </v:shape>
            </v:group>
            <v:group style="position:absolute;left:288;top:11242;width:2;height:2337" coordorigin="288,11242" coordsize="2,2337">
              <v:shape style="position:absolute;left:288;top:11242;width:2;height:2337" coordorigin="288,11242" coordsize="0,2337" path="m288,13579l288,11242e" filled="f" stroked="t" strokeweight=".71424pt" strokecolor="#2F2F2F">
                <v:path arrowok="t"/>
              </v:shape>
            </v:group>
            <v:group style="position:absolute;left:967;top:11270;width:2;height:722" coordorigin="967,11270" coordsize="2,722">
              <v:shape style="position:absolute;left:967;top:11270;width:2;height:722" coordorigin="967,11270" coordsize="0,722" path="m967,11992l967,11270e" filled="f" stroked="t" strokeweight=".23808pt" strokecolor="#676767">
                <v:path arrowok="t"/>
              </v:shape>
            </v:group>
            <v:group style="position:absolute;left:1562;top:11270;width:2;height:722" coordorigin="1562,11270" coordsize="2,722">
              <v:shape style="position:absolute;left:1562;top:11270;width:2;height:722" coordorigin="1562,11270" coordsize="0,722" path="m1562,11992l1562,11270e" filled="f" stroked="t" strokeweight=".23808pt" strokecolor="#383838">
                <v:path arrowok="t"/>
              </v:shape>
            </v:group>
            <v:group style="position:absolute;left:5566;top:11509;width:1700;height:2" coordorigin="5566,11509" coordsize="1700,2">
              <v:shape style="position:absolute;left:5566;top:11509;width:1700;height:2" coordorigin="5566,11509" coordsize="1700,0" path="m5566,11509l7266,11509e" filled="f" stroked="t" strokeweight=".47616pt" strokecolor="#5B5B5B">
                <v:path arrowok="t"/>
              </v:shape>
            </v:group>
            <v:group style="position:absolute;left:7233;top:11270;width:2;height:722" coordorigin="7233,11270" coordsize="2,722">
              <v:shape style="position:absolute;left:7233;top:11270;width:2;height:722" coordorigin="7233,11270" coordsize="0,722" path="m7233,11992l7233,11270e" filled="f" stroked="t" strokeweight=".23808pt" strokecolor="#444444">
                <v:path arrowok="t"/>
              </v:shape>
            </v:group>
            <v:group style="position:absolute;left:7204;top:11514;width:386;height:2" coordorigin="7204,11514" coordsize="386,2">
              <v:shape style="position:absolute;left:7204;top:11514;width:386;height:2" coordorigin="7204,11514" coordsize="386,0" path="m7204,11514l7590,11514e" filled="f" stroked="t" strokeweight=".47616pt" strokecolor="#3F3F3F">
                <v:path arrowok="t"/>
              </v:shape>
            </v:group>
            <v:group style="position:absolute;left:7533;top:11514;width:214;height:2" coordorigin="7533,11514" coordsize="214,2">
              <v:shape style="position:absolute;left:7533;top:11514;width:214;height:2" coordorigin="7533,11514" coordsize="214,0" path="m7533,11514l7747,11514e" filled="f" stroked="t" strokeweight=".47616pt" strokecolor="#575757">
                <v:path arrowok="t"/>
              </v:shape>
            </v:group>
            <v:group style="position:absolute;left:7690;top:11519;width:2476;height:2" coordorigin="7690,11519" coordsize="2476,2">
              <v:shape style="position:absolute;left:7690;top:11519;width:2476;height:2" coordorigin="7690,11519" coordsize="2476,0" path="m7690,11519l10166,11519e" filled="f" stroked="t" strokeweight=".71424pt" strokecolor="#606060">
                <v:path arrowok="t"/>
              </v:shape>
            </v:group>
            <v:group style="position:absolute;left:9671;top:11526;width:1838;height:2" coordorigin="9671,11526" coordsize="1838,2">
              <v:shape style="position:absolute;left:9671;top:11526;width:1838;height:2" coordorigin="9671,11526" coordsize="1838,0" path="m9671,11526l11509,11526e" filled="f" stroked="t" strokeweight=".47616pt" strokecolor="#5B5B5B">
                <v:path arrowok="t"/>
              </v:shape>
            </v:group>
            <v:group style="position:absolute;left:257;top:11992;width:2;height:4282" coordorigin="257,11992" coordsize="2,4282">
              <v:shape style="position:absolute;left:257;top:11992;width:2;height:4282" coordorigin="257,11992" coordsize="0,4282" path="m257,16274l257,11992e" filled="f" stroked="t" strokeweight=".23808pt" strokecolor="#000000">
                <v:path arrowok="t"/>
              </v:shape>
            </v:group>
            <v:group style="position:absolute;left:967;top:11992;width:2;height:416" coordorigin="967,11992" coordsize="2,416">
              <v:shape style="position:absolute;left:967;top:11992;width:2;height:416" coordorigin="967,11992" coordsize="0,416" path="m967,12408l967,11992e" filled="f" stroked="t" strokeweight=".23808pt" strokecolor="#000000">
                <v:path arrowok="t"/>
              </v:shape>
            </v:group>
            <v:group style="position:absolute;left:1562;top:11992;width:2;height:1510" coordorigin="1562,11992" coordsize="2,1510">
              <v:shape style="position:absolute;left:1562;top:11992;width:2;height:1510" coordorigin="1562,11992" coordsize="0,1510" path="m1562,13502l1562,11992e" filled="f" stroked="t" strokeweight=".23808pt" strokecolor="#000000">
                <v:path arrowok="t"/>
              </v:shape>
            </v:group>
            <v:group style="position:absolute;left:2233;top:11992;width:2;height:1510" coordorigin="2233,11992" coordsize="2,1510">
              <v:shape style="position:absolute;left:2233;top:11992;width:2;height:1510" coordorigin="2233,11992" coordsize="0,1510" path="m2233,13502l2233,11992e" filled="f" stroked="t" strokeweight=".23808pt" strokecolor="#000000">
                <v:path arrowok="t"/>
              </v:shape>
            </v:group>
            <v:group style="position:absolute;left:7233;top:11992;width:2;height:3236" coordorigin="7233,11992" coordsize="2,3236">
              <v:shape style="position:absolute;left:7233;top:11992;width:2;height:3236" coordorigin="7233,11992" coordsize="0,3236" path="m7233,15228l7233,11992e" filled="f" stroked="t" strokeweight=".23808pt" strokecolor="#000000">
                <v:path arrowok="t"/>
              </v:shape>
            </v:group>
            <v:group style="position:absolute;left:11504;top:11963;width:2;height:3293" coordorigin="11504,11963" coordsize="2,3293">
              <v:shape style="position:absolute;left:11504;top:11963;width:2;height:3293" coordorigin="11504,11963" coordsize="0,3293" path="m11504,15256l11504,11963e" filled="f" stroked="t" strokeweight=".23808pt" strokecolor="#545454">
                <v:path arrowok="t"/>
              </v:shape>
            </v:group>
            <v:group style="position:absolute;left:967;top:12408;width:2;height:492" coordorigin="967,12408" coordsize="2,492">
              <v:shape style="position:absolute;left:967;top:12408;width:2;height:492" coordorigin="967,12408" coordsize="0,492" path="m967,12900l967,12408e" filled="f" stroked="t" strokeweight=".23808pt" strokecolor="#383838">
                <v:path arrowok="t"/>
              </v:shape>
            </v:group>
            <v:group style="position:absolute;left:11506;top:12637;width:2;height:664" coordorigin="11506,12637" coordsize="2,664">
              <v:shape style="position:absolute;left:11506;top:12637;width:2;height:664" coordorigin="11506,12637" coordsize="0,664" path="m11506,13301l11506,12637e" filled="f" stroked="t" strokeweight=".23808pt" strokecolor="#3F3F3F">
                <v:path arrowok="t"/>
              </v:shape>
            </v:group>
            <v:group style="position:absolute;left:967;top:12900;width:2;height:602" coordorigin="967,12900" coordsize="2,602">
              <v:shape style="position:absolute;left:967;top:12900;width:2;height:602" coordorigin="967,12900" coordsize="0,602" path="m967,13502l967,12900e" filled="f" stroked="t" strokeweight=".23808pt" strokecolor="#000000">
                <v:path arrowok="t"/>
              </v:shape>
            </v:group>
            <v:group style="position:absolute;left:257;top:13497;width:443;height:2" coordorigin="257,13497" coordsize="443,2">
              <v:shape style="position:absolute;left:257;top:13497;width:443;height:2" coordorigin="257,13497" coordsize="443,0" path="m257,13497l700,13497e" filled="f" stroked="t" strokeweight=".23808pt" strokecolor="#545454">
                <v:path arrowok="t"/>
              </v:shape>
            </v:group>
            <v:group style="position:absolute;left:700;top:13497;width:271;height:2" coordorigin="700,13497" coordsize="271,2">
              <v:shape style="position:absolute;left:700;top:13497;width:271;height:2" coordorigin="700,13497" coordsize="271,0" path="m700,13497l971,13497e" filled="f" stroked="t" strokeweight=".23808pt" strokecolor="#000000">
                <v:path arrowok="t"/>
              </v:shape>
            </v:group>
            <v:group style="position:absolute;left:967;top:13497;width:600;height:2" coordorigin="967,13497" coordsize="600,2">
              <v:shape style="position:absolute;left:967;top:13497;width:600;height:2" coordorigin="967,13497" coordsize="600,0" path="m967,13497l1567,13497e" filled="f" stroked="t" strokeweight=".23808pt" strokecolor="#646464">
                <v:path arrowok="t"/>
              </v:shape>
            </v:group>
            <v:group style="position:absolute;left:1562;top:13497;width:771;height:2" coordorigin="1562,13497" coordsize="771,2">
              <v:shape style="position:absolute;left:1562;top:13497;width:771;height:2" coordorigin="1562,13497" coordsize="771,0" path="m1562,13497l2333,13497e" filled="f" stroked="t" strokeweight=".23808pt" strokecolor="#4F4F4F">
                <v:path arrowok="t"/>
              </v:shape>
            </v:group>
            <v:group style="position:absolute;left:967;top:13497;width:2;height:172" coordorigin="967,13497" coordsize="2,172">
              <v:shape style="position:absolute;left:967;top:13497;width:2;height:172" coordorigin="967,13497" coordsize="0,172" path="m967,13670l967,13497e" filled="f" stroked="t" strokeweight=".23808pt" strokecolor="#4F4F4F">
                <v:path arrowok="t"/>
              </v:shape>
            </v:group>
            <v:group style="position:absolute;left:1562;top:13497;width:2;height:172" coordorigin="1562,13497" coordsize="2,172">
              <v:shape style="position:absolute;left:1562;top:13497;width:2;height:172" coordorigin="1562,13497" coordsize="0,172" path="m1562,13670l1562,13497e" filled="f" stroked="t" strokeweight=".23808pt" strokecolor="#545454">
                <v:path arrowok="t"/>
              </v:shape>
            </v:group>
            <v:group style="position:absolute;left:2233;top:13497;width:2;height:172" coordorigin="2233,13497" coordsize="2,172">
              <v:shape style="position:absolute;left:2233;top:13497;width:2;height:172" coordorigin="2233,13497" coordsize="0,172" path="m2233,13670l2233,13497e" filled="f" stroked="t" strokeweight=".23808pt" strokecolor="#4F4F4F">
                <v:path arrowok="t"/>
              </v:shape>
            </v:group>
            <v:group style="position:absolute;left:11475;top:13497;width:2;height:750" coordorigin="11475,13497" coordsize="2,750">
              <v:shape style="position:absolute;left:11475;top:13497;width:2;height:750" coordorigin="11475,13497" coordsize="0,750" path="m11475,14248l11475,13497e" filled="f" stroked="t" strokeweight=".23808pt" strokecolor="#000000">
                <v:path arrowok="t"/>
              </v:shape>
            </v:group>
            <v:group style="position:absolute;left:967;top:13670;width:2;height:1558" coordorigin="967,13670" coordsize="2,1558">
              <v:shape style="position:absolute;left:967;top:13670;width:2;height:1558" coordorigin="967,13670" coordsize="0,1558" path="m967,15228l967,13670e" filled="f" stroked="t" strokeweight=".23808pt" strokecolor="#000000">
                <v:path arrowok="t"/>
              </v:shape>
            </v:group>
            <v:group style="position:absolute;left:1562;top:13670;width:2;height:1558" coordorigin="1562,13670" coordsize="2,1558">
              <v:shape style="position:absolute;left:1562;top:13670;width:2;height:1558" coordorigin="1562,13670" coordsize="0,1558" path="m1562,15228l1562,13670e" filled="f" stroked="t" strokeweight=".23808pt" strokecolor="#000000">
                <v:path arrowok="t"/>
              </v:shape>
            </v:group>
            <v:group style="position:absolute;left:2233;top:13670;width:2;height:1558" coordorigin="2233,13670" coordsize="2,1558">
              <v:shape style="position:absolute;left:2233;top:13670;width:2;height:1558" coordorigin="2233,13670" coordsize="0,1558" path="m2233,15228l2233,13670e" filled="f" stroked="t" strokeweight=".23808pt" strokecolor="#000000">
                <v:path arrowok="t"/>
              </v:shape>
            </v:group>
            <v:group style="position:absolute;left:11506;top:14305;width:2;height:148" coordorigin="11506,14305" coordsize="2,148">
              <v:shape style="position:absolute;left:11506;top:14305;width:2;height:148" coordorigin="11506,14305" coordsize="0,148" path="m11506,14453l11506,14305e" filled="f" stroked="t" strokeweight=".23808pt" strokecolor="#808080">
                <v:path arrowok="t"/>
              </v:shape>
            </v:group>
            <v:group style="position:absolute;left:11475;top:14487;width:2;height:1783" coordorigin="11475,14487" coordsize="2,1783">
              <v:shape style="position:absolute;left:11475;top:14487;width:2;height:1783" coordorigin="11475,14487" coordsize="0,1783" path="m11475,16270l11475,14487e" filled="f" stroked="t" strokeweight=".23808pt" strokecolor="#000000">
                <v:path arrowok="t"/>
              </v:shape>
            </v:group>
            <v:group style="position:absolute;left:305;top:16231;width:695;height:2" coordorigin="305,16231" coordsize="695,2">
              <v:shape style="position:absolute;left:305;top:16231;width:695;height:2" coordorigin="305,16231" coordsize="695,0" path="m305,16231l1000,16231e" filled="f" stroked="t" strokeweight=".47616pt" strokecolor="#4F4F4F">
                <v:path arrowok="t"/>
              </v:shape>
            </v:group>
            <v:group style="position:absolute;left:967;top:15228;width:2;height:1047" coordorigin="967,15228" coordsize="2,1047">
              <v:shape style="position:absolute;left:967;top:15228;width:2;height:1047" coordorigin="967,15228" coordsize="0,1047" path="m967,16274l967,15228e" filled="f" stroked="t" strokeweight=".23808pt" strokecolor="#676767">
                <v:path arrowok="t"/>
              </v:shape>
            </v:group>
            <v:group style="position:absolute;left:305;top:16239;width:4057;height:2" coordorigin="305,16239" coordsize="4057,2">
              <v:shape style="position:absolute;left:305;top:16239;width:4057;height:2" coordorigin="305,16239" coordsize="4057,0" path="m305,16239l4362,16239e" filled="f" stroked="t" strokeweight=".71424pt" strokecolor="#606060">
                <v:path arrowok="t"/>
              </v:shape>
            </v:group>
            <v:group style="position:absolute;left:1562;top:15228;width:2;height:1047" coordorigin="1562,15228" coordsize="2,1047">
              <v:shape style="position:absolute;left:1562;top:15228;width:2;height:1047" coordorigin="1562,15228" coordsize="0,1047" path="m1562,16274l1562,15228e" filled="f" stroked="t" strokeweight=".23808pt" strokecolor="#343434">
                <v:path arrowok="t"/>
              </v:shape>
            </v:group>
            <v:group style="position:absolute;left:2233;top:15228;width:2;height:1047" coordorigin="2233,15228" coordsize="2,1047">
              <v:shape style="position:absolute;left:2233;top:15228;width:2;height:1047" coordorigin="2233,15228" coordsize="0,1047" path="m2233,16274l2233,15228e" filled="f" stroked="t" strokeweight=".23808pt" strokecolor="#4B4B4B">
                <v:path arrowok="t"/>
              </v:shape>
            </v:group>
            <v:group style="position:absolute;left:2205;top:16241;width:157;height:2" coordorigin="2205,16241" coordsize="157,2">
              <v:shape style="position:absolute;left:2205;top:16241;width:157;height:2" coordorigin="2205,16241" coordsize="157,0" path="m2205,16241l2362,16241e" filled="f" stroked="t" strokeweight=".47616pt" strokecolor="#444444">
                <v:path arrowok="t"/>
              </v:shape>
            </v:group>
            <v:group style="position:absolute;left:314;top:16255;width:6904;height:2" coordorigin="314,16255" coordsize="6904,2">
              <v:shape style="position:absolute;left:314;top:16255;width:6904;height:2" coordorigin="314,16255" coordsize="6904,0" path="m314,16255l7219,16255e" filled="f" stroked="t" strokeweight=".71424pt" strokecolor="#646464">
                <v:path arrowok="t"/>
              </v:shape>
            </v:group>
            <v:group style="position:absolute;left:3066;top:16270;width:4200;height:2" coordorigin="3066,16270" coordsize="4200,2">
              <v:shape style="position:absolute;left:3066;top:16270;width:4200;height:2" coordorigin="3066,16270" coordsize="4200,0" path="m3066,16270l7266,16270e" filled="f" stroked="t" strokeweight=".71424pt" strokecolor="#606060">
                <v:path arrowok="t"/>
              </v:shape>
            </v:group>
            <v:group style="position:absolute;left:4590;top:16279;width:5719;height:2" coordorigin="4590,16279" coordsize="5719,2">
              <v:shape style="position:absolute;left:4590;top:16279;width:5719;height:2" coordorigin="4590,16279" coordsize="5719,0" path="m4590,16279l10309,16279e" filled="f" stroked="t" strokeweight=".71424pt" strokecolor="#575757">
                <v:path arrowok="t"/>
              </v:shape>
            </v:group>
            <v:group style="position:absolute;left:7233;top:15228;width:2;height:1047" coordorigin="7233,15228" coordsize="2,1047">
              <v:shape style="position:absolute;left:7233;top:15228;width:2;height:1047" coordorigin="7233,15228" coordsize="0,1047" path="m7233,16274l7233,15228e" filled="f" stroked="t" strokeweight=".23808pt" strokecolor="#2B2B2B">
                <v:path arrowok="t"/>
              </v:shape>
            </v:group>
            <v:group style="position:absolute;left:7204;top:16279;width:386;height:2" coordorigin="7204,16279" coordsize="386,2">
              <v:shape style="position:absolute;left:7204;top:16279;width:386;height:2" coordorigin="7204,16279" coordsize="386,0" path="m7204,16279l7590,16279e" filled="f" stroked="t" strokeweight=".47616pt" strokecolor="#2F2F2F">
                <v:path arrowok="t"/>
              </v:shape>
            </v:group>
            <v:group style="position:absolute;left:7533;top:16279;width:214;height:2" coordorigin="7533,16279" coordsize="214,2">
              <v:shape style="position:absolute;left:7533;top:16279;width:214;height:2" coordorigin="7533,16279" coordsize="214,0" path="m7533,16279l7747,16279e" filled="f" stroked="t" strokeweight=".47616pt" strokecolor="#4B4B4B">
                <v:path arrowok="t"/>
              </v:shape>
            </v:group>
            <v:group style="position:absolute;left:6038;top:16289;width:4800;height:2" coordorigin="6038,16289" coordsize="4800,2">
              <v:shape style="position:absolute;left:6038;top:16289;width:4800;height:2" coordorigin="6038,16289" coordsize="4800,0" path="m6038,16289l10837,16289e" filled="f" stroked="t" strokeweight=".47616pt" strokecolor="#545454">
                <v:path arrowok="t"/>
              </v:shape>
            </v:group>
            <v:group style="position:absolute;left:9604;top:16293;width:281;height:2" coordorigin="9604,16293" coordsize="281,2">
              <v:shape style="position:absolute;left:9604;top:16293;width:281;height:2" coordorigin="9604,16293" coordsize="281,0" path="m9604,16293l9885,16293e" filled="f" stroked="t" strokeweight=".47616pt" strokecolor="#3F3F3F">
                <v:path arrowok="t"/>
              </v:shape>
            </v:group>
            <v:group style="position:absolute;left:9828;top:16293;width:1009;height:2" coordorigin="9828,16293" coordsize="1009,2">
              <v:shape style="position:absolute;left:9828;top:16293;width:1009;height:2" coordorigin="9828,16293" coordsize="1009,0" path="m9828,16293l10837,16293e" filled="f" stroked="t" strokeweight=".23808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626262"/>
          <w:w w:val="120"/>
        </w:rPr>
        <w:t>tı.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-31"/>
          <w:w w:val="121"/>
        </w:rPr>
        <w:t>X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-119"/>
          <w:w w:val="125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-12"/>
          <w:w w:val="120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4D4D4D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39" w:lineRule="exact"/>
        <w:ind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4D4D4D"/>
          <w:w w:val="84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4D4D4D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87"/>
          <w:position w:val="-1"/>
        </w:rPr>
        <w:t>faivı;&gt;</w:t>
      </w:r>
      <w:r>
        <w:rPr>
          <w:rFonts w:ascii="Arial" w:hAnsi="Arial" w:cs="Arial" w:eastAsia="Arial"/>
          <w:sz w:val="16"/>
          <w:szCs w:val="16"/>
          <w:color w:val="313131"/>
          <w:spacing w:val="16"/>
          <w:w w:val="8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position w:val="-1"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position w:val="-1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11"/>
          <w:w w:val="8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position w:val="-1"/>
        </w:rPr>
        <w:t>Bölg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33"/>
          <w:w w:val="8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1"/>
        </w:rPr>
        <w:t>Amiri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3"/>
        </w:rPr>
        <w:t>İtf.Şoför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00" w:right="300"/>
          <w:cols w:num="2" w:equalWidth="0">
            <w:col w:w="599" w:space="1963"/>
            <w:col w:w="8958"/>
          </w:cols>
        </w:sectPr>
      </w:pPr>
      <w:rPr/>
    </w:p>
    <w:p>
      <w:pPr>
        <w:spacing w:before="0" w:after="0" w:line="410" w:lineRule="exact"/>
        <w:ind w:left="-149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shape style="position:absolute;margin-left:490.559998pt;margin-top:14.280002pt;width:48.959999pt;height:44.16pt;mso-position-horizontal-relative:page;mso-position-vertical-relative:paragraph;z-index:-15231" type="#_x0000_t75">
            <v:imagedata r:id="rId24" o:title=""/>
          </v:shape>
        </w:pict>
      </w:r>
      <w:r>
        <w:rPr>
          <w:rFonts w:ascii="Arial" w:hAnsi="Arial" w:cs="Arial" w:eastAsia="Arial"/>
          <w:sz w:val="93"/>
          <w:szCs w:val="93"/>
          <w:color w:val="2D2D2D"/>
          <w:spacing w:val="-959"/>
          <w:w w:val="376"/>
          <w:position w:val="-52"/>
        </w:rPr>
        <w:t>!</w:t>
      </w:r>
      <w:r>
        <w:rPr>
          <w:rFonts w:ascii="Arial" w:hAnsi="Arial" w:cs="Arial" w:eastAsia="Arial"/>
          <w:sz w:val="14"/>
          <w:szCs w:val="14"/>
          <w:color w:val="2D2D2D"/>
          <w:spacing w:val="4"/>
          <w:w w:val="112"/>
          <w:position w:val="-65"/>
        </w:rPr>
        <w:t>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12"/>
          <w:position w:val="-65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20" w:bottom="280" w:left="0" w:right="100"/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8" w:lineRule="exact"/>
        <w:ind w:left="8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5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3" w:lineRule="exact"/>
        <w:ind w:left="88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0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25" w:lineRule="exact"/>
        <w:ind w:left="366" w:right="4535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9"/>
        </w:rPr>
        <w:t>BELEDiYESi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9" w:lineRule="exact"/>
        <w:ind w:left="476" w:right="467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7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48" w:lineRule="exact"/>
        <w:ind w:left="1127" w:right="538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7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0" w:right="100"/>
          <w:cols w:num="2" w:equalWidth="0">
            <w:col w:w="1768" w:space="1625"/>
            <w:col w:w="8427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40" w:lineRule="auto"/>
        <w:ind w:left="412" w:right="-20"/>
        <w:jc w:val="left"/>
        <w:tabs>
          <w:tab w:pos="1800" w:val="left"/>
          <w:tab w:pos="3260" w:val="left"/>
          <w:tab w:pos="564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13:39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trei:05427867526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2" w:lineRule="auto"/>
        <w:ind w:left="421" w:right="3359"/>
        <w:jc w:val="left"/>
        <w:tabs>
          <w:tab w:pos="1800" w:val="left"/>
          <w:tab w:pos="3240" w:val="left"/>
          <w:tab w:pos="462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3327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ASI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Tire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4"/>
          <w:w w:val="11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21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87"/>
        </w:rPr>
        <w:t>Dog.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5"/>
          <w:w w:val="12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Tire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4"/>
        </w:rPr>
        <w:t>3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67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Çetinle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5"/>
        </w:rPr>
        <w:t>Çifıli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6"/>
          <w:w w:val="5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16" w:right="-20"/>
        <w:jc w:val="left"/>
        <w:tabs>
          <w:tab w:pos="1800" w:val="left"/>
          <w:tab w:pos="408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7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188" w:lineRule="exact"/>
        <w:ind w:left="412" w:right="-20"/>
        <w:jc w:val="left"/>
        <w:tabs>
          <w:tab w:pos="372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  <w:position w:val="-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3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</w:sectPr>
      </w:pPr>
      <w:rPr/>
    </w:p>
    <w:p>
      <w:pPr>
        <w:spacing w:before="0" w:after="0" w:line="11" w:lineRule="exact"/>
        <w:ind w:right="-20"/>
        <w:jc w:val="right"/>
        <w:tabs>
          <w:tab w:pos="480" w:val="left"/>
          <w:tab w:pos="108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D2D2D"/>
          <w:w w:val="104"/>
          <w:position w:val="-41"/>
        </w:rPr>
        <w:t>X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w w:val="100"/>
          <w:position w:val="-4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D2D2D"/>
          <w:w w:val="100"/>
          <w:position w:val="-41"/>
        </w:rPr>
      </w:r>
      <w:r>
        <w:rPr>
          <w:rFonts w:ascii="Arial" w:hAnsi="Arial" w:cs="Arial" w:eastAsia="Arial"/>
          <w:sz w:val="52"/>
          <w:szCs w:val="52"/>
          <w:color w:val="2D2D2D"/>
          <w:w w:val="51"/>
          <w:position w:val="-41"/>
        </w:rPr>
        <w:t>ı</w:t>
      </w:r>
      <w:r>
        <w:rPr>
          <w:rFonts w:ascii="Arial" w:hAnsi="Arial" w:cs="Arial" w:eastAsia="Arial"/>
          <w:sz w:val="52"/>
          <w:szCs w:val="52"/>
          <w:color w:val="2D2D2D"/>
          <w:w w:val="100"/>
          <w:position w:val="-41"/>
        </w:rPr>
        <w:tab/>
      </w:r>
      <w:r>
        <w:rPr>
          <w:rFonts w:ascii="Arial" w:hAnsi="Arial" w:cs="Arial" w:eastAsia="Arial"/>
          <w:sz w:val="52"/>
          <w:szCs w:val="52"/>
          <w:color w:val="2D2D2D"/>
          <w:w w:val="100"/>
          <w:position w:val="-41"/>
        </w:rPr>
      </w:r>
      <w:r>
        <w:rPr>
          <w:rFonts w:ascii="Arial" w:hAnsi="Arial" w:cs="Arial" w:eastAsia="Arial"/>
          <w:sz w:val="52"/>
          <w:szCs w:val="52"/>
          <w:color w:val="424242"/>
          <w:spacing w:val="0"/>
          <w:w w:val="41"/>
          <w:position w:val="-41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33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6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  <w:cols w:num="2" w:equalWidth="0">
            <w:col w:w="5216" w:space="1718"/>
            <w:col w:w="4886"/>
          </w:cols>
        </w:sectPr>
      </w:pPr>
      <w:rPr/>
    </w:p>
    <w:p>
      <w:pPr>
        <w:spacing w:before="0" w:after="0" w:line="236" w:lineRule="atLeast"/>
        <w:ind w:left="3743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86"/>
        </w:rPr>
        <w:t>1-----</w:t>
      </w:r>
      <w:r>
        <w:rPr>
          <w:rFonts w:ascii="Arial" w:hAnsi="Arial" w:cs="Arial" w:eastAsia="Arial"/>
          <w:sz w:val="21"/>
          <w:szCs w:val="21"/>
          <w:color w:val="2D2D2D"/>
          <w:spacing w:val="-8"/>
          <w:w w:val="186"/>
        </w:rPr>
        <w:t>-</w:t>
      </w:r>
      <w:r>
        <w:rPr>
          <w:rFonts w:ascii="Arial" w:hAnsi="Arial" w:cs="Arial" w:eastAsia="Arial"/>
          <w:sz w:val="21"/>
          <w:szCs w:val="21"/>
          <w:color w:val="575959"/>
          <w:spacing w:val="0"/>
          <w:w w:val="349"/>
        </w:rPr>
        <w:t>---------</w:t>
      </w:r>
      <w:r>
        <w:rPr>
          <w:rFonts w:ascii="Arial" w:hAnsi="Arial" w:cs="Arial" w:eastAsia="Arial"/>
          <w:sz w:val="21"/>
          <w:szCs w:val="21"/>
          <w:color w:val="575959"/>
          <w:spacing w:val="2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230"/>
        </w:rPr>
        <w:t>----------ı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27" w:after="0" w:line="240" w:lineRule="auto"/>
        <w:ind w:left="6112" w:right="555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5" w:after="0" w:line="240" w:lineRule="auto"/>
        <w:ind w:left="412" w:right="-20"/>
        <w:jc w:val="left"/>
        <w:tabs>
          <w:tab w:pos="222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ÇETiNEL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2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7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KÖR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5" w:lineRule="exact"/>
        <w:ind w:left="2231" w:right="-20"/>
        <w:jc w:val="left"/>
        <w:tabs>
          <w:tab w:pos="488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67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15"/>
          <w:position w:val="-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21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13:40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1"/>
        </w:rPr>
        <w:t>3: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</w:sectPr>
      </w:pPr>
      <w:rPr/>
    </w:p>
    <w:p>
      <w:pPr>
        <w:spacing w:before="0" w:after="0" w:line="215" w:lineRule="exact"/>
        <w:ind w:left="4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1"/>
        </w:rPr>
        <w:t>5248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  <w:cols w:num="2" w:equalWidth="0">
            <w:col w:w="890" w:space="1340"/>
            <w:col w:w="9590"/>
          </w:cols>
        </w:sectPr>
      </w:pPr>
      <w:rPr/>
    </w:p>
    <w:p>
      <w:pPr>
        <w:spacing w:before="0" w:after="0" w:line="258" w:lineRule="exact"/>
        <w:ind w:left="416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4788" w:right="47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2240" w:right="4396" w:firstLine="257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</w:sectPr>
      </w:pPr>
      <w:rPr/>
    </w:p>
    <w:p>
      <w:pPr>
        <w:spacing w:before="1" w:after="0" w:line="252" w:lineRule="auto"/>
        <w:ind w:left="392" w:right="-53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2" w:lineRule="auto"/>
        <w:ind w:left="10" w:right="1120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  <w:cols w:num="4" w:equalWidth="0">
            <w:col w:w="1590" w:space="640"/>
            <w:col w:w="2194" w:space="372"/>
            <w:col w:w="1045" w:space="1894"/>
            <w:col w:w="4085"/>
          </w:cols>
        </w:sectPr>
      </w:pPr>
      <w:rPr/>
    </w:p>
    <w:p>
      <w:pPr>
        <w:spacing w:before="25" w:after="0" w:line="240" w:lineRule="auto"/>
        <w:ind w:left="39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piayı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4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72" w:right="919" w:firstLine="-7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çiftli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çalışanlarınca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söndüıiilmü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yapılmamıştır.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  <w:cols w:num="2" w:equalWidth="0">
            <w:col w:w="1849" w:space="382"/>
            <w:col w:w="9589"/>
          </w:cols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9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176" w:lineRule="exact"/>
        <w:ind w:left="718" w:right="-45"/>
        <w:jc w:val="left"/>
        <w:tabs>
          <w:tab w:pos="1920" w:val="left"/>
          <w:tab w:pos="2280" w:val="left"/>
          <w:tab w:pos="35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575959"/>
          <w:spacing w:val="0"/>
          <w:w w:val="52"/>
          <w:position w:val="-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7595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7595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424242"/>
          <w:spacing w:val="0"/>
          <w:w w:val="52"/>
          <w:position w:val="-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1934" w:right="-97"/>
        <w:jc w:val="left"/>
        <w:tabs>
          <w:tab w:pos="35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575959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7595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75959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  <w:cols w:num="3" w:equalWidth="0">
            <w:col w:w="1659" w:space="3137"/>
            <w:col w:w="3574" w:space="1174"/>
            <w:col w:w="2276"/>
          </w:cols>
        </w:sectPr>
      </w:pPr>
      <w:rPr/>
    </w:p>
    <w:p>
      <w:pPr>
        <w:spacing w:before="0" w:after="0" w:line="194" w:lineRule="exact"/>
        <w:ind w:left="22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yerinde;çiftli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araziye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inşa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edilmi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panosu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abloları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şalterle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07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başiangınemı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çiftli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araziye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inşa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edilmi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8" w:lineRule="auto"/>
        <w:ind w:left="2235" w:right="123" w:firstLine="-182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\.atındaki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panosunun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yüklenme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sebeplerde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ötür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2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\.abloları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6" w:right="-20"/>
        <w:jc w:val="left"/>
        <w:tabs>
          <w:tab w:pos="222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3"/>
          <w:position w:val="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JBcdel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left="4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24242"/>
          <w:w w:val="175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7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02"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81"/>
        </w:rPr>
        <w:t>"\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228"/>
        </w:rPr>
        <w:t>)ll</w:t>
      </w:r>
      <w:r>
        <w:rPr>
          <w:rFonts w:ascii="Arial" w:hAnsi="Arial" w:cs="Arial" w:eastAsia="Arial"/>
          <w:sz w:val="14"/>
          <w:szCs w:val="14"/>
          <w:color w:val="424242"/>
          <w:spacing w:val="-64"/>
          <w:w w:val="2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3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EdildiU;i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</w:sectPr>
      </w:pPr>
      <w:rPr/>
    </w:p>
    <w:p>
      <w:pPr>
        <w:spacing w:before="30" w:after="0" w:line="240" w:lineRule="auto"/>
        <w:ind w:left="4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40" w:right="-68"/>
        <w:jc w:val="left"/>
        <w:tabs>
          <w:tab w:pos="1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2" w:lineRule="exact"/>
        <w:ind w:right="-20"/>
        <w:jc w:val="left"/>
        <w:tabs>
          <w:tab w:pos="39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-15"/>
          <w:w w:val="18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1"/>
        </w:rPr>
        <w:t>:05.20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-19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6"/>
          <w:w w:val="138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-18"/>
          <w:w w:val="145"/>
          <w:position w:val="0"/>
        </w:rPr>
        <w:t>ı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6"/>
          <w:position w:val="0"/>
        </w:rPr>
        <w:t>4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5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-3"/>
          <w:w w:val="158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65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14" w:lineRule="exact"/>
        <w:ind w:right="-20"/>
        <w:jc w:val="left"/>
        <w:tabs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  <w:cols w:num="2" w:equalWidth="0">
            <w:col w:w="2083" w:space="129"/>
            <w:col w:w="9608"/>
          </w:cols>
        </w:sectPr>
      </w:pPr>
      <w:rPr/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18.308323pt;margin-top:21.216398pt;width:565.284451pt;height:791.815411pt;mso-position-horizontal-relative:page;mso-position-vertical-relative:page;z-index:-15228" coordorigin="366,424" coordsize="11306,15836">
            <v:group style="position:absolute;left:397;top:451;width:11229;height:2" coordorigin="397,451" coordsize="11229,2">
              <v:shape style="position:absolute;left:397;top:451;width:11229;height:2" coordorigin="397,451" coordsize="11229,0" path="m397,451l11626,451e" filled="f" stroked="t" strokeweight=".717973pt" strokecolor="#5B5B5B">
                <v:path arrowok="t"/>
              </v:shape>
            </v:group>
            <v:group style="position:absolute;left:395;top:432;width:2;height:15808" coordorigin="395,432" coordsize="2,15808">
              <v:shape style="position:absolute;left:395;top:432;width:2;height:15808" coordorigin="395,432" coordsize="0,15808" path="m395,16239l395,432e" filled="f" stroked="t" strokeweight=".717973pt" strokecolor="#575757">
                <v:path arrowok="t"/>
              </v:shape>
            </v:group>
            <v:group style="position:absolute;left:2228;top:446;width:2;height:1534" coordorigin="2228,446" coordsize="2,1534">
              <v:shape style="position:absolute;left:2228;top:446;width:2;height:1534" coordorigin="2228,446" coordsize="0,1534" path="m2228,1980l2228,446e" filled="f" stroked="t" strokeweight=".478649pt" strokecolor="#484848">
                <v:path arrowok="t"/>
              </v:shape>
            </v:group>
            <v:group style="position:absolute;left:9063;top:451;width:2;height:1534" coordorigin="9063,451" coordsize="2,1534">
              <v:shape style="position:absolute;left:9063;top:451;width:2;height:1534" coordorigin="9063,451" coordsize="0,1534" path="m9063,1985l9063,451e" filled="f" stroked="t" strokeweight=".717973pt" strokecolor="#545454">
                <v:path arrowok="t"/>
              </v:shape>
            </v:group>
            <v:group style="position:absolute;left:11626;top:446;width:2;height:15808" coordorigin="11626,446" coordsize="2,15808">
              <v:shape style="position:absolute;left:11626;top:446;width:2;height:15808" coordorigin="11626,446" coordsize="0,15808" path="m11626,16253l11626,446e" filled="f" stroked="t" strokeweight=".717973pt" strokecolor="#5B5B5B">
                <v:path arrowok="t"/>
              </v:shape>
            </v:group>
            <v:group style="position:absolute;left:392;top:1975;width:11239;height:2" coordorigin="392,1975" coordsize="11239,2">
              <v:shape style="position:absolute;left:392;top:1975;width:11239;height:2" coordorigin="392,1975" coordsize="11239,0" path="m392,1975l11631,1975e" filled="f" stroked="t" strokeweight=".717973pt" strokecolor="#4F4F4F">
                <v:path arrowok="t"/>
              </v:shape>
            </v:group>
            <v:group style="position:absolute;left:392;top:2460;width:11239;height:2" coordorigin="392,2460" coordsize="11239,2">
              <v:shape style="position:absolute;left:392;top:2460;width:11239;height:2" coordorigin="392,2460" coordsize="11239,0" path="m392,2460l11631,2460e" filled="f" stroked="t" strokeweight=".717973pt" strokecolor="#575757">
                <v:path arrowok="t"/>
              </v:shape>
            </v:group>
            <v:group style="position:absolute;left:392;top:2704;width:11239;height:2" coordorigin="392,2704" coordsize="11239,2">
              <v:shape style="position:absolute;left:392;top:2704;width:11239;height:2" coordorigin="392,2704" coordsize="11239,0" path="m392,2704l11631,2704e" filled="f" stroked="t" strokeweight=".717973pt" strokecolor="#545454">
                <v:path arrowok="t"/>
              </v:shape>
            </v:group>
            <v:group style="position:absolute;left:392;top:2949;width:11239;height:2" coordorigin="392,2949" coordsize="11239,2">
              <v:shape style="position:absolute;left:392;top:2949;width:11239;height:2" coordorigin="392,2949" coordsize="11239,0" path="m392,2949l11631,2949e" filled="f" stroked="t" strokeweight=".717973pt" strokecolor="#4F4F4F">
                <v:path arrowok="t"/>
              </v:shape>
            </v:group>
            <v:group style="position:absolute;left:3721;top:3184;width:2;height:777" coordorigin="3721,3184" coordsize="2,777">
              <v:shape style="position:absolute;left:3721;top:3184;width:2;height:777" coordorigin="3721,3184" coordsize="0,777" path="m3721,3960l3721,3184e" filled="f" stroked="t" strokeweight=".957298pt" strokecolor="#606060">
                <v:path arrowok="t"/>
              </v:shape>
            </v:group>
            <v:group style="position:absolute;left:388;top:3946;width:11248;height:2" coordorigin="388,3946" coordsize="11248,2">
              <v:shape style="position:absolute;left:388;top:3946;width:11248;height:2" coordorigin="388,3946" coordsize="11248,0" path="m388,3946l11636,3946e" filled="f" stroked="t" strokeweight=".717973pt" strokecolor="#606060">
                <v:path arrowok="t"/>
              </v:shape>
            </v:group>
            <v:group style="position:absolute;left:2216;top:3936;width:2;height:12303" coordorigin="2216,3936" coordsize="2,12303">
              <v:shape style="position:absolute;left:2216;top:3936;width:2;height:12303" coordorigin="2216,3936" coordsize="0,12303" path="m2216,16239l2216,3936e" filled="f" stroked="t" strokeweight=".717973pt" strokecolor="#484848">
                <v:path arrowok="t"/>
              </v:shape>
            </v:group>
            <v:group style="position:absolute;left:388;top:4229;width:11248;height:2" coordorigin="388,4229" coordsize="11248,2">
              <v:shape style="position:absolute;left:388;top:4229;width:11248;height:2" coordorigin="388,4229" coordsize="11248,0" path="m388,4229l11636,4229e" filled="f" stroked="t" strokeweight=".717973pt" strokecolor="#6B6B6B">
                <v:path arrowok="t"/>
              </v:shape>
            </v:group>
            <v:group style="position:absolute;left:2216;top:4473;width:9420;height:2" coordorigin="2216,4473" coordsize="9420,2">
              <v:shape style="position:absolute;left:2216;top:4473;width:9420;height:2" coordorigin="2216,4473" coordsize="9420,0" path="m2216,4473l11636,4473e" filled="f" stroked="t" strokeweight=".717973pt" strokecolor="#4F4F4F">
                <v:path arrowok="t"/>
              </v:shape>
            </v:group>
            <v:group style="position:absolute;left:4789;top:4469;width:2;height:2215" coordorigin="4789,4469" coordsize="2,2215">
              <v:shape style="position:absolute;left:4789;top:4469;width:2;height:2215" coordorigin="4789,4469" coordsize="0,2215" path="m4789,6684l4789,4469e" filled="f" stroked="t" strokeweight=".957298pt" strokecolor="#4F4F4F">
                <v:path arrowok="t"/>
              </v:shape>
            </v:group>
            <v:group style="position:absolute;left:4782;top:4960;width:6883;height:2" coordorigin="4782,4960" coordsize="6883,2">
              <v:shape style="position:absolute;left:4782;top:4960;width:6883;height:2" coordorigin="4782,4960" coordsize="6883,0" path="m4782,4960l11665,4960e" filled="f" stroked="t" strokeweight=".717973pt" strokecolor="#575757">
                <v:path arrowok="t"/>
              </v:shape>
            </v:group>
            <v:group style="position:absolute;left:4782;top:5231;width:6854;height:2" coordorigin="4782,5231" coordsize="6854,2">
              <v:shape style="position:absolute;left:4782;top:5231;width:6854;height:2" coordorigin="4782,5231" coordsize="6854,0" path="m4782,5231l11636,5231e" filled="f" stroked="t" strokeweight=".717973pt" strokecolor="#5B5B5B">
                <v:path arrowok="t"/>
              </v:shape>
            </v:group>
            <v:group style="position:absolute;left:4782;top:5475;width:6854;height:2" coordorigin="4782,5475" coordsize="6854,2">
              <v:shape style="position:absolute;left:4782;top:5475;width:6854;height:2" coordorigin="4782,5475" coordsize="6854,0" path="m4782,5475l11636,5475e" filled="f" stroked="t" strokeweight=".717973pt" strokecolor="#545454">
                <v:path arrowok="t"/>
              </v:shape>
            </v:group>
            <v:group style="position:absolute;left:2216;top:5715;width:9420;height:2" coordorigin="2216,5715" coordsize="9420,2">
              <v:shape style="position:absolute;left:2216;top:5715;width:9420;height:2" coordorigin="2216,5715" coordsize="9420,0" path="m2216,5715l11636,5715e" filled="f" stroked="t" strokeweight=".717973pt" strokecolor="#545454">
                <v:path arrowok="t"/>
              </v:shape>
            </v:group>
            <v:group style="position:absolute;left:388;top:5955;width:11248;height:2" coordorigin="388,5955" coordsize="11248,2">
              <v:shape style="position:absolute;left:388;top:5955;width:11248;height:2" coordorigin="388,5955" coordsize="11248,0" path="m388,5955l11636,5955e" filled="f" stroked="t" strokeweight=".717973pt" strokecolor="#4F4F4F">
                <v:path arrowok="t"/>
              </v:shape>
            </v:group>
            <v:group style="position:absolute;left:7713;top:5950;width:2;height:729" coordorigin="7713,5950" coordsize="2,729">
              <v:shape style="position:absolute;left:7713;top:5950;width:2;height:729" coordorigin="7713,5950" coordsize="0,729" path="m7713,6679l7713,5950e" filled="f" stroked="t" strokeweight=".717973pt" strokecolor="#4B4B4B">
                <v:path arrowok="t"/>
              </v:shape>
            </v:group>
            <v:group style="position:absolute;left:2211;top:6429;width:9425;height:2" coordorigin="2211,6429" coordsize="9425,2">
              <v:shape style="position:absolute;left:2211;top:6429;width:9425;height:2" coordorigin="2211,6429" coordsize="9425,0" path="m2211,6429l11636,6429e" filled="f" stroked="t" strokeweight=".717973pt" strokecolor="#545454">
                <v:path arrowok="t"/>
              </v:shape>
            </v:group>
            <v:group style="position:absolute;left:2211;top:6674;width:9425;height:2" coordorigin="2211,6674" coordsize="9425,2">
              <v:shape style="position:absolute;left:2211;top:6674;width:9425;height:2" coordorigin="2211,6674" coordsize="9425,0" path="m2211,6674l11636,6674e" filled="f" stroked="t" strokeweight=".717973pt" strokecolor="#575757">
                <v:path arrowok="t"/>
              </v:shape>
            </v:group>
            <v:group style="position:absolute;left:383;top:6914;width:11253;height:2" coordorigin="383,6914" coordsize="11253,2">
              <v:shape style="position:absolute;left:383;top:6914;width:11253;height:2" coordorigin="383,6914" coordsize="11253,0" path="m383,6914l11636,6914e" filled="f" stroked="t" strokeweight=".717973pt" strokecolor="#575757">
                <v:path arrowok="t"/>
              </v:shape>
            </v:group>
            <v:group style="position:absolute;left:383;top:7388;width:11253;height:2" coordorigin="383,7388" coordsize="11253,2">
              <v:shape style="position:absolute;left:383;top:7388;width:11253;height:2" coordorigin="383,7388" coordsize="11253,0" path="m383,7388l11636,7388e" filled="f" stroked="t" strokeweight=".717973pt" strokecolor="#5B5B5B">
                <v:path arrowok="t"/>
              </v:shape>
            </v:group>
            <v:group style="position:absolute;left:4786;top:7384;width:2;height:738" coordorigin="4786,7384" coordsize="2,738">
              <v:shape style="position:absolute;left:4786;top:7384;width:2;height:738" coordorigin="4786,7384" coordsize="0,738" path="m4786,8122l4786,7384e" filled="f" stroked="t" strokeweight=".957298pt" strokecolor="#545454">
                <v:path arrowok="t"/>
              </v:shape>
            </v:group>
            <v:group style="position:absolute;left:4777;top:7633;width:6859;height:2" coordorigin="4777,7633" coordsize="6859,2">
              <v:shape style="position:absolute;left:4777;top:7633;width:6859;height:2" coordorigin="4777,7633" coordsize="6859,0" path="m4777,7633l11636,7633e" filled="f" stroked="t" strokeweight=".717973pt" strokecolor="#545454">
                <v:path arrowok="t"/>
              </v:shape>
            </v:group>
            <v:group style="position:absolute;left:4777;top:7873;width:6859;height:2" coordorigin="4777,7873" coordsize="6859,2">
              <v:shape style="position:absolute;left:4777;top:7873;width:6859;height:2" coordorigin="4777,7873" coordsize="6859,0" path="m4777,7873l11636,7873e" filled="f" stroked="t" strokeweight=".717973pt" strokecolor="#4F4F4F">
                <v:path arrowok="t"/>
              </v:shape>
            </v:group>
            <v:group style="position:absolute;left:383;top:8112;width:11258;height:2" coordorigin="383,8112" coordsize="11258,2">
              <v:shape style="position:absolute;left:383;top:8112;width:11258;height:2" coordorigin="383,8112" coordsize="11258,0" path="m383,8112l11641,8112e" filled="f" stroked="t" strokeweight=".717973pt" strokecolor="#545454">
                <v:path arrowok="t"/>
              </v:shape>
            </v:group>
            <v:group style="position:absolute;left:378;top:9282;width:11258;height:2" coordorigin="378,9282" coordsize="11258,2">
              <v:shape style="position:absolute;left:378;top:9282;width:11258;height:2" coordorigin="378,9282" coordsize="11258,0" path="m378,9282l11636,9282e" filled="f" stroked="t" strokeweight=".717973pt" strokecolor="#575757">
                <v:path arrowok="t"/>
              </v:shape>
            </v:group>
            <v:group style="position:absolute;left:378;top:10493;width:11258;height:2" coordorigin="378,10493" coordsize="11258,2">
              <v:shape style="position:absolute;left:378;top:10493;width:11258;height:2" coordorigin="378,10493" coordsize="11258,0" path="m378,10493l11636,10493e" filled="f" stroked="t" strokeweight=".478649pt" strokecolor="#4B4B4B">
                <v:path arrowok="t"/>
              </v:shape>
            </v:group>
            <v:group style="position:absolute;left:378;top:10812;width:11258;height:2" coordorigin="378,10812" coordsize="11258,2">
              <v:shape style="position:absolute;left:378;top:10812;width:11258;height:2" coordorigin="378,10812" coordsize="11258,0" path="m378,10812l11636,10812e" filled="f" stroked="t" strokeweight=".717973pt" strokecolor="#606060">
                <v:path arrowok="t"/>
              </v:shape>
            </v:group>
            <v:group style="position:absolute;left:373;top:11526;width:11263;height:2" coordorigin="373,11526" coordsize="11263,2">
              <v:shape style="position:absolute;left:373;top:11526;width:11263;height:2" coordorigin="373,11526" coordsize="11263,0" path="m373,11526l11636,11526e" filled="f" stroked="t" strokeweight=".717973pt" strokecolor="#5B5B5B">
                <v:path arrowok="t"/>
              </v:shape>
            </v:group>
            <v:group style="position:absolute;left:373;top:11766;width:11263;height:2" coordorigin="373,11766" coordsize="11263,2">
              <v:shape style="position:absolute;left:373;top:11766;width:11263;height:2" coordorigin="373,11766" coordsize="11263,0" path="m373,11766l11636,11766e" filled="f" stroked="t" strokeweight=".717973pt" strokecolor="#5B5B5B">
                <v:path arrowok="t"/>
              </v:shape>
            </v:group>
            <v:group style="position:absolute;left:938;top:11756;width:2;height:4478" coordorigin="938,11756" coordsize="2,4478">
              <v:shape style="position:absolute;left:938;top:11756;width:2;height:4478" coordorigin="938,11756" coordsize="0,4478" path="m938,16234l938,11756e" filled="f" stroked="t" strokeweight=".717973pt" strokecolor="#3F3F3F">
                <v:path arrowok="t"/>
              </v:shape>
            </v:group>
            <v:group style="position:absolute;left:1532;top:11756;width:2;height:4478" coordorigin="1532,11756" coordsize="2,4478">
              <v:shape style="position:absolute;left:1532;top:11756;width:2;height:4478" coordorigin="1532,11756" coordsize="0,4478" path="m1532,16234l1532,11756e" filled="f" stroked="t" strokeweight=".717973pt" strokecolor="#4F4F4F">
                <v:path arrowok="t"/>
              </v:shape>
            </v:group>
            <v:group style="position:absolute;left:7266;top:11761;width:2;height:4483" coordorigin="7266,11761" coordsize="2,4483">
              <v:shape style="position:absolute;left:7266;top:11761;width:2;height:4483" coordorigin="7266,11761" coordsize="0,4483" path="m7266,16244l7266,11761e" filled="f" stroked="t" strokeweight=".717973pt" strokecolor="#545454">
                <v:path arrowok="t"/>
              </v:shape>
            </v:group>
            <v:group style="position:absolute;left:373;top:12010;width:11263;height:2" coordorigin="373,12010" coordsize="11263,2">
              <v:shape style="position:absolute;left:373;top:12010;width:11263;height:2" coordorigin="373,12010" coordsize="11263,0" path="m373,12010l11636,12010e" filled="f" stroked="t" strokeweight=".717973pt" strokecolor="#4F4F4F">
                <v:path arrowok="t"/>
              </v:shape>
            </v:group>
            <v:group style="position:absolute;left:373;top:16232;width:11263;height:2" coordorigin="373,16232" coordsize="11263,2">
              <v:shape style="position:absolute;left:373;top:16232;width:11263;height:2" coordorigin="373,16232" coordsize="11263,0" path="m373,16232l11636,16232e" filled="f" stroked="t" strokeweight=".717973pt" strokecolor="#6B6B6B">
                <v:path arrowok="t"/>
              </v:shape>
            </v:group>
            <v:group style="position:absolute;left:6647;top:2698;width:2;height:256" coordorigin="6647,2698" coordsize="2,256">
              <v:shape style="position:absolute;left:6647;top:2698;width:2;height:256" coordorigin="6647,2698" coordsize="0,256" path="m6647,2954l6647,2698e" filled="f" stroked="t" strokeweight="1.68175pt" strokecolor="#D1D1D1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40" w:lineRule="auto"/>
        <w:ind w:right="62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07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2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07"/>
        </w:rPr>
        <w:t>;}s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20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74" w:right="91" w:firstLine="139"/>
        <w:jc w:val="left"/>
        <w:tabs>
          <w:tab w:pos="34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43859"/>
          <w:spacing w:val="0"/>
          <w:w w:val="83"/>
        </w:rPr>
        <w:t>t1</w:t>
      </w:r>
      <w:r>
        <w:rPr>
          <w:rFonts w:ascii="Arial" w:hAnsi="Arial" w:cs="Arial" w:eastAsia="Arial"/>
          <w:sz w:val="25"/>
          <w:szCs w:val="25"/>
          <w:color w:val="343859"/>
          <w:spacing w:val="-2"/>
          <w:w w:val="83"/>
        </w:rPr>
        <w:t>Ü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3"/>
        </w:rPr>
        <w:t>seyin</w:t>
      </w:r>
      <w:r>
        <w:rPr>
          <w:rFonts w:ascii="Arial" w:hAnsi="Arial" w:cs="Arial" w:eastAsia="Arial"/>
          <w:sz w:val="25"/>
          <w:szCs w:val="25"/>
          <w:color w:val="2D2D2D"/>
          <w:spacing w:val="-48"/>
          <w:w w:val="83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</w:rPr>
        <w:t>KSULAR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7"/>
        </w:rPr>
        <w:t>Güne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7"/>
        </w:rPr>
        <w:t>y</w:t>
      </w:r>
      <w:r>
        <w:rPr>
          <w:rFonts w:ascii="Arial" w:hAnsi="Arial" w:cs="Arial" w:eastAsia="Arial"/>
          <w:sz w:val="25"/>
          <w:szCs w:val="25"/>
          <w:color w:val="2D2D2D"/>
          <w:spacing w:val="7"/>
          <w:w w:val="87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7"/>
        </w:rPr>
        <w:t>Bölg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87"/>
        </w:rPr>
        <w:t>e</w:t>
      </w:r>
      <w:r>
        <w:rPr>
          <w:rFonts w:ascii="Arial" w:hAnsi="Arial" w:cs="Arial" w:eastAsia="Arial"/>
          <w:sz w:val="25"/>
          <w:szCs w:val="25"/>
          <w:color w:val="2D2D2D"/>
          <w:spacing w:val="39"/>
          <w:w w:val="87"/>
        </w:rPr>
        <w:t> </w:t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87"/>
        </w:rPr>
        <w:t>2</w:t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87"/>
        </w:rPr>
        <w:t>.</w:t>
      </w:r>
      <w:r>
        <w:rPr>
          <w:rFonts w:ascii="Arial" w:hAnsi="Arial" w:cs="Arial" w:eastAsia="Arial"/>
          <w:sz w:val="24"/>
          <w:szCs w:val="24"/>
          <w:color w:val="424242"/>
          <w:spacing w:val="-15"/>
          <w:w w:val="87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90"/>
        </w:rPr>
        <w:t>Posta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644" w:lineRule="exact"/>
        <w:ind w:left="499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shape style="width:12.48pt;height:33.599998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29"/>
        </w:rPr>
        <w:t>                                      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90"/>
          <w:position w:val="29"/>
        </w:rPr>
        <w:t>Grupla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90"/>
          <w:position w:val="29"/>
        </w:rPr>
        <w:t>r</w:t>
      </w:r>
      <w:r>
        <w:rPr>
          <w:rFonts w:ascii="Arial" w:hAnsi="Arial" w:cs="Arial" w:eastAsia="Arial"/>
          <w:sz w:val="25"/>
          <w:szCs w:val="25"/>
          <w:color w:val="2D2D2D"/>
          <w:spacing w:val="-5"/>
          <w:w w:val="90"/>
          <w:position w:val="29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  <w:position w:val="29"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769" w:right="144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5"/>
          <w:szCs w:val="25"/>
          <w:color w:val="A8A8A8"/>
          <w:spacing w:val="0"/>
          <w:w w:val="100"/>
        </w:rPr>
        <w:t>'.</w:t>
      </w:r>
      <w:r>
        <w:rPr>
          <w:rFonts w:ascii="Arial" w:hAnsi="Arial" w:cs="Arial" w:eastAsia="Arial"/>
          <w:sz w:val="25"/>
          <w:szCs w:val="25"/>
          <w:color w:val="A8A8A8"/>
          <w:spacing w:val="4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7C7E7E"/>
          <w:spacing w:val="0"/>
          <w:w w:val="100"/>
        </w:rPr>
        <w:t>gü·</w:t>
      </w:r>
      <w:r>
        <w:rPr>
          <w:rFonts w:ascii="Arial" w:hAnsi="Arial" w:cs="Arial" w:eastAsia="Arial"/>
          <w:sz w:val="25"/>
          <w:szCs w:val="25"/>
          <w:color w:val="7C7E7E"/>
          <w:spacing w:val="0"/>
          <w:w w:val="100"/>
        </w:rPr>
        <w:t>  </w:t>
      </w:r>
      <w:r>
        <w:rPr>
          <w:rFonts w:ascii="Arial" w:hAnsi="Arial" w:cs="Arial" w:eastAsia="Arial"/>
          <w:sz w:val="25"/>
          <w:szCs w:val="25"/>
          <w:color w:val="7C7E7E"/>
          <w:spacing w:val="21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6B6B6D"/>
          <w:spacing w:val="0"/>
          <w:w w:val="111"/>
        </w:rPr>
        <w:t>KAYA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16" w:lineRule="exact"/>
        <w:ind w:left="2473" w:right="-16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670364pt;margin-top:6.93824pt;width:29.399041pt;height:24pt;mso-position-horizontal-relative:page;mso-position-vertical-relative:paragraph;z-index:-15226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94D91"/>
                      <w:spacing w:val="0"/>
                      <w:w w:val="100"/>
                    </w:rPr>
                    <w:t>J/i: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7C7E7E"/>
          <w:spacing w:val="0"/>
          <w:w w:val="38"/>
          <w:position w:val="-4"/>
        </w:rPr>
        <w:t>1</w:t>
      </w:r>
      <w:r>
        <w:rPr>
          <w:rFonts w:ascii="Arial" w:hAnsi="Arial" w:cs="Arial" w:eastAsia="Arial"/>
          <w:sz w:val="24"/>
          <w:szCs w:val="24"/>
          <w:color w:val="7C7E7E"/>
          <w:spacing w:val="0"/>
          <w:w w:val="38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7C7E7E"/>
          <w:spacing w:val="18"/>
          <w:w w:val="38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7C7E7E"/>
          <w:spacing w:val="0"/>
          <w:w w:val="73"/>
          <w:position w:val="-4"/>
        </w:rPr>
        <w:t>f</w:t>
      </w:r>
      <w:r>
        <w:rPr>
          <w:rFonts w:ascii="Arial" w:hAnsi="Arial" w:cs="Arial" w:eastAsia="Arial"/>
          <w:sz w:val="23"/>
          <w:szCs w:val="23"/>
          <w:color w:val="7C7E7E"/>
          <w:spacing w:val="-1"/>
          <w:w w:val="73"/>
          <w:position w:val="-4"/>
        </w:rPr>
        <w:t>a</w:t>
      </w:r>
      <w:r>
        <w:rPr>
          <w:rFonts w:ascii="Arial" w:hAnsi="Arial" w:cs="Arial" w:eastAsia="Arial"/>
          <w:sz w:val="24"/>
          <w:szCs w:val="24"/>
          <w:color w:val="575959"/>
          <w:spacing w:val="0"/>
          <w:w w:val="73"/>
          <w:position w:val="-4"/>
        </w:rPr>
        <w:t>i</w:t>
      </w:r>
      <w:r>
        <w:rPr>
          <w:rFonts w:ascii="Arial" w:hAnsi="Arial" w:cs="Arial" w:eastAsia="Arial"/>
          <w:sz w:val="24"/>
          <w:szCs w:val="24"/>
          <w:color w:val="575959"/>
          <w:spacing w:val="1"/>
          <w:w w:val="73"/>
          <w:position w:val="-4"/>
        </w:rPr>
        <w:t>y</w:t>
      </w:r>
      <w:r>
        <w:rPr>
          <w:rFonts w:ascii="Arial" w:hAnsi="Arial" w:cs="Arial" w:eastAsia="Arial"/>
          <w:sz w:val="24"/>
          <w:szCs w:val="24"/>
          <w:color w:val="7C7E7E"/>
          <w:spacing w:val="0"/>
          <w:w w:val="73"/>
          <w:position w:val="-4"/>
        </w:rPr>
        <w:t>e</w:t>
      </w:r>
      <w:r>
        <w:rPr>
          <w:rFonts w:ascii="Arial" w:hAnsi="Arial" w:cs="Arial" w:eastAsia="Arial"/>
          <w:sz w:val="24"/>
          <w:szCs w:val="24"/>
          <w:color w:val="7C7E7E"/>
          <w:spacing w:val="17"/>
          <w:w w:val="73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6B6B6D"/>
          <w:spacing w:val="0"/>
          <w:w w:val="73"/>
          <w:position w:val="-4"/>
        </w:rPr>
        <w:t>Güne</w:t>
      </w:r>
      <w:r>
        <w:rPr>
          <w:rFonts w:ascii="Arial" w:hAnsi="Arial" w:cs="Arial" w:eastAsia="Arial"/>
          <w:sz w:val="24"/>
          <w:szCs w:val="24"/>
          <w:color w:val="6B6B6D"/>
          <w:spacing w:val="0"/>
          <w:w w:val="73"/>
          <w:position w:val="-4"/>
        </w:rPr>
        <w:t>y</w:t>
      </w:r>
      <w:r>
        <w:rPr>
          <w:rFonts w:ascii="Arial" w:hAnsi="Arial" w:cs="Arial" w:eastAsia="Arial"/>
          <w:sz w:val="24"/>
          <w:szCs w:val="24"/>
          <w:color w:val="6B6B6D"/>
          <w:spacing w:val="-3"/>
          <w:w w:val="73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6B6B6D"/>
          <w:spacing w:val="0"/>
          <w:w w:val="76"/>
          <w:position w:val="-4"/>
        </w:rPr>
        <w:t>B</w:t>
      </w:r>
      <w:r>
        <w:rPr>
          <w:rFonts w:ascii="Arial" w:hAnsi="Arial" w:cs="Arial" w:eastAsia="Arial"/>
          <w:sz w:val="24"/>
          <w:szCs w:val="24"/>
          <w:color w:val="6B6B6D"/>
          <w:spacing w:val="-6"/>
          <w:w w:val="77"/>
          <w:position w:val="-4"/>
        </w:rPr>
        <w:t>ö</w:t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81"/>
          <w:position w:val="-4"/>
        </w:rPr>
        <w:t>lge</w:t>
      </w:r>
      <w:r>
        <w:rPr>
          <w:rFonts w:ascii="Arial" w:hAnsi="Arial" w:cs="Arial" w:eastAsia="Arial"/>
          <w:sz w:val="24"/>
          <w:szCs w:val="24"/>
          <w:color w:val="424242"/>
          <w:spacing w:val="-36"/>
          <w:w w:val="100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575959"/>
          <w:spacing w:val="0"/>
          <w:w w:val="76"/>
          <w:position w:val="-4"/>
        </w:rPr>
        <w:t>Amir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right="754"/>
        <w:jc w:val="right"/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45"/>
          <w:szCs w:val="45"/>
          <w:color w:val="383D8C"/>
          <w:w w:val="123"/>
          <w:i/>
          <w:position w:val="-4"/>
        </w:rPr>
        <w:t>ıı.</w:t>
      </w:r>
      <w:r>
        <w:rPr>
          <w:rFonts w:ascii="Times New Roman" w:hAnsi="Times New Roman" w:cs="Times New Roman" w:eastAsia="Times New Roman"/>
          <w:sz w:val="45"/>
          <w:szCs w:val="45"/>
          <w:color w:val="383D8C"/>
          <w:w w:val="124"/>
          <w:i/>
          <w:position w:val="-4"/>
        </w:rPr>
        <w:t>;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w w:val="100"/>
          <w:position w:val="0"/>
        </w:rPr>
      </w:r>
    </w:p>
    <w:p>
      <w:pPr>
        <w:spacing w:before="0" w:after="0" w:line="266" w:lineRule="exact"/>
        <w:ind w:right="703"/>
        <w:jc w:val="righ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383D8C"/>
          <w:spacing w:val="0"/>
          <w:w w:val="131"/>
          <w:i/>
          <w:position w:val="2"/>
        </w:rPr>
        <w:t>/o5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9" w:right="57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6.799988pt;margin-top:7.98146pt;width:59.52pt;height:13.44pt;mso-position-horizontal-relative:page;mso-position-vertical-relative:paragraph;z-index:-15230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92" w:right="-20"/>
        <w:jc w:val="left"/>
        <w:tabs>
          <w:tab w:pos="1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390.720001pt;margin-top:10.794045pt;width:178.559998pt;height:104.639999pt;mso-position-horizontal-relative:page;mso-position-vertical-relative:paragraph;z-index:-15229" type="#_x0000_t75">
            <v:imagedata r:id="rId27" o:title=""/>
          </v:shape>
        </w:pict>
      </w:r>
      <w:r>
        <w:rPr/>
        <w:pict>
          <v:group style="position:absolute;margin-left:231.666107pt;margin-top:14.83699pt;width:90.943308pt;height:.1pt;mso-position-horizontal-relative:page;mso-position-vertical-relative:paragraph;z-index:-15227" coordorigin="4633,297" coordsize="1819,2">
            <v:shape style="position:absolute;left:4633;top:297;width:1819;height:2" coordorigin="4633,297" coordsize="1819,0" path="m4633,297l6452,297e" filled="f" stroked="t" strokeweight="2.871894pt" strokecolor="#5B64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494D91"/>
          <w:spacing w:val="0"/>
          <w:w w:val="170"/>
          <w:i/>
        </w:rPr>
        <w:t>/Y2_</w:t>
      </w:r>
      <w:r>
        <w:rPr>
          <w:rFonts w:ascii="Times New Roman" w:hAnsi="Times New Roman" w:cs="Times New Roman" w:eastAsia="Times New Roman"/>
          <w:sz w:val="21"/>
          <w:szCs w:val="21"/>
          <w:color w:val="494D91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94D91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1"/>
          <w:szCs w:val="21"/>
          <w:color w:val="494D91"/>
          <w:spacing w:val="3"/>
          <w:w w:val="374"/>
        </w:rPr>
        <w:t>/</w:t>
      </w:r>
      <w:r>
        <w:rPr>
          <w:rFonts w:ascii="Times New Roman" w:hAnsi="Times New Roman" w:cs="Times New Roman" w:eastAsia="Times New Roman"/>
          <w:sz w:val="21"/>
          <w:szCs w:val="21"/>
          <w:color w:val="6464AA"/>
          <w:spacing w:val="0"/>
          <w:w w:val="35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6464A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D91"/>
          <w:spacing w:val="0"/>
          <w:w w:val="179"/>
        </w:rPr>
        <w:t>/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1" w:right="57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859"/>
          <w:w w:val="6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</w:rPr>
      </w:r>
    </w:p>
    <w:p>
      <w:pPr>
        <w:spacing w:before="0" w:after="0" w:line="19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Deniz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DEMİR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00"/>
          <w:cols w:num="2" w:equalWidth="0">
            <w:col w:w="4602" w:space="299"/>
            <w:col w:w="691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9" w:lineRule="exact"/>
        <w:ind w:left="336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18987pt;margin-top:-16.297157pt;width:40.854882pt;height:44pt;mso-position-horizontal-relative:page;mso-position-vertical-relative:paragraph;z-index:-15224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32323"/>
                      <w:spacing w:val="0"/>
                      <w:w w:val="167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8"/>
          <w:w w:val="134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8"/>
          <w:position w:val="-1"/>
        </w:rPr>
        <w:t>LF.DiYE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204"/>
          <w:position w:val="-1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3452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İTFAiYE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BA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  <w:position w:val="-2"/>
        </w:rPr>
        <w:t>KANLI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0"/>
          <w:w w:val="74"/>
          <w:position w:val="-2"/>
        </w:rPr>
        <w:t>GI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809" w:right="3575"/>
        <w:jc w:val="center"/>
        <w:tabs>
          <w:tab w:pos="3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734177pt;margin-top:6.567792pt;width:51.574642pt;height:8pt;mso-position-horizontal-relative:page;mso-position-vertical-relative:paragraph;z-index:-15223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32323"/>
                      <w:spacing w:val="0"/>
                      <w:w w:val="100"/>
                    </w:rPr>
                    <w:t>BÜYUKf.EHIR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8"/>
        </w:rPr>
        <w:t>I</w:t>
      </w:r>
      <w:r>
        <w:rPr>
          <w:rFonts w:ascii="Arial" w:hAnsi="Arial" w:cs="Arial" w:eastAsia="Arial"/>
          <w:sz w:val="16"/>
          <w:szCs w:val="16"/>
          <w:color w:val="3B3B3B"/>
          <w:spacing w:val="22"/>
          <w:w w:val="100"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24"/>
          <w:position w:val="8"/>
        </w:rPr>
        <w:t>MIR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Müdalıale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622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B3B3B"/>
          <w:w w:val="106"/>
        </w:rPr>
        <w:t>BE</w:t>
      </w:r>
      <w:r>
        <w:rPr>
          <w:rFonts w:ascii="Arial" w:hAnsi="Arial" w:cs="Arial" w:eastAsia="Arial"/>
          <w:sz w:val="15"/>
          <w:szCs w:val="15"/>
          <w:color w:val="3B3B3B"/>
          <w:spacing w:val="-3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696969"/>
          <w:spacing w:val="6"/>
          <w:w w:val="100"/>
        </w:rPr>
        <w:t>L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</w:rPr>
        <w:t>EO</w:t>
      </w:r>
      <w:r>
        <w:rPr>
          <w:rFonts w:ascii="Arial" w:hAnsi="Arial" w:cs="Arial" w:eastAsia="Arial"/>
          <w:sz w:val="15"/>
          <w:szCs w:val="15"/>
          <w:color w:val="4F4F4F"/>
          <w:spacing w:val="19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</w:rPr>
        <w:t>YESI</w:t>
      </w:r>
      <w:r>
        <w:rPr>
          <w:rFonts w:ascii="Arial" w:hAnsi="Arial" w:cs="Arial" w:eastAsia="Arial"/>
          <w:sz w:val="15"/>
          <w:szCs w:val="15"/>
          <w:color w:val="4F4F4F"/>
          <w:spacing w:val="-3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4" w:right="-20"/>
        <w:jc w:val="left"/>
        <w:tabs>
          <w:tab w:pos="1320" w:val="left"/>
          <w:tab w:pos="3120" w:val="left"/>
          <w:tab w:pos="5480" w:val="left"/>
          <w:tab w:pos="7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6"/>
          <w:w w:val="11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4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ayTarihi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2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21/05/2017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IOildirim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13:38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57"/>
        </w:rPr>
        <w:t>lrcıı: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32"/>
          <w:w w:val="5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9" w:lineRule="exact"/>
        <w:ind w:left="118" w:right="-20"/>
        <w:jc w:val="left"/>
        <w:tabs>
          <w:tab w:pos="1320" w:val="left"/>
          <w:tab w:pos="3120" w:val="left"/>
          <w:tab w:pos="4340" w:val="left"/>
          <w:tab w:pos="5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9"/>
          <w:position w:val="0"/>
        </w:rPr>
        <w:t>:21/05/2017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  <w:position w:val="0"/>
        </w:rPr>
        <w:t>IKayıı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21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3326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0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4"/>
          <w:w w:val="1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Yeşildere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1039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118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9"/>
          <w:w w:val="1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Yeşildere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1039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192" w:lineRule="exact"/>
        <w:ind w:left="118" w:right="-20"/>
        <w:jc w:val="left"/>
        <w:tabs>
          <w:tab w:pos="1300" w:val="left"/>
          <w:tab w:pos="3720" w:val="left"/>
          <w:tab w:pos="6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Tüıü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Yangıııı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Sınıfı:A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8"/>
          <w:position w:val="-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8"/>
          <w:position w:val="-1"/>
        </w:rPr>
        <w:t>ırı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6"/>
          <w:position w:val="-1"/>
        </w:rPr>
        <w:t>:Sigara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9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  <w:position w:val="-1"/>
        </w:rPr>
        <w:t>izmariti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320" w:right="740"/>
        </w:sectPr>
      </w:pPr>
      <w:rPr/>
    </w:p>
    <w:p>
      <w:pPr>
        <w:spacing w:before="26" w:after="0" w:line="240" w:lineRule="auto"/>
        <w:ind w:left="16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45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4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4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ada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188" w:lineRule="exact"/>
        <w:ind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Yapmı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right="-20"/>
        <w:jc w:val="left"/>
        <w:tabs>
          <w:tab w:pos="2020" w:val="left"/>
          <w:tab w:pos="2480" w:val="left"/>
          <w:tab w:pos="31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620255pt;margin-top:4.777438pt;width:4.465240pt;height:26pt;mso-position-horizontal-relative:page;mso-position-vertical-relative:paragraph;z-index:-1522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F4F4F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Betonarmc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Ahşap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266"/>
          <w:position w:val="-3"/>
        </w:rPr>
        <w:t>li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89"/>
          <w:position w:val="0"/>
        </w:rPr>
        <w:t>.......</w:t>
      </w:r>
      <w:r>
        <w:rPr>
          <w:rFonts w:ascii="Arial" w:hAnsi="Arial" w:cs="Arial" w:eastAsia="Arial"/>
          <w:sz w:val="18"/>
          <w:szCs w:val="18"/>
          <w:color w:val="4F4F4F"/>
          <w:spacing w:val="-15"/>
          <w:w w:val="89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96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696969"/>
          <w:spacing w:val="-5"/>
          <w:w w:val="96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4F4F4F"/>
          <w:spacing w:val="-15"/>
          <w:w w:val="104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92"/>
          <w:position w:val="0"/>
        </w:rPr>
        <w:t>....</w:t>
      </w:r>
      <w:r>
        <w:rPr>
          <w:rFonts w:ascii="Arial" w:hAnsi="Arial" w:cs="Arial" w:eastAsia="Arial"/>
          <w:sz w:val="18"/>
          <w:szCs w:val="18"/>
          <w:color w:val="696969"/>
          <w:spacing w:val="-10"/>
          <w:w w:val="92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8C8C8C"/>
          <w:spacing w:val="-16"/>
          <w:w w:val="130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4F4F4F"/>
          <w:spacing w:val="-16"/>
          <w:w w:val="130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89"/>
          <w:position w:val="0"/>
        </w:rPr>
        <w:t>...</w:t>
      </w:r>
      <w:r>
        <w:rPr>
          <w:rFonts w:ascii="Arial" w:hAnsi="Arial" w:cs="Arial" w:eastAsia="Arial"/>
          <w:sz w:val="18"/>
          <w:szCs w:val="18"/>
          <w:color w:val="696969"/>
          <w:spacing w:val="-5"/>
          <w:w w:val="89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4F4F4F"/>
          <w:spacing w:val="-10"/>
          <w:w w:val="104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96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696969"/>
          <w:spacing w:val="-18"/>
          <w:w w:val="96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1"/>
          <w:position w:val="0"/>
        </w:rPr>
        <w:t>..</w:t>
      </w:r>
      <w:r>
        <w:rPr>
          <w:rFonts w:ascii="Arial" w:hAnsi="Arial" w:cs="Arial" w:eastAsia="Arial"/>
          <w:sz w:val="18"/>
          <w:szCs w:val="18"/>
          <w:color w:val="3B3B3B"/>
          <w:spacing w:val="-10"/>
          <w:w w:val="9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696969"/>
          <w:spacing w:val="-18"/>
          <w:w w:val="130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89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4F4F4F"/>
          <w:spacing w:val="-1"/>
          <w:w w:val="89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C7C7C"/>
          <w:spacing w:val="0"/>
          <w:w w:val="95"/>
          <w:position w:val="0"/>
        </w:rPr>
        <w:t>...</w:t>
      </w:r>
      <w:r>
        <w:rPr>
          <w:rFonts w:ascii="Arial" w:hAnsi="Arial" w:cs="Arial" w:eastAsia="Arial"/>
          <w:sz w:val="18"/>
          <w:szCs w:val="18"/>
          <w:color w:val="7C7C7C"/>
          <w:spacing w:val="-32"/>
          <w:w w:val="95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4F4F4F"/>
          <w:spacing w:val="-19"/>
          <w:w w:val="130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696969"/>
          <w:spacing w:val="-11"/>
          <w:w w:val="156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10"/>
          <w:w w:val="104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7C7C7C"/>
          <w:spacing w:val="-18"/>
          <w:w w:val="130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4F4F4F"/>
          <w:spacing w:val="-15"/>
          <w:w w:val="104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96"/>
          <w:position w:val="0"/>
        </w:rPr>
        <w:t>..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96969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77"/>
          <w:position w:val="0"/>
        </w:rPr>
        <w:t>..</w:t>
      </w:r>
      <w:r>
        <w:rPr>
          <w:rFonts w:ascii="Arial" w:hAnsi="Arial" w:cs="Arial" w:eastAsia="Arial"/>
          <w:sz w:val="23"/>
          <w:szCs w:val="23"/>
          <w:color w:val="696969"/>
          <w:spacing w:val="-28"/>
          <w:w w:val="77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22"/>
          <w:w w:val="10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75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10"/>
          <w:w w:val="75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2"/>
          <w:position w:val="0"/>
        </w:rPr>
        <w:t>...</w:t>
      </w:r>
      <w:r>
        <w:rPr>
          <w:rFonts w:ascii="Arial" w:hAnsi="Arial" w:cs="Arial" w:eastAsia="Arial"/>
          <w:sz w:val="23"/>
          <w:szCs w:val="23"/>
          <w:color w:val="4F4F4F"/>
          <w:spacing w:val="-15"/>
          <w:w w:val="72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20"/>
          <w:w w:val="122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1"/>
          <w:position w:val="0"/>
        </w:rPr>
        <w:t>..</w:t>
      </w:r>
      <w:r>
        <w:rPr>
          <w:rFonts w:ascii="Arial" w:hAnsi="Arial" w:cs="Arial" w:eastAsia="Arial"/>
          <w:sz w:val="23"/>
          <w:szCs w:val="23"/>
          <w:color w:val="4F4F4F"/>
          <w:spacing w:val="-15"/>
          <w:w w:val="7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7C7C7C"/>
          <w:spacing w:val="-24"/>
          <w:w w:val="122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15"/>
          <w:w w:val="8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20"/>
          <w:w w:val="122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22"/>
          <w:w w:val="10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74"/>
          <w:position w:val="0"/>
        </w:rPr>
        <w:t>..</w:t>
      </w:r>
      <w:r>
        <w:rPr>
          <w:rFonts w:ascii="Arial" w:hAnsi="Arial" w:cs="Arial" w:eastAsia="Arial"/>
          <w:sz w:val="23"/>
          <w:szCs w:val="23"/>
          <w:color w:val="696969"/>
          <w:spacing w:val="-39"/>
          <w:w w:val="74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69"/>
          <w:position w:val="0"/>
        </w:rPr>
        <w:t>...</w:t>
      </w:r>
      <w:r>
        <w:rPr>
          <w:rFonts w:ascii="Arial" w:hAnsi="Arial" w:cs="Arial" w:eastAsia="Arial"/>
          <w:sz w:val="23"/>
          <w:szCs w:val="23"/>
          <w:color w:val="4F4F4F"/>
          <w:spacing w:val="-5"/>
          <w:w w:val="69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232323"/>
          <w:spacing w:val="-1"/>
          <w:w w:val="6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24"/>
          <w:w w:val="122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71"/>
          <w:position w:val="0"/>
        </w:rPr>
        <w:t>.....</w:t>
      </w:r>
      <w:r>
        <w:rPr>
          <w:rFonts w:ascii="Arial" w:hAnsi="Arial" w:cs="Arial" w:eastAsia="Arial"/>
          <w:sz w:val="23"/>
          <w:szCs w:val="23"/>
          <w:color w:val="7C7C7C"/>
          <w:spacing w:val="-29"/>
          <w:w w:val="7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15"/>
          <w:w w:val="8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8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7C7C7C"/>
          <w:spacing w:val="-10"/>
          <w:w w:val="8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5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15"/>
          <w:w w:val="75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18"/>
          <w:w w:val="10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15"/>
          <w:w w:val="8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18"/>
          <w:w w:val="10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0"/>
          <w:position w:val="0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47" w:lineRule="exact"/>
        <w:ind w:left="1328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232323"/>
          <w:spacing w:val="0"/>
          <w:w w:val="55"/>
          <w:position w:val="-2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23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  <w:position w:val="11"/>
        </w:rPr>
        <w:t>Yangıııı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93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  <w:position w:val="11"/>
        </w:rPr>
        <w:t>KontrolAltınaAlma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7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11"/>
        </w:rPr>
        <w:t>:13:50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  <w:cols w:num="2" w:equalWidth="0">
            <w:col w:w="1624" w:space="1992"/>
            <w:col w:w="7244"/>
          </w:cols>
        </w:sectPr>
      </w:pPr>
      <w:rPr/>
    </w:p>
    <w:p>
      <w:pPr>
        <w:spacing w:before="0" w:after="0" w:line="183" w:lineRule="exact"/>
        <w:ind w:left="118" w:right="-20"/>
        <w:jc w:val="left"/>
        <w:tabs>
          <w:tab w:pos="2200" w:val="left"/>
          <w:tab w:pos="5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21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211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  <w:t>ibi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>IKiracı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73" w:lineRule="exact"/>
        <w:ind w:left="21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4"/>
          <w:szCs w:val="24"/>
          <w:color w:val="3B3B3B"/>
          <w:w w:val="57"/>
          <w:i/>
          <w:position w:val="-1"/>
        </w:rPr>
        <w:t>V</w:t>
      </w:r>
      <w:r>
        <w:rPr>
          <w:rFonts w:ascii="Arial" w:hAnsi="Arial" w:cs="Arial" w:eastAsia="Arial"/>
          <w:sz w:val="24"/>
          <w:szCs w:val="24"/>
          <w:color w:val="3B3B3B"/>
          <w:spacing w:val="10"/>
          <w:w w:val="57"/>
          <w:i/>
          <w:position w:val="-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86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5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50"/>
          <w:w w:val="15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Muharrem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2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-1"/>
        </w:rPr>
        <w:t>TOP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119" w:right="-20"/>
        <w:jc w:val="left"/>
        <w:tabs>
          <w:tab w:pos="464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  <w:position w:val="-1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5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7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1"/>
          <w:position w:val="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  <w:t>ık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1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6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16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6"/>
          <w:w w:val="11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16"/>
          <w:position w:val="0"/>
        </w:rPr>
        <w:t>39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5"/>
          <w:position w:val="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9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95"/>
          <w:position w:val="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-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13:41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</w:sectPr>
      </w:pPr>
      <w:rPr/>
    </w:p>
    <w:p>
      <w:pPr>
        <w:spacing w:before="0" w:after="0" w:line="194" w:lineRule="exact"/>
        <w:ind w:left="10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7"/>
          <w:position w:val="-1"/>
        </w:rPr>
        <w:t>374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  <w:cols w:num="2" w:equalWidth="0">
            <w:col w:w="536" w:space="1583"/>
            <w:col w:w="8741"/>
          </w:cols>
        </w:sectPr>
      </w:pPr>
      <w:rPr/>
    </w:p>
    <w:p>
      <w:pPr>
        <w:spacing w:before="0" w:after="0" w:line="279" w:lineRule="exact"/>
        <w:ind w:left="118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4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7"/>
        </w:rPr>
        <w:t>kibin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  <w:position w:val="-2"/>
        </w:rPr>
        <w:t>ArızaGcli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6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4637" w:right="422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4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240" w:lineRule="auto"/>
        <w:ind w:left="4618" w:right="400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2138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18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;crsonel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53"/>
        </w:rPr>
        <w:t>ayıs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2"/>
          <w:w w:val="15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8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4" w:lineRule="auto"/>
        <w:ind w:left="2138" w:right="2154" w:firstLine="-2020"/>
        <w:jc w:val="left"/>
        <w:tabs>
          <w:tab w:pos="2180" w:val="left"/>
          <w:tab w:pos="4640" w:val="left"/>
          <w:tab w:pos="7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84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8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9"/>
          <w:w w:val="1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18"/>
        </w:rPr>
        <w:t>fuaç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6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9"/>
          <w:w w:val="134"/>
          <w:position w:val="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6"/>
          <w:position w:val="1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"/>
          <w:w w:val="105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60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5"/>
          <w:position w:val="0"/>
        </w:rPr>
        <w:t>Döıı!l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5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169"/>
        </w:rPr>
        <w:t>ardı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192" w:lineRule="exact"/>
        <w:ind w:left="21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w w:val="90"/>
          <w:position w:val="-1"/>
        </w:rPr>
        <w:t>Isk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6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7"/>
          <w:w w:val="106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6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6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4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Adı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20"/>
          <w:position w:val="-1"/>
        </w:rPr>
        <w:t>oya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21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8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</w:sectPr>
      </w:pPr>
      <w:rPr/>
    </w:p>
    <w:p>
      <w:pPr>
        <w:spacing w:before="22" w:after="0" w:line="192" w:lineRule="exact"/>
        <w:ind w:left="10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Playııı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Göıüldüğ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2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dumanit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görtildiL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  <w:cols w:num="2" w:equalWidth="0">
            <w:col w:w="1943" w:space="176"/>
            <w:col w:w="8741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8" w:after="0" w:line="240" w:lineRule="auto"/>
        <w:ind w:left="2265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4F4F4F"/>
          <w:spacing w:val="0"/>
          <w:w w:val="446"/>
          <w:position w:val="-2"/>
        </w:rPr>
        <w:t>ll</w:t>
      </w:r>
      <w:r>
        <w:rPr>
          <w:rFonts w:ascii="Times New Roman" w:hAnsi="Times New Roman" w:cs="Times New Roman" w:eastAsia="Times New Roman"/>
          <w:sz w:val="13"/>
          <w:szCs w:val="13"/>
          <w:color w:val="4F4F4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4F4F4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Söndürınede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58" w:right="-20"/>
        <w:jc w:val="left"/>
        <w:tabs>
          <w:tab w:pos="4700" w:val="left"/>
          <w:tab w:pos="6540" w:val="left"/>
          <w:tab w:pos="8080" w:val="left"/>
          <w:tab w:pos="96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27"/>
          <w:position w:val="-2"/>
        </w:rPr>
        <w:t>öndllrıne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3"/>
          <w:w w:val="127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Türil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68"/>
          <w:position w:val="-4"/>
        </w:rPr>
        <w:t>ıım3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  <w:position w:val="-4"/>
        </w:rPr>
        <w:t>IKöpll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92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3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3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43"/>
          <w:w w:val="103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IK.K.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7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3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3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43"/>
          <w:w w:val="103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  <w:position w:val="-4"/>
        </w:rPr>
        <w:t>K;0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  <w:position w:val="-4"/>
        </w:rPr>
        <w:t>2</w:t>
      </w:r>
      <w:r>
        <w:rPr>
          <w:rFonts w:ascii="Arial" w:hAnsi="Arial" w:cs="Arial" w:eastAsia="Arial"/>
          <w:sz w:val="17"/>
          <w:szCs w:val="17"/>
          <w:color w:val="4F4F4F"/>
          <w:spacing w:val="9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1"/>
          <w:position w:val="-4"/>
        </w:rPr>
        <w:t>K</w:t>
      </w:r>
      <w:r>
        <w:rPr>
          <w:rFonts w:ascii="Arial" w:hAnsi="Arial" w:cs="Arial" w:eastAsia="Arial"/>
          <w:sz w:val="17"/>
          <w:szCs w:val="17"/>
          <w:color w:val="3B3B3B"/>
          <w:spacing w:val="-8"/>
          <w:w w:val="102"/>
          <w:position w:val="-4"/>
        </w:rPr>
        <w:t>g</w:t>
      </w:r>
      <w:r>
        <w:rPr>
          <w:rFonts w:ascii="Arial" w:hAnsi="Arial" w:cs="Arial" w:eastAsia="Arial"/>
          <w:sz w:val="17"/>
          <w:szCs w:val="17"/>
          <w:color w:val="696969"/>
          <w:spacing w:val="0"/>
          <w:w w:val="110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4643" w:right="-20"/>
        <w:jc w:val="left"/>
        <w:tabs>
          <w:tab w:pos="6540" w:val="left"/>
          <w:tab w:pos="80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0,2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70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4F4F4F"/>
          <w:spacing w:val="-59"/>
          <w:w w:val="70"/>
          <w:position w:val="-2"/>
        </w:rPr>
        <w:t> </w:t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70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61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33"/>
        </w:rPr>
        <w:t>öndünn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3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1"/>
          <w:w w:val="13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left="1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yok.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  <w:cols w:num="2" w:equalWidth="0">
            <w:col w:w="2203" w:space="11"/>
            <w:col w:w="8646"/>
          </w:cols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8" w:after="0" w:line="240" w:lineRule="auto"/>
        <w:ind w:left="21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56" w:lineRule="auto"/>
        <w:ind w:left="2170" w:right="146" w:firstLine="-2052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19"/>
        </w:rPr>
        <w:t>oruştunnada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sehven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9"/>
        </w:rPr>
        <w:t>tıştııillınesi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</w:sectPr>
      </w:pPr>
      <w:rPr/>
    </w:p>
    <w:p>
      <w:pPr>
        <w:spacing w:before="38" w:after="0" w:line="240" w:lineRule="auto"/>
        <w:ind w:left="10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202" w:lineRule="exact"/>
        <w:ind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irkeli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-1"/>
        </w:rPr>
        <w:t>pecıeli: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  <w:cols w:num="2" w:equalWidth="0">
            <w:col w:w="962" w:space="1157"/>
            <w:col w:w="8741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0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2" w:after="0" w:line="256" w:lineRule="auto"/>
        <w:ind w:left="104" w:right="9191" w:firstLine="1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</w:rPr>
        <w:t>Yangııı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2"/>
        </w:rPr>
        <w:t>rt'csliı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203" w:lineRule="exact"/>
        <w:ind w:left="104" w:right="-20"/>
        <w:jc w:val="left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2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2"/>
        </w:rPr>
        <w:t>ikibi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OönUşü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rarilı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6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7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21/05/2017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3"/>
          <w:position w:val="-2"/>
        </w:rPr>
        <w:t>ISnaı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48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48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48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4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  <w:position w:val="-2"/>
        </w:rPr>
        <w:t>14:00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ind w:left="104" w:right="-20"/>
        <w:jc w:val="left"/>
        <w:tabs>
          <w:tab w:pos="10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F4F4F"/>
          <w:spacing w:val="0"/>
          <w:w w:val="126"/>
          <w:position w:val="-5"/>
        </w:rPr>
        <w:t>r----'-</w:t>
      </w:r>
      <w:r>
        <w:rPr>
          <w:rFonts w:ascii="Times New Roman" w:hAnsi="Times New Roman" w:cs="Times New Roman" w:eastAsia="Times New Roman"/>
          <w:sz w:val="12"/>
          <w:szCs w:val="12"/>
          <w:color w:val="4F4F4F"/>
          <w:spacing w:val="-25"/>
          <w:w w:val="126"/>
          <w:position w:val="-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F4F4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F4F4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2"/>
          <w:szCs w:val="12"/>
          <w:color w:val="696969"/>
          <w:spacing w:val="0"/>
          <w:w w:val="126"/>
          <w:position w:val="-5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</w:sectPr>
      </w:pPr>
      <w:rPr/>
    </w:p>
    <w:p>
      <w:pPr>
        <w:spacing w:before="9" w:after="0" w:line="240" w:lineRule="auto"/>
        <w:ind w:right="23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-1"/>
          <w:w w:val="13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4"/>
          <w:w w:val="68"/>
          <w:position w:val="12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-6"/>
          <w:w w:val="130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9"/>
          <w:w w:val="68"/>
          <w:position w:val="12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0"/>
          <w:w w:val="130"/>
          <w:position w:val="0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3" w:lineRule="exact"/>
        <w:ind w:right="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58"/>
          <w:position w:val="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6"/>
          <w:w w:val="57"/>
          <w:position w:val="5"/>
        </w:rPr>
        <w:t>c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51"/>
          <w:position w:val="-2"/>
        </w:rPr>
        <w:t>.</w:t>
      </w:r>
      <w:r>
        <w:rPr>
          <w:rFonts w:ascii="Arial" w:hAnsi="Arial" w:cs="Arial" w:eastAsia="Arial"/>
          <w:sz w:val="25"/>
          <w:szCs w:val="25"/>
          <w:color w:val="3B3B3B"/>
          <w:spacing w:val="-36"/>
          <w:w w:val="51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57"/>
          <w:position w:val="5"/>
        </w:rPr>
        <w:t>:</w:t>
      </w:r>
      <w:r>
        <w:rPr>
          <w:rFonts w:ascii="Arial" w:hAnsi="Arial" w:cs="Arial" w:eastAsia="Arial"/>
          <w:sz w:val="25"/>
          <w:szCs w:val="25"/>
          <w:color w:val="3B3B3B"/>
          <w:spacing w:val="-44"/>
          <w:w w:val="51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57"/>
          <w:position w:val="5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54"/>
          <w:position w:val="-2"/>
        </w:rPr>
        <w:t>:&gt;...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-73"/>
        <w:jc w:val="left"/>
        <w:tabs>
          <w:tab w:pos="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100"/>
        </w:rPr>
        <w:t>oın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3F3F3F"/>
        </w:rPr>
        <w:t>Merke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3F3F3F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3F3F3F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u w:val="single" w:color="3F3F3F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3F3F3F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u w:val="single" w:color="3F3F3F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5" w:right="-5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98" w:right="24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6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90" w:right="111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9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7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43" w:right="1178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0"/>
          <w:w w:val="76"/>
          <w:b/>
          <w:bCs/>
        </w:rPr>
        <w:t>3</w:t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-7"/>
          <w:w w:val="76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76"/>
          <w:b/>
          <w:bCs/>
        </w:rPr>
        <w:t>1</w:t>
      </w:r>
      <w:r>
        <w:rPr>
          <w:rFonts w:ascii="Arial" w:hAnsi="Arial" w:cs="Arial" w:eastAsia="Arial"/>
          <w:sz w:val="25"/>
          <w:szCs w:val="25"/>
          <w:color w:val="3B3B3B"/>
          <w:spacing w:val="13"/>
          <w:w w:val="76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51"/>
          <w:b/>
          <w:bCs/>
        </w:rPr>
        <w:t>MaYIS21017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320" w:right="740"/>
          <w:cols w:num="5" w:equalWidth="0">
            <w:col w:w="433" w:space="570"/>
            <w:col w:w="920" w:space="215"/>
            <w:col w:w="2215" w:space="130"/>
            <w:col w:w="1306" w:space="2692"/>
            <w:col w:w="2379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114" w:lineRule="atLeast"/>
        <w:ind w:left="236" w:right="-58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72"/>
        </w:rPr>
        <w:t>·&gt;-&lt;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82" w:lineRule="exact"/>
        <w:ind w:right="-193"/>
        <w:jc w:val="left"/>
        <w:tabs>
          <w:tab w:pos="540" w:val="left"/>
        </w:tabs>
        <w:rPr>
          <w:rFonts w:ascii="Times New Roman" w:hAnsi="Times New Roman" w:cs="Times New Roman" w:eastAsia="Times New Roman"/>
          <w:sz w:val="102"/>
          <w:szCs w:val="10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2"/>
          <w:szCs w:val="102"/>
          <w:color w:val="4F4F4F"/>
          <w:spacing w:val="0"/>
          <w:w w:val="9"/>
          <w:position w:val="-76"/>
        </w:rPr>
        <w:t>.</w:t>
      </w:r>
      <w:r>
        <w:rPr>
          <w:rFonts w:ascii="Times New Roman" w:hAnsi="Times New Roman" w:cs="Times New Roman" w:eastAsia="Times New Roman"/>
          <w:sz w:val="102"/>
          <w:szCs w:val="102"/>
          <w:color w:val="4F4F4F"/>
          <w:spacing w:val="0"/>
          <w:w w:val="100"/>
          <w:position w:val="-76"/>
        </w:rPr>
        <w:tab/>
      </w:r>
      <w:r>
        <w:rPr>
          <w:rFonts w:ascii="Times New Roman" w:hAnsi="Times New Roman" w:cs="Times New Roman" w:eastAsia="Times New Roman"/>
          <w:sz w:val="102"/>
          <w:szCs w:val="102"/>
          <w:color w:val="4F4F4F"/>
          <w:spacing w:val="0"/>
          <w:w w:val="100"/>
          <w:position w:val="-76"/>
        </w:rPr>
      </w:r>
      <w:r>
        <w:rPr>
          <w:rFonts w:ascii="Times New Roman" w:hAnsi="Times New Roman" w:cs="Times New Roman" w:eastAsia="Times New Roman"/>
          <w:sz w:val="102"/>
          <w:szCs w:val="102"/>
          <w:color w:val="3B3B3B"/>
          <w:spacing w:val="-108"/>
          <w:w w:val="18"/>
          <w:position w:val="-76"/>
        </w:rPr>
        <w:t>-</w:t>
      </w:r>
      <w:r>
        <w:rPr>
          <w:rFonts w:ascii="Times New Roman" w:hAnsi="Times New Roman" w:cs="Times New Roman" w:eastAsia="Times New Roman"/>
          <w:sz w:val="102"/>
          <w:szCs w:val="102"/>
          <w:color w:val="262A6B"/>
          <w:spacing w:val="0"/>
          <w:w w:val="49"/>
          <w:i/>
          <w:position w:val="-76"/>
        </w:rPr>
        <w:t>r;/Pr</w:t>
      </w:r>
      <w:r>
        <w:rPr>
          <w:rFonts w:ascii="Times New Roman" w:hAnsi="Times New Roman" w:cs="Times New Roman" w:eastAsia="Times New Roman"/>
          <w:sz w:val="102"/>
          <w:szCs w:val="102"/>
          <w:color w:val="000000"/>
          <w:spacing w:val="0"/>
          <w:w w:val="100"/>
          <w:position w:val="0"/>
        </w:rPr>
      </w:r>
    </w:p>
    <w:p>
      <w:pPr>
        <w:spacing w:before="1" w:after="0" w:line="192" w:lineRule="exact"/>
        <w:ind w:left="393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1"/>
        </w:rPr>
        <w:t>İtfaiy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3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2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7"/>
          <w:w w:val="13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7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4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8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-10"/>
          <w:w w:val="15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6"/>
        </w:rPr>
        <w:t>Aıııiri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12" w:lineRule="atLeast"/>
        <w:ind w:right="-20"/>
        <w:jc w:val="left"/>
        <w:tabs>
          <w:tab w:pos="980" w:val="left"/>
          <w:tab w:pos="4000" w:val="left"/>
          <w:tab w:pos="518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262A6B"/>
          <w:i/>
          <w:position w:val="-14"/>
        </w:rPr>
      </w:r>
      <w:r>
        <w:rPr>
          <w:rFonts w:ascii="Times New Roman" w:hAnsi="Times New Roman" w:cs="Times New Roman" w:eastAsia="Times New Roman"/>
          <w:sz w:val="34"/>
          <w:szCs w:val="34"/>
          <w:color w:val="262A6B"/>
          <w:i/>
          <w:strike/>
          <w:position w:val="-1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62A6B"/>
          <w:spacing w:val="-5"/>
          <w:i/>
          <w:strike/>
          <w:position w:val="-1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62A6B"/>
          <w:spacing w:val="-5"/>
          <w:i/>
          <w:strike/>
          <w:position w:val="-14"/>
        </w:rPr>
      </w:r>
      <w:r>
        <w:rPr>
          <w:rFonts w:ascii="Times New Roman" w:hAnsi="Times New Roman" w:cs="Times New Roman" w:eastAsia="Times New Roman"/>
          <w:sz w:val="34"/>
          <w:szCs w:val="34"/>
          <w:color w:val="262A6B"/>
          <w:spacing w:val="0"/>
          <w:w w:val="100"/>
          <w:i/>
          <w:strike/>
          <w:position w:val="-14"/>
        </w:rPr>
        <w:t>/L.</w:t>
      </w:r>
      <w:r>
        <w:rPr>
          <w:rFonts w:ascii="Times New Roman" w:hAnsi="Times New Roman" w:cs="Times New Roman" w:eastAsia="Times New Roman"/>
          <w:sz w:val="34"/>
          <w:szCs w:val="34"/>
          <w:color w:val="262A6B"/>
          <w:spacing w:val="81"/>
          <w:w w:val="100"/>
          <w:i/>
          <w:strike/>
          <w:position w:val="-1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62A6B"/>
          <w:spacing w:val="0"/>
          <w:w w:val="100"/>
          <w:i/>
          <w:strike/>
          <w:position w:val="-14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262A6B"/>
          <w:spacing w:val="0"/>
          <w:w w:val="100"/>
          <w:i/>
          <w:strike/>
          <w:position w:val="-14"/>
        </w:rPr>
      </w:r>
      <w:r>
        <w:rPr>
          <w:rFonts w:ascii="Times New Roman" w:hAnsi="Times New Roman" w:cs="Times New Roman" w:eastAsia="Times New Roman"/>
          <w:sz w:val="34"/>
          <w:szCs w:val="34"/>
          <w:color w:val="262A6B"/>
          <w:spacing w:val="0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34"/>
          <w:szCs w:val="34"/>
          <w:color w:val="262A6B"/>
          <w:spacing w:val="0"/>
          <w:w w:val="100"/>
          <w:i/>
          <w:position w:val="-14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262A6B"/>
          <w:spacing w:val="0"/>
          <w:w w:val="100"/>
          <w:i/>
          <w:position w:val="-14"/>
        </w:rPr>
      </w:r>
      <w:r>
        <w:rPr>
          <w:rFonts w:ascii="Arial" w:hAnsi="Arial" w:cs="Arial" w:eastAsia="Arial"/>
          <w:sz w:val="15"/>
          <w:szCs w:val="15"/>
          <w:color w:val="8C8C8C"/>
          <w:spacing w:val="-18"/>
          <w:w w:val="95"/>
          <w:position w:val="0"/>
        </w:rPr>
        <w:t>"</w:t>
      </w:r>
      <w:r>
        <w:rPr>
          <w:rFonts w:ascii="Arial" w:hAnsi="Arial" w:cs="Arial" w:eastAsia="Arial"/>
          <w:sz w:val="15"/>
          <w:szCs w:val="15"/>
          <w:color w:val="B1AFB1"/>
          <w:spacing w:val="-17"/>
          <w:w w:val="119"/>
          <w:position w:val="0"/>
        </w:rPr>
        <w:t>"</w:t>
      </w:r>
      <w:r>
        <w:rPr>
          <w:rFonts w:ascii="Arial" w:hAnsi="Arial" w:cs="Arial" w:eastAsia="Arial"/>
          <w:sz w:val="15"/>
          <w:szCs w:val="15"/>
          <w:color w:val="8C8C8C"/>
          <w:spacing w:val="0"/>
          <w:w w:val="59"/>
          <w:position w:val="0"/>
        </w:rPr>
        <w:t>"</w:t>
      </w:r>
      <w:r>
        <w:rPr>
          <w:rFonts w:ascii="Arial" w:hAnsi="Arial" w:cs="Arial" w:eastAsia="Arial"/>
          <w:sz w:val="15"/>
          <w:szCs w:val="15"/>
          <w:color w:val="8C8C8C"/>
          <w:spacing w:val="-14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9C9C9C"/>
          <w:spacing w:val="-7"/>
          <w:w w:val="62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8C8C8C"/>
          <w:spacing w:val="0"/>
          <w:w w:val="104"/>
          <w:position w:val="0"/>
        </w:rPr>
        <w:t>.:-\</w:t>
      </w:r>
      <w:r>
        <w:rPr>
          <w:rFonts w:ascii="Arial" w:hAnsi="Arial" w:cs="Arial" w:eastAsia="Arial"/>
          <w:sz w:val="15"/>
          <w:szCs w:val="15"/>
          <w:color w:val="8C8C8C"/>
          <w:spacing w:val="0"/>
          <w:w w:val="105"/>
          <w:position w:val="0"/>
        </w:rPr>
        <w:t>(((</w:t>
      </w:r>
      <w:r>
        <w:rPr>
          <w:rFonts w:ascii="Arial" w:hAnsi="Arial" w:cs="Arial" w:eastAsia="Arial"/>
          <w:sz w:val="15"/>
          <w:szCs w:val="15"/>
          <w:color w:val="8C8C8C"/>
          <w:spacing w:val="-35"/>
          <w:w w:val="104"/>
          <w:position w:val="0"/>
        </w:rPr>
        <w:t>: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90"/>
          <w:position w:val="0"/>
        </w:rPr>
        <w:t>\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696969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B1AFB1"/>
          <w:spacing w:val="-16"/>
          <w:w w:val="116"/>
          <w:i/>
          <w:position w:val="0"/>
        </w:rPr>
        <w:t>\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48"/>
          <w:i/>
          <w:position w:val="0"/>
        </w:rPr>
        <w:t>t.: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696969"/>
          <w:spacing w:val="12"/>
          <w:w w:val="100"/>
          <w:i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220"/>
          <w:i/>
          <w:position w:val="0"/>
        </w:rPr>
        <w:t>·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8"/>
          <w:szCs w:val="8"/>
          <w:color w:val="8C8C8C"/>
          <w:spacing w:val="0"/>
          <w:w w:val="100"/>
          <w:position w:val="0"/>
        </w:rPr>
        <w:t>&lt;;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  <w:cols w:num="3" w:equalWidth="0">
            <w:col w:w="393" w:space="2465"/>
            <w:col w:w="1594" w:space="172"/>
            <w:col w:w="6236"/>
          </w:cols>
        </w:sectPr>
      </w:pPr>
      <w:rPr/>
    </w:p>
    <w:p>
      <w:pPr>
        <w:spacing w:before="0" w:after="0" w:line="100" w:lineRule="exact"/>
        <w:ind w:right="1222"/>
        <w:jc w:val="right"/>
        <w:rPr>
          <w:rFonts w:ascii="Times New Roman" w:hAnsi="Times New Roman" w:cs="Times New Roman" w:eastAsia="Times New Roman"/>
          <w:sz w:val="109"/>
          <w:szCs w:val="109"/>
        </w:rPr>
      </w:pPr>
      <w:rPr/>
      <w:r>
        <w:rPr>
          <w:rFonts w:ascii="Arial" w:hAnsi="Arial" w:cs="Arial" w:eastAsia="Arial"/>
          <w:sz w:val="78"/>
          <w:szCs w:val="78"/>
          <w:color w:val="4F4F4F"/>
          <w:w w:val="58"/>
          <w:position w:val="-34"/>
        </w:rPr>
        <w:t>l</w:t>
      </w:r>
      <w:r>
        <w:rPr>
          <w:rFonts w:ascii="Arial" w:hAnsi="Arial" w:cs="Arial" w:eastAsia="Arial"/>
          <w:sz w:val="78"/>
          <w:szCs w:val="78"/>
          <w:color w:val="4F4F4F"/>
          <w:spacing w:val="-206"/>
          <w:w w:val="57"/>
          <w:position w:val="-34"/>
        </w:rPr>
        <w:t>B</w:t>
      </w:r>
      <w:r>
        <w:rPr>
          <w:rFonts w:ascii="Arial" w:hAnsi="Arial" w:cs="Arial" w:eastAsia="Arial"/>
          <w:sz w:val="78"/>
          <w:szCs w:val="78"/>
          <w:color w:val="696969"/>
          <w:spacing w:val="0"/>
          <w:w w:val="80"/>
          <w:position w:val="-34"/>
        </w:rPr>
        <w:t>i</w:t>
      </w:r>
      <w:r>
        <w:rPr>
          <w:rFonts w:ascii="Arial" w:hAnsi="Arial" w:cs="Arial" w:eastAsia="Arial"/>
          <w:sz w:val="78"/>
          <w:szCs w:val="78"/>
          <w:color w:val="696969"/>
          <w:spacing w:val="-48"/>
          <w:w w:val="80"/>
          <w:position w:val="-34"/>
        </w:rPr>
        <w:t>i</w:t>
      </w:r>
      <w:r>
        <w:rPr>
          <w:rFonts w:ascii="Arial" w:hAnsi="Arial" w:cs="Arial" w:eastAsia="Arial"/>
          <w:sz w:val="78"/>
          <w:szCs w:val="78"/>
          <w:color w:val="4F4F4F"/>
          <w:spacing w:val="-1"/>
          <w:w w:val="214"/>
          <w:position w:val="-34"/>
        </w:rPr>
        <w:t>r</w:t>
      </w:r>
      <w:r>
        <w:rPr>
          <w:rFonts w:ascii="Times New Roman" w:hAnsi="Times New Roman" w:cs="Times New Roman" w:eastAsia="Times New Roman"/>
          <w:sz w:val="109"/>
          <w:szCs w:val="109"/>
          <w:color w:val="242A9A"/>
          <w:spacing w:val="-29"/>
          <w:w w:val="147"/>
          <w:position w:val="-34"/>
        </w:rPr>
        <w:t>l</w:t>
      </w:r>
      <w:r>
        <w:rPr>
          <w:rFonts w:ascii="Times New Roman" w:hAnsi="Times New Roman" w:cs="Times New Roman" w:eastAsia="Times New Roman"/>
          <w:sz w:val="109"/>
          <w:szCs w:val="109"/>
          <w:color w:val="7C7C7C"/>
          <w:spacing w:val="0"/>
          <w:w w:val="17"/>
          <w:position w:val="-34"/>
        </w:rPr>
        <w:t>-</w:t>
      </w:r>
      <w:r>
        <w:rPr>
          <w:rFonts w:ascii="Times New Roman" w:hAnsi="Times New Roman" w:cs="Times New Roman" w:eastAsia="Times New Roman"/>
          <w:sz w:val="109"/>
          <w:szCs w:val="10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320" w:right="740"/>
        </w:sectPr>
      </w:pPr>
      <w:rPr/>
    </w:p>
    <w:p>
      <w:pPr>
        <w:spacing w:before="89" w:after="0" w:line="280" w:lineRule="exact"/>
        <w:ind w:left="3311" w:right="-153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75"/>
          <w:szCs w:val="75"/>
          <w:color w:val="3B3B3B"/>
          <w:spacing w:val="37"/>
          <w:w w:val="24"/>
          <w:position w:val="-48"/>
        </w:rPr>
        <w:t>·</w:t>
      </w:r>
      <w:r>
        <w:rPr>
          <w:rFonts w:ascii="Times New Roman" w:hAnsi="Times New Roman" w:cs="Times New Roman" w:eastAsia="Times New Roman"/>
          <w:sz w:val="75"/>
          <w:szCs w:val="75"/>
          <w:color w:val="242A9A"/>
          <w:spacing w:val="0"/>
          <w:w w:val="77"/>
          <w:position w:val="-48"/>
        </w:rPr>
        <w:t>ı</w:t>
      </w:r>
      <w:r>
        <w:rPr>
          <w:rFonts w:ascii="Times New Roman" w:hAnsi="Times New Roman" w:cs="Times New Roman" w:eastAsia="Times New Roman"/>
          <w:sz w:val="75"/>
          <w:szCs w:val="75"/>
          <w:color w:val="242A9A"/>
          <w:spacing w:val="0"/>
          <w:w w:val="100"/>
          <w:position w:val="-48"/>
        </w:rPr>
        <w:tab/>
      </w:r>
      <w:r>
        <w:rPr>
          <w:rFonts w:ascii="Times New Roman" w:hAnsi="Times New Roman" w:cs="Times New Roman" w:eastAsia="Times New Roman"/>
          <w:sz w:val="75"/>
          <w:szCs w:val="75"/>
          <w:color w:val="242A9A"/>
          <w:spacing w:val="0"/>
          <w:w w:val="100"/>
          <w:position w:val="-48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-48"/>
        </w:rPr>
        <w:t>Itf.Çavuşu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right="-20"/>
        <w:jc w:val="left"/>
        <w:tabs>
          <w:tab w:pos="600" w:val="left"/>
          <w:tab w:pos="17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2"/>
          <w:szCs w:val="52"/>
          <w:color w:val="3B3B3B"/>
          <w:spacing w:val="0"/>
          <w:w w:val="67"/>
          <w:b/>
          <w:bCs/>
          <w:i/>
          <w:position w:val="-12"/>
        </w:rPr>
        <w:t>:W</w:t>
      </w:r>
      <w:r>
        <w:rPr>
          <w:rFonts w:ascii="Times New Roman" w:hAnsi="Times New Roman" w:cs="Times New Roman" w:eastAsia="Times New Roman"/>
          <w:sz w:val="52"/>
          <w:szCs w:val="52"/>
          <w:color w:val="3B3B3B"/>
          <w:spacing w:val="0"/>
          <w:w w:val="100"/>
          <w:b/>
          <w:bCs/>
          <w:i/>
          <w:position w:val="-12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3B3B3B"/>
          <w:spacing w:val="0"/>
          <w:w w:val="100"/>
          <w:b/>
          <w:bCs/>
          <w:i/>
          <w:position w:val="-12"/>
        </w:rPr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67"/>
          <w:position w:val="-12"/>
        </w:rPr>
        <w:t>eYanbı</w:t>
      </w:r>
      <w:r>
        <w:rPr>
          <w:rFonts w:ascii="Arial" w:hAnsi="Arial" w:cs="Arial" w:eastAsia="Arial"/>
          <w:sz w:val="28"/>
          <w:szCs w:val="28"/>
          <w:color w:val="4F4F4F"/>
          <w:spacing w:val="45"/>
          <w:w w:val="67"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8C8C8C"/>
          <w:spacing w:val="0"/>
          <w:w w:val="67"/>
          <w:position w:val="-12"/>
        </w:rPr>
        <w:t>.</w:t>
      </w:r>
      <w:r>
        <w:rPr>
          <w:rFonts w:ascii="Arial" w:hAnsi="Arial" w:cs="Arial" w:eastAsia="Arial"/>
          <w:sz w:val="28"/>
          <w:szCs w:val="28"/>
          <w:color w:val="8C8C8C"/>
          <w:spacing w:val="-40"/>
          <w:w w:val="67"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8C8C8C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8"/>
          <w:szCs w:val="28"/>
          <w:color w:val="8C8C8C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463"/>
          <w:position w:val="-12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  <w:cols w:num="2" w:equalWidth="0">
            <w:col w:w="5490" w:space="2957"/>
            <w:col w:w="2413"/>
          </w:cols>
        </w:sectPr>
      </w:pPr>
      <w:rPr/>
    </w:p>
    <w:p>
      <w:pPr>
        <w:spacing w:before="0" w:after="0" w:line="165" w:lineRule="exact"/>
        <w:ind w:left="2760" w:right="-20"/>
        <w:jc w:val="left"/>
        <w:tabs>
          <w:tab w:pos="3680" w:val="left"/>
          <w:tab w:pos="830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17"/>
          <w:szCs w:val="17"/>
          <w:color w:val="B1AFB1"/>
          <w:spacing w:val="-8"/>
          <w:w w:val="110"/>
          <w:position w:val="-18"/>
        </w:rPr>
        <w:t>'</w:t>
      </w:r>
      <w:r>
        <w:rPr>
          <w:rFonts w:ascii="Arial" w:hAnsi="Arial" w:cs="Arial" w:eastAsia="Arial"/>
          <w:sz w:val="17"/>
          <w:szCs w:val="17"/>
          <w:color w:val="8C8C8C"/>
          <w:spacing w:val="0"/>
          <w:w w:val="152"/>
          <w:position w:val="-18"/>
        </w:rPr>
        <w:t>'</w:t>
      </w:r>
      <w:r>
        <w:rPr>
          <w:rFonts w:ascii="Arial" w:hAnsi="Arial" w:cs="Arial" w:eastAsia="Arial"/>
          <w:sz w:val="17"/>
          <w:szCs w:val="17"/>
          <w:color w:val="8C8C8C"/>
          <w:spacing w:val="-21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259"/>
          <w:position w:val="-7"/>
        </w:rPr>
        <w:t>d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100"/>
          <w:position w:val="-7"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22"/>
          <w:position w:val="-7"/>
        </w:rPr>
        <w:t>ÇM,h=emAKTOP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7"/>
        </w:rPr>
      </w:r>
      <w:r>
        <w:rPr>
          <w:rFonts w:ascii="Arial" w:hAnsi="Arial" w:cs="Arial" w:eastAsia="Arial"/>
          <w:sz w:val="51"/>
          <w:szCs w:val="51"/>
          <w:color w:val="696969"/>
          <w:spacing w:val="-29"/>
          <w:w w:val="92"/>
          <w:position w:val="-33"/>
        </w:rPr>
        <w:t>\</w:t>
      </w:r>
      <w:r>
        <w:rPr>
          <w:rFonts w:ascii="Arial" w:hAnsi="Arial" w:cs="Arial" w:eastAsia="Arial"/>
          <w:sz w:val="51"/>
          <w:szCs w:val="51"/>
          <w:color w:val="383F62"/>
          <w:spacing w:val="22"/>
          <w:w w:val="247"/>
          <w:position w:val="-33"/>
        </w:rPr>
        <w:t>V</w:t>
      </w:r>
      <w:r>
        <w:rPr>
          <w:rFonts w:ascii="Arial" w:hAnsi="Arial" w:cs="Arial" w:eastAsia="Arial"/>
          <w:sz w:val="51"/>
          <w:szCs w:val="51"/>
          <w:color w:val="9C9C9C"/>
          <w:spacing w:val="0"/>
          <w:w w:val="36"/>
          <w:position w:val="-33"/>
        </w:rPr>
        <w:t>.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</w:sectPr>
      </w:pPr>
      <w:rPr/>
    </w:p>
    <w:p>
      <w:pPr>
        <w:spacing w:before="0" w:after="0" w:line="184" w:lineRule="exact"/>
        <w:ind w:left="2837" w:right="-67"/>
        <w:jc w:val="left"/>
        <w:tabs>
          <w:tab w:pos="3880" w:val="left"/>
          <w:tab w:pos="47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8C8C8C"/>
          <w:spacing w:val="-27"/>
          <w:w w:val="180"/>
        </w:rPr>
        <w:t>·</w:t>
      </w:r>
      <w:r>
        <w:rPr>
          <w:rFonts w:ascii="Arial" w:hAnsi="Arial" w:cs="Arial" w:eastAsia="Arial"/>
          <w:sz w:val="17"/>
          <w:szCs w:val="17"/>
          <w:color w:val="9C9C9C"/>
          <w:spacing w:val="-18"/>
          <w:w w:val="180"/>
        </w:rPr>
        <w:t>·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80"/>
        </w:rPr>
        <w:t>l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>rup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5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-10"/>
          <w:w w:val="100"/>
        </w:rPr>
        <w:t>m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>ır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5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63" w:lineRule="atLeast"/>
        <w:ind w:right="1206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111895"/>
          <w:spacing w:val="0"/>
          <w:w w:val="72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14" w:after="0" w:line="87" w:lineRule="exact"/>
        <w:ind w:right="-20"/>
        <w:jc w:val="left"/>
        <w:tabs>
          <w:tab w:pos="1320" w:val="left"/>
        </w:tabs>
        <w:rPr>
          <w:rFonts w:ascii="Arial" w:hAnsi="Arial" w:cs="Arial" w:eastAsia="Arial"/>
          <w:sz w:val="51"/>
          <w:szCs w:val="51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65"/>
          <w:i/>
          <w:position w:val="-41"/>
        </w:rPr>
        <w:t>..</w:t>
      </w:r>
      <w:r>
        <w:rPr>
          <w:rFonts w:ascii="Arial" w:hAnsi="Arial" w:cs="Arial" w:eastAsia="Arial"/>
          <w:sz w:val="18"/>
          <w:szCs w:val="18"/>
          <w:color w:val="4F4F4F"/>
          <w:spacing w:val="24"/>
          <w:w w:val="65"/>
          <w:i/>
          <w:position w:val="-4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47"/>
          <w:i/>
          <w:position w:val="-41"/>
        </w:rPr>
        <w:t>"lf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47"/>
          <w:i/>
          <w:position w:val="-4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35"/>
          <w:w w:val="147"/>
          <w:i/>
          <w:position w:val="-41"/>
        </w:rPr>
        <w:t> </w:t>
      </w:r>
      <w:r>
        <w:rPr>
          <w:rFonts w:ascii="Arial" w:hAnsi="Arial" w:cs="Arial" w:eastAsia="Arial"/>
          <w:sz w:val="51"/>
          <w:szCs w:val="51"/>
          <w:color w:val="3B3B3B"/>
          <w:spacing w:val="0"/>
          <w:w w:val="67"/>
          <w:position w:val="-41"/>
        </w:rPr>
        <w:t>ll</w:t>
      </w:r>
      <w:r>
        <w:rPr>
          <w:rFonts w:ascii="Arial" w:hAnsi="Arial" w:cs="Arial" w:eastAsia="Arial"/>
          <w:sz w:val="51"/>
          <w:szCs w:val="51"/>
          <w:color w:val="3B3B3B"/>
          <w:spacing w:val="0"/>
          <w:w w:val="67"/>
          <w:position w:val="-41"/>
        </w:rPr>
        <w:t>"</w:t>
      </w:r>
      <w:r>
        <w:rPr>
          <w:rFonts w:ascii="Arial" w:hAnsi="Arial" w:cs="Arial" w:eastAsia="Arial"/>
          <w:sz w:val="51"/>
          <w:szCs w:val="51"/>
          <w:color w:val="3B3B3B"/>
          <w:spacing w:val="3"/>
          <w:w w:val="67"/>
          <w:position w:val="-41"/>
        </w:rPr>
        <w:t> </w:t>
      </w:r>
      <w:r>
        <w:rPr>
          <w:rFonts w:ascii="Arial" w:hAnsi="Arial" w:cs="Arial" w:eastAsia="Arial"/>
          <w:sz w:val="51"/>
          <w:szCs w:val="51"/>
          <w:color w:val="9C9C9C"/>
          <w:spacing w:val="0"/>
          <w:w w:val="45"/>
          <w:position w:val="-41"/>
        </w:rPr>
        <w:t>.</w:t>
      </w:r>
      <w:r>
        <w:rPr>
          <w:rFonts w:ascii="Arial" w:hAnsi="Arial" w:cs="Arial" w:eastAsia="Arial"/>
          <w:sz w:val="51"/>
          <w:szCs w:val="51"/>
          <w:color w:val="9C9C9C"/>
          <w:spacing w:val="-84"/>
          <w:w w:val="100"/>
          <w:position w:val="-41"/>
        </w:rPr>
        <w:t> </w:t>
      </w:r>
      <w:r>
        <w:rPr>
          <w:rFonts w:ascii="Arial" w:hAnsi="Arial" w:cs="Arial" w:eastAsia="Arial"/>
          <w:sz w:val="51"/>
          <w:szCs w:val="51"/>
          <w:color w:val="7C7C7C"/>
          <w:spacing w:val="0"/>
          <w:w w:val="45"/>
          <w:position w:val="-41"/>
        </w:rPr>
        <w:t>.</w:t>
      </w:r>
      <w:r>
        <w:rPr>
          <w:rFonts w:ascii="Arial" w:hAnsi="Arial" w:cs="Arial" w:eastAsia="Arial"/>
          <w:sz w:val="51"/>
          <w:szCs w:val="51"/>
          <w:color w:val="7C7C7C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51"/>
          <w:szCs w:val="51"/>
          <w:color w:val="7C7C7C"/>
          <w:spacing w:val="0"/>
          <w:w w:val="100"/>
          <w:position w:val="-41"/>
        </w:rPr>
      </w:r>
      <w:r>
        <w:rPr>
          <w:rFonts w:ascii="Arial" w:hAnsi="Arial" w:cs="Arial" w:eastAsia="Arial"/>
          <w:sz w:val="51"/>
          <w:szCs w:val="51"/>
          <w:color w:val="4F4F4F"/>
          <w:spacing w:val="0"/>
          <w:w w:val="73"/>
          <w:position w:val="-41"/>
        </w:rPr>
        <w:t>".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  <w:cols w:num="2" w:equalWidth="0">
            <w:col w:w="4834" w:space="3642"/>
            <w:col w:w="2384"/>
          </w:cols>
        </w:sectPr>
      </w:pPr>
      <w:rPr/>
    </w:p>
    <w:p>
      <w:pPr>
        <w:spacing w:before="0" w:after="0" w:line="28" w:lineRule="exact"/>
        <w:ind w:left="259" w:right="-6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8"/>
          <w:position w:val="-7"/>
        </w:rPr>
        <w:t>.;,: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391" w:lineRule="atLeas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B1AFB1"/>
          <w:spacing w:val="-1"/>
          <w:w w:val="198"/>
        </w:rPr>
        <w:t>·</w:t>
      </w:r>
      <w:r>
        <w:rPr>
          <w:rFonts w:ascii="Arial" w:hAnsi="Arial" w:cs="Arial" w:eastAsia="Arial"/>
          <w:sz w:val="19"/>
          <w:szCs w:val="19"/>
          <w:color w:val="7C7C7C"/>
          <w:spacing w:val="6"/>
          <w:w w:val="112"/>
          <w:i/>
        </w:rPr>
        <w:t>'</w:t>
      </w:r>
      <w:r>
        <w:rPr>
          <w:rFonts w:ascii="Arial" w:hAnsi="Arial" w:cs="Arial" w:eastAsia="Arial"/>
          <w:sz w:val="19"/>
          <w:szCs w:val="19"/>
          <w:color w:val="383F62"/>
          <w:spacing w:val="0"/>
          <w:w w:val="175"/>
          <w:i/>
        </w:rPr>
        <w:t>'P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9" w:after="0" w:line="240" w:lineRule="auto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111895"/>
          <w:spacing w:val="0"/>
          <w:w w:val="72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8" w:lineRule="exact"/>
        <w:ind w:right="-20"/>
        <w:jc w:val="left"/>
        <w:tabs>
          <w:tab w:pos="320" w:val="left"/>
          <w:tab w:pos="92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293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77"/>
          <w:position w:val="5"/>
        </w:rPr>
        <w:t>{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74"/>
          <w:b/>
          <w:bCs/>
          <w:i/>
          <w:position w:val="5"/>
        </w:rPr>
        <w:t>fa</w:t>
      </w:r>
      <w:r>
        <w:rPr>
          <w:rFonts w:ascii="Arial" w:hAnsi="Arial" w:cs="Arial" w:eastAsia="Arial"/>
          <w:sz w:val="14"/>
          <w:szCs w:val="14"/>
          <w:color w:val="3B3B3B"/>
          <w:spacing w:val="15"/>
          <w:w w:val="100"/>
          <w:b/>
          <w:bCs/>
          <w:i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40"/>
          <w:position w:val="5"/>
        </w:rPr>
        <w:t>t</w:t>
      </w:r>
      <w:r>
        <w:rPr>
          <w:rFonts w:ascii="Arial" w:hAnsi="Arial" w:cs="Arial" w:eastAsia="Arial"/>
          <w:sz w:val="17"/>
          <w:szCs w:val="17"/>
          <w:color w:val="8C8C8C"/>
          <w:spacing w:val="0"/>
          <w:w w:val="43"/>
          <w:position w:val="5"/>
        </w:rPr>
        <w:t>.</w:t>
      </w:r>
      <w:r>
        <w:rPr>
          <w:rFonts w:ascii="Arial" w:hAnsi="Arial" w:cs="Arial" w:eastAsia="Arial"/>
          <w:sz w:val="17"/>
          <w:szCs w:val="17"/>
          <w:color w:val="B1AFB1"/>
          <w:spacing w:val="-53"/>
          <w:w w:val="68"/>
          <w:position w:val="5"/>
        </w:rPr>
        <w:t>•</w:t>
      </w:r>
      <w:r>
        <w:rPr>
          <w:rFonts w:ascii="Arial" w:hAnsi="Arial" w:cs="Arial" w:eastAsia="Arial"/>
          <w:sz w:val="17"/>
          <w:szCs w:val="17"/>
          <w:color w:val="8C8C8C"/>
          <w:spacing w:val="0"/>
          <w:w w:val="43"/>
          <w:position w:val="5"/>
        </w:rPr>
        <w:t>.</w:t>
      </w:r>
      <w:r>
        <w:rPr>
          <w:rFonts w:ascii="Arial" w:hAnsi="Arial" w:cs="Arial" w:eastAsia="Arial"/>
          <w:sz w:val="17"/>
          <w:szCs w:val="17"/>
          <w:color w:val="8C8C8C"/>
          <w:spacing w:val="-28"/>
          <w:w w:val="100"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B1AFB1"/>
          <w:spacing w:val="0"/>
          <w:w w:val="62"/>
          <w:position w:val="5"/>
        </w:rPr>
        <w:t>.</w:t>
      </w:r>
      <w:r>
        <w:rPr>
          <w:rFonts w:ascii="Arial" w:hAnsi="Arial" w:cs="Arial" w:eastAsia="Arial"/>
          <w:sz w:val="17"/>
          <w:szCs w:val="17"/>
          <w:color w:val="B1AFB1"/>
          <w:spacing w:val="-27"/>
          <w:w w:val="62"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B1AFB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7"/>
          <w:szCs w:val="17"/>
          <w:color w:val="B1AFB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62"/>
          <w:position w:val="5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62"/>
          <w:position w:val="5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23"/>
          <w:w w:val="62"/>
          <w:position w:val="5"/>
        </w:rPr>
        <w:t> </w:t>
      </w:r>
      <w:r>
        <w:rPr>
          <w:rFonts w:ascii="Arial" w:hAnsi="Arial" w:cs="Arial" w:eastAsia="Arial"/>
          <w:sz w:val="10"/>
          <w:szCs w:val="10"/>
          <w:color w:val="7C7C7C"/>
          <w:spacing w:val="0"/>
          <w:w w:val="119"/>
          <w:i/>
          <w:position w:val="5"/>
        </w:rPr>
        <w:t>r</w:t>
      </w:r>
      <w:r>
        <w:rPr>
          <w:rFonts w:ascii="Arial" w:hAnsi="Arial" w:cs="Arial" w:eastAsia="Arial"/>
          <w:sz w:val="10"/>
          <w:szCs w:val="10"/>
          <w:color w:val="7C7C7C"/>
          <w:spacing w:val="-21"/>
          <w:w w:val="118"/>
          <w:i/>
          <w:position w:val="5"/>
        </w:rPr>
        <w:t>,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74"/>
          <w:i/>
          <w:position w:val="5"/>
        </w:rPr>
        <w:t>\</w:t>
      </w:r>
      <w:r>
        <w:rPr>
          <w:rFonts w:ascii="Arial" w:hAnsi="Arial" w:cs="Arial" w:eastAsia="Arial"/>
          <w:sz w:val="10"/>
          <w:szCs w:val="10"/>
          <w:color w:val="9C9C9C"/>
          <w:spacing w:val="-11"/>
          <w:w w:val="100"/>
          <w:i/>
          <w:position w:val="5"/>
        </w:rPr>
        <w:t> </w:t>
      </w:r>
      <w:r>
        <w:rPr>
          <w:rFonts w:ascii="Arial" w:hAnsi="Arial" w:cs="Arial" w:eastAsia="Arial"/>
          <w:sz w:val="7"/>
          <w:szCs w:val="7"/>
          <w:color w:val="8C8C8C"/>
          <w:spacing w:val="0"/>
          <w:w w:val="133"/>
          <w:b/>
          <w:bCs/>
          <w:i/>
          <w:position w:val="5"/>
        </w:rPr>
        <w:t>(</w:t>
      </w:r>
      <w:r>
        <w:rPr>
          <w:rFonts w:ascii="Arial" w:hAnsi="Arial" w:cs="Arial" w:eastAsia="Arial"/>
          <w:sz w:val="7"/>
          <w:szCs w:val="7"/>
          <w:color w:val="8C8C8C"/>
          <w:spacing w:val="0"/>
          <w:w w:val="133"/>
          <w:b/>
          <w:bCs/>
          <w:i/>
          <w:position w:val="5"/>
        </w:rPr>
        <w:t> </w:t>
      </w:r>
      <w:r>
        <w:rPr>
          <w:rFonts w:ascii="Arial" w:hAnsi="Arial" w:cs="Arial" w:eastAsia="Arial"/>
          <w:sz w:val="7"/>
          <w:szCs w:val="7"/>
          <w:color w:val="3B3B3B"/>
          <w:spacing w:val="0"/>
          <w:w w:val="133"/>
          <w:b/>
          <w:bCs/>
          <w:i/>
          <w:position w:val="5"/>
        </w:rPr>
        <w:t>c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  <w:cols w:num="3" w:equalWidth="0">
            <w:col w:w="409" w:space="2468"/>
            <w:col w:w="674" w:space="5127"/>
            <w:col w:w="2182"/>
          </w:cols>
        </w:sectPr>
      </w:pPr>
      <w:rPr/>
    </w:p>
    <w:p>
      <w:pPr>
        <w:spacing w:before="79" w:after="0" w:line="75" w:lineRule="exact"/>
        <w:ind w:left="264"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B3B3B"/>
          <w:w w:val="105"/>
          <w:position w:val="-5"/>
        </w:rPr>
        <w:t>(</w:t>
      </w:r>
      <w:r>
        <w:rPr>
          <w:rFonts w:ascii="Arial" w:hAnsi="Arial" w:cs="Arial" w:eastAsia="Arial"/>
          <w:sz w:val="12"/>
          <w:szCs w:val="12"/>
          <w:color w:val="3B3B3B"/>
          <w:w w:val="104"/>
          <w:position w:val="-5"/>
        </w:rPr>
        <w:t>;J</w:t>
      </w:r>
      <w:r>
        <w:rPr>
          <w:rFonts w:ascii="Arial" w:hAnsi="Arial" w:cs="Arial" w:eastAsia="Arial"/>
          <w:sz w:val="12"/>
          <w:szCs w:val="12"/>
          <w:color w:val="000000"/>
          <w:w w:val="100"/>
          <w:position w:val="0"/>
        </w:rPr>
      </w:r>
    </w:p>
    <w:p>
      <w:pPr>
        <w:spacing w:before="0" w:after="0" w:line="154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-1"/>
          <w:w w:val="72"/>
          <w:position w:val="-13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96969"/>
          <w:spacing w:val="2"/>
          <w:w w:val="79"/>
          <w:position w:val="-13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0"/>
          <w:w w:val="86"/>
          <w:position w:val="-13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right="-20"/>
        <w:jc w:val="left"/>
        <w:tabs>
          <w:tab w:pos="5740" w:val="left"/>
          <w:tab w:pos="642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261"/>
          <w:position w:val="-13"/>
        </w:rPr>
        <w:t>r..lıtma</w:t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9"/>
          <w:szCs w:val="9"/>
          <w:color w:val="B1AFB1"/>
          <w:spacing w:val="0"/>
          <w:w w:val="101"/>
          <w:i/>
          <w:position w:val="3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B1AFB1"/>
          <w:spacing w:val="-6"/>
          <w:w w:val="101"/>
          <w:i/>
          <w:position w:val="3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B1AFB1"/>
          <w:spacing w:val="0"/>
          <w:w w:val="159"/>
          <w:i/>
          <w:position w:val="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1AFB1"/>
          <w:spacing w:val="3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85"/>
          <w:i/>
          <w:position w:val="3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85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4"/>
          <w:w w:val="185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C7C7C"/>
          <w:spacing w:val="0"/>
          <w:w w:val="114"/>
          <w:position w:val="3"/>
        </w:rPr>
        <w:t>x</w:t>
      </w:r>
      <w:r>
        <w:rPr>
          <w:rFonts w:ascii="Times New Roman" w:hAnsi="Times New Roman" w:cs="Times New Roman" w:eastAsia="Times New Roman"/>
          <w:sz w:val="12"/>
          <w:szCs w:val="12"/>
          <w:color w:val="B1AFB1"/>
          <w:spacing w:val="0"/>
          <w:w w:val="218"/>
          <w:position w:val="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AFB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1AFB1"/>
          <w:spacing w:val="0"/>
          <w:w w:val="100"/>
          <w:position w:val="3"/>
        </w:rPr>
      </w:r>
      <w:r>
        <w:rPr>
          <w:rFonts w:ascii="Arial" w:hAnsi="Arial" w:cs="Arial" w:eastAsia="Arial"/>
          <w:sz w:val="10"/>
          <w:szCs w:val="10"/>
          <w:color w:val="B1AFB1"/>
          <w:spacing w:val="-10"/>
          <w:w w:val="155"/>
          <w:i/>
          <w:position w:val="3"/>
        </w:rPr>
        <w:t>·</w:t>
      </w:r>
      <w:r>
        <w:rPr>
          <w:rFonts w:ascii="Arial" w:hAnsi="Arial" w:cs="Arial" w:eastAsia="Arial"/>
          <w:sz w:val="10"/>
          <w:szCs w:val="10"/>
          <w:color w:val="7C7C7C"/>
          <w:spacing w:val="0"/>
          <w:w w:val="148"/>
          <w:i/>
          <w:position w:val="3"/>
        </w:rPr>
        <w:t>!.'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  <w:cols w:num="3" w:equalWidth="0">
            <w:col w:w="404" w:space="2355"/>
            <w:col w:w="378" w:space="106"/>
            <w:col w:w="7617"/>
          </w:cols>
        </w:sectPr>
      </w:pPr>
      <w:rPr/>
    </w:p>
    <w:p>
      <w:pPr>
        <w:spacing w:before="0" w:after="0" w:line="245" w:lineRule="exact"/>
        <w:ind w:left="259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B3B3B"/>
          <w:spacing w:val="0"/>
          <w:w w:val="56"/>
        </w:rPr>
        <w:t>:ı::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94" w:lineRule="exact"/>
        <w:ind w:right="-79"/>
        <w:jc w:val="left"/>
        <w:tabs>
          <w:tab w:pos="21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248"/>
          <w:position w:val="-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1"/>
          <w:w w:val="248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248"/>
          <w:position w:val="-1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248"/>
          <w:position w:val="-1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-110"/>
          <w:w w:val="248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62A6B"/>
          <w:spacing w:val="-20"/>
          <w:w w:val="55"/>
          <w:position w:val="-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285"/>
          <w:position w:val="-1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284"/>
          <w:position w:val="-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11"/>
          <w:w w:val="284"/>
          <w:position w:val="-1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59"/>
          <w:position w:val="-1"/>
        </w:rPr>
        <w:t>·.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5B66A5"/>
          <w:spacing w:val="0"/>
          <w:w w:val="315"/>
          <w:position w:val="-1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5B66A5"/>
          <w:spacing w:val="0"/>
          <w:w w:val="106"/>
        </w:rPr>
        <w:t>""==&gt;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20" w:right="740"/>
          <w:cols w:num="3" w:equalWidth="0">
            <w:col w:w="411" w:space="2348"/>
            <w:col w:w="2468" w:space="640"/>
            <w:col w:w="4993"/>
          </w:cols>
        </w:sectPr>
      </w:pPr>
      <w:rPr/>
    </w:p>
    <w:p>
      <w:pPr>
        <w:spacing w:before="42" w:after="0" w:line="240" w:lineRule="auto"/>
        <w:ind w:left="2628" w:right="-66"/>
        <w:jc w:val="left"/>
        <w:tabs>
          <w:tab w:pos="3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9.894938pt;margin-top:29.3587pt;width:557.058239pt;height:738.035959pt;mso-position-horizontal-relative:page;mso-position-vertical-relative:page;z-index:-15225" coordorigin="398,587" coordsize="11141,14761">
            <v:group style="position:absolute;left:405;top:604;width:513;height:2" coordorigin="405,604" coordsize="513,2">
              <v:shape style="position:absolute;left:405;top:604;width:513;height:2" coordorigin="405,604" coordsize="513,0" path="m405,604l918,604e" filled="f" stroked="t" strokeweight=".470886pt" strokecolor="#4F4F4F">
                <v:path arrowok="t"/>
              </v:shape>
            </v:group>
            <v:group style="position:absolute;left:414;top:594;width:2;height:975" coordorigin="414,594" coordsize="2,975">
              <v:shape style="position:absolute;left:414;top:594;width:2;height:975" coordorigin="414,594" coordsize="0,975" path="m414,1569l414,594e" filled="f" stroked="t" strokeweight=".706329pt" strokecolor="#7C7C7C">
                <v:path arrowok="t"/>
              </v:shape>
            </v:group>
            <v:group style="position:absolute;left:862;top:604;width:10642;height:2" coordorigin="862,604" coordsize="10642,2">
              <v:shape style="position:absolute;left:862;top:604;width:10642;height:2" coordorigin="862,604" coordsize="10642,0" path="m862,604l11504,604e" filled="f" stroked="t" strokeweight=".706329pt" strokecolor="#606060">
                <v:path arrowok="t"/>
              </v:shape>
            </v:group>
            <v:group style="position:absolute;left:2439;top:594;width:2;height:1502" coordorigin="2439,594" coordsize="2,1502">
              <v:shape style="position:absolute;left:2439;top:594;width:2;height:1502" coordorigin="2439,594" coordsize="0,1502" path="m2439,2096l2439,594e" filled="f" stroked="t" strokeweight=".706329pt" strokecolor="#4F4F4F">
                <v:path arrowok="t"/>
              </v:shape>
            </v:group>
            <v:group style="position:absolute;left:6757;top:604;width:250;height:2" coordorigin="6757,604" coordsize="250,2">
              <v:shape style="position:absolute;left:6757;top:604;width:250;height:2" coordorigin="6757,604" coordsize="250,0" path="m6757,604l7007,604e" filled="f" stroked="t" strokeweight=".470886pt" strokecolor="#4B4B4B">
                <v:path arrowok="t"/>
              </v:shape>
            </v:group>
            <v:group style="position:absolute;left:9128;top:599;width:2;height:1497" coordorigin="9128,599" coordsize="2,1497">
              <v:shape style="position:absolute;left:9128;top:599;width:2;height:1497" coordorigin="9128,599" coordsize="0,1497" path="m9128,2096l9128,599e" filled="f" stroked="t" strokeweight=".706329pt" strokecolor="#575757">
                <v:path arrowok="t"/>
              </v:shape>
            </v:group>
            <v:group style="position:absolute;left:11501;top:604;width:2;height:3019" coordorigin="11501,604" coordsize="2,3019">
              <v:shape style="position:absolute;left:11501;top:604;width:2;height:3019" coordorigin="11501,604" coordsize="0,3019" path="m11501,3622l11501,604e" filled="f" stroked="t" strokeweight=".706329pt" strokecolor="#606060">
                <v:path arrowok="t"/>
              </v:shape>
            </v:group>
            <v:group style="position:absolute;left:419;top:1112;width:2;height:14228" coordorigin="419,1112" coordsize="2,14228">
              <v:shape style="position:absolute;left:419;top:1112;width:2;height:14228" coordorigin="419,1112" coordsize="0,14228" path="m419,15341l419,1112e" filled="f" stroked="t" strokeweight=".706329pt" strokecolor="#545454">
                <v:path arrowok="t"/>
              </v:shape>
            </v:group>
            <v:group style="position:absolute;left:11499;top:604;width:2;height:761" coordorigin="11499,604" coordsize="2,761">
              <v:shape style="position:absolute;left:11499;top:604;width:2;height:761" coordorigin="11499,604" coordsize="0,761" path="m11499,1364l11499,604e" filled="f" stroked="t" strokeweight=".470886pt" strokecolor="#5B5B5B">
                <v:path arrowok="t"/>
              </v:shape>
            </v:group>
            <v:group style="position:absolute;left:414;top:2085;width:11094;height:2" coordorigin="414,2085" coordsize="11094,2">
              <v:shape style="position:absolute;left:414;top:2085;width:11094;height:2" coordorigin="414,2085" coordsize="11094,0" path="m414,2085l11508,2085e" filled="f" stroked="t" strokeweight=".706329pt" strokecolor="#606060">
                <v:path arrowok="t"/>
              </v:shape>
            </v:group>
            <v:group style="position:absolute;left:410;top:2301;width:1248;height:2" coordorigin="410,2301" coordsize="1248,2">
              <v:shape style="position:absolute;left:410;top:2301;width:1248;height:2" coordorigin="410,2301" coordsize="1248,0" path="m410,2301l1658,2301e" filled="f" stroked="t" strokeweight=".706329pt" strokecolor="#646464">
                <v:path arrowok="t"/>
              </v:shape>
            </v:group>
            <v:group style="position:absolute;left:419;top:2039;width:2;height:285" coordorigin="419,2039" coordsize="2,285">
              <v:shape style="position:absolute;left:419;top:2039;width:2;height:285" coordorigin="419,2039" coordsize="0,285" path="m419,2325l419,2039e" filled="f" stroked="t" strokeweight=".470886pt" strokecolor="#383838">
                <v:path arrowok="t"/>
              </v:shape>
            </v:group>
            <v:group style="position:absolute;left:1601;top:2301;width:3414;height:2" coordorigin="1601,2301" coordsize="3414,2">
              <v:shape style="position:absolute;left:1601;top:2301;width:3414;height:2" coordorigin="1601,2301" coordsize="3414,0" path="m1601,2301l5015,2301e" filled="f" stroked="t" strokeweight=".706329pt" strokecolor="#5B5B5B">
                <v:path arrowok="t"/>
              </v:shape>
            </v:group>
            <v:group style="position:absolute;left:4916;top:2301;width:325;height:2" coordorigin="4916,2301" coordsize="325,2">
              <v:shape style="position:absolute;left:4916;top:2301;width:325;height:2" coordorigin="4916,2301" coordsize="325,0" path="m4916,2301l5241,2301e" filled="f" stroked="t" strokeweight=".470886pt" strokecolor="#4F4F4F">
                <v:path arrowok="t"/>
              </v:shape>
            </v:group>
            <v:group style="position:absolute;left:5184;top:2301;width:579;height:2" coordorigin="5184,2301" coordsize="579,2">
              <v:shape style="position:absolute;left:5184;top:2301;width:579;height:2" coordorigin="5184,2301" coordsize="579,0" path="m5184,2301l5764,2301e" filled="f" stroked="t" strokeweight=".706329pt" strokecolor="#646464">
                <v:path arrowok="t"/>
              </v:shape>
            </v:group>
            <v:group style="position:absolute;left:5707;top:2301;width:1709;height:2" coordorigin="5707,2301" coordsize="1709,2">
              <v:shape style="position:absolute;left:5707;top:2301;width:1709;height:2" coordorigin="5707,2301" coordsize="1709,0" path="m5707,2301l7416,2301e" filled="f" stroked="t" strokeweight=".470886pt" strokecolor="#5B5B5B">
                <v:path arrowok="t"/>
              </v:shape>
            </v:group>
            <v:group style="position:absolute;left:5825;top:2301;width:5684;height:2" coordorigin="5825,2301" coordsize="5684,2">
              <v:shape style="position:absolute;left:5825;top:2301;width:5684;height:2" coordorigin="5825,2301" coordsize="5684,0" path="m5825,2301l11508,2301e" filled="f" stroked="t" strokeweight=".706329pt" strokecolor="#646464">
                <v:path arrowok="t"/>
              </v:shape>
            </v:group>
            <v:group style="position:absolute;left:410;top:2515;width:2048;height:2" coordorigin="410,2515" coordsize="2048,2">
              <v:shape style="position:absolute;left:410;top:2515;width:2048;height:2" coordorigin="410,2515" coordsize="2048,0" path="m410,2515l2458,2515e" filled="f" stroked="t" strokeweight=".470886pt" strokecolor="#575757">
                <v:path arrowok="t"/>
              </v:shape>
            </v:group>
            <v:group style="position:absolute;left:2402;top:2515;width:5957;height:2" coordorigin="2402,2515" coordsize="5957,2">
              <v:shape style="position:absolute;left:2402;top:2515;width:5957;height:2" coordorigin="2402,2515" coordsize="5957,0" path="m2402,2515l8358,2515e" filled="f" stroked="t" strokeweight=".706329pt" strokecolor="#5B5B5B">
                <v:path arrowok="t"/>
              </v:shape>
            </v:group>
            <v:group style="position:absolute;left:8302;top:2515;width:358;height:2" coordorigin="8302,2515" coordsize="358,2">
              <v:shape style="position:absolute;left:8302;top:2515;width:358;height:2" coordorigin="8302,2515" coordsize="358,0" path="m8302,2515l8660,2515e" filled="f" stroked="t" strokeweight=".706329pt" strokecolor="#676767">
                <v:path arrowok="t"/>
              </v:shape>
            </v:group>
            <v:group style="position:absolute;left:8603;top:2512;width:542;height:2" coordorigin="8603,2512" coordsize="542,2">
              <v:shape style="position:absolute;left:8603;top:2512;width:542;height:2" coordorigin="8603,2512" coordsize="542,0" path="m8603,2512l9145,2512e" filled="f" stroked="t" strokeweight=".470886pt" strokecolor="#4B4B4B">
                <v:path arrowok="t"/>
              </v:shape>
            </v:group>
            <v:group style="position:absolute;left:9088;top:2515;width:2425;height:2" coordorigin="9088,2515" coordsize="2425,2">
              <v:shape style="position:absolute;left:9088;top:2515;width:2425;height:2" coordorigin="9088,2515" coordsize="2425,0" path="m9088,2515l11513,2515e" filled="f" stroked="t" strokeweight=".706329pt" strokecolor="#676767">
                <v:path arrowok="t"/>
              </v:shape>
            </v:group>
            <v:group style="position:absolute;left:5707;top:2729;width:250;height:2" coordorigin="5707,2729" coordsize="250,2">
              <v:shape style="position:absolute;left:5707;top:2729;width:250;height:2" coordorigin="5707,2729" coordsize="250,0" path="m5707,2729l5957,2729e" filled="f" stroked="t" strokeweight=".470886pt" strokecolor="#484848">
                <v:path arrowok="t"/>
              </v:shape>
            </v:group>
            <v:group style="position:absolute;left:414;top:2731;width:11099;height:2" coordorigin="414,2731" coordsize="11099,2">
              <v:shape style="position:absolute;left:414;top:2731;width:11099;height:2" coordorigin="414,2731" coordsize="11099,0" path="m414,2731l11513,2731e" filled="f" stroked="t" strokeweight=".706329pt" strokecolor="#606060">
                <v:path arrowok="t"/>
              </v:shape>
            </v:group>
            <v:group style="position:absolute;left:419;top:2686;width:2;height:285" coordorigin="419,2686" coordsize="2,285">
              <v:shape style="position:absolute;left:419;top:2686;width:2;height:285" coordorigin="419,2686" coordsize="0,285" path="m419,2971l419,2686e" filled="f" stroked="t" strokeweight=".470886pt" strokecolor="#2B2B2B">
                <v:path arrowok="t"/>
              </v:shape>
            </v:group>
            <v:group style="position:absolute;left:414;top:2945;width:6399;height:2" coordorigin="414,2945" coordsize="6399,2">
              <v:shape style="position:absolute;left:414;top:2945;width:6399;height:2" coordorigin="414,2945" coordsize="6399,0" path="m414,2945l6814,2945e" filled="f" stroked="t" strokeweight=".706329pt" strokecolor="#5B5B5B">
                <v:path arrowok="t"/>
              </v:shape>
            </v:group>
            <v:group style="position:absolute;left:6757;top:2943;width:250;height:2" coordorigin="6757,2943" coordsize="250,2">
              <v:shape style="position:absolute;left:6757;top:2943;width:250;height:2" coordorigin="6757,2943" coordsize="250,0" path="m6757,2943l7007,2943e" filled="f" stroked="t" strokeweight=".470886pt" strokecolor="#444444">
                <v:path arrowok="t"/>
              </v:shape>
            </v:group>
            <v:group style="position:absolute;left:6950;top:2945;width:4558;height:2" coordorigin="6950,2945" coordsize="4558,2">
              <v:shape style="position:absolute;left:6950;top:2945;width:4558;height:2" coordorigin="6950,2945" coordsize="4558,0" path="m6950,2945l11508,2945e" filled="f" stroked="t" strokeweight=".706329pt" strokecolor="#606060">
                <v:path arrowok="t"/>
              </v:shape>
            </v:group>
            <v:group style="position:absolute;left:410;top:3161;width:5175;height:2" coordorigin="410,3161" coordsize="5175,2">
              <v:shape style="position:absolute;left:410;top:3161;width:5175;height:2" coordorigin="410,3161" coordsize="5175,0" path="m410,3161l5585,3161e" filled="f" stroked="t" strokeweight=".706329pt" strokecolor="#5B5B5B">
                <v:path arrowok="t"/>
              </v:shape>
            </v:group>
            <v:group style="position:absolute;left:5528;top:3161;width:235;height:2" coordorigin="5528,3161" coordsize="235,2">
              <v:shape style="position:absolute;left:5528;top:3161;width:235;height:2" coordorigin="5528,3161" coordsize="235,0" path="m5528,3161l5764,3161e" filled="f" stroked="t" strokeweight=".470886pt" strokecolor="#4F4F4F">
                <v:path arrowok="t"/>
              </v:shape>
            </v:group>
            <v:group style="position:absolute;left:5688;top:3161;width:5825;height:2" coordorigin="5688,3161" coordsize="5825,2">
              <v:shape style="position:absolute;left:5688;top:3161;width:5825;height:2" coordorigin="5688,3161" coordsize="5825,0" path="m5688,3161l11513,3161e" filled="f" stroked="t" strokeweight=".706329pt" strokecolor="#606060">
                <v:path arrowok="t"/>
              </v:shape>
            </v:group>
            <v:group style="position:absolute;left:3993;top:3161;width:2;height:233" coordorigin="3993,3161" coordsize="2,233">
              <v:shape style="position:absolute;left:3993;top:3161;width:2;height:233" coordorigin="3993,3161" coordsize="0,233" path="m3993,3394l3993,3161e" filled="f" stroked="t" strokeweight=".706329pt" strokecolor="#606060">
                <v:path arrowok="t"/>
              </v:shape>
            </v:group>
            <v:group style="position:absolute;left:6988;top:3157;width:2;height:433" coordorigin="6988,3157" coordsize="2,433">
              <v:shape style="position:absolute;left:6988;top:3157;width:2;height:433" coordorigin="6988,3157" coordsize="0,433" path="m6988,3589l6988,3157e" filled="f" stroked="t" strokeweight=".706329pt" strokecolor="#545454">
                <v:path arrowok="t"/>
              </v:shape>
            </v:group>
            <v:group style="position:absolute;left:419;top:3366;width:2;height:257" coordorigin="419,3366" coordsize="2,257">
              <v:shape style="position:absolute;left:419;top:3366;width:2;height:257" coordorigin="419,3366" coordsize="0,257" path="m419,3622l419,3366e" filled="f" stroked="t" strokeweight=".470886pt" strokecolor="#2B2B2B">
                <v:path arrowok="t"/>
              </v:shape>
            </v:group>
            <v:group style="position:absolute;left:6988;top:3318;width:2;height:580" coordorigin="6988,3318" coordsize="2,580">
              <v:shape style="position:absolute;left:6988;top:3318;width:2;height:580" coordorigin="6988,3318" coordsize="0,580" path="m6988,3898l6988,3318e" filled="f" stroked="t" strokeweight=".706329pt" strokecolor="#575757">
                <v:path arrowok="t"/>
              </v:shape>
            </v:group>
            <v:group style="position:absolute;left:410;top:3893;width:2985;height:2" coordorigin="410,3893" coordsize="2985,2">
              <v:shape style="position:absolute;left:410;top:3893;width:2985;height:2" coordorigin="410,3893" coordsize="2985,0" path="m410,3893l3395,3893e" filled="f" stroked="t" strokeweight=".706329pt" strokecolor="#5B5B5B">
                <v:path arrowok="t"/>
              </v:shape>
            </v:group>
            <v:group style="position:absolute;left:4005;top:3423;width:2;height:171" coordorigin="4005,3423" coordsize="2,171">
              <v:shape style="position:absolute;left:4005;top:3423;width:2;height:171" coordorigin="4005,3423" coordsize="0,171" path="m4005,3594l4005,3423e" filled="f" stroked="t" strokeweight=".706329pt" strokecolor="#484848">
                <v:path arrowok="t"/>
              </v:shape>
            </v:group>
            <v:group style="position:absolute;left:3960;top:3584;width:1982;height:2" coordorigin="3960,3584" coordsize="1982,2">
              <v:shape style="position:absolute;left:3960;top:3584;width:1982;height:2" coordorigin="3960,3584" coordsize="1982,0" path="m3960,3584l5943,3584e" filled="f" stroked="t" strokeweight=".706329pt" strokecolor="#606060">
                <v:path arrowok="t"/>
              </v:shape>
            </v:group>
            <v:group style="position:absolute;left:3993;top:3594;width:2;height:299" coordorigin="3993,3594" coordsize="2,299">
              <v:shape style="position:absolute;left:3993;top:3594;width:2;height:299" coordorigin="3993,3594" coordsize="0,299" path="m3993,3893l3993,3594e" filled="f" stroked="t" strokeweight=".235443pt" strokecolor="#444444">
                <v:path arrowok="t"/>
              </v:shape>
            </v:group>
            <v:group style="position:absolute;left:3339;top:3889;width:2788;height:2" coordorigin="3339,3889" coordsize="2788,2">
              <v:shape style="position:absolute;left:3339;top:3889;width:2788;height:2" coordorigin="3339,3889" coordsize="2788,0" path="m3339,3889l6126,3889e" filled="f" stroked="t" strokeweight=".941772pt" strokecolor="#444444">
                <v:path arrowok="t"/>
              </v:shape>
            </v:group>
            <v:group style="position:absolute;left:5900;top:3893;width:914;height:2" coordorigin="5900,3893" coordsize="914,2">
              <v:shape style="position:absolute;left:5900;top:3893;width:914;height:2" coordorigin="5900,3893" coordsize="914,0" path="m5900,3893l6814,3893e" filled="f" stroked="t" strokeweight=".706329pt" strokecolor="#676767">
                <v:path arrowok="t"/>
              </v:shape>
            </v:group>
            <v:group style="position:absolute;left:6757;top:3893;width:259;height:2" coordorigin="6757,3893" coordsize="259,2">
              <v:shape style="position:absolute;left:6757;top:3893;width:259;height:2" coordorigin="6757,3893" coordsize="259,0" path="m6757,3893l7016,3893e" filled="f" stroked="t" strokeweight=".470886pt" strokecolor="#3F3F3F">
                <v:path arrowok="t"/>
              </v:shape>
            </v:group>
            <v:group style="position:absolute;left:6946;top:3893;width:4568;height:2" coordorigin="6946,3893" coordsize="4568,2">
              <v:shape style="position:absolute;left:6946;top:3893;width:4568;height:2" coordorigin="6946,3893" coordsize="4568,0" path="m6946,3893l11513,3893e" filled="f" stroked="t" strokeweight=".706329pt" strokecolor="#5B5B5B">
                <v:path arrowok="t"/>
              </v:shape>
            </v:group>
            <v:group style="position:absolute;left:11504;top:3565;width:2;height:338" coordorigin="11504,3565" coordsize="2,338">
              <v:shape style="position:absolute;left:11504;top:3565;width:2;height:338" coordorigin="11504,3565" coordsize="0,338" path="m11504,3903l11504,3565e" filled="f" stroked="t" strokeweight=".470886pt" strokecolor="#4B4B4B">
                <v:path arrowok="t"/>
              </v:shape>
            </v:group>
            <v:group style="position:absolute;left:405;top:4169;width:3616;height:2" coordorigin="405,4169" coordsize="3616,2">
              <v:shape style="position:absolute;left:405;top:4169;width:3616;height:2" coordorigin="405,4169" coordsize="3616,0" path="m405,4169l4021,4169e" filled="f" stroked="t" strokeweight=".706329pt" strokecolor="#575757">
                <v:path arrowok="t"/>
              </v:shape>
            </v:group>
            <v:group style="position:absolute;left:2442;top:3884;width:2;height:309" coordorigin="2442,3884" coordsize="2,309">
              <v:shape style="position:absolute;left:2442;top:3884;width:2;height:309" coordorigin="2442,3884" coordsize="0,309" path="m2442,4193l2442,3884e" filled="f" stroked="t" strokeweight=".706329pt" strokecolor="#575757">
                <v:path arrowok="t"/>
              </v:shape>
            </v:group>
            <v:group style="position:absolute;left:3965;top:4169;width:348;height:2" coordorigin="3965,4169" coordsize="348,2">
              <v:shape style="position:absolute;left:3965;top:4169;width:348;height:2" coordorigin="3965,4169" coordsize="348,0" path="m3965,4169l4313,4169e" filled="f" stroked="t" strokeweight=".470886pt" strokecolor="#3F3F3F">
                <v:path arrowok="t"/>
              </v:shape>
            </v:group>
            <v:group style="position:absolute;left:4257;top:4167;width:7256;height:2" coordorigin="4257,4167" coordsize="7256,2">
              <v:shape style="position:absolute;left:4257;top:4167;width:7256;height:2" coordorigin="4257,4167" coordsize="7256,0" path="m4257,4167l11513,4167e" filled="f" stroked="t" strokeweight=".706329pt" strokecolor="#606060">
                <v:path arrowok="t"/>
              </v:shape>
            </v:group>
            <v:group style="position:absolute;left:419;top:4122;width:2;height:285" coordorigin="419,4122" coordsize="2,285">
              <v:shape style="position:absolute;left:419;top:4122;width:2;height:285" coordorigin="419,4122" coordsize="0,285" path="m419,4407l419,4122e" filled="f" stroked="t" strokeweight=".470886pt" strokecolor="#3B3B3B">
                <v:path arrowok="t"/>
              </v:shape>
            </v:group>
            <v:group style="position:absolute;left:2444;top:4122;width:2;height:285" coordorigin="2444,4122" coordsize="2,285">
              <v:shape style="position:absolute;left:2444;top:4122;width:2;height:285" coordorigin="2444,4122" coordsize="0,285" path="m2444,4407l2444,4122e" filled="f" stroked="t" strokeweight=".470886pt" strokecolor="#3B3B3B">
                <v:path arrowok="t"/>
              </v:shape>
            </v:group>
            <v:group style="position:absolute;left:2434;top:4385;width:4379;height:2" coordorigin="2434,4385" coordsize="4379,2">
              <v:shape style="position:absolute;left:2434;top:4385;width:4379;height:2" coordorigin="2434,4385" coordsize="4379,0" path="m2434,4385l6814,4385e" filled="f" stroked="t" strokeweight=".706329pt" strokecolor="#606060">
                <v:path arrowok="t"/>
              </v:shape>
            </v:group>
            <v:group style="position:absolute;left:6757;top:4388;width:250;height:2" coordorigin="6757,4388" coordsize="250,2">
              <v:shape style="position:absolute;left:6757;top:4388;width:250;height:2" coordorigin="6757,4388" coordsize="250,0" path="m6757,4388l7007,4388e" filled="f" stroked="t" strokeweight=".470886pt" strokecolor="#3B3B3B">
                <v:path arrowok="t"/>
              </v:shape>
            </v:group>
            <v:group style="position:absolute;left:6950;top:4385;width:4558;height:2" coordorigin="6950,4385" coordsize="4558,2">
              <v:shape style="position:absolute;left:6950;top:4385;width:4558;height:2" coordorigin="6950,4385" coordsize="4558,0" path="m6950,4385l11508,4385e" filled="f" stroked="t" strokeweight=".706329pt" strokecolor="#606060">
                <v:path arrowok="t"/>
              </v:shape>
            </v:group>
            <v:group style="position:absolute;left:11504;top:4160;width:2;height:257" coordorigin="11504,4160" coordsize="2,257">
              <v:shape style="position:absolute;left:11504;top:4160;width:2;height:257" coordorigin="11504,4160" coordsize="0,257" path="m11504,4416l11504,4160e" filled="f" stroked="t" strokeweight=".470886pt" strokecolor="#4B4B4B">
                <v:path arrowok="t"/>
              </v:shape>
            </v:group>
            <v:group style="position:absolute;left:2444;top:4350;width:2;height:485" coordorigin="2444,4350" coordsize="2,485">
              <v:shape style="position:absolute;left:2444;top:4350;width:2;height:485" coordorigin="2444,4350" coordsize="0,485" path="m2444,4835l2444,4350e" filled="f" stroked="t" strokeweight=".941772pt" strokecolor="#575757">
                <v:path arrowok="t"/>
              </v:shape>
            </v:group>
            <v:group style="position:absolute;left:4954;top:4374;width:2;height:261" coordorigin="4954,4374" coordsize="2,261">
              <v:shape style="position:absolute;left:4954;top:4374;width:2;height:261" coordorigin="4954,4374" coordsize="0,261" path="m4954,4635l4954,4374e" filled="f" stroked="t" strokeweight=".706329pt" strokecolor="#444444">
                <v:path arrowok="t"/>
              </v:shape>
            </v:group>
            <v:group style="position:absolute;left:7831;top:4378;width:2;height:461" coordorigin="7831,4378" coordsize="2,461">
              <v:shape style="position:absolute;left:7831;top:4378;width:2;height:461" coordorigin="7831,4378" coordsize="0,461" path="m7831,4839l7831,4378e" filled="f" stroked="t" strokeweight=".941772pt" strokecolor="#6B6B6B">
                <v:path arrowok="t"/>
              </v:shape>
            </v:group>
            <v:group style="position:absolute;left:11508;top:4160;width:2;height:9498" coordorigin="11508,4160" coordsize="2,9498">
              <v:shape style="position:absolute;left:11508;top:4160;width:2;height:9498" coordorigin="11508,4160" coordsize="0,9498" path="m11508,13658l11508,4160e" filled="f" stroked="t" strokeweight=".706329pt" strokecolor="#606060">
                <v:path arrowok="t"/>
              </v:shape>
            </v:group>
            <v:group style="position:absolute;left:4940;top:4806;width:1394;height:2" coordorigin="4940,4806" coordsize="1394,2">
              <v:shape style="position:absolute;left:4940;top:4806;width:1394;height:2" coordorigin="4940,4806" coordsize="1394,0" path="m4940,4806l6333,4806e" filled="f" stroked="t" strokeweight=".235443pt" strokecolor="#676767">
                <v:path arrowok="t"/>
              </v:shape>
            </v:group>
            <v:group style="position:absolute;left:4954;top:4578;width:2;height:575" coordorigin="4954,4578" coordsize="2,575">
              <v:shape style="position:absolute;left:4954;top:4578;width:2;height:575" coordorigin="4954,4578" coordsize="0,575" path="m4954,5153l4954,4578e" filled="f" stroked="t" strokeweight=".706329pt" strokecolor="#545454">
                <v:path arrowok="t"/>
              </v:shape>
            </v:group>
            <v:group style="position:absolute;left:6333;top:4806;width:1055;height:2" coordorigin="6333,4806" coordsize="1055,2">
              <v:shape style="position:absolute;left:6333;top:4806;width:1055;height:2" coordorigin="6333,4806" coordsize="1055,0" path="m6333,4806l7388,4806e" filled="f" stroked="t" strokeweight=".235443pt" strokecolor="#000000">
                <v:path arrowok="t"/>
              </v:shape>
            </v:group>
            <v:group style="position:absolute;left:7388;top:4806;width:942;height:2" coordorigin="7388,4806" coordsize="942,2">
              <v:shape style="position:absolute;left:7388;top:4806;width:942;height:2" coordorigin="7388,4806" coordsize="942,0" path="m7388,4806l8330,4806e" filled="f" stroked="t" strokeweight=".235443pt" strokecolor="#808080">
                <v:path arrowok="t"/>
              </v:shape>
            </v:group>
            <v:group style="position:absolute;left:8330;top:4806;width:2166;height:2" coordorigin="8330,4806" coordsize="2166,2">
              <v:shape style="position:absolute;left:8330;top:4806;width:2166;height:2" coordorigin="8330,4806" coordsize="2166,0" path="m8330,4806l10496,4806e" filled="f" stroked="t" strokeweight=".235443pt" strokecolor="#000000">
                <v:path arrowok="t"/>
              </v:shape>
            </v:group>
            <v:group style="position:absolute;left:10496;top:4806;width:1003;height:2" coordorigin="10496,4806" coordsize="1003,2">
              <v:shape style="position:absolute;left:10496;top:4806;width:1003;height:2" coordorigin="10496,4806" coordsize="1003,0" path="m10496,4806l11499,4806e" filled="f" stroked="t" strokeweight=".235443pt" strokecolor="#808080">
                <v:path arrowok="t"/>
              </v:shape>
            </v:group>
            <v:group style="position:absolute;left:419;top:4778;width:2;height:376" coordorigin="419,4778" coordsize="2,376">
              <v:shape style="position:absolute;left:419;top:4778;width:2;height:376" coordorigin="419,4778" coordsize="0,376" path="m419,5153l419,4778e" filled="f" stroked="t" strokeweight=".470886pt" strokecolor="#3B3B3B">
                <v:path arrowok="t"/>
              </v:shape>
            </v:group>
            <v:group style="position:absolute;left:2444;top:4778;width:2;height:376" coordorigin="2444,4778" coordsize="2,376">
              <v:shape style="position:absolute;left:2444;top:4778;width:2;height:376" coordorigin="2444,4778" coordsize="0,376" path="m2444,5153l2444,4778e" filled="f" stroked="t" strokeweight=".470886pt" strokecolor="#3B3B3B">
                <v:path arrowok="t"/>
              </v:shape>
            </v:group>
            <v:group style="position:absolute;left:4949;top:5103;width:6569;height:2" coordorigin="4949,5103" coordsize="6569,2">
              <v:shape style="position:absolute;left:4949;top:5103;width:6569;height:2" coordorigin="4949,5103" coordsize="6569,0" path="m4949,5103l11518,5103e" filled="f" stroked="t" strokeweight=".706329pt" strokecolor="#676767">
                <v:path arrowok="t"/>
              </v:shape>
            </v:group>
            <v:group style="position:absolute;left:2444;top:5077;width:2;height:518" coordorigin="2444,5077" coordsize="2,518">
              <v:shape style="position:absolute;left:2444;top:5077;width:2;height:518" coordorigin="2444,5077" coordsize="0,518" path="m2444,5595l2444,5077e" filled="f" stroked="t" strokeweight=".706329pt" strokecolor="#4F4F4F">
                <v:path arrowok="t"/>
              </v:shape>
            </v:group>
            <v:group style="position:absolute;left:4954;top:5096;width:2;height:266" coordorigin="4954,5096" coordsize="2,266">
              <v:shape style="position:absolute;left:4954;top:5096;width:2;height:266" coordorigin="4954,5096" coordsize="0,266" path="m4954,5362l4954,5096e" filled="f" stroked="t" strokeweight=".706329pt" strokecolor="#383838">
                <v:path arrowok="t"/>
              </v:shape>
            </v:group>
            <v:group style="position:absolute;left:4949;top:5343;width:6564;height:2" coordorigin="4949,5343" coordsize="6564,2">
              <v:shape style="position:absolute;left:4949;top:5343;width:6564;height:2" coordorigin="4949,5343" coordsize="6564,0" path="m4949,5343l11513,5343e" filled="f" stroked="t" strokeweight=".706329pt" strokecolor="#5B5B5B">
                <v:path arrowok="t"/>
              </v:shape>
            </v:group>
            <v:group style="position:absolute;left:2439;top:5560;width:9074;height:2" coordorigin="2439,5560" coordsize="9074,2">
              <v:shape style="position:absolute;left:2439;top:5560;width:9074;height:2" coordorigin="2439,5560" coordsize="9074,0" path="m2439,5560l11513,5560e" filled="f" stroked="t" strokeweight=".706329pt" strokecolor="#606060">
                <v:path arrowok="t"/>
              </v:shape>
            </v:group>
            <v:group style="position:absolute;left:410;top:5785;width:509;height:2" coordorigin="410,5785" coordsize="509,2">
              <v:shape style="position:absolute;left:410;top:5785;width:509;height:2" coordorigin="410,5785" coordsize="509,0" path="m410,5785l918,5785e" filled="f" stroked="t" strokeweight=".470886pt" strokecolor="#4B4B4B">
                <v:path arrowok="t"/>
              </v:shape>
            </v:group>
            <v:group style="position:absolute;left:417;top:5538;width:2;height:295" coordorigin="417,5538" coordsize="2,295">
              <v:shape style="position:absolute;left:417;top:5538;width:2;height:295" coordorigin="417,5538" coordsize="0,295" path="m417,5833l417,5538e" filled="f" stroked="t" strokeweight=".470886pt" strokecolor="#3F3F3F">
                <v:path arrowok="t"/>
              </v:shape>
            </v:group>
            <v:group style="position:absolute;left:862;top:5788;width:10656;height:2" coordorigin="862,5788" coordsize="10656,2">
              <v:shape style="position:absolute;left:862;top:5788;width:10656;height:2" coordorigin="862,5788" coordsize="10656,0" path="m862,5788l11518,5788e" filled="f" stroked="t" strokeweight=".706329pt" strokecolor="#606060">
                <v:path arrowok="t"/>
              </v:shape>
            </v:group>
            <v:group style="position:absolute;left:2444;top:5538;width:2;height:295" coordorigin="2444,5538" coordsize="2,295">
              <v:shape style="position:absolute;left:2444;top:5538;width:2;height:295" coordorigin="2444,5538" coordsize="0,295" path="m2444,5833l2444,5538e" filled="f" stroked="t" strokeweight=".470886pt" strokecolor="#383838">
                <v:path arrowok="t"/>
              </v:shape>
            </v:group>
            <v:group style="position:absolute;left:4956;top:5305;width:2;height:1122" coordorigin="4956,5305" coordsize="2,1122">
              <v:shape style="position:absolute;left:4956;top:5305;width:2;height:1122" coordorigin="4956,5305" coordsize="0,1122" path="m4956,6427l4956,5305e" filled="f" stroked="t" strokeweight=".941772pt" strokecolor="#575757">
                <v:path arrowok="t"/>
              </v:shape>
            </v:group>
            <v:group style="position:absolute;left:2444;top:5747;width:2;height:480" coordorigin="2444,5747" coordsize="2,480">
              <v:shape style="position:absolute;left:2444;top:5747;width:2;height:480" coordorigin="2444,5747" coordsize="0,480" path="m2444,6228l2444,5747e" filled="f" stroked="t" strokeweight=".941772pt" strokecolor="#545454">
                <v:path arrowok="t"/>
              </v:shape>
            </v:group>
            <v:group style="position:absolute;left:7831;top:5785;width:2;height:452" coordorigin="7831,5785" coordsize="2,452">
              <v:shape style="position:absolute;left:7831;top:5785;width:2;height:452" coordorigin="7831,5785" coordsize="0,452" path="m7831,6237l7831,5785e" filled="f" stroked="t" strokeweight=".706329pt" strokecolor="#707070">
                <v:path arrowok="t"/>
              </v:shape>
            </v:group>
            <v:group style="position:absolute;left:2439;top:6209;width:956;height:2" coordorigin="2439,6209" coordsize="956,2">
              <v:shape style="position:absolute;left:2439;top:6209;width:956;height:2" coordorigin="2439,6209" coordsize="956,0" path="m2439,6209l3395,6209e" filled="f" stroked="t" strokeweight=".470886pt" strokecolor="#575757">
                <v:path arrowok="t"/>
              </v:shape>
            </v:group>
            <v:group style="position:absolute;left:3240;top:6209;width:2524;height:2" coordorigin="3240,6209" coordsize="2524,2">
              <v:shape style="position:absolute;left:3240;top:6209;width:2524;height:2" coordorigin="3240,6209" coordsize="2524,0" path="m3240,6209l5764,6209e" filled="f" stroked="t" strokeweight=".706329pt" strokecolor="#606060">
                <v:path arrowok="t"/>
              </v:shape>
            </v:group>
            <v:group style="position:absolute;left:5707;top:6209;width:250;height:2" coordorigin="5707,6209" coordsize="250,2">
              <v:shape style="position:absolute;left:5707;top:6209;width:250;height:2" coordorigin="5707,6209" coordsize="250,0" path="m5707,6209l5957,6209e" filled="f" stroked="t" strokeweight=".470886pt" strokecolor="#3F3F3F">
                <v:path arrowok="t"/>
              </v:shape>
            </v:group>
            <v:group style="position:absolute;left:5900;top:6209;width:5613;height:2" coordorigin="5900,6209" coordsize="5613,2">
              <v:shape style="position:absolute;left:5900;top:6209;width:5613;height:2" coordorigin="5900,6209" coordsize="5613,0" path="m5900,6209l11513,6209e" filled="f" stroked="t" strokeweight=".706329pt" strokecolor="#646464">
                <v:path arrowok="t"/>
              </v:shape>
            </v:group>
            <v:group style="position:absolute;left:419;top:6171;width:2;height:271" coordorigin="419,6171" coordsize="2,271">
              <v:shape style="position:absolute;left:419;top:6171;width:2;height:271" coordorigin="419,6171" coordsize="0,271" path="m419,6442l419,6171e" filled="f" stroked="t" strokeweight=".470886pt" strokecolor="#282828">
                <v:path arrowok="t"/>
              </v:shape>
            </v:group>
            <v:group style="position:absolute;left:2444;top:6171;width:2;height:271" coordorigin="2444,6171" coordsize="2,271">
              <v:shape style="position:absolute;left:2444;top:6171;width:2;height:271" coordorigin="2444,6171" coordsize="0,271" path="m2444,6442l2444,6171e" filled="f" stroked="t" strokeweight=".470886pt" strokecolor="#343434">
                <v:path arrowok="t"/>
              </v:shape>
            </v:group>
            <v:group style="position:absolute;left:2439;top:6423;width:3146;height:2" coordorigin="2439,6423" coordsize="3146,2">
              <v:shape style="position:absolute;left:2439;top:6423;width:3146;height:2" coordorigin="2439,6423" coordsize="3146,0" path="m2439,6423l5585,6423e" filled="f" stroked="t" strokeweight=".706329pt" strokecolor="#606060">
                <v:path arrowok="t"/>
              </v:shape>
            </v:group>
            <v:group style="position:absolute;left:5528;top:6425;width:235;height:2" coordorigin="5528,6425" coordsize="235,2">
              <v:shape style="position:absolute;left:5528;top:6425;width:235;height:2" coordorigin="5528,6425" coordsize="235,0" path="m5528,6425l5764,6425e" filled="f" stroked="t" strokeweight=".470886pt" strokecolor="#484848">
                <v:path arrowok="t"/>
              </v:shape>
            </v:group>
            <v:group style="position:absolute;left:5707;top:6425;width:5811;height:2" coordorigin="5707,6425" coordsize="5811,2">
              <v:shape style="position:absolute;left:5707;top:6425;width:5811;height:2" coordorigin="5707,6425" coordsize="5811,0" path="m5707,6425l11518,6425e" filled="f" stroked="t" strokeweight=".706329pt" strokecolor="#606060">
                <v:path arrowok="t"/>
              </v:shape>
            </v:group>
            <v:group style="position:absolute;left:7831;top:6166;width:2;height:266" coordorigin="7831,6166" coordsize="2,266">
              <v:shape style="position:absolute;left:7831;top:6166;width:2;height:266" coordorigin="7831,6166" coordsize="0,266" path="m7831,6432l7831,6166e" filled="f" stroked="t" strokeweight=".470886pt" strokecolor="#545454">
                <v:path arrowok="t"/>
              </v:shape>
            </v:group>
            <v:group style="position:absolute;left:410;top:6639;width:11108;height:2" coordorigin="410,6639" coordsize="11108,2">
              <v:shape style="position:absolute;left:410;top:6639;width:11108;height:2" coordorigin="410,6639" coordsize="11108,0" path="m410,6639l11518,6639e" filled="f" stroked="t" strokeweight=".706329pt" strokecolor="#606060">
                <v:path arrowok="t"/>
              </v:shape>
            </v:group>
            <v:group style="position:absolute;left:5528;top:6641;width:235;height:2" coordorigin="5528,6641" coordsize="235,2">
              <v:shape style="position:absolute;left:5528;top:6641;width:235;height:2" coordorigin="5528,6641" coordsize="235,0" path="m5528,6641l5764,6641e" filled="f" stroked="t" strokeweight=".470886pt" strokecolor="#545454">
                <v:path arrowok="t"/>
              </v:shape>
            </v:group>
            <v:group style="position:absolute;left:6757;top:6641;width:250;height:2" coordorigin="6757,6641" coordsize="250,2">
              <v:shape style="position:absolute;left:6757;top:6641;width:250;height:2" coordorigin="6757,6641" coordsize="250,0" path="m6757,6641l7007,6641e" filled="f" stroked="t" strokeweight=".470886pt" strokecolor="#484848">
                <v:path arrowok="t"/>
              </v:shape>
            </v:group>
            <v:group style="position:absolute;left:414;top:7064;width:11099;height:2" coordorigin="414,7064" coordsize="11099,2">
              <v:shape style="position:absolute;left:414;top:7064;width:11099;height:2" coordorigin="414,7064" coordsize="11099,0" path="m414,7064l11513,7064e" filled="f" stroked="t" strokeweight=".706329pt" strokecolor="#606060">
                <v:path arrowok="t"/>
              </v:shape>
            </v:group>
            <v:group style="position:absolute;left:4958;top:7055;width:2;height:666" coordorigin="4958,7055" coordsize="2,666">
              <v:shape style="position:absolute;left:4958;top:7055;width:2;height:666" coordorigin="4958,7055" coordsize="0,666" path="m4958,7720l4958,7055e" filled="f" stroked="t" strokeweight=".706329pt" strokecolor="#545454">
                <v:path arrowok="t"/>
              </v:shape>
            </v:group>
            <v:group style="position:absolute;left:4949;top:7285;width:6569;height:2" coordorigin="4949,7285" coordsize="6569,2">
              <v:shape style="position:absolute;left:4949;top:7285;width:6569;height:2" coordorigin="4949,7285" coordsize="6569,0" path="m4949,7285l11518,7285e" filled="f" stroked="t" strokeweight=".706329pt" strokecolor="#646464">
                <v:path arrowok="t"/>
              </v:shape>
            </v:group>
            <v:group style="position:absolute;left:4958;top:7254;width:2;height:280" coordorigin="4958,7254" coordsize="2,280">
              <v:shape style="position:absolute;left:4958;top:7254;width:2;height:280" coordorigin="4958,7254" coordsize="0,280" path="m4958,7535l4958,7254e" filled="f" stroked="t" strokeweight=".941772pt" strokecolor="#5B5B5B">
                <v:path arrowok="t"/>
              </v:shape>
            </v:group>
            <v:group style="position:absolute;left:4949;top:7502;width:6564;height:2" coordorigin="4949,7502" coordsize="6564,2">
              <v:shape style="position:absolute;left:4949;top:7502;width:6564;height:2" coordorigin="4949,7502" coordsize="6564,0" path="m4949,7502l11513,7502e" filled="f" stroked="t" strokeweight=".706329pt" strokecolor="#606060">
                <v:path arrowok="t"/>
              </v:shape>
            </v:group>
            <v:group style="position:absolute;left:414;top:7713;width:3607;height:2" coordorigin="414,7713" coordsize="3607,2">
              <v:shape style="position:absolute;left:414;top:7713;width:3607;height:2" coordorigin="414,7713" coordsize="3607,0" path="m414,7713l4021,7713e" filled="f" stroked="t" strokeweight=".706329pt" strokecolor="#606060">
                <v:path arrowok="t"/>
              </v:shape>
            </v:group>
            <v:group style="position:absolute;left:419;top:7478;width:2;height:266" coordorigin="419,7478" coordsize="2,266">
              <v:shape style="position:absolute;left:419;top:7478;width:2;height:266" coordorigin="419,7478" coordsize="0,266" path="m419,7744l419,7478e" filled="f" stroked="t" strokeweight=".470886pt" strokecolor="#3B3B3B">
                <v:path arrowok="t"/>
              </v:shape>
            </v:group>
            <v:group style="position:absolute;left:2442;top:6384;width:2;height:1797" coordorigin="2442,6384" coordsize="2,1797">
              <v:shape style="position:absolute;left:2442;top:6384;width:2;height:1797" coordorigin="2442,6384" coordsize="0,1797" path="m2442,8181l2442,6384e" filled="f" stroked="t" strokeweight=".706329pt" strokecolor="#545454">
                <v:path arrowok="t"/>
              </v:shape>
            </v:group>
            <v:group style="position:absolute;left:3965;top:7716;width:348;height:2" coordorigin="3965,7716" coordsize="348,2">
              <v:shape style="position:absolute;left:3965;top:7716;width:348;height:2" coordorigin="3965,7716" coordsize="348,0" path="m3965,7716l4313,7716e" filled="f" stroked="t" strokeweight=".470886pt" strokecolor="#484848">
                <v:path arrowok="t"/>
              </v:shape>
            </v:group>
            <v:group style="position:absolute;left:4257;top:7716;width:1328;height:2" coordorigin="4257,7716" coordsize="1328,2">
              <v:shape style="position:absolute;left:4257;top:7716;width:1328;height:2" coordorigin="4257,7716" coordsize="1328,0" path="m4257,7716l5585,7716e" filled="f" stroked="t" strokeweight=".706329pt" strokecolor="#5B5B5B">
                <v:path arrowok="t"/>
              </v:shape>
            </v:group>
            <v:group style="position:absolute;left:5528;top:7716;width:235;height:2" coordorigin="5528,7716" coordsize="235,2">
              <v:shape style="position:absolute;left:5528;top:7716;width:235;height:2" coordorigin="5528,7716" coordsize="235,0" path="m5528,7716l5764,7716e" filled="f" stroked="t" strokeweight=".470886pt" strokecolor="#4B4B4B">
                <v:path arrowok="t"/>
              </v:shape>
            </v:group>
            <v:group style="position:absolute;left:5688;top:7716;width:5825;height:2" coordorigin="5688,7716" coordsize="5825,2">
              <v:shape style="position:absolute;left:5688;top:7716;width:5825;height:2" coordorigin="5688,7716" coordsize="5825,0" path="m5688,7716l11513,7716e" filled="f" stroked="t" strokeweight=".706329pt" strokecolor="#606060">
                <v:path arrowok="t"/>
              </v:shape>
            </v:group>
            <v:group style="position:absolute;left:9912;top:7502;width:2;height:214" coordorigin="9912,7502" coordsize="2,214">
              <v:shape style="position:absolute;left:9912;top:7502;width:2;height:214" coordorigin="9912,7502" coordsize="0,214" path="m9912,7716l9912,7502e" filled="f" stroked="t" strokeweight=".235443pt" strokecolor="#545454">
                <v:path arrowok="t"/>
              </v:shape>
            </v:group>
            <v:group style="position:absolute;left:11506;top:7473;width:2;height:271" coordorigin="11506,7473" coordsize="2,271">
              <v:shape style="position:absolute;left:11506;top:7473;width:2;height:271" coordorigin="11506,7473" coordsize="0,271" path="m11506,7744l11506,7473e" filled="f" stroked="t" strokeweight=".470886pt" strokecolor="#4F4F4F">
                <v:path arrowok="t"/>
              </v:shape>
            </v:group>
            <v:group style="position:absolute;left:410;top:8519;width:4586;height:2" coordorigin="410,8519" coordsize="4586,2">
              <v:shape style="position:absolute;left:410;top:8519;width:4586;height:2" coordorigin="410,8519" coordsize="4586,0" path="m410,8519l4996,8519e" filled="f" stroked="t" strokeweight=".706329pt" strokecolor="#5B5B5B">
                <v:path arrowok="t"/>
              </v:shape>
            </v:group>
            <v:group style="position:absolute;left:419;top:8124;width:2;height:423" coordorigin="419,8124" coordsize="2,423">
              <v:shape style="position:absolute;left:419;top:8124;width:2;height:423" coordorigin="419,8124" coordsize="0,423" path="m419,8548l419,8124e" filled="f" stroked="t" strokeweight=".470886pt" strokecolor="#4B4B4B">
                <v:path arrowok="t"/>
              </v:shape>
            </v:group>
            <v:group style="position:absolute;left:2444;top:8124;width:2;height:423" coordorigin="2444,8124" coordsize="2,423">
              <v:shape style="position:absolute;left:2444;top:8124;width:2;height:423" coordorigin="2444,8124" coordsize="0,423" path="m2444,8548l2444,8124e" filled="f" stroked="t" strokeweight=".470886pt" strokecolor="#444444">
                <v:path arrowok="t"/>
              </v:shape>
            </v:group>
            <v:group style="position:absolute;left:4916;top:8519;width:325;height:2" coordorigin="4916,8519" coordsize="325,2">
              <v:shape style="position:absolute;left:4916;top:8519;width:325;height:2" coordorigin="4916,8519" coordsize="325,0" path="m4916,8519l5241,8519e" filled="f" stroked="t" strokeweight=".470886pt" strokecolor="#4B4B4B">
                <v:path arrowok="t"/>
              </v:shape>
            </v:group>
            <v:group style="position:absolute;left:5184;top:8519;width:579;height:2" coordorigin="5184,8519" coordsize="579,2">
              <v:shape style="position:absolute;left:5184;top:8519;width:579;height:2" coordorigin="5184,8519" coordsize="579,0" path="m5184,8519l5764,8519e" filled="f" stroked="t" strokeweight=".706329pt" strokecolor="#646464">
                <v:path arrowok="t"/>
              </v:shape>
            </v:group>
            <v:group style="position:absolute;left:5707;top:8519;width:250;height:2" coordorigin="5707,8519" coordsize="250,2">
              <v:shape style="position:absolute;left:5707;top:8519;width:250;height:2" coordorigin="5707,8519" coordsize="250,0" path="m5707,8519l5957,8519e" filled="f" stroked="t" strokeweight=".470886pt" strokecolor="#3F3F3F">
                <v:path arrowok="t"/>
              </v:shape>
            </v:group>
            <v:group style="position:absolute;left:5900;top:8519;width:2458;height:2" coordorigin="5900,8519" coordsize="2458,2">
              <v:shape style="position:absolute;left:5900;top:8519;width:2458;height:2" coordorigin="5900,8519" coordsize="2458,0" path="m5900,8519l8358,8519e" filled="f" stroked="t" strokeweight=".706329pt" strokecolor="#606060">
                <v:path arrowok="t"/>
              </v:shape>
            </v:group>
            <v:group style="position:absolute;left:8302;top:8517;width:358;height:2" coordorigin="8302,8517" coordsize="358,2">
              <v:shape style="position:absolute;left:8302;top:8517;width:358;height:2" coordorigin="8302,8517" coordsize="358,0" path="m8302,8517l8660,8517e" filled="f" stroked="t" strokeweight=".470886pt" strokecolor="#444444">
                <v:path arrowok="t"/>
              </v:shape>
            </v:group>
            <v:group style="position:absolute;left:8603;top:8519;width:2915;height:2" coordorigin="8603,8519" coordsize="2915,2">
              <v:shape style="position:absolute;left:8603;top:8519;width:2915;height:2" coordorigin="8603,8519" coordsize="2915,0" path="m8603,8519l11518,8519e" filled="f" stroked="t" strokeweight=".706329pt" strokecolor="#646464">
                <v:path arrowok="t"/>
              </v:shape>
            </v:group>
            <v:group style="position:absolute;left:2444;top:8476;width:2;height:1284" coordorigin="2444,8476" coordsize="2,1284">
              <v:shape style="position:absolute;left:2444;top:8476;width:2;height:1284" coordorigin="2444,8476" coordsize="0,1284" path="m2444,9760l2444,8476e" filled="f" stroked="t" strokeweight=".706329pt" strokecolor="#4F4F4F">
                <v:path arrowok="t"/>
              </v:shape>
            </v:group>
            <v:group style="position:absolute;left:410;top:9396;width:509;height:2" coordorigin="410,9396" coordsize="509,2">
              <v:shape style="position:absolute;left:410;top:9396;width:509;height:2" coordorigin="410,9396" coordsize="509,0" path="m410,9396l918,9396e" filled="f" stroked="t" strokeweight=".470886pt" strokecolor="#484848">
                <v:path arrowok="t"/>
              </v:shape>
            </v:group>
            <v:group style="position:absolute;left:848;top:9396;width:10670;height:2" coordorigin="848,9396" coordsize="10670,2">
              <v:shape style="position:absolute;left:848;top:9396;width:10670;height:2" coordorigin="848,9396" coordsize="10670,0" path="m848,9396l11518,9396e" filled="f" stroked="t" strokeweight=".706329pt" strokecolor="#606060">
                <v:path arrowok="t"/>
              </v:shape>
            </v:group>
            <v:group style="position:absolute;left:414;top:9736;width:4582;height:2" coordorigin="414,9736" coordsize="4582,2">
              <v:shape style="position:absolute;left:414;top:9736;width:4582;height:2" coordorigin="414,9736" coordsize="4582,0" path="m414,9736l4996,9736e" filled="f" stroked="t" strokeweight=".706329pt" strokecolor="#5B5B5B">
                <v:path arrowok="t"/>
              </v:shape>
            </v:group>
            <v:group style="position:absolute;left:4916;top:9736;width:325;height:2" coordorigin="4916,9736" coordsize="325,2">
              <v:shape style="position:absolute;left:4916;top:9736;width:325;height:2" coordorigin="4916,9736" coordsize="325,0" path="m4916,9736l5241,9736e" filled="f" stroked="t" strokeweight=".470886pt" strokecolor="#4F4F4F">
                <v:path arrowok="t"/>
              </v:shape>
            </v:group>
            <v:group style="position:absolute;left:5184;top:9736;width:579;height:2" coordorigin="5184,9736" coordsize="579,2">
              <v:shape style="position:absolute;left:5184;top:9736;width:579;height:2" coordorigin="5184,9736" coordsize="579,0" path="m5184,9736l5764,9736e" filled="f" stroked="t" strokeweight=".706329pt" strokecolor="#676767">
                <v:path arrowok="t"/>
              </v:shape>
            </v:group>
            <v:group style="position:absolute;left:5707;top:9736;width:250;height:2" coordorigin="5707,9736" coordsize="250,2">
              <v:shape style="position:absolute;left:5707;top:9736;width:250;height:2" coordorigin="5707,9736" coordsize="250,0" path="m5707,9736l5957,9736e" filled="f" stroked="t" strokeweight=".470886pt" strokecolor="#484848">
                <v:path arrowok="t"/>
              </v:shape>
            </v:group>
            <v:group style="position:absolute;left:5900;top:9734;width:5613;height:2" coordorigin="5900,9734" coordsize="5613,2">
              <v:shape style="position:absolute;left:5900;top:9734;width:5613;height:2" coordorigin="5900,9734" coordsize="5613,0" path="m5900,9734l11513,9734e" filled="f" stroked="t" strokeweight=".706329pt" strokecolor="#606060">
                <v:path arrowok="t"/>
              </v:shape>
            </v:group>
            <v:group style="position:absolute;left:410;top:9969;width:3612;height:2" coordorigin="410,9969" coordsize="3612,2">
              <v:shape style="position:absolute;left:410;top:9969;width:3612;height:2" coordorigin="410,9969" coordsize="3612,0" path="m410,9969l4021,9969e" filled="f" stroked="t" strokeweight=".706329pt" strokecolor="#5B5B5B">
                <v:path arrowok="t"/>
              </v:shape>
            </v:group>
            <v:group style="position:absolute;left:417;top:9688;width:2;height:304" coordorigin="417,9688" coordsize="2,304">
              <v:shape style="position:absolute;left:417;top:9688;width:2;height:304" coordorigin="417,9688" coordsize="0,304" path="m417,9993l417,9688e" filled="f" stroked="t" strokeweight=".470886pt" strokecolor="#3B3B3B">
                <v:path arrowok="t"/>
              </v:shape>
            </v:group>
            <v:group style="position:absolute;left:2444;top:9688;width:2;height:304" coordorigin="2444,9688" coordsize="2,304">
              <v:shape style="position:absolute;left:2444;top:9688;width:2;height:304" coordorigin="2444,9688" coordsize="0,304" path="m2444,9993l2444,9688e" filled="f" stroked="t" strokeweight=".470886pt" strokecolor="#3B3B3B">
                <v:path arrowok="t"/>
              </v:shape>
            </v:group>
            <v:group style="position:absolute;left:3965;top:9969;width:348;height:2" coordorigin="3965,9969" coordsize="348,2">
              <v:shape style="position:absolute;left:3965;top:9969;width:348;height:2" coordorigin="3965,9969" coordsize="348,0" path="m3965,9969l4313,9969e" filled="f" stroked="t" strokeweight=".470886pt" strokecolor="#4B4B4B">
                <v:path arrowok="t"/>
              </v:shape>
            </v:group>
            <v:group style="position:absolute;left:4257;top:9969;width:2557;height:2" coordorigin="4257,9969" coordsize="2557,2">
              <v:shape style="position:absolute;left:4257;top:9969;width:2557;height:2" coordorigin="4257,9969" coordsize="2557,0" path="m4257,9969l6814,9969e" filled="f" stroked="t" strokeweight=".706329pt" strokecolor="#676767">
                <v:path arrowok="t"/>
              </v:shape>
            </v:group>
            <v:group style="position:absolute;left:6757;top:9969;width:250;height:2" coordorigin="6757,9969" coordsize="250,2">
              <v:shape style="position:absolute;left:6757;top:9969;width:250;height:2" coordorigin="6757,9969" coordsize="250,0" path="m6757,9969l7007,9969e" filled="f" stroked="t" strokeweight=".470886pt" strokecolor="#545454">
                <v:path arrowok="t"/>
              </v:shape>
            </v:group>
            <v:group style="position:absolute;left:6950;top:9967;width:4568;height:2" coordorigin="6950,9967" coordsize="4568,2">
              <v:shape style="position:absolute;left:6950;top:9967;width:4568;height:2" coordorigin="6950,9967" coordsize="4568,0" path="m6950,9967l11518,9967e" filled="f" stroked="t" strokeweight=".706329pt" strokecolor="#606060">
                <v:path arrowok="t"/>
              </v:shape>
            </v:group>
            <v:group style="position:absolute;left:2444;top:9921;width:2;height:1141" coordorigin="2444,9921" coordsize="2,1141">
              <v:shape style="position:absolute;left:2444;top:9921;width:2;height:1141" coordorigin="2444,9921" coordsize="0,1141" path="m2444,11062l2444,9921e" filled="f" stroked="t" strokeweight=".706329pt" strokecolor="#4F4F4F">
                <v:path arrowok="t"/>
              </v:shape>
            </v:group>
            <v:group style="position:absolute;left:3965;top:10444;width:348;height:2" coordorigin="3965,10444" coordsize="348,2">
              <v:shape style="position:absolute;left:3965;top:10444;width:348;height:2" coordorigin="3965,10444" coordsize="348,0" path="m3965,10444l4313,10444e" filled="f" stroked="t" strokeweight=".470886pt" strokecolor="#444444">
                <v:path arrowok="t"/>
              </v:shape>
            </v:group>
            <v:group style="position:absolute;left:6757;top:10444;width:250;height:2" coordorigin="6757,10444" coordsize="250,2">
              <v:shape style="position:absolute;left:6757;top:10444;width:250;height:2" coordorigin="6757,10444" coordsize="250,0" path="m6757,10444l7007,10444e" filled="f" stroked="t" strokeweight=".470886pt" strokecolor="#3F3F3F">
                <v:path arrowok="t"/>
              </v:shape>
            </v:group>
            <v:group style="position:absolute;left:414;top:10442;width:11099;height:2" coordorigin="414,10442" coordsize="11099,2">
              <v:shape style="position:absolute;left:414;top:10442;width:11099;height:2" coordorigin="414,10442" coordsize="11099,0" path="m414,10442l11513,10442e" filled="f" stroked="t" strokeweight=".706329pt" strokecolor="#606060">
                <v:path arrowok="t"/>
              </v:shape>
            </v:group>
            <v:group style="position:absolute;left:11508;top:10154;width:2;height:314" coordorigin="11508,10154" coordsize="2,314">
              <v:shape style="position:absolute;left:11508;top:10154;width:2;height:314" coordorigin="11508,10154" coordsize="0,314" path="m11508,10468l11508,10154e" filled="f" stroked="t" strokeweight=".470886pt" strokecolor="#484848">
                <v:path arrowok="t"/>
              </v:shape>
            </v:group>
            <v:group style="position:absolute;left:419;top:10397;width:2;height:285" coordorigin="419,10397" coordsize="2,285">
              <v:shape style="position:absolute;left:419;top:10397;width:2;height:285" coordorigin="419,10397" coordsize="0,285" path="m419,10682l419,10397e" filled="f" stroked="t" strokeweight=".470886pt" strokecolor="#3B3B3B">
                <v:path arrowok="t"/>
              </v:shape>
            </v:group>
            <v:group style="position:absolute;left:885;top:10663;width:772;height:2" coordorigin="885,10663" coordsize="772,2">
              <v:shape style="position:absolute;left:885;top:10663;width:772;height:2" coordorigin="885,10663" coordsize="772,0" path="m885,10663l1658,10663e" filled="f" stroked="t" strokeweight=".470886pt" strokecolor="#606060">
                <v:path arrowok="t"/>
              </v:shape>
            </v:group>
            <v:group style="position:absolute;left:1512;top:10661;width:4252;height:2" coordorigin="1512,10661" coordsize="4252,2">
              <v:shape style="position:absolute;left:1512;top:10661;width:4252;height:2" coordorigin="1512,10661" coordsize="4252,0" path="m1512,10661l5764,10661e" filled="f" stroked="t" strokeweight=".706329pt" strokecolor="#606060">
                <v:path arrowok="t"/>
              </v:shape>
            </v:group>
            <v:group style="position:absolute;left:5707;top:10658;width:250;height:2" coordorigin="5707,10658" coordsize="250,2">
              <v:shape style="position:absolute;left:5707;top:10658;width:250;height:2" coordorigin="5707,10658" coordsize="250,0" path="m5707,10658l5957,10658e" filled="f" stroked="t" strokeweight=".470886pt" strokecolor="#484848">
                <v:path arrowok="t"/>
              </v:shape>
            </v:group>
            <v:group style="position:absolute;left:5900;top:10658;width:5618;height:2" coordorigin="5900,10658" coordsize="5618,2">
              <v:shape style="position:absolute;left:5900;top:10658;width:5618;height:2" coordorigin="5900,10658" coordsize="5618,0" path="m5900,10658l11518,10658e" filled="f" stroked="t" strokeweight=".706329pt" strokecolor="#606060">
                <v:path arrowok="t"/>
              </v:shape>
            </v:group>
            <v:group style="position:absolute;left:1629;top:10639;width:2;height:67" coordorigin="1629,10639" coordsize="2,67">
              <v:shape style="position:absolute;left:1629;top:10639;width:2;height:67" coordorigin="1629,10639" coordsize="0,67" path="m1629,10706l1629,10639e" filled="f" stroked="t" strokeweight=".706329pt" strokecolor="#6B6B6B">
                <v:path arrowok="t"/>
              </v:shape>
            </v:group>
            <v:group style="position:absolute;left:7395;top:10653;width:2;height:4673" coordorigin="7395,10653" coordsize="2,4673">
              <v:shape style="position:absolute;left:7395;top:10653;width:2;height:4673" coordorigin="7395,10653" coordsize="0,4673" path="m7395,15327l7395,10653e" filled="f" stroked="t" strokeweight=".706329pt" strokecolor="#575757">
                <v:path arrowok="t"/>
              </v:shape>
            </v:group>
            <v:group style="position:absolute;left:405;top:10844;width:1229;height:2" coordorigin="405,10844" coordsize="1229,2">
              <v:shape style="position:absolute;left:405;top:10844;width:1229;height:2" coordorigin="405,10844" coordsize="1229,0" path="m405,10844l1634,10844e" filled="f" stroked="t" strokeweight=".235443pt" strokecolor="#676767">
                <v:path arrowok="t"/>
              </v:shape>
            </v:group>
            <v:group style="position:absolute;left:1629;top:10706;width:2;height:143" coordorigin="1629,10706" coordsize="2,143">
              <v:shape style="position:absolute;left:1629;top:10706;width:2;height:143" coordorigin="1629,10706" coordsize="0,143" path="m1629,10848l1629,10706e" filled="f" stroked="t" strokeweight=".235443pt" strokecolor="#000000">
                <v:path arrowok="t"/>
              </v:shape>
            </v:group>
            <v:group style="position:absolute;left:1629;top:10844;width:815;height:2" coordorigin="1629,10844" coordsize="815,2">
              <v:shape style="position:absolute;left:1629;top:10844;width:815;height:2" coordorigin="1629,10844" coordsize="815,0" path="m1629,10844l2444,10844e" filled="f" stroked="t" strokeweight=".235443pt" strokecolor="#3F3F3F">
                <v:path arrowok="t"/>
              </v:shape>
            </v:group>
            <v:group style="position:absolute;left:4944;top:10844;width:2034;height:2" coordorigin="4944,10844" coordsize="2034,2">
              <v:shape style="position:absolute;left:4944;top:10844;width:2034;height:2" coordorigin="4944,10844" coordsize="2034,0" path="m4944,10844l6979,10844e" filled="f" stroked="t" strokeweight=".235443pt" strokecolor="#000000">
                <v:path arrowok="t"/>
              </v:shape>
            </v:group>
            <v:group style="position:absolute;left:6979;top:10844;width:848;height:2" coordorigin="6979,10844" coordsize="848,2">
              <v:shape style="position:absolute;left:6979;top:10844;width:848;height:2" coordorigin="6979,10844" coordsize="848,0" path="m6979,10844l7826,10844e" filled="f" stroked="t" strokeweight=".235443pt" strokecolor="#575757">
                <v:path arrowok="t"/>
              </v:shape>
            </v:group>
            <v:group style="position:absolute;left:7826;top:10844;width:3673;height:2" coordorigin="7826,10844" coordsize="3673,2">
              <v:shape style="position:absolute;left:7826;top:10844;width:3673;height:2" coordorigin="7826,10844" coordsize="3673,0" path="m7826,10844l11499,10844e" filled="f" stroked="t" strokeweight=".235443pt" strokecolor="#000000">
                <v:path arrowok="t"/>
              </v:shape>
            </v:group>
            <v:group style="position:absolute;left:1205;top:10815;width:2;height:542" coordorigin="1205,10815" coordsize="2,542">
              <v:shape style="position:absolute;left:1205;top:10815;width:2;height:542" coordorigin="1205,10815" coordsize="0,542" path="m1205,11357l1205,10815e" filled="f" stroked="t" strokeweight=".706329pt" strokecolor="#545454">
                <v:path arrowok="t"/>
              </v:shape>
            </v:group>
            <v:group style="position:absolute;left:1629;top:10839;width:2;height:195" coordorigin="1629,10839" coordsize="2,195">
              <v:shape style="position:absolute;left:1629;top:10839;width:2;height:195" coordorigin="1629,10839" coordsize="0,195" path="m1629,11034l1629,10839e" filled="f" stroked="t" strokeweight=".235443pt" strokecolor="#484848">
                <v:path arrowok="t"/>
              </v:shape>
            </v:group>
            <v:group style="position:absolute;left:419;top:11005;width:2;height:352" coordorigin="419,11005" coordsize="2,352">
              <v:shape style="position:absolute;left:419;top:11005;width:2;height:352" coordorigin="419,11005" coordsize="0,352" path="m419,11357l419,11005e" filled="f" stroked="t" strokeweight=".470886pt" strokecolor="#3B3B3B">
                <v:path arrowok="t"/>
              </v:shape>
            </v:group>
            <v:group style="position:absolute;left:1629;top:11034;width:2;height:1883" coordorigin="1629,11034" coordsize="2,1883">
              <v:shape style="position:absolute;left:1629;top:11034;width:2;height:1883" coordorigin="1629,11034" coordsize="0,1883" path="m1629,12916l1629,11034e" filled="f" stroked="t" strokeweight=".235443pt" strokecolor="#000000">
                <v:path arrowok="t"/>
              </v:shape>
            </v:group>
            <v:group style="position:absolute;left:2444;top:11005;width:2;height:352" coordorigin="2444,11005" coordsize="2,352">
              <v:shape style="position:absolute;left:2444;top:11005;width:2;height:352" coordorigin="2444,11005" coordsize="0,352" path="m2444,11357l2444,11005e" filled="f" stroked="t" strokeweight=".470886pt" strokecolor="#383838">
                <v:path arrowok="t"/>
              </v:shape>
            </v:group>
            <v:group style="position:absolute;left:1205;top:11300;width:2;height:299" coordorigin="1205,11300" coordsize="2,299">
              <v:shape style="position:absolute;left:1205;top:11300;width:2;height:299" coordorigin="1205,11300" coordsize="0,299" path="m1205,11600l1205,11300e" filled="f" stroked="t" strokeweight=".470886pt" strokecolor="#343434">
                <v:path arrowok="t"/>
              </v:shape>
            </v:group>
            <v:group style="position:absolute;left:2444;top:11300;width:2;height:299" coordorigin="2444,11300" coordsize="2,299">
              <v:shape style="position:absolute;left:2444;top:11300;width:2;height:299" coordorigin="2444,11300" coordsize="0,299" path="m2444,11600l2444,11300e" filled="f" stroked="t" strokeweight=".941772pt" strokecolor="#5B5B5B">
                <v:path arrowok="t"/>
              </v:shape>
            </v:group>
            <v:group style="position:absolute;left:1208;top:11542;width:2;height:471" coordorigin="1208,11542" coordsize="2,471">
              <v:shape style="position:absolute;left:1208;top:11542;width:2;height:471" coordorigin="1208,11542" coordsize="0,471" path="m1208,12013l1208,11542e" filled="f" stroked="t" strokeweight=".941772pt" strokecolor="#545454">
                <v:path arrowok="t"/>
              </v:shape>
            </v:group>
            <v:group style="position:absolute;left:2446;top:11542;width:2;height:242" coordorigin="2446,11542" coordsize="2,242">
              <v:shape style="position:absolute;left:2446;top:11542;width:2;height:242" coordorigin="2446,11542" coordsize="0,242" path="m2446,11785l2446,11542e" filled="f" stroked="t" strokeweight=".470886pt" strokecolor="#484848">
                <v:path arrowok="t"/>
              </v:shape>
            </v:group>
            <v:group style="position:absolute;left:419;top:11728;width:2;height:138" coordorigin="419,11728" coordsize="2,138">
              <v:shape style="position:absolute;left:419;top:11728;width:2;height:138" coordorigin="419,11728" coordsize="0,138" path="m419,11866l419,11728e" filled="f" stroked="t" strokeweight=".470886pt" strokecolor="#232323">
                <v:path arrowok="t"/>
              </v:shape>
            </v:group>
            <v:group style="position:absolute;left:2444;top:11728;width:2;height:233" coordorigin="2444,11728" coordsize="2,233">
              <v:shape style="position:absolute;left:2444;top:11728;width:2;height:233" coordorigin="2444,11728" coordsize="0,233" path="m2444,11961l2444,11728e" filled="f" stroked="t" strokeweight=".470886pt" strokecolor="#2B2B2B">
                <v:path arrowok="t"/>
              </v:shape>
            </v:group>
            <v:group style="position:absolute;left:1208;top:11904;width:2;height:238" coordorigin="1208,11904" coordsize="2,238">
              <v:shape style="position:absolute;left:1208;top:11904;width:2;height:238" coordorigin="1208,11904" coordsize="0,238" path="m1208,12141l1208,11904e" filled="f" stroked="t" strokeweight=".706329pt" strokecolor="#3B3B3B">
                <v:path arrowok="t"/>
              </v:shape>
            </v:group>
            <v:group style="position:absolute;left:2446;top:11904;width:2;height:1754" coordorigin="2446,11904" coordsize="2,1754">
              <v:shape style="position:absolute;left:2446;top:11904;width:2;height:1754" coordorigin="2446,11904" coordsize="0,1754" path="m2446,13658l2446,11904e" filled="f" stroked="t" strokeweight=".706329pt" strokecolor="#575757">
                <v:path arrowok="t"/>
              </v:shape>
            </v:group>
            <v:group style="position:absolute;left:1208;top:12084;width:2;height:1084" coordorigin="1208,12084" coordsize="2,1084">
              <v:shape style="position:absolute;left:1208;top:12084;width:2;height:1084" coordorigin="1208,12084" coordsize="0,1084" path="m1208,13168l1208,12084e" filled="f" stroked="t" strokeweight=".941772pt" strokecolor="#575757">
                <v:path arrowok="t"/>
              </v:shape>
            </v:group>
            <v:group style="position:absolute;left:424;top:12764;width:2;height:181" coordorigin="424,12764" coordsize="2,181">
              <v:shape style="position:absolute;left:424;top:12764;width:2;height:181" coordorigin="424,12764" coordsize="0,181" path="m424,12945l424,12764e" filled="f" stroked="t" strokeweight=".470886pt" strokecolor="#383838">
                <v:path arrowok="t"/>
              </v:shape>
            </v:group>
            <v:group style="position:absolute;left:10517;top:12731;width:2;height:238" coordorigin="10517,12731" coordsize="2,238">
              <v:shape style="position:absolute;left:10517;top:12731;width:2;height:238" coordorigin="10517,12731" coordsize="0,238" path="m10517,12969l10517,12731e" filled="f" stroked="t" strokeweight="4.944304pt" strokecolor="#343434">
                <v:path arrowok="t"/>
              </v:shape>
            </v:group>
            <v:group style="position:absolute;left:419;top:12966;width:2034;height:2" coordorigin="419,12966" coordsize="2034,2">
              <v:shape style="position:absolute;left:419;top:12966;width:2034;height:2" coordorigin="419,12966" coordsize="2034,0" path="m419,12966l2453,12966e" filled="f" stroked="t" strokeweight=".706329pt" strokecolor="#646464">
                <v:path arrowok="t"/>
              </v:shape>
            </v:group>
            <v:group style="position:absolute;left:1629;top:12916;width:2;height:209" coordorigin="1629,12916" coordsize="2,209">
              <v:shape style="position:absolute;left:1629;top:12916;width:2;height:209" coordorigin="1629,12916" coordsize="0,209" path="m1629,13126l1629,12916e" filled="f" stroked="t" strokeweight=".235443pt" strokecolor="#646464">
                <v:path arrowok="t"/>
              </v:shape>
            </v:group>
            <v:group style="position:absolute;left:2449;top:12888;width:2;height:105" coordorigin="2449,12888" coordsize="2,105">
              <v:shape style="position:absolute;left:2449;top:12888;width:2;height:105" coordorigin="2449,12888" coordsize="0,105" path="m2449,12992l2449,12888e" filled="f" stroked="t" strokeweight=".470886pt" strokecolor="#2F2F2F">
                <v:path arrowok="t"/>
              </v:shape>
            </v:group>
            <v:group style="position:absolute;left:421;top:11305;width:2;height:4036" coordorigin="421,11305" coordsize="2,4036">
              <v:shape style="position:absolute;left:421;top:11305;width:2;height:4036" coordorigin="421,11305" coordsize="0,4036" path="m421,15341l421,11305e" filled="f" stroked="t" strokeweight=".706329pt" strokecolor="#545454">
                <v:path arrowok="t"/>
              </v:shape>
            </v:group>
            <v:group style="position:absolute;left:1205;top:13097;width:2;height:157" coordorigin="1205,13097" coordsize="2,157">
              <v:shape style="position:absolute;left:1205;top:13097;width:2;height:157" coordorigin="1205,13097" coordsize="0,157" path="m1205,13254l1205,13097e" filled="f" stroked="t" strokeweight=".706329pt" strokecolor="#444444">
                <v:path arrowok="t"/>
              </v:shape>
            </v:group>
            <v:group style="position:absolute;left:1629;top:13126;width:2;height:1497" coordorigin="1629,13126" coordsize="2,1497">
              <v:shape style="position:absolute;left:1629;top:13126;width:2;height:1497" coordorigin="1629,13126" coordsize="0,1497" path="m1629,14623l1629,13126e" filled="f" stroked="t" strokeweight=".235443pt" strokecolor="#000000">
                <v:path arrowok="t"/>
              </v:shape>
            </v:group>
            <v:group style="position:absolute;left:1210;top:13197;width:2;height:228" coordorigin="1210,13197" coordsize="2,228">
              <v:shape style="position:absolute;left:1210;top:13197;width:2;height:228" coordorigin="1210,13197" coordsize="0,228" path="m1210,13425l1210,13197e" filled="f" stroked="t" strokeweight=".470886pt" strokecolor="#2F2F2F">
                <v:path arrowok="t"/>
              </v:shape>
            </v:group>
            <v:group style="position:absolute;left:7398;top:13197;width:2;height:228" coordorigin="7398,13197" coordsize="2,228">
              <v:shape style="position:absolute;left:7398;top:13197;width:2;height:228" coordorigin="7398,13197" coordsize="0,228" path="m7398,13425l7398,13197e" filled="f" stroked="t" strokeweight=".470886pt" strokecolor="#343434">
                <v:path arrowok="t"/>
              </v:shape>
            </v:group>
            <v:group style="position:absolute;left:1210;top:13368;width:2;height:466" coordorigin="1210,13368" coordsize="2,466">
              <v:shape style="position:absolute;left:1210;top:13368;width:2;height:466" coordorigin="1210,13368" coordsize="0,466" path="m1210,13834l1210,13368e" filled="f" stroked="t" strokeweight=".941772pt" strokecolor="#545454">
                <v:path arrowok="t"/>
              </v:shape>
            </v:group>
            <v:group style="position:absolute;left:7398;top:13368;width:2;height:494" coordorigin="7398,13368" coordsize="2,494">
              <v:shape style="position:absolute;left:7398;top:13368;width:2;height:494" coordorigin="7398,13368" coordsize="0,494" path="m7398,13862l7398,13368e" filled="f" stroked="t" strokeweight=".706329pt" strokecolor="#5B5B5B">
                <v:path arrowok="t"/>
              </v:shape>
            </v:group>
            <v:group style="position:absolute;left:2449;top:13601;width:2;height:233" coordorigin="2449,13601" coordsize="2,233">
              <v:shape style="position:absolute;left:2449;top:13601;width:2;height:233" coordorigin="2449,13601" coordsize="0,233" path="m2449,13834l2449,13601e" filled="f" stroked="t" strokeweight=".470886pt" strokecolor="#3F3F3F">
                <v:path arrowok="t"/>
              </v:shape>
            </v:group>
            <v:group style="position:absolute;left:3979;top:13753;width:2;height:81" coordorigin="3979,13753" coordsize="2,81">
              <v:shape style="position:absolute;left:3979;top:13753;width:2;height:81" coordorigin="3979,13753" coordsize="0,81" path="m3979,13834l3979,13753e" filled="f" stroked="t" strokeweight="1.412658pt" strokecolor="#2334B3">
                <v:path arrowok="t"/>
              </v:shape>
            </v:group>
            <v:group style="position:absolute;left:11518;top:13601;width:2;height:233" coordorigin="11518,13601" coordsize="2,233">
              <v:shape style="position:absolute;left:11518;top:13601;width:2;height:233" coordorigin="11518,13601" coordsize="0,233" path="m11518,13834l11518,13601e" filled="f" stroked="t" strokeweight=".470886pt" strokecolor="#3B3B3B">
                <v:path arrowok="t"/>
              </v:shape>
            </v:group>
            <v:group style="position:absolute;left:1210;top:13777;width:2;height:285" coordorigin="1210,13777" coordsize="2,285">
              <v:shape style="position:absolute;left:1210;top:13777;width:2;height:285" coordorigin="1210,13777" coordsize="0,285" path="m1210,14062l1210,13777e" filled="f" stroked="t" strokeweight=".470886pt" strokecolor="#2B2B2B">
                <v:path arrowok="t"/>
              </v:shape>
            </v:group>
            <v:group style="position:absolute;left:5585;top:14050;width:833;height:2" coordorigin="5585,14050" coordsize="833,2">
              <v:shape style="position:absolute;left:5585;top:14050;width:833;height:2" coordorigin="5585,14050" coordsize="833,0" path="m5585,14050l6418,14050e" filled="f" stroked="t" strokeweight=".941772pt" strokecolor="#5B67A3">
                <v:path arrowok="t"/>
              </v:shape>
            </v:group>
            <v:group style="position:absolute;left:7398;top:13881;width:2;height:181" coordorigin="7398,13881" coordsize="2,181">
              <v:shape style="position:absolute;left:7398;top:13881;width:2;height:181" coordorigin="7398,13881" coordsize="0,181" path="m7398,14062l7398,13881e" filled="f" stroked="t" strokeweight=".470886pt" strokecolor="#383838">
                <v:path arrowok="t"/>
              </v:shape>
            </v:group>
            <v:group style="position:absolute;left:11516;top:13777;width:2;height:1540" coordorigin="11516,13777" coordsize="2,1540">
              <v:shape style="position:absolute;left:11516;top:13777;width:2;height:1540" coordorigin="11516,13777" coordsize="0,1540" path="m11516,15317l11516,13777e" filled="f" stroked="t" strokeweight=".706329pt" strokecolor="#5B5B5B">
                <v:path arrowok="t"/>
              </v:shape>
            </v:group>
            <v:group style="position:absolute;left:2446;top:13758;width:2;height:1574" coordorigin="2446,13758" coordsize="2,1574">
              <v:shape style="position:absolute;left:2446;top:13758;width:2;height:1574" coordorigin="2446,13758" coordsize="0,1574" path="m2446,15331l2446,13758e" filled="f" stroked="t" strokeweight=".706329pt" strokecolor="#545454">
                <v:path arrowok="t"/>
              </v:shape>
            </v:group>
            <v:group style="position:absolute;left:7398;top:14029;width:2;height:447" coordorigin="7398,14029" coordsize="2,447">
              <v:shape style="position:absolute;left:7398;top:14029;width:2;height:447" coordorigin="7398,14029" coordsize="0,447" path="m7398,14476l7398,14029e" filled="f" stroked="t" strokeweight=".941772pt" strokecolor="#646464">
                <v:path arrowok="t"/>
              </v:shape>
            </v:group>
            <v:group style="position:absolute;left:1208;top:14005;width:2;height:1331" coordorigin="1208,14005" coordsize="2,1331">
              <v:shape style="position:absolute;left:1208;top:14005;width:2;height:1331" coordorigin="1208,14005" coordsize="0,1331" path="m1208,15336l1208,14005e" filled="f" stroked="t" strokeweight=".706329pt" strokecolor="#545454">
                <v:path arrowok="t"/>
              </v:shape>
            </v:group>
            <v:group style="position:absolute;left:414;top:15329;width:11118;height:2" coordorigin="414,15329" coordsize="11118,2">
              <v:shape style="position:absolute;left:414;top:15329;width:11118;height:2" coordorigin="414,15329" coordsize="11118,0" path="m414,15329l11532,15329e" filled="f" stroked="t" strokeweight=".706329pt" strokecolor="#777777">
                <v:path arrowok="t"/>
              </v:shape>
            </v:group>
            <v:group style="position:absolute;left:1629;top:14623;width:2;height:699" coordorigin="1629,14623" coordsize="2,699">
              <v:shape style="position:absolute;left:1629;top:14623;width:2;height:699" coordorigin="1629,14623" coordsize="0,699" path="m1629,15322l1629,14623e" filled="f" stroked="t" strokeweight=".235443pt" strokecolor="#707070">
                <v:path arrowok="t"/>
              </v:shape>
            </v:group>
            <v:group style="position:absolute;left:6757;top:15322;width:250;height:2" coordorigin="6757,15322" coordsize="250,2">
              <v:shape style="position:absolute;left:6757;top:15322;width:250;height:2" coordorigin="6757,15322" coordsize="250,0" path="m6757,15322l7007,15322e" filled="f" stroked="t" strokeweight=".470886pt" strokecolor="#646467">
                <v:path arrowok="t"/>
              </v:shape>
            </v:group>
            <v:group style="position:absolute;left:7355;top:15319;width:669;height:2" coordorigin="7355,15319" coordsize="669,2">
              <v:shape style="position:absolute;left:7355;top:15319;width:669;height:2" coordorigin="7355,15319" coordsize="669,0" path="m7355,15319l8024,15319e" filled="f" stroked="t" strokeweight=".706329pt" strokecolor="#747474">
                <v:path arrowok="t"/>
              </v:shape>
            </v:group>
            <v:group style="position:absolute;left:9884;top:15315;width:640;height:2" coordorigin="9884,15315" coordsize="640,2">
              <v:shape style="position:absolute;left:9884;top:15315;width:640;height:2" coordorigin="9884,15315" coordsize="640,0" path="m9884,15315l10524,15315e" filled="f" stroked="t" strokeweight=".706329pt" strokecolor="#707070">
                <v:path arrowok="t"/>
              </v:shape>
            </v:group>
            <v:group style="position:absolute;left:4257;top:15317;width:7275;height:2" coordorigin="4257,15317" coordsize="7275,2">
              <v:shape style="position:absolute;left:4257;top:15317;width:7275;height:2" coordorigin="4257,15317" coordsize="7275,0" path="m4257,15317l11532,15317e" filled="f" stroked="t" strokeweight=".706329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242A9A"/>
          <w:spacing w:val="0"/>
          <w:w w:val="30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42A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42A9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148AF"/>
          <w:spacing w:val="0"/>
          <w:w w:val="179"/>
        </w:rPr>
        <w:t>\::-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194" w:lineRule="exact"/>
        <w:ind w:left="-35" w:right="524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Birk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ARDA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2" w:lineRule="exact"/>
        <w:ind w:left="325" w:right="543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ltf.Eri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320" w:right="740"/>
          <w:cols w:num="2" w:equalWidth="0">
            <w:col w:w="4016" w:space="566"/>
            <w:col w:w="627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6" w:lineRule="auto"/>
        <w:ind w:left="3654" w:right="42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384811pt;margin-top:-18.676237pt;width:67.087848pt;height:55.5pt;mso-position-horizontal-relative:page;mso-position-vertical-relative:paragraph;z-index:-15209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7"/>
                    <w:jc w:val="left"/>
                    <w:rPr>
                      <w:rFonts w:ascii="Times New Roman" w:hAnsi="Times New Roman" w:cs="Times New Roman" w:eastAsia="Times New Roman"/>
                      <w:sz w:val="111"/>
                      <w:szCs w:val="1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82828"/>
                      <w:spacing w:val="0"/>
                      <w:w w:val="363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BÜ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1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1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1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</w:rPr>
        <w:t>ESi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3" w:lineRule="exact"/>
        <w:ind w:left="615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666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46.635437pt;margin-top:25.815821pt;width:.941772pt;height:.1pt;mso-position-horizontal-relative:page;mso-position-vertical-relative:paragraph;z-index:-15220" coordorigin="8933,516" coordsize="19,2">
            <v:shape style="position:absolute;left:8933;top:516;width:19;height:2" coordorigin="8933,516" coordsize="19,0" path="m8933,516l8952,516e" filled="f" stroked="t" strokeweight=".95078pt" strokecolor="#38383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282828"/>
          <w:w w:val="111"/>
          <w:position w:val="9"/>
        </w:rPr>
        <w:t>BELE</w:t>
      </w:r>
      <w:r>
        <w:rPr>
          <w:rFonts w:ascii="Arial" w:hAnsi="Arial" w:cs="Arial" w:eastAsia="Arial"/>
          <w:sz w:val="14"/>
          <w:szCs w:val="14"/>
          <w:color w:val="282828"/>
          <w:w w:val="112"/>
          <w:position w:val="9"/>
        </w:rPr>
        <w:t>D</w:t>
      </w:r>
      <w:r>
        <w:rPr>
          <w:rFonts w:ascii="Arial" w:hAnsi="Arial" w:cs="Arial" w:eastAsia="Arial"/>
          <w:sz w:val="14"/>
          <w:szCs w:val="14"/>
          <w:color w:val="282828"/>
          <w:spacing w:val="-28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424242"/>
          <w:spacing w:val="5"/>
          <w:w w:val="141"/>
          <w:position w:val="9"/>
        </w:rPr>
        <w:t>I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8"/>
          <w:position w:val="9"/>
        </w:rPr>
        <w:t>YESI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405085" w:type="dxa"/>
      </w:tblPr>
      <w:tblGrid/>
      <w:tr>
        <w:trPr>
          <w:trHeight w:val="235" w:hRule="exact"/>
        </w:trPr>
        <w:tc>
          <w:tcPr>
            <w:tcW w:w="1198" w:type="dxa"/>
            <w:tcBorders>
              <w:top w:val="single" w:sz="5.650632" w:space="0" w:color="5B5B5B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2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1" w:type="dxa"/>
            <w:tcBorders>
              <w:top w:val="single" w:sz="5.650632" w:space="0" w:color="5B5B5B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2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27"/>
                <w:w w:val="12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21"/>
              </w:rPr>
              <w:t>21.05.20ı7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3" w:type="dxa"/>
            <w:tcBorders>
              <w:top w:val="single" w:sz="5.650632" w:space="0" w:color="5B5B5B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8" w:lineRule="exact"/>
              <w:ind w:left="3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w w:val="89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8"/>
                <w:w w:val="88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92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5"/>
                <w:w w:val="92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4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88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6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5"/>
              </w:rPr>
              <w:t>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06" w:type="dxa"/>
            <w:tcBorders>
              <w:top w:val="single" w:sz="5.650632" w:space="0" w:color="5B5B5B"/>
              <w:bottom w:val="nil" w:sz="6" w:space="0" w:color="auto"/>
              <w:left w:val="nil" w:sz="6" w:space="0" w:color="auto"/>
              <w:right w:val="single" w:sz="5.650632" w:space="0" w:color="5B5B5B"/>
            </w:tcBorders>
          </w:tcPr>
          <w:p>
            <w:pPr>
              <w:spacing w:before="8" w:after="0" w:line="240" w:lineRule="auto"/>
              <w:ind w:left="252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Bild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6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1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5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7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5"/>
              </w:rPr>
              <w:t>13:ı4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3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155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98" w:type="dxa"/>
            <w:tcBorders>
              <w:top w:val="single" w:sz="5.650632" w:space="0" w:color="575757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0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1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1" w:type="dxa"/>
            <w:tcBorders>
              <w:top w:val="single" w:sz="5.650632" w:space="0" w:color="575757"/>
              <w:bottom w:val="single" w:sz="3.767088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8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21.0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"/>
                <w:w w:val="103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7"/>
                <w:w w:val="115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6"/>
              </w:rPr>
              <w:t>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3" w:type="dxa"/>
            <w:tcBorders>
              <w:top w:val="single" w:sz="5.650632" w:space="0" w:color="575757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301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18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5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3325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50632" w:space="0" w:color="4F4F4F"/>
            </w:tcBorders>
          </w:tcPr>
          <w:p>
            <w:pPr>
              <w:spacing w:before="17" w:after="0" w:line="240" w:lineRule="auto"/>
              <w:ind w:left="2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16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Kadi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1"/>
                <w:w w:val="99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ALDIZ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3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79.063293pt;margin-top:-25.660917pt;width:.1pt;height:13.54861pt;mso-position-horizontal-relative:page;mso-position-vertical-relative:paragraph;z-index:-15219" coordorigin="7581,-513" coordsize="2,271">
            <v:shape style="position:absolute;left:7581;top:-513;width:2;height:271" coordorigin="7581,-513" coordsize="0,271" path="m7581,-242l7581,-513e" filled="f" stroked="t" strokeweight=".235443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101"/>
          <w:position w:val="1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1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Kazım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294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62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  <w:position w:val="0"/>
        </w:rPr>
        <w:t>iAGA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53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Kazım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294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LİAGA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48" w:right="-20"/>
        <w:jc w:val="left"/>
        <w:tabs>
          <w:tab w:pos="1740" w:val="left"/>
          <w:tab w:pos="4080" w:val="left"/>
          <w:tab w:pos="54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1"/>
        </w:rPr>
        <w:t>EvY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1"/>
        </w:rPr>
        <w:t>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5"/>
          <w:position w:val="0"/>
        </w:rPr>
        <w:t>Yan_g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75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5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3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atsi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48" w:right="-20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4"/>
        </w:rPr>
        <w:t>Yapını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4"/>
        </w:rPr>
        <w:t>n</w:t>
      </w:r>
      <w:r>
        <w:rPr>
          <w:rFonts w:ascii="Arial" w:hAnsi="Arial" w:cs="Arial" w:eastAsia="Arial"/>
          <w:sz w:val="16"/>
          <w:szCs w:val="16"/>
          <w:color w:val="282828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5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  <w:position w:val="-5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36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5.605072pt;margin-top:1.929384pt;width:3.7395pt;height:25pt;mso-position-horizontal-relative:page;mso-position-vertical-relative:paragraph;z-index:-15208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282828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82828"/>
          <w:spacing w:val="3"/>
          <w:w w:val="100"/>
          <w:position w:val="-1"/>
        </w:rPr>
        <w:t>B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-1"/>
        </w:rPr>
        <w:t>etonn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282828"/>
          <w:spacing w:val="-9"/>
          <w:w w:val="100"/>
          <w:position w:val="-1"/>
        </w:rPr>
        <w:t>m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424242"/>
          <w:spacing w:val="38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7"/>
          <w:w w:val="100"/>
          <w:position w:val="-1"/>
        </w:rPr>
        <w:t>K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-1"/>
        </w:rPr>
        <w:t>agir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424242"/>
          <w:spacing w:val="27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424242"/>
          <w:spacing w:val="4"/>
          <w:w w:val="100"/>
          <w:position w:val="-1"/>
        </w:rPr>
        <w:t>A</w:t>
      </w:r>
      <w:r>
        <w:rPr>
          <w:rFonts w:ascii="Arial" w:hAnsi="Arial" w:cs="Arial" w:eastAsia="Arial"/>
          <w:sz w:val="16"/>
          <w:szCs w:val="16"/>
          <w:color w:val="282828"/>
          <w:spacing w:val="-5"/>
          <w:w w:val="100"/>
          <w:position w:val="-1"/>
        </w:rPr>
        <w:t>h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-1"/>
        </w:rPr>
        <w:t>şap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424242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5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5"/>
          <w:position w:val="-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0" w:lineRule="exact"/>
        <w:ind w:left="4005" w:right="-20"/>
        <w:jc w:val="left"/>
        <w:tabs>
          <w:tab w:pos="4440" w:val="left"/>
          <w:tab w:pos="5020" w:val="left"/>
          <w:tab w:pos="55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82828"/>
          <w:spacing w:val="0"/>
          <w:w w:val="81"/>
          <w:position w:val="5"/>
        </w:rPr>
        <w:t>*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100"/>
          <w:position w:val="5"/>
        </w:rPr>
      </w:r>
      <w:r>
        <w:rPr>
          <w:rFonts w:ascii="Arial" w:hAnsi="Arial" w:cs="Arial" w:eastAsia="Arial"/>
          <w:sz w:val="43"/>
          <w:szCs w:val="43"/>
          <w:color w:val="424242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43"/>
          <w:szCs w:val="43"/>
          <w:color w:val="42424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3"/>
          <w:szCs w:val="43"/>
          <w:color w:val="424242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43"/>
          <w:szCs w:val="43"/>
          <w:color w:val="424242"/>
          <w:spacing w:val="-54"/>
          <w:w w:val="53"/>
          <w:position w:val="0"/>
        </w:rPr>
        <w:t> </w:t>
      </w:r>
      <w:r>
        <w:rPr>
          <w:rFonts w:ascii="Arial" w:hAnsi="Arial" w:cs="Arial" w:eastAsia="Arial"/>
          <w:sz w:val="43"/>
          <w:szCs w:val="43"/>
          <w:color w:val="42424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3"/>
          <w:szCs w:val="43"/>
          <w:color w:val="424242"/>
          <w:spacing w:val="0"/>
          <w:w w:val="100"/>
          <w:position w:val="0"/>
        </w:rPr>
      </w:r>
      <w:r>
        <w:rPr>
          <w:rFonts w:ascii="Arial" w:hAnsi="Arial" w:cs="Arial" w:eastAsia="Arial"/>
          <w:sz w:val="43"/>
          <w:szCs w:val="43"/>
          <w:color w:val="909393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43"/>
          <w:szCs w:val="43"/>
          <w:color w:val="90939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3"/>
          <w:szCs w:val="43"/>
          <w:color w:val="90939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14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7"/>
        </w:rPr>
        <w:t>13:20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44" w:right="-20"/>
        <w:jc w:val="left"/>
        <w:tabs>
          <w:tab w:pos="214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ÇAKIR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8"/>
          <w:w w:val="113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0"/>
          <w:position w:val="1"/>
        </w:rPr>
        <w:t>:Erdem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6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left="215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7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-17"/>
          <w:w w:val="97"/>
        </w:rPr>
        <w:t>Ö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13"/>
        </w:rPr>
        <w:t>ZT</w:t>
      </w:r>
      <w:r>
        <w:rPr>
          <w:rFonts w:ascii="Arial" w:hAnsi="Arial" w:cs="Arial" w:eastAsia="Arial"/>
          <w:sz w:val="19"/>
          <w:szCs w:val="19"/>
          <w:color w:val="424242"/>
          <w:spacing w:val="-19"/>
          <w:w w:val="114"/>
        </w:rPr>
        <w:t>Ü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3"/>
        </w:rPr>
        <w:t>RK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50" w:right="-20"/>
        <w:jc w:val="left"/>
        <w:tabs>
          <w:tab w:pos="46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</w:rPr>
        <w:t>l&lt;;ık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8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13:20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14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5"/>
          <w:position w:val="0"/>
        </w:rPr>
        <w:t>9ı8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48" w:right="-20"/>
        <w:jc w:val="left"/>
        <w:tabs>
          <w:tab w:pos="332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664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668" w:right="43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46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13:18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64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6"/>
          <w:w w:val="1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5" w:lineRule="auto"/>
        <w:ind w:left="2159" w:right="2415" w:firstLine="-2015"/>
        <w:jc w:val="left"/>
        <w:tabs>
          <w:tab w:pos="740" w:val="left"/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08280"/>
          <w:spacing w:val="0"/>
          <w:w w:val="7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082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0828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::ı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Gitrnişse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98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4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9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93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93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dı-S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4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4.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karşıda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bölümünün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14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95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dumanla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kaplı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old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1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-1"/>
        </w:rPr>
        <w:t>örUi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63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644" w:right="37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Sönd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9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4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94" w:lineRule="exact"/>
        <w:ind w:left="144" w:right="-20"/>
        <w:jc w:val="left"/>
        <w:tabs>
          <w:tab w:pos="4660" w:val="left"/>
          <w:tab w:pos="654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Söndilr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-3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52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8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1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3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6501" w:right="-20"/>
        <w:jc w:val="left"/>
        <w:tabs>
          <w:tab w:pos="81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7"/>
          <w:szCs w:val="17"/>
          <w:color w:val="424242"/>
          <w:spacing w:val="0"/>
          <w:w w:val="53"/>
          <w:position w:val="2"/>
        </w:rPr>
        <w:t>_1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69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120" w:right="520"/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SöndUr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9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4.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tam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8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-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86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520"/>
          <w:cols w:num="2" w:equalWidth="0">
            <w:col w:w="1833" w:space="374"/>
            <w:col w:w="9073"/>
          </w:cols>
        </w:sectPr>
      </w:pPr>
      <w:rPr/>
    </w:p>
    <w:p>
      <w:pPr>
        <w:spacing w:before="13" w:after="0" w:line="245" w:lineRule="auto"/>
        <w:ind w:left="2150" w:right="81" w:firstLine="-2001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bulu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ocakta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unututa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rt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1" w:lineRule="auto"/>
        <w:ind w:left="144" w:right="3872" w:firstLine="5"/>
        <w:jc w:val="left"/>
        <w:tabs>
          <w:tab w:pos="21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keti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1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9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4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-1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75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520"/>
        </w:sectPr>
      </w:pPr>
      <w:rPr/>
    </w:p>
    <w:p>
      <w:pPr>
        <w:spacing w:before="13" w:after="0" w:line="214" w:lineRule="exact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1"/>
        </w:rPr>
        <w:t>Tesl'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104"/>
          <w:position w:val="-1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15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520"/>
          <w:cols w:num="2" w:equalWidth="0">
            <w:col w:w="529" w:space="213"/>
            <w:col w:w="10538"/>
          </w:cols>
        </w:sectPr>
      </w:pPr>
      <w:rPr/>
    </w:p>
    <w:p>
      <w:pPr>
        <w:spacing w:before="47" w:after="0" w:line="240" w:lineRule="auto"/>
        <w:ind w:left="148" w:right="-20"/>
        <w:jc w:val="left"/>
        <w:tabs>
          <w:tab w:pos="214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DönUşU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5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9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9"/>
        </w:rPr>
        <w:t>14:00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5" w:lineRule="exact"/>
        <w:ind w:left="238" w:right="-20"/>
        <w:jc w:val="left"/>
        <w:tabs>
          <w:tab w:pos="104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>Ölil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9"/>
          <w:szCs w:val="19"/>
          <w:color w:val="28282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İP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5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7" w:lineRule="exact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5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7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2" w:lineRule="exact"/>
        <w:ind w:left="476" w:right="-103"/>
        <w:jc w:val="left"/>
        <w:tabs>
          <w:tab w:pos="2920" w:val="left"/>
          <w:tab w:pos="4360" w:val="left"/>
        </w:tabs>
        <w:rPr>
          <w:rFonts w:ascii="Courier New" w:hAnsi="Courier New" w:cs="Courier New" w:eastAsia="Courier New"/>
          <w:sz w:val="42"/>
          <w:szCs w:val="42"/>
        </w:rPr>
      </w:pPr>
      <w:rPr/>
      <w:r>
        <w:rPr/>
        <w:pict>
          <v:group style="position:absolute;margin-left:297.246857pt;margin-top:2.283557pt;width:33.197469pt;height:1.65936pt;mso-position-horizontal-relative:page;mso-position-vertical-relative:paragraph;z-index:-15218" coordorigin="5945,46" coordsize="664,33">
            <v:group style="position:absolute;left:5952;top:72;width:315;height:2" coordorigin="5952,72" coordsize="315,2">
              <v:shape style="position:absolute;left:5952;top:72;width:315;height:2" coordorigin="5952,72" coordsize="315,0" path="m5952,72l6267,72e" filled="f" stroked="t" strokeweight=".706329pt" strokecolor="#60649C">
                <v:path arrowok="t"/>
              </v:shape>
            </v:group>
            <v:group style="position:absolute;left:6239;top:48;width:367;height:2" coordorigin="6239,48" coordsize="367,2">
              <v:shape style="position:absolute;left:6239;top:48;width:367;height:2" coordorigin="6239,48" coordsize="367,0" path="m6239,48l6607,48e" filled="f" stroked="t" strokeweight=".235443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1C77F6"/>
          <w:w w:val="102"/>
          <w:position w:val="-17"/>
        </w:rPr>
        <w:t>Itfaiy</w:t>
      </w:r>
      <w:r>
        <w:rPr>
          <w:rFonts w:ascii="Arial" w:hAnsi="Arial" w:cs="Arial" w:eastAsia="Arial"/>
          <w:sz w:val="19"/>
          <w:szCs w:val="19"/>
          <w:color w:val="1C77F6"/>
          <w:w w:val="103"/>
          <w:position w:val="-17"/>
        </w:rPr>
        <w:t>e</w:t>
      </w:r>
      <w:r>
        <w:rPr>
          <w:rFonts w:ascii="Arial" w:hAnsi="Arial" w:cs="Arial" w:eastAsia="Arial"/>
          <w:sz w:val="19"/>
          <w:szCs w:val="19"/>
          <w:color w:val="1C77F6"/>
          <w:spacing w:val="-14"/>
          <w:w w:val="100"/>
          <w:position w:val="-17"/>
        </w:rPr>
        <w:t> </w:t>
      </w:r>
      <w:r>
        <w:rPr>
          <w:rFonts w:ascii="Arial" w:hAnsi="Arial" w:cs="Arial" w:eastAsia="Arial"/>
          <w:sz w:val="19"/>
          <w:szCs w:val="19"/>
          <w:color w:val="527CC3"/>
          <w:spacing w:val="0"/>
          <w:w w:val="104"/>
          <w:position w:val="-17"/>
        </w:rPr>
        <w:t>Ku</w:t>
      </w:r>
      <w:r>
        <w:rPr>
          <w:rFonts w:ascii="Arial" w:hAnsi="Arial" w:cs="Arial" w:eastAsia="Arial"/>
          <w:sz w:val="19"/>
          <w:szCs w:val="19"/>
          <w:color w:val="527CC3"/>
          <w:spacing w:val="-13"/>
          <w:w w:val="105"/>
          <w:position w:val="-17"/>
        </w:rPr>
        <w:t>z</w:t>
      </w:r>
      <w:r>
        <w:rPr>
          <w:rFonts w:ascii="Arial" w:hAnsi="Arial" w:cs="Arial" w:eastAsia="Arial"/>
          <w:sz w:val="19"/>
          <w:szCs w:val="19"/>
          <w:color w:val="3167C4"/>
          <w:spacing w:val="0"/>
          <w:w w:val="103"/>
          <w:position w:val="-17"/>
        </w:rPr>
        <w:t>ey</w:t>
      </w:r>
      <w:r>
        <w:rPr>
          <w:rFonts w:ascii="Arial" w:hAnsi="Arial" w:cs="Arial" w:eastAsia="Arial"/>
          <w:sz w:val="19"/>
          <w:szCs w:val="19"/>
          <w:color w:val="3167C4"/>
          <w:spacing w:val="-13"/>
          <w:w w:val="100"/>
          <w:position w:val="-17"/>
        </w:rPr>
        <w:t> </w:t>
      </w:r>
      <w:r>
        <w:rPr>
          <w:rFonts w:ascii="Arial" w:hAnsi="Arial" w:cs="Arial" w:eastAsia="Arial"/>
          <w:sz w:val="19"/>
          <w:szCs w:val="19"/>
          <w:color w:val="3167C4"/>
          <w:spacing w:val="0"/>
          <w:w w:val="105"/>
          <w:position w:val="-17"/>
        </w:rPr>
        <w:t>Bölge</w:t>
      </w:r>
      <w:r>
        <w:rPr>
          <w:rFonts w:ascii="Arial" w:hAnsi="Arial" w:cs="Arial" w:eastAsia="Arial"/>
          <w:sz w:val="19"/>
          <w:szCs w:val="19"/>
          <w:color w:val="3167C4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19"/>
          <w:szCs w:val="19"/>
          <w:color w:val="3167C4"/>
          <w:spacing w:val="0"/>
          <w:w w:val="100"/>
          <w:position w:val="-17"/>
        </w:rPr>
      </w:r>
      <w:r>
        <w:rPr>
          <w:rFonts w:ascii="Courier New" w:hAnsi="Courier New" w:cs="Courier New" w:eastAsia="Courier New"/>
          <w:sz w:val="42"/>
          <w:szCs w:val="42"/>
          <w:color w:val="232669"/>
          <w:spacing w:val="0"/>
          <w:w w:val="100"/>
          <w:position w:val="-31"/>
        </w:rPr>
      </w:r>
      <w:r>
        <w:rPr>
          <w:rFonts w:ascii="Courier New" w:hAnsi="Courier New" w:cs="Courier New" w:eastAsia="Courier New"/>
          <w:sz w:val="42"/>
          <w:szCs w:val="42"/>
          <w:color w:val="232669"/>
          <w:spacing w:val="0"/>
          <w:w w:val="100"/>
          <w:u w:val="single" w:color="5B60A0"/>
          <w:position w:val="-31"/>
        </w:rPr>
        <w:t> </w:t>
      </w:r>
      <w:r>
        <w:rPr>
          <w:rFonts w:ascii="Courier New" w:hAnsi="Courier New" w:cs="Courier New" w:eastAsia="Courier New"/>
          <w:sz w:val="42"/>
          <w:szCs w:val="42"/>
          <w:color w:val="232669"/>
          <w:spacing w:val="-189"/>
          <w:w w:val="100"/>
          <w:u w:val="single" w:color="5B60A0"/>
          <w:position w:val="-31"/>
        </w:rPr>
        <w:t> </w:t>
      </w:r>
      <w:r>
        <w:rPr>
          <w:rFonts w:ascii="Courier New" w:hAnsi="Courier New" w:cs="Courier New" w:eastAsia="Courier New"/>
          <w:sz w:val="42"/>
          <w:szCs w:val="42"/>
          <w:color w:val="232669"/>
          <w:spacing w:val="-189"/>
          <w:w w:val="100"/>
          <w:u w:val="single" w:color="5B60A0"/>
          <w:position w:val="-31"/>
        </w:rPr>
      </w:r>
      <w:r>
        <w:rPr>
          <w:rFonts w:ascii="Courier New" w:hAnsi="Courier New" w:cs="Courier New" w:eastAsia="Courier New"/>
          <w:sz w:val="42"/>
          <w:szCs w:val="42"/>
          <w:color w:val="232669"/>
          <w:spacing w:val="0"/>
          <w:w w:val="76"/>
          <w:u w:val="single" w:color="5B60A0"/>
          <w:position w:val="-31"/>
        </w:rPr>
        <w:t>'</w:t>
      </w:r>
      <w:r>
        <w:rPr>
          <w:rFonts w:ascii="Courier New" w:hAnsi="Courier New" w:cs="Courier New" w:eastAsia="Courier New"/>
          <w:sz w:val="42"/>
          <w:szCs w:val="42"/>
          <w:color w:val="232669"/>
          <w:spacing w:val="0"/>
          <w:w w:val="76"/>
          <w:u w:val="single" w:color="5B60A0"/>
          <w:position w:val="-31"/>
        </w:rPr>
      </w:r>
      <w:r>
        <w:rPr>
          <w:rFonts w:ascii="Courier New" w:hAnsi="Courier New" w:cs="Courier New" w:eastAsia="Courier New"/>
          <w:sz w:val="42"/>
          <w:szCs w:val="42"/>
          <w:color w:val="232669"/>
          <w:spacing w:val="0"/>
          <w:w w:val="76"/>
          <w:u w:val="single" w:color="5B60A0"/>
          <w:position w:val="-31"/>
        </w:rPr>
        <w:t>(</w:t>
      </w:r>
      <w:r>
        <w:rPr>
          <w:rFonts w:ascii="Courier New" w:hAnsi="Courier New" w:cs="Courier New" w:eastAsia="Courier New"/>
          <w:sz w:val="42"/>
          <w:szCs w:val="42"/>
          <w:color w:val="232669"/>
          <w:spacing w:val="0"/>
          <w:w w:val="76"/>
          <w:u w:val="single" w:color="5B60A0"/>
          <w:position w:val="-31"/>
        </w:rPr>
      </w:r>
      <w:r>
        <w:rPr>
          <w:rFonts w:ascii="Courier New" w:hAnsi="Courier New" w:cs="Courier New" w:eastAsia="Courier New"/>
          <w:sz w:val="42"/>
          <w:szCs w:val="42"/>
          <w:color w:val="232669"/>
          <w:spacing w:val="0"/>
          <w:w w:val="100"/>
          <w:u w:val="single" w:color="5B60A0"/>
          <w:position w:val="-31"/>
        </w:rPr>
        <w:t> </w:t>
      </w:r>
      <w:r>
        <w:rPr>
          <w:rFonts w:ascii="Courier New" w:hAnsi="Courier New" w:cs="Courier New" w:eastAsia="Courier New"/>
          <w:sz w:val="42"/>
          <w:szCs w:val="42"/>
          <w:color w:val="232669"/>
          <w:spacing w:val="0"/>
          <w:w w:val="100"/>
          <w:u w:val="single" w:color="5B60A0"/>
          <w:position w:val="-31"/>
        </w:rPr>
        <w:tab/>
      </w:r>
      <w:r>
        <w:rPr>
          <w:rFonts w:ascii="Courier New" w:hAnsi="Courier New" w:cs="Courier New" w:eastAsia="Courier New"/>
          <w:sz w:val="42"/>
          <w:szCs w:val="42"/>
          <w:color w:val="232669"/>
          <w:spacing w:val="0"/>
          <w:w w:val="100"/>
          <w:u w:val="single" w:color="5B60A0"/>
          <w:position w:val="-31"/>
        </w:rPr>
      </w:r>
      <w:r>
        <w:rPr>
          <w:rFonts w:ascii="Courier New" w:hAnsi="Courier New" w:cs="Courier New" w:eastAsia="Courier New"/>
          <w:sz w:val="42"/>
          <w:szCs w:val="42"/>
          <w:color w:val="232669"/>
          <w:spacing w:val="0"/>
          <w:w w:val="100"/>
          <w:position w:val="-31"/>
        </w:rPr>
      </w:r>
      <w:r>
        <w:rPr>
          <w:rFonts w:ascii="Courier New" w:hAnsi="Courier New" w:cs="Courier New" w:eastAsia="Courier New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48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4.379761pt;margin-top:11.401565pt;width:44.258005pt;height:57.5pt;mso-position-horizontal-relative:page;mso-position-vertical-relative:paragraph;z-index:-15207" type="#_x0000_t202" filled="f" stroked="f">
            <v:textbox inset="0,0,0,0">
              <w:txbxContent>
                <w:p>
                  <w:pPr>
                    <w:spacing w:before="0" w:after="0" w:line="1150" w:lineRule="exact"/>
                    <w:ind w:right="-213"/>
                    <w:jc w:val="left"/>
                    <w:rPr>
                      <w:rFonts w:ascii="Arial" w:hAnsi="Arial" w:cs="Arial" w:eastAsia="Arial"/>
                      <w:sz w:val="115"/>
                      <w:szCs w:val="115"/>
                    </w:rPr>
                  </w:pPr>
                  <w:rPr/>
                  <w:r>
                    <w:rPr>
                      <w:rFonts w:ascii="Arial" w:hAnsi="Arial" w:cs="Arial" w:eastAsia="Arial"/>
                      <w:sz w:val="115"/>
                      <w:szCs w:val="115"/>
                      <w:color w:val="383D64"/>
                      <w:spacing w:val="-131"/>
                      <w:w w:val="105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282828"/>
                      <w:spacing w:val="-78"/>
                      <w:w w:val="24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424242"/>
                      <w:spacing w:val="-85"/>
                      <w:w w:val="61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282828"/>
                      <w:spacing w:val="-103"/>
                      <w:w w:val="2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282828"/>
                      <w:spacing w:val="-136"/>
                      <w:w w:val="15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282828"/>
                      <w:spacing w:val="-488"/>
                      <w:w w:val="15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71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35"/>
          <w:w w:val="7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0"/>
          <w:w w:val="71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282828"/>
          <w:spacing w:val="42"/>
          <w:w w:val="71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54"/>
        </w:rPr>
        <w:t>MaYıs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54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1"/>
          <w:w w:val="5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75"/>
        </w:rPr>
        <w:t>2Ji7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04" w:lineRule="exact"/>
        <w:ind w:left="611" w:right="16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43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-2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9" w:lineRule="exact"/>
        <w:ind w:left="490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431.567108pt;margin-top:10.17553pt;width:107.832914pt;height:20.481076pt;mso-position-horizontal-relative:page;mso-position-vertical-relative:paragraph;z-index:-15217" coordorigin="8631,204" coordsize="2157,410">
            <v:group style="position:absolute;left:8660;top:538;width:2100;height:2" coordorigin="8660,538" coordsize="2100,2">
              <v:shape style="position:absolute;left:8660;top:538;width:2100;height:2" coordorigin="8660,538" coordsize="2100,0" path="m8660,538l10760,538e" filled="f" stroked="t" strokeweight="2.825317pt" strokecolor="#485477">
                <v:path arrowok="t"/>
              </v:shape>
            </v:group>
            <v:group style="position:absolute;left:10747;top:213;width:2;height:390" coordorigin="10747,213" coordsize="2,390">
              <v:shape style="position:absolute;left:10747;top:213;width:2;height:390" coordorigin="10747,213" coordsize="0,390" path="m10747,604l10747,213e" filled="f" stroked="t" strokeweight=".9613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4.032532pt;margin-top:6.374756pt;width:.1pt;height:8.750245pt;mso-position-horizontal-relative:page;mso-position-vertical-relative:paragraph;z-index:-15213" coordorigin="10281,127" coordsize="2,175">
            <v:shape style="position:absolute;left:10281;top:127;width:2;height:175" coordorigin="10281,127" coordsize="0,175" path="m10281,303l10281,127e" filled="f" stroked="t" strokeweight="3.0952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color w:val="B6B8B5"/>
          <w:spacing w:val="0"/>
          <w:w w:val="66"/>
          <w:position w:val="-10"/>
        </w:rPr>
        <w:t>.</w:t>
      </w:r>
      <w:r>
        <w:rPr>
          <w:rFonts w:ascii="Arial" w:hAnsi="Arial" w:cs="Arial" w:eastAsia="Arial"/>
          <w:sz w:val="28"/>
          <w:szCs w:val="28"/>
          <w:color w:val="B6B8B5"/>
          <w:spacing w:val="0"/>
          <w:w w:val="66"/>
          <w:position w:val="-10"/>
        </w:rPr>
        <w:t> </w:t>
      </w:r>
      <w:r>
        <w:rPr>
          <w:rFonts w:ascii="Arial" w:hAnsi="Arial" w:cs="Arial" w:eastAsia="Arial"/>
          <w:sz w:val="28"/>
          <w:szCs w:val="28"/>
          <w:color w:val="B6B8B5"/>
          <w:spacing w:val="34"/>
          <w:w w:val="66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B6B8B5"/>
          <w:spacing w:val="0"/>
          <w:w w:val="100"/>
          <w:position w:val="-10"/>
        </w:rPr>
        <w:t>.</w:t>
      </w:r>
      <w:r>
        <w:rPr>
          <w:rFonts w:ascii="Arial" w:hAnsi="Arial" w:cs="Arial" w:eastAsia="Arial"/>
          <w:sz w:val="18"/>
          <w:szCs w:val="18"/>
          <w:color w:val="B6B8B5"/>
          <w:spacing w:val="41"/>
          <w:w w:val="100"/>
          <w:position w:val="-10"/>
        </w:rPr>
        <w:t> </w:t>
      </w:r>
      <w:r>
        <w:rPr>
          <w:rFonts w:ascii="Arial" w:hAnsi="Arial" w:cs="Arial" w:eastAsia="Arial"/>
          <w:sz w:val="16"/>
          <w:szCs w:val="16"/>
          <w:color w:val="909393"/>
          <w:spacing w:val="0"/>
          <w:w w:val="100"/>
          <w:position w:val="-10"/>
        </w:rPr>
        <w:t>,,</w:t>
      </w:r>
      <w:r>
        <w:rPr>
          <w:rFonts w:ascii="Arial" w:hAnsi="Arial" w:cs="Arial" w:eastAsia="Arial"/>
          <w:sz w:val="16"/>
          <w:szCs w:val="16"/>
          <w:color w:val="909393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16"/>
          <w:szCs w:val="16"/>
          <w:color w:val="909393"/>
          <w:spacing w:val="9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33D8C"/>
          <w:spacing w:val="0"/>
          <w:w w:val="100"/>
          <w:position w:val="-10"/>
        </w:rPr>
        <w:t>)</w:t>
      </w:r>
      <w:r>
        <w:rPr>
          <w:rFonts w:ascii="Arial" w:hAnsi="Arial" w:cs="Arial" w:eastAsia="Arial"/>
          <w:sz w:val="19"/>
          <w:szCs w:val="19"/>
          <w:color w:val="333D8C"/>
          <w:spacing w:val="0"/>
          <w:w w:val="100"/>
          <w:position w:val="-10"/>
        </w:rPr>
        <w:t>"</w:t>
      </w:r>
      <w:r>
        <w:rPr>
          <w:rFonts w:ascii="Arial" w:hAnsi="Arial" w:cs="Arial" w:eastAsia="Arial"/>
          <w:sz w:val="19"/>
          <w:szCs w:val="19"/>
          <w:color w:val="333D8C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333D8C"/>
          <w:spacing w:val="0"/>
          <w:w w:val="100"/>
          <w:position w:val="-10"/>
        </w:rPr>
      </w:r>
      <w:r>
        <w:rPr>
          <w:rFonts w:ascii="Arial" w:hAnsi="Arial" w:cs="Arial" w:eastAsia="Arial"/>
          <w:sz w:val="28"/>
          <w:szCs w:val="28"/>
          <w:color w:val="909393"/>
          <w:spacing w:val="0"/>
          <w:w w:val="142"/>
          <w:position w:val="-10"/>
        </w:rPr>
        <w:t>..</w:t>
      </w:r>
      <w:r>
        <w:rPr>
          <w:rFonts w:ascii="Arial" w:hAnsi="Arial" w:cs="Arial" w:eastAsia="Arial"/>
          <w:sz w:val="28"/>
          <w:szCs w:val="28"/>
          <w:color w:val="909393"/>
          <w:spacing w:val="-3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08280"/>
          <w:spacing w:val="-9"/>
          <w:w w:val="44"/>
          <w:position w:val="-10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B6B8B5"/>
          <w:spacing w:val="0"/>
          <w:w w:val="256"/>
          <w:position w:val="-10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520"/>
          <w:cols w:num="3" w:equalWidth="0">
            <w:col w:w="798" w:space="1502"/>
            <w:col w:w="4370" w:space="1497"/>
            <w:col w:w="3113"/>
          </w:cols>
        </w:sectPr>
      </w:pPr>
      <w:rPr/>
    </w:p>
    <w:p>
      <w:pPr>
        <w:spacing w:before="0" w:after="0" w:line="206" w:lineRule="exact"/>
        <w:ind w:left="2658" w:right="-20"/>
        <w:jc w:val="left"/>
        <w:tabs>
          <w:tab w:pos="8660" w:val="left"/>
          <w:tab w:pos="9520" w:val="left"/>
          <w:tab w:pos="106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0"/>
          <w:szCs w:val="20"/>
          <w:color w:val="1C77F6"/>
          <w:spacing w:val="0"/>
          <w:w w:val="96"/>
          <w:position w:val="-21"/>
        </w:rPr>
        <w:t>2.Post</w:t>
      </w:r>
      <w:r>
        <w:rPr>
          <w:rFonts w:ascii="Arial" w:hAnsi="Arial" w:cs="Arial" w:eastAsia="Arial"/>
          <w:sz w:val="20"/>
          <w:szCs w:val="20"/>
          <w:color w:val="1C77F6"/>
          <w:spacing w:val="0"/>
          <w:w w:val="96"/>
          <w:position w:val="-21"/>
        </w:rPr>
        <w:t>a</w:t>
      </w:r>
      <w:r>
        <w:rPr>
          <w:rFonts w:ascii="Arial" w:hAnsi="Arial" w:cs="Arial" w:eastAsia="Arial"/>
          <w:sz w:val="20"/>
          <w:szCs w:val="20"/>
          <w:color w:val="1C77F6"/>
          <w:spacing w:val="1"/>
          <w:w w:val="96"/>
          <w:position w:val="-21"/>
        </w:rPr>
        <w:t> </w:t>
      </w:r>
      <w:r>
        <w:rPr>
          <w:rFonts w:ascii="Arial" w:hAnsi="Arial" w:cs="Arial" w:eastAsia="Arial"/>
          <w:sz w:val="19"/>
          <w:szCs w:val="19"/>
          <w:color w:val="75A5D8"/>
          <w:spacing w:val="-11"/>
          <w:w w:val="104"/>
          <w:position w:val="-21"/>
        </w:rPr>
        <w:t>G</w:t>
      </w:r>
      <w:r>
        <w:rPr>
          <w:rFonts w:ascii="Arial" w:hAnsi="Arial" w:cs="Arial" w:eastAsia="Arial"/>
          <w:sz w:val="19"/>
          <w:szCs w:val="19"/>
          <w:color w:val="5E89BA"/>
          <w:spacing w:val="0"/>
          <w:w w:val="102"/>
          <w:position w:val="-21"/>
        </w:rPr>
        <w:t>ru</w:t>
      </w:r>
      <w:r>
        <w:rPr>
          <w:rFonts w:ascii="Arial" w:hAnsi="Arial" w:cs="Arial" w:eastAsia="Arial"/>
          <w:sz w:val="19"/>
          <w:szCs w:val="19"/>
          <w:color w:val="5E89BA"/>
          <w:spacing w:val="-2"/>
          <w:w w:val="102"/>
          <w:position w:val="-21"/>
        </w:rPr>
        <w:t>p</w:t>
      </w:r>
      <w:r>
        <w:rPr>
          <w:rFonts w:ascii="Arial" w:hAnsi="Arial" w:cs="Arial" w:eastAsia="Arial"/>
          <w:sz w:val="19"/>
          <w:szCs w:val="19"/>
          <w:color w:val="4462A8"/>
          <w:spacing w:val="-9"/>
          <w:w w:val="169"/>
          <w:position w:val="-21"/>
        </w:rPr>
        <w:t>l</w:t>
      </w:r>
      <w:r>
        <w:rPr>
          <w:rFonts w:ascii="Arial" w:hAnsi="Arial" w:cs="Arial" w:eastAsia="Arial"/>
          <w:sz w:val="19"/>
          <w:szCs w:val="19"/>
          <w:color w:val="527CC3"/>
          <w:spacing w:val="0"/>
          <w:w w:val="103"/>
          <w:position w:val="-21"/>
        </w:rPr>
        <w:t>ar</w:t>
      </w:r>
      <w:r>
        <w:rPr>
          <w:rFonts w:ascii="Arial" w:hAnsi="Arial" w:cs="Arial" w:eastAsia="Arial"/>
          <w:sz w:val="19"/>
          <w:szCs w:val="19"/>
          <w:color w:val="527CC3"/>
          <w:spacing w:val="-19"/>
          <w:w w:val="100"/>
          <w:position w:val="-21"/>
        </w:rPr>
        <w:t> </w:t>
      </w:r>
      <w:r>
        <w:rPr>
          <w:rFonts w:ascii="Arial" w:hAnsi="Arial" w:cs="Arial" w:eastAsia="Arial"/>
          <w:sz w:val="20"/>
          <w:szCs w:val="20"/>
          <w:color w:val="3167C4"/>
          <w:spacing w:val="0"/>
          <w:w w:val="100"/>
          <w:position w:val="-21"/>
        </w:rPr>
        <w:t>Amırr</w:t>
      </w:r>
      <w:r>
        <w:rPr>
          <w:rFonts w:ascii="Arial" w:hAnsi="Arial" w:cs="Arial" w:eastAsia="Arial"/>
          <w:sz w:val="20"/>
          <w:szCs w:val="20"/>
          <w:color w:val="3167C4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20"/>
          <w:szCs w:val="20"/>
          <w:color w:val="3167C4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-47"/>
          <w:w w:val="84"/>
          <w:position w:val="-14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565656"/>
          <w:spacing w:val="0"/>
          <w:w w:val="84"/>
          <w:position w:val="-12"/>
        </w:rPr>
        <w:t>"iı</w:t>
      </w:r>
      <w:r>
        <w:rPr>
          <w:rFonts w:ascii="Times New Roman" w:hAnsi="Times New Roman" w:cs="Times New Roman" w:eastAsia="Times New Roman"/>
          <w:sz w:val="35"/>
          <w:szCs w:val="35"/>
          <w:color w:val="565656"/>
          <w:spacing w:val="-55"/>
          <w:w w:val="84"/>
          <w:position w:val="-12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383D64"/>
          <w:spacing w:val="0"/>
          <w:w w:val="84"/>
          <w:position w:val="-14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83D64"/>
          <w:spacing w:val="0"/>
          <w:w w:val="84"/>
          <w:position w:val="-14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83D64"/>
          <w:spacing w:val="-12"/>
          <w:w w:val="84"/>
          <w:position w:val="-1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09393"/>
          <w:spacing w:val="0"/>
          <w:w w:val="45"/>
          <w:position w:val="-14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909393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909393"/>
          <w:spacing w:val="-51"/>
          <w:w w:val="90"/>
          <w:position w:val="-1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68"/>
          <w:position w:val="-12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4"/>
          <w:w w:val="69"/>
          <w:position w:val="-12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A3A3A3"/>
          <w:spacing w:val="0"/>
          <w:w w:val="130"/>
          <w:position w:val="-12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A3A3A3"/>
          <w:spacing w:val="-3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D64"/>
          <w:spacing w:val="0"/>
          <w:w w:val="83"/>
          <w:i/>
          <w:position w:val="-12"/>
        </w:rPr>
        <w:t>rm</w:t>
      </w:r>
      <w:r>
        <w:rPr>
          <w:rFonts w:ascii="Times New Roman" w:hAnsi="Times New Roman" w:cs="Times New Roman" w:eastAsia="Times New Roman"/>
          <w:sz w:val="18"/>
          <w:szCs w:val="18"/>
          <w:color w:val="383D64"/>
          <w:spacing w:val="-3"/>
          <w:w w:val="83"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09393"/>
          <w:spacing w:val="0"/>
          <w:w w:val="159"/>
          <w:i/>
          <w:position w:val="-1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09393"/>
          <w:spacing w:val="0"/>
          <w:w w:val="100"/>
          <w:i/>
          <w:position w:val="-1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09393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29"/>
          <w:szCs w:val="29"/>
          <w:color w:val="B6B8B5"/>
          <w:spacing w:val="0"/>
          <w:w w:val="33"/>
          <w:position w:val="-14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4956" w:right="-20"/>
        <w:jc w:val="left"/>
        <w:tabs>
          <w:tab w:pos="9700" w:val="left"/>
          <w:tab w:pos="103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32"/>
          <w:szCs w:val="32"/>
          <w:color w:val="161616"/>
          <w:spacing w:val="1"/>
          <w:w w:val="58"/>
          <w:position w:val="-17"/>
        </w:rPr>
        <w:t>.</w:t>
      </w:r>
      <w:r>
        <w:rPr>
          <w:rFonts w:ascii="Arial" w:hAnsi="Arial" w:cs="Arial" w:eastAsia="Arial"/>
          <w:sz w:val="32"/>
          <w:szCs w:val="32"/>
          <w:color w:val="383D64"/>
          <w:spacing w:val="-10"/>
          <w:w w:val="189"/>
          <w:position w:val="-17"/>
        </w:rPr>
        <w:t>2</w:t>
      </w:r>
      <w:r>
        <w:rPr>
          <w:rFonts w:ascii="Arial" w:hAnsi="Arial" w:cs="Arial" w:eastAsia="Arial"/>
          <w:sz w:val="32"/>
          <w:szCs w:val="32"/>
          <w:color w:val="424242"/>
          <w:spacing w:val="0"/>
          <w:w w:val="146"/>
          <w:position w:val="-17"/>
        </w:rPr>
        <w:t>.</w:t>
      </w:r>
      <w:r>
        <w:rPr>
          <w:rFonts w:ascii="Arial" w:hAnsi="Arial" w:cs="Arial" w:eastAsia="Arial"/>
          <w:sz w:val="32"/>
          <w:szCs w:val="32"/>
          <w:color w:val="424242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32"/>
          <w:szCs w:val="32"/>
          <w:color w:val="424242"/>
          <w:spacing w:val="0"/>
          <w:w w:val="100"/>
          <w:position w:val="-17"/>
        </w:rPr>
      </w:r>
      <w:r>
        <w:rPr>
          <w:rFonts w:ascii="Arial" w:hAnsi="Arial" w:cs="Arial" w:eastAsia="Arial"/>
          <w:sz w:val="41"/>
          <w:szCs w:val="41"/>
          <w:color w:val="909393"/>
          <w:spacing w:val="0"/>
          <w:w w:val="45"/>
          <w:position w:val="-17"/>
        </w:rPr>
        <w:t>.</w:t>
      </w:r>
      <w:r>
        <w:rPr>
          <w:rFonts w:ascii="Arial" w:hAnsi="Arial" w:cs="Arial" w:eastAsia="Arial"/>
          <w:sz w:val="41"/>
          <w:szCs w:val="41"/>
          <w:color w:val="909393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41"/>
          <w:szCs w:val="41"/>
          <w:color w:val="909393"/>
          <w:spacing w:val="0"/>
          <w:w w:val="100"/>
          <w:position w:val="-17"/>
        </w:rPr>
      </w:r>
      <w:r>
        <w:rPr>
          <w:rFonts w:ascii="Arial" w:hAnsi="Arial" w:cs="Arial" w:eastAsia="Arial"/>
          <w:sz w:val="41"/>
          <w:szCs w:val="41"/>
          <w:color w:val="565656"/>
          <w:spacing w:val="0"/>
          <w:w w:val="99"/>
          <w:position w:val="-17"/>
        </w:rPr>
        <w:t>t</w:t>
      </w:r>
      <w:r>
        <w:rPr>
          <w:rFonts w:ascii="Arial" w:hAnsi="Arial" w:cs="Arial" w:eastAsia="Arial"/>
          <w:sz w:val="41"/>
          <w:szCs w:val="41"/>
          <w:color w:val="565656"/>
          <w:spacing w:val="-3"/>
          <w:w w:val="99"/>
          <w:position w:val="-17"/>
        </w:rPr>
        <w:t>t</w:t>
      </w:r>
      <w:r>
        <w:rPr>
          <w:rFonts w:ascii="Arial" w:hAnsi="Arial" w:cs="Arial" w:eastAsia="Arial"/>
          <w:sz w:val="41"/>
          <w:szCs w:val="41"/>
          <w:color w:val="6D6E6E"/>
          <w:spacing w:val="0"/>
          <w:w w:val="137"/>
          <w:position w:val="-17"/>
        </w:rPr>
        <w:t>'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5079" w:right="-20"/>
        <w:jc w:val="left"/>
        <w:tabs>
          <w:tab w:pos="6040" w:val="left"/>
          <w:tab w:pos="8440" w:val="left"/>
          <w:tab w:pos="8780" w:val="left"/>
          <w:tab w:pos="104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238.974686pt;margin-top:1.136137pt;width:91.351901pt;height:.1pt;mso-position-horizontal-relative:page;mso-position-vertical-relative:paragraph;z-index:-15216" coordorigin="4779,23" coordsize="1827,2">
            <v:shape style="position:absolute;left:4779;top:23;width:1827;height:2" coordorigin="4779,23" coordsize="1827,0" path="m4779,23l6607,23e" filled="f" stroked="t" strokeweight=".706329pt" strokecolor="#3F4B97">
              <v:path arrowok="t"/>
            </v:shape>
          </v:group>
          <w10:wrap type="none"/>
        </w:pict>
      </w:r>
      <w:r>
        <w:rPr/>
        <w:pict>
          <v:group style="position:absolute;margin-left:504.887726pt;margin-top:2.194370pt;width:.1pt;height:12.788819pt;mso-position-horizontal-relative:page;mso-position-vertical-relative:paragraph;z-index:-15212" coordorigin="10098,44" coordsize="2,256">
            <v:shape style="position:absolute;left:10098;top:44;width:2;height:256" coordorigin="10098,44" coordsize="0,256" path="m10098,300l10098,44e" filled="f" stroked="t" strokeweight="4.284085pt" strokecolor="#EBEDED">
              <v:path arrowok="t"/>
            </v:shape>
          </v:group>
          <w10:wrap type="none"/>
        </w:pict>
      </w:r>
      <w:r>
        <w:rPr/>
        <w:pict>
          <v:group style="position:absolute;margin-left:457.668488pt;margin-top:11.939862pt;width:.1pt;height:12.96045pt;mso-position-horizontal-relative:page;mso-position-vertical-relative:paragraph;z-index:-15211" coordorigin="9153,239" coordsize="2,259">
            <v:shape style="position:absolute;left:9153;top:239;width:2;height:259" coordorigin="9153,239" coordsize="0,259" path="m9153,498l9153,239e" filled="f" stroked="t" strokeweight="2.70518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33"/>
          <w:position w:val="-4"/>
        </w:rPr>
        <w:t>'-'</w:t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100"/>
          <w:position w:val="-4"/>
        </w:rPr>
        <w:t>'CJKK</w:t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0"/>
          <w:szCs w:val="30"/>
          <w:color w:val="909393"/>
          <w:spacing w:val="0"/>
          <w:w w:val="80"/>
          <w:i/>
          <w:position w:val="-1"/>
        </w:rPr>
        <w:t>(</w:t>
      </w:r>
      <w:r>
        <w:rPr>
          <w:rFonts w:ascii="Times New Roman" w:hAnsi="Times New Roman" w:cs="Times New Roman" w:eastAsia="Times New Roman"/>
          <w:sz w:val="30"/>
          <w:szCs w:val="30"/>
          <w:color w:val="909393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909393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153"/>
          <w:i/>
          <w:position w:val="-1"/>
        </w:rPr>
        <w:t>!Y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18"/>
          <w:w w:val="153"/>
          <w:i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  <w:position w:val="-1"/>
        </w:rPr>
        <w:t>Ya'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  <w:position w:val="-1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B6B8B5"/>
          <w:spacing w:val="-9"/>
          <w:w w:val="15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28"/>
          <w:w w:val="7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2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71"/>
          <w:position w:val="-1"/>
        </w:rPr>
        <w:t>ıı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4" w:lineRule="exact"/>
        <w:ind w:right="945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B6B8B5"/>
          <w:spacing w:val="0"/>
          <w:w w:val="100"/>
          <w:position w:val="-13"/>
        </w:rPr>
        <w:t>.</w:t>
      </w:r>
      <w:r>
        <w:rPr>
          <w:rFonts w:ascii="Arial" w:hAnsi="Arial" w:cs="Arial" w:eastAsia="Arial"/>
          <w:sz w:val="19"/>
          <w:szCs w:val="19"/>
          <w:color w:val="B6B8B5"/>
          <w:spacing w:val="48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2"/>
          <w:w w:val="207"/>
          <w:position w:val="-13"/>
        </w:rPr>
        <w:t>e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4"/>
          <w:position w:val="-13"/>
        </w:rPr>
        <w:t>Şo</w:t>
      </w:r>
      <w:r>
        <w:rPr>
          <w:rFonts w:ascii="Arial" w:hAnsi="Arial" w:cs="Arial" w:eastAsia="Arial"/>
          <w:sz w:val="19"/>
          <w:szCs w:val="19"/>
          <w:color w:val="565656"/>
          <w:spacing w:val="-38"/>
          <w:w w:val="85"/>
          <w:position w:val="-13"/>
        </w:rPr>
        <w:t>b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91"/>
          <w:position w:val="-13"/>
        </w:rPr>
        <w:t>t;ii</w:t>
      </w:r>
      <w:r>
        <w:rPr>
          <w:rFonts w:ascii="Arial" w:hAnsi="Arial" w:cs="Arial" w:eastAsia="Arial"/>
          <w:sz w:val="19"/>
          <w:szCs w:val="19"/>
          <w:color w:val="424242"/>
          <w:spacing w:val="-3"/>
          <w:w w:val="92"/>
          <w:position w:val="-13"/>
        </w:rPr>
        <w:t>i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8"/>
          <w:position w:val="-13"/>
        </w:rPr>
        <w:t>dürü</w:t>
      </w:r>
      <w:r>
        <w:rPr>
          <w:rFonts w:ascii="Arial" w:hAnsi="Arial" w:cs="Arial" w:eastAsia="Arial"/>
          <w:sz w:val="19"/>
          <w:szCs w:val="19"/>
          <w:color w:val="282828"/>
          <w:spacing w:val="3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63"/>
          <w:position w:val="-13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120" w:right="52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1.418987pt;margin-top:28.170225pt;width:553.762037pt;height:774.87867pt;mso-position-horizontal-relative:page;mso-position-vertical-relative:page;z-index:-15221" coordorigin="228,563" coordsize="11075,15498">
            <v:group style="position:absolute;left:245;top:589;width:11023;height:2" coordorigin="245,589" coordsize="11023,2">
              <v:shape style="position:absolute;left:245;top:589;width:11023;height:2" coordorigin="245,589" coordsize="11023,0" path="m245,589l11268,589e" filled="f" stroked="t" strokeweight=".706329pt" strokecolor="#545454">
                <v:path arrowok="t"/>
              </v:shape>
            </v:group>
            <v:group style="position:absolute;left:1563;top:589;width:301;height:2" coordorigin="1563,589" coordsize="301,2">
              <v:shape style="position:absolute;left:1563;top:589;width:301;height:2" coordorigin="1563,589" coordsize="301,0" path="m1563,589l1865,589e" filled="f" stroked="t" strokeweight=".470886pt" strokecolor="#2B2B2B">
                <v:path arrowok="t"/>
              </v:shape>
            </v:group>
            <v:group style="position:absolute;left:2263;top:580;width:2;height:1536" coordorigin="2263,580" coordsize="2,1536">
              <v:shape style="position:absolute;left:2263;top:580;width:2;height:1536" coordorigin="2263,580" coordsize="0,1536" path="m2263,2115l2263,580e" filled="f" stroked="t" strokeweight=".706329pt" strokecolor="#545454">
                <v:path arrowok="t"/>
              </v:shape>
            </v:group>
            <v:group style="position:absolute;left:1874;top:592;width:1582;height:2" coordorigin="1874,592" coordsize="1582,2">
              <v:shape style="position:absolute;left:1874;top:592;width:1582;height:2" coordorigin="1874,592" coordsize="1582,0" path="m1874,592l3456,592e" filled="f" stroked="t" strokeweight=".706329pt" strokecolor="#575757">
                <v:path arrowok="t"/>
              </v:shape>
            </v:group>
            <v:group style="position:absolute;left:7176;top:601;width:4092;height:2" coordorigin="7176,601" coordsize="4092,2">
              <v:shape style="position:absolute;left:7176;top:601;width:4092;height:2" coordorigin="7176,601" coordsize="4092,0" path="m7176,601l11268,601e" filled="f" stroked="t" strokeweight=".706329pt" strokecolor="#575757">
                <v:path arrowok="t"/>
              </v:shape>
            </v:group>
            <v:group style="position:absolute;left:8940;top:589;width:2;height:846" coordorigin="8940,589" coordsize="2,846">
              <v:shape style="position:absolute;left:8940;top:589;width:2;height:846" coordorigin="8940,589" coordsize="0,846" path="m8940,1436l8940,589e" filled="f" stroked="t" strokeweight=".941772pt" strokecolor="#5B5B5B">
                <v:path arrowok="t"/>
              </v:shape>
            </v:group>
            <v:group style="position:absolute;left:11268;top:594;width:2;height:9741" coordorigin="11268,594" coordsize="2,9741">
              <v:shape style="position:absolute;left:11268;top:594;width:2;height:9741" coordorigin="11268,594" coordsize="0,9741" path="m11268,10335l11268,594e" filled="f" stroked="t" strokeweight=".706329pt" strokecolor="#5B5B5B">
                <v:path arrowok="t"/>
              </v:shape>
            </v:group>
            <v:group style="position:absolute;left:8942;top:1379;width:2;height:276" coordorigin="8942,1379" coordsize="2,276">
              <v:shape style="position:absolute;left:8942;top:1379;width:2;height:276" coordorigin="8942,1379" coordsize="0,276" path="m8942,1654l8942,1379e" filled="f" stroked="t" strokeweight=".470886pt" strokecolor="#383838">
                <v:path arrowok="t"/>
              </v:shape>
            </v:group>
            <v:group style="position:absolute;left:245;top:2810;width:1978;height:2" coordorigin="245,2810" coordsize="1978,2">
              <v:shape style="position:absolute;left:245;top:2810;width:1978;height:2" coordorigin="245,2810" coordsize="1978,0" path="m245,2810l2223,2810e" filled="f" stroked="t" strokeweight=".706329pt" strokecolor="#5B5B5B">
                <v:path arrowok="t"/>
              </v:shape>
            </v:group>
            <v:group style="position:absolute;left:1808;top:2824;width:9465;height:2" coordorigin="1808,2824" coordsize="9465,2">
              <v:shape style="position:absolute;left:1808;top:2824;width:9465;height:2" coordorigin="1808,2824" coordsize="9465,0" path="m1808,2824l11273,2824e" filled="f" stroked="t" strokeweight=".706329pt" strokecolor="#5B5B5B">
                <v:path arrowok="t"/>
              </v:shape>
            </v:group>
            <v:group style="position:absolute;left:240;top:3057;width:10995;height:2" coordorigin="240,3057" coordsize="10995,2">
              <v:shape style="position:absolute;left:240;top:3057;width:10995;height:2" coordorigin="240,3057" coordsize="10995,0" path="m240,3057l11235,3057e" filled="f" stroked="t" strokeweight=".706329pt" strokecolor="#575757">
                <v:path arrowok="t"/>
              </v:shape>
            </v:group>
            <v:group style="position:absolute;left:6578;top:3059;width:240;height:2" coordorigin="6578,3059" coordsize="240,2">
              <v:shape style="position:absolute;left:6578;top:3059;width:240;height:2" coordorigin="6578,3059" coordsize="240,0" path="m6578,3059l6818,3059e" filled="f" stroked="t" strokeweight=".941772pt" strokecolor="#6B6B6B">
                <v:path arrowok="t"/>
              </v:shape>
            </v:group>
            <v:group style="position:absolute;left:796;top:3066;width:10477;height:2" coordorigin="796,3066" coordsize="10477,2">
              <v:shape style="position:absolute;left:796;top:3066;width:10477;height:2" coordorigin="796,3066" coordsize="10477,0" path="m796,3066l11273,3066e" filled="f" stroked="t" strokeweight=".470886pt" strokecolor="#545454">
                <v:path arrowok="t"/>
              </v:shape>
            </v:group>
            <v:group style="position:absolute;left:11264;top:2772;width:2;height:314" coordorigin="11264,2772" coordsize="2,314">
              <v:shape style="position:absolute;left:11264;top:2772;width:2;height:314" coordorigin="11264,2772" coordsize="0,314" path="m11264,3085l11264,2772e" filled="f" stroked="t" strokeweight=".706329pt" strokecolor="#575757">
                <v:path arrowok="t"/>
              </v:shape>
            </v:group>
            <v:group style="position:absolute;left:245;top:3294;width:7365;height:2" coordorigin="245,3294" coordsize="7365,2">
              <v:shape style="position:absolute;left:245;top:3294;width:7365;height:2" coordorigin="245,3294" coordsize="7365,0" path="m245,3294l7610,3294e" filled="f" stroked="t" strokeweight=".706329pt" strokecolor="#545454">
                <v:path arrowok="t"/>
              </v:shape>
            </v:group>
            <v:group style="position:absolute;left:7402;top:3304;width:3875;height:2" coordorigin="7402,3304" coordsize="3875,2">
              <v:shape style="position:absolute;left:7402;top:3304;width:3875;height:2" coordorigin="7402,3304" coordsize="3875,0" path="m7402,3304l11278,3304e" filled="f" stroked="t" strokeweight=".706329pt" strokecolor="#545454">
                <v:path arrowok="t"/>
              </v:shape>
            </v:group>
            <v:group style="position:absolute;left:3732;top:3285;width:2;height:466" coordorigin="3732,3285" coordsize="2,466">
              <v:shape style="position:absolute;left:3732;top:3285;width:2;height:466" coordorigin="3732,3285" coordsize="0,466" path="m3732,3751l3732,3285e" filled="f" stroked="t" strokeweight=".470886pt" strokecolor="#3F3F3F">
                <v:path arrowok="t"/>
              </v:shape>
            </v:group>
            <v:group style="position:absolute;left:6804;top:3290;width:2;height:261" coordorigin="6804,3290" coordsize="2,261">
              <v:shape style="position:absolute;left:6804;top:3290;width:2;height:261" coordorigin="6804,3290" coordsize="0,261" path="m6804,3551l6804,3290e" filled="f" stroked="t" strokeweight=".706329pt" strokecolor="#545454">
                <v:path arrowok="t"/>
              </v:shape>
            </v:group>
            <v:group style="position:absolute;left:3725;top:3718;width:2543;height:2" coordorigin="3725,3718" coordsize="2543,2">
              <v:shape style="position:absolute;left:3725;top:3718;width:2543;height:2" coordorigin="3725,3718" coordsize="2543,0" path="m3725,3718l6267,3718e" filled="f" stroked="t" strokeweight=".706329pt" strokecolor="#676767">
                <v:path arrowok="t"/>
              </v:shape>
            </v:group>
            <v:group style="position:absolute;left:6785;top:3722;width:2147;height:2" coordorigin="6785,3722" coordsize="2147,2">
              <v:shape style="position:absolute;left:6785;top:3722;width:2147;height:2" coordorigin="6785,3722" coordsize="2147,0" path="m6785,3722l8933,3722e" filled="f" stroked="t" strokeweight=".235443pt" strokecolor="#606060">
                <v:path arrowok="t"/>
              </v:shape>
            </v:group>
            <v:group style="position:absolute;left:6159;top:3715;width:650;height:2" coordorigin="6159,3715" coordsize="650,2">
              <v:shape style="position:absolute;left:6159;top:3715;width:650;height:2" coordorigin="6159,3715" coordsize="650,0" path="m6159,3715l6809,3715e" filled="f" stroked="t" strokeweight=".706329pt" strokecolor="#A3A3A3">
                <v:path arrowok="t"/>
              </v:shape>
            </v:group>
            <v:group style="position:absolute;left:6804;top:3494;width:2;height:266" coordorigin="6804,3494" coordsize="2,266">
              <v:shape style="position:absolute;left:6804;top:3494;width:2;height:266" coordorigin="6804,3494" coordsize="0,266" path="m6804,3760l6804,3494e" filled="f" stroked="t" strokeweight=".470886pt" strokecolor="#343434">
                <v:path arrowok="t"/>
              </v:shape>
            </v:group>
            <v:group style="position:absolute;left:8933;top:3722;width:843;height:2" coordorigin="8933,3722" coordsize="843,2">
              <v:shape style="position:absolute;left:8933;top:3722;width:843;height:2" coordorigin="8933,3722" coordsize="843,0" path="m8933,3722l9776,3722e" filled="f" stroked="t" strokeweight=".235443pt" strokecolor="#000000">
                <v:path arrowok="t"/>
              </v:shape>
            </v:group>
            <v:group style="position:absolute;left:9776;top:3722;width:1493;height:2" coordorigin="9776,3722" coordsize="1493,2">
              <v:shape style="position:absolute;left:9776;top:3722;width:1493;height:2" coordorigin="9776,3722" coordsize="1493,0" path="m9776,3722l11268,3722e" filled="f" stroked="t" strokeweight=".235443pt" strokecolor="#4F4F4F">
                <v:path arrowok="t"/>
              </v:shape>
            </v:group>
            <v:group style="position:absolute;left:11268;top:3494;width:2;height:261" coordorigin="11268,3494" coordsize="2,261">
              <v:shape style="position:absolute;left:11268;top:3494;width:2;height:261" coordorigin="11268,3494" coordsize="0,261" path="m11268,3756l11268,3494e" filled="f" stroked="t" strokeweight=".470886pt" strokecolor="#3F3F3F">
                <v:path arrowok="t"/>
              </v:shape>
            </v:group>
            <v:group style="position:absolute;left:3739;top:3713;width:2;height:342" coordorigin="3739,3713" coordsize="2,342">
              <v:shape style="position:absolute;left:3739;top:3713;width:2;height:342" coordorigin="3739,3713" coordsize="0,342" path="m3739,4055l3739,3713e" filled="f" stroked="t" strokeweight="1.412658pt" strokecolor="#3B3B3B">
                <v:path arrowok="t"/>
              </v:shape>
            </v:group>
            <v:group style="position:absolute;left:245;top:4038;width:5820;height:2" coordorigin="245,4038" coordsize="5820,2">
              <v:shape style="position:absolute;left:245;top:4038;width:5820;height:2" coordorigin="245,4038" coordsize="5820,0" path="m245,4038l6065,4038e" filled="f" stroked="t" strokeweight="1.177215pt" strokecolor="#5B5B5B">
                <v:path arrowok="t"/>
              </v:shape>
            </v:group>
            <v:group style="position:absolute;left:6037;top:4031;width:763;height:2" coordorigin="6037,4031" coordsize="763,2">
              <v:shape style="position:absolute;left:6037;top:4031;width:763;height:2" coordorigin="6037,4031" coordsize="763,0" path="m6037,4031l6800,4031e" filled="f" stroked="t" strokeweight=".706329pt" strokecolor="#9C9C9C">
                <v:path arrowok="t"/>
              </v:shape>
            </v:group>
            <v:group style="position:absolute;left:6804;top:3670;width:2;height:390" coordorigin="6804,3670" coordsize="2,390">
              <v:shape style="position:absolute;left:6804;top:3670;width:2;height:390" coordorigin="6804,3670" coordsize="0,390" path="m6804,4060l6804,3670e" filled="f" stroked="t" strokeweight=".941772pt" strokecolor="#545454">
                <v:path arrowok="t"/>
              </v:shape>
            </v:group>
            <v:group style="position:absolute;left:6757;top:4053;width:4521;height:2" coordorigin="6757,4053" coordsize="4521,2">
              <v:shape style="position:absolute;left:6757;top:4053;width:4521;height:2" coordorigin="6757,4053" coordsize="4521,0" path="m6757,4053l11278,4053e" filled="f" stroked="t" strokeweight=".706329pt" strokecolor="#545454">
                <v:path arrowok="t"/>
              </v:shape>
            </v:group>
            <v:group style="position:absolute;left:245;top:4326;width:1394;height:2" coordorigin="245,4326" coordsize="1394,2">
              <v:shape style="position:absolute;left:245;top:4326;width:1394;height:2" coordorigin="245,4326" coordsize="1394,0" path="m245,4326l1639,4326e" filled="f" stroked="t" strokeweight=".706329pt" strokecolor="#575757">
                <v:path arrowok="t"/>
              </v:shape>
            </v:group>
            <v:group style="position:absolute;left:250;top:3504;width:2;height:1188" coordorigin="250,3504" coordsize="2,1188">
              <v:shape style="position:absolute;left:250;top:3504;width:2;height:1188" coordorigin="250,3504" coordsize="0,1188" path="m250,4692l250,3504e" filled="f" stroked="t" strokeweight=".470886pt" strokecolor="#4F4F4F">
                <v:path arrowok="t"/>
              </v:shape>
            </v:group>
            <v:group style="position:absolute;left:1563;top:4326;width:301;height:2" coordorigin="1563,4326" coordsize="301,2">
              <v:shape style="position:absolute;left:1563;top:4326;width:301;height:2" coordorigin="1563,4326" coordsize="301,0" path="m1563,4326l1865,4326e" filled="f" stroked="t" strokeweight=".470886pt" strokecolor="#3B3B3B">
                <v:path arrowok="t"/>
              </v:shape>
            </v:group>
            <v:group style="position:absolute;left:1808;top:4336;width:9465;height:2" coordorigin="1808,4336" coordsize="9465,2">
              <v:shape style="position:absolute;left:1808;top:4336;width:9465;height:2" coordorigin="1808,4336" coordsize="9465,0" path="m1808,4336l11273,4336e" filled="f" stroked="t" strokeweight=".706329pt" strokecolor="#545454">
                <v:path arrowok="t"/>
              </v:shape>
            </v:group>
            <v:group style="position:absolute;left:2260;top:4036;width:2;height:338" coordorigin="2260,4036" coordsize="2,338">
              <v:shape style="position:absolute;left:2260;top:4036;width:2;height:338" coordorigin="2260,4036" coordsize="0,338" path="m2260,4374l2260,4036e" filled="f" stroked="t" strokeweight=".941772pt" strokecolor="#575757">
                <v:path arrowok="t"/>
              </v:shape>
            </v:group>
            <v:group style="position:absolute;left:9239;top:4338;width:923;height:2" coordorigin="9239,4338" coordsize="923,2">
              <v:shape style="position:absolute;left:9239;top:4338;width:923;height:2" coordorigin="9239,4338" coordsize="923,0" path="m9239,4338l10162,4338e" filled="f" stroked="t" strokeweight=".470886pt" strokecolor="#545454">
                <v:path arrowok="t"/>
              </v:shape>
            </v:group>
            <v:group style="position:absolute;left:2263;top:4288;width:2;height:319" coordorigin="2263,4288" coordsize="2,319">
              <v:shape style="position:absolute;left:2263;top:4288;width:2;height:319" coordorigin="2263,4288" coordsize="0,319" path="m2263,4607l2263,4288e" filled="f" stroked="t" strokeweight=".470886pt" strokecolor="#3B3B3B">
                <v:path arrowok="t"/>
              </v:shape>
            </v:group>
            <v:group style="position:absolute;left:2256;top:4573;width:9022;height:2" coordorigin="2256,4573" coordsize="9022,2">
              <v:shape style="position:absolute;left:2256;top:4573;width:9022;height:2" coordorigin="2256,4573" coordsize="9022,0" path="m2256,4573l11278,4573e" filled="f" stroked="t" strokeweight=".706329pt" strokecolor="#545454">
                <v:path arrowok="t"/>
              </v:shape>
            </v:group>
            <v:group style="position:absolute;left:2263;top:4549;width:2;height:532" coordorigin="2263,4549" coordsize="2,532">
              <v:shape style="position:absolute;left:2263;top:4549;width:2;height:532" coordorigin="2263,4549" coordsize="0,532" path="m2263,5082l2263,4549e" filled="f" stroked="t" strokeweight=".941772pt" strokecolor="#545454">
                <v:path arrowok="t"/>
              </v:shape>
            </v:group>
            <v:group style="position:absolute;left:4775;top:5068;width:6503;height:2" coordorigin="4775,5068" coordsize="6503,2">
              <v:shape style="position:absolute;left:4775;top:5068;width:6503;height:2" coordorigin="4775,5068" coordsize="6503,0" path="m4775,5068l11278,5068e" filled="f" stroked="t" strokeweight=".706329pt" strokecolor="#606060">
                <v:path arrowok="t"/>
              </v:shape>
            </v:group>
            <v:group style="position:absolute;left:7581;top:4573;width:2;height:223" coordorigin="7581,4573" coordsize="2,223">
              <v:shape style="position:absolute;left:7581;top:4573;width:2;height:223" coordorigin="7581,4573" coordsize="0,223" path="m7581,4797l7581,4573e" filled="f" stroked="t" strokeweight=".235443pt" strokecolor="#545454">
                <v:path arrowok="t"/>
              </v:shape>
            </v:group>
            <v:group style="position:absolute;left:11268;top:4412;width:2;height:461" coordorigin="11268,4412" coordsize="2,461">
              <v:shape style="position:absolute;left:11268;top:4412;width:2;height:461" coordorigin="11268,4412" coordsize="0,461" path="m11268,4873l11268,4412e" filled="f" stroked="t" strokeweight=".941772pt" strokecolor="#606060">
                <v:path arrowok="t"/>
              </v:shape>
            </v:group>
            <v:group style="position:absolute;left:7581;top:4797;width:2;height:266" coordorigin="7581,4797" coordsize="2,266">
              <v:shape style="position:absolute;left:7581;top:4797;width:2;height:266" coordorigin="7581,4797" coordsize="0,266" path="m7581,5063l7581,4797e" filled="f" stroked="t" strokeweight=".235443pt" strokecolor="#3F3F3F">
                <v:path arrowok="t"/>
              </v:shape>
            </v:group>
            <v:group style="position:absolute;left:2260;top:5025;width:2;height:304" coordorigin="2260,5025" coordsize="2,304">
              <v:shape style="position:absolute;left:2260;top:5025;width:2;height:304" coordorigin="2260,5025" coordsize="0,304" path="m2260,5329l2260,5025e" filled="f" stroked="t" strokeweight=".470886pt" strokecolor="#343434">
                <v:path arrowok="t"/>
              </v:shape>
            </v:group>
            <v:group style="position:absolute;left:4784;top:5011;width:2;height:813" coordorigin="4784,5011" coordsize="2,813">
              <v:shape style="position:absolute;left:4784;top:5011;width:2;height:813" coordorigin="4784,5011" coordsize="0,813" path="m4784,5824l4784,5011e" filled="f" stroked="t" strokeweight=".706329pt" strokecolor="#545454">
                <v:path arrowok="t"/>
              </v:shape>
            </v:group>
            <v:group style="position:absolute;left:4775;top:5315;width:6503;height:2" coordorigin="4775,5315" coordsize="6503,2">
              <v:shape style="position:absolute;left:4775;top:5315;width:6503;height:2" coordorigin="4775,5315" coordsize="6503,0" path="m4775,5315l11278,5315e" filled="f" stroked="t" strokeweight=".706329pt" strokecolor="#606060">
                <v:path arrowok="t"/>
              </v:shape>
            </v:group>
            <v:group style="position:absolute;left:2260;top:5272;width:2;height:542" coordorigin="2260,5272" coordsize="2,542">
              <v:shape style="position:absolute;left:2260;top:5272;width:2;height:542" coordorigin="2260,5272" coordsize="0,542" path="m2260,5814l2260,5272e" filled="f" stroked="t" strokeweight=".941772pt" strokecolor="#545454">
                <v:path arrowok="t"/>
              </v:shape>
            </v:group>
            <v:group style="position:absolute;left:4775;top:5562;width:3663;height:2" coordorigin="4775,5562" coordsize="3663,2">
              <v:shape style="position:absolute;left:4775;top:5562;width:3663;height:2" coordorigin="4775,5562" coordsize="3663,0" path="m4775,5562l8438,5562e" filled="f" stroked="t" strokeweight=".706329pt" strokecolor="#575757">
                <v:path arrowok="t"/>
              </v:shape>
            </v:group>
            <v:group style="position:absolute;left:8382;top:5562;width:579;height:2" coordorigin="8382,5562" coordsize="579,2">
              <v:shape style="position:absolute;left:8382;top:5562;width:579;height:2" coordorigin="8382,5562" coordsize="579,0" path="m8382,5562l8961,5562e" filled="f" stroked="t" strokeweight=".470886pt" strokecolor="#484848">
                <v:path arrowok="t"/>
              </v:shape>
            </v:group>
            <v:group style="position:absolute;left:8787;top:5564;width:509;height:2" coordorigin="8787,5564" coordsize="509,2">
              <v:shape style="position:absolute;left:8787;top:5564;width:509;height:2" coordorigin="8787,5564" coordsize="509,0" path="m8787,5564l9295,5564e" filled="f" stroked="t" strokeweight=".941772pt" strokecolor="#5B5B5B">
                <v:path arrowok="t"/>
              </v:shape>
            </v:group>
            <v:group style="position:absolute;left:9239;top:5564;width:565;height:2" coordorigin="9239,5564" coordsize="565,2">
              <v:shape style="position:absolute;left:9239;top:5564;width:565;height:2" coordorigin="9239,5564" coordsize="565,0" path="m9239,5564l9804,5564e" filled="f" stroked="t" strokeweight=".470886pt" strokecolor="#444444">
                <v:path arrowok="t"/>
              </v:shape>
            </v:group>
            <v:group style="position:absolute;left:9747;top:5567;width:1535;height:2" coordorigin="9747,5567" coordsize="1535,2">
              <v:shape style="position:absolute;left:9747;top:5567;width:1535;height:2" coordorigin="9747,5567" coordsize="1535,0" path="m9747,5567l11282,5567e" filled="f" stroked="t" strokeweight=".706329pt" strokecolor="#575757">
                <v:path arrowok="t"/>
              </v:shape>
            </v:group>
            <v:group style="position:absolute;left:11273;top:5267;width:2;height:319" coordorigin="11273,5267" coordsize="2,319">
              <v:shape style="position:absolute;left:11273;top:5267;width:2;height:319" coordorigin="11273,5267" coordsize="0,319" path="m11273,5586l11273,5267e" filled="f" stroked="t" strokeweight=".470886pt" strokecolor="#444444">
                <v:path arrowok="t"/>
              </v:shape>
            </v:group>
            <v:group style="position:absolute;left:2246;top:5795;width:1210;height:2" coordorigin="2246,5795" coordsize="1210,2">
              <v:shape style="position:absolute;left:2246;top:5795;width:1210;height:2" coordorigin="2246,5795" coordsize="1210,0" path="m2246,5795l3456,5795e" filled="f" stroked="t" strokeweight=".706329pt" strokecolor="#5B5B5B">
                <v:path arrowok="t"/>
              </v:shape>
            </v:group>
            <v:group style="position:absolute;left:3400;top:5797;width:353;height:2" coordorigin="3400,5797" coordsize="353,2">
              <v:shape style="position:absolute;left:3400;top:5797;width:353;height:2" coordorigin="3400,5797" coordsize="353,0" path="m3400,5797l3753,5797e" filled="f" stroked="t" strokeweight=".470886pt" strokecolor="#484848">
                <v:path arrowok="t"/>
              </v:shape>
            </v:group>
            <v:group style="position:absolute;left:3696;top:5800;width:7586;height:2" coordorigin="3696,5800" coordsize="7586,2">
              <v:shape style="position:absolute;left:3696;top:5800;width:7586;height:2" coordorigin="3696,5800" coordsize="7586,0" path="m3696,5800l11282,5800e" filled="f" stroked="t" strokeweight=".706329pt" strokecolor="#5B5B5B">
                <v:path arrowok="t"/>
              </v:shape>
            </v:group>
            <v:group style="position:absolute;left:240;top:6035;width:4280;height:2" coordorigin="240,6035" coordsize="4280,2">
              <v:shape style="position:absolute;left:240;top:6035;width:4280;height:2" coordorigin="240,6035" coordsize="4280,0" path="m240,6035l4521,6035e" filled="f" stroked="t" strokeweight=".706329pt" strokecolor="#575757">
                <v:path arrowok="t"/>
              </v:shape>
            </v:group>
            <v:group style="position:absolute;left:2260;top:5757;width:2;height:309" coordorigin="2260,5757" coordsize="2,309">
              <v:shape style="position:absolute;left:2260;top:5757;width:2;height:309" coordorigin="2260,5757" coordsize="0,309" path="m2260,6066l2260,5757e" filled="f" stroked="t" strokeweight=".470886pt" strokecolor="#343434">
                <v:path arrowok="t"/>
              </v:shape>
            </v:group>
            <v:group style="position:absolute;left:4464;top:6040;width:353;height:2" coordorigin="4464,6040" coordsize="353,2">
              <v:shape style="position:absolute;left:4464;top:6040;width:353;height:2" coordorigin="4464,6040" coordsize="353,0" path="m4464,6040l4817,6040e" filled="f" stroked="t" strokeweight=".470886pt" strokecolor="#444444">
                <v:path arrowok="t"/>
              </v:shape>
            </v:group>
            <v:group style="position:absolute;left:4784;top:5752;width:2;height:314" coordorigin="4784,5752" coordsize="2,314">
              <v:shape style="position:absolute;left:4784;top:5752;width:2;height:314" coordorigin="4784,5752" coordsize="0,314" path="m4784,6066l4784,5752e" filled="f" stroked="t" strokeweight=".470886pt" strokecolor="#3F3F3F">
                <v:path arrowok="t"/>
              </v:shape>
            </v:group>
            <v:group style="position:absolute;left:4652;top:6042;width:3536;height:2" coordorigin="4652,6042" coordsize="3536,2">
              <v:shape style="position:absolute;left:4652;top:6042;width:3536;height:2" coordorigin="4652,6042" coordsize="3536,0" path="m4652,6042l8189,6042e" filled="f" stroked="t" strokeweight=".706329pt" strokecolor="#575757">
                <v:path arrowok="t"/>
              </v:shape>
            </v:group>
            <v:group style="position:absolute;left:8132;top:6042;width:306;height:2" coordorigin="8132,6042" coordsize="306,2">
              <v:shape style="position:absolute;left:8132;top:6042;width:306;height:2" coordorigin="8132,6042" coordsize="306,0" path="m8132,6042l8438,6042e" filled="f" stroked="t" strokeweight=".470886pt" strokecolor="#343434">
                <v:path arrowok="t"/>
              </v:shape>
            </v:group>
            <v:group style="position:absolute;left:8382;top:6042;width:579;height:2" coordorigin="8382,6042" coordsize="579,2">
              <v:shape style="position:absolute;left:8382;top:6042;width:579;height:2" coordorigin="8382,6042" coordsize="579,0" path="m8382,6042l8961,6042e" filled="f" stroked="t" strokeweight=".706329pt" strokecolor="#575757">
                <v:path arrowok="t"/>
              </v:shape>
            </v:group>
            <v:group style="position:absolute;left:8904;top:6045;width:297;height:2" coordorigin="8904,6045" coordsize="297,2">
              <v:shape style="position:absolute;left:8904;top:6045;width:297;height:2" coordorigin="8904,6045" coordsize="297,0" path="m8904,6045l9201,6045e" filled="f" stroked="t" strokeweight=".470886pt" strokecolor="#444444">
                <v:path arrowok="t"/>
              </v:shape>
            </v:group>
            <v:group style="position:absolute;left:9126;top:6045;width:2152;height:2" coordorigin="9126,6045" coordsize="2152,2">
              <v:shape style="position:absolute;left:9126;top:6045;width:2152;height:2" coordorigin="9126,6045" coordsize="2152,0" path="m9126,6045l11278,6045e" filled="f" stroked="t" strokeweight=".706329pt" strokecolor="#575757">
                <v:path arrowok="t"/>
              </v:shape>
            </v:group>
            <v:group style="position:absolute;left:2260;top:5995;width:2;height:542" coordorigin="2260,5995" coordsize="2,542">
              <v:shape style="position:absolute;left:2260;top:5995;width:2;height:542" coordorigin="2260,5995" coordsize="0,542" path="m2260,6537l2260,5995e" filled="f" stroked="t" strokeweight=".706329pt" strokecolor="#545454">
                <v:path arrowok="t"/>
              </v:shape>
            </v:group>
            <v:group style="position:absolute;left:7581;top:6023;width:2;height:723" coordorigin="7581,6023" coordsize="2,723">
              <v:shape style="position:absolute;left:7581;top:6023;width:2;height:723" coordorigin="7581,6023" coordsize="0,723" path="m7581,6746l7581,6023e" filled="f" stroked="t" strokeweight=".235443pt" strokecolor="#2B2B2B">
                <v:path arrowok="t"/>
              </v:shape>
            </v:group>
            <v:group style="position:absolute;left:2251;top:6503;width:1502;height:2" coordorigin="2251,6503" coordsize="1502,2">
              <v:shape style="position:absolute;left:2251;top:6503;width:1502;height:2" coordorigin="2251,6503" coordsize="1502,0" path="m2251,6503l3753,6503e" filled="f" stroked="t" strokeweight=".706329pt" strokecolor="#575757">
                <v:path arrowok="t"/>
              </v:shape>
            </v:group>
            <v:group style="position:absolute;left:3696;top:6503;width:400;height:2" coordorigin="3696,6503" coordsize="400,2">
              <v:shape style="position:absolute;left:3696;top:6503;width:400;height:2" coordorigin="3696,6503" coordsize="400,0" path="m3696,6503l4097,6503e" filled="f" stroked="t" strokeweight=".470886pt" strokecolor="#545454">
                <v:path arrowok="t"/>
              </v:shape>
            </v:group>
            <v:group style="position:absolute;left:4040;top:6503;width:1083;height:2" coordorigin="4040,6503" coordsize="1083,2">
              <v:shape style="position:absolute;left:4040;top:6503;width:1083;height:2" coordorigin="4040,6503" coordsize="1083,0" path="m4040,6503l5123,6503e" filled="f" stroked="t" strokeweight=".706329pt" strokecolor="#606060">
                <v:path arrowok="t"/>
              </v:shape>
            </v:group>
            <v:group style="position:absolute;left:5067;top:6503;width:306;height:2" coordorigin="5067,6503" coordsize="306,2">
              <v:shape style="position:absolute;left:5067;top:6503;width:306;height:2" coordorigin="5067,6503" coordsize="306,0" path="m5067,6503l5373,6503e" filled="f" stroked="t" strokeweight=".470886pt" strokecolor="#3F3F3F">
                <v:path arrowok="t"/>
              </v:shape>
            </v:group>
            <v:group style="position:absolute;left:5316;top:6506;width:1318;height:2" coordorigin="5316,6506" coordsize="1318,2">
              <v:shape style="position:absolute;left:5316;top:6506;width:1318;height:2" coordorigin="5316,6506" coordsize="1318,0" path="m5316,6506l6635,6506e" filled="f" stroked="t" strokeweight=".706329pt" strokecolor="#606060">
                <v:path arrowok="t"/>
              </v:shape>
            </v:group>
            <v:group style="position:absolute;left:6578;top:6506;width:240;height:2" coordorigin="6578,6506" coordsize="240,2">
              <v:shape style="position:absolute;left:6578;top:6506;width:240;height:2" coordorigin="6578,6506" coordsize="240,0" path="m6578,6506l6818,6506e" filled="f" stroked="t" strokeweight=".470886pt" strokecolor="#4B4B4B">
                <v:path arrowok="t"/>
              </v:shape>
            </v:group>
            <v:group style="position:absolute;left:6762;top:6508;width:1427;height:2" coordorigin="6762,6508" coordsize="1427,2">
              <v:shape style="position:absolute;left:6762;top:6508;width:1427;height:2" coordorigin="6762,6508" coordsize="1427,0" path="m6762,6508l8189,6508e" filled="f" stroked="t" strokeweight=".706329pt" strokecolor="#606060">
                <v:path arrowok="t"/>
              </v:shape>
            </v:group>
            <v:group style="position:absolute;left:8132;top:6508;width:306;height:2" coordorigin="8132,6508" coordsize="306,2">
              <v:shape style="position:absolute;left:8132;top:6508;width:306;height:2" coordorigin="8132,6508" coordsize="306,0" path="m8132,6508l8438,6508e" filled="f" stroked="t" strokeweight=".470886pt" strokecolor="#4B4B4B">
                <v:path arrowok="t"/>
              </v:shape>
            </v:group>
            <v:group style="position:absolute;left:8382;top:6508;width:579;height:2" coordorigin="8382,6508" coordsize="579,2">
              <v:shape style="position:absolute;left:8382;top:6508;width:579;height:2" coordorigin="8382,6508" coordsize="579,0" path="m8382,6508l8961,6508e" filled="f" stroked="t" strokeweight=".706329pt" strokecolor="#646464">
                <v:path arrowok="t"/>
              </v:shape>
            </v:group>
            <v:group style="position:absolute;left:8904;top:6508;width:297;height:2" coordorigin="8904,6508" coordsize="297,2">
              <v:shape style="position:absolute;left:8904;top:6508;width:297;height:2" coordorigin="8904,6508" coordsize="297,0" path="m8904,6508l9201,6508e" filled="f" stroked="t" strokeweight=".470886pt" strokecolor="#4F4F4F">
                <v:path arrowok="t"/>
              </v:shape>
            </v:group>
            <v:group style="position:absolute;left:9130;top:6508;width:2152;height:2" coordorigin="9130,6508" coordsize="2152,2">
              <v:shape style="position:absolute;left:9130;top:6508;width:2152;height:2" coordorigin="9130,6508" coordsize="2152,0" path="m9130,6508l11282,6508e" filled="f" stroked="t" strokeweight=".706329pt" strokecolor="#646464">
                <v:path arrowok="t"/>
              </v:shape>
            </v:group>
            <v:group style="position:absolute;left:11278;top:5091;width:2;height:10953" coordorigin="11278,5091" coordsize="2,10953">
              <v:shape style="position:absolute;left:11278;top:5091;width:2;height:10953" coordorigin="11278,5091" coordsize="0,10953" path="m11278,16044l11278,5091e" filled="f" stroked="t" strokeweight=".706329pt" strokecolor="#5B5B5B">
                <v:path arrowok="t"/>
              </v:shape>
            </v:group>
            <v:group style="position:absolute;left:2260;top:6465;width:2;height:299" coordorigin="2260,6465" coordsize="2,299">
              <v:shape style="position:absolute;left:2260;top:6465;width:2;height:299" coordorigin="2260,6465" coordsize="0,299" path="m2260,6765l2260,6465e" filled="f" stroked="t" strokeweight=".470886pt" strokecolor="#2B2B2B">
                <v:path arrowok="t"/>
              </v:shape>
            </v:group>
            <v:group style="position:absolute;left:2256;top:6743;width:3809;height:2" coordorigin="2256,6743" coordsize="3809,2">
              <v:shape style="position:absolute;left:2256;top:6743;width:3809;height:2" coordorigin="2256,6743" coordsize="3809,0" path="m2256,6743l6065,6743e" filled="f" stroked="t" strokeweight=".706329pt" strokecolor="#575757">
                <v:path arrowok="t"/>
              </v:shape>
            </v:group>
            <v:group style="position:absolute;left:4782;top:5995;width:2;height:756" coordorigin="4782,5995" coordsize="2,756">
              <v:shape style="position:absolute;left:4782;top:5995;width:2;height:756" coordorigin="4782,5995" coordsize="0,756" path="m4782,6751l4782,5995e" filled="f" stroked="t" strokeweight=".941772pt" strokecolor="#4F4F4F">
                <v:path arrowok="t"/>
              </v:shape>
            </v:group>
            <v:group style="position:absolute;left:6009;top:6746;width:259;height:2" coordorigin="6009,6746" coordsize="259,2">
              <v:shape style="position:absolute;left:6009;top:6746;width:259;height:2" coordorigin="6009,6746" coordsize="259,0" path="m6009,6746l6267,6746e" filled="f" stroked="t" strokeweight=".470886pt" strokecolor="#383838">
                <v:path arrowok="t"/>
              </v:shape>
            </v:group>
            <v:group style="position:absolute;left:6211;top:6746;width:607;height:2" coordorigin="6211,6746" coordsize="607,2">
              <v:shape style="position:absolute;left:6211;top:6746;width:607;height:2" coordorigin="6211,6746" coordsize="607,0" path="m6211,6746l6818,6746e" filled="f" stroked="t" strokeweight=".706329pt" strokecolor="#575757">
                <v:path arrowok="t"/>
              </v:shape>
            </v:group>
            <v:group style="position:absolute;left:6762;top:6748;width:471;height:2" coordorigin="6762,6748" coordsize="471,2">
              <v:shape style="position:absolute;left:6762;top:6748;width:471;height:2" coordorigin="6762,6748" coordsize="471,0" path="m6762,6748l7233,6748e" filled="f" stroked="t" strokeweight=".470886pt" strokecolor="#444444">
                <v:path arrowok="t"/>
              </v:shape>
            </v:group>
            <v:group style="position:absolute;left:7176;top:6746;width:1012;height:2" coordorigin="7176,6746" coordsize="1012,2">
              <v:shape style="position:absolute;left:7176;top:6746;width:1012;height:2" coordorigin="7176,6746" coordsize="1012,0" path="m7176,6746l8189,6746e" filled="f" stroked="t" strokeweight=".706329pt" strokecolor="#5B5B5B">
                <v:path arrowok="t"/>
              </v:shape>
            </v:group>
            <v:group style="position:absolute;left:8132;top:6746;width:306;height:2" coordorigin="8132,6746" coordsize="306,2">
              <v:shape style="position:absolute;left:8132;top:6746;width:306;height:2" coordorigin="8132,6746" coordsize="306,0" path="m8132,6746l8438,6746e" filled="f" stroked="t" strokeweight=".470886pt" strokecolor="#383838">
                <v:path arrowok="t"/>
              </v:shape>
            </v:group>
            <v:group style="position:absolute;left:8382;top:6746;width:579;height:2" coordorigin="8382,6746" coordsize="579,2">
              <v:shape style="position:absolute;left:8382;top:6746;width:579;height:2" coordorigin="8382,6746" coordsize="579,0" path="m8382,6746l8961,6746e" filled="f" stroked="t" strokeweight=".706329pt" strokecolor="#575757">
                <v:path arrowok="t"/>
              </v:shape>
            </v:group>
            <v:group style="position:absolute;left:8904;top:6746;width:297;height:2" coordorigin="8904,6746" coordsize="297,2">
              <v:shape style="position:absolute;left:8904;top:6746;width:297;height:2" coordorigin="8904,6746" coordsize="297,0" path="m8904,6746l9201,6746e" filled="f" stroked="t" strokeweight=".470886pt" strokecolor="#444444">
                <v:path arrowok="t"/>
              </v:shape>
            </v:group>
            <v:group style="position:absolute;left:9130;top:6748;width:2147;height:2" coordorigin="9130,6748" coordsize="2147,2">
              <v:shape style="position:absolute;left:9130;top:6748;width:2147;height:2" coordorigin="9130,6748" coordsize="2147,0" path="m9130,6748l11278,6748e" filled="f" stroked="t" strokeweight=".706329pt" strokecolor="#606060">
                <v:path arrowok="t"/>
              </v:shape>
            </v:group>
            <v:group style="position:absolute;left:245;top:6976;width:617;height:2" coordorigin="245,6976" coordsize="617,2">
              <v:shape style="position:absolute;left:245;top:6976;width:617;height:2" coordorigin="245,6976" coordsize="617,0" path="m245,6976l862,6976e" filled="f" stroked="t" strokeweight=".941772pt" strokecolor="#575757">
                <v:path arrowok="t"/>
              </v:shape>
            </v:group>
            <v:group style="position:absolute;left:702;top:6976;width:353;height:2" coordorigin="702,6976" coordsize="353,2">
              <v:shape style="position:absolute;left:702;top:6976;width:353;height:2" coordorigin="702,6976" coordsize="353,0" path="m702,6976l1055,6976e" filled="f" stroked="t" strokeweight=".470886pt" strokecolor="#3B3B3B">
                <v:path arrowok="t"/>
              </v:shape>
            </v:group>
            <v:group style="position:absolute;left:998;top:6979;width:622;height:2" coordorigin="998,6979" coordsize="622,2">
              <v:shape style="position:absolute;left:998;top:6979;width:622;height:2" coordorigin="998,6979" coordsize="622,0" path="m998,6979l1620,6979e" filled="f" stroked="t" strokeweight=".706329pt" strokecolor="#4F4F4F">
                <v:path arrowok="t"/>
              </v:shape>
            </v:group>
            <v:group style="position:absolute;left:1563;top:6979;width:301;height:2" coordorigin="1563,6979" coordsize="301,2">
              <v:shape style="position:absolute;left:1563;top:6979;width:301;height:2" coordorigin="1563,6979" coordsize="301,0" path="m1563,6979l1865,6979e" filled="f" stroked="t" strokeweight=".470886pt" strokecolor="#2F2F2F">
                <v:path arrowok="t"/>
              </v:shape>
            </v:group>
            <v:group style="position:absolute;left:1808;top:6981;width:4276;height:2" coordorigin="1808,6981" coordsize="4276,2">
              <v:shape style="position:absolute;left:1808;top:6981;width:4276;height:2" coordorigin="1808,6981" coordsize="4276,0" path="m1808,6981l6084,6981e" filled="f" stroked="t" strokeweight=".706329pt" strokecolor="#575757">
                <v:path arrowok="t"/>
              </v:shape>
            </v:group>
            <v:group style="position:absolute;left:6009;top:6983;width:259;height:2" coordorigin="6009,6983" coordsize="259,2">
              <v:shape style="position:absolute;left:6009;top:6983;width:259;height:2" coordorigin="6009,6983" coordsize="259,0" path="m6009,6983l6267,6983e" filled="f" stroked="t" strokeweight=".470886pt" strokecolor="#484848">
                <v:path arrowok="t"/>
              </v:shape>
            </v:group>
            <v:group style="position:absolute;left:6211;top:6983;width:607;height:2" coordorigin="6211,6983" coordsize="607,2">
              <v:shape style="position:absolute;left:6211;top:6983;width:607;height:2" coordorigin="6211,6983" coordsize="607,0" path="m6211,6983l6818,6983e" filled="f" stroked="t" strokeweight=".706329pt" strokecolor="#606060">
                <v:path arrowok="t"/>
              </v:shape>
            </v:group>
            <v:group style="position:absolute;left:6762;top:6986;width:471;height:2" coordorigin="6762,6986" coordsize="471,2">
              <v:shape style="position:absolute;left:6762;top:6986;width:471;height:2" coordorigin="6762,6986" coordsize="471,0" path="m6762,6986l7233,6986e" filled="f" stroked="t" strokeweight=".470886pt" strokecolor="#444444">
                <v:path arrowok="t"/>
              </v:shape>
            </v:group>
            <v:group style="position:absolute;left:7176;top:6983;width:1012;height:2" coordorigin="7176,6983" coordsize="1012,2">
              <v:shape style="position:absolute;left:7176;top:6983;width:1012;height:2" coordorigin="7176,6983" coordsize="1012,0" path="m7176,6983l8189,6983e" filled="f" stroked="t" strokeweight=".706329pt" strokecolor="#5B5B5B">
                <v:path arrowok="t"/>
              </v:shape>
            </v:group>
            <v:group style="position:absolute;left:8132;top:6983;width:306;height:2" coordorigin="8132,6983" coordsize="306,2">
              <v:shape style="position:absolute;left:8132;top:6983;width:306;height:2" coordorigin="8132,6983" coordsize="306,0" path="m8132,6983l8438,6983e" filled="f" stroked="t" strokeweight=".470886pt" strokecolor="#3B3B3B">
                <v:path arrowok="t"/>
              </v:shape>
            </v:group>
            <v:group style="position:absolute;left:8382;top:6986;width:2905;height:2" coordorigin="8382,6986" coordsize="2905,2">
              <v:shape style="position:absolute;left:8382;top:6986;width:2905;height:2" coordorigin="8382,6986" coordsize="2905,0" path="m8382,6986l11287,6986e" filled="f" stroked="t" strokeweight=".706329pt" strokecolor="#5B5B5B">
                <v:path arrowok="t"/>
              </v:shape>
            </v:group>
            <v:group style="position:absolute;left:240;top:7445;width:1380;height:2" coordorigin="240,7445" coordsize="1380,2">
              <v:shape style="position:absolute;left:240;top:7445;width:1380;height:2" coordorigin="240,7445" coordsize="1380,0" path="m240,7445l1620,7445e" filled="f" stroked="t" strokeweight=".706329pt" strokecolor="#606060">
                <v:path arrowok="t"/>
              </v:shape>
            </v:group>
            <v:group style="position:absolute;left:1563;top:7445;width:301;height:2" coordorigin="1563,7445" coordsize="301,2">
              <v:shape style="position:absolute;left:1563;top:7445;width:301;height:2" coordorigin="1563,7445" coordsize="301,0" path="m1563,7445l1865,7445e" filled="f" stroked="t" strokeweight=".470886pt" strokecolor="#444444">
                <v:path arrowok="t"/>
              </v:shape>
            </v:group>
            <v:group style="position:absolute;left:1808;top:7447;width:4271;height:2" coordorigin="1808,7447" coordsize="4271,2">
              <v:shape style="position:absolute;left:1808;top:7447;width:4271;height:2" coordorigin="1808,7447" coordsize="4271,0" path="m1808,7447l6079,7447e" filled="f" stroked="t" strokeweight=".706329pt" strokecolor="#5B5B5B">
                <v:path arrowok="t"/>
              </v:shape>
            </v:group>
            <v:group style="position:absolute;left:2258;top:6708;width:2;height:2543" coordorigin="2258,6708" coordsize="2,2543">
              <v:shape style="position:absolute;left:2258;top:6708;width:2;height:2543" coordorigin="2258,6708" coordsize="0,2543" path="m2258,9251l2258,6708e" filled="f" stroked="t" strokeweight=".706329pt" strokecolor="#4F4F4F">
                <v:path arrowok="t"/>
              </v:shape>
            </v:group>
            <v:group style="position:absolute;left:6009;top:7449;width:259;height:2" coordorigin="6009,7449" coordsize="259,2">
              <v:shape style="position:absolute;left:6009;top:7449;width:259;height:2" coordorigin="6009,7449" coordsize="259,0" path="m6009,7449l6267,7449e" filled="f" stroked="t" strokeweight=".470886pt" strokecolor="#4F4F4F">
                <v:path arrowok="t"/>
              </v:shape>
            </v:group>
            <v:group style="position:absolute;left:6211;top:7452;width:1978;height:2" coordorigin="6211,7452" coordsize="1978,2">
              <v:shape style="position:absolute;left:6211;top:7452;width:1978;height:2" coordorigin="6211,7452" coordsize="1978,0" path="m6211,7452l8189,7452e" filled="f" stroked="t" strokeweight=".706329pt" strokecolor="#606060">
                <v:path arrowok="t"/>
              </v:shape>
            </v:group>
            <v:group style="position:absolute;left:8132;top:7449;width:306;height:2" coordorigin="8132,7449" coordsize="306,2">
              <v:shape style="position:absolute;left:8132;top:7449;width:306;height:2" coordorigin="8132,7449" coordsize="306,0" path="m8132,7449l8438,7449e" filled="f" stroked="t" strokeweight=".470886pt" strokecolor="#3F3F3F">
                <v:path arrowok="t"/>
              </v:shape>
            </v:group>
            <v:group style="position:absolute;left:8382;top:7449;width:579;height:2" coordorigin="8382,7449" coordsize="579,2">
              <v:shape style="position:absolute;left:8382;top:7449;width:579;height:2" coordorigin="8382,7449" coordsize="579,0" path="m8382,7449l8961,7449e" filled="f" stroked="t" strokeweight=".706329pt" strokecolor="#646464">
                <v:path arrowok="t"/>
              </v:shape>
            </v:group>
            <v:group style="position:absolute;left:8904;top:7452;width:391;height:2" coordorigin="8904,7452" coordsize="391,2">
              <v:shape style="position:absolute;left:8904;top:7452;width:391;height:2" coordorigin="8904,7452" coordsize="391,0" path="m8904,7452l9295,7452e" filled="f" stroked="t" strokeweight=".470886pt" strokecolor="#4B4B4B">
                <v:path arrowok="t"/>
              </v:shape>
            </v:group>
            <v:group style="position:absolute;left:9239;top:7452;width:2048;height:2" coordorigin="9239,7452" coordsize="2048,2">
              <v:shape style="position:absolute;left:9239;top:7452;width:2048;height:2" coordorigin="9239,7452" coordsize="2048,0" path="m9239,7452l11287,7452e" filled="f" stroked="t" strokeweight=".706329pt" strokecolor="#606060">
                <v:path arrowok="t"/>
              </v:shape>
            </v:group>
            <v:group style="position:absolute;left:250;top:570;width:2;height:15483" coordorigin="250,570" coordsize="2,15483">
              <v:shape style="position:absolute;left:250;top:570;width:2;height:15483" coordorigin="250,570" coordsize="0,15483" path="m250,16054l250,570e" filled="f" stroked="t" strokeweight=".706329pt" strokecolor="#545454">
                <v:path arrowok="t"/>
              </v:shape>
            </v:group>
            <v:group style="position:absolute;left:4784;top:7445;width:2;height:499" coordorigin="4784,7445" coordsize="2,499">
              <v:shape style="position:absolute;left:4784;top:7445;width:2;height:499" coordorigin="4784,7445" coordsize="0,499" path="m4784,7944l4784,7445e" filled="f" stroked="t" strokeweight=".706329pt" strokecolor="#545454">
                <v:path arrowok="t"/>
              </v:shape>
            </v:group>
            <v:group style="position:absolute;left:4775;top:7689;width:4426;height:2" coordorigin="4775,7689" coordsize="4426,2">
              <v:shape style="position:absolute;left:4775;top:7689;width:4426;height:2" coordorigin="4775,7689" coordsize="4426,0" path="m4775,7689l9201,7689e" filled="f" stroked="t" strokeweight=".706329pt" strokecolor="#575757">
                <v:path arrowok="t"/>
              </v:shape>
            </v:group>
            <v:group style="position:absolute;left:9145;top:7692;width:151;height:2" coordorigin="9145,7692" coordsize="151,2">
              <v:shape style="position:absolute;left:9145;top:7692;width:151;height:2" coordorigin="9145,7692" coordsize="151,0" path="m9145,7692l9295,7692e" filled="f" stroked="t" strokeweight=".470886pt" strokecolor="#383838">
                <v:path arrowok="t"/>
              </v:shape>
            </v:group>
            <v:group style="position:absolute;left:9239;top:7692;width:2044;height:2" coordorigin="9239,7692" coordsize="2044,2">
              <v:shape style="position:absolute;left:9239;top:7692;width:2044;height:2" coordorigin="9239,7692" coordsize="2044,0" path="m9239,7692l11282,7692e" filled="f" stroked="t" strokeweight=".706329pt" strokecolor="#575757">
                <v:path arrowok="t"/>
              </v:shape>
            </v:group>
            <v:group style="position:absolute;left:247;top:7649;width:2;height:295" coordorigin="247,7649" coordsize="2,295">
              <v:shape style="position:absolute;left:247;top:7649;width:2;height:295" coordorigin="247,7649" coordsize="0,295" path="m247,7944l247,7649e" filled="f" stroked="t" strokeweight=".470886pt" strokecolor="#444444">
                <v:path arrowok="t"/>
              </v:shape>
            </v:group>
            <v:group style="position:absolute;left:4779;top:7927;width:4422;height:2" coordorigin="4779,7927" coordsize="4422,2">
              <v:shape style="position:absolute;left:4779;top:7927;width:4422;height:2" coordorigin="4779,7927" coordsize="4422,0" path="m4779,7927l9201,7927e" filled="f" stroked="t" strokeweight=".706329pt" strokecolor="#575757">
                <v:path arrowok="t"/>
              </v:shape>
            </v:group>
            <v:group style="position:absolute;left:9145;top:7930;width:151;height:2" coordorigin="9145,7930" coordsize="151,2">
              <v:shape style="position:absolute;left:9145;top:7930;width:151;height:2" coordorigin="9145,7930" coordsize="151,0" path="m9145,7930l9295,7930e" filled="f" stroked="t" strokeweight=".470886pt" strokecolor="#282828">
                <v:path arrowok="t"/>
              </v:shape>
            </v:group>
            <v:group style="position:absolute;left:9239;top:7930;width:2044;height:2" coordorigin="9239,7930" coordsize="2044,2">
              <v:shape style="position:absolute;left:9239;top:7930;width:2044;height:2" coordorigin="9239,7930" coordsize="2044,0" path="m9239,7930l11282,7930e" filled="f" stroked="t" strokeweight=".706329pt" strokecolor="#545454">
                <v:path arrowok="t"/>
              </v:shape>
            </v:group>
            <v:group style="position:absolute;left:240;top:8162;width:4577;height:2" coordorigin="240,8162" coordsize="4577,2">
              <v:shape style="position:absolute;left:240;top:8162;width:4577;height:2" coordorigin="240,8162" coordsize="4577,0" path="m240,8162l4817,8162e" filled="f" stroked="t" strokeweight=".706329pt" strokecolor="#606060">
                <v:path arrowok="t"/>
              </v:shape>
            </v:group>
            <v:group style="position:absolute;left:4784;top:7887;width:2;height:290" coordorigin="4784,7887" coordsize="2,290">
              <v:shape style="position:absolute;left:4784;top:7887;width:2;height:290" coordorigin="4784,7887" coordsize="0,290" path="m4784,8177l4784,7887e" filled="f" stroked="t" strokeweight=".470886pt" strokecolor="#2F2F2F">
                <v:path arrowok="t"/>
              </v:shape>
            </v:group>
            <v:group style="position:absolute;left:4747;top:8165;width:377;height:2" coordorigin="4747,8165" coordsize="377,2">
              <v:shape style="position:absolute;left:4747;top:8165;width:377;height:2" coordorigin="4747,8165" coordsize="377,0" path="m4747,8165l5123,8165e" filled="f" stroked="t" strokeweight=".470886pt" strokecolor="#4B4B4B">
                <v:path arrowok="t"/>
              </v:shape>
            </v:group>
            <v:group style="position:absolute;left:5067;top:8165;width:4134;height:2" coordorigin="5067,8165" coordsize="4134,2">
              <v:shape style="position:absolute;left:5067;top:8165;width:4134;height:2" coordorigin="5067,8165" coordsize="4134,0" path="m5067,8165l9201,8165e" filled="f" stroked="t" strokeweight=".706329pt" strokecolor="#606060">
                <v:path arrowok="t"/>
              </v:shape>
            </v:group>
            <v:group style="position:absolute;left:9145;top:8167;width:151;height:2" coordorigin="9145,8167" coordsize="151,2">
              <v:shape style="position:absolute;left:9145;top:8167;width:151;height:2" coordorigin="9145,8167" coordsize="151,0" path="m9145,8167l9295,8167e" filled="f" stroked="t" strokeweight=".470886pt" strokecolor="#383838">
                <v:path arrowok="t"/>
              </v:shape>
            </v:group>
            <v:group style="position:absolute;left:9239;top:8167;width:2048;height:2" coordorigin="9239,8167" coordsize="2048,2">
              <v:shape style="position:absolute;left:9239;top:8167;width:2048;height:2" coordorigin="9239,8167" coordsize="2048,0" path="m9239,8167l11287,8167e" filled="f" stroked="t" strokeweight=".706329pt" strokecolor="#5B5B5B">
                <v:path arrowok="t"/>
              </v:shape>
            </v:group>
            <v:group style="position:absolute;left:11278;top:8381;width:2;height:271" coordorigin="11278,8381" coordsize="2,271">
              <v:shape style="position:absolute;left:11278;top:8381;width:2;height:271" coordorigin="11278,8381" coordsize="0,271" path="m11278,8652l11278,8381e" filled="f" stroked="t" strokeweight=".470886pt" strokecolor="#3F3F3F">
                <v:path arrowok="t"/>
              </v:shape>
            </v:group>
            <v:group style="position:absolute;left:235;top:8975;width:1384;height:2" coordorigin="235,8975" coordsize="1384,2">
              <v:shape style="position:absolute;left:235;top:8975;width:1384;height:2" coordorigin="235,8975" coordsize="1384,0" path="m235,8975l1620,8975e" filled="f" stroked="t" strokeweight=".706329pt" strokecolor="#5B5B5B">
                <v:path arrowok="t"/>
              </v:shape>
            </v:group>
            <v:group style="position:absolute;left:1563;top:8975;width:301;height:2" coordorigin="1563,8975" coordsize="301,2">
              <v:shape style="position:absolute;left:1563;top:8975;width:301;height:2" coordorigin="1563,8975" coordsize="301,0" path="m1563,8975l1865,8975e" filled="f" stroked="t" strokeweight=".470886pt" strokecolor="#343434">
                <v:path arrowok="t"/>
              </v:shape>
            </v:group>
            <v:group style="position:absolute;left:1808;top:8975;width:3315;height:2" coordorigin="1808,8975" coordsize="3315,2">
              <v:shape style="position:absolute;left:1808;top:8975;width:3315;height:2" coordorigin="1808,8975" coordsize="3315,0" path="m1808,8975l5123,8975e" filled="f" stroked="t" strokeweight=".706329pt" strokecolor="#575757">
                <v:path arrowok="t"/>
              </v:shape>
            </v:group>
            <v:group style="position:absolute;left:5067;top:8975;width:306;height:2" coordorigin="5067,8975" coordsize="306,2">
              <v:shape style="position:absolute;left:5067;top:8975;width:306;height:2" coordorigin="5067,8975" coordsize="306,0" path="m5067,8975l5373,8975e" filled="f" stroked="t" strokeweight=".470886pt" strokecolor="#3B3B3B">
                <v:path arrowok="t"/>
              </v:shape>
            </v:group>
            <v:group style="position:absolute;left:5316;top:8978;width:5971;height:2" coordorigin="5316,8978" coordsize="5971,2">
              <v:shape style="position:absolute;left:5316;top:8978;width:5971;height:2" coordorigin="5316,8978" coordsize="5971,0" path="m5316,8978l11287,8978e" filled="f" stroked="t" strokeweight=".706329pt" strokecolor="#575757">
                <v:path arrowok="t"/>
              </v:shape>
            </v:group>
            <v:group style="position:absolute;left:247;top:8690;width:2;height:561" coordorigin="247,8690" coordsize="2,561">
              <v:shape style="position:absolute;left:247;top:8690;width:2;height:561" coordorigin="247,8690" coordsize="0,561" path="m247,9251l247,8690e" filled="f" stroked="t" strokeweight=".470886pt" strokecolor="#545454">
                <v:path arrowok="t"/>
              </v:shape>
            </v:group>
            <v:group style="position:absolute;left:2260;top:9194;width:2;height:295" coordorigin="2260,9194" coordsize="2,295">
              <v:shape style="position:absolute;left:2260;top:9194;width:2;height:295" coordorigin="2260,9194" coordsize="0,295" path="m2260,9489l2260,9194e" filled="f" stroked="t" strokeweight=".470886pt" strokecolor="#444444">
                <v:path arrowok="t"/>
              </v:shape>
            </v:group>
            <v:group style="position:absolute;left:11280;top:2638;width:2;height:6850" coordorigin="11280,2638" coordsize="2,6850">
              <v:shape style="position:absolute;left:11280;top:2638;width:2;height:6850" coordorigin="11280,2638" coordsize="0,6850" path="m11280,9489l11280,2638e" filled="f" stroked="t" strokeweight=".706329pt" strokecolor="#575757">
                <v:path arrowok="t"/>
              </v:shape>
            </v:group>
            <v:group style="position:absolute;left:245;top:9824;width:11042;height:2" coordorigin="245,9824" coordsize="11042,2">
              <v:shape style="position:absolute;left:245;top:9824;width:11042;height:2" coordorigin="245,9824" coordsize="11042,0" path="m245,9824l11287,9824e" filled="f" stroked="t" strokeweight=".706329pt" strokecolor="#5B5B5B">
                <v:path arrowok="t"/>
              </v:shape>
            </v:group>
            <v:group style="position:absolute;left:240;top:10066;width:7949;height:2" coordorigin="240,10066" coordsize="7949,2">
              <v:shape style="position:absolute;left:240;top:10066;width:7949;height:2" coordorigin="240,10066" coordsize="7949,0" path="m240,10066l8189,10066e" filled="f" stroked="t" strokeweight=".706329pt" strokecolor="#606060">
                <v:path arrowok="t"/>
              </v:shape>
            </v:group>
            <v:group style="position:absolute;left:8132;top:10064;width:306;height:2" coordorigin="8132,10064" coordsize="306,2">
              <v:shape style="position:absolute;left:8132;top:10064;width:306;height:2" coordorigin="8132,10064" coordsize="306,0" path="m8132,10064l8438,10064e" filled="f" stroked="t" strokeweight=".470886pt" strokecolor="#484848">
                <v:path arrowok="t"/>
              </v:shape>
            </v:group>
            <v:group style="position:absolute;left:8382;top:10066;width:2910;height:2" coordorigin="8382,10066" coordsize="2910,2">
              <v:shape style="position:absolute;left:8382;top:10066;width:2910;height:2" coordorigin="8382,10066" coordsize="2910,0" path="m8382,10066l11292,10066e" filled="f" stroked="t" strokeweight=".706329pt" strokecolor="#5B5B5B">
                <v:path arrowok="t"/>
              </v:shape>
            </v:group>
            <v:group style="position:absolute;left:235;top:10306;width:4888;height:2" coordorigin="235,10306" coordsize="4888,2">
              <v:shape style="position:absolute;left:235;top:10306;width:4888;height:2" coordorigin="235,10306" coordsize="4888,0" path="m235,10306l5123,10306e" filled="f" stroked="t" strokeweight=".706329pt" strokecolor="#5B5B5B">
                <v:path arrowok="t"/>
              </v:shape>
            </v:group>
            <v:group style="position:absolute;left:2258;top:9432;width:2;height:3432" coordorigin="2258,9432" coordsize="2,3432">
              <v:shape style="position:absolute;left:2258;top:9432;width:2;height:3432" coordorigin="2258,9432" coordsize="0,3432" path="m2258,12864l2258,9432e" filled="f" stroked="t" strokeweight=".706329pt" strokecolor="#4F4F4F">
                <v:path arrowok="t"/>
              </v:shape>
            </v:group>
            <v:group style="position:absolute;left:5067;top:10306;width:306;height:2" coordorigin="5067,10306" coordsize="306,2">
              <v:shape style="position:absolute;left:5067;top:10306;width:306;height:2" coordorigin="5067,10306" coordsize="306,0" path="m5067,10306l5373,10306e" filled="f" stroked="t" strokeweight=".470886pt" strokecolor="#383838">
                <v:path arrowok="t"/>
              </v:shape>
            </v:group>
            <v:group style="position:absolute;left:5316;top:10309;width:1318;height:2" coordorigin="5316,10309" coordsize="1318,2">
              <v:shape style="position:absolute;left:5316;top:10309;width:1318;height:2" coordorigin="5316,10309" coordsize="1318,0" path="m5316,10309l6635,10309e" filled="f" stroked="t" strokeweight=".706329pt" strokecolor="#5B5B5B">
                <v:path arrowok="t"/>
              </v:shape>
            </v:group>
            <v:group style="position:absolute;left:6578;top:10309;width:240;height:2" coordorigin="6578,10309" coordsize="240,2">
              <v:shape style="position:absolute;left:6578;top:10309;width:240;height:2" coordorigin="6578,10309" coordsize="240,0" path="m6578,10309l6818,10309e" filled="f" stroked="t" strokeweight=".470886pt" strokecolor="#484848">
                <v:path arrowok="t"/>
              </v:shape>
            </v:group>
            <v:group style="position:absolute;left:6715;top:10309;width:4572;height:2" coordorigin="6715,10309" coordsize="4572,2">
              <v:shape style="position:absolute;left:6715;top:10309;width:4572;height:2" coordorigin="6715,10309" coordsize="4572,0" path="m6715,10309l11287,10309e" filled="f" stroked="t" strokeweight=".706329pt" strokecolor="#5B5B5B">
                <v:path arrowok="t"/>
              </v:shape>
            </v:group>
            <v:group style="position:absolute;left:247;top:10007;width:2;height:575" coordorigin="247,10007" coordsize="2,575">
              <v:shape style="position:absolute;left:247;top:10007;width:2;height:575" coordorigin="247,10007" coordsize="0,575" path="m247,10582l247,10007e" filled="f" stroked="t" strokeweight=".706329pt" strokecolor="#4F4F4F">
                <v:path arrowok="t"/>
              </v:shape>
            </v:group>
            <v:group style="position:absolute;left:11280;top:10264;width:2;height:319" coordorigin="11280,10264" coordsize="2,319">
              <v:shape style="position:absolute;left:11280;top:10264;width:2;height:319" coordorigin="11280,10264" coordsize="0,319" path="m11280,10582l11280,10264e" filled="f" stroked="t" strokeweight=".470886pt" strokecolor="#4B4B4B">
                <v:path arrowok="t"/>
              </v:shape>
            </v:group>
            <v:group style="position:absolute;left:890;top:10794;width:6343;height:2" coordorigin="890,10794" coordsize="6343,2">
              <v:shape style="position:absolute;left:890;top:10794;width:6343;height:2" coordorigin="890,10794" coordsize="6343,0" path="m890,10794l7233,10794e" filled="f" stroked="t" strokeweight=".706329pt" strokecolor="#606060">
                <v:path arrowok="t"/>
              </v:shape>
            </v:group>
            <v:group style="position:absolute;left:7176;top:10794;width:433;height:2" coordorigin="7176,10794" coordsize="433,2">
              <v:shape style="position:absolute;left:7176;top:10794;width:433;height:2" coordorigin="7176,10794" coordsize="433,0" path="m7176,10794l7610,10794e" filled="f" stroked="t" strokeweight=".470886pt" strokecolor="#4B4B4B">
                <v:path arrowok="t"/>
              </v:shape>
            </v:group>
            <v:group style="position:absolute;left:7553;top:10794;width:3739;height:2" coordorigin="7553,10794" coordsize="3739,2">
              <v:shape style="position:absolute;left:7553;top:10794;width:3739;height:2" coordorigin="7553,10794" coordsize="3739,0" path="m7553,10794l11292,10794e" filled="f" stroked="t" strokeweight=".706329pt" strokecolor="#606060">
                <v:path arrowok="t"/>
              </v:shape>
            </v:group>
            <v:group style="position:absolute;left:235;top:11031;width:11052;height:2" coordorigin="235,11031" coordsize="11052,2">
              <v:shape style="position:absolute;left:235;top:11031;width:11052;height:2" coordorigin="235,11031" coordsize="11052,0" path="m235,11031l11287,11031e" filled="f" stroked="t" strokeweight=".706329pt" strokecolor="#5B5B5B">
                <v:path arrowok="t"/>
              </v:shape>
            </v:group>
            <v:group style="position:absolute;left:5067;top:11029;width:306;height:2" coordorigin="5067,11029" coordsize="306,2">
              <v:shape style="position:absolute;left:5067;top:11029;width:306;height:2" coordorigin="5067,11029" coordsize="306,0" path="m5067,11029l5373,11029e" filled="f" stroked="t" strokeweight=".470886pt" strokecolor="#4B4B4B">
                <v:path arrowok="t"/>
              </v:shape>
            </v:group>
            <v:group style="position:absolute;left:1036;top:10991;width:2;height:1017" coordorigin="1036,10991" coordsize="2,1017">
              <v:shape style="position:absolute;left:1036;top:10991;width:2;height:1017" coordorigin="1036,10991" coordsize="0,1017" path="m1036,12008l1036,10991e" filled="f" stroked="t" strokeweight=".706329pt" strokecolor="#545454">
                <v:path arrowok="t"/>
              </v:shape>
            </v:group>
            <v:group style="position:absolute;left:1606;top:11024;width:2;height:276" coordorigin="1606,11024" coordsize="2,276">
              <v:shape style="position:absolute;left:1606;top:11024;width:2;height:276" coordorigin="1606,11024" coordsize="0,276" path="m1606,11300l1606,11024e" filled="f" stroked="t" strokeweight=".470886pt" strokecolor="#2F2F2F">
                <v:path arrowok="t"/>
              </v:shape>
            </v:group>
            <v:group style="position:absolute;left:240;top:11274;width:7972;height:2" coordorigin="240,11274" coordsize="7972,2">
              <v:shape style="position:absolute;left:240;top:11274;width:7972;height:2" coordorigin="240,11274" coordsize="7972,0" path="m240,11274l8212,11274e" filled="f" stroked="t" strokeweight=".706329pt" strokecolor="#5B5B5B">
                <v:path arrowok="t"/>
              </v:shape>
            </v:group>
            <v:group style="position:absolute;left:7209;top:11024;width:2;height:5020" coordorigin="7209,11024" coordsize="2,5020">
              <v:shape style="position:absolute;left:7209;top:11024;width:2;height:5020" coordorigin="7209,11024" coordsize="0,5020" path="m7209,16044l7209,11024e" filled="f" stroked="t" strokeweight=".706329pt" strokecolor="#545454">
                <v:path arrowok="t"/>
              </v:shape>
            </v:group>
            <v:group style="position:absolute;left:8132;top:11271;width:306;height:2" coordorigin="8132,11271" coordsize="306,2">
              <v:shape style="position:absolute;left:8132;top:11271;width:306;height:2" coordorigin="8132,11271" coordsize="306,0" path="m8132,11271l8438,11271e" filled="f" stroked="t" strokeweight=".470886pt" strokecolor="#3F3F3F">
                <v:path arrowok="t"/>
              </v:shape>
            </v:group>
            <v:group style="position:absolute;left:8382;top:11274;width:2910;height:2" coordorigin="8382,11274" coordsize="2910,2">
              <v:shape style="position:absolute;left:8382;top:11274;width:2910;height:2" coordorigin="8382,11274" coordsize="2910,0" path="m8382,11274l11292,11274e" filled="f" stroked="t" strokeweight=".706329pt" strokecolor="#545454">
                <v:path arrowok="t"/>
              </v:shape>
            </v:group>
            <v:group style="position:absolute;left:1606;top:11229;width:2;height:551" coordorigin="1606,11229" coordsize="2,551">
              <v:shape style="position:absolute;left:1606;top:11229;width:2;height:551" coordorigin="1606,11229" coordsize="0,551" path="m1606,11780l1606,11229e" filled="f" stroked="t" strokeweight=".706329pt" strokecolor="#4B4B4B">
                <v:path arrowok="t"/>
              </v:shape>
            </v:group>
            <v:group style="position:absolute;left:250;top:11723;width:2;height:285" coordorigin="250,11723" coordsize="2,285">
              <v:shape style="position:absolute;left:250;top:11723;width:2;height:285" coordorigin="250,11723" coordsize="0,285" path="m250,12008l250,11723e" filled="f" stroked="t" strokeweight=".470886pt" strokecolor="#383838">
                <v:path arrowok="t"/>
              </v:shape>
            </v:group>
            <v:group style="position:absolute;left:1606;top:11723;width:2;height:285" coordorigin="1606,11723" coordsize="2,285">
              <v:shape style="position:absolute;left:1606;top:11723;width:2;height:285" coordorigin="1606,11723" coordsize="0,285" path="m1606,12008l1606,11723e" filled="f" stroked="t" strokeweight=".470886pt" strokecolor="#282828">
                <v:path arrowok="t"/>
              </v:shape>
            </v:group>
            <v:group style="position:absolute;left:7212;top:11357;width:2;height:1459" coordorigin="7212,11357" coordsize="2,1459">
              <v:shape style="position:absolute;left:7212;top:11357;width:2;height:1459" coordorigin="7212,11357" coordsize="0,1459" path="m7212,12817l7212,11357e" filled="f" stroked="t" strokeweight=".706329pt" strokecolor="#575757">
                <v:path arrowok="t"/>
              </v:shape>
            </v:group>
            <v:group style="position:absolute;left:1036;top:11951;width:2;height:309" coordorigin="1036,11951" coordsize="2,309">
              <v:shape style="position:absolute;left:1036;top:11951;width:2;height:309" coordorigin="1036,11951" coordsize="0,309" path="m1036,12260l1036,11951e" filled="f" stroked="t" strokeweight=".470886pt" strokecolor="#343434">
                <v:path arrowok="t"/>
              </v:shape>
            </v:group>
            <v:group style="position:absolute;left:1606;top:11951;width:2;height:608" coordorigin="1606,11951" coordsize="2,608">
              <v:shape style="position:absolute;left:1606;top:11951;width:2;height:608" coordorigin="1606,11951" coordsize="0,608" path="m1606,12560l1606,11951e" filled="f" stroked="t" strokeweight=".706329pt" strokecolor="#484848">
                <v:path arrowok="t"/>
              </v:shape>
            </v:group>
            <v:group style="position:absolute;left:1036;top:12203;width:2;height:580" coordorigin="1036,12203" coordsize="2,580">
              <v:shape style="position:absolute;left:1036;top:12203;width:2;height:580" coordorigin="1036,12203" coordsize="0,580" path="m1036,12783l1036,12203e" filled="f" stroked="t" strokeweight=".706329pt" strokecolor="#4F4F4F">
                <v:path arrowok="t"/>
              </v:shape>
            </v:group>
            <v:group style="position:absolute;left:1606;top:12503;width:2;height:157" coordorigin="1606,12503" coordsize="2,157">
              <v:shape style="position:absolute;left:1606;top:12503;width:2;height:157" coordorigin="1606,12503" coordsize="0,157" path="m1606,12660l1606,12503e" filled="f" stroked="t" strokeweight=".470886pt" strokecolor="#232323">
                <v:path arrowok="t"/>
              </v:shape>
            </v:group>
            <v:group style="position:absolute;left:1608;top:12603;width:2;height:3451" coordorigin="1608,12603" coordsize="2,3451">
              <v:shape style="position:absolute;left:1608;top:12603;width:2;height:3451" coordorigin="1608,12603" coordsize="0,3451" path="m1608,16054l1608,12603e" filled="f" stroked="t" strokeweight=".706329pt" strokecolor="#4F4F4F">
                <v:path arrowok="t"/>
              </v:shape>
            </v:group>
            <v:group style="position:absolute;left:1036;top:12726;width:2;height:266" coordorigin="1036,12726" coordsize="2,266">
              <v:shape style="position:absolute;left:1036;top:12726;width:2;height:266" coordorigin="1036,12726" coordsize="0,266" path="m1036,12992l1036,12726e" filled="f" stroked="t" strokeweight=".706329pt" strokecolor="#383838">
                <v:path arrowok="t"/>
              </v:shape>
            </v:group>
            <v:group style="position:absolute;left:2260;top:12807;width:2;height:285" coordorigin="2260,12807" coordsize="2,285">
              <v:shape style="position:absolute;left:2260;top:12807;width:2;height:285" coordorigin="2260,12807" coordsize="0,285" path="m2260,13092l2260,12807e" filled="f" stroked="t" strokeweight=".470886pt" strokecolor="#2B2B2B">
                <v:path arrowok="t"/>
              </v:shape>
            </v:group>
            <v:group style="position:absolute;left:7214;top:12807;width:2;height:285" coordorigin="7214,12807" coordsize="2,285">
              <v:shape style="position:absolute;left:7214;top:12807;width:2;height:285" coordorigin="7214,12807" coordsize="0,285" path="m7214,13092l7214,12807e" filled="f" stroked="t" strokeweight=".470886pt" strokecolor="#343434">
                <v:path arrowok="t"/>
              </v:shape>
            </v:group>
            <v:group style="position:absolute;left:245;top:13354;width:2025;height:2" coordorigin="245,13354" coordsize="2025,2">
              <v:shape style="position:absolute;left:245;top:13354;width:2025;height:2" coordorigin="245,13354" coordsize="2025,0" path="m245,13354l2270,13354e" filled="f" stroked="t" strokeweight=".706329pt" strokecolor="#606060">
                <v:path arrowok="t"/>
              </v:shape>
            </v:group>
            <v:group style="position:absolute;left:1038;top:12931;width:2;height:3123" coordorigin="1038,12931" coordsize="2,3123">
              <v:shape style="position:absolute;left:1038;top:12931;width:2;height:3123" coordorigin="1038,12931" coordsize="0,3123" path="m1038,16054l1038,12931e" filled="f" stroked="t" strokeweight=".706329pt" strokecolor="#4F4F4F">
                <v:path arrowok="t"/>
              </v:shape>
            </v:group>
            <v:group style="position:absolute;left:2260;top:13035;width:2;height:509" coordorigin="2260,13035" coordsize="2,509">
              <v:shape style="position:absolute;left:2260;top:13035;width:2;height:509" coordorigin="2260,13035" coordsize="0,509" path="m2260,13544l2260,13035e" filled="f" stroked="t" strokeweight=".706329pt" strokecolor="#4F4F4F">
                <v:path arrowok="t"/>
              </v:shape>
            </v:group>
            <v:group style="position:absolute;left:2260;top:13487;width:2;height:223" coordorigin="2260,13487" coordsize="2,223">
              <v:shape style="position:absolute;left:2260;top:13487;width:2;height:223" coordorigin="2260,13487" coordsize="0,223" path="m2260,13710l2260,13487e" filled="f" stroked="t" strokeweight=".470886pt" strokecolor="#232323">
                <v:path arrowok="t"/>
              </v:shape>
            </v:group>
            <v:group style="position:absolute;left:7219;top:13083;width:2;height:856" coordorigin="7219,13083" coordsize="2,856">
              <v:shape style="position:absolute;left:7219;top:13083;width:2;height:856" coordorigin="7219,13083" coordsize="0,856" path="m7219,13938l7219,13083e" filled="f" stroked="t" strokeweight=".941772pt" strokecolor="#606060">
                <v:path arrowok="t"/>
              </v:shape>
            </v:group>
            <v:group style="position:absolute;left:2260;top:13653;width:2;height:2401" coordorigin="2260,13653" coordsize="2,2401">
              <v:shape style="position:absolute;left:2260;top:13653;width:2;height:2401" coordorigin="2260,13653" coordsize="0,2401" path="m2260,16054l2260,13653e" filled="f" stroked="t" strokeweight=".706329pt" strokecolor="#4F4F4F">
                <v:path arrowok="t"/>
              </v:shape>
            </v:group>
            <v:group style="position:absolute;left:2246;top:14466;width:1479;height:2" coordorigin="2246,14466" coordsize="1479,2">
              <v:shape style="position:absolute;left:2246;top:14466;width:1479;height:2" coordorigin="2246,14466" coordsize="1479,0" path="m2246,14466l3725,14466e" filled="f" stroked="t" strokeweight=".706329pt" strokecolor="#4B57AC">
                <v:path arrowok="t"/>
              </v:shape>
            </v:group>
            <v:group style="position:absolute;left:7219;top:14000;width:2;height:2044" coordorigin="7219,14000" coordsize="2,2044">
              <v:shape style="position:absolute;left:7219;top:14000;width:2;height:2044" coordorigin="7219,14000" coordsize="0,2044" path="m7219,16044l7219,14000e" filled="f" stroked="t" strokeweight=".706329pt" strokecolor="#4F4F4F">
                <v:path arrowok="t"/>
              </v:shape>
            </v:group>
            <v:group style="position:absolute;left:245;top:16044;width:1658;height:2" coordorigin="245,16044" coordsize="1658,2">
              <v:shape style="position:absolute;left:245;top:16044;width:1658;height:2" coordorigin="245,16044" coordsize="1658,0" path="m245,16044l1902,16044e" filled="f" stroked="t" strokeweight=".706329pt" strokecolor="#646464">
                <v:path arrowok="t"/>
              </v:shape>
            </v:group>
            <v:group style="position:absolute;left:252;top:14604;width:2;height:1450" coordorigin="252,14604" coordsize="2,1450">
              <v:shape style="position:absolute;left:252;top:14604;width:2;height:1450" coordorigin="252,14604" coordsize="0,1450" path="m252,16054l252,14604e" filled="f" stroked="t" strokeweight=".706329pt" strokecolor="#575757">
                <v:path arrowok="t"/>
              </v:shape>
            </v:group>
            <v:group style="position:absolute;left:1808;top:16044;width:480;height:2" coordorigin="1808,16044" coordsize="480,2">
              <v:shape style="position:absolute;left:1808;top:16044;width:480;height:2" coordorigin="1808,16044" coordsize="480,0" path="m1808,16044l2289,16044e" filled="f" stroked="t" strokeweight=".470886pt" strokecolor="#4B4B4B">
                <v:path arrowok="t"/>
              </v:shape>
            </v:group>
            <v:group style="position:absolute;left:5067;top:16040;width:306;height:2" coordorigin="5067,16040" coordsize="306,2">
              <v:shape style="position:absolute;left:5067;top:16040;width:306;height:2" coordorigin="5067,16040" coordsize="306,0" path="m5067,16040l5373,16040e" filled="f" stroked="t" strokeweight=".470886pt" strokecolor="#5B5B5B">
                <v:path arrowok="t"/>
              </v:shape>
            </v:group>
            <v:group style="position:absolute;left:2218;top:16037;width:9079;height:2" coordorigin="2218,16037" coordsize="9079,2">
              <v:shape style="position:absolute;left:2218;top:16037;width:9079;height:2" coordorigin="2218,16037" coordsize="9079,0" path="m2218,16037l11297,16037e" filled="f" stroked="t" strokeweight=".706329pt" strokecolor="#676767">
                <v:path arrowok="t"/>
              </v:shape>
            </v:group>
            <v:group style="position:absolute;left:11287;top:5091;width:2;height:10953" coordorigin="11287,5091" coordsize="2,10953">
              <v:shape style="position:absolute;left:11287;top:5091;width:2;height:10953" coordorigin="11287,5091" coordsize="0,10953" path="m11287,16044l11287,5091e" filled="f" stroked="t" strokeweight=".470886pt" strokecolor="#575757">
                <v:path arrowok="t"/>
              </v:shape>
            </v:group>
            <v:group style="position:absolute;left:268;top:11031;width:499;height:2" coordorigin="268,11031" coordsize="499,2">
              <v:shape style="position:absolute;left:268;top:11031;width:499;height:2" coordorigin="268,11031" coordsize="499,0" path="m268,11031l768,11031e" filled="f" stroked="t" strokeweight=".706329pt" strokecolor="#000000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4" w:lineRule="exact"/>
        <w:ind w:left="847" w:right="859"/>
        <w:jc w:val="center"/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72.579742pt;margin-top:6.096927pt;width:.1pt;height:2.139254pt;mso-position-horizontal-relative:page;mso-position-vertical-relative:paragraph;z-index:-15215" coordorigin="3452,122" coordsize="2,43">
            <v:shape style="position:absolute;left:3452;top:122;width:2;height:43" coordorigin="3452,122" coordsize="0,43" path="m3452,165l3452,122e" filled="f" stroked="t" strokeweight=".941772pt" strokecolor="#2F347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3"/>
          <w:szCs w:val="13"/>
          <w:color w:val="232669"/>
          <w:spacing w:val="0"/>
          <w:w w:val="109"/>
          <w:i/>
          <w:position w:val="-2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577" w:lineRule="exact"/>
        <w:ind w:left="193" w:right="-20"/>
        <w:jc w:val="left"/>
        <w:rPr>
          <w:rFonts w:ascii="Times New Roman" w:hAnsi="Times New Roman" w:cs="Times New Roman" w:eastAsia="Times New Roman"/>
          <w:sz w:val="59"/>
          <w:szCs w:val="59"/>
        </w:rPr>
      </w:pPr>
      <w:rPr/>
      <w:r>
        <w:rPr/>
        <w:pict>
          <v:group style="position:absolute;margin-left:189.296204pt;margin-top:22.470728pt;width:15.539241pt;height:.1pt;mso-position-horizontal-relative:page;mso-position-vertical-relative:paragraph;z-index:-15214" coordorigin="3786,449" coordsize="311,2">
            <v:shape style="position:absolute;left:3786;top:449;width:311;height:2" coordorigin="3786,449" coordsize="311,0" path="m3786,449l4097,449e" filled="f" stroked="t" strokeweight="3.296203pt" strokecolor="#2F3B8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59"/>
          <w:szCs w:val="59"/>
          <w:color w:val="333D8C"/>
          <w:spacing w:val="0"/>
          <w:w w:val="201"/>
          <w:position w:val="1"/>
        </w:rPr>
        <w:t>d-</w:t>
      </w:r>
      <w:r>
        <w:rPr>
          <w:rFonts w:ascii="Times New Roman" w:hAnsi="Times New Roman" w:cs="Times New Roman" w:eastAsia="Times New Roman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86" w:after="0" w:line="330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-15"/>
          <w:w w:val="110"/>
          <w:position w:val="-2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107"/>
          <w:position w:val="-2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9" w:right="-56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29"/>
          <w:w w:val="164"/>
          <w:position w:val="1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121"/>
          <w:w w:val="163"/>
          <w:position w:val="1"/>
        </w:rPr>
        <w:t>a</w:t>
      </w:r>
      <w:r>
        <w:rPr>
          <w:rFonts w:ascii="Arial" w:hAnsi="Arial" w:cs="Arial" w:eastAsia="Arial"/>
          <w:sz w:val="15"/>
          <w:szCs w:val="15"/>
          <w:color w:val="282828"/>
          <w:spacing w:val="-17"/>
          <w:w w:val="142"/>
          <w:position w:val="1"/>
        </w:rPr>
        <w:t>ı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89"/>
          <w:position w:val="1"/>
        </w:rPr>
        <w:t>ve</w:t>
      </w:r>
      <w:r>
        <w:rPr>
          <w:rFonts w:ascii="Arial" w:hAnsi="Arial" w:cs="Arial" w:eastAsia="Arial"/>
          <w:sz w:val="20"/>
          <w:szCs w:val="20"/>
          <w:color w:val="424242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8"/>
          <w:position w:val="1"/>
        </w:rPr>
        <w:t>Kuze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8"/>
          <w:position w:val="1"/>
        </w:rPr>
        <w:t>y</w:t>
      </w:r>
      <w:r>
        <w:rPr>
          <w:rFonts w:ascii="Arial" w:hAnsi="Arial" w:cs="Arial" w:eastAsia="Arial"/>
          <w:sz w:val="20"/>
          <w:szCs w:val="20"/>
          <w:color w:val="282828"/>
          <w:spacing w:val="-11"/>
          <w:w w:val="88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95"/>
          <w:position w:val="1"/>
        </w:rPr>
        <w:t>Bö</w:t>
      </w:r>
      <w:r>
        <w:rPr>
          <w:rFonts w:ascii="Arial" w:hAnsi="Arial" w:cs="Arial" w:eastAsia="Arial"/>
          <w:sz w:val="20"/>
          <w:szCs w:val="20"/>
          <w:color w:val="282828"/>
          <w:spacing w:val="-24"/>
          <w:w w:val="96"/>
          <w:position w:val="1"/>
        </w:rPr>
        <w:t>l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95"/>
          <w:position w:val="1"/>
        </w:rPr>
        <w:t>g</w:t>
      </w:r>
      <w:r>
        <w:rPr>
          <w:rFonts w:ascii="Arial" w:hAnsi="Arial" w:cs="Arial" w:eastAsia="Arial"/>
          <w:sz w:val="20"/>
          <w:szCs w:val="20"/>
          <w:color w:val="424242"/>
          <w:spacing w:val="13"/>
          <w:w w:val="95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70"/>
          <w:position w:val="1"/>
        </w:rPr>
        <w:t>,</w:t>
      </w:r>
      <w:r>
        <w:rPr>
          <w:rFonts w:ascii="Arial" w:hAnsi="Arial" w:cs="Arial" w:eastAsia="Arial"/>
          <w:sz w:val="20"/>
          <w:szCs w:val="20"/>
          <w:color w:val="424242"/>
          <w:spacing w:val="6"/>
          <w:w w:val="70"/>
          <w:position w:val="1"/>
        </w:rPr>
        <w:t>A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5"/>
          <w:position w:val="1"/>
        </w:rPr>
        <w:t>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w w:val="99"/>
        </w:rPr>
        <w:t>iif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49"/>
          <w:w w:val="10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72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97" w:lineRule="exact"/>
        <w:ind w:left="5" w:right="-20"/>
        <w:jc w:val="left"/>
        <w:tabs>
          <w:tab w:pos="40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83"/>
          <w:position w:val="-1"/>
        </w:rPr>
        <w:t>,,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565656"/>
          <w:spacing w:val="0"/>
          <w:w w:val="114"/>
          <w:position w:val="-1"/>
        </w:rPr>
        <w:t>'</w:t>
      </w:r>
      <w:r>
        <w:rPr>
          <w:rFonts w:ascii="Arial" w:hAnsi="Arial" w:cs="Arial" w:eastAsia="Arial"/>
          <w:sz w:val="41"/>
          <w:szCs w:val="41"/>
          <w:color w:val="565656"/>
          <w:spacing w:val="-50"/>
          <w:w w:val="115"/>
          <w:position w:val="-1"/>
        </w:rPr>
        <w:t>·</w:t>
      </w:r>
      <w:r>
        <w:rPr>
          <w:rFonts w:ascii="Arial" w:hAnsi="Arial" w:cs="Arial" w:eastAsia="Arial"/>
          <w:sz w:val="41"/>
          <w:szCs w:val="41"/>
          <w:color w:val="909393"/>
          <w:spacing w:val="0"/>
          <w:w w:val="64"/>
          <w:position w:val="-1"/>
        </w:rPr>
        <w:t>";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35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80.981628pt;margin-top:-2.396962pt;width:.1pt;height:9.25586pt;mso-position-horizontal-relative:page;mso-position-vertical-relative:paragraph;z-index:-15210" coordorigin="9620,-48" coordsize="2,185">
            <v:shape style="position:absolute;left:9620;top:-48;width:2;height:185" coordorigin="9620,-48" coordsize="0,185" path="m9620,137l9620,-48e" filled="f" stroked="t" strokeweight="2.174730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281036pt;margin-top:-5.638208pt;width:15.765675pt;height:19.5pt;mso-position-horizontal-relative:page;mso-position-vertical-relative:paragraph;z-index:-15206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A3A3A3"/>
                      <w:spacing w:val="-19"/>
                      <w:w w:val="5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282828"/>
                      <w:spacing w:val="-38"/>
                      <w:w w:val="87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65656"/>
                      <w:spacing w:val="-11"/>
                      <w:w w:val="68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D6E6E"/>
                      <w:spacing w:val="-37"/>
                      <w:w w:val="55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D6E6E"/>
                      <w:spacing w:val="0"/>
                      <w:w w:val="4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909393"/>
          <w:spacing w:val="0"/>
          <w:w w:val="134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909393"/>
          <w:spacing w:val="32"/>
          <w:w w:val="134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565656"/>
          <w:spacing w:val="-17"/>
          <w:w w:val="314"/>
          <w:i/>
          <w:position w:val="1"/>
        </w:rPr>
        <w:t>i</w:t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106"/>
          <w:i/>
          <w:position w:val="1"/>
        </w:rPr>
        <w:t>\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34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808280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808280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D6E6E"/>
          <w:spacing w:val="0"/>
          <w:w w:val="207"/>
        </w:rPr>
        <w:t>'</w:t>
      </w:r>
      <w:r>
        <w:rPr>
          <w:rFonts w:ascii="Arial" w:hAnsi="Arial" w:cs="Arial" w:eastAsia="Arial"/>
          <w:sz w:val="18"/>
          <w:szCs w:val="18"/>
          <w:color w:val="6D6E6E"/>
          <w:spacing w:val="-18"/>
          <w:w w:val="207"/>
        </w:rPr>
        <w:t> </w:t>
      </w:r>
      <w:r>
        <w:rPr>
          <w:rFonts w:ascii="Arial" w:hAnsi="Arial" w:cs="Arial" w:eastAsia="Arial"/>
          <w:sz w:val="18"/>
          <w:szCs w:val="18"/>
          <w:color w:val="909393"/>
          <w:spacing w:val="0"/>
          <w:w w:val="68"/>
        </w:rPr>
        <w:t>rı.</w:t>
      </w:r>
      <w:r>
        <w:rPr>
          <w:rFonts w:ascii="Arial" w:hAnsi="Arial" w:cs="Arial" w:eastAsia="Arial"/>
          <w:sz w:val="18"/>
          <w:szCs w:val="18"/>
          <w:color w:val="909393"/>
          <w:spacing w:val="11"/>
          <w:w w:val="68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68"/>
        </w:rPr>
        <w:t>t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68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11"/>
          <w:w w:val="68"/>
        </w:rPr>
        <w:t> </w:t>
      </w:r>
      <w:r>
        <w:rPr>
          <w:rFonts w:ascii="Arial" w:hAnsi="Arial" w:cs="Arial" w:eastAsia="Arial"/>
          <w:sz w:val="16"/>
          <w:szCs w:val="16"/>
          <w:color w:val="808280"/>
          <w:spacing w:val="0"/>
          <w:w w:val="107"/>
        </w:rPr>
        <w:t>•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520"/>
          <w:cols w:num="4" w:equalWidth="0">
            <w:col w:w="527" w:space="1881"/>
            <w:col w:w="1947" w:space="1015"/>
            <w:col w:w="720" w:space="2675"/>
            <w:col w:w="2515"/>
          </w:cols>
        </w:sectPr>
      </w:pPr>
      <w:rPr/>
    </w:p>
    <w:p>
      <w:pPr>
        <w:spacing w:before="87" w:after="0" w:line="213" w:lineRule="auto"/>
        <w:ind w:left="600" w:right="-151" w:firstLine="-2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7"/>
          <w:szCs w:val="87"/>
          <w:color w:val="333333"/>
          <w:spacing w:val="-798"/>
          <w:w w:val="167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3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5" w:lineRule="exact"/>
        <w:ind w:left="353" w:right="430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503" w:right="-20"/>
        <w:jc w:val="left"/>
        <w:tabs>
          <w:tab w:pos="67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6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696D6E"/>
          <w:spacing w:val="0"/>
          <w:w w:val="278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696D6E"/>
          <w:spacing w:val="-25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80"/>
          <w:position w:val="4"/>
        </w:rPr>
        <w:t>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97.42392pt;margin-top:7.476979pt;width:37.02201pt;height:.1pt;mso-position-horizontal-relative:page;mso-position-vertical-relative:paragraph;z-index:-15203" coordorigin="9948,150" coordsize="740,2">
            <v:shape style="position:absolute;left:9948;top:150;width:740;height:2" coordorigin="9948,150" coordsize="740,0" path="m9948,150l10689,150e" filled="f" stroked="t" strokeweight="4.983732pt" strokecolor="#5B646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left="1122" w:right="513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280" w:left="240" w:right="240"/>
          <w:cols w:num="2" w:equalWidth="0">
            <w:col w:w="1633" w:space="1658"/>
            <w:col w:w="8149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0" w:after="0" w:line="224" w:lineRule="exact"/>
        <w:ind w:left="111" w:right="-20"/>
        <w:jc w:val="left"/>
        <w:tabs>
          <w:tab w:pos="1720" w:val="left"/>
          <w:tab w:pos="3140" w:val="left"/>
          <w:tab w:pos="552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1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21105/2017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13:09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-1"/>
        </w:rPr>
        <w:t>fel:2938952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</w:sectPr>
      </w:pPr>
      <w:rPr/>
    </w:p>
    <w:p>
      <w:pPr>
        <w:spacing w:before="1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4" w:lineRule="exact"/>
        <w:ind w:left="135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2" w:lineRule="auto"/>
        <w:ind w:left="9" w:right="3107" w:firstLine="-9"/>
        <w:jc w:val="left"/>
        <w:tabs>
          <w:tab w:pos="1400" w:val="left"/>
          <w:tab w:pos="2780" w:val="left"/>
          <w:tab w:pos="3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21/05/2017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3324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ŞenolKAYMAK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İzba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istasyon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yaııı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ULUKENT/MENEMEN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1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-3"/>
        </w:rPr>
        <w:t>lOOOı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3"/>
        </w:rPr>
        <w:t>/MENEMEN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2" w:equalWidth="0">
            <w:col w:w="1574" w:space="170"/>
            <w:col w:w="9696"/>
          </w:cols>
        </w:sectPr>
      </w:pPr>
      <w:rPr/>
    </w:p>
    <w:p>
      <w:pPr>
        <w:spacing w:before="0" w:after="0" w:line="225" w:lineRule="exact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33333"/>
          <w:w w:val="50"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9"/>
          <w:w w:val="5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111" w:right="-8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33333"/>
          <w:w w:val="52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4"/>
          <w:w w:val="5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826" w:right="-69"/>
        <w:jc w:val="left"/>
        <w:tabs>
          <w:tab w:pos="22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40" w:lineRule="auto"/>
        <w:ind w:left="9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2" w:after="0" w:line="16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4" w:equalWidth="0">
            <w:col w:w="1709" w:space="870"/>
            <w:col w:w="944" w:space="124"/>
            <w:col w:w="2378" w:space="712"/>
            <w:col w:w="4703"/>
          </w:cols>
        </w:sectPr>
      </w:pPr>
      <w:rPr/>
    </w:p>
    <w:p>
      <w:pPr>
        <w:spacing w:before="0" w:after="0" w:line="171" w:lineRule="exact"/>
        <w:ind w:left="36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Çeı'ik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</w:sectPr>
      </w:pPr>
      <w:rPr/>
    </w:p>
    <w:p>
      <w:pPr>
        <w:spacing w:before="38" w:after="0" w:line="117" w:lineRule="exac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9"/>
          <w:w w:val="62"/>
          <w:position w:val="-1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0"/>
          <w:w w:val="102"/>
          <w:position w:val="-8"/>
        </w:rPr>
        <w:t>D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62"/>
          <w:position w:val="-19"/>
        </w:rPr>
        <w:t>.::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32"/>
          <w:w w:val="62"/>
          <w:position w:val="-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1"/>
          <w:position w:val="-8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8"/>
          <w:w w:val="63"/>
          <w:position w:val="-1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9"/>
          <w:w w:val="102"/>
          <w:position w:val="-8"/>
        </w:rPr>
        <w:t>ğ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63"/>
          <w:position w:val="-19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25"/>
          <w:w w:val="63"/>
          <w:position w:val="-1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7"/>
          <w:w w:val="101"/>
          <w:position w:val="-8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62"/>
          <w:position w:val="-19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17"/>
          <w:w w:val="62"/>
          <w:position w:val="-1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1"/>
          <w:w w:val="102"/>
          <w:position w:val="-8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62"/>
          <w:position w:val="-19"/>
        </w:rPr>
        <w:t>o;ı.:..:.--.--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14"/>
          <w:w w:val="62"/>
          <w:position w:val="-19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434"/>
          <w:position w:val="-19"/>
        </w:rPr>
        <w:t>--</w:t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100"/>
          <w:position w:val="-19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-15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149"/>
          <w:position w:val="-19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-23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149"/>
          <w:position w:val="-19"/>
        </w:rPr>
        <w:t>--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-30"/>
          <w:w w:val="149"/>
          <w:position w:val="-19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right="-95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9E9E9E"/>
          <w:spacing w:val="0"/>
          <w:w w:val="234"/>
          <w:position w:val="-20"/>
        </w:rPr>
        <w:t>.,-</w:t>
      </w:r>
      <w:r>
        <w:rPr>
          <w:rFonts w:ascii="Times New Roman" w:hAnsi="Times New Roman" w:cs="Times New Roman" w:eastAsia="Times New Roman"/>
          <w:sz w:val="14"/>
          <w:szCs w:val="14"/>
          <w:color w:val="9E9E9E"/>
          <w:spacing w:val="0"/>
          <w:w w:val="234"/>
          <w:position w:val="-2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E9E9E"/>
          <w:spacing w:val="29"/>
          <w:w w:val="234"/>
          <w:position w:val="-20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5"/>
          <w:w w:val="78"/>
          <w:position w:val="-20"/>
        </w:rPr>
        <w:t>.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82"/>
          <w:position w:val="-9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B5B5B5"/>
          <w:spacing w:val="0"/>
          <w:w w:val="328"/>
          <w:position w:val="-18"/>
        </w:rPr>
        <w:t>-</w:t>
      </w:r>
      <w:r>
        <w:rPr>
          <w:rFonts w:ascii="Arial" w:hAnsi="Arial" w:cs="Arial" w:eastAsia="Arial"/>
          <w:sz w:val="21"/>
          <w:szCs w:val="21"/>
          <w:color w:val="B5B5B5"/>
          <w:spacing w:val="-106"/>
          <w:w w:val="328"/>
          <w:position w:val="-18"/>
        </w:rPr>
        <w:t> </w:t>
      </w:r>
      <w:r>
        <w:rPr>
          <w:rFonts w:ascii="Arial" w:hAnsi="Arial" w:cs="Arial" w:eastAsia="Arial"/>
          <w:sz w:val="21"/>
          <w:szCs w:val="21"/>
          <w:color w:val="333333"/>
          <w:spacing w:val="-34"/>
          <w:w w:val="107"/>
          <w:position w:val="-18"/>
        </w:rPr>
        <w:t>ı</w:t>
      </w:r>
      <w:r>
        <w:rPr>
          <w:rFonts w:ascii="Arial" w:hAnsi="Arial" w:cs="Arial" w:eastAsia="Arial"/>
          <w:sz w:val="21"/>
          <w:szCs w:val="21"/>
          <w:color w:val="545454"/>
          <w:spacing w:val="1"/>
          <w:w w:val="77"/>
          <w:position w:val="-18"/>
        </w:rPr>
        <w:t>l</w:t>
      </w:r>
      <w:r>
        <w:rPr>
          <w:rFonts w:ascii="Arial" w:hAnsi="Arial" w:cs="Arial" w:eastAsia="Arial"/>
          <w:sz w:val="21"/>
          <w:szCs w:val="21"/>
          <w:color w:val="333333"/>
          <w:spacing w:val="-78"/>
          <w:w w:val="108"/>
          <w:position w:val="-18"/>
        </w:rPr>
        <w:t>v</w:t>
      </w:r>
      <w:r>
        <w:rPr>
          <w:rFonts w:ascii="Arial" w:hAnsi="Arial" w:cs="Arial" w:eastAsia="Arial"/>
          <w:sz w:val="21"/>
          <w:szCs w:val="21"/>
          <w:color w:val="333333"/>
          <w:spacing w:val="0"/>
          <w:w w:val="157"/>
          <w:position w:val="-18"/>
        </w:rPr>
        <w:t>'</w:t>
      </w:r>
      <w:r>
        <w:rPr>
          <w:rFonts w:ascii="Arial" w:hAnsi="Arial" w:cs="Arial" w:eastAsia="Arial"/>
          <w:sz w:val="21"/>
          <w:szCs w:val="21"/>
          <w:color w:val="333333"/>
          <w:spacing w:val="-28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8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4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-18"/>
        </w:rPr>
        <w:t>ı3:30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3" w:equalWidth="0">
            <w:col w:w="5261" w:space="247"/>
            <w:col w:w="577" w:space="427"/>
            <w:col w:w="492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1"/>
          <w:position w:val="-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7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61"/>
        <w:jc w:val="left"/>
        <w:tabs>
          <w:tab w:pos="580" w:val="left"/>
          <w:tab w:pos="10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9E9E9E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15" w:lineRule="exact"/>
        <w:ind w:left="33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9E9E9E"/>
          <w:spacing w:val="-20"/>
          <w:w w:val="415"/>
        </w:rPr>
        <w:t>-</w:t>
      </w:r>
      <w:r>
        <w:rPr>
          <w:rFonts w:ascii="Arial" w:hAnsi="Arial" w:cs="Arial" w:eastAsia="Arial"/>
          <w:sz w:val="21"/>
          <w:szCs w:val="21"/>
          <w:color w:val="545454"/>
          <w:spacing w:val="-13"/>
          <w:w w:val="78"/>
        </w:rPr>
        <w:t>ı</w:t>
      </w:r>
      <w:r>
        <w:rPr>
          <w:rFonts w:ascii="Arial" w:hAnsi="Arial" w:cs="Arial" w:eastAsia="Arial"/>
          <w:sz w:val="21"/>
          <w:szCs w:val="21"/>
          <w:color w:val="B5B5B5"/>
          <w:spacing w:val="0"/>
          <w:w w:val="328"/>
        </w:rPr>
        <w:t>--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3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-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4" w:equalWidth="0">
            <w:col w:w="1212" w:space="1000"/>
            <w:col w:w="736" w:space="1515"/>
            <w:col w:w="1129" w:space="124"/>
            <w:col w:w="5724"/>
          </w:cols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itf.Eı: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KOLARLSOGLU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73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5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5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ı3: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07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8"/>
          <w:w w:val="2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1"/>
        </w:rPr>
        <w:t>089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13:20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3" w:equalWidth="0">
            <w:col w:w="597" w:space="1546"/>
            <w:col w:w="4244" w:space="1338"/>
            <w:col w:w="3715"/>
          </w:cols>
        </w:sectPr>
      </w:pPr>
      <w:rPr/>
    </w:p>
    <w:p>
      <w:pPr>
        <w:spacing w:before="0" w:after="0" w:line="214" w:lineRule="exact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64" w:lineRule="auto"/>
        <w:ind w:left="2544" w:right="3402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2"/>
          <w:w w:val="20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Gelmed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right="-20"/>
        <w:jc w:val="left"/>
        <w:tabs>
          <w:tab w:pos="1440" w:val="left"/>
          <w:tab w:pos="2540" w:val="left"/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2" w:equalWidth="0">
            <w:col w:w="647" w:space="1515"/>
            <w:col w:w="9278"/>
          </w:cols>
        </w:sectPr>
      </w:pPr>
      <w:rPr/>
    </w:p>
    <w:p>
      <w:pPr>
        <w:spacing w:before="29" w:after="0" w:line="251" w:lineRule="auto"/>
        <w:ind w:left="2162" w:right="1117" w:firstLine="-205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7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7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exact"/>
        <w:ind w:left="2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33333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7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14" w:lineRule="exact"/>
        <w:ind w:left="216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0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1"/>
          <w:w w:val="2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2" w:equalWidth="0">
            <w:col w:w="4329" w:space="455"/>
            <w:col w:w="6656"/>
          </w:cols>
        </w:sectPr>
      </w:pPr>
      <w:rPr/>
    </w:p>
    <w:p>
      <w:pPr>
        <w:spacing w:before="24" w:after="0" w:line="240" w:lineRule="auto"/>
        <w:ind w:left="11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vanldığında,yol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2" w:equalWidth="0">
            <w:col w:w="1563" w:space="594"/>
            <w:col w:w="9283"/>
          </w:cols>
        </w:sectPr>
      </w:pPr>
      <w:rPr/>
    </w:p>
    <w:p>
      <w:pPr>
        <w:spacing w:before="10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636" w:right="-69"/>
        <w:jc w:val="left"/>
        <w:tabs>
          <w:tab w:pos="2540" w:val="left"/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5" w:lineRule="exact"/>
        <w:ind w:right="676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545454"/>
          <w:spacing w:val="0"/>
          <w:w w:val="160"/>
          <w:position w:val="-1"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lfarafımızda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söndürüle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oluşmamıştır.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182" w:lineRule="exact"/>
        <w:ind w:left="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33333"/>
          <w:spacing w:val="0"/>
          <w:w w:val="212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3" w:equalWidth="0">
            <w:col w:w="1936" w:space="207"/>
            <w:col w:w="5342" w:space="620"/>
            <w:col w:w="3335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51" w:lineRule="auto"/>
        <w:ind w:right="4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başlangıcının;yol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sazlıklarda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plup,yapıla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neticesinde,yangı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5"/>
        </w:rPr>
        <w:t>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sazlıkları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2" w:equalWidth="0">
            <w:col w:w="1788" w:space="355"/>
            <w:col w:w="9297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76" w:right="-6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5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2" w:equalWidth="0">
            <w:col w:w="3179" w:space="3587"/>
            <w:col w:w="4674"/>
          </w:cols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83" w:lineRule="auto"/>
        <w:ind w:left="130" w:right="578" w:firstLine="47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</w:rPr>
        <w:t>eı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3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1"/>
          <w:w w:val="12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3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7"/>
          <w:w w:val="12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8"/>
          <w:w w:val="7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8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10"/>
        </w:rPr>
        <w:t>---+--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10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10"/>
        </w:rPr>
        <w:t>-----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10"/>
        </w:rPr>
        <w:t>-----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10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10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10"/>
        </w:rPr>
        <w:t>-----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10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10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10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10"/>
        </w:rPr>
        <w:t>-----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10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10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10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2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10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8"/>
          <w:w w:val="2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lfe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</w:sectPr>
      </w:pPr>
      <w:rPr/>
    </w:p>
    <w:p>
      <w:pPr>
        <w:spacing w:before="29" w:after="0" w:line="240" w:lineRule="auto"/>
        <w:ind w:left="130" w:right="-20"/>
        <w:jc w:val="left"/>
        <w:tabs>
          <w:tab w:pos="2140" w:val="left"/>
          <w:tab w:pos="2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21/0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9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1" w:right="-69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Seyre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Gıub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13:50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3" w:equalWidth="0">
            <w:col w:w="5251" w:space="789"/>
            <w:col w:w="1038" w:space="1539"/>
            <w:col w:w="2823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75" w:right="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1" w:lineRule="exact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1C70F0"/>
          <w:spacing w:val="0"/>
          <w:w w:val="143"/>
          <w:position w:val="-1"/>
        </w:rPr>
        <w:t>ı</w:t>
      </w:r>
      <w:r>
        <w:rPr>
          <w:rFonts w:ascii="Arial" w:hAnsi="Arial" w:cs="Arial" w:eastAsia="Arial"/>
          <w:sz w:val="30"/>
          <w:szCs w:val="30"/>
          <w:color w:val="1C70F0"/>
          <w:spacing w:val="-3"/>
          <w:w w:val="143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2A69CF"/>
          <w:spacing w:val="0"/>
          <w:w w:val="207"/>
          <w:position w:val="-1"/>
        </w:rPr>
        <w:t>ii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9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1C70F0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1C70F0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1C70F0"/>
          <w:spacing w:val="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C70F0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1C70F0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1C70F0"/>
          <w:spacing w:val="2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C70F0"/>
          <w:spacing w:val="0"/>
          <w:w w:val="109"/>
        </w:rPr>
        <w:t>Bölge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00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1C70F0"/>
          <w:spacing w:val="0"/>
          <w:w w:val="100"/>
        </w:rPr>
        <w:t>2.Post</w:t>
      </w:r>
      <w:r>
        <w:rPr>
          <w:rFonts w:ascii="Arial" w:hAnsi="Arial" w:cs="Arial" w:eastAsia="Arial"/>
          <w:sz w:val="18"/>
          <w:szCs w:val="18"/>
          <w:color w:val="1C70F0"/>
          <w:spacing w:val="0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1C70F0"/>
          <w:spacing w:val="3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C70F0"/>
          <w:spacing w:val="0"/>
          <w:w w:val="100"/>
        </w:rPr>
        <w:t>Grupla</w:t>
      </w:r>
      <w:r>
        <w:rPr>
          <w:rFonts w:ascii="Arial" w:hAnsi="Arial" w:cs="Arial" w:eastAsia="Arial"/>
          <w:sz w:val="18"/>
          <w:szCs w:val="18"/>
          <w:color w:val="1C70F0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1C70F0"/>
          <w:spacing w:val="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C70F0"/>
          <w:spacing w:val="0"/>
          <w:w w:val="109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358" w:right="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592" w:right="4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726" w:right="-53" w:firstLine="-72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KOLARİSOÖLU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İft.Er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406" w:right="1441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33333"/>
          <w:spacing w:val="0"/>
          <w:w w:val="52"/>
        </w:rPr>
        <w:t>3</w:t>
      </w:r>
      <w:r>
        <w:rPr>
          <w:rFonts w:ascii="Arial" w:hAnsi="Arial" w:cs="Arial" w:eastAsia="Arial"/>
          <w:sz w:val="26"/>
          <w:szCs w:val="26"/>
          <w:color w:val="333333"/>
          <w:spacing w:val="33"/>
          <w:w w:val="52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52"/>
        </w:rPr>
        <w:t>O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52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7"/>
          <w:w w:val="52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2"/>
        </w:rPr>
        <w:t>MaYı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2"/>
        </w:rPr>
        <w:t>s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2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7"/>
          <w:w w:val="52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60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10" w:after="0" w:line="240" w:lineRule="auto"/>
        <w:ind w:left="525" w:right="16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33333"/>
          <w:spacing w:val="32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40" w:right="240"/>
          <w:cols w:num="4" w:equalWidth="0">
            <w:col w:w="846" w:space="1239"/>
            <w:col w:w="1928" w:space="408"/>
            <w:col w:w="1991" w:space="1950"/>
            <w:col w:w="3078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6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9.040001pt;height:18.240pt;mso-position-horizontal-relative:char;mso-position-vertical-relative:line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</w:sectPr>
      </w:pPr>
      <w:rPr/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16.49378pt;margin-top:31.869381pt;width:563.399055pt;height:784.623726pt;mso-position-horizontal-relative:page;mso-position-vertical-relative:page;z-index:-15204" coordorigin="330,637" coordsize="11268,15692">
            <v:group style="position:absolute;left:1353;top:673;width:10224;height:2" coordorigin="1353,673" coordsize="10224,2">
              <v:shape style="position:absolute;left:1353;top:673;width:10224;height:2" coordorigin="1353,673" coordsize="10224,0" path="m1353,673l11576,673e" filled="f" stroked="t" strokeweight=".711962pt" strokecolor="#575757">
                <v:path arrowok="t"/>
              </v:shape>
            </v:group>
            <v:group style="position:absolute;left:2385;top:659;width:2;height:1518" coordorigin="2385,659" coordsize="2,1518">
              <v:shape style="position:absolute;left:2385;top:659;width:2;height:1518" coordorigin="2385,659" coordsize="0,1518" path="m2385,2177l2385,659e" filled="f" stroked="t" strokeweight=".711962pt" strokecolor="#545454">
                <v:path arrowok="t"/>
              </v:shape>
            </v:group>
            <v:group style="position:absolute;left:9123;top:673;width:2;height:1518" coordorigin="9123,673" coordsize="2,1518">
              <v:shape style="position:absolute;left:9123;top:673;width:2;height:1518" coordorigin="9123,673" coordsize="0,1518" path="m9123,2191l9123,673e" filled="f" stroked="t" strokeweight=".711962pt" strokecolor="#4B4B4B">
                <v:path arrowok="t"/>
              </v:shape>
            </v:group>
            <v:group style="position:absolute;left:11574;top:673;width:2;height:15645" coordorigin="11574,673" coordsize="2,15645">
              <v:shape style="position:absolute;left:11574;top:673;width:2;height:15645" coordorigin="11574,673" coordsize="0,15645" path="m11574,16318l11574,673e" filled="f" stroked="t" strokeweight=".711962pt" strokecolor="#606060">
                <v:path arrowok="t"/>
              </v:shape>
            </v:group>
            <v:group style="position:absolute;left:351;top:645;width:2;height:15673" coordorigin="351,645" coordsize="2,15673">
              <v:shape style="position:absolute;left:351;top:645;width:2;height:15673" coordorigin="351,645" coordsize="0,15673" path="m351,16318l351,645e" filled="f" stroked="t" strokeweight=".711962pt" strokecolor="#5B5B5B">
                <v:path arrowok="t"/>
              </v:shape>
            </v:group>
            <v:group style="position:absolute;left:342;top:2179;width:11235;height:2" coordorigin="342,2179" coordsize="11235,2">
              <v:shape style="position:absolute;left:342;top:2179;width:11235;height:2" coordorigin="342,2179" coordsize="11235,0" path="m342,2179l11576,2179e" filled="f" stroked="t" strokeweight=".711962pt" strokecolor="#575757">
                <v:path arrowok="t"/>
              </v:shape>
            </v:group>
            <v:group style="position:absolute;left:351;top:2650;width:3019;height:2" coordorigin="351,2650" coordsize="3019,2">
              <v:shape style="position:absolute;left:351;top:2650;width:3019;height:2" coordorigin="351,2650" coordsize="3019,0" path="m351,2650l3370,2650e" filled="f" stroked="t" strokeweight=".711962pt" strokecolor="#4B4B4B">
                <v:path arrowok="t"/>
              </v:shape>
            </v:group>
            <v:group style="position:absolute;left:351;top:2420;width:11225;height:2" coordorigin="351,2420" coordsize="11225,2">
              <v:shape style="position:absolute;left:351;top:2420;width:11225;height:2" coordorigin="351,2420" coordsize="11225,0" path="m351,2420l11576,2420e" filled="f" stroked="t" strokeweight=".711962pt" strokecolor="#575757">
                <v:path arrowok="t"/>
              </v:shape>
            </v:group>
            <v:group style="position:absolute;left:346;top:3137;width:11230;height:2" coordorigin="346,3137" coordsize="11230,2">
              <v:shape style="position:absolute;left:346;top:3137;width:11230;height:2" coordorigin="346,3137" coordsize="11230,0" path="m346,3137l11576,3137e" filled="f" stroked="t" strokeweight=".711962pt" strokecolor="#545454">
                <v:path arrowok="t"/>
              </v:shape>
            </v:group>
            <v:group style="position:absolute;left:850;top:2898;width:10727;height:2" coordorigin="850,2898" coordsize="10727,2">
              <v:shape style="position:absolute;left:850;top:2898;width:10727;height:2" coordorigin="850,2898" coordsize="10727,0" path="m850,2898l11576,2898e" filled="f" stroked="t" strokeweight=".474641pt" strokecolor="#545454">
                <v:path arrowok="t"/>
              </v:shape>
            </v:group>
            <v:group style="position:absolute;left:3868;top:3361;width:2;height:1007" coordorigin="3868,3361" coordsize="2,1007">
              <v:shape style="position:absolute;left:3868;top:3361;width:2;height:1007" coordorigin="3868,3361" coordsize="0,1007" path="m3868,4368l3868,3361e" filled="f" stroked="t" strokeweight=".474641pt" strokecolor="#3F3F3F">
                <v:path arrowok="t"/>
              </v:shape>
            </v:group>
            <v:group style="position:absolute;left:6963;top:3366;width:2;height:1007" coordorigin="6963,3366" coordsize="2,1007">
              <v:shape style="position:absolute;left:6963;top:3366;width:2;height:1007" coordorigin="6963,3366" coordsize="0,1007" path="m6963,4373l6963,3366e" filled="f" stroked="t" strokeweight=".711962pt" strokecolor="#5B5B5B">
                <v:path arrowok="t"/>
              </v:shape>
            </v:group>
            <v:group style="position:absolute;left:342;top:3375;width:11235;height:2" coordorigin="342,3375" coordsize="11235,2">
              <v:shape style="position:absolute;left:342;top:3375;width:11235;height:2" coordorigin="342,3375" coordsize="11235,0" path="m342,3375l11576,3375e" filled="f" stroked="t" strokeweight=".711962pt" strokecolor="#606060">
                <v:path arrowok="t"/>
              </v:shape>
            </v:group>
            <v:group style="position:absolute;left:6958;top:3748;width:4618;height:2" coordorigin="6958,3748" coordsize="4618,2">
              <v:shape style="position:absolute;left:6958;top:3748;width:4618;height:2" coordorigin="6958,3748" coordsize="4618,0" path="m6958,3748l11576,3748e" filled="f" stroked="t" strokeweight=".711962pt" strokecolor="#575757">
                <v:path arrowok="t"/>
              </v:shape>
            </v:group>
            <v:group style="position:absolute;left:346;top:4364;width:11230;height:2" coordorigin="346,4364" coordsize="11230,2">
              <v:shape style="position:absolute;left:346;top:4364;width:11230;height:2" coordorigin="346,4364" coordsize="11230,0" path="m346,4364l11576,4364e" filled="f" stroked="t" strokeweight=".711962pt" strokecolor="#4F4F4F">
                <v:path arrowok="t"/>
              </v:shape>
            </v:group>
            <v:group style="position:absolute;left:2383;top:4354;width:2;height:11969" coordorigin="2383,4354" coordsize="2,11969">
              <v:shape style="position:absolute;left:2383;top:4354;width:2;height:11969" coordorigin="2383,4354" coordsize="0,11969" path="m2383,16323l2383,4354e" filled="f" stroked="t" strokeweight=".711962pt" strokecolor="#5B5B60">
                <v:path arrowok="t"/>
              </v:shape>
            </v:group>
            <v:group style="position:absolute;left:2373;top:4884;width:9208;height:2" coordorigin="2373,4884" coordsize="9208,2">
              <v:shape style="position:absolute;left:2373;top:4884;width:9208;height:2" coordorigin="2373,4884" coordsize="9208,0" path="m2373,4884l11581,4884e" filled="f" stroked="t" strokeweight=".711962pt" strokecolor="#575757">
                <v:path arrowok="t"/>
              </v:shape>
            </v:group>
            <v:group style="position:absolute;left:4922;top:4870;width:2;height:2177" coordorigin="4922,4870" coordsize="2,2177">
              <v:shape style="position:absolute;left:4922;top:4870;width:2;height:2177" coordorigin="4922,4870" coordsize="0,2177" path="m4922,7047l4922,4870e" filled="f" stroked="t" strokeweight=".711962pt" strokecolor="#4F4F4F">
                <v:path arrowok="t"/>
              </v:shape>
            </v:group>
            <v:group style="position:absolute;left:4913;top:5366;width:6669;height:2" coordorigin="4913,5366" coordsize="6669,2">
              <v:shape style="position:absolute;left:4913;top:5366;width:6669;height:2" coordorigin="4913,5366" coordsize="6669,0" path="m4913,5366l11581,5366e" filled="f" stroked="t" strokeweight=".711962pt" strokecolor="#575757">
                <v:path arrowok="t"/>
              </v:shape>
            </v:group>
            <v:group style="position:absolute;left:4917;top:5605;width:6664;height:2" coordorigin="4917,5605" coordsize="6664,2">
              <v:shape style="position:absolute;left:4917;top:5605;width:6664;height:2" coordorigin="4917,5605" coordsize="6664,0" path="m4917,5605l11581,5605e" filled="f" stroked="t" strokeweight=".711962pt" strokecolor="#545454">
                <v:path arrowok="t"/>
              </v:shape>
            </v:group>
            <v:group style="position:absolute;left:4917;top:5848;width:6664;height:2" coordorigin="4917,5848" coordsize="6664,2">
              <v:shape style="position:absolute;left:4917;top:5848;width:6664;height:2" coordorigin="4917,5848" coordsize="6664,0" path="m4917,5848l11581,5848e" filled="f" stroked="t" strokeweight=".711962pt" strokecolor="#545454">
                <v:path arrowok="t"/>
              </v:shape>
            </v:group>
            <v:group style="position:absolute;left:2373;top:6087;width:9208;height:2" coordorigin="2373,6087" coordsize="9208,2">
              <v:shape style="position:absolute;left:2373;top:6087;width:9208;height:2" coordorigin="2373,6087" coordsize="9208,0" path="m2373,6087l11581,6087e" filled="f" stroked="t" strokeweight=".711962pt" strokecolor="#575757">
                <v:path arrowok="t"/>
              </v:shape>
            </v:group>
            <v:group style="position:absolute;left:342;top:4640;width:11240;height:2" coordorigin="342,4640" coordsize="11240,2">
              <v:shape style="position:absolute;left:342;top:4640;width:11240;height:2" coordorigin="342,4640" coordsize="11240,0" path="m342,4640l11581,4640e" filled="f" stroked="t" strokeweight=".711962pt" strokecolor="#545454">
                <v:path arrowok="t"/>
              </v:shape>
            </v:group>
            <v:group style="position:absolute;left:7813;top:6273;width:2;height:773" coordorigin="7813,6273" coordsize="2,773">
              <v:shape style="position:absolute;left:7813;top:6273;width:2;height:773" coordorigin="7813,6273" coordsize="0,773" path="m7813,7047l7813,6273e" filled="f" stroked="t" strokeweight=".711962pt" strokecolor="#545454">
                <v:path arrowok="t"/>
              </v:shape>
            </v:group>
            <v:group style="position:absolute;left:2378;top:6796;width:9203;height:2" coordorigin="2378,6796" coordsize="9203,2">
              <v:shape style="position:absolute;left:2378;top:6796;width:9203;height:2" coordorigin="2378,6796" coordsize="9203,0" path="m2378,6796l11581,6796e" filled="f" stroked="t" strokeweight=".711962pt" strokecolor="#575757">
                <v:path arrowok="t"/>
              </v:shape>
            </v:group>
            <v:group style="position:absolute;left:2373;top:7037;width:9208;height:2" coordorigin="2373,7037" coordsize="9208,2">
              <v:shape style="position:absolute;left:2373;top:7037;width:9208;height:2" coordorigin="2373,7037" coordsize="9208,0" path="m2373,7037l11581,7037e" filled="f" stroked="t" strokeweight=".711962pt" strokecolor="#575757">
                <v:path arrowok="t"/>
              </v:shape>
            </v:group>
            <v:group style="position:absolute;left:342;top:7276;width:11240;height:2" coordorigin="342,7276" coordsize="11240,2">
              <v:shape style="position:absolute;left:342;top:7276;width:11240;height:2" coordorigin="342,7276" coordsize="11240,0" path="m342,7276l11581,7276e" filled="f" stroked="t" strokeweight=".711962pt" strokecolor="#575757">
                <v:path arrowok="t"/>
              </v:shape>
            </v:group>
            <v:group style="position:absolute;left:778;top:6326;width:10803;height:2" coordorigin="778,6326" coordsize="10803,2">
              <v:shape style="position:absolute;left:778;top:6326;width:10803;height:2" coordorigin="778,6326" coordsize="10803,0" path="m778,6326l11581,6326e" filled="f" stroked="t" strokeweight=".711962pt" strokecolor="#545454">
                <v:path arrowok="t"/>
              </v:shape>
            </v:group>
            <v:group style="position:absolute;left:337;top:7748;width:11244;height:2" coordorigin="337,7748" coordsize="11244,2">
              <v:shape style="position:absolute;left:337;top:7748;width:11244;height:2" coordorigin="337,7748" coordsize="11244,0" path="m337,7748l11581,7748e" filled="f" stroked="t" strokeweight=".711962pt" strokecolor="#575757">
                <v:path arrowok="t"/>
              </v:shape>
            </v:group>
            <v:group style="position:absolute;left:4924;top:7744;width:2;height:730" coordorigin="4924,7744" coordsize="2,730">
              <v:shape style="position:absolute;left:4924;top:7744;width:2;height:730" coordorigin="4924,7744" coordsize="0,730" path="m4924,8474l4924,7744e" filled="f" stroked="t" strokeweight=".711962pt" strokecolor="#444444">
                <v:path arrowok="t"/>
              </v:shape>
            </v:group>
            <v:group style="position:absolute;left:4922;top:7987;width:6659;height:2" coordorigin="4922,7987" coordsize="6659,2">
              <v:shape style="position:absolute;left:4922;top:7987;width:6659;height:2" coordorigin="4922,7987" coordsize="6659,0" path="m4922,7987l11581,7987e" filled="f" stroked="t" strokeweight=".711962pt" strokecolor="#575757">
                <v:path arrowok="t"/>
              </v:shape>
            </v:group>
            <v:group style="position:absolute;left:342;top:8465;width:11240;height:2" coordorigin="342,8465" coordsize="11240,2">
              <v:shape style="position:absolute;left:342;top:8465;width:11240;height:2" coordorigin="342,8465" coordsize="11240,0" path="m342,8465l11581,8465e" filled="f" stroked="t" strokeweight=".711962pt" strokecolor="#575757">
                <v:path arrowok="t"/>
              </v:shape>
            </v:group>
            <v:group style="position:absolute;left:346;top:9271;width:11240;height:2" coordorigin="346,9271" coordsize="11240,2">
              <v:shape style="position:absolute;left:346;top:9271;width:11240;height:2" coordorigin="346,9271" coordsize="11240,0" path="m346,9271l11586,9271e" filled="f" stroked="t" strokeweight=".711962pt" strokecolor="#575757">
                <v:path arrowok="t"/>
              </v:shape>
            </v:group>
            <v:group style="position:absolute;left:337;top:10112;width:11244;height:2" coordorigin="337,10112" coordsize="11244,2">
              <v:shape style="position:absolute;left:337;top:10112;width:11244;height:2" coordorigin="337,10112" coordsize="11244,0" path="m337,10112l11581,10112e" filled="f" stroked="t" strokeweight=".711962pt" strokecolor="#5B5B5B">
                <v:path arrowok="t"/>
              </v:shape>
            </v:group>
            <v:group style="position:absolute;left:346;top:10350;width:11240;height:2" coordorigin="346,10350" coordsize="11240,2">
              <v:shape style="position:absolute;left:346;top:10350;width:11240;height:2" coordorigin="346,10350" coordsize="11240,0" path="m346,10350l11586,10350e" filled="f" stroked="t" strokeweight=".711962pt" strokecolor="#575757">
                <v:path arrowok="t"/>
              </v:shape>
            </v:group>
            <v:group style="position:absolute;left:342;top:11071;width:11244;height:2" coordorigin="342,11071" coordsize="11244,2">
              <v:shape style="position:absolute;left:342;top:11071;width:11244;height:2" coordorigin="342,11071" coordsize="11244,0" path="m342,11071l11586,11071e" filled="f" stroked="t" strokeweight=".711962pt" strokecolor="#5B5B5B">
                <v:path arrowok="t"/>
              </v:shape>
            </v:group>
            <v:group style="position:absolute;left:1728;top:11300;width:2;height:5018" coordorigin="1728,11300" coordsize="2,5018">
              <v:shape style="position:absolute;left:1728;top:11300;width:2;height:5018" coordorigin="1728,11300" coordsize="0,5018" path="m1728,16318l1728,11300e" filled="f" stroked="t" strokeweight=".711962pt" strokecolor="#575757">
                <v:path arrowok="t"/>
              </v:shape>
            </v:group>
            <v:group style="position:absolute;left:337;top:11310;width:11254;height:2" coordorigin="337,11310" coordsize="11254,2">
              <v:shape style="position:absolute;left:337;top:11310;width:11254;height:2" coordorigin="337,11310" coordsize="11254,0" path="m337,11310l11591,11310e" filled="f" stroked="t" strokeweight=".711962pt" strokecolor="#575757">
                <v:path arrowok="t"/>
              </v:shape>
            </v:group>
            <v:group style="position:absolute;left:1149;top:11305;width:2;height:5018" coordorigin="1149,11305" coordsize="2,5018">
              <v:shape style="position:absolute;left:1149;top:11305;width:2;height:5018" coordorigin="1149,11305" coordsize="0,5018" path="m1149,16323l1149,11305e" filled="f" stroked="t" strokeweight=".711962pt" strokecolor="#484848">
                <v:path arrowok="t"/>
              </v:shape>
            </v:group>
            <v:group style="position:absolute;left:346;top:11549;width:11240;height:2" coordorigin="346,11549" coordsize="11240,2">
              <v:shape style="position:absolute;left:346;top:11549;width:11240;height:2" coordorigin="346,11549" coordsize="11240,0" path="m346,11549l11586,11549e" filled="f" stroked="t" strokeweight=".711962pt" strokecolor="#575757">
                <v:path arrowok="t"/>
              </v:shape>
            </v:group>
            <v:group style="position:absolute;left:351;top:13625;width:2041;height:2" coordorigin="351,13625" coordsize="2041,2">
              <v:shape style="position:absolute;left:351;top:13625;width:2041;height:2" coordorigin="351,13625" coordsize="2041,0" path="m351,13625l2392,13625e" filled="f" stroked="t" strokeweight=".711962pt" strokecolor="#646464">
                <v:path arrowok="t"/>
              </v:shape>
            </v:group>
            <v:group style="position:absolute;left:346;top:16308;width:11244;height:2" coordorigin="346,16308" coordsize="11244,2">
              <v:shape style="position:absolute;left:346;top:16308;width:11244;height:2" coordorigin="346,16308" coordsize="11244,0" path="m346,16308l11591,16308e" filled="f" stroked="t" strokeweight=".711962pt" strokecolor="#575757">
                <v:path arrowok="t"/>
              </v:shape>
            </v:group>
            <v:group style="position:absolute;left:7371;top:11305;width:2;height:5008" coordorigin="7371,11305" coordsize="2,5008">
              <v:shape style="position:absolute;left:7371;top:11305;width:2;height:5008" coordorigin="7371,11305" coordsize="0,5008" path="m7371,16313l7371,11305e" filled="f" stroked="t" strokeweight=".711962pt" strokecolor="#646464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793" w:right="-20"/>
        <w:jc w:val="left"/>
        <w:tabs>
          <w:tab w:pos="14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64287"/>
          <w:w w:val="99"/>
          <w:i/>
        </w:rPr>
      </w:r>
      <w:r>
        <w:rPr>
          <w:rFonts w:ascii="Arial" w:hAnsi="Arial" w:cs="Arial" w:eastAsia="Arial"/>
          <w:sz w:val="20"/>
          <w:szCs w:val="20"/>
          <w:color w:val="364287"/>
          <w:w w:val="99"/>
          <w:i/>
          <w:u w:val="thick" w:color="444F97"/>
        </w:rPr>
        <w:t> </w:t>
      </w:r>
      <w:r>
        <w:rPr>
          <w:rFonts w:ascii="Arial" w:hAnsi="Arial" w:cs="Arial" w:eastAsia="Arial"/>
          <w:sz w:val="20"/>
          <w:szCs w:val="20"/>
          <w:color w:val="364287"/>
          <w:w w:val="100"/>
          <w:i/>
          <w:u w:val="thick" w:color="444F97"/>
        </w:rPr>
        <w:tab/>
      </w:r>
      <w:r>
        <w:rPr>
          <w:rFonts w:ascii="Arial" w:hAnsi="Arial" w:cs="Arial" w:eastAsia="Arial"/>
          <w:sz w:val="20"/>
          <w:szCs w:val="20"/>
          <w:color w:val="364287"/>
          <w:w w:val="100"/>
          <w:i/>
          <w:u w:val="thick" w:color="444F97"/>
        </w:rPr>
      </w:r>
      <w:r>
        <w:rPr>
          <w:rFonts w:ascii="Arial" w:hAnsi="Arial" w:cs="Arial" w:eastAsia="Arial"/>
          <w:sz w:val="20"/>
          <w:szCs w:val="20"/>
          <w:color w:val="364287"/>
          <w:spacing w:val="0"/>
          <w:w w:val="72"/>
          <w:i/>
          <w:u w:val="thick" w:color="444F97"/>
        </w:rPr>
        <w:t>.J.</w:t>
      </w:r>
      <w:r>
        <w:rPr>
          <w:rFonts w:ascii="Arial" w:hAnsi="Arial" w:cs="Arial" w:eastAsia="Arial"/>
          <w:sz w:val="20"/>
          <w:szCs w:val="20"/>
          <w:color w:val="364287"/>
          <w:spacing w:val="0"/>
          <w:w w:val="72"/>
          <w:i/>
          <w:u w:val="thick" w:color="444F97"/>
        </w:rPr>
      </w:r>
      <w:r>
        <w:rPr>
          <w:rFonts w:ascii="Arial" w:hAnsi="Arial" w:cs="Arial" w:eastAsia="Arial"/>
          <w:sz w:val="20"/>
          <w:szCs w:val="20"/>
          <w:color w:val="364287"/>
          <w:spacing w:val="0"/>
          <w:w w:val="72"/>
          <w:i/>
        </w:rPr>
      </w:r>
      <w:r>
        <w:rPr>
          <w:rFonts w:ascii="Arial" w:hAnsi="Arial" w:cs="Arial" w:eastAsia="Arial"/>
          <w:sz w:val="20"/>
          <w:szCs w:val="20"/>
          <w:color w:val="364287"/>
          <w:spacing w:val="0"/>
          <w:w w:val="72"/>
          <w:i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45454"/>
          <w:spacing w:val="-2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6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5"/>
          <w:b/>
          <w:bCs/>
        </w:rPr>
        <w:t>erimKÖSE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7" w:after="0" w:line="240" w:lineRule="auto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</w:rPr>
        <w:t>Itfaiy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42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333333"/>
          <w:spacing w:val="-11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</w:rPr>
        <w:t>Bölg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33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8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0.079987pt;margin-top:-105.62632pt;width:140.160004pt;height:94.080002pt;mso-position-horizontal-relative:page;mso-position-vertical-relative:paragraph;z-index:-15205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Yücel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3"/>
        </w:rPr>
        <w:t>OGURCALI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53" w:lineRule="exact"/>
        <w:ind w:left="408" w:right="-20"/>
        <w:jc w:val="left"/>
        <w:rPr>
          <w:rFonts w:ascii="Times New Roman" w:hAnsi="Times New Roman" w:cs="Times New Roman" w:eastAsia="Times New Roman"/>
          <w:sz w:val="116"/>
          <w:szCs w:val="116"/>
        </w:rPr>
      </w:pPr>
      <w:rPr/>
      <w:r>
        <w:rPr>
          <w:rFonts w:ascii="Times New Roman" w:hAnsi="Times New Roman" w:cs="Times New Roman" w:eastAsia="Times New Roman"/>
          <w:sz w:val="116"/>
          <w:szCs w:val="116"/>
          <w:color w:val="333333"/>
          <w:spacing w:val="0"/>
          <w:w w:val="101"/>
          <w:i/>
          <w:position w:val="2"/>
        </w:rPr>
        <w:t>llL</w:t>
      </w:r>
      <w:r>
        <w:rPr>
          <w:rFonts w:ascii="Times New Roman" w:hAnsi="Times New Roman" w:cs="Times New Roman" w:eastAsia="Times New Roman"/>
          <w:sz w:val="116"/>
          <w:szCs w:val="1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40"/>
          <w:cols w:num="3" w:equalWidth="0">
            <w:col w:w="649" w:space="1788"/>
            <w:col w:w="2059" w:space="58"/>
            <w:col w:w="688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789" w:right="4385" w:firstLine="-11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1"/>
          <w:w w:val="104"/>
        </w:rPr>
        <w:t>S</w:t>
      </w:r>
      <w:r>
        <w:rPr>
          <w:rFonts w:ascii="Arial" w:hAnsi="Arial" w:cs="Arial" w:eastAsia="Arial"/>
          <w:sz w:val="21"/>
          <w:szCs w:val="21"/>
          <w:color w:val="282828"/>
          <w:spacing w:val="-7"/>
          <w:w w:val="249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290" w:lineRule="exact"/>
        <w:ind w:left="854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935528pt;margin-top:-40.883541pt;width:507.718487pt;height:72.460108pt;mso-position-horizontal-relative:page;mso-position-vertical-relative:paragraph;z-index:-15192" type="#_x0000_t202" filled="f" stroked="f">
            <v:textbox inset="0,0,0,0">
              <w:txbxContent>
                <w:p>
                  <w:pPr>
                    <w:spacing w:before="0" w:after="0" w:line="1449" w:lineRule="exact"/>
                    <w:ind w:right="-257"/>
                    <w:jc w:val="left"/>
                    <w:tabs>
                      <w:tab w:pos="8740" w:val="left"/>
                    </w:tabs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14"/>
                      <w:szCs w:val="114"/>
                      <w:color w:val="282828"/>
                      <w:spacing w:val="0"/>
                      <w:w w:val="129"/>
                      <w:b/>
                      <w:bCs/>
                      <w:i/>
                      <w:position w:val="24"/>
                    </w:rPr>
                    <w:t>l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282828"/>
                      <w:spacing w:val="0"/>
                      <w:w w:val="100"/>
                      <w:b/>
                      <w:bCs/>
                      <w:i/>
                      <w:position w:val="24"/>
                    </w:rPr>
                    <w:tab/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282828"/>
                      <w:spacing w:val="0"/>
                      <w:w w:val="100"/>
                      <w:b/>
                      <w:bCs/>
                      <w:i/>
                      <w:position w:val="2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C3C1C3"/>
                      <w:spacing w:val="-41"/>
                      <w:w w:val="8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F3F3F"/>
                      <w:spacing w:val="0"/>
                      <w:w w:val="276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4"/>
        </w:rPr>
        <w:t>IZMIR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  <w:position w:val="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587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82828"/>
          <w:spacing w:val="0"/>
          <w:w w:val="73"/>
          <w:b/>
          <w:bCs/>
        </w:rPr>
        <w:t>BÜYÜKŞEHIR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2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  <w:position w:val="2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63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240" w:lineRule="auto"/>
        <w:ind w:left="114" w:right="-20"/>
        <w:jc w:val="left"/>
        <w:tabs>
          <w:tab w:pos="1680" w:val="left"/>
          <w:tab w:pos="3160" w:val="left"/>
          <w:tab w:pos="55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1"/>
        </w:rPr>
        <w:t>\BiJdjrim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\Bildirim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ı2:59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52" w:lineRule="auto"/>
        <w:ind w:left="133" w:right="3384"/>
        <w:jc w:val="left"/>
        <w:tabs>
          <w:tab w:pos="1500" w:val="left"/>
          <w:tab w:pos="316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0"/>
        </w:rPr>
        <w:t>\Kayıt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  <w:position w:val="0"/>
        </w:rPr>
        <w:t>:3323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ARTIK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Bulgurca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/Menderes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3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Bulgurca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0"/>
        </w:rPr>
        <w:t>/Menderes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87" w:right="-20"/>
        <w:jc w:val="left"/>
        <w:tabs>
          <w:tab w:pos="1500" w:val="left"/>
          <w:tab w:pos="3780" w:val="left"/>
          <w:tab w:pos="6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5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5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2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Palet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61" w:lineRule="exact"/>
        <w:ind w:left="128" w:right="-20"/>
        <w:jc w:val="left"/>
        <w:tabs>
          <w:tab w:pos="36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  <w:t>rtapını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362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aetonam1e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1"/>
        </w:rPr>
        <w:t>Çc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95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C3C1C3"/>
          <w:spacing w:val="-1"/>
          <w:w w:val="51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1"/>
          <w:position w:val="-1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17"/>
          <w:position w:val="-1"/>
        </w:rPr>
        <w:t>Di</w:t>
      </w:r>
      <w:r>
        <w:rPr>
          <w:rFonts w:ascii="Arial" w:hAnsi="Arial" w:cs="Arial" w:eastAsia="Arial"/>
          <w:sz w:val="16"/>
          <w:szCs w:val="16"/>
          <w:color w:val="282828"/>
          <w:spacing w:val="-14"/>
          <w:w w:val="117"/>
          <w:position w:val="-1"/>
        </w:rPr>
        <w:t>ğ</w:t>
      </w:r>
      <w:r>
        <w:rPr>
          <w:rFonts w:ascii="Arial" w:hAnsi="Arial" w:cs="Arial" w:eastAsia="Arial"/>
          <w:sz w:val="16"/>
          <w:szCs w:val="16"/>
          <w:color w:val="505050"/>
          <w:spacing w:val="3"/>
          <w:w w:val="88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6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left="4453" w:right="-20"/>
        <w:jc w:val="left"/>
        <w:tabs>
          <w:tab w:pos="5040" w:val="left"/>
          <w:tab w:pos="5560" w:val="left"/>
          <w:tab w:pos="60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6"/>
          <w:szCs w:val="36"/>
          <w:color w:val="282828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36"/>
          <w:szCs w:val="36"/>
          <w:color w:val="282828"/>
          <w:spacing w:val="-45"/>
          <w:w w:val="52"/>
          <w:position w:val="-1"/>
        </w:rPr>
        <w:t> </w:t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36"/>
          <w:szCs w:val="36"/>
          <w:color w:val="3F3F3F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36"/>
          <w:szCs w:val="36"/>
          <w:color w:val="3F3F3F"/>
          <w:spacing w:val="-45"/>
          <w:w w:val="52"/>
          <w:position w:val="-1"/>
        </w:rPr>
        <w:t> </w:t>
      </w:r>
      <w:r>
        <w:rPr>
          <w:rFonts w:ascii="Arial" w:hAnsi="Arial" w:cs="Arial" w:eastAsia="Arial"/>
          <w:sz w:val="36"/>
          <w:szCs w:val="36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6"/>
          <w:szCs w:val="36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36"/>
          <w:szCs w:val="36"/>
          <w:color w:val="828283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36"/>
          <w:szCs w:val="36"/>
          <w:color w:val="82828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6"/>
          <w:szCs w:val="36"/>
          <w:color w:val="828283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9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7"/>
        </w:rPr>
        <w:t>13:30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92" w:right="-20"/>
        <w:jc w:val="left"/>
        <w:tabs>
          <w:tab w:pos="224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62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6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6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6"/>
          <w:position w:val="0"/>
        </w:rPr>
        <w:t>IK.iracı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Kullanılan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\Amiri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TÜRKER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138" w:right="-20"/>
        <w:jc w:val="left"/>
        <w:tabs>
          <w:tab w:pos="468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-1"/>
        </w:rPr>
        <w:t>\Araç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13:00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1"/>
        </w:rPr>
        <w:t>:ı3:15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220" w:right="160"/>
        </w:sectPr>
      </w:pPr>
      <w:rPr/>
    </w:p>
    <w:p>
      <w:pPr>
        <w:spacing w:before="0" w:after="0" w:line="215" w:lineRule="exact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-1"/>
        </w:rPr>
        <w:t>\Araç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5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123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  <w:cols w:num="2" w:equalWidth="0">
            <w:col w:w="611" w:space="1527"/>
            <w:col w:w="9402"/>
          </w:cols>
        </w:sectPr>
      </w:pPr>
      <w:rPr/>
    </w:p>
    <w:p>
      <w:pPr>
        <w:spacing w:before="0" w:after="0" w:line="258" w:lineRule="exact"/>
        <w:ind w:left="128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693" w:right="46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2162" w:right="4227" w:firstLine="2549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aJgaz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9" w:lineRule="exact"/>
        <w:ind w:left="133" w:right="-20"/>
        <w:jc w:val="left"/>
        <w:tabs>
          <w:tab w:pos="58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i/>
          <w:position w:val="3"/>
        </w:rPr>
        <w:t>Y;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1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8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8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13:05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4"/>
          <w:position w:val="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Sayısı:4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Saati:14:40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71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616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ÖZK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7" w:lineRule="auto"/>
        <w:ind w:left="143" w:right="871" w:firstLine="-2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\Olayı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varıldıgında,yıgı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paletieri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681" w:right="39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Söndtlnnede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0" w:lineRule="exact"/>
        <w:ind w:left="176" w:right="-20"/>
        <w:jc w:val="left"/>
        <w:tabs>
          <w:tab w:pos="2540" w:val="left"/>
          <w:tab w:pos="4700" w:val="left"/>
          <w:tab w:pos="660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9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2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-4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6"/>
          <w:w w:val="14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7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4725" w:right="-20"/>
        <w:jc w:val="left"/>
        <w:tabs>
          <w:tab w:pos="6600" w:val="left"/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Courier New" w:hAnsi="Courier New" w:cs="Courier New" w:eastAsia="Courier New"/>
          <w:sz w:val="23"/>
          <w:szCs w:val="23"/>
          <w:color w:val="282828"/>
          <w:spacing w:val="0"/>
          <w:w w:val="70"/>
          <w:position w:val="3"/>
        </w:rPr>
        <w:t>lO</w:t>
      </w:r>
      <w:r>
        <w:rPr>
          <w:rFonts w:ascii="Courier New" w:hAnsi="Courier New" w:cs="Courier New" w:eastAsia="Courier New"/>
          <w:sz w:val="23"/>
          <w:szCs w:val="23"/>
          <w:color w:val="282828"/>
          <w:spacing w:val="0"/>
          <w:w w:val="100"/>
          <w:position w:val="3"/>
        </w:rPr>
        <w:tab/>
      </w:r>
      <w:r>
        <w:rPr>
          <w:rFonts w:ascii="Courier New" w:hAnsi="Courier New" w:cs="Courier New" w:eastAsia="Courier New"/>
          <w:sz w:val="23"/>
          <w:szCs w:val="23"/>
          <w:color w:val="282828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151515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3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arazide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yığılı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paletle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3000TL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</w:sectPr>
      </w:pPr>
      <w:rPr/>
    </w:p>
    <w:p>
      <w:pPr>
        <w:spacing w:before="20" w:after="0" w:line="240" w:lineRule="auto"/>
        <w:ind w:left="17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paletierde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olup;yapılaıı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  <w:cols w:num="2" w:equalWidth="0">
            <w:col w:w="1956" w:space="311"/>
            <w:col w:w="9273"/>
          </w:cols>
        </w:sectPr>
      </w:pPr>
      <w:rPr/>
    </w:p>
    <w:p>
      <w:pPr>
        <w:spacing w:before="20" w:after="0" w:line="252" w:lineRule="auto"/>
        <w:ind w:left="2223" w:right="53" w:firstLine="-209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5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soruşturmada,kimliği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8"/>
        </w:rPr>
        <w:t>tuşturu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paletiere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7" w:lineRule="auto"/>
        <w:ind w:left="133" w:right="4091"/>
        <w:jc w:val="left"/>
        <w:tabs>
          <w:tab w:pos="21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\sirketi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\Bedeli: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9" w:lineRule="exact"/>
        <w:ind w:left="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53"/>
          <w:position w:val="-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53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5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660305pt;margin-top:9.45942pt;width:8.89776pt;height:8pt;mso-position-horizontal-relative:page;mso-position-vertical-relative:paragraph;z-index:-15191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82828"/>
                      <w:spacing w:val="0"/>
                      <w:w w:val="167"/>
                    </w:rPr>
                    <w:t>r-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75"/>
          <w:position w:val="1"/>
        </w:rPr>
        <w:t>!rf</w:t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75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3F3F3F"/>
          <w:spacing w:val="16"/>
          <w:w w:val="75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B1B1B1"/>
          <w:spacing w:val="21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</w:sectPr>
      </w:pPr>
      <w:rPr/>
    </w:p>
    <w:p>
      <w:pPr>
        <w:spacing w:before="8" w:after="0" w:line="240" w:lineRule="auto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Ekıoı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\Saati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14:40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  <w:cols w:num="4" w:equalWidth="0">
            <w:col w:w="1342" w:space="834"/>
            <w:col w:w="418" w:space="169"/>
            <w:col w:w="1019" w:space="2293"/>
            <w:col w:w="5465"/>
          </w:cols>
        </w:sectPr>
      </w:pPr>
      <w:rPr/>
    </w:p>
    <w:p>
      <w:pPr>
        <w:spacing w:before="5" w:after="0" w:line="240" w:lineRule="auto"/>
        <w:ind w:left="207" w:right="1539"/>
        <w:jc w:val="center"/>
        <w:tabs>
          <w:tab w:pos="1000" w:val="left"/>
          <w:tab w:pos="152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Kısık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2" w:lineRule="exact"/>
        <w:ind w:left="2329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-1"/>
        </w:rPr>
        <w:t>Ü</w:t>
      </w:r>
      <w:r>
        <w:rPr>
          <w:rFonts w:ascii="Arial" w:hAnsi="Arial" w:cs="Arial" w:eastAsia="Arial"/>
          <w:sz w:val="20"/>
          <w:szCs w:val="20"/>
          <w:color w:val="3F3F3F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6"/>
          <w:szCs w:val="16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left="437" w:right="1657"/>
        <w:jc w:val="center"/>
        <w:tabs>
          <w:tab w:pos="2680" w:val="left"/>
          <w:tab w:pos="3280" w:val="left"/>
          <w:tab w:pos="5020" w:val="left"/>
          <w:tab w:pos="85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771301pt;margin-top:3.157317pt;width:13.760001pt;height:43pt;mso-position-horizontal-relative:page;mso-position-vertical-relative:paragraph;z-index:-15188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Times New Roman" w:hAnsi="Times New Roman" w:cs="Times New Roman" w:eastAsia="Times New Roman"/>
                      <w:sz w:val="86"/>
                      <w:szCs w:val="8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384897"/>
                      <w:spacing w:val="0"/>
                      <w:w w:val="64"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81"/>
          <w:position w:val="-25"/>
        </w:rPr>
        <w:t>·o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46"/>
          <w:szCs w:val="46"/>
          <w:color w:val="242B7E"/>
          <w:spacing w:val="0"/>
          <w:w w:val="100"/>
          <w:position w:val="-31"/>
        </w:rPr>
      </w:r>
      <w:r>
        <w:rPr>
          <w:rFonts w:ascii="Times New Roman" w:hAnsi="Times New Roman" w:cs="Times New Roman" w:eastAsia="Times New Roman"/>
          <w:sz w:val="46"/>
          <w:szCs w:val="46"/>
          <w:color w:val="242B7E"/>
          <w:spacing w:val="0"/>
          <w:w w:val="100"/>
          <w:u w:val="single" w:color="383F8C"/>
          <w:position w:val="-31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242B7E"/>
          <w:spacing w:val="23"/>
          <w:w w:val="100"/>
          <w:u w:val="single" w:color="383F8C"/>
          <w:position w:val="-31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242B7E"/>
          <w:spacing w:val="23"/>
          <w:w w:val="100"/>
          <w:u w:val="single" w:color="383F8C"/>
          <w:position w:val="-31"/>
        </w:rPr>
      </w:r>
      <w:r>
        <w:rPr>
          <w:rFonts w:ascii="Times New Roman" w:hAnsi="Times New Roman" w:cs="Times New Roman" w:eastAsia="Times New Roman"/>
          <w:sz w:val="46"/>
          <w:szCs w:val="46"/>
          <w:color w:val="242B7E"/>
          <w:spacing w:val="23"/>
          <w:w w:val="100"/>
          <w:position w:val="-31"/>
        </w:rPr>
      </w:r>
      <w:r>
        <w:rPr>
          <w:rFonts w:ascii="Times New Roman" w:hAnsi="Times New Roman" w:cs="Times New Roman" w:eastAsia="Times New Roman"/>
          <w:sz w:val="46"/>
          <w:szCs w:val="46"/>
          <w:color w:val="242B7E"/>
          <w:spacing w:val="0"/>
          <w:w w:val="100"/>
          <w:position w:val="-31"/>
        </w:rPr>
        <w:tab/>
      </w:r>
      <w:r>
        <w:rPr>
          <w:rFonts w:ascii="Times New Roman" w:hAnsi="Times New Roman" w:cs="Times New Roman" w:eastAsia="Times New Roman"/>
          <w:sz w:val="46"/>
          <w:szCs w:val="46"/>
          <w:color w:val="242B7E"/>
          <w:spacing w:val="-5"/>
          <w:w w:val="58"/>
          <w:position w:val="-31"/>
        </w:rPr>
        <w:t>.</w:t>
      </w:r>
      <w:r>
        <w:rPr>
          <w:rFonts w:ascii="Times New Roman" w:hAnsi="Times New Roman" w:cs="Times New Roman" w:eastAsia="Times New Roman"/>
          <w:sz w:val="46"/>
          <w:szCs w:val="46"/>
          <w:color w:val="384897"/>
          <w:spacing w:val="0"/>
          <w:w w:val="125"/>
          <w:position w:val="-31"/>
        </w:rPr>
        <w:t>L</w:t>
      </w:r>
      <w:r>
        <w:rPr>
          <w:rFonts w:ascii="Times New Roman" w:hAnsi="Times New Roman" w:cs="Times New Roman" w:eastAsia="Times New Roman"/>
          <w:sz w:val="46"/>
          <w:szCs w:val="46"/>
          <w:color w:val="384897"/>
          <w:spacing w:val="0"/>
          <w:w w:val="100"/>
          <w:position w:val="-31"/>
        </w:rPr>
        <w:tab/>
      </w:r>
      <w:r>
        <w:rPr>
          <w:rFonts w:ascii="Times New Roman" w:hAnsi="Times New Roman" w:cs="Times New Roman" w:eastAsia="Times New Roman"/>
          <w:sz w:val="46"/>
          <w:szCs w:val="46"/>
          <w:color w:val="384897"/>
          <w:spacing w:val="0"/>
          <w:w w:val="100"/>
          <w:position w:val="-3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72"/>
          <w:position w:val="-34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-31"/>
          <w:w w:val="100"/>
          <w:position w:val="-3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79"/>
          <w:position w:val="-34"/>
        </w:rPr>
        <w:t>6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-3"/>
          <w:w w:val="79"/>
          <w:position w:val="-3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57"/>
          <w:position w:val="-34"/>
        </w:rPr>
        <w:t>,MaY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58"/>
          <w:position w:val="-34"/>
        </w:rPr>
        <w:t>)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57"/>
          <w:position w:val="-34"/>
        </w:rPr>
        <w:t>Sıı9'7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20" w:right="160"/>
        </w:sectPr>
      </w:pPr>
      <w:rPr/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89" w:lineRule="exact"/>
        <w:ind w:right="36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82828"/>
          <w:spacing w:val="0"/>
          <w:w w:val="134"/>
          <w:i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81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F3F"/>
          <w:spacing w:val="0"/>
          <w:w w:val="111"/>
        </w:rPr>
        <w:t>.Q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58" w:lineRule="atLeast"/>
        <w:ind w:right="26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53"/>
        </w:rPr>
        <w:t>......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95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v:group style="position:absolute;margin-left:486.192352pt;margin-top:2.552735pt;width:7.181657pt;height:.1pt;mso-position-horizontal-relative:page;mso-position-vertical-relative:paragraph;z-index:-15199" coordorigin="9724,51" coordsize="144,2">
            <v:shape style="position:absolute;left:9724;top:51;width:144;height:2" coordorigin="9724,51" coordsize="144,0" path="m9724,51l9867,51e" filled="f" stroked="t" strokeweight="2.828516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00"/>
          <w:b/>
          <w:bCs/>
        </w:rPr>
        <w:t>fo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A9A9C"/>
          <w:spacing w:val="0"/>
          <w:w w:val="149"/>
          <w:b/>
          <w:bCs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58" w:lineRule="atLeast"/>
        <w:ind w:left="3222" w:right="-20"/>
        <w:jc w:val="left"/>
        <w:tabs>
          <w:tab w:pos="39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578.732971pt;margin-top:.586439pt;width:.1pt;height:23.459778pt;mso-position-horizontal-relative:page;mso-position-vertical-relative:paragraph;z-index:-15201" coordorigin="11575,12" coordsize="2,469">
            <v:shape style="position:absolute;left:11575;top:12;width:2;height:469" coordorigin="11575,12" coordsize="0,469" path="m11575,481l11575,12e" filled="f" stroked="t" strokeweight=".238653pt" strokecolor="#000000">
              <v:path arrowok="t"/>
            </v:shape>
          </v:group>
          <w10:wrap type="none"/>
        </w:pict>
      </w:r>
      <w:r>
        <w:rPr/>
        <w:pict>
          <v:group style="position:absolute;margin-left:470.889038pt;margin-top:1.496336pt;width:.1pt;height:4.71167pt;mso-position-horizontal-relative:page;mso-position-vertical-relative:paragraph;z-index:-15198" coordorigin="9418,30" coordsize="2,94">
            <v:shape style="position:absolute;left:9418;top:30;width:2;height:94" coordorigin="9418,30" coordsize="0,94" path="m9418,124l9418,30e" filled="f" stroked="t" strokeweight=".6512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68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68"/>
        </w:rPr>
        <w:t>        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10"/>
          <w:w w:val="68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28283"/>
          <w:spacing w:val="0"/>
          <w:w w:val="68"/>
        </w:rPr>
        <w:t>"!.:</w:t>
      </w:r>
      <w:r>
        <w:rPr>
          <w:rFonts w:ascii="Times New Roman" w:hAnsi="Times New Roman" w:cs="Times New Roman" w:eastAsia="Times New Roman"/>
          <w:sz w:val="7"/>
          <w:szCs w:val="7"/>
          <w:color w:val="828283"/>
          <w:spacing w:val="0"/>
          <w:w w:val="68"/>
        </w:rPr>
        <w:t>               </w:t>
      </w:r>
      <w:r>
        <w:rPr>
          <w:rFonts w:ascii="Times New Roman" w:hAnsi="Times New Roman" w:cs="Times New Roman" w:eastAsia="Times New Roman"/>
          <w:sz w:val="7"/>
          <w:szCs w:val="7"/>
          <w:color w:val="828283"/>
          <w:spacing w:val="6"/>
          <w:w w:val="6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A9A9C"/>
          <w:spacing w:val="0"/>
          <w:w w:val="68"/>
          <w:b/>
          <w:bCs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9A9A9C"/>
          <w:spacing w:val="0"/>
          <w:w w:val="68"/>
          <w:b/>
          <w:bCs/>
        </w:rPr>
        <w:t>o</w:t>
      </w:r>
      <w:r>
        <w:rPr>
          <w:rFonts w:ascii="Times New Roman" w:hAnsi="Times New Roman" w:cs="Times New Roman" w:eastAsia="Times New Roman"/>
          <w:sz w:val="11"/>
          <w:szCs w:val="11"/>
          <w:color w:val="9A9A9C"/>
          <w:spacing w:val="-17"/>
          <w:w w:val="68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A9A9C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A9A9C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1"/>
          <w:szCs w:val="11"/>
          <w:color w:val="9A9A9C"/>
          <w:spacing w:val="0"/>
          <w:w w:val="90"/>
        </w:rPr>
        <w:t>"'-</w:t>
      </w:r>
      <w:r>
        <w:rPr>
          <w:rFonts w:ascii="Times New Roman" w:hAnsi="Times New Roman" w:cs="Times New Roman" w:eastAsia="Times New Roman"/>
          <w:sz w:val="11"/>
          <w:szCs w:val="11"/>
          <w:color w:val="9A9A9C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A9A9C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  <w:cols w:num="2" w:equalWidth="0">
            <w:col w:w="704" w:space="5271"/>
            <w:col w:w="5565"/>
          </w:cols>
        </w:sectPr>
      </w:pPr>
      <w:rPr/>
    </w:p>
    <w:p>
      <w:pPr>
        <w:spacing w:before="0" w:after="0" w:line="137" w:lineRule="atLeast"/>
        <w:ind w:left="2443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F3F3F"/>
          <w:spacing w:val="0"/>
          <w:w w:val="92"/>
        </w:rPr>
        <w:t>H</w:t>
      </w:r>
      <w:r>
        <w:rPr>
          <w:rFonts w:ascii="Arial" w:hAnsi="Arial" w:cs="Arial" w:eastAsia="Arial"/>
          <w:sz w:val="26"/>
          <w:szCs w:val="26"/>
          <w:color w:val="3F3F3F"/>
          <w:spacing w:val="-22"/>
          <w:w w:val="92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-10"/>
          <w:w w:val="109"/>
        </w:rPr>
        <w:t>.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77"/>
        </w:rPr>
        <w:t>SeYi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78"/>
        </w:rPr>
        <w:t>n</w:t>
      </w:r>
      <w:r>
        <w:rPr>
          <w:rFonts w:ascii="Arial" w:hAnsi="Arial" w:cs="Arial" w:eastAsia="Arial"/>
          <w:sz w:val="26"/>
          <w:szCs w:val="26"/>
          <w:color w:val="282828"/>
          <w:spacing w:val="-22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83"/>
        </w:rPr>
        <w:t>AKSULAR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161" w:lineRule="atLeast"/>
        <w:ind w:right="-5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9A9A9C"/>
          <w:spacing w:val="0"/>
          <w:w w:val="141"/>
        </w:rPr>
        <w:t>......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283" w:lineRule="atLeast"/>
        <w:ind w:right="-20"/>
        <w:jc w:val="left"/>
        <w:rPr>
          <w:rFonts w:ascii="Arial" w:hAnsi="Arial" w:cs="Arial" w:eastAsia="Arial"/>
          <w:sz w:val="4"/>
          <w:szCs w:val="4"/>
        </w:rPr>
      </w:pPr>
      <w:rPr/>
      <w:r>
        <w:rPr/>
        <w:br w:type="column"/>
      </w:r>
      <w:r>
        <w:rPr>
          <w:rFonts w:ascii="Arial" w:hAnsi="Arial" w:cs="Arial" w:eastAsia="Arial"/>
          <w:sz w:val="4"/>
          <w:szCs w:val="4"/>
          <w:color w:val="B1B1B1"/>
          <w:spacing w:val="0"/>
          <w:w w:val="179"/>
        </w:rPr>
        <w:t>#</w:t>
      </w:r>
      <w:r>
        <w:rPr>
          <w:rFonts w:ascii="Arial" w:hAnsi="Arial" w:cs="Arial" w:eastAsia="Arial"/>
          <w:sz w:val="4"/>
          <w:szCs w:val="4"/>
          <w:color w:val="B1B1B1"/>
          <w:spacing w:val="0"/>
          <w:w w:val="179"/>
        </w:rPr>
        <w:t>   </w:t>
      </w:r>
      <w:r>
        <w:rPr>
          <w:rFonts w:ascii="Arial" w:hAnsi="Arial" w:cs="Arial" w:eastAsia="Arial"/>
          <w:sz w:val="4"/>
          <w:szCs w:val="4"/>
          <w:color w:val="B1B1B1"/>
          <w:spacing w:val="4"/>
          <w:w w:val="179"/>
        </w:rPr>
        <w:t> </w:t>
      </w:r>
      <w:r>
        <w:rPr>
          <w:rFonts w:ascii="Arial" w:hAnsi="Arial" w:cs="Arial" w:eastAsia="Arial"/>
          <w:sz w:val="4"/>
          <w:szCs w:val="4"/>
          <w:color w:val="282828"/>
          <w:spacing w:val="0"/>
          <w:w w:val="353"/>
        </w:rPr>
        <w:t>"'</w:t>
      </w:r>
      <w:r>
        <w:rPr>
          <w:rFonts w:ascii="Arial" w:hAnsi="Arial" w:cs="Arial" w:eastAsia="Arial"/>
          <w:sz w:val="4"/>
          <w:szCs w:val="4"/>
          <w:color w:val="282828"/>
          <w:spacing w:val="12"/>
          <w:w w:val="353"/>
        </w:rPr>
        <w:t> </w:t>
      </w:r>
      <w:r>
        <w:rPr>
          <w:rFonts w:ascii="Arial" w:hAnsi="Arial" w:cs="Arial" w:eastAsia="Arial"/>
          <w:sz w:val="4"/>
          <w:szCs w:val="4"/>
          <w:color w:val="B1B1B1"/>
          <w:spacing w:val="0"/>
          <w:w w:val="189"/>
        </w:rPr>
        <w:t>.......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  <w:cols w:num="3" w:equalWidth="0">
            <w:col w:w="4340" w:space="4662"/>
            <w:col w:w="149" w:space="104"/>
            <w:col w:w="2285"/>
          </w:cols>
        </w:sectPr>
      </w:pPr>
      <w:rPr/>
    </w:p>
    <w:p>
      <w:pPr>
        <w:spacing w:before="0" w:after="0" w:line="125" w:lineRule="exact"/>
        <w:ind w:left="2300" w:right="-79"/>
        <w:jc w:val="left"/>
        <w:tabs>
          <w:tab w:pos="6000" w:val="left"/>
          <w:tab w:pos="65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469.00116pt;margin-top:-1.339459pt;width:.1pt;height:5.950196pt;mso-position-horizontal-relative:page;mso-position-vertical-relative:paragraph;z-index:-15197" coordorigin="9380,-27" coordsize="2,119">
            <v:shape style="position:absolute;left:9380;top:-27;width:2;height:119" coordorigin="9380,-27" coordsize="0,119" path="m9380,92l9380,-27e" filled="f" stroked="t" strokeweight="4.53754pt" strokecolor="#EDEDED">
              <v:path arrowok="t"/>
            </v:shape>
          </v:group>
          <w10:wrap type="none"/>
        </w:pict>
      </w:r>
      <w:r>
        <w:rPr/>
        <w:pict>
          <v:group style="position:absolute;margin-left:445.52536pt;margin-top:3.211641pt;width:.1pt;height:10.769532pt;mso-position-horizontal-relative:page;mso-position-vertical-relative:paragraph;z-index:-15196" coordorigin="8911,64" coordsize="2,215">
            <v:shape style="position:absolute;left:8911;top:64;width:2;height:215" coordorigin="8911,64" coordsize="0,215" path="m8911,280l8911,64e" filled="f" stroked="t" strokeweight="4.0024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282828"/>
          <w:w w:val="86"/>
          <w:position w:val="-7"/>
        </w:rPr>
        <w:t>Güne</w:t>
      </w:r>
      <w:r>
        <w:rPr>
          <w:rFonts w:ascii="Arial" w:hAnsi="Arial" w:cs="Arial" w:eastAsia="Arial"/>
          <w:sz w:val="26"/>
          <w:szCs w:val="26"/>
          <w:color w:val="282828"/>
          <w:w w:val="87"/>
          <w:position w:val="-7"/>
        </w:rPr>
        <w:t>y</w:t>
      </w:r>
      <w:r>
        <w:rPr>
          <w:rFonts w:ascii="Arial" w:hAnsi="Arial" w:cs="Arial" w:eastAsia="Arial"/>
          <w:sz w:val="26"/>
          <w:szCs w:val="26"/>
          <w:color w:val="282828"/>
          <w:spacing w:val="-27"/>
          <w:w w:val="100"/>
          <w:position w:val="-7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89"/>
          <w:position w:val="-7"/>
        </w:rPr>
        <w:t>Bölg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90"/>
          <w:position w:val="-7"/>
        </w:rPr>
        <w:t>e</w:t>
      </w:r>
      <w:r>
        <w:rPr>
          <w:rFonts w:ascii="Arial" w:hAnsi="Arial" w:cs="Arial" w:eastAsia="Arial"/>
          <w:sz w:val="26"/>
          <w:szCs w:val="26"/>
          <w:color w:val="282828"/>
          <w:spacing w:val="-21"/>
          <w:w w:val="100"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94"/>
          <w:position w:val="-7"/>
        </w:rPr>
        <w:t>2</w:t>
      </w:r>
      <w:r>
        <w:rPr>
          <w:rFonts w:ascii="Arial" w:hAnsi="Arial" w:cs="Arial" w:eastAsia="Arial"/>
          <w:sz w:val="24"/>
          <w:szCs w:val="24"/>
          <w:color w:val="282828"/>
          <w:spacing w:val="12"/>
          <w:w w:val="93"/>
          <w:position w:val="-7"/>
        </w:rPr>
        <w:t>.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95"/>
          <w:position w:val="-7"/>
        </w:rPr>
        <w:t>Post</w:t>
      </w:r>
      <w:r>
        <w:rPr>
          <w:rFonts w:ascii="Arial" w:hAnsi="Arial" w:cs="Arial" w:eastAsia="Arial"/>
          <w:sz w:val="24"/>
          <w:szCs w:val="24"/>
          <w:color w:val="282828"/>
          <w:spacing w:val="2"/>
          <w:w w:val="96"/>
          <w:position w:val="-7"/>
        </w:rPr>
        <w:t>a</w:t>
      </w:r>
      <w:r>
        <w:rPr>
          <w:rFonts w:ascii="Arial" w:hAnsi="Arial" w:cs="Arial" w:eastAsia="Arial"/>
          <w:sz w:val="24"/>
          <w:szCs w:val="24"/>
          <w:color w:val="505050"/>
          <w:spacing w:val="-26"/>
          <w:w w:val="159"/>
          <w:position w:val="-7"/>
        </w:rPr>
        <w:t>·</w:t>
      </w:r>
      <w:r>
        <w:rPr>
          <w:rFonts w:ascii="Arial" w:hAnsi="Arial" w:cs="Arial" w:eastAsia="Arial"/>
          <w:sz w:val="24"/>
          <w:szCs w:val="24"/>
          <w:color w:val="384897"/>
          <w:spacing w:val="0"/>
          <w:w w:val="85"/>
          <w:position w:val="-7"/>
        </w:rPr>
        <w:t>IAA</w:t>
      </w:r>
      <w:r>
        <w:rPr>
          <w:rFonts w:ascii="Arial" w:hAnsi="Arial" w:cs="Arial" w:eastAsia="Arial"/>
          <w:sz w:val="24"/>
          <w:szCs w:val="24"/>
          <w:color w:val="384897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4"/>
          <w:szCs w:val="24"/>
          <w:color w:val="384897"/>
          <w:spacing w:val="0"/>
          <w:w w:val="99"/>
          <w:position w:val="-7"/>
        </w:rPr>
      </w:r>
      <w:r>
        <w:rPr>
          <w:rFonts w:ascii="Arial" w:hAnsi="Arial" w:cs="Arial" w:eastAsia="Arial"/>
          <w:sz w:val="24"/>
          <w:szCs w:val="24"/>
          <w:color w:val="384897"/>
          <w:spacing w:val="0"/>
          <w:w w:val="99"/>
          <w:u w:val="single" w:color="384B9C"/>
          <w:position w:val="-7"/>
        </w:rPr>
        <w:t> </w:t>
      </w:r>
      <w:r>
        <w:rPr>
          <w:rFonts w:ascii="Arial" w:hAnsi="Arial" w:cs="Arial" w:eastAsia="Arial"/>
          <w:sz w:val="24"/>
          <w:szCs w:val="24"/>
          <w:color w:val="384897"/>
          <w:spacing w:val="0"/>
          <w:w w:val="100"/>
          <w:u w:val="single" w:color="384B9C"/>
          <w:position w:val="-7"/>
        </w:rPr>
        <w:tab/>
      </w:r>
      <w:r>
        <w:rPr>
          <w:rFonts w:ascii="Arial" w:hAnsi="Arial" w:cs="Arial" w:eastAsia="Arial"/>
          <w:sz w:val="24"/>
          <w:szCs w:val="24"/>
          <w:color w:val="384897"/>
          <w:spacing w:val="0"/>
          <w:w w:val="100"/>
          <w:u w:val="single" w:color="384B9C"/>
          <w:position w:val="-7"/>
        </w:rPr>
      </w:r>
      <w:r>
        <w:rPr>
          <w:rFonts w:ascii="Arial" w:hAnsi="Arial" w:cs="Arial" w:eastAsia="Arial"/>
          <w:sz w:val="24"/>
          <w:szCs w:val="24"/>
          <w:color w:val="384897"/>
          <w:spacing w:val="0"/>
          <w:w w:val="100"/>
          <w:position w:val="-7"/>
        </w:rPr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right="-20"/>
        <w:jc w:val="left"/>
        <w:tabs>
          <w:tab w:pos="1620" w:val="left"/>
        </w:tabs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98"/>
          <w:position w:val="4"/>
        </w:rPr>
        <w:t>1</w:t>
      </w:r>
      <w:r>
        <w:rPr>
          <w:rFonts w:ascii="Arial" w:hAnsi="Arial" w:cs="Arial" w:eastAsia="Arial"/>
          <w:sz w:val="9"/>
          <w:szCs w:val="9"/>
          <w:color w:val="828283"/>
          <w:spacing w:val="-50"/>
          <w:w w:val="148"/>
          <w:b/>
          <w:bCs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97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4"/>
          <w:position w:val="4"/>
        </w:rPr>
        <w:t>faj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4"/>
          <w:position w:val="4"/>
        </w:rPr>
        <w:t>y</w:t>
      </w:r>
      <w:r>
        <w:rPr>
          <w:rFonts w:ascii="Arial" w:hAnsi="Arial" w:cs="Arial" w:eastAsia="Arial"/>
          <w:sz w:val="9"/>
          <w:szCs w:val="9"/>
          <w:color w:val="B1B1B1"/>
          <w:spacing w:val="0"/>
          <w:w w:val="88"/>
          <w:i/>
          <w:position w:val="0"/>
        </w:rPr>
        <w:t>...</w:t>
      </w:r>
      <w:r>
        <w:rPr>
          <w:rFonts w:ascii="Arial" w:hAnsi="Arial" w:cs="Arial" w:eastAsia="Arial"/>
          <w:sz w:val="9"/>
          <w:szCs w:val="9"/>
          <w:color w:val="B1B1B1"/>
          <w:spacing w:val="-12"/>
          <w:w w:val="88"/>
          <w:i/>
          <w:position w:val="0"/>
        </w:rPr>
        <w:t>.</w:t>
      </w:r>
      <w:r>
        <w:rPr>
          <w:rFonts w:ascii="Arial" w:hAnsi="Arial" w:cs="Arial" w:eastAsia="Arial"/>
          <w:sz w:val="11"/>
          <w:szCs w:val="11"/>
          <w:color w:val="9A9A9C"/>
          <w:spacing w:val="-10"/>
          <w:w w:val="82"/>
          <w:position w:val="4"/>
        </w:rPr>
        <w:t>1</w:t>
      </w:r>
      <w:r>
        <w:rPr>
          <w:rFonts w:ascii="Arial" w:hAnsi="Arial" w:cs="Arial" w:eastAsia="Arial"/>
          <w:sz w:val="9"/>
          <w:szCs w:val="9"/>
          <w:color w:val="6B6D6E"/>
          <w:spacing w:val="-22"/>
          <w:w w:val="109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282828"/>
          <w:spacing w:val="-32"/>
          <w:w w:val="105"/>
          <w:position w:val="4"/>
        </w:rPr>
        <w:t>ı</w:t>
      </w:r>
      <w:r>
        <w:rPr>
          <w:rFonts w:ascii="Arial" w:hAnsi="Arial" w:cs="Arial" w:eastAsia="Arial"/>
          <w:sz w:val="9"/>
          <w:szCs w:val="9"/>
          <w:color w:val="6B6D6E"/>
          <w:spacing w:val="1"/>
          <w:w w:val="110"/>
          <w:position w:val="0"/>
        </w:rPr>
        <w:t>(</w:t>
      </w:r>
      <w:r>
        <w:rPr>
          <w:rFonts w:ascii="Arial" w:hAnsi="Arial" w:cs="Arial" w:eastAsia="Arial"/>
          <w:sz w:val="20"/>
          <w:szCs w:val="20"/>
          <w:color w:val="282828"/>
          <w:spacing w:val="4"/>
          <w:w w:val="106"/>
          <w:position w:val="4"/>
        </w:rPr>
        <w:t>u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6"/>
          <w:position w:val="4"/>
        </w:rPr>
        <w:t>ir</w:t>
      </w:r>
      <w:r>
        <w:rPr>
          <w:rFonts w:ascii="Arial" w:hAnsi="Arial" w:cs="Arial" w:eastAsia="Arial"/>
          <w:sz w:val="20"/>
          <w:szCs w:val="20"/>
          <w:color w:val="282828"/>
          <w:spacing w:val="1"/>
          <w:w w:val="106"/>
          <w:position w:val="4"/>
        </w:rPr>
        <w:t>i</w:t>
      </w:r>
      <w:r>
        <w:rPr>
          <w:rFonts w:ascii="Arial" w:hAnsi="Arial" w:cs="Arial" w:eastAsia="Arial"/>
          <w:sz w:val="20"/>
          <w:szCs w:val="20"/>
          <w:color w:val="9A9A9C"/>
          <w:spacing w:val="0"/>
          <w:w w:val="247"/>
          <w:position w:val="4"/>
        </w:rPr>
        <w:t>,</w:t>
      </w:r>
      <w:r>
        <w:rPr>
          <w:rFonts w:ascii="Arial" w:hAnsi="Arial" w:cs="Arial" w:eastAsia="Arial"/>
          <w:sz w:val="20"/>
          <w:szCs w:val="20"/>
          <w:color w:val="9A9A9C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28283"/>
          <w:spacing w:val="0"/>
          <w:w w:val="116"/>
          <w:b/>
          <w:bCs/>
          <w:position w:val="0"/>
        </w:rPr>
        <w:t>"'1.</w:t>
      </w:r>
      <w:r>
        <w:rPr>
          <w:rFonts w:ascii="Times New Roman" w:hAnsi="Times New Roman" w:cs="Times New Roman" w:eastAsia="Times New Roman"/>
          <w:sz w:val="6"/>
          <w:szCs w:val="6"/>
          <w:color w:val="828283"/>
          <w:spacing w:val="-9"/>
          <w:w w:val="116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28283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828283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5"/>
          <w:szCs w:val="5"/>
          <w:color w:val="828283"/>
          <w:spacing w:val="0"/>
          <w:w w:val="116"/>
          <w:position w:val="0"/>
        </w:rPr>
        <w:t>1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41" w:lineRule="exact"/>
        <w:ind w:left="29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580.284241pt;margin-top:6.861196pt;width:.1pt;height:34.710897pt;mso-position-horizontal-relative:page;mso-position-vertical-relative:paragraph;z-index:-15200" coordorigin="11606,137" coordsize="2,694">
            <v:shape style="position:absolute;left:11606;top:137;width:2;height:694" coordorigin="11606,137" coordsize="0,694" path="m11606,831l11606,137e" filled="f" stroked="t" strokeweight=".238653pt" strokecolor="#6B6B6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271"/>
          <w:position w:val="-1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  <w:cols w:num="2" w:equalWidth="0">
            <w:col w:w="6563" w:space="2066"/>
            <w:col w:w="2911"/>
          </w:cols>
        </w:sectPr>
      </w:pPr>
      <w:rPr/>
    </w:p>
    <w:p>
      <w:pPr>
        <w:spacing w:before="29" w:after="0" w:line="282" w:lineRule="exact"/>
        <w:ind w:left="2711" w:right="-78"/>
        <w:jc w:val="left"/>
        <w:tabs>
          <w:tab w:pos="45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82828"/>
          <w:spacing w:val="0"/>
          <w:w w:val="78"/>
          <w:b/>
          <w:bCs/>
          <w:position w:val="-1"/>
        </w:rPr>
        <w:t>Grupla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78"/>
          <w:b/>
          <w:bCs/>
          <w:position w:val="-1"/>
        </w:rPr>
        <w:t>r</w:t>
      </w:r>
      <w:r>
        <w:rPr>
          <w:rFonts w:ascii="Arial" w:hAnsi="Arial" w:cs="Arial" w:eastAsia="Arial"/>
          <w:sz w:val="25"/>
          <w:szCs w:val="25"/>
          <w:color w:val="282828"/>
          <w:spacing w:val="49"/>
          <w:w w:val="78"/>
          <w:b/>
          <w:bCs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78"/>
          <w:b/>
          <w:bCs/>
          <w:position w:val="-1"/>
        </w:rPr>
        <w:t>Amiri</w:t>
      </w:r>
      <w:r>
        <w:rPr>
          <w:rFonts w:ascii="Arial" w:hAnsi="Arial" w:cs="Arial" w:eastAsia="Arial"/>
          <w:sz w:val="25"/>
          <w:szCs w:val="25"/>
          <w:color w:val="282828"/>
          <w:spacing w:val="-22"/>
          <w:w w:val="78"/>
          <w:b/>
          <w:bCs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282828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5"/>
          <w:szCs w:val="25"/>
          <w:color w:val="6E7BAA"/>
          <w:spacing w:val="0"/>
          <w:w w:val="78"/>
          <w:position w:val="-1"/>
        </w:rPr>
        <w:t>-</w:t>
      </w:r>
      <w:r>
        <w:rPr>
          <w:rFonts w:ascii="Arial" w:hAnsi="Arial" w:cs="Arial" w:eastAsia="Arial"/>
          <w:sz w:val="25"/>
          <w:szCs w:val="25"/>
          <w:color w:val="6E7BAA"/>
          <w:spacing w:val="36"/>
          <w:w w:val="78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8590B8"/>
          <w:spacing w:val="0"/>
          <w:w w:val="100"/>
          <w:position w:val="-1"/>
        </w:rPr>
        <w:t>)</w:t>
      </w:r>
      <w:r>
        <w:rPr>
          <w:rFonts w:ascii="Arial" w:hAnsi="Arial" w:cs="Arial" w:eastAsia="Arial"/>
          <w:sz w:val="25"/>
          <w:szCs w:val="25"/>
          <w:color w:val="8590B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8590B8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6E7BAA"/>
          <w:spacing w:val="0"/>
          <w:w w:val="75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76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5B67A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2"/>
          <w:szCs w:val="12"/>
          <w:color w:val="5B67A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987"/>
          <w:spacing w:val="0"/>
          <w:w w:val="119"/>
        </w:rPr>
        <w:t>vv'h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00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828283"/>
          <w:spacing w:val="0"/>
          <w:w w:val="85"/>
        </w:rPr>
        <w:t>"·</w:t>
      </w:r>
      <w:r>
        <w:rPr>
          <w:rFonts w:ascii="Times New Roman" w:hAnsi="Times New Roman" w:cs="Times New Roman" w:eastAsia="Times New Roman"/>
          <w:sz w:val="26"/>
          <w:szCs w:val="26"/>
          <w:color w:val="828283"/>
          <w:spacing w:val="7"/>
          <w:w w:val="8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28283"/>
          <w:spacing w:val="0"/>
          <w:w w:val="135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828283"/>
          <w:spacing w:val="-36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101"/>
          <w:i/>
        </w:rPr>
        <w:t>ırv.ıamJ1ıS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-28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color w:val="828283"/>
          <w:spacing w:val="0"/>
          <w:w w:val="100"/>
          <w:b/>
          <w:bCs/>
        </w:rPr>
        <w:t>U:</w:t>
      </w:r>
      <w:r>
        <w:rPr>
          <w:rFonts w:ascii="Arial" w:hAnsi="Arial" w:cs="Arial" w:eastAsia="Arial"/>
          <w:sz w:val="24"/>
          <w:szCs w:val="24"/>
          <w:color w:val="828283"/>
          <w:spacing w:val="-24"/>
          <w:w w:val="100"/>
          <w:b/>
          <w:bCs/>
        </w:rPr>
        <w:t> </w:t>
      </w:r>
      <w:r>
        <w:rPr>
          <w:rFonts w:ascii="Arial" w:hAnsi="Arial" w:cs="Arial" w:eastAsia="Arial"/>
          <w:sz w:val="13"/>
          <w:szCs w:val="13"/>
          <w:color w:val="6B6D6E"/>
          <w:spacing w:val="0"/>
          <w:w w:val="171"/>
          <w:position w:val="14"/>
        </w:rPr>
        <w:t>\</w:t>
      </w:r>
      <w:r>
        <w:rPr>
          <w:rFonts w:ascii="Arial" w:hAnsi="Arial" w:cs="Arial" w:eastAsia="Arial"/>
          <w:sz w:val="13"/>
          <w:szCs w:val="13"/>
          <w:color w:val="6B6D6E"/>
          <w:spacing w:val="-27"/>
          <w:w w:val="171"/>
          <w:position w:val="14"/>
        </w:rPr>
        <w:t> </w:t>
      </w:r>
      <w:r>
        <w:rPr>
          <w:rFonts w:ascii="Arial" w:hAnsi="Arial" w:cs="Arial" w:eastAsia="Arial"/>
          <w:sz w:val="24"/>
          <w:szCs w:val="24"/>
          <w:color w:val="6B6D6E"/>
          <w:spacing w:val="0"/>
          <w:w w:val="79"/>
          <w:position w:val="0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  <w:cols w:num="3" w:equalWidth="0">
            <w:col w:w="4997" w:space="406"/>
            <w:col w:w="529" w:space="2707"/>
            <w:col w:w="2901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30" w:lineRule="atLeast"/>
        <w:ind w:left="4892" w:right="-53" w:firstLine="-2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TÜRKER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198" w:lineRule="exact"/>
        <w:ind w:left="296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6B6D6E"/>
          <w:w w:val="391"/>
          <w:position w:val="-5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w w:val="131"/>
          <w:position w:val="-5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28283"/>
          <w:spacing w:val="0"/>
          <w:w w:val="45"/>
          <w:position w:val="-5"/>
        </w:rPr>
        <w:t>}.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right="-20"/>
        <w:jc w:val="left"/>
        <w:tabs>
          <w:tab w:pos="480" w:val="left"/>
          <w:tab w:pos="196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464.097595pt;margin-top:-8.02877pt;width:5.079833pt;height:46.040413pt;mso-position-horizontal-relative:page;mso-position-vertical-relative:paragraph;z-index:-15195" coordorigin="9282,-161" coordsize="102,921">
            <v:group style="position:absolute;left:9325;top:-117;width:2;height:585" coordorigin="9325,-117" coordsize="2,585">
              <v:shape style="position:absolute;left:9325;top:-117;width:2;height:585" coordorigin="9325,-117" coordsize="0,585" path="m9325,468l9325,-117e" filled="f" stroked="t" strokeweight="4.335pt" strokecolor="#EDEDED">
                <v:path arrowok="t"/>
              </v:shape>
            </v:group>
            <v:group style="position:absolute;left:9360;top:414;width:2;height:323" coordorigin="9360,414" coordsize="2,323">
              <v:shape style="position:absolute;left:9360;top:414;width:2;height:323" coordorigin="9360,414" coordsize="0,323" path="m9360,737l9360,414e" filled="f" stroked="t" strokeweight="2.320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9.586243pt;margin-top:10.615433pt;width:.1pt;height:8.867676pt;mso-position-horizontal-relative:page;mso-position-vertical-relative:paragraph;z-index:-15194" coordorigin="10592,212" coordsize="2,177">
            <v:shape style="position:absolute;left:10592;top:212;width:2;height:177" coordorigin="10592,212" coordsize="0,177" path="m10592,390l10592,212e" filled="f" stroked="t" strokeweight="3.223764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9.809143pt;margin-top:-8.306463pt;width:5.101735pt;height:21.5pt;mso-position-horizontal-relative:page;mso-position-vertical-relative:paragraph;z-index:-15190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828283"/>
                      <w:spacing w:val="0"/>
                      <w:w w:val="61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5"/>
          <w:szCs w:val="45"/>
          <w:color w:val="3F3F3F"/>
          <w:i/>
          <w:position w:val="-14"/>
        </w:rPr>
      </w:r>
      <w:r>
        <w:rPr>
          <w:rFonts w:ascii="Times New Roman" w:hAnsi="Times New Roman" w:cs="Times New Roman" w:eastAsia="Times New Roman"/>
          <w:sz w:val="45"/>
          <w:szCs w:val="45"/>
          <w:color w:val="3F3F3F"/>
          <w:i/>
          <w:strike/>
          <w:position w:val="-14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3F3F3F"/>
          <w:i/>
          <w:strike/>
          <w:position w:val="-14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3F3F3F"/>
          <w:i/>
          <w:strike/>
          <w:position w:val="-14"/>
        </w:rPr>
      </w:r>
      <w:r>
        <w:rPr>
          <w:rFonts w:ascii="Times New Roman" w:hAnsi="Times New Roman" w:cs="Times New Roman" w:eastAsia="Times New Roman"/>
          <w:sz w:val="45"/>
          <w:szCs w:val="45"/>
          <w:color w:val="3F3F3F"/>
          <w:spacing w:val="0"/>
          <w:w w:val="25"/>
          <w:i/>
          <w:strike/>
          <w:position w:val="-14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3F3F3F"/>
          <w:spacing w:val="0"/>
          <w:w w:val="25"/>
          <w:i/>
          <w:strike/>
          <w:position w:val="-14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3F3F3F"/>
          <w:spacing w:val="20"/>
          <w:w w:val="25"/>
          <w:i/>
          <w:strike/>
          <w:position w:val="-14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9A9A9C"/>
          <w:spacing w:val="0"/>
          <w:w w:val="25"/>
          <w:i/>
          <w:strike/>
          <w:position w:val="-14"/>
        </w:rPr>
        <w:t>-</w:t>
      </w:r>
      <w:r>
        <w:rPr>
          <w:rFonts w:ascii="Times New Roman" w:hAnsi="Times New Roman" w:cs="Times New Roman" w:eastAsia="Times New Roman"/>
          <w:sz w:val="45"/>
          <w:szCs w:val="45"/>
          <w:color w:val="9A9A9C"/>
          <w:spacing w:val="0"/>
          <w:w w:val="25"/>
          <w:i/>
          <w:strike/>
          <w:position w:val="-14"/>
        </w:rPr>
        <w:t>   </w:t>
      </w:r>
      <w:r>
        <w:rPr>
          <w:rFonts w:ascii="Times New Roman" w:hAnsi="Times New Roman" w:cs="Times New Roman" w:eastAsia="Times New Roman"/>
          <w:sz w:val="45"/>
          <w:szCs w:val="45"/>
          <w:color w:val="9A9A9C"/>
          <w:spacing w:val="5"/>
          <w:w w:val="25"/>
          <w:i/>
          <w:strike/>
          <w:position w:val="-14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9A9A9C"/>
          <w:spacing w:val="0"/>
          <w:w w:val="25"/>
          <w:i/>
          <w:position w:val="-14"/>
        </w:rPr>
        <w:t>  </w:t>
      </w:r>
      <w:r>
        <w:rPr>
          <w:rFonts w:ascii="Times New Roman" w:hAnsi="Times New Roman" w:cs="Times New Roman" w:eastAsia="Times New Roman"/>
          <w:sz w:val="45"/>
          <w:szCs w:val="45"/>
          <w:color w:val="9A9A9C"/>
          <w:spacing w:val="11"/>
          <w:w w:val="25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828283"/>
          <w:spacing w:val="11"/>
          <w:w w:val="33"/>
          <w:i/>
          <w:position w:val="-14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B1B1B1"/>
          <w:spacing w:val="0"/>
          <w:w w:val="77"/>
          <w:i/>
          <w:position w:val="-14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B1B1B1"/>
          <w:spacing w:val="-18"/>
          <w:w w:val="100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B6D6E"/>
          <w:spacing w:val="0"/>
          <w:w w:val="100"/>
          <w:i/>
          <w:position w:val="1"/>
        </w:rPr>
        <w:t>$</w:t>
      </w:r>
      <w:r>
        <w:rPr>
          <w:rFonts w:ascii="Times New Roman" w:hAnsi="Times New Roman" w:cs="Times New Roman" w:eastAsia="Times New Roman"/>
          <w:sz w:val="23"/>
          <w:szCs w:val="23"/>
          <w:color w:val="6B6D6E"/>
          <w:spacing w:val="0"/>
          <w:w w:val="10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6B6D6E"/>
          <w:spacing w:val="1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28283"/>
          <w:spacing w:val="0"/>
          <w:w w:val="162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828283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28283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29"/>
          <w:szCs w:val="29"/>
          <w:color w:val="6B6D6E"/>
          <w:spacing w:val="0"/>
          <w:w w:val="67"/>
          <w:i/>
          <w:position w:val="1"/>
        </w:rPr>
        <w:t>'N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  <w:cols w:num="2" w:equalWidth="0">
            <w:col w:w="6018" w:space="2110"/>
            <w:col w:w="3412"/>
          </w:cols>
        </w:sectPr>
      </w:pPr>
      <w:rPr/>
    </w:p>
    <w:p>
      <w:pPr>
        <w:spacing w:before="0" w:after="0" w:line="169" w:lineRule="exact"/>
        <w:ind w:right="1091"/>
        <w:jc w:val="right"/>
        <w:tabs>
          <w:tab w:pos="580" w:val="left"/>
          <w:tab w:pos="140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522.248291pt;margin-top:6.490357pt;width:.1pt;height:15.960938pt;mso-position-horizontal-relative:page;mso-position-vertical-relative:paragraph;z-index:-15193" coordorigin="10445,130" coordsize="2,319">
            <v:shape style="position:absolute;left:10445;top:130;width:2;height:319" coordorigin="10445,130" coordsize="0,319" path="m10445,449l10445,130e" filled="f" stroked="t" strokeweight="2.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38"/>
          <w:position w:val="1"/>
        </w:rPr>
        <w:t>\.</w:t>
      </w:r>
      <w:r>
        <w:rPr>
          <w:rFonts w:ascii="Arial" w:hAnsi="Arial" w:cs="Arial" w:eastAsia="Arial"/>
          <w:sz w:val="14"/>
          <w:szCs w:val="14"/>
          <w:color w:val="3F3F3F"/>
          <w:spacing w:val="-9"/>
          <w:w w:val="138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505050"/>
          <w:spacing w:val="-16"/>
          <w:w w:val="80"/>
          <w:i/>
          <w:position w:val="8"/>
        </w:rPr>
        <w:t>"</w:t>
      </w:r>
      <w:r>
        <w:rPr>
          <w:rFonts w:ascii="Arial" w:hAnsi="Arial" w:cs="Arial" w:eastAsia="Arial"/>
          <w:sz w:val="14"/>
          <w:szCs w:val="14"/>
          <w:color w:val="505050"/>
          <w:spacing w:val="-17"/>
          <w:w w:val="67"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505050"/>
          <w:spacing w:val="0"/>
          <w:w w:val="80"/>
          <w:i/>
          <w:position w:val="8"/>
        </w:rPr>
        <w:t>"</w:t>
      </w:r>
      <w:r>
        <w:rPr>
          <w:rFonts w:ascii="Arial" w:hAnsi="Arial" w:cs="Arial" w:eastAsia="Arial"/>
          <w:sz w:val="13"/>
          <w:szCs w:val="13"/>
          <w:color w:val="505050"/>
          <w:spacing w:val="-41"/>
          <w:w w:val="80"/>
          <w:i/>
          <w:position w:val="8"/>
        </w:rPr>
        <w:t>&gt;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35"/>
          <w:b/>
          <w:bCs/>
          <w:position w:val="1"/>
        </w:rPr>
        <w:t>tl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1"/>
          <w:szCs w:val="11"/>
          <w:color w:val="6B6D6E"/>
          <w:spacing w:val="0"/>
          <w:w w:val="35"/>
          <w:b/>
          <w:bCs/>
          <w:i/>
          <w:position w:val="1"/>
        </w:rPr>
        <w:t>.ı</w:t>
      </w:r>
      <w:r>
        <w:rPr>
          <w:rFonts w:ascii="Arial" w:hAnsi="Arial" w:cs="Arial" w:eastAsia="Arial"/>
          <w:sz w:val="11"/>
          <w:szCs w:val="11"/>
          <w:color w:val="6B6D6E"/>
          <w:spacing w:val="0"/>
          <w:w w:val="36"/>
          <w:b/>
          <w:bCs/>
          <w:i/>
          <w:position w:val="1"/>
        </w:rPr>
        <w:t>-</w:t>
      </w:r>
      <w:r>
        <w:rPr>
          <w:rFonts w:ascii="Arial" w:hAnsi="Arial" w:cs="Arial" w:eastAsia="Arial"/>
          <w:sz w:val="11"/>
          <w:szCs w:val="11"/>
          <w:color w:val="6B6D6E"/>
          <w:spacing w:val="-23"/>
          <w:w w:val="100"/>
          <w:b/>
          <w:bCs/>
          <w:i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505050"/>
          <w:spacing w:val="0"/>
          <w:w w:val="100"/>
          <w:b/>
          <w:bCs/>
          <w:i/>
          <w:position w:val="1"/>
        </w:rPr>
        <w:t>}</w:t>
      </w:r>
      <w:r>
        <w:rPr>
          <w:rFonts w:ascii="Arial" w:hAnsi="Arial" w:cs="Arial" w:eastAsia="Arial"/>
          <w:sz w:val="11"/>
          <w:szCs w:val="11"/>
          <w:color w:val="505050"/>
          <w:spacing w:val="28"/>
          <w:w w:val="10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F3F3F"/>
          <w:spacing w:val="0"/>
          <w:w w:val="100"/>
          <w:b/>
          <w:bCs/>
          <w:i/>
          <w:position w:val="1"/>
        </w:rPr>
        <w:t>·-4</w:t>
      </w:r>
      <w:r>
        <w:rPr>
          <w:rFonts w:ascii="Times New Roman" w:hAnsi="Times New Roman" w:cs="Times New Roman" w:eastAsia="Times New Roman"/>
          <w:sz w:val="9"/>
          <w:szCs w:val="9"/>
          <w:color w:val="3F3F3F"/>
          <w:spacing w:val="18"/>
          <w:w w:val="100"/>
          <w:b/>
          <w:bCs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53"/>
          <w:b/>
          <w:bCs/>
          <w:position w:val="1"/>
        </w:rPr>
        <w:t>r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53"/>
          <w:b/>
          <w:bCs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53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22"/>
          <w:w w:val="53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70"/>
          <w:position w:val="1"/>
        </w:rPr>
        <w:t>.,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6B6D6E"/>
          <w:spacing w:val="0"/>
          <w:w w:val="60"/>
          <w:position w:val="1"/>
        </w:rPr>
        <w:t>'-;,</w:t>
      </w:r>
      <w:r>
        <w:rPr>
          <w:rFonts w:ascii="Arial" w:hAnsi="Arial" w:cs="Arial" w:eastAsia="Arial"/>
          <w:sz w:val="20"/>
          <w:szCs w:val="20"/>
          <w:color w:val="6B6D6E"/>
          <w:spacing w:val="0"/>
          <w:w w:val="60"/>
          <w:position w:val="1"/>
        </w:rPr>
        <w:t>   </w:t>
      </w:r>
      <w:r>
        <w:rPr>
          <w:rFonts w:ascii="Arial" w:hAnsi="Arial" w:cs="Arial" w:eastAsia="Arial"/>
          <w:sz w:val="20"/>
          <w:szCs w:val="20"/>
          <w:color w:val="6B6D6E"/>
          <w:spacing w:val="31"/>
          <w:w w:val="6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74"/>
          <w:position w:val="8"/>
        </w:rPr>
        <w:t>.•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right="1403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82828"/>
          <w:w w:val="16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-11"/>
          <w:w w:val="160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46"/>
        </w:rPr>
        <w:t>1&gt;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47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7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1"/>
          <w:w w:val="7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65"/>
        </w:rPr>
        <w:t>;;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96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-31"/>
          <w:w w:val="58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6B6D6E"/>
          <w:spacing w:val="0"/>
          <w:w w:val="82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6B6D6E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B6D6E"/>
          <w:spacing w:val="-21"/>
          <w:w w:val="7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78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17"/>
          <w:w w:val="7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113"/>
          <w:i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6B6D6E"/>
          <w:spacing w:val="14"/>
          <w:w w:val="249"/>
          <w:i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80"/>
          <w:i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68" w:after="0" w:line="45" w:lineRule="exact"/>
        <w:ind w:right="1577"/>
        <w:jc w:val="right"/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4"/>
          <w:szCs w:val="4"/>
          <w:color w:val="828283"/>
          <w:spacing w:val="0"/>
          <w:w w:val="600"/>
        </w:rPr>
        <w:t>,</w:t>
      </w:r>
      <w:r>
        <w:rPr>
          <w:rFonts w:ascii="Times New Roman" w:hAnsi="Times New Roman" w:cs="Times New Roman" w:eastAsia="Times New Roman"/>
          <w:sz w:val="4"/>
          <w:szCs w:val="4"/>
          <w:color w:val="828283"/>
          <w:spacing w:val="0"/>
          <w:w w:val="6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828283"/>
          <w:spacing w:val="55"/>
          <w:w w:val="6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F3F3F"/>
          <w:spacing w:val="0"/>
          <w:w w:val="216"/>
        </w:rPr>
        <w:t>..</w:t>
      </w:r>
      <w:r>
        <w:rPr>
          <w:rFonts w:ascii="Times New Roman" w:hAnsi="Times New Roman" w:cs="Times New Roman" w:eastAsia="Times New Roman"/>
          <w:sz w:val="4"/>
          <w:szCs w:val="4"/>
          <w:color w:val="3F3F3F"/>
          <w:spacing w:val="-2"/>
          <w:w w:val="216"/>
        </w:rPr>
        <w:t>.</w:t>
      </w:r>
      <w:r>
        <w:rPr>
          <w:rFonts w:ascii="Times New Roman" w:hAnsi="Times New Roman" w:cs="Times New Roman" w:eastAsia="Times New Roman"/>
          <w:sz w:val="4"/>
          <w:szCs w:val="4"/>
          <w:color w:val="505050"/>
          <w:spacing w:val="0"/>
          <w:w w:val="372"/>
        </w:rPr>
        <w:t>,</w:t>
      </w:r>
      <w:r>
        <w:rPr>
          <w:rFonts w:ascii="Times New Roman" w:hAnsi="Times New Roman" w:cs="Times New Roman" w:eastAsia="Times New Roman"/>
          <w:sz w:val="4"/>
          <w:szCs w:val="4"/>
          <w:color w:val="828283"/>
          <w:spacing w:val="0"/>
          <w:w w:val="195"/>
        </w:rPr>
        <w:t>•</w:t>
      </w:r>
      <w:r>
        <w:rPr>
          <w:rFonts w:ascii="Times New Roman" w:hAnsi="Times New Roman" w:cs="Times New Roman" w:eastAsia="Times New Roman"/>
          <w:sz w:val="4"/>
          <w:szCs w:val="4"/>
          <w:color w:val="828283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4"/>
          <w:szCs w:val="4"/>
          <w:color w:val="82828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9A9A9C"/>
          <w:spacing w:val="0"/>
          <w:w w:val="283"/>
        </w:rPr>
        <w:t>.,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</w:sectPr>
      </w:pPr>
      <w:rPr/>
    </w:p>
    <w:p>
      <w:pPr>
        <w:spacing w:before="22" w:after="0" w:line="240" w:lineRule="auto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5.51243pt;margin-top:14.582056pt;width:566.56168pt;height:792.624356pt;mso-position-horizontal-relative:page;mso-position-vertical-relative:page;z-index:-15202" coordorigin="310,292" coordsize="11331,15852">
            <v:group style="position:absolute;left:320;top:682;width:6496;height:2" coordorigin="320,682" coordsize="6496,2">
              <v:shape style="position:absolute;left:320;top:682;width:6496;height:2" coordorigin="320,682" coordsize="6496,0" path="m320,682l6816,682e" filled="f" stroked="t" strokeweight=".954611pt" strokecolor="#545454">
                <v:path arrowok="t"/>
              </v:shape>
            </v:group>
            <v:group style="position:absolute;left:327;top:670;width:2;height:9595" coordorigin="327,670" coordsize="2,9595">
              <v:shape style="position:absolute;left:327;top:670;width:2;height:9595" coordorigin="327,670" coordsize="0,9595" path="m327,10265l327,670e" filled="f" stroked="t" strokeweight=".477306pt" strokecolor="#4F4F4F">
                <v:path arrowok="t"/>
              </v:shape>
            </v:group>
            <v:group style="position:absolute;left:1685;top:692;width:692;height:2" coordorigin="1685,692" coordsize="692,2">
              <v:shape style="position:absolute;left:1685;top:692;width:692;height:2" coordorigin="1685,692" coordsize="692,0" path="m1685,692l2377,692e" filled="f" stroked="t" strokeweight=".715958pt" strokecolor="#444444">
                <v:path arrowok="t"/>
              </v:shape>
            </v:group>
            <v:group style="position:absolute;left:2356;top:689;width:2;height:1522" coordorigin="2356,689" coordsize="2,1522">
              <v:shape style="position:absolute;left:2356;top:689;width:2;height:1522" coordorigin="2356,689" coordsize="0,1522" path="m2356,2212l2356,689e" filled="f" stroked="t" strokeweight=".954611pt" strokecolor="#444444">
                <v:path arrowok="t"/>
              </v:shape>
            </v:group>
            <v:group style="position:absolute;left:2305;top:694;width:683;height:2" coordorigin="2305,694" coordsize="683,2">
              <v:shape style="position:absolute;left:2305;top:694;width:683;height:2" coordorigin="2305,694" coordsize="683,0" path="m2305,694l2988,694e" filled="f" stroked="t" strokeweight=".477306pt" strokecolor="#1F1F1F">
                <v:path arrowok="t"/>
              </v:shape>
            </v:group>
            <v:group style="position:absolute;left:2931;top:699;width:6534;height:2" coordorigin="2931,699" coordsize="6534,2">
              <v:shape style="position:absolute;left:2931;top:699;width:6534;height:2" coordorigin="2931,699" coordsize="6534,0" path="m2931,699l9465,699e" filled="f" stroked="t" strokeweight=".715958pt" strokecolor="#4B4B4B">
                <v:path arrowok="t"/>
              </v:shape>
            </v:group>
            <v:group style="position:absolute;left:4200;top:711;width:7370;height:2" coordorigin="4200,711" coordsize="7370,2">
              <v:shape style="position:absolute;left:4200;top:711;width:7370;height:2" coordorigin="4200,711" coordsize="7370,0" path="m4200,711l11570,711e" filled="f" stroked="t" strokeweight=".715958pt" strokecolor="#4B4B4B">
                <v:path arrowok="t"/>
              </v:shape>
            </v:group>
            <v:group style="position:absolute;left:9112;top:704;width:2;height:531" coordorigin="9112,704" coordsize="2,531">
              <v:shape style="position:absolute;left:9112;top:704;width:2;height:531" coordorigin="9112,704" coordsize="0,531" path="m9112,1235l9112,704e" filled="f" stroked="t" strokeweight=".715958pt" strokecolor="#4F4F4F">
                <v:path arrowok="t"/>
              </v:shape>
            </v:group>
            <v:group style="position:absolute;left:11565;top:704;width:2;height:4232" coordorigin="11565,704" coordsize="2,4232">
              <v:shape style="position:absolute;left:11565;top:704;width:2;height:4232" coordorigin="11565,704" coordsize="0,4232" path="m11565,4936l11565,704e" filled="f" stroked="t" strokeweight=".954611pt" strokecolor="#4B4B4B">
                <v:path arrowok="t"/>
              </v:shape>
            </v:group>
            <v:group style="position:absolute;left:9124;top:1178;width:2;height:1044" coordorigin="9124,1178" coordsize="2,1044">
              <v:shape style="position:absolute;left:9124;top:1178;width:2;height:1044" coordorigin="9124,1178" coordsize="0,1044" path="m9124,2221l9124,1178e" filled="f" stroked="t" strokeweight=".715958pt" strokecolor="#4B4B4B">
                <v:path arrowok="t"/>
              </v:shape>
            </v:group>
            <v:group style="position:absolute;left:327;top:1542;width:2;height:718" coordorigin="327,1542" coordsize="2,718">
              <v:shape style="position:absolute;left:327;top:1542;width:2;height:718" coordorigin="327,1542" coordsize="0,718" path="m327,2260l327,1542e" filled="f" stroked="t" strokeweight=".715958pt" strokecolor="#747474">
                <v:path arrowok="t"/>
              </v:shape>
            </v:group>
            <v:group style="position:absolute;left:325;top:2200;width:4067;height:2" coordorigin="325,2200" coordsize="4067,2">
              <v:shape style="position:absolute;left:325;top:2200;width:4067;height:2" coordorigin="325,2200" coordsize="4067,0" path="m325,2200l4391,2200e" filled="f" stroked="t" strokeweight=".954611pt" strokecolor="#4B4B4B">
                <v:path arrowok="t"/>
              </v:shape>
            </v:group>
            <v:group style="position:absolute;left:4148;top:2210;width:1446;height:2" coordorigin="4148,2210" coordsize="1446,2">
              <v:shape style="position:absolute;left:4148;top:2210;width:1446;height:2" coordorigin="4148,2210" coordsize="1446,0" path="m4148,2210l5594,2210e" filled="f" stroked="t" strokeweight=".477306pt" strokecolor="#2B2B2B">
                <v:path arrowok="t"/>
              </v:shape>
            </v:group>
            <v:group style="position:absolute;left:5312;top:2210;width:3064;height:2" coordorigin="5312,2210" coordsize="3064,2">
              <v:shape style="position:absolute;left:5312;top:2210;width:3064;height:2" coordorigin="5312,2210" coordsize="3064,0" path="m5312,2210l8377,2210e" filled="f" stroked="t" strokeweight=".954611pt" strokecolor="#444444">
                <v:path arrowok="t"/>
              </v:shape>
            </v:group>
            <v:group style="position:absolute;left:8319;top:2214;width:831;height:2" coordorigin="8319,2214" coordsize="831,2">
              <v:shape style="position:absolute;left:8319;top:2214;width:831;height:2" coordorigin="8319,2214" coordsize="831,0" path="m8319,2214l9150,2214e" filled="f" stroked="t" strokeweight=".477306pt" strokecolor="#232323">
                <v:path arrowok="t"/>
              </v:shape>
            </v:group>
            <v:group style="position:absolute;left:8935;top:2217;width:2644;height:2" coordorigin="8935,2217" coordsize="2644,2">
              <v:shape style="position:absolute;left:8935;top:2217;width:2644;height:2" coordorigin="8935,2217" coordsize="2644,0" path="m8935,2217l11579,2217e" filled="f" stroked="t" strokeweight=".715958pt" strokecolor="#484848">
                <v:path arrowok="t"/>
              </v:shape>
            </v:group>
            <v:group style="position:absolute;left:325;top:2442;width:4926;height:2" coordorigin="325,2442" coordsize="4926,2">
              <v:shape style="position:absolute;left:325;top:2442;width:4926;height:2" coordorigin="325,2442" coordsize="4926,0" path="m325,2442l5250,2442e" filled="f" stroked="t" strokeweight=".954611pt" strokecolor="#484848">
                <v:path arrowok="t"/>
              </v:shape>
            </v:group>
            <v:group style="position:absolute;left:5193;top:2444;width:401;height:2" coordorigin="5193,2444" coordsize="401,2">
              <v:shape style="position:absolute;left:5193;top:2444;width:401;height:2" coordorigin="5193,2444" coordsize="401,0" path="m5193,2444l5594,2444e" filled="f" stroked="t" strokeweight=".954611pt" strokecolor="#606060">
                <v:path arrowok="t"/>
              </v:shape>
            </v:group>
            <v:group style="position:absolute;left:5537;top:2449;width:2219;height:2" coordorigin="5537,2449" coordsize="2219,2">
              <v:shape style="position:absolute;left:5537;top:2449;width:2219;height:2" coordorigin="5537,2449" coordsize="2219,0" path="m5537,2449l7756,2449e" filled="f" stroked="t" strokeweight=".715958pt" strokecolor="#4B4B4B">
                <v:path arrowok="t"/>
              </v:shape>
            </v:group>
            <v:group style="position:absolute;left:7699;top:2451;width:1694;height:2" coordorigin="7699,2451" coordsize="1694,2">
              <v:shape style="position:absolute;left:7699;top:2451;width:1694;height:2" coordorigin="7699,2451" coordsize="1694,0" path="m7699,2451l9393,2451e" filled="f" stroked="t" strokeweight=".477306pt" strokecolor="#2B2B2B">
                <v:path arrowok="t"/>
              </v:shape>
            </v:group>
            <v:group style="position:absolute;left:8973;top:2454;width:2606;height:2" coordorigin="8973,2454" coordsize="2606,2">
              <v:shape style="position:absolute;left:8973;top:2454;width:2606;height:2" coordorigin="8973,2454" coordsize="2606,0" path="m8973,2454l11579,2454e" filled="f" stroked="t" strokeweight=".954611pt" strokecolor="#484848">
                <v:path arrowok="t"/>
              </v:shape>
            </v:group>
            <v:group style="position:absolute;left:325;top:2686;width:8052;height:2" coordorigin="325,2686" coordsize="8052,2">
              <v:shape style="position:absolute;left:325;top:2686;width:8052;height:2" coordorigin="325,2686" coordsize="8052,0" path="m325,2686l8377,2686e" filled="f" stroked="t" strokeweight=".954611pt" strokecolor="#484848">
                <v:path arrowok="t"/>
              </v:shape>
            </v:group>
            <v:group style="position:absolute;left:8319;top:2693;width:821;height:2" coordorigin="8319,2693" coordsize="821,2">
              <v:shape style="position:absolute;left:8319;top:2693;width:821;height:2" coordorigin="8319,2693" coordsize="821,0" path="m8319,2693l9140,2693e" filled="f" stroked="t" strokeweight=".715958pt" strokecolor="#343434">
                <v:path arrowok="t"/>
              </v:shape>
            </v:group>
            <v:group style="position:absolute;left:8802;top:2693;width:2778;height:2" coordorigin="8802,2693" coordsize="2778,2">
              <v:shape style="position:absolute;left:8802;top:2693;width:2778;height:2" coordorigin="8802,2693" coordsize="2778,0" path="m8802,2693l11579,2693e" filled="f" stroked="t" strokeweight=".954611pt" strokecolor="#4B4B4B">
                <v:path arrowok="t"/>
              </v:shape>
            </v:group>
            <v:group style="position:absolute;left:325;top:2925;width:5518;height:2" coordorigin="325,2925" coordsize="5518,2">
              <v:shape style="position:absolute;left:325;top:2925;width:5518;height:2" coordorigin="325,2925" coordsize="5518,0" path="m325,2925l5842,2925e" filled="f" stroked="t" strokeweight=".954611pt" strokecolor="#4F4F4F">
                <v:path arrowok="t"/>
              </v:shape>
            </v:group>
            <v:group style="position:absolute;left:5537;top:2928;width:1274;height:2" coordorigin="5537,2928" coordsize="1274,2">
              <v:shape style="position:absolute;left:5537;top:2928;width:1274;height:2" coordorigin="5537,2928" coordsize="1274,0" path="m5537,2928l6811,2928e" filled="f" stroked="t" strokeweight=".715958pt" strokecolor="#383838">
                <v:path arrowok="t"/>
              </v:shape>
            </v:group>
            <v:group style="position:absolute;left:6615;top:2935;width:4964;height:2" coordorigin="6615,2935" coordsize="4964,2">
              <v:shape style="position:absolute;left:6615;top:2935;width:4964;height:2" coordorigin="6615,2935" coordsize="4964,0" path="m6615,2935l11579,2935e" filled="f" stroked="t" strokeweight=".954611pt" strokecolor="#4B4B4B">
                <v:path arrowok="t"/>
              </v:shape>
            </v:group>
            <v:group style="position:absolute;left:320;top:3165;width:5484;height:2" coordorigin="320,3165" coordsize="5484,2">
              <v:shape style="position:absolute;left:320;top:3165;width:5484;height:2" coordorigin="320,3165" coordsize="5484,0" path="m320,3165l5804,3165e" filled="f" stroked="t" strokeweight=".954611pt" strokecolor="#4F4F4F">
                <v:path arrowok="t"/>
              </v:shape>
            </v:group>
            <v:group style="position:absolute;left:5537;top:3174;width:353;height:2" coordorigin="5537,3174" coordsize="353,2">
              <v:shape style="position:absolute;left:5537;top:3174;width:353;height:2" coordorigin="5537,3174" coordsize="353,0" path="m5537,3174l5890,3174e" filled="f" stroked="t" strokeweight=".715958pt" strokecolor="#545454">
                <v:path arrowok="t"/>
              </v:shape>
            </v:group>
            <v:group style="position:absolute;left:5833;top:3172;width:425;height:2" coordorigin="5833,3172" coordsize="425,2">
              <v:shape style="position:absolute;left:5833;top:3172;width:425;height:2" coordorigin="5833,3172" coordsize="425,0" path="m5833,3172l6257,3172e" filled="f" stroked="t" strokeweight=".477306pt" strokecolor="#343434">
                <v:path arrowok="t"/>
              </v:shape>
            </v:group>
            <v:group style="position:absolute;left:6162;top:3174;width:3823;height:2" coordorigin="6162,3174" coordsize="3823,2">
              <v:shape style="position:absolute;left:6162;top:3174;width:3823;height:2" coordorigin="6162,3174" coordsize="3823,0" path="m6162,3174l9985,3174e" filled="f" stroked="t" strokeweight=".954611pt" strokecolor="#4F4F4F">
                <v:path arrowok="t"/>
              </v:shape>
            </v:group>
            <v:group style="position:absolute;left:9336;top:3177;width:2243;height:2" coordorigin="9336,3177" coordsize="2243,2">
              <v:shape style="position:absolute;left:9336;top:3177;width:2243;height:2" coordorigin="9336,3177" coordsize="2243,0" path="m9336,3177l11579,3177e" filled="f" stroked="t" strokeweight=".715958pt" strokecolor="#484848">
                <v:path arrowok="t"/>
              </v:shape>
            </v:group>
            <v:group style="position:absolute;left:320;top:3404;width:5938;height:2" coordorigin="320,3404" coordsize="5938,2">
              <v:shape style="position:absolute;left:320;top:3404;width:5938;height:2" coordorigin="320,3404" coordsize="5938,0" path="m320,3404l6257,3404e" filled="f" stroked="t" strokeweight=".954611pt" strokecolor="#4B4B4B">
                <v:path arrowok="t"/>
              </v:shape>
            </v:group>
            <v:group style="position:absolute;left:6200;top:3416;width:5379;height:2" coordorigin="6200,3416" coordsize="5379,2">
              <v:shape style="position:absolute;left:6200;top:3416;width:5379;height:2" coordorigin="6200,3416" coordsize="5379,0" path="m6200,3416l11579,3416e" filled="f" stroked="t" strokeweight=".715958pt" strokecolor="#4B4B4B">
                <v:path arrowok="t"/>
              </v:shape>
            </v:group>
            <v:group style="position:absolute;left:3842;top:3394;width:2;height:756" coordorigin="3842,3394" coordsize="2,756">
              <v:shape style="position:absolute;left:3842;top:3394;width:2;height:756" coordorigin="3842,3394" coordsize="0,756" path="m3842,4151l3842,3394e" filled="f" stroked="t" strokeweight=".954611pt" strokecolor="#484848">
                <v:path arrowok="t"/>
              </v:shape>
            </v:group>
            <v:group style="position:absolute;left:6945;top:3361;width:2;height:795" coordorigin="6945,3361" coordsize="2,795">
              <v:shape style="position:absolute;left:6945;top:3361;width:2;height:795" coordorigin="6945,3361" coordsize="0,795" path="m6945,4156l6945,3361e" filled="f" stroked="t" strokeweight=".715958pt" strokecolor="#3F3F3F">
                <v:path arrowok="t"/>
              </v:shape>
            </v:group>
            <v:group style="position:absolute;left:6930;top:3835;width:1418;height:2" coordorigin="6930,3835" coordsize="1418,2">
              <v:shape style="position:absolute;left:6930;top:3835;width:1418;height:2" coordorigin="6930,3835" coordsize="1418,0" path="m6930,3835l8348,3835e" filled="f" stroked="t" strokeweight=".238653pt" strokecolor="#484848">
                <v:path arrowok="t"/>
              </v:shape>
            </v:group>
            <v:group style="position:absolute;left:3833;top:3828;width:2425;height:2" coordorigin="3833,3828" coordsize="2425,2">
              <v:shape style="position:absolute;left:3833;top:3828;width:2425;height:2" coordorigin="3833,3828" coordsize="2425,0" path="m3833,3828l6257,3828e" filled="f" stroked="t" strokeweight=".954611pt" strokecolor="#606060">
                <v:path arrowok="t"/>
              </v:shape>
            </v:group>
            <v:group style="position:absolute;left:6162;top:3828;width:792;height:2" coordorigin="6162,3828" coordsize="792,2">
              <v:shape style="position:absolute;left:6162;top:3828;width:792;height:2" coordorigin="6162,3828" coordsize="792,0" path="m6162,3828l6954,3828e" filled="f" stroked="t" strokeweight=".954611pt" strokecolor="#A0A0A0">
                <v:path arrowok="t"/>
              </v:shape>
            </v:group>
            <v:group style="position:absolute;left:8348;top:3835;width:1017;height:2" coordorigin="8348,3835" coordsize="1017,2">
              <v:shape style="position:absolute;left:8348;top:3835;width:1017;height:2" coordorigin="8348,3835" coordsize="1017,0" path="m8348,3835l9365,3835e" filled="f" stroked="t" strokeweight=".238653pt" strokecolor="#000000">
                <v:path arrowok="t"/>
              </v:shape>
            </v:group>
            <v:group style="position:absolute;left:9365;top:3835;width:2219;height:2" coordorigin="9365,3835" coordsize="2219,2">
              <v:shape style="position:absolute;left:9365;top:3835;width:2219;height:2" coordorigin="9365,3835" coordsize="2219,0" path="m9365,3835l11584,3835e" filled="f" stroked="t" strokeweight=".238653pt" strokecolor="#343434">
                <v:path arrowok="t"/>
              </v:shape>
            </v:group>
            <v:group style="position:absolute;left:320;top:4137;width:2048;height:2" coordorigin="320,4137" coordsize="2048,2">
              <v:shape style="position:absolute;left:320;top:4137;width:2048;height:2" coordorigin="320,4137" coordsize="2048,0" path="m320,4137l2367,4137e" filled="f" stroked="t" strokeweight=".715958pt" strokecolor="#343434">
                <v:path arrowok="t"/>
              </v:shape>
            </v:group>
            <v:group style="position:absolute;left:2310;top:4141;width:678;height:2" coordorigin="2310,4141" coordsize="678,2">
              <v:shape style="position:absolute;left:2310;top:4141;width:678;height:2" coordorigin="2310,4141" coordsize="678,0" path="m2310,4141l2988,4141e" filled="f" stroked="t" strokeweight=".477306pt" strokecolor="#1C1C1C">
                <v:path arrowok="t"/>
              </v:shape>
            </v:group>
            <v:group style="position:absolute;left:2931;top:4141;width:940;height:2" coordorigin="2931,4141" coordsize="940,2">
              <v:shape style="position:absolute;left:2931;top:4141;width:940;height:2" coordorigin="2931,4141" coordsize="940,0" path="m2931,4141l3871,4141e" filled="f" stroked="t" strokeweight=".954611pt" strokecolor="#444444">
                <v:path arrowok="t"/>
              </v:shape>
            </v:group>
            <v:group style="position:absolute;left:3150;top:4139;width:8434;height:2" coordorigin="3150,4139" coordsize="8434,2">
              <v:shape style="position:absolute;left:3150;top:4139;width:8434;height:2" coordorigin="3150,4139" coordsize="8434,0" path="m3150,4139l11584,4139e" filled="f" stroked="t" strokeweight=".954611pt" strokecolor="#444444">
                <v:path arrowok="t"/>
              </v:shape>
            </v:group>
            <v:group style="position:absolute;left:315;top:4417;width:2062;height:2" coordorigin="315,4417" coordsize="2062,2">
              <v:shape style="position:absolute;left:315;top:4417;width:2062;height:2" coordorigin="315,4417" coordsize="2062,0" path="m315,4417l2377,4417e" filled="f" stroked="t" strokeweight=".477306pt" strokecolor="#2F2F2F">
                <v:path arrowok="t"/>
              </v:shape>
            </v:group>
            <v:group style="position:absolute;left:2360;top:4137;width:2;height:1996" coordorigin="2360,4137" coordsize="2,1996">
              <v:shape style="position:absolute;left:2360;top:4137;width:2;height:1996" coordorigin="2360,4137" coordsize="0,1996" path="m2360,6133l2360,4137e" filled="f" stroked="t" strokeweight=".954611pt" strokecolor="#444444">
                <v:path arrowok="t"/>
              </v:shape>
            </v:group>
            <v:group style="position:absolute;left:2305;top:4419;width:158;height:2" coordorigin="2305,4419" coordsize="158,2">
              <v:shape style="position:absolute;left:2305;top:4419;width:158;height:2" coordorigin="2305,4419" coordsize="158,0" path="m2305,4419l2463,4419e" filled="f" stroked="t" strokeweight=".477306pt" strokecolor="#131313">
                <v:path arrowok="t"/>
              </v:shape>
            </v:group>
            <v:group style="position:absolute;left:2425;top:4122;width:2;height:297" coordorigin="2425,4122" coordsize="2,297">
              <v:shape style="position:absolute;left:2425;top:4122;width:2;height:297" coordorigin="2425,4122" coordsize="0,297" path="m2425,4419l2425,4122e" filled="f" stroked="t" strokeweight=".715958pt" strokecolor="#444444">
                <v:path arrowok="t"/>
              </v:shape>
            </v:group>
            <v:group style="position:absolute;left:2391;top:4424;width:9188;height:2" coordorigin="2391,4424" coordsize="9188,2">
              <v:shape style="position:absolute;left:2391;top:4424;width:9188;height:2" coordorigin="2391,4424" coordsize="9188,0" path="m2391,4424l11579,4424e" filled="f" stroked="t" strokeweight=".954611pt" strokecolor="#484848">
                <v:path arrowok="t"/>
              </v:shape>
            </v:group>
            <v:group style="position:absolute;left:332;top:670;width:2;height:9671" coordorigin="332,670" coordsize="2,9671">
              <v:shape style="position:absolute;left:332;top:670;width:2;height:9671" coordorigin="332,670" coordsize="0,9671" path="m332,10341l332,670e" filled="f" stroked="t" strokeweight=".954611pt" strokecolor="#4F4F4F">
                <v:path arrowok="t"/>
              </v:shape>
            </v:group>
            <v:group style="position:absolute;left:2348;top:4666;width:3542;height:2" coordorigin="2348,4666" coordsize="3542,2">
              <v:shape style="position:absolute;left:2348;top:4666;width:3542;height:2" coordorigin="2348,4666" coordsize="3542,0" path="m2348,4666l5890,4666e" filled="f" stroked="t" strokeweight=".954611pt" strokecolor="#4B4B4B">
                <v:path arrowok="t"/>
              </v:shape>
            </v:group>
            <v:group style="position:absolute;left:5833;top:4663;width:425;height:2" coordorigin="5833,4663" coordsize="425,2">
              <v:shape style="position:absolute;left:5833;top:4663;width:425;height:2" coordorigin="5833,4663" coordsize="425,0" path="m5833,4663l6257,4663e" filled="f" stroked="t" strokeweight=".477306pt" strokecolor="#0F0F0F">
                <v:path arrowok="t"/>
              </v:shape>
            </v:group>
            <v:group style="position:absolute;left:6200;top:4666;width:611;height:2" coordorigin="6200,4666" coordsize="611,2">
              <v:shape style="position:absolute;left:6200;top:4666;width:611;height:2" coordorigin="6200,4666" coordsize="611,0" path="m6200,4666l6811,4666e" filled="f" stroked="t" strokeweight=".477306pt" strokecolor="#2F2F2F">
                <v:path arrowok="t"/>
              </v:shape>
            </v:group>
            <v:group style="position:absolute;left:6549;top:4666;width:5031;height:2" coordorigin="6549,4666" coordsize="5031,2">
              <v:shape style="position:absolute;left:6549;top:4666;width:5031;height:2" coordorigin="6549,4666" coordsize="5031,0" path="m6549,4666l11579,4666e" filled="f" stroked="t" strokeweight=".715958pt" strokecolor="#444444">
                <v:path arrowok="t"/>
              </v:shape>
            </v:group>
            <v:group style="position:absolute;left:4907;top:4654;width:2;height:163" coordorigin="4907,4654" coordsize="2,163">
              <v:shape style="position:absolute;left:4907;top:4654;width:2;height:163" coordorigin="4907,4654" coordsize="0,163" path="m4907,4816l4907,4654e" filled="f" stroked="t" strokeweight=".954611pt" strokecolor="#484848">
                <v:path arrowok="t"/>
              </v:shape>
            </v:group>
            <v:group style="position:absolute;left:7728;top:4649;width:2;height:259" coordorigin="7728,4649" coordsize="2,259">
              <v:shape style="position:absolute;left:7728;top:4649;width:2;height:259" coordorigin="7728,4649" coordsize="0,259" path="m7728,4907l7728,4649e" filled="f" stroked="t" strokeweight=".238653pt" strokecolor="#484848">
                <v:path arrowok="t"/>
              </v:shape>
            </v:group>
            <v:group style="position:absolute;left:4907;top:5156;width:6673;height:2" coordorigin="4907,5156" coordsize="6673,2">
              <v:shape style="position:absolute;left:4907;top:5156;width:6673;height:2" coordorigin="4907,5156" coordsize="6673,0" path="m4907,5156l11579,5156e" filled="f" stroked="t" strokeweight=".954611pt" strokecolor="#4F4F4F">
                <v:path arrowok="t"/>
              </v:shape>
            </v:group>
            <v:group style="position:absolute;left:4911;top:4879;width:2;height:536" coordorigin="4911,4879" coordsize="2,536">
              <v:shape style="position:absolute;left:4911;top:4879;width:2;height:536" coordorigin="4911,4879" coordsize="0,536" path="m4911,5415l4911,4879e" filled="f" stroked="t" strokeweight=".477306pt" strokecolor="#1F1F1F">
                <v:path arrowok="t"/>
              </v:shape>
            </v:group>
            <v:group style="position:absolute;left:7728;top:4907;width:2;height:244" coordorigin="7728,4907" coordsize="2,244">
              <v:shape style="position:absolute;left:7728;top:4907;width:2;height:244" coordorigin="7728,4907" coordsize="0,244" path="m7728,5152l7728,4907e" filled="f" stroked="t" strokeweight=".238653pt" strokecolor="#606060">
                <v:path arrowok="t"/>
              </v:shape>
            </v:group>
            <v:group style="position:absolute;left:11572;top:4879;width:2;height:546" coordorigin="11572,4879" coordsize="2,546">
              <v:shape style="position:absolute;left:11572;top:4879;width:2;height:546" coordorigin="11572,4879" coordsize="0,546" path="m11572,5424l11572,4879e" filled="f" stroked="t" strokeweight=".477306pt" strokecolor="#343434">
                <v:path arrowok="t"/>
              </v:shape>
            </v:group>
            <v:group style="position:absolute;left:329;top:5113;width:2;height:302" coordorigin="329,5113" coordsize="2,302">
              <v:shape style="position:absolute;left:329;top:5113;width:2;height:302" coordorigin="329,5113" coordsize="0,302" path="m329,5415l329,5113e" filled="f" stroked="t" strokeweight=".477306pt" strokecolor="#2B2B2B">
                <v:path arrowok="t"/>
              </v:shape>
            </v:group>
            <v:group style="position:absolute;left:4907;top:5396;width:6682;height:2" coordorigin="4907,5396" coordsize="6682,2">
              <v:shape style="position:absolute;left:4907;top:5396;width:6682;height:2" coordorigin="4907,5396" coordsize="6682,0" path="m4907,5396l11589,5396e" filled="f" stroked="t" strokeweight=".954611pt" strokecolor="#4B4B4B">
                <v:path arrowok="t"/>
              </v:shape>
            </v:group>
            <v:group style="position:absolute;left:4914;top:5357;width:2;height:776" coordorigin="4914,5357" coordsize="2,776">
              <v:shape style="position:absolute;left:4914;top:5357;width:2;height:776" coordorigin="4914,5357" coordsize="0,776" path="m4914,6133l4914,5357e" filled="f" stroked="t" strokeweight=".954611pt" strokecolor="#4F4F4F">
                <v:path arrowok="t"/>
              </v:shape>
            </v:group>
            <v:group style="position:absolute;left:4902;top:5635;width:6682;height:2" coordorigin="4902,5635" coordsize="6682,2">
              <v:shape style="position:absolute;left:4902;top:5635;width:6682;height:2" coordorigin="4902,5635" coordsize="6682,0" path="m4902,5635l11584,5635e" filled="f" stroked="t" strokeweight=".954611pt" strokecolor="#4F4F4F">
                <v:path arrowok="t"/>
              </v:shape>
            </v:group>
            <v:group style="position:absolute;left:11582;top:5329;width:2;height:924" coordorigin="11582,5329" coordsize="2,924">
              <v:shape style="position:absolute;left:11582;top:5329;width:2;height:924" coordorigin="11582,5329" coordsize="0,924" path="m11582,6253l11582,5329e" filled="f" stroked="t" strokeweight=".954611pt" strokecolor="#4F4F4F">
                <v:path arrowok="t"/>
              </v:shape>
            </v:group>
            <v:group style="position:absolute;left:2353;top:5870;width:888;height:2" coordorigin="2353,5870" coordsize="888,2">
              <v:shape style="position:absolute;left:2353;top:5870;width:888;height:2" coordorigin="2353,5870" coordsize="888,0" path="m2353,5870l3241,5870e" filled="f" stroked="t" strokeweight=".715958pt" strokecolor="#444444">
                <v:path arrowok="t"/>
              </v:shape>
            </v:group>
            <v:group style="position:absolute;left:3184;top:5870;width:1021;height:2" coordorigin="3184,5870" coordsize="1021,2">
              <v:shape style="position:absolute;left:3184;top:5870;width:1021;height:2" coordorigin="3184,5870" coordsize="1021,0" path="m3184,5870l4205,5870e" filled="f" stroked="t" strokeweight=".477306pt" strokecolor="#1C1C1C">
                <v:path arrowok="t"/>
              </v:shape>
            </v:group>
            <v:group style="position:absolute;left:4148;top:5872;width:7446;height:2" coordorigin="4148,5872" coordsize="7446,2">
              <v:shape style="position:absolute;left:4148;top:5872;width:7446;height:2" coordorigin="4148,5872" coordsize="7446,0" path="m4148,5872l11594,5872e" filled="f" stroked="t" strokeweight=".954611pt" strokecolor="#4F4F4F">
                <v:path arrowok="t"/>
              </v:shape>
            </v:group>
            <v:group style="position:absolute;left:329;top:6102;width:697;height:2" coordorigin="329,6102" coordsize="697,2">
              <v:shape style="position:absolute;left:329;top:6102;width:697;height:2" coordorigin="329,6102" coordsize="697,0" path="m329,6102l1026,6102e" filled="f" stroked="t" strokeweight=".954611pt" strokecolor="#5B5B5B">
                <v:path arrowok="t"/>
              </v:shape>
            </v:group>
            <v:group style="position:absolute;left:969;top:6107;width:2248;height:2" coordorigin="969,6107" coordsize="2248,2">
              <v:shape style="position:absolute;left:969;top:6107;width:2248;height:2" coordorigin="969,6107" coordsize="2248,0" path="m969,6107l3217,6107e" filled="f" stroked="t" strokeweight=".954611pt" strokecolor="#484848">
                <v:path arrowok="t"/>
              </v:shape>
            </v:group>
            <v:group style="position:absolute;left:2305;top:6109;width:1900;height:2" coordorigin="2305,6109" coordsize="1900,2">
              <v:shape style="position:absolute;left:2305;top:6109;width:1900;height:2" coordorigin="2305,6109" coordsize="1900,0" path="m2305,6109l4205,6109e" filled="f" stroked="t" strokeweight=".477306pt" strokecolor="#2F2F2F">
                <v:path arrowok="t"/>
              </v:shape>
            </v:group>
            <v:group style="position:absolute;left:4148;top:6109;width:778;height:2" coordorigin="4148,6109" coordsize="778,2">
              <v:shape style="position:absolute;left:4148;top:6109;width:778;height:2" coordorigin="4148,6109" coordsize="778,0" path="m4148,6109l4926,6109e" filled="f" stroked="t" strokeweight=".954611pt" strokecolor="#4B4B4B">
                <v:path arrowok="t"/>
              </v:shape>
            </v:group>
            <v:group style="position:absolute;left:4854;top:6109;width:2568;height:2" coordorigin="4854,6109" coordsize="2568,2">
              <v:shape style="position:absolute;left:4854;top:6109;width:2568;height:2" coordorigin="4854,6109" coordsize="2568,0" path="m4854,6109l7422,6109e" filled="f" stroked="t" strokeweight=".477306pt" strokecolor="#3B3B3B">
                <v:path arrowok="t"/>
              </v:shape>
            </v:group>
            <v:group style="position:absolute;left:6615;top:6109;width:4978;height:2" coordorigin="6615,6109" coordsize="4978,2">
              <v:shape style="position:absolute;left:6615;top:6109;width:4978;height:2" coordorigin="6615,6109" coordsize="4978,0" path="m6615,6109l11594,6109e" filled="f" stroked="t" strokeweight=".954611pt" strokecolor="#4F4F4F">
                <v:path arrowok="t"/>
              </v:shape>
            </v:group>
            <v:group style="position:absolute;left:334;top:6061;width:2;height:359" coordorigin="334,6061" coordsize="2,359">
              <v:shape style="position:absolute;left:334;top:6061;width:2;height:359" coordorigin="334,6061" coordsize="0,359" path="m334,6420l334,6061e" filled="f" stroked="t" strokeweight=".477306pt" strokecolor="#282828">
                <v:path arrowok="t"/>
              </v:shape>
            </v:group>
            <v:group style="position:absolute;left:2367;top:6061;width:2;height:359" coordorigin="2367,6061" coordsize="2,359">
              <v:shape style="position:absolute;left:2367;top:6061;width:2;height:359" coordorigin="2367,6061" coordsize="0,359" path="m2367,6420l2367,6061e" filled="f" stroked="t" strokeweight=".477306pt" strokecolor="#282828">
                <v:path arrowok="t"/>
              </v:shape>
            </v:group>
            <v:group style="position:absolute;left:4916;top:6061;width:2;height:776" coordorigin="4916,6061" coordsize="2,776">
              <v:shape style="position:absolute;left:4916;top:6061;width:2;height:776" coordorigin="4916,6061" coordsize="0,776" path="m4916,6837l4916,6061e" filled="f" stroked="t" strokeweight=".715958pt" strokecolor="#3B3B3B">
                <v:path arrowok="t"/>
              </v:shape>
            </v:group>
            <v:group style="position:absolute;left:7728;top:6090;width:2;height:752" coordorigin="7728,6090" coordsize="2,752">
              <v:shape style="position:absolute;left:7728;top:6090;width:2;height:752" coordorigin="7728,6090" coordsize="0,752" path="m7728,6842l7728,6090e" filled="f" stroked="t" strokeweight=".238653pt" strokecolor="#4F4F4F">
                <v:path arrowok="t"/>
              </v:shape>
            </v:group>
            <v:group style="position:absolute;left:11584;top:6061;width:2;height:359" coordorigin="11584,6061" coordsize="2,359">
              <v:shape style="position:absolute;left:11584;top:6061;width:2;height:359" coordorigin="11584,6061" coordsize="0,359" path="m11584,6420l11584,6061e" filled="f" stroked="t" strokeweight=".715958pt" strokecolor="#3B3B3B">
                <v:path arrowok="t"/>
              </v:shape>
            </v:group>
            <v:group style="position:absolute;left:339;top:6320;width:2;height:282" coordorigin="339,6320" coordsize="2,282">
              <v:shape style="position:absolute;left:339;top:6320;width:2;height:282" coordorigin="339,6320" coordsize="0,282" path="m339,6602l339,6320e" filled="f" stroked="t" strokeweight=".954611pt" strokecolor="#545454">
                <v:path arrowok="t"/>
              </v:shape>
            </v:group>
            <v:group style="position:absolute;left:2367;top:6363;width:2;height:239" coordorigin="2367,6363" coordsize="2,239">
              <v:shape style="position:absolute;left:2367;top:6363;width:2;height:239" coordorigin="2367,6363" coordsize="0,239" path="m2367,6602l2367,6363e" filled="f" stroked="t" strokeweight=".477306pt" strokecolor="#3F3F3F">
                <v:path arrowok="t"/>
              </v:shape>
            </v:group>
            <v:group style="position:absolute;left:2363;top:6581;width:4601;height:2" coordorigin="2363,6581" coordsize="4601,2">
              <v:shape style="position:absolute;left:2363;top:6581;width:4601;height:2" coordorigin="2363,6581" coordsize="4601,0" path="m2363,6581l6964,6581e" filled="f" stroked="t" strokeweight=".954611pt" strokecolor="#4B4B4B">
                <v:path arrowok="t"/>
              </v:shape>
            </v:group>
            <v:group style="position:absolute;left:6907;top:6583;width:515;height:2" coordorigin="6907,6583" coordsize="515,2">
              <v:shape style="position:absolute;left:6907;top:6583;width:515;height:2" coordorigin="6907,6583" coordsize="515,0" path="m6907,6583l7422,6583e" filled="f" stroked="t" strokeweight=".477306pt" strokecolor="#181818">
                <v:path arrowok="t"/>
              </v:shape>
            </v:group>
            <v:group style="position:absolute;left:7365;top:6583;width:396;height:2" coordorigin="7365,6583" coordsize="396,2">
              <v:shape style="position:absolute;left:7365;top:6583;width:396;height:2" coordorigin="7365,6583" coordsize="396,0" path="m7365,6583l7761,6583e" filled="f" stroked="t" strokeweight=".477306pt" strokecolor="#2B2B2B">
                <v:path arrowok="t"/>
              </v:shape>
            </v:group>
            <v:group style="position:absolute;left:7666;top:6581;width:3928;height:2" coordorigin="7666,6581" coordsize="3928,2">
              <v:shape style="position:absolute;left:7666;top:6581;width:3928;height:2" coordorigin="7666,6581" coordsize="3928,0" path="m7666,6581l11594,6581e" filled="f" stroked="t" strokeweight=".954611pt" strokecolor="#4B4B4B">
                <v:path arrowok="t"/>
              </v:shape>
            </v:group>
            <v:group style="position:absolute;left:11589;top:5329;width:2;height:1542" coordorigin="11589,5329" coordsize="2,1542">
              <v:shape style="position:absolute;left:11589;top:5329;width:2;height:1542" coordorigin="11589,5329" coordsize="0,1542" path="m11589,6870l11589,5329e" filled="f" stroked="t" strokeweight=".477306pt" strokecolor="#444444">
                <v:path arrowok="t"/>
              </v:shape>
            </v:group>
            <v:group style="position:absolute;left:2358;top:6825;width:5064;height:2" coordorigin="2358,6825" coordsize="5064,2">
              <v:shape style="position:absolute;left:2358;top:6825;width:5064;height:2" coordorigin="2358,6825" coordsize="5064,0" path="m2358,6825l7422,6825e" filled="f" stroked="t" strokeweight=".954611pt" strokecolor="#4B4B4B">
                <v:path arrowok="t"/>
              </v:shape>
            </v:group>
            <v:group style="position:absolute;left:7365;top:6822;width:396;height:2" coordorigin="7365,6822" coordsize="396,2">
              <v:shape style="position:absolute;left:7365;top:6822;width:396;height:2" coordorigin="7365,6822" coordsize="396,0" path="m7365,6822l7761,6822e" filled="f" stroked="t" strokeweight=".477306pt" strokecolor="#2B2B2B">
                <v:path arrowok="t"/>
              </v:shape>
            </v:group>
            <v:group style="position:absolute;left:7699;top:6825;width:1694;height:2" coordorigin="7699,6825" coordsize="1694,2">
              <v:shape style="position:absolute;left:7699;top:6825;width:1694;height:2" coordorigin="7699,6825" coordsize="1694,0" path="m7699,6825l9393,6825e" filled="f" stroked="t" strokeweight=".954611pt" strokecolor="#4F4F4F">
                <v:path arrowok="t"/>
              </v:shape>
            </v:group>
            <v:group style="position:absolute;left:9336;top:6822;width:2258;height:2" coordorigin="9336,6822" coordsize="2258,2">
              <v:shape style="position:absolute;left:9336;top:6822;width:2258;height:2" coordorigin="9336,6822" coordsize="2258,0" path="m9336,6822l11594,6822e" filled="f" stroked="t" strokeweight=".715958pt" strokecolor="#3B3B3B">
                <v:path arrowok="t"/>
              </v:shape>
            </v:group>
            <v:group style="position:absolute;left:334;top:7059;width:310;height:2" coordorigin="334,7059" coordsize="310,2">
              <v:shape style="position:absolute;left:334;top:7059;width:310;height:2" coordorigin="334,7059" coordsize="310,0" path="m334,7059l644,7059e" filled="f" stroked="t" strokeweight=".954611pt" strokecolor="#606060">
                <v:path arrowok="t"/>
              </v:shape>
            </v:group>
            <v:group style="position:absolute;left:334;top:6803;width:2;height:287" coordorigin="334,6803" coordsize="2,287">
              <v:shape style="position:absolute;left:334;top:6803;width:2;height:287" coordorigin="334,6803" coordsize="0,287" path="m334,7091l334,6803e" filled="f" stroked="t" strokeweight=".954611pt" strokecolor="#575757">
                <v:path arrowok="t"/>
              </v:shape>
            </v:group>
            <v:group style="position:absolute;left:587;top:7064;width:11007;height:2" coordorigin="587,7064" coordsize="11007,2">
              <v:shape style="position:absolute;left:587;top:7064;width:11007;height:2" coordorigin="587,7064" coordsize="11007,0" path="m587,7064l11594,7064e" filled="f" stroked="t" strokeweight=".954611pt" strokecolor="#4B4B4B">
                <v:path arrowok="t"/>
              </v:shape>
            </v:group>
            <v:group style="position:absolute;left:2367;top:6320;width:2;height:771" coordorigin="2367,6320" coordsize="2,771">
              <v:shape style="position:absolute;left:2367;top:6320;width:2;height:771" coordorigin="2367,6320" coordsize="0,771" path="m2367,7091l2367,6320e" filled="f" stroked="t" strokeweight=".715958pt" strokecolor="#4B4B4B">
                <v:path arrowok="t"/>
              </v:shape>
            </v:group>
            <v:group style="position:absolute;left:11594;top:5329;width:2;height:4845" coordorigin="11594,5329" coordsize="2,4845">
              <v:shape style="position:absolute;left:11594;top:5329;width:2;height:4845" coordorigin="11594,5329" coordsize="0,4845" path="m11594,10174l11594,5329e" filled="f" stroked="t" strokeweight=".715958pt" strokecolor="#4B4B4B">
                <v:path arrowok="t"/>
              </v:shape>
            </v:group>
            <v:group style="position:absolute;left:339;top:7019;width:2;height:541" coordorigin="339,7019" coordsize="2,541">
              <v:shape style="position:absolute;left:339;top:7019;width:2;height:541" coordorigin="339,7019" coordsize="0,541" path="m339,7560l339,7019e" filled="f" stroked="t" strokeweight=".477306pt" strokecolor="#282828">
                <v:path arrowok="t"/>
              </v:shape>
            </v:group>
            <v:group style="position:absolute;left:2370;top:7019;width:2;height:541" coordorigin="2370,7019" coordsize="2,541">
              <v:shape style="position:absolute;left:2370;top:7019;width:2;height:541" coordorigin="2370,7019" coordsize="0,541" path="m2370,7560l2370,7019e" filled="f" stroked="t" strokeweight=".238653pt" strokecolor="#131313">
                <v:path arrowok="t"/>
              </v:shape>
            </v:group>
            <v:group style="position:absolute;left:329;top:7536;width:5265;height:2" coordorigin="329,7536" coordsize="5265,2">
              <v:shape style="position:absolute;left:329;top:7536;width:5265;height:2" coordorigin="329,7536" coordsize="5265,0" path="m329,7536l5594,7536e" filled="f" stroked="t" strokeweight=".954611pt" strokecolor="#545454">
                <v:path arrowok="t"/>
              </v:shape>
            </v:group>
            <v:group style="position:absolute;left:5537;top:7536;width:721;height:2" coordorigin="5537,7536" coordsize="721,2">
              <v:shape style="position:absolute;left:5537;top:7536;width:721;height:2" coordorigin="5537,7536" coordsize="721,0" path="m5537,7536l6257,7536e" filled="f" stroked="t" strokeweight=".477306pt" strokecolor="#2B2B2B">
                <v:path arrowok="t"/>
              </v:shape>
            </v:group>
            <v:group style="position:absolute;left:6200;top:7533;width:5398;height:2" coordorigin="6200,7533" coordsize="5398,2">
              <v:shape style="position:absolute;left:6200;top:7533;width:5398;height:2" coordorigin="6200,7533" coordsize="5398,0" path="m6200,7533l11599,7533e" filled="f" stroked="t" strokeweight=".954611pt" strokecolor="#4F4F4F">
                <v:path arrowok="t"/>
              </v:shape>
            </v:group>
            <v:group style="position:absolute;left:2370;top:7488;width:2;height:1853" coordorigin="2370,7488" coordsize="2,1853">
              <v:shape style="position:absolute;left:2370;top:7488;width:2;height:1853" coordorigin="2370,7488" coordsize="0,1853" path="m2370,9341l2370,7488e" filled="f" stroked="t" strokeweight=".715958pt" strokecolor="#383838">
                <v:path arrowok="t"/>
              </v:shape>
            </v:group>
            <v:group style="position:absolute;left:4919;top:7526;width:2;height:263" coordorigin="4919,7526" coordsize="2,263">
              <v:shape style="position:absolute;left:4919;top:7526;width:2;height:263" coordorigin="4919,7526" coordsize="0,263" path="m4919,7790l4919,7526e" filled="f" stroked="t" strokeweight=".477306pt" strokecolor="#2B2B2B">
                <v:path arrowok="t"/>
              </v:shape>
            </v:group>
            <v:group style="position:absolute;left:4916;top:7773;width:6682;height:2" coordorigin="4916,7773" coordsize="6682,2">
              <v:shape style="position:absolute;left:4916;top:7773;width:6682;height:2" coordorigin="4916,7773" coordsize="6682,0" path="m4916,7773l11599,7773e" filled="f" stroked="t" strokeweight=".954611pt" strokecolor="#575757">
                <v:path arrowok="t"/>
              </v:shape>
            </v:group>
            <v:group style="position:absolute;left:334;top:7488;width:2;height:575" coordorigin="334,7488" coordsize="2,575">
              <v:shape style="position:absolute;left:334;top:7488;width:2;height:575" coordorigin="334,7488" coordsize="0,575" path="m334,8063l334,7488e" filled="f" stroked="t" strokeweight=".954611pt" strokecolor="#545454">
                <v:path arrowok="t"/>
              </v:shape>
            </v:group>
            <v:group style="position:absolute;left:4911;top:8017;width:978;height:2" coordorigin="4911,8017" coordsize="978,2">
              <v:shape style="position:absolute;left:4911;top:8017;width:978;height:2" coordorigin="4911,8017" coordsize="978,0" path="m4911,8017l5890,8017e" filled="f" stroked="t" strokeweight=".954611pt" strokecolor="#4F4F4F">
                <v:path arrowok="t"/>
              </v:shape>
            </v:group>
            <v:group style="position:absolute;left:5833;top:8015;width:425;height:2" coordorigin="5833,8015" coordsize="425,2">
              <v:shape style="position:absolute;left:5833;top:8015;width:425;height:2" coordorigin="5833,8015" coordsize="425,0" path="m5833,8015l6257,8015e" filled="f" stroked="t" strokeweight=".477306pt" strokecolor="#1F1F1F">
                <v:path arrowok="t"/>
              </v:shape>
            </v:group>
            <v:group style="position:absolute;left:6200;top:8012;width:5398;height:2" coordorigin="6200,8012" coordsize="5398,2">
              <v:shape style="position:absolute;left:6200;top:8012;width:5398;height:2" coordorigin="6200,8012" coordsize="5398,0" path="m6200,8012l11599,8012e" filled="f" stroked="t" strokeweight=".954611pt" strokecolor="#4F4F4F">
                <v:path arrowok="t"/>
              </v:shape>
            </v:group>
            <v:group style="position:absolute;left:329;top:8256;width:1604;height:2" coordorigin="329,8256" coordsize="1604,2">
              <v:shape style="position:absolute;left:329;top:8256;width:1604;height:2" coordorigin="329,8256" coordsize="1604,0" path="m329,8256l1933,8256e" filled="f" stroked="t" strokeweight=".954611pt" strokecolor="#545454">
                <v:path arrowok="t"/>
              </v:shape>
            </v:group>
            <v:group style="position:absolute;left:334;top:7991;width:2;height:790" coordorigin="334,7991" coordsize="2,790">
              <v:shape style="position:absolute;left:334;top:7991;width:2;height:790" coordorigin="334,7991" coordsize="0,790" path="m334,8781l334,7991e" filled="f" stroked="t" strokeweight=".477306pt" strokecolor="#2F2F2F">
                <v:path arrowok="t"/>
              </v:shape>
            </v:group>
            <v:group style="position:absolute;left:1685;top:8256;width:768;height:2" coordorigin="1685,8256" coordsize="768,2">
              <v:shape style="position:absolute;left:1685;top:8256;width:768;height:2" coordorigin="1685,8256" coordsize="768,0" path="m1685,8256l2453,8256e" filled="f" stroked="t" strokeweight=".477306pt" strokecolor="#343434">
                <v:path arrowok="t"/>
              </v:shape>
            </v:group>
            <v:group style="position:absolute;left:2396;top:8256;width:2057;height:2" coordorigin="2396,8256" coordsize="2057,2">
              <v:shape style="position:absolute;left:2396;top:8256;width:2057;height:2" coordorigin="2396,8256" coordsize="2057,0" path="m2396,8256l4453,8256e" filled="f" stroked="t" strokeweight=".954611pt" strokecolor="#545454">
                <v:path arrowok="t"/>
              </v:shape>
            </v:group>
            <v:group style="position:absolute;left:4919;top:7732;width:2;height:531" coordorigin="4919,7732" coordsize="2,531">
              <v:shape style="position:absolute;left:4919;top:7732;width:2;height:531" coordorigin="4919,7732" coordsize="0,531" path="m4919,8264l4919,7732e" filled="f" stroked="t" strokeweight=".715958pt" strokecolor="#3F3F3F">
                <v:path arrowok="t"/>
              </v:shape>
            </v:group>
            <v:group style="position:absolute;left:4148;top:8254;width:1103;height:2" coordorigin="4148,8254" coordsize="1103,2">
              <v:shape style="position:absolute;left:4148;top:8254;width:1103;height:2" coordorigin="4148,8254" coordsize="1103,0" path="m4148,8254l5250,8254e" filled="f" stroked="t" strokeweight=".715958pt" strokecolor="#383838">
                <v:path arrowok="t"/>
              </v:shape>
            </v:group>
            <v:group style="position:absolute;left:5117;top:8256;width:883;height:2" coordorigin="5117,8256" coordsize="883,2">
              <v:shape style="position:absolute;left:5117;top:8256;width:883;height:2" coordorigin="5117,8256" coordsize="883,0" path="m5117,8256l6000,8256e" filled="f" stroked="t" strokeweight=".954611pt" strokecolor="#5B5B5B">
                <v:path arrowok="t"/>
              </v:shape>
            </v:group>
            <v:group style="position:absolute;left:5833;top:8259;width:1131;height:2" coordorigin="5833,8259" coordsize="1131,2">
              <v:shape style="position:absolute;left:5833;top:8259;width:1131;height:2" coordorigin="5833,8259" coordsize="1131,0" path="m5833,8259l6964,8259e" filled="f" stroked="t" strokeweight=".715958pt" strokecolor="#383838">
                <v:path arrowok="t"/>
              </v:shape>
            </v:group>
            <v:group style="position:absolute;left:6868;top:8252;width:4730;height:2" coordorigin="6868,8252" coordsize="4730,2">
              <v:shape style="position:absolute;left:6868;top:8252;width:4730;height:2" coordorigin="6868,8252" coordsize="4730,0" path="m6868,8252l11599,8252e" filled="f" stroked="t" strokeweight=".954611pt" strokecolor="#4F4F4F">
                <v:path arrowok="t"/>
              </v:shape>
            </v:group>
            <v:group style="position:absolute;left:11589;top:8474;width:2;height:306" coordorigin="11589,8474" coordsize="2,306">
              <v:shape style="position:absolute;left:11589;top:8474;width:2;height:306" coordorigin="11589,8474" coordsize="0,306" path="m11589,8781l11589,8474e" filled="f" stroked="t" strokeweight=".477306pt" strokecolor="#282828">
                <v:path arrowok="t"/>
              </v:shape>
            </v:group>
            <v:group style="position:absolute;left:329;top:9070;width:5284;height:2" coordorigin="329,9070" coordsize="5284,2">
              <v:shape style="position:absolute;left:329;top:9070;width:5284;height:2" coordorigin="329,9070" coordsize="5284,0" path="m329,9070l5613,9070e" filled="f" stroked="t" strokeweight=".954611pt" strokecolor="#4F4F4F">
                <v:path arrowok="t"/>
              </v:shape>
            </v:group>
            <v:group style="position:absolute;left:339;top:8723;width:2;height:369" coordorigin="339,8723" coordsize="2,369">
              <v:shape style="position:absolute;left:339;top:8723;width:2;height:369" coordorigin="339,8723" coordsize="0,369" path="m339,9092l339,8723e" filled="f" stroked="t" strokeweight=".954611pt" strokecolor="#575757">
                <v:path arrowok="t"/>
              </v:shape>
            </v:group>
            <v:group style="position:absolute;left:5537;top:9068;width:721;height:2" coordorigin="5537,9068" coordsize="721,2">
              <v:shape style="position:absolute;left:5537;top:9068;width:721;height:2" coordorigin="5537,9068" coordsize="721,0" path="m5537,9068l6257,9068e" filled="f" stroked="t" strokeweight=".477306pt" strokecolor="#2F2F2F">
                <v:path arrowok="t"/>
              </v:shape>
            </v:group>
            <v:group style="position:absolute;left:6200;top:9066;width:5403;height:2" coordorigin="6200,9066" coordsize="5403,2">
              <v:shape style="position:absolute;left:6200;top:9066;width:5403;height:2" coordorigin="6200,9066" coordsize="5403,0" path="m6200,9066l11603,9066e" filled="f" stroked="t" strokeweight=".954611pt" strokecolor="#4F4F4F">
                <v:path arrowok="t"/>
              </v:shape>
            </v:group>
            <v:group style="position:absolute;left:334;top:9283;width:2;height:1633" coordorigin="334,9283" coordsize="2,1633">
              <v:shape style="position:absolute;left:334;top:9283;width:2;height:1633" coordorigin="334,9283" coordsize="0,1633" path="m334,10916l334,9283e" filled="f" stroked="t" strokeweight=".954611pt" strokecolor="#4F4F4F">
                <v:path arrowok="t"/>
              </v:shape>
            </v:group>
            <v:group style="position:absolute;left:2370;top:9283;width:2;height:656" coordorigin="2370,9283" coordsize="2,656">
              <v:shape style="position:absolute;left:2370;top:9283;width:2;height:656" coordorigin="2370,9283" coordsize="0,656" path="m2370,9939l2370,9283e" filled="f" stroked="t" strokeweight=".238653pt" strokecolor="#282828">
                <v:path arrowok="t"/>
              </v:shape>
            </v:group>
            <v:group style="position:absolute;left:339;top:9528;width:2;height:412" coordorigin="339,9528" coordsize="2,412">
              <v:shape style="position:absolute;left:339;top:9528;width:2;height:412" coordorigin="339,9528" coordsize="0,412" path="m339,9939l339,9528e" filled="f" stroked="t" strokeweight=".477306pt" strokecolor="#232323">
                <v:path arrowok="t"/>
              </v:shape>
            </v:group>
            <v:group style="position:absolute;left:334;top:9911;width:11274;height:2" coordorigin="334,9911" coordsize="11274,2">
              <v:shape style="position:absolute;left:334;top:9911;width:11274;height:2" coordorigin="334,9911" coordsize="11274,0" path="m334,9911l11608,9911e" filled="f" stroked="t" strokeweight=".954611pt" strokecolor="#4B4B4B">
                <v:path arrowok="t"/>
              </v:shape>
            </v:group>
            <v:group style="position:absolute;left:11596;top:9465;width:2;height:622" coordorigin="11596,9465" coordsize="2,622">
              <v:shape style="position:absolute;left:11596;top:9465;width:2;height:622" coordorigin="11596,9465" coordsize="0,622" path="m11596,10088l11596,9465e" filled="f" stroked="t" strokeweight=".715958pt" strokecolor="#3F3F3F">
                <v:path arrowok="t"/>
              </v:shape>
            </v:group>
            <v:group style="position:absolute;left:334;top:10152;width:2038;height:2" coordorigin="334,10152" coordsize="2038,2">
              <v:shape style="position:absolute;left:334;top:10152;width:2038;height:2" coordorigin="334,10152" coordsize="2038,0" path="m334,10152l2372,10152e" filled="f" stroked="t" strokeweight=".715958pt" strokecolor="#383838">
                <v:path arrowok="t"/>
              </v:shape>
            </v:group>
            <v:group style="position:absolute;left:351;top:9867;width:2;height:6267" coordorigin="351,9867" coordsize="2,6267">
              <v:shape style="position:absolute;left:351;top:9867;width:2;height:6267" coordorigin="351,9867" coordsize="0,6267" path="m351,16135l351,9867e" filled="f" stroked="t" strokeweight=".954611pt" strokecolor="#545454">
                <v:path arrowok="t"/>
              </v:shape>
            </v:group>
            <v:group style="position:absolute;left:2370;top:9867;width:2;height:211" coordorigin="2370,9867" coordsize="2,211">
              <v:shape style="position:absolute;left:2370;top:9867;width:2;height:211" coordorigin="2370,9867" coordsize="0,211" path="m2370,10078l2370,9867e" filled="f" stroked="t" strokeweight=".238653pt" strokecolor="#575757">
                <v:path arrowok="t"/>
              </v:shape>
            </v:group>
            <v:group style="position:absolute;left:2310;top:10152;width:1551;height:2" coordorigin="2310,10152" coordsize="1551,2">
              <v:shape style="position:absolute;left:2310;top:10152;width:1551;height:2" coordorigin="2310,10152" coordsize="1551,0" path="m2310,10152l3861,10152e" filled="f" stroked="t" strokeweight=".715958pt" strokecolor="#4B4B4B">
                <v:path arrowok="t"/>
              </v:shape>
            </v:group>
            <v:group style="position:absolute;left:3804;top:10150;width:401;height:2" coordorigin="3804,10150" coordsize="401,2">
              <v:shape style="position:absolute;left:3804;top:10150;width:401;height:2" coordorigin="3804,10150" coordsize="401,0" path="m3804,10150l4205,10150e" filled="f" stroked="t" strokeweight=".477306pt" strokecolor="#282828">
                <v:path arrowok="t"/>
              </v:shape>
            </v:group>
            <v:group style="position:absolute;left:4129;top:10150;width:2835;height:2" coordorigin="4129,10150" coordsize="2835,2">
              <v:shape style="position:absolute;left:4129;top:10150;width:2835;height:2" coordorigin="4129,10150" coordsize="2835,0" path="m4129,10150l6964,10150e" filled="f" stroked="t" strokeweight=".954611pt" strokecolor="#575757">
                <v:path arrowok="t"/>
              </v:shape>
            </v:group>
            <v:group style="position:absolute;left:6907;top:10145;width:850;height:2" coordorigin="6907,10145" coordsize="850,2">
              <v:shape style="position:absolute;left:6907;top:10145;width:850;height:2" coordorigin="6907,10145" coordsize="850,0" path="m6907,10145l7756,10145e" filled="f" stroked="t" strokeweight=".477306pt" strokecolor="#383838">
                <v:path arrowok="t"/>
              </v:shape>
            </v:group>
            <v:group style="position:absolute;left:7699;top:10143;width:3909;height:2" coordorigin="7699,10143" coordsize="3909,2">
              <v:shape style="position:absolute;left:7699;top:10143;width:3909;height:2" coordorigin="7699,10143" coordsize="3909,0" path="m7699,10143l11608,10143e" filled="f" stroked="t" strokeweight=".715958pt" strokecolor="#575757">
                <v:path arrowok="t"/>
              </v:shape>
            </v:group>
            <v:group style="position:absolute;left:339;top:10389;width:2902;height:2" coordorigin="339,10389" coordsize="2902,2">
              <v:shape style="position:absolute;left:339;top:10389;width:2902;height:2" coordorigin="339,10389" coordsize="2902,0" path="m339,10389l3241,10389e" filled="f" stroked="t" strokeweight=".715958pt" strokecolor="#3F3F3F">
                <v:path arrowok="t"/>
              </v:shape>
            </v:group>
            <v:group style="position:absolute;left:2339;top:10131;width:2;height:503" coordorigin="2339,10131" coordsize="2,503">
              <v:shape style="position:absolute;left:2339;top:10131;width:2;height:503" coordorigin="2339,10131" coordsize="0,503" path="m2339,10634l2339,10131e" filled="f" stroked="t" strokeweight=".238653pt" strokecolor="#3F3F3F">
                <v:path arrowok="t"/>
              </v:shape>
            </v:group>
            <v:group style="position:absolute;left:3184;top:10389;width:678;height:2" coordorigin="3184,10389" coordsize="678,2">
              <v:shape style="position:absolute;left:3184;top:10389;width:678;height:2" coordorigin="3184,10389" coordsize="678,0" path="m3184,10389l3861,10389e" filled="f" stroked="t" strokeweight=".477306pt" strokecolor="#131313">
                <v:path arrowok="t"/>
              </v:shape>
            </v:group>
            <v:group style="position:absolute;left:3804;top:10387;width:401;height:2" coordorigin="3804,10387" coordsize="401,2">
              <v:shape style="position:absolute;left:3804;top:10387;width:401;height:2" coordorigin="3804,10387" coordsize="401,0" path="m3804,10387l4205,10387e" filled="f" stroked="t" strokeweight=".477306pt" strokecolor="#3F3F3F">
                <v:path arrowok="t"/>
              </v:shape>
            </v:group>
            <v:group style="position:absolute;left:4076;top:10387;width:2888;height:2" coordorigin="4076,10387" coordsize="2888,2">
              <v:shape style="position:absolute;left:4076;top:10387;width:2888;height:2" coordorigin="4076,10387" coordsize="2888,0" path="m4076,10387l6964,10387e" filled="f" stroked="t" strokeweight=".954611pt" strokecolor="#545454">
                <v:path arrowok="t"/>
              </v:shape>
            </v:group>
            <v:group style="position:absolute;left:6907;top:10382;width:515;height:2" coordorigin="6907,10382" coordsize="515,2">
              <v:shape style="position:absolute;left:6907;top:10382;width:515;height:2" coordorigin="6907,10382" coordsize="515,0" path="m6907,10382l7422,10382e" filled="f" stroked="t" strokeweight=".477306pt" strokecolor="#3F3F3F">
                <v:path arrowok="t"/>
              </v:shape>
            </v:group>
            <v:group style="position:absolute;left:7365;top:10380;width:1012;height:2" coordorigin="7365,10380" coordsize="1012,2">
              <v:shape style="position:absolute;left:7365;top:10380;width:1012;height:2" coordorigin="7365,10380" coordsize="1012,0" path="m7365,10380l8377,10380e" filled="f" stroked="t" strokeweight=".715958pt" strokecolor="#545454">
                <v:path arrowok="t"/>
              </v:shape>
            </v:group>
            <v:group style="position:absolute;left:8319;top:10380;width:821;height:2" coordorigin="8319,10380" coordsize="821,2">
              <v:shape style="position:absolute;left:8319;top:10380;width:821;height:2" coordorigin="8319,10380" coordsize="821,0" path="m8319,10380l9140,10380e" filled="f" stroked="t" strokeweight=".477306pt" strokecolor="#3F3F3F">
                <v:path arrowok="t"/>
              </v:shape>
            </v:group>
            <v:group style="position:absolute;left:8887;top:10377;width:2721;height:2" coordorigin="8887,10377" coordsize="2721,2">
              <v:shape style="position:absolute;left:8887;top:10377;width:2721;height:2" coordorigin="8887,10377" coordsize="2721,0" path="m8887,10377l11608,10377e" filled="f" stroked="t" strokeweight=".954611pt" strokecolor="#545454">
                <v:path arrowok="t"/>
              </v:shape>
            </v:group>
            <v:group style="position:absolute;left:11603;top:10102;width:2;height:1748" coordorigin="11603,10102" coordsize="2,1748">
              <v:shape style="position:absolute;left:11603;top:10102;width:2;height:1748" coordorigin="11603,10102" coordsize="0,1748" path="m11603,11850l11603,10102e" filled="f" stroked="t" strokeweight=".238653pt" strokecolor="#383838">
                <v:path arrowok="t"/>
              </v:shape>
            </v:group>
            <v:group style="position:absolute;left:816;top:10873;width:1556;height:2" coordorigin="816,10873" coordsize="1556,2">
              <v:shape style="position:absolute;left:816;top:10873;width:1556;height:2" coordorigin="816,10873" coordsize="1556,0" path="m816,10873l2372,10873e" filled="f" stroked="t" strokeweight=".715958pt" strokecolor="#2F2F2F">
                <v:path arrowok="t"/>
              </v:shape>
            </v:group>
            <v:group style="position:absolute;left:2339;top:10634;width:2;height:225" coordorigin="2339,10634" coordsize="2,225">
              <v:shape style="position:absolute;left:2339;top:10634;width:2;height:225" coordorigin="2339,10634" coordsize="0,225" path="m2339,10859l2339,10634e" filled="f" stroked="t" strokeweight=".238653pt" strokecolor="#000000">
                <v:path arrowok="t"/>
              </v:shape>
            </v:group>
            <v:group style="position:absolute;left:2310;top:10870;width:1079;height:2" coordorigin="2310,10870" coordsize="1079,2">
              <v:shape style="position:absolute;left:2310;top:10870;width:1079;height:2" coordorigin="2310,10870" coordsize="1079,0" path="m2310,10870l3389,10870e" filled="f" stroked="t" strokeweight=".954611pt" strokecolor="#545454">
                <v:path arrowok="t"/>
              </v:shape>
            </v:group>
            <v:group style="position:absolute;left:3184;top:10868;width:678;height:2" coordorigin="3184,10868" coordsize="678,2">
              <v:shape style="position:absolute;left:3184;top:10868;width:678;height:2" coordorigin="3184,10868" coordsize="678,0" path="m3184,10868l3861,10868e" filled="f" stroked="t" strokeweight=".477306pt" strokecolor="#383838">
                <v:path arrowok="t"/>
              </v:shape>
            </v:group>
            <v:group style="position:absolute;left:3690;top:10866;width:3122;height:2" coordorigin="3690,10866" coordsize="3122,2">
              <v:shape style="position:absolute;left:3690;top:10866;width:3122;height:2" coordorigin="3690,10866" coordsize="3122,0" path="m3690,10866l6811,10866e" filled="f" stroked="t" strokeweight=".954611pt" strokecolor="#4F4F4F">
                <v:path arrowok="t"/>
              </v:shape>
            </v:group>
            <v:group style="position:absolute;left:6754;top:10863;width:210;height:2" coordorigin="6754,10863" coordsize="210,2">
              <v:shape style="position:absolute;left:6754;top:10863;width:210;height:2" coordorigin="6754,10863" coordsize="210,0" path="m6754,10863l6964,10863e" filled="f" stroked="t" strokeweight=".477306pt" strokecolor="#383838">
                <v:path arrowok="t"/>
              </v:shape>
            </v:group>
            <v:group style="position:absolute;left:6907;top:10863;width:515;height:2" coordorigin="6907,10863" coordsize="515,2">
              <v:shape style="position:absolute;left:6907;top:10863;width:515;height:2" coordorigin="6907,10863" coordsize="515,0" path="m6907,10863l7422,10863e" filled="f" stroked="t" strokeweight=".477306pt" strokecolor="#232323">
                <v:path arrowok="t"/>
              </v:shape>
            </v:group>
            <v:group style="position:absolute;left:7365;top:10859;width:4243;height:2" coordorigin="7365,10859" coordsize="4243,2">
              <v:shape style="position:absolute;left:7365;top:10859;width:4243;height:2" coordorigin="7365,10859" coordsize="4243,0" path="m7365,10859l11608,10859e" filled="f" stroked="t" strokeweight=".954611pt" strokecolor="#5B5B5B">
                <v:path arrowok="t"/>
              </v:shape>
            </v:group>
            <v:group style="position:absolute;left:2339;top:10844;width:2;height:72" coordorigin="2339,10844" coordsize="2,72">
              <v:shape style="position:absolute;left:2339;top:10844;width:2;height:72" coordorigin="2339,10844" coordsize="0,72" path="m2339,10916l2339,10844e" filled="f" stroked="t" strokeweight=".715958pt" strokecolor="#232323">
                <v:path arrowok="t"/>
              </v:shape>
            </v:group>
            <v:group style="position:absolute;left:348;top:11107;width:3188;height:2" coordorigin="348,11107" coordsize="3188,2">
              <v:shape style="position:absolute;left:348;top:11107;width:3188;height:2" coordorigin="348,11107" coordsize="3188,0" path="m348,11107l3537,11107e" filled="f" stroked="t" strokeweight=".715958pt" strokecolor="#4F4F4F">
                <v:path arrowok="t"/>
              </v:shape>
            </v:group>
            <v:group style="position:absolute;left:353;top:9958;width:2;height:4673" coordorigin="353,9958" coordsize="2,4673">
              <v:shape style="position:absolute;left:353;top:9958;width:2;height:4673" coordorigin="353,9958" coordsize="0,4673" path="m353,14631l353,9958e" filled="f" stroked="t" strokeweight=".715958pt" strokecolor="#4B4B4B">
                <v:path arrowok="t"/>
              </v:shape>
            </v:group>
            <v:group style="position:absolute;left:2339;top:10916;width:2;height:182" coordorigin="2339,10916" coordsize="2,182">
              <v:shape style="position:absolute;left:2339;top:10916;width:2;height:182" coordorigin="2339,10916" coordsize="0,182" path="m2339,11098l2339,10916e" filled="f" stroked="t" strokeweight=".238653pt" strokecolor="#000000">
                <v:path arrowok="t"/>
              </v:shape>
            </v:group>
            <v:group style="position:absolute;left:2931;top:11107;width:1274;height:2" coordorigin="2931,11107" coordsize="1274,2">
              <v:shape style="position:absolute;left:2931;top:11107;width:1274;height:2" coordorigin="2931,11107" coordsize="1274,0" path="m2931,11107l4205,11107e" filled="f" stroked="t" strokeweight=".477306pt" strokecolor="#484848">
                <v:path arrowok="t"/>
              </v:shape>
            </v:group>
            <v:group style="position:absolute;left:3838;top:11103;width:4539;height:2" coordorigin="3838,11103" coordsize="4539,2">
              <v:shape style="position:absolute;left:3838;top:11103;width:4539;height:2" coordorigin="3838,11103" coordsize="4539,0" path="m3838,11103l8377,11103e" filled="f" stroked="t" strokeweight=".954611pt" strokecolor="#4F4F4F">
                <v:path arrowok="t"/>
              </v:shape>
            </v:group>
            <v:group style="position:absolute;left:8319;top:11098;width:821;height:2" coordorigin="8319,11098" coordsize="821,2">
              <v:shape style="position:absolute;left:8319;top:11098;width:821;height:2" coordorigin="8319,11098" coordsize="821,0" path="m8319,11098l9140,11098e" filled="f" stroked="t" strokeweight=".477306pt" strokecolor="#2B2B2B">
                <v:path arrowok="t"/>
              </v:shape>
            </v:group>
            <v:group style="position:absolute;left:8949;top:11096;width:2659;height:2" coordorigin="8949,11096" coordsize="2659,2">
              <v:shape style="position:absolute;left:8949;top:11096;width:2659;height:2" coordorigin="8949,11096" coordsize="2659,0" path="m8949,11096l11608,11096e" filled="f" stroked="t" strokeweight=".954611pt" strokecolor="#4F4F4F">
                <v:path arrowok="t"/>
              </v:shape>
            </v:group>
            <v:group style="position:absolute;left:998;top:11084;width:2;height:259" coordorigin="998,11084" coordsize="2,259">
              <v:shape style="position:absolute;left:998;top:11084;width:2;height:259" coordorigin="998,11084" coordsize="0,259" path="m998,11342l998,11084e" filled="f" stroked="t" strokeweight=".238653pt" strokecolor="#606060">
                <v:path arrowok="t"/>
              </v:shape>
            </v:group>
            <v:group style="position:absolute;left:2339;top:11084;width:2;height:737" coordorigin="2339,11084" coordsize="2,737">
              <v:shape style="position:absolute;left:2339;top:11084;width:2;height:737" coordorigin="2339,11084" coordsize="0,737" path="m2339,11821l2339,11084e" filled="f" stroked="t" strokeweight=".238653pt" strokecolor="#1F1F1F">
                <v:path arrowok="t"/>
              </v:shape>
            </v:group>
            <v:group style="position:absolute;left:348;top:11349;width:4902;height:2" coordorigin="348,11349" coordsize="4902,2">
              <v:shape style="position:absolute;left:348;top:11349;width:4902;height:2" coordorigin="348,11349" coordsize="4902,0" path="m348,11349l5250,11349e" filled="f" stroked="t" strokeweight=".715958pt" strokecolor="#4B4B4B">
                <v:path arrowok="t"/>
              </v:shape>
            </v:group>
            <v:group style="position:absolute;left:4978;top:11349;width:926;height:2" coordorigin="4978,11349" coordsize="926,2">
              <v:shape style="position:absolute;left:4978;top:11349;width:926;height:2" coordorigin="4978,11349" coordsize="926,0" path="m4978,11349l5904,11349e" filled="f" stroked="t" strokeweight=".954611pt" strokecolor="#606060">
                <v:path arrowok="t"/>
              </v:shape>
            </v:group>
            <v:group style="position:absolute;left:5833;top:11344;width:425;height:2" coordorigin="5833,11344" coordsize="425,2">
              <v:shape style="position:absolute;left:5833;top:11344;width:425;height:2" coordorigin="5833,11344" coordsize="425,0" path="m5833,11344l6257,11344e" filled="f" stroked="t" strokeweight=".477306pt" strokecolor="#444444">
                <v:path arrowok="t"/>
              </v:shape>
            </v:group>
            <v:group style="position:absolute;left:6200;top:11344;width:1231;height:2" coordorigin="6200,11344" coordsize="1231,2">
              <v:shape style="position:absolute;left:6200;top:11344;width:1231;height:2" coordorigin="6200,11344" coordsize="1231,0" path="m6200,11344l7432,11344e" filled="f" stroked="t" strokeweight=".954611pt" strokecolor="#575757">
                <v:path arrowok="t"/>
              </v:shape>
            </v:group>
            <v:group style="position:absolute;left:7398;top:11088;width:2;height:5003" coordorigin="7398,11088" coordsize="2,5003">
              <v:shape style="position:absolute;left:7398;top:11088;width:2;height:5003" coordorigin="7398,11088" coordsize="0,5003" path="m7398,16091l7398,11088e" filled="f" stroked="t" strokeweight=".715958pt" strokecolor="#4B4B4B">
                <v:path arrowok="t"/>
              </v:shape>
            </v:group>
            <v:group style="position:absolute;left:7360;top:11342;width:396;height:2" coordorigin="7360,11342" coordsize="396,2">
              <v:shape style="position:absolute;left:7360;top:11342;width:396;height:2" coordorigin="7360,11342" coordsize="396,0" path="m7360,11342l7756,11342e" filled="f" stroked="t" strokeweight=".477306pt" strokecolor="#2B2B2B">
                <v:path arrowok="t"/>
              </v:shape>
            </v:group>
            <v:group style="position:absolute;left:7699;top:11337;width:3909;height:2" coordorigin="7699,11337" coordsize="3909,2">
              <v:shape style="position:absolute;left:7699;top:11337;width:3909;height:2" coordorigin="7699,11337" coordsize="3909,0" path="m7699,11337l11608,11337e" filled="f" stroked="t" strokeweight=".715958pt" strokecolor="#484848">
                <v:path arrowok="t"/>
              </v:shape>
            </v:group>
            <v:group style="position:absolute;left:998;top:11328;width:2;height:493" coordorigin="998,11328" coordsize="2,493">
              <v:shape style="position:absolute;left:998;top:11328;width:2;height:493" coordorigin="998,11328" coordsize="0,493" path="m998,11821l998,11328e" filled="f" stroked="t" strokeweight=".238653pt" strokecolor="#4B4B4B">
                <v:path arrowok="t"/>
              </v:shape>
            </v:group>
            <v:group style="position:absolute;left:1721;top:11103;width:2;height:2403" coordorigin="1721,11103" coordsize="2,2403">
              <v:shape style="position:absolute;left:1721;top:11103;width:2;height:2403" coordorigin="1721,11103" coordsize="0,2403" path="m1721,13506l1721,11103e" filled="f" stroked="t" strokeweight=".954611pt" strokecolor="#545454">
                <v:path arrowok="t"/>
              </v:shape>
            </v:group>
            <v:group style="position:absolute;left:353;top:11337;width:2;height:1585" coordorigin="353,11337" coordsize="2,1585">
              <v:shape style="position:absolute;left:353;top:11337;width:2;height:1585" coordorigin="353,11337" coordsize="0,1585" path="m353,12922l353,11337e" filled="f" stroked="t" strokeweight=".954611pt" strokecolor="#545454">
                <v:path arrowok="t"/>
              </v:shape>
            </v:group>
            <v:group style="position:absolute;left:998;top:11821;width:2;height:1393" coordorigin="998,11821" coordsize="2,1393">
              <v:shape style="position:absolute;left:998;top:11821;width:2;height:1393" coordorigin="998,11821" coordsize="0,1393" path="m998,13214l998,11821e" filled="f" stroked="t" strokeweight=".238653pt" strokecolor="#000000">
                <v:path arrowok="t"/>
              </v:shape>
            </v:group>
            <v:group style="position:absolute;left:2339;top:11821;width:2;height:1393" coordorigin="2339,11821" coordsize="2,1393">
              <v:shape style="position:absolute;left:2339;top:11821;width:2;height:1393" coordorigin="2339,11821" coordsize="0,1393" path="m2339,13214l2339,11821e" filled="f" stroked="t" strokeweight=".238653pt" strokecolor="#000000">
                <v:path arrowok="t"/>
              </v:shape>
            </v:group>
            <v:group style="position:absolute;left:7393;top:11792;width:2;height:661" coordorigin="7393,11792" coordsize="2,661">
              <v:shape style="position:absolute;left:7393;top:11792;width:2;height:661" coordorigin="7393,11792" coordsize="0,661" path="m7393,12453l7393,11792e" filled="f" stroked="t" strokeweight=".477306pt" strokecolor="#232323">
                <v:path arrowok="t"/>
              </v:shape>
            </v:group>
            <v:group style="position:absolute;left:11603;top:11792;width:2;height:579" coordorigin="11603,11792" coordsize="2,579">
              <v:shape style="position:absolute;left:11603;top:11792;width:2;height:579" coordorigin="11603,11792" coordsize="0,579" path="m11603,12371l11603,11792e" filled="f" stroked="t" strokeweight=".477306pt" strokecolor="#676767">
                <v:path arrowok="t"/>
              </v:shape>
            </v:group>
            <v:group style="position:absolute;left:7398;top:13109;width:2;height:134" coordorigin="7398,13109" coordsize="2,134">
              <v:shape style="position:absolute;left:7398;top:13109;width:2;height:134" coordorigin="7398,13109" coordsize="0,134" path="m7398,13243l7398,13109e" filled="f" stroked="t" strokeweight=".477306pt" strokecolor="#282828">
                <v:path arrowok="t"/>
              </v:shape>
            </v:group>
            <v:group style="position:absolute;left:348;top:13439;width:296;height:2" coordorigin="348,13439" coordsize="296,2">
              <v:shape style="position:absolute;left:348;top:13439;width:296;height:2" coordorigin="348,13439" coordsize="296,0" path="m348,13439l644,13439e" filled="f" stroked="t" strokeweight=".477306pt" strokecolor="#484848">
                <v:path arrowok="t"/>
              </v:shape>
            </v:group>
            <v:group style="position:absolute;left:360;top:13185;width:2;height:2949" coordorigin="360,13185" coordsize="2,2949">
              <v:shape style="position:absolute;left:360;top:13185;width:2;height:2949" coordorigin="360,13185" coordsize="0,2949" path="m360,16135l360,13185e" filled="f" stroked="t" strokeweight=".954611pt" strokecolor="#545454">
                <v:path arrowok="t"/>
              </v:shape>
            </v:group>
            <v:group style="position:absolute;left:998;top:13214;width:2;height:259" coordorigin="998,13214" coordsize="2,259">
              <v:shape style="position:absolute;left:998;top:13214;width:2;height:259" coordorigin="998,13214" coordsize="0,259" path="m998,13473l998,13214e" filled="f" stroked="t" strokeweight=".238653pt" strokecolor="#4F4F4F">
                <v:path arrowok="t"/>
              </v:shape>
            </v:group>
            <v:group style="position:absolute;left:587;top:13439;width:1165;height:2" coordorigin="587,13439" coordsize="1165,2">
              <v:shape style="position:absolute;left:587;top:13439;width:1165;height:2" coordorigin="587,13439" coordsize="1165,0" path="m587,13439l1752,13439e" filled="f" stroked="t" strokeweight=".954611pt" strokecolor="#4F4F4F">
                <v:path arrowok="t"/>
              </v:shape>
            </v:group>
            <v:group style="position:absolute;left:1680;top:13441;width:721;height:2" coordorigin="1680,13441" coordsize="721,2">
              <v:shape style="position:absolute;left:1680;top:13441;width:721;height:2" coordorigin="1680,13441" coordsize="721,0" path="m1680,13441l2401,13441e" filled="f" stroked="t" strokeweight=".954611pt" strokecolor="#676767">
                <v:path arrowok="t"/>
              </v:shape>
            </v:group>
            <v:group style="position:absolute;left:2339;top:13214;width:2;height:263" coordorigin="2339,13214" coordsize="2,263">
              <v:shape style="position:absolute;left:2339;top:13214;width:2;height:263" coordorigin="2339,13214" coordsize="0,263" path="m2339,13477l2339,13214e" filled="f" stroked="t" strokeweight=".238653pt" strokecolor="#646464">
                <v:path arrowok="t"/>
              </v:shape>
            </v:group>
            <v:group style="position:absolute;left:998;top:13468;width:2;height:2648" coordorigin="998,13468" coordsize="2,2648">
              <v:shape style="position:absolute;left:998;top:13468;width:2;height:2648" coordorigin="998,13468" coordsize="0,2648" path="m998,16115l998,13468e" filled="f" stroked="t" strokeweight=".238653pt" strokecolor="#000000">
                <v:path arrowok="t"/>
              </v:shape>
            </v:group>
            <v:group style="position:absolute;left:1728;top:11103;width:2;height:5032" coordorigin="1728,11103" coordsize="2,5032">
              <v:shape style="position:absolute;left:1728;top:11103;width:2;height:5032" coordorigin="1728,11103" coordsize="0,5032" path="m1728,16135l1728,11103e" filled="f" stroked="t" strokeweight=".477306pt" strokecolor="#444444">
                <v:path arrowok="t"/>
              </v:shape>
            </v:group>
            <v:group style="position:absolute;left:2339;top:13463;width:2;height:1882" coordorigin="2339,13463" coordsize="2,1882">
              <v:shape style="position:absolute;left:2339;top:13463;width:2;height:1882" coordorigin="2339,13463" coordsize="0,1882" path="m2339,15345l2339,13463e" filled="f" stroked="t" strokeweight=".238653pt" strokecolor="#000000">
                <v:path arrowok="t"/>
              </v:shape>
            </v:group>
            <v:group style="position:absolute;left:1728;top:13583;width:2;height:316" coordorigin="1728,13583" coordsize="2,316">
              <v:shape style="position:absolute;left:1728;top:13583;width:2;height:316" coordorigin="1728,13583" coordsize="0,316" path="m1728,13899l1728,13583e" filled="f" stroked="t" strokeweight=".477306pt" strokecolor="#282828">
                <v:path arrowok="t"/>
              </v:shape>
            </v:group>
            <v:group style="position:absolute;left:1728;top:13841;width:2;height:575" coordorigin="1728,13841" coordsize="2,575">
              <v:shape style="position:absolute;left:1728;top:13841;width:2;height:575" coordorigin="1728,13841" coordsize="0,575" path="m1728,14416l1728,13841e" filled="f" stroked="t" strokeweight=".715958pt" strokecolor="#4F4F4F">
                <v:path arrowok="t"/>
              </v:shape>
            </v:group>
            <v:group style="position:absolute;left:7408;top:13281;width:2;height:1427" coordorigin="7408,13281" coordsize="2,1427">
              <v:shape style="position:absolute;left:7408;top:13281;width:2;height:1427" coordorigin="7408,13281" coordsize="0,1427" path="m7408,14708l7408,13281e" filled="f" stroked="t" strokeweight=".715958pt" strokecolor="#484848">
                <v:path arrowok="t"/>
              </v:shape>
            </v:group>
            <v:group style="position:absolute;left:1733;top:14282;width:2;height:426" coordorigin="1733,14282" coordsize="2,426">
              <v:shape style="position:absolute;left:1733;top:14282;width:2;height:426" coordorigin="1733,14282" coordsize="0,426" path="m1733,14708l1733,14282e" filled="f" stroked="t" strokeweight=".477306pt" strokecolor="#2B2B2B">
                <v:path arrowok="t"/>
              </v:shape>
            </v:group>
            <v:group style="position:absolute;left:368;top:14650;width:2;height:1484" coordorigin="368,14650" coordsize="2,1484">
              <v:shape style="position:absolute;left:368;top:14650;width:2;height:1484" coordorigin="368,14650" coordsize="0,1484" path="m368,16135l368,14650e" filled="f" stroked="t" strokeweight=".715958pt" strokecolor="#545454">
                <v:path arrowok="t"/>
              </v:shape>
            </v:group>
            <v:group style="position:absolute;left:1737;top:14650;width:2;height:723" coordorigin="1737,14650" coordsize="2,723">
              <v:shape style="position:absolute;left:1737;top:14650;width:2;height:723" coordorigin="1737,14650" coordsize="0,723" path="m1737,15373l1737,14650e" filled="f" stroked="t" strokeweight=".715958pt" strokecolor="#4B4B4B">
                <v:path arrowok="t"/>
              </v:shape>
            </v:group>
            <v:group style="position:absolute;left:7417;top:13281;width:2;height:1819" coordorigin="7417,13281" coordsize="2,1819">
              <v:shape style="position:absolute;left:7417;top:13281;width:2;height:1819" coordorigin="7417,13281" coordsize="0,1819" path="m7417,15100l7417,13281e" filled="f" stroked="t" strokeweight=".715958pt" strokecolor="#444444">
                <v:path arrowok="t"/>
              </v:shape>
            </v:group>
            <v:group style="position:absolute;left:358;top:16125;width:654;height:2" coordorigin="358,16125" coordsize="654,2">
              <v:shape style="position:absolute;left:358;top:16125;width:654;height:2" coordorigin="358,16125" coordsize="654,0" path="m358,16125l1012,16125e" filled="f" stroked="t" strokeweight=".954611pt" strokecolor="#606060">
                <v:path arrowok="t"/>
              </v:shape>
            </v:group>
            <v:group style="position:absolute;left:969;top:16127;width:778;height:2" coordorigin="969,16127" coordsize="778,2">
              <v:shape style="position:absolute;left:969;top:16127;width:778;height:2" coordorigin="969,16127" coordsize="778,0" path="m969,16127l1747,16127e" filled="f" stroked="t" strokeweight=".477306pt" strokecolor="#2F2F2F">
                <v:path arrowok="t"/>
              </v:shape>
            </v:group>
            <v:group style="position:absolute;left:1737;top:14861;width:2;height:1274" coordorigin="1737,14861" coordsize="2,1274">
              <v:shape style="position:absolute;left:1737;top:14861;width:2;height:1274" coordorigin="1737,14861" coordsize="0,1274" path="m1737,16135l1737,14861e" filled="f" stroked="t" strokeweight=".477306pt" strokecolor="#3B3B3B">
                <v:path arrowok="t"/>
              </v:shape>
            </v:group>
            <v:group style="position:absolute;left:1432;top:16127;width:940;height:2" coordorigin="1432,16127" coordsize="940,2">
              <v:shape style="position:absolute;left:1432;top:16127;width:940;height:2" coordorigin="1432,16127" coordsize="940,0" path="m1432,16127l2372,16127e" filled="f" stroked="t" strokeweight=".715958pt" strokecolor="#444444">
                <v:path arrowok="t"/>
              </v:shape>
            </v:group>
            <v:group style="position:absolute;left:2339;top:15345;width:2;height:771" coordorigin="2339,15345" coordsize="2,771">
              <v:shape style="position:absolute;left:2339;top:15345;width:2;height:771" coordorigin="2339,15345" coordsize="0,771" path="m2339,16115l2339,15345e" filled="f" stroked="t" strokeweight=".238653pt" strokecolor="#808080">
                <v:path arrowok="t"/>
              </v:shape>
            </v:group>
            <v:group style="position:absolute;left:5121;top:16120;width:931;height:2" coordorigin="5121,16120" coordsize="931,2">
              <v:shape style="position:absolute;left:5121;top:16120;width:931;height:2" coordorigin="5121,16120" coordsize="931,0" path="m5121,16120l6052,16120e" filled="f" stroked="t" strokeweight=".954611pt" strokecolor="#575757">
                <v:path arrowok="t"/>
              </v:shape>
            </v:group>
            <v:group style="position:absolute;left:358;top:16123;width:11274;height:2" coordorigin="358,16123" coordsize="11274,2">
              <v:shape style="position:absolute;left:358;top:16123;width:11274;height:2" coordorigin="358,16123" coordsize="11274,0" path="m358,16123l11632,16123e" filled="f" stroked="t" strokeweight=".954611pt" strokecolor="#545454">
                <v:path arrowok="t"/>
              </v:shape>
            </v:group>
            <v:group style="position:absolute;left:7415;top:14837;width:2;height:1288" coordorigin="7415,14837" coordsize="2,1288">
              <v:shape style="position:absolute;left:7415;top:14837;width:2;height:1288" coordorigin="7415,14837" coordsize="0,1288" path="m7415,16125l7415,14837e" filled="f" stroked="t" strokeweight=".954611pt" strokecolor="#5B5B5B">
                <v:path arrowok="t"/>
              </v:shape>
            </v:group>
            <v:group style="position:absolute;left:7699;top:16113;width:3933;height:2" coordorigin="7699,16113" coordsize="3933,2">
              <v:shape style="position:absolute;left:7699;top:16113;width:3933;height:2" coordorigin="7699,16113" coordsize="3933,0" path="m7699,16113l11632,16113e" filled="f" stroked="t" strokeweight=".715958pt" strokecolor="#575757">
                <v:path arrowok="t"/>
              </v:shape>
            </v:group>
            <v:group style="position:absolute;left:11575;top:13611;width:2;height:1733" coordorigin="11575,13611" coordsize="2,1733">
              <v:shape style="position:absolute;left:11575;top:13611;width:2;height:1733" coordorigin="11575,13611" coordsize="0,1733" path="m11575,15345l11575,13611e" filled="f" stroked="t" strokeweight=".238653pt" strokecolor="#000000">
                <v:path arrowok="t"/>
              </v:shape>
            </v:group>
            <v:group style="position:absolute;left:11575;top:15345;width:2;height:771" coordorigin="11575,15345" coordsize="2,771">
              <v:shape style="position:absolute;left:11575;top:15345;width:2;height:771" coordorigin="11575,15345" coordsize="0,771" path="m11575,16115l11575,15345e" filled="f" stroked="t" strokeweight=".238653pt" strokecolor="#575757">
                <v:path arrowok="t"/>
              </v:shape>
            </v:group>
            <v:group style="position:absolute;left:9764;top:313;width:2;height:1939" coordorigin="9764,313" coordsize="2,1939">
              <v:shape style="position:absolute;left:9764;top:313;width:2;height:1939" coordorigin="9764,313" coordsize="0,1939" path="m9764,2251l9764,313e" filled="f" stroked="t" strokeweight="2.116pt" strokecolor="#EDEDED">
                <v:path arrowok="t"/>
              </v:shape>
            </v:group>
            <v:group style="position:absolute;left:6052;top:3595;width:2;height:242" coordorigin="6052,3595" coordsize="2,242">
              <v:shape style="position:absolute;left:6052;top:3595;width:2;height:242" coordorigin="6052,3595" coordsize="0,242" path="m6052,3837l6052,3595e" filled="f" stroked="t" strokeweight="1.62847pt" strokecolor="#CFCFC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71"/>
        </w:rPr>
        <w:t>:ı: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181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828283"/>
          <w:w w:val="80"/>
          <w:position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28283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13"/>
          <w:position w:val="1"/>
        </w:rPr>
        <w:t>lt'?,,Ün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17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6B6D6E"/>
          <w:spacing w:val="0"/>
          <w:w w:val="113"/>
          <w:position w:val="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right="-20"/>
        <w:jc w:val="left"/>
        <w:tabs>
          <w:tab w:pos="2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6.248886pt;margin-top:2.541283pt;width:55.804143pt;height:38.0pt;mso-position-horizontal-relative:page;mso-position-vertical-relative:paragraph;z-index:-15189" type="#_x0000_t202" filled="f" stroked="f">
            <v:textbox inset="0,0,0,0">
              <w:txbxContent>
                <w:p>
                  <w:pPr>
                    <w:spacing w:before="0" w:after="0" w:line="760" w:lineRule="exact"/>
                    <w:ind w:right="-154"/>
                    <w:jc w:val="left"/>
                    <w:rPr>
                      <w:rFonts w:ascii="Times New Roman" w:hAnsi="Times New Roman" w:cs="Times New Roman" w:eastAsia="Times New Roman"/>
                      <w:sz w:val="76"/>
                      <w:szCs w:val="7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3B48C1"/>
                      <w:spacing w:val="0"/>
                      <w:w w:val="146"/>
                      <w:i/>
                    </w:rPr>
                    <w:t>;ts</w:t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83"/>
        </w:rPr>
        <w:t>ıtfaiy</w:t>
      </w:r>
      <w:r>
        <w:rPr>
          <w:rFonts w:ascii="Arial" w:hAnsi="Arial" w:cs="Arial" w:eastAsia="Arial"/>
          <w:sz w:val="22"/>
          <w:szCs w:val="22"/>
          <w:color w:val="3F3F3F"/>
          <w:spacing w:val="-30"/>
          <w:w w:val="83"/>
        </w:rPr>
        <w:t>l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83"/>
        </w:rPr>
        <w:t>'-'üne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83"/>
        </w:rPr>
        <w:t>y</w:t>
      </w:r>
      <w:r>
        <w:rPr>
          <w:rFonts w:ascii="Arial" w:hAnsi="Arial" w:cs="Arial" w:eastAsia="Arial"/>
          <w:sz w:val="22"/>
          <w:szCs w:val="22"/>
          <w:color w:val="282828"/>
          <w:spacing w:val="47"/>
          <w:w w:val="83"/>
        </w:rPr>
        <w:t> 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83"/>
        </w:rPr>
        <w:t>BölgeAmiri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20" w:right="160"/>
          <w:cols w:num="2" w:equalWidth="0">
            <w:col w:w="727" w:space="1668"/>
            <w:col w:w="9145"/>
          </w:cols>
        </w:sectPr>
      </w:pPr>
      <w:rPr/>
    </w:p>
    <w:p>
      <w:pPr>
        <w:spacing w:before="0" w:after="0" w:line="391" w:lineRule="exact"/>
        <w:ind w:left="-308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2.939131pt;margin-top:3.55999pt;width:568.372090pt;height:114.239998pt;mso-position-horizontal-relative:page;mso-position-vertical-relative:paragraph;z-index:-15187" coordorigin="259,71" coordsize="11367,2285">
            <v:shape style="position:absolute;left:9888;top:71;width:960;height:1114" type="#_x0000_t75">
              <v:imagedata r:id="rId30" o:title=""/>
            </v:shape>
            <v:group style="position:absolute;left:275;top:107;width:11329;height:2" coordorigin="275,107" coordsize="11329,2">
              <v:shape style="position:absolute;left:275;top:107;width:11329;height:2" coordorigin="275,107" coordsize="11329,0" path="m275,107l11605,107e" filled="f" stroked="t" strokeweight=".712246pt" strokecolor="#545454">
                <v:path arrowok="t"/>
              </v:shape>
              <v:shape style="position:absolute;left:1824;top:1569;width:4243;height:787" type="#_x0000_t75">
                <v:imagedata r:id="rId31" o:title=""/>
              </v:shape>
            </v:group>
            <v:group style="position:absolute;left:2296;top:97;width:2;height:1518" coordorigin="2296,97" coordsize="2,1518">
              <v:shape style="position:absolute;left:2296;top:97;width:2;height:1518" coordorigin="2296,97" coordsize="0,1518" path="m2296,1615l2296,97e" filled="f" stroked="t" strokeweight=".712246pt" strokecolor="#4B4B4B">
                <v:path arrowok="t"/>
              </v:shape>
            </v:group>
            <v:group style="position:absolute;left:9062;top:102;width:2;height:1518" coordorigin="9062,102" coordsize="2,1518">
              <v:shape style="position:absolute;left:9062;top:102;width:2;height:1518" coordorigin="9062,102" coordsize="0,1518" path="m9062,1620l9062,102e" filled="f" stroked="t" strokeweight=".949661pt" strokecolor="#5B5B5B">
                <v:path arrowok="t"/>
              </v:shape>
              <v:shape style="position:absolute;left:269;top:1550;width:998;height:576" type="#_x0000_t75">
                <v:imagedata r:id="rId32" o:title=""/>
              </v:shape>
            </v:group>
            <v:group style="position:absolute;left:532;top:1601;width:2393;height:2" coordorigin="532,1601" coordsize="2393,2">
              <v:shape style="position:absolute;left:532;top:1601;width:2393;height:2" coordorigin="532,1601" coordsize="2393,0" path="m532,1601l2925,1601e" filled="f" stroked="t" strokeweight=".712246pt" strokecolor="#575757">
                <v:path arrowok="t"/>
              </v:shape>
            </v:group>
            <v:group style="position:absolute;left:266;top:2321;width:11353;height:2" coordorigin="266,2321" coordsize="11353,2">
              <v:shape style="position:absolute;left:266;top:2321;width:11353;height:2" coordorigin="266,2321" coordsize="11353,0" path="m266,2321l11619,2321e" filled="f" stroked="t" strokeweight=".712246pt" strokecolor="#4F4F4F">
                <v:path arrowok="t"/>
              </v:shape>
            </v:group>
            <v:group style="position:absolute;left:1225;top:2080;width:1500;height:2" coordorigin="1225,2080" coordsize="1500,2">
              <v:shape style="position:absolute;left:1225;top:2080;width:1500;height:2" coordorigin="1225,2080" coordsize="1500,0" path="m1225,2080l2726,2080e" filled="f" stroked="t" strokeweight=".712246pt" strokecolor="#4B4B4B">
                <v:path arrowok="t"/>
              </v:shape>
            </v:group>
            <v:group style="position:absolute;left:674;top:1842;width:2051;height:2" coordorigin="674,1842" coordsize="2051,2">
              <v:shape style="position:absolute;left:674;top:1842;width:2051;height:2" coordorigin="674,1842" coordsize="2051,0" path="m674,1842l2726,1842e" filled="f" stroked="t" strokeweight=".712246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85"/>
          <w:szCs w:val="85"/>
          <w:color w:val="2F2F2F"/>
          <w:spacing w:val="-1109"/>
          <w:w w:val="469"/>
          <w:position w:val="-48"/>
        </w:rPr>
        <w:t>!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  <w:position w:val="-60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0" w:right="80"/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1" w:lineRule="exact"/>
        <w:ind w:left="755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4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2" w:lineRule="exact"/>
        <w:ind w:left="79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14" w:lineRule="exact"/>
        <w:ind w:left="363" w:right="453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468" w:right="466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6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37" w:lineRule="exact"/>
        <w:ind w:left="1128" w:right="536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0" w:right="80"/>
          <w:cols w:num="2" w:equalWidth="0">
            <w:col w:w="1778" w:space="1669"/>
            <w:col w:w="8393"/>
          </w:cols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80"/>
        </w:sectPr>
      </w:pPr>
      <w:rPr/>
    </w:p>
    <w:p>
      <w:pPr>
        <w:spacing w:before="80" w:after="0" w:line="240" w:lineRule="auto"/>
        <w:ind w:left="678" w:right="2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251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21/0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"/>
          <w:w w:val="106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11"/>
          <w:w w:val="21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49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5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"/>
          <w:w w:val="106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9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0" w:after="0" w:line="240" w:lineRule="auto"/>
        <w:ind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3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59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023229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0"/>
          <w:w w:val="11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-2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80"/>
          <w:cols w:num="3" w:equalWidth="0">
            <w:col w:w="1552" w:space="101"/>
            <w:col w:w="1089" w:space="2985"/>
            <w:col w:w="6113"/>
          </w:cols>
        </w:sectPr>
      </w:pPr>
      <w:rPr/>
    </w:p>
    <w:p>
      <w:pPr>
        <w:spacing w:before="29" w:after="0" w:line="164" w:lineRule="exact"/>
        <w:ind w:left="290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007499pt;margin-top:12.944167pt;width:566.947599pt;height:.1pt;mso-position-horizontal-relative:page;mso-position-vertical-relative:paragraph;z-index:-15186" coordorigin="280,259" coordsize="11339,2">
            <v:shape style="position:absolute;left:280;top:259;width:11339;height:2" coordorigin="280,259" coordsize="11339,0" path="m280,259l11619,259e" filled="f" stroked="t" strokeweight=".712246pt" strokecolor="#5B5B5B">
              <v:path arrowok="t"/>
            </v:shape>
          </v:group>
          <w10:wrap type="none"/>
        </w:pict>
      </w:r>
      <w:r>
        <w:rPr/>
        <w:pict>
          <v:group style="position:absolute;margin-left:13.651376pt;margin-top:23.923992pt;width:570.271412pt;height:644.439487pt;mso-position-horizontal-relative:page;mso-position-vertical-relative:paragraph;z-index:-15185" coordorigin="273,478" coordsize="11405,12889">
            <v:group style="position:absolute;left:280;top:493;width:736;height:2" coordorigin="280,493" coordsize="736,2">
              <v:shape style="position:absolute;left:280;top:493;width:736;height:2" coordorigin="280,493" coordsize="736,0" path="m280,493l1016,493e" filled="f" stroked="t" strokeweight=".47483pt" strokecolor="#5B5B5B">
                <v:path arrowok="t"/>
              </v:shape>
            </v:group>
            <v:group style="position:absolute;left:280;top:493;width:4525;height:2" coordorigin="280,493" coordsize="4525,2">
              <v:shape style="position:absolute;left:280;top:493;width:4525;height:2" coordorigin="280,493" coordsize="4525,0" path="m280,493l4805,493e" filled="f" stroked="t" strokeweight=".712246pt" strokecolor="#606060">
                <v:path arrowok="t"/>
              </v:shape>
            </v:group>
            <v:group style="position:absolute;left:4596;top:498;width:831;height:2" coordorigin="4596,498" coordsize="831,2">
              <v:shape style="position:absolute;left:4596;top:498;width:831;height:2" coordorigin="4596,498" coordsize="831,0" path="m4596,498l5427,498e" filled="f" stroked="t" strokeweight=".47483pt" strokecolor="#4F4F4F">
                <v:path arrowok="t"/>
              </v:shape>
            </v:group>
            <v:group style="position:absolute;left:5370;top:498;width:489;height:2" coordorigin="5370,498" coordsize="489,2">
              <v:shape style="position:absolute;left:5370;top:498;width:489;height:2" coordorigin="5370,498" coordsize="489,0" path="m5370,498l5859,498e" filled="f" stroked="t" strokeweight=".949661pt" strokecolor="#646464">
                <v:path arrowok="t"/>
              </v:shape>
            </v:group>
            <v:group style="position:absolute;left:5802;top:498;width:755;height:2" coordorigin="5802,498" coordsize="755,2">
              <v:shape style="position:absolute;left:5802;top:498;width:755;height:2" coordorigin="5802,498" coordsize="755,0" path="m5802,498l6557,498e" filled="f" stroked="t" strokeweight=".47483pt" strokecolor="#444444">
                <v:path arrowok="t"/>
              </v:shape>
            </v:group>
            <v:group style="position:absolute;left:6382;top:498;width:646;height:2" coordorigin="6382,498" coordsize="646,2">
              <v:shape style="position:absolute;left:6382;top:498;width:646;height:2" coordorigin="6382,498" coordsize="646,0" path="m6382,498l7027,498e" filled="f" stroked="t" strokeweight=".949661pt" strokecolor="#646464">
                <v:path arrowok="t"/>
              </v:shape>
            </v:group>
            <v:group style="position:absolute;left:6861;top:498;width:1638;height:2" coordorigin="6861,498" coordsize="1638,2">
              <v:shape style="position:absolute;left:6861;top:498;width:1638;height:2" coordorigin="6861,498" coordsize="1638,0" path="m6861,498l8499,498e" filled="f" stroked="t" strokeweight=".47483pt" strokecolor="#4F5454">
                <v:path arrowok="t"/>
              </v:shape>
            </v:group>
            <v:group style="position:absolute;left:8442;top:500;width:3181;height:2" coordorigin="8442,500" coordsize="3181,2">
              <v:shape style="position:absolute;left:8442;top:500;width:3181;height:2" coordorigin="8442,500" coordsize="3181,0" path="m8442,500l11624,500e" filled="f" stroked="t" strokeweight=".712246pt" strokecolor="#646464">
                <v:path arrowok="t"/>
              </v:shape>
            </v:group>
            <v:group style="position:absolute;left:3796;top:493;width:2;height:515" coordorigin="3796,493" coordsize="2,515">
              <v:shape style="position:absolute;left:3796;top:493;width:2;height:515" coordorigin="3796,493" coordsize="0,515" path="m3796,1008l3796,493e" filled="f" stroked="t" strokeweight=".949661pt" strokecolor="#545454">
                <v:path arrowok="t"/>
              </v:shape>
            </v:group>
            <v:group style="position:absolute;left:6899;top:488;width:2;height:282" coordorigin="6899,488" coordsize="2,282">
              <v:shape style="position:absolute;left:6899;top:488;width:2;height:282" coordorigin="6899,488" coordsize="0,282" path="m6899,770l6899,488e" filled="f" stroked="t" strokeweight=".949661pt" strokecolor="#5B5B5B">
                <v:path arrowok="t"/>
              </v:shape>
            </v:group>
            <v:group style="position:absolute;left:6885;top:951;width:1586;height:2" coordorigin="6885,951" coordsize="1586,2">
              <v:shape style="position:absolute;left:6885;top:951;width:1586;height:2" coordorigin="6885,951" coordsize="1586,0" path="m6885,951l8471,951e" filled="f" stroked="t" strokeweight=".237415pt" strokecolor="#131313">
                <v:path arrowok="t"/>
              </v:shape>
            </v:group>
            <v:group style="position:absolute;left:5802;top:1175;width:1106;height:2" coordorigin="5802,1175" coordsize="1106,2">
              <v:shape style="position:absolute;left:5802;top:1175;width:1106;height:2" coordorigin="5802,1175" coordsize="1106,0" path="m5802,1175l6909,1175e" filled="f" stroked="t" strokeweight=".712246pt" strokecolor="#B3B3B3">
                <v:path arrowok="t"/>
              </v:shape>
            </v:group>
            <v:group style="position:absolute;left:6902;top:712;width:2;height:788" coordorigin="6902,712" coordsize="2,788">
              <v:shape style="position:absolute;left:6902;top:712;width:2;height:788" coordorigin="6902,712" coordsize="0,788" path="m6902,1500l6902,712e" filled="f" stroked="t" strokeweight=".712246pt" strokecolor="#484848">
                <v:path arrowok="t"/>
              </v:shape>
            </v:group>
            <v:group style="position:absolute;left:8471;top:951;width:3186;height:2" coordorigin="8471,951" coordsize="3186,2">
              <v:shape style="position:absolute;left:8471;top:951;width:3186;height:2" coordorigin="8471,951" coordsize="3186,0" path="m8471,951l11657,951e" filled="f" stroked="t" strokeweight=".237415pt" strokecolor="#000000">
                <v:path arrowok="t"/>
              </v:shape>
            </v:group>
            <v:group style="position:absolute;left:3796;top:922;width:2;height:573" coordorigin="3796,922" coordsize="2,573">
              <v:shape style="position:absolute;left:3796;top:922;width:2;height:573" coordorigin="3796,922" coordsize="0,573" path="m3796,1495l3796,922e" filled="f" stroked="t" strokeweight=".712246pt" strokecolor="#3B3B3B">
                <v:path arrowok="t"/>
              </v:shape>
            </v:group>
            <v:group style="position:absolute;left:3789;top:1175;width:1092;height:2" coordorigin="3789,1175" coordsize="1092,2">
              <v:shape style="position:absolute;left:3789;top:1175;width:1092;height:2" coordorigin="3789,1175" coordsize="1092,0" path="m3789,1175l4881,1175e" filled="f" stroked="t" strokeweight=".712246pt" strokecolor="#4F4F4F">
                <v:path arrowok="t"/>
              </v:shape>
            </v:group>
            <v:group style="position:absolute;left:4824;top:1175;width:195;height:2" coordorigin="4824,1175" coordsize="195,2">
              <v:shape style="position:absolute;left:4824;top:1175;width:195;height:2" coordorigin="4824,1175" coordsize="195,0" path="m4824,1175l5019,1175e" filled="f" stroked="t" strokeweight=".47483pt" strokecolor="#2F2F2F">
                <v:path arrowok="t"/>
              </v:shape>
            </v:group>
            <v:group style="position:absolute;left:4962;top:1178;width:465;height:2" coordorigin="4962,1178" coordsize="465,2">
              <v:shape style="position:absolute;left:4962;top:1178;width:465;height:2" coordorigin="4962,1178" coordsize="465,0" path="m4962,1178l5427,1178e" filled="f" stroked="t" strokeweight=".949661pt" strokecolor="#606060">
                <v:path arrowok="t"/>
              </v:shape>
            </v:group>
            <v:group style="position:absolute;left:5370;top:1175;width:817;height:2" coordorigin="5370,1175" coordsize="817,2">
              <v:shape style="position:absolute;left:5370;top:1175;width:817;height:2" coordorigin="5370,1175" coordsize="817,0" path="m5370,1175l6187,1175e" filled="f" stroked="t" strokeweight=".949661pt" strokecolor="#909090">
                <v:path arrowok="t"/>
              </v:shape>
            </v:group>
            <v:group style="position:absolute;left:280;top:1483;width:3547;height:2" coordorigin="280,1483" coordsize="3547,2">
              <v:shape style="position:absolute;left:280;top:1483;width:3547;height:2" coordorigin="280,1483" coordsize="3547,0" path="m280,1483l3827,1483e" filled="f" stroked="t" strokeweight=".712246pt" strokecolor="#545454">
                <v:path arrowok="t"/>
              </v:shape>
            </v:group>
            <v:group style="position:absolute;left:3219;top:1485;width:3338;height:2" coordorigin="3219,1485" coordsize="3338,2">
              <v:shape style="position:absolute;left:3219;top:1485;width:3338;height:2" coordorigin="3219,1485" coordsize="3338,0" path="m3219,1485l6557,1485e" filled="f" stroked="t" strokeweight=".949661pt" strokecolor="#3F3F3F">
                <v:path arrowok="t"/>
              </v:shape>
            </v:group>
            <v:group style="position:absolute;left:4824;top:1485;width:195;height:2" coordorigin="4824,1485" coordsize="195,2">
              <v:shape style="position:absolute;left:4824;top:1485;width:195;height:2" coordorigin="4824,1485" coordsize="195,0" path="m4824,1485l5019,1485e" filled="f" stroked="t" strokeweight=".949661pt" strokecolor="#282828">
                <v:path arrowok="t"/>
              </v:shape>
            </v:group>
            <v:group style="position:absolute;left:6453;top:1490;width:5204;height:2" coordorigin="6453,1490" coordsize="5204,2">
              <v:shape style="position:absolute;left:6453;top:1490;width:5204;height:2" coordorigin="6453,1490" coordsize="5204,0" path="m6453,1490l11657,1490e" filled="f" stroked="t" strokeweight=".712246pt" strokecolor="#545454">
                <v:path arrowok="t"/>
              </v:shape>
            </v:group>
            <v:group style="position:absolute;left:280;top:1762;width:11348;height:2" coordorigin="280,1762" coordsize="11348,2">
              <v:shape style="position:absolute;left:280;top:1762;width:11348;height:2" coordorigin="280,1762" coordsize="11348,0" path="m280,1762l11629,1762e" filled="f" stroked="t" strokeweight=".712246pt" strokecolor="#4F4F4F">
                <v:path arrowok="t"/>
              </v:shape>
            </v:group>
            <v:group style="position:absolute;left:2303;top:1476;width:2;height:544" coordorigin="2303,1476" coordsize="2,544">
              <v:shape style="position:absolute;left:2303;top:1476;width:2;height:544" coordorigin="2303,1476" coordsize="0,544" path="m2303,2020l2303,1476e" filled="f" stroked="t" strokeweight=".949661pt" strokecolor="#4B4B4B">
                <v:path arrowok="t"/>
              </v:shape>
            </v:group>
            <v:group style="position:absolute;left:8442;top:1765;width:1306;height:2" coordorigin="8442,1765" coordsize="1306,2">
              <v:shape style="position:absolute;left:8442;top:1765;width:1306;height:2" coordorigin="8442,1765" coordsize="1306,0" path="m8442,1765l9748,1765e" filled="f" stroked="t" strokeweight=".712246pt" strokecolor="#4F4F4F">
                <v:path arrowok="t"/>
              </v:shape>
            </v:group>
            <v:group style="position:absolute;left:9691;top:1767;width:285;height:2" coordorigin="9691,1767" coordsize="285,2">
              <v:shape style="position:absolute;left:9691;top:1767;width:285;height:2" coordorigin="9691,1767" coordsize="285,0" path="m9691,1767l9976,1767e" filled="f" stroked="t" strokeweight=".47483pt" strokecolor="#2B2B2B">
                <v:path arrowok="t"/>
              </v:shape>
            </v:group>
            <v:group style="position:absolute;left:2298;top:2006;width:2583;height:2" coordorigin="2298,2006" coordsize="2583,2">
              <v:shape style="position:absolute;left:2298;top:2006;width:2583;height:2" coordorigin="2298,2006" coordsize="2583,0" path="m2298,2006l4881,2006e" filled="f" stroked="t" strokeweight=".712246pt" strokecolor="#545454">
                <v:path arrowok="t"/>
              </v:shape>
            </v:group>
            <v:group style="position:absolute;left:4824;top:2006;width:195;height:2" coordorigin="4824,2006" coordsize="195,2">
              <v:shape style="position:absolute;left:4824;top:2006;width:195;height:2" coordorigin="4824,2006" coordsize="195,0" path="m4824,2006l5019,2006e" filled="f" stroked="t" strokeweight=".47483pt" strokecolor="#232323">
                <v:path arrowok="t"/>
              </v:shape>
            </v:group>
            <v:group style="position:absolute;left:4962;top:2008;width:6667;height:2" coordorigin="4962,2008" coordsize="6667,2">
              <v:shape style="position:absolute;left:4962;top:2008;width:6667;height:2" coordorigin="4962,2008" coordsize="6667,0" path="m4962,2008l11629,2008e" filled="f" stroked="t" strokeweight=".712246pt" strokecolor="#4F4F4F">
                <v:path arrowok="t"/>
              </v:shape>
            </v:group>
            <v:group style="position:absolute;left:2303;top:1963;width:2;height:544" coordorigin="2303,1963" coordsize="2,544">
              <v:shape style="position:absolute;left:2303;top:1963;width:2;height:544" coordorigin="2303,1963" coordsize="0,544" path="m2303,2507l2303,1963e" filled="f" stroked="t" strokeweight=".47483pt" strokecolor="#282828">
                <v:path arrowok="t"/>
              </v:shape>
            </v:group>
            <v:group style="position:absolute;left:4860;top:1991;width:2;height:998" coordorigin="4860,1991" coordsize="2,998">
              <v:shape style="position:absolute;left:4860;top:1991;width:2;height:998" coordorigin="4860,1991" coordsize="0,998" path="m4860,2989l4860,1991e" filled="f" stroked="t" strokeweight=".47483pt" strokecolor="#2F2F2F">
                <v:path arrowok="t"/>
              </v:shape>
            </v:group>
            <v:group style="position:absolute;left:7759;top:1996;width:2;height:496" coordorigin="7759,1996" coordsize="2,496">
              <v:shape style="position:absolute;left:7759;top:1996;width:2;height:496" coordorigin="7759,1996" coordsize="0,496" path="m7759,2493l7759,1996e" filled="f" stroked="t" strokeweight=".949661pt" strokecolor="#606060">
                <v:path arrowok="t"/>
              </v:shape>
            </v:group>
            <v:group style="position:absolute;left:4853;top:2488;width:1007;height:2" coordorigin="4853,2488" coordsize="1007,2">
              <v:shape style="position:absolute;left:4853;top:2488;width:1007;height:2" coordorigin="4853,2488" coordsize="1007,0" path="m4853,2488l5859,2488e" filled="f" stroked="t" strokeweight=".712246pt" strokecolor="#3F3F3F">
                <v:path arrowok="t"/>
              </v:shape>
            </v:group>
            <v:group style="position:absolute;left:5802;top:2490;width:5826;height:2" coordorigin="5802,2490" coordsize="5826,2">
              <v:shape style="position:absolute;left:5802;top:2490;width:5826;height:2" coordorigin="5802,2490" coordsize="5826,0" path="m5802,2490l11629,2490e" filled="f" stroked="t" strokeweight=".712246pt" strokecolor="#545454">
                <v:path arrowok="t"/>
              </v:shape>
            </v:group>
            <v:group style="position:absolute;left:6500;top:2488;width:418;height:2" coordorigin="6500,2488" coordsize="418,2">
              <v:shape style="position:absolute;left:6500;top:2488;width:418;height:2" coordorigin="6500,2488" coordsize="418,0" path="m6500,2488l6918,2488e" filled="f" stroked="t" strokeweight=".47483pt" strokecolor="#1F1F1F">
                <v:path arrowok="t"/>
              </v:shape>
            </v:group>
            <v:group style="position:absolute;left:2305;top:2450;width:2;height:1494" coordorigin="2305,2450" coordsize="2,1494">
              <v:shape style="position:absolute;left:2305;top:2450;width:2;height:1494" coordorigin="2305,2450" coordsize="0,1494" path="m2305,3943l2305,2450e" filled="f" stroked="t" strokeweight=".949661pt" strokecolor="#545454">
                <v:path arrowok="t"/>
              </v:shape>
            </v:group>
            <v:group style="position:absolute;left:4858;top:2734;width:6771;height:2" coordorigin="4858,2734" coordsize="6771,2">
              <v:shape style="position:absolute;left:4858;top:2734;width:6771;height:2" coordorigin="4858,2734" coordsize="6771,0" path="m4858,2734l11629,2734e" filled="f" stroked="t" strokeweight=".712246pt" strokecolor="#4F4F4F">
                <v:path arrowok="t"/>
              </v:shape>
            </v:group>
            <v:group style="position:absolute;left:9691;top:2731;width:285;height:2" coordorigin="9691,2731" coordsize="285,2">
              <v:shape style="position:absolute;left:9691;top:2731;width:285;height:2" coordorigin="9691,2731" coordsize="285,0" path="m9691,2731l9976,2731e" filled="f" stroked="t" strokeweight=".47483pt" strokecolor="#2F2F2F">
                <v:path arrowok="t"/>
              </v:shape>
            </v:group>
            <v:group style="position:absolute;left:4858;top:2972;width:6776;height:2" coordorigin="4858,2972" coordsize="6776,2">
              <v:shape style="position:absolute;left:4858;top:2972;width:6776;height:2" coordorigin="4858,2972" coordsize="6776,0" path="m4858,2972l11633,2972e" filled="f" stroked="t" strokeweight=".949661pt" strokecolor="#545454">
                <v:path arrowok="t"/>
              </v:shape>
            </v:group>
            <v:group style="position:absolute;left:2298;top:3216;width:7730;height:2" coordorigin="2298,3216" coordsize="7730,2">
              <v:shape style="position:absolute;left:2298;top:3216;width:7730;height:2" coordorigin="2298,3216" coordsize="7730,0" path="m2298,3216l10028,3216e" filled="f" stroked="t" strokeweight=".949661pt" strokecolor="#545454">
                <v:path arrowok="t"/>
              </v:shape>
            </v:group>
            <v:group style="position:absolute;left:4862;top:2932;width:2;height:821" coordorigin="4862,2932" coordsize="2,821">
              <v:shape style="position:absolute;left:4862;top:2932;width:2;height:821" coordorigin="4862,2932" coordsize="0,821" path="m4862,3753l4862,2932e" filled="f" stroked="t" strokeweight=".949661pt" strokecolor="#4F4F4F">
                <v:path arrowok="t"/>
              </v:shape>
            </v:group>
            <v:group style="position:absolute;left:9919;top:3213;width:703;height:2" coordorigin="9919,3213" coordsize="703,2">
              <v:shape style="position:absolute;left:9919;top:3213;width:703;height:2" coordorigin="9919,3213" coordsize="703,0" path="m9919,3213l10622,3213e" filled="f" stroked="t" strokeweight=".47483pt" strokecolor="#383838">
                <v:path arrowok="t"/>
              </v:shape>
            </v:group>
            <v:group style="position:absolute;left:10565;top:3213;width:1064;height:2" coordorigin="10565,3213" coordsize="1064,2">
              <v:shape style="position:absolute;left:10565;top:3213;width:1064;height:2" coordorigin="10565,3213" coordsize="1064,0" path="m10565,3213l11629,3213e" filled="f" stroked="t" strokeweight=".712246pt" strokecolor="#5B5B5B">
                <v:path arrowok="t"/>
              </v:shape>
            </v:group>
            <v:group style="position:absolute;left:285;top:3452;width:731;height:2" coordorigin="285,3452" coordsize="731,2">
              <v:shape style="position:absolute;left:285;top:3452;width:731;height:2" coordorigin="285,3452" coordsize="731,0" path="m285,3452l1016,3452e" filled="f" stroked="t" strokeweight=".47483pt" strokecolor="#444444">
                <v:path arrowok="t"/>
              </v:shape>
            </v:group>
            <v:group style="position:absolute;left:285;top:3454;width:11344;height:2" coordorigin="285,3454" coordsize="11344,2">
              <v:shape style="position:absolute;left:285;top:3454;width:11344;height:2" coordorigin="285,3454" coordsize="11344,0" path="m285,3454l11629,3454e" filled="f" stroked="t" strokeweight=".712246pt" strokecolor="#4F4F4F">
                <v:path arrowok="t"/>
              </v:shape>
            </v:group>
            <v:group style="position:absolute;left:9919;top:3452;width:703;height:2" coordorigin="9919,3452" coordsize="703,2">
              <v:shape style="position:absolute;left:9919;top:3452;width:703;height:2" coordorigin="9919,3452" coordsize="703,0" path="m9919,3452l10622,3452e" filled="f" stroked="t" strokeweight=".47483pt" strokecolor="#3B3B3B">
                <v:path arrowok="t"/>
              </v:shape>
            </v:group>
            <v:group style="position:absolute;left:7763;top:3433;width:2;height:735" coordorigin="7763,3433" coordsize="2,735">
              <v:shape style="position:absolute;left:7763;top:3433;width:2;height:735" coordorigin="7763,3433" coordsize="0,735" path="m7763,4168l7763,3433e" filled="f" stroked="t" strokeweight=".949661pt" strokecolor="#575757">
                <v:path arrowok="t"/>
              </v:shape>
            </v:group>
            <v:group style="position:absolute;left:2298;top:3924;width:1320;height:2" coordorigin="2298,3924" coordsize="1320,2">
              <v:shape style="position:absolute;left:2298;top:3924;width:1320;height:2" coordorigin="2298,3924" coordsize="1320,0" path="m2298,3924l3618,3924e" filled="f" stroked="t" strokeweight=".712246pt" strokecolor="#545454">
                <v:path arrowok="t"/>
              </v:shape>
            </v:group>
            <v:group style="position:absolute;left:3561;top:3924;width:256;height:2" coordorigin="3561,3924" coordsize="256,2">
              <v:shape style="position:absolute;left:3561;top:3924;width:256;height:2" coordorigin="3561,3924" coordsize="256,0" path="m3561,3924l3818,3924e" filled="f" stroked="t" strokeweight=".47483pt" strokecolor="#1C1C1C">
                <v:path arrowok="t"/>
              </v:shape>
            </v:group>
            <v:group style="position:absolute;left:3761;top:3924;width:247;height:2" coordorigin="3761,3924" coordsize="247,2">
              <v:shape style="position:absolute;left:3761;top:3924;width:247;height:2" coordorigin="3761,3924" coordsize="247,0" path="m3761,3924l4008,3924e" filled="f" stroked="t" strokeweight=".47483pt" strokecolor="#3B3B3B">
                <v:path arrowok="t"/>
              </v:shape>
            </v:group>
            <v:group style="position:absolute;left:3951;top:3922;width:940;height:2" coordorigin="3951,3922" coordsize="940,2">
              <v:shape style="position:absolute;left:3951;top:3922;width:940;height:2" coordorigin="3951,3922" coordsize="940,0" path="m3951,3922l4891,3922e" filled="f" stroked="t" strokeweight=".949661pt" strokecolor="#545454">
                <v:path arrowok="t"/>
              </v:shape>
            </v:group>
            <v:group style="position:absolute;left:4862;top:3695;width:2;height:473" coordorigin="4862,3695" coordsize="2,473">
              <v:shape style="position:absolute;left:4862;top:3695;width:2;height:473" coordorigin="4862,3695" coordsize="0,473" path="m4862,4168l4862,3695e" filled="f" stroked="t" strokeweight=".47483pt" strokecolor="#2F2F2F">
                <v:path arrowok="t"/>
              </v:shape>
            </v:group>
            <v:group style="position:absolute;left:4820;top:3924;width:199;height:2" coordorigin="4820,3924" coordsize="199,2">
              <v:shape style="position:absolute;left:4820;top:3924;width:199;height:2" coordorigin="4820,3924" coordsize="199,0" path="m4820,3924l5019,3924e" filled="f" stroked="t" strokeweight=".47483pt" strokecolor="#383838">
                <v:path arrowok="t"/>
              </v:shape>
            </v:group>
            <v:group style="position:absolute;left:4962;top:3924;width:2388;height:2" coordorigin="4962,3924" coordsize="2388,2">
              <v:shape style="position:absolute;left:4962;top:3924;width:2388;height:2" coordorigin="4962,3924" coordsize="2388,0" path="m4962,3924l7350,3924e" filled="f" stroked="t" strokeweight=".712246pt" strokecolor="#4F4F4F">
                <v:path arrowok="t"/>
              </v:shape>
            </v:group>
            <v:group style="position:absolute;left:7293;top:3922;width:494;height:2" coordorigin="7293,3922" coordsize="494,2">
              <v:shape style="position:absolute;left:7293;top:3922;width:494;height:2" coordorigin="7293,3922" coordsize="494,0" path="m7293,3922l7787,3922e" filled="f" stroked="t" strokeweight=".47483pt" strokecolor="#383838">
                <v:path arrowok="t"/>
              </v:shape>
            </v:group>
            <v:group style="position:absolute;left:7716;top:3924;width:3917;height:2" coordorigin="7716,3924" coordsize="3917,2">
              <v:shape style="position:absolute;left:7716;top:3924;width:3917;height:2" coordorigin="7716,3924" coordsize="3917,0" path="m7716,3924l11633,3924e" filled="f" stroked="t" strokeweight=".712246pt" strokecolor="#545454">
                <v:path arrowok="t"/>
              </v:shape>
            </v:group>
            <v:group style="position:absolute;left:9691;top:3924;width:285;height:2" coordorigin="9691,3924" coordsize="285,2">
              <v:shape style="position:absolute;left:9691;top:3924;width:285;height:2" coordorigin="9691,3924" coordsize="285,0" path="m9691,3924l9976,3924e" filled="f" stroked="t" strokeweight=".47483pt" strokecolor="#383838">
                <v:path arrowok="t"/>
              </v:shape>
            </v:group>
            <v:group style="position:absolute;left:2305;top:3867;width:2;height:310" coordorigin="2305,3867" coordsize="2,310">
              <v:shape style="position:absolute;left:2305;top:3867;width:2;height:310" coordorigin="2305,3867" coordsize="0,310" path="m2305,4177l2305,3867e" filled="f" stroked="t" strokeweight=".712246pt" strokecolor="#343434">
                <v:path arrowok="t"/>
              </v:shape>
            </v:group>
            <v:group style="position:absolute;left:2293;top:4163;width:2597;height:2" coordorigin="2293,4163" coordsize="2597,2">
              <v:shape style="position:absolute;left:2293;top:4163;width:2597;height:2" coordorigin="2293,4163" coordsize="2597,0" path="m2293,4163l4891,4163e" filled="f" stroked="t" strokeweight=".47483pt" strokecolor="#4B4B4B">
                <v:path arrowok="t"/>
              </v:shape>
            </v:group>
            <v:group style="position:absolute;left:4820;top:4163;width:199;height:2" coordorigin="4820,4163" coordsize="199,2">
              <v:shape style="position:absolute;left:4820;top:4163;width:199;height:2" coordorigin="4820,4163" coordsize="199,0" path="m4820,4163l5019,4163e" filled="f" stroked="t" strokeweight=".47483pt" strokecolor="#2B2B2B">
                <v:path arrowok="t"/>
              </v:shape>
            </v:group>
            <v:group style="position:absolute;left:5802;top:4163;width:755;height:2" coordorigin="5802,4163" coordsize="755,2">
              <v:shape style="position:absolute;left:5802;top:4163;width:755;height:2" coordorigin="5802,4163" coordsize="755,0" path="m5802,4163l6557,4163e" filled="f" stroked="t" strokeweight=".47483pt" strokecolor="#3B3B3B">
                <v:path arrowok="t"/>
              </v:shape>
            </v:group>
            <v:group style="position:absolute;left:6861;top:4161;width:926;height:2" coordorigin="6861,4161" coordsize="926,2">
              <v:shape style="position:absolute;left:6861;top:4161;width:926;height:2" coordorigin="6861,4161" coordsize="926,0" path="m6861,4161l7787,4161e" filled="f" stroked="t" strokeweight=".47483pt" strokecolor="#3B3B3B">
                <v:path arrowok="t"/>
              </v:shape>
            </v:group>
            <v:group style="position:absolute;left:4962;top:4163;width:6676;height:2" coordorigin="4962,4163" coordsize="6676,2">
              <v:shape style="position:absolute;left:4962;top:4163;width:6676;height:2" coordorigin="4962,4163" coordsize="6676,0" path="m4962,4163l11638,4163e" filled="f" stroked="t" strokeweight=".712246pt" strokecolor="#545454">
                <v:path arrowok="t"/>
              </v:shape>
            </v:group>
            <v:group style="position:absolute;left:9691;top:4161;width:442;height:2" coordorigin="9691,4161" coordsize="442,2">
              <v:shape style="position:absolute;left:9691;top:4161;width:442;height:2" coordorigin="9691,4161" coordsize="442,0" path="m9691,4161l10133,4161e" filled="f" stroked="t" strokeweight=".712246pt" strokecolor="#4F4F4F">
                <v:path arrowok="t"/>
              </v:shape>
            </v:group>
            <v:group style="position:absolute;left:10565;top:4161;width:1078;height:2" coordorigin="10565,4161" coordsize="1078,2">
              <v:shape style="position:absolute;left:10565;top:4161;width:1078;height:2" coordorigin="10565,4161" coordsize="1078,0" path="m10565,4161l11643,4161e" filled="f" stroked="t" strokeweight=".712246pt" strokecolor="#606060">
                <v:path arrowok="t"/>
              </v:shape>
            </v:group>
            <v:group style="position:absolute;left:2308;top:4082;width:2;height:1145" coordorigin="2308,4082" coordsize="2,1145">
              <v:shape style="position:absolute;left:2308;top:4082;width:2;height:1145" coordorigin="2308,4082" coordsize="0,1145" path="m2308,5227l2308,4082e" filled="f" stroked="t" strokeweight=".949661pt" strokecolor="#575757">
                <v:path arrowok="t"/>
              </v:shape>
            </v:group>
            <v:group style="position:absolute;left:4824;top:4402;width:195;height:2" coordorigin="4824,4402" coordsize="195,2">
              <v:shape style="position:absolute;left:4824;top:4402;width:195;height:2" coordorigin="4824,4402" coordsize="195,0" path="m4824,4402l5019,4402e" filled="f" stroked="t" strokeweight=".47483pt" strokecolor="#131313">
                <v:path arrowok="t"/>
              </v:shape>
            </v:group>
            <v:group style="position:absolute;left:5802;top:4402;width:755;height:2" coordorigin="5802,4402" coordsize="755,2">
              <v:shape style="position:absolute;left:5802;top:4402;width:755;height:2" coordorigin="5802,4402" coordsize="755,0" path="m5802,4402l6557,4402e" filled="f" stroked="t" strokeweight=".47483pt" strokecolor="#343434">
                <v:path arrowok="t"/>
              </v:shape>
            </v:group>
            <v:group style="position:absolute;left:959;top:4402;width:717;height:2" coordorigin="959,4402" coordsize="717,2">
              <v:shape style="position:absolute;left:959;top:4402;width:717;height:2" coordorigin="959,4402" coordsize="717,0" path="m959,4402l1676,4402e" filled="f" stroked="t" strokeweight=".47483pt" strokecolor="#4B4B4B">
                <v:path arrowok="t"/>
              </v:shape>
            </v:group>
            <v:group style="position:absolute;left:280;top:4399;width:11353;height:2" coordorigin="280,4399" coordsize="11353,2">
              <v:shape style="position:absolute;left:280;top:4399;width:11353;height:2" coordorigin="280,4399" coordsize="11353,0" path="m280,4399l11633,4399e" filled="f" stroked="t" strokeweight=".712246pt" strokecolor="#4F4F4F">
                <v:path arrowok="t"/>
              </v:shape>
            </v:group>
            <v:group style="position:absolute;left:285;top:4874;width:731;height:2" coordorigin="285,4874" coordsize="731,2">
              <v:shape style="position:absolute;left:285;top:4874;width:731;height:2" coordorigin="285,4874" coordsize="731,0" path="m285,4874l1016,4874e" filled="f" stroked="t" strokeweight=".47483pt" strokecolor="#5B5B5B">
                <v:path arrowok="t"/>
              </v:shape>
            </v:group>
            <v:group style="position:absolute;left:285;top:4874;width:2621;height:2" coordorigin="285,4874" coordsize="2621,2">
              <v:shape style="position:absolute;left:285;top:4874;width:2621;height:2" coordorigin="285,4874" coordsize="2621,0" path="m285,4874l2906,4874e" filled="f" stroked="t" strokeweight=".712246pt" strokecolor="#575757">
                <v:path arrowok="t"/>
              </v:shape>
            </v:group>
            <v:group style="position:absolute;left:2849;top:4872;width:769;height:2" coordorigin="2849,4872" coordsize="769,2">
              <v:shape style="position:absolute;left:2849;top:4872;width:769;height:2" coordorigin="2849,4872" coordsize="769,0" path="m2849,4872l3618,4872e" filled="f" stroked="t" strokeweight=".47483pt" strokecolor="#383838">
                <v:path arrowok="t"/>
              </v:shape>
            </v:group>
            <v:group style="position:absolute;left:3381;top:4872;width:8257;height:2" coordorigin="3381,4872" coordsize="8257,2">
              <v:shape style="position:absolute;left:3381;top:4872;width:8257;height:2" coordorigin="3381,4872" coordsize="8257,0" path="m3381,4872l11638,4872e" filled="f" stroked="t" strokeweight=".712246pt" strokecolor="#545454">
                <v:path arrowok="t"/>
              </v:shape>
            </v:group>
            <v:group style="position:absolute;left:9691;top:4869;width:285;height:2" coordorigin="9691,4869" coordsize="285,2">
              <v:shape style="position:absolute;left:9691;top:4869;width:285;height:2" coordorigin="9691,4869" coordsize="285,0" path="m9691,4869l9976,4869e" filled="f" stroked="t" strokeweight=".47483pt" strokecolor="#282828">
                <v:path arrowok="t"/>
              </v:shape>
            </v:group>
            <v:group style="position:absolute;left:4867;top:4865;width:2;height:735" coordorigin="4867,4865" coordsize="2,735">
              <v:shape style="position:absolute;left:4867;top:4865;width:2;height:735" coordorigin="4867,4865" coordsize="0,735" path="m4867,5600l4867,4865e" filled="f" stroked="t" strokeweight=".949661pt" strokecolor="#545454">
                <v:path arrowok="t"/>
              </v:shape>
            </v:group>
            <v:group style="position:absolute;left:4858;top:5113;width:2920;height:2" coordorigin="4858,5113" coordsize="2920,2">
              <v:shape style="position:absolute;left:4858;top:5113;width:2920;height:2" coordorigin="4858,5113" coordsize="2920,0" path="m4858,5113l7778,5113e" filled="f" stroked="t" strokeweight=".712246pt" strokecolor="#575757">
                <v:path arrowok="t"/>
              </v:shape>
            </v:group>
            <v:group style="position:absolute;left:7721;top:5110;width:779;height:2" coordorigin="7721,5110" coordsize="779,2">
              <v:shape style="position:absolute;left:7721;top:5110;width:779;height:2" coordorigin="7721,5110" coordsize="779,0" path="m7721,5110l8499,5110e" filled="f" stroked="t" strokeweight=".47483pt" strokecolor="#444444">
                <v:path arrowok="t"/>
              </v:shape>
            </v:group>
            <v:group style="position:absolute;left:8442;top:5110;width:3196;height:2" coordorigin="8442,5110" coordsize="3196,2">
              <v:shape style="position:absolute;left:8442;top:5110;width:3196;height:2" coordorigin="8442,5110" coordsize="3196,0" path="m8442,5110l11638,5110e" filled="f" stroked="t" strokeweight=".712246pt" strokecolor="#575757">
                <v:path arrowok="t"/>
              </v:shape>
            </v:group>
            <v:group style="position:absolute;left:2312;top:5075;width:2;height:578" coordorigin="2312,5075" coordsize="2,578">
              <v:shape style="position:absolute;left:2312;top:5075;width:2;height:578" coordorigin="2312,5075" coordsize="0,578" path="m2312,5652l2312,5075e" filled="f" stroked="t" strokeweight=".712246pt" strokecolor="#444444">
                <v:path arrowok="t"/>
              </v:shape>
            </v:group>
            <v:group style="position:absolute;left:4858;top:5354;width:5171;height:2" coordorigin="4858,5354" coordsize="5171,2">
              <v:shape style="position:absolute;left:4858;top:5354;width:5171;height:2" coordorigin="4858,5354" coordsize="5171,0" path="m4858,5354l10028,5354e" filled="f" stroked="t" strokeweight=".949661pt" strokecolor="#545454">
                <v:path arrowok="t"/>
              </v:shape>
            </v:group>
            <v:group style="position:absolute;left:9919;top:5351;width:703;height:2" coordorigin="9919,5351" coordsize="703,2">
              <v:shape style="position:absolute;left:9919;top:5351;width:703;height:2" coordorigin="9919,5351" coordsize="703,0" path="m9919,5351l10622,5351e" filled="f" stroked="t" strokeweight=".47483pt" strokecolor="#343434">
                <v:path arrowok="t"/>
              </v:shape>
            </v:group>
            <v:group style="position:absolute;left:10565;top:5351;width:1073;height:2" coordorigin="10565,5351" coordsize="1073,2">
              <v:shape style="position:absolute;left:10565;top:5351;width:1073;height:2" coordorigin="10565,5351" coordsize="1073,0" path="m10565,5351l11638,5351e" filled="f" stroked="t" strokeweight=".712246pt" strokecolor="#5B5B5B">
                <v:path arrowok="t"/>
              </v:shape>
            </v:group>
            <v:group style="position:absolute;left:290;top:5597;width:4383;height:2" coordorigin="290,5597" coordsize="4383,2">
              <v:shape style="position:absolute;left:290;top:5597;width:4383;height:2" coordorigin="290,5597" coordsize="4383,0" path="m290,5597l4672,5597e" filled="f" stroked="t" strokeweight=".949661pt" strokecolor="#575757">
                <v:path arrowok="t"/>
              </v:shape>
            </v:group>
            <v:group style="position:absolute;left:4596;top:5595;width:423;height:2" coordorigin="4596,5595" coordsize="423,2">
              <v:shape style="position:absolute;left:4596;top:5595;width:423;height:2" coordorigin="4596,5595" coordsize="423,0" path="m4596,5595l5019,5595e" filled="f" stroked="t" strokeweight=".47483pt" strokecolor="#2F2F2F">
                <v:path arrowok="t"/>
              </v:shape>
            </v:group>
            <v:group style="position:absolute;left:8442;top:5592;width:2179;height:2" coordorigin="8442,5592" coordsize="2179,2">
              <v:shape style="position:absolute;left:8442;top:5592;width:2179;height:2" coordorigin="8442,5592" coordsize="2179,0" path="m8442,5592l10622,5592e" filled="f" stroked="t" strokeweight=".712246pt" strokecolor="#4B4B4B">
                <v:path arrowok="t"/>
              </v:shape>
            </v:group>
            <v:group style="position:absolute;left:4962;top:5595;width:6676;height:2" coordorigin="4962,5595" coordsize="6676,2">
              <v:shape style="position:absolute;left:4962;top:5595;width:6676;height:2" coordorigin="4962,5595" coordsize="6676,0" path="m4962,5595l11638,5595e" filled="f" stroked="t" strokeweight=".712246pt" strokecolor="#545454">
                <v:path arrowok="t"/>
              </v:shape>
            </v:group>
            <v:group style="position:absolute;left:2312;top:5581;width:2;height:305" coordorigin="2312,5581" coordsize="2,305">
              <v:shape style="position:absolute;left:2312;top:5581;width:2;height:305" coordorigin="2312,5581" coordsize="0,305" path="m2312,5886l2312,5581e" filled="f" stroked="t" strokeweight=".47483pt" strokecolor="#383838">
                <v:path arrowok="t"/>
              </v:shape>
            </v:group>
            <v:group style="position:absolute;left:2312;top:5829;width:2;height:267" coordorigin="2312,5829" coordsize="2,267">
              <v:shape style="position:absolute;left:2312;top:5829;width:2;height:267" coordorigin="2312,5829" coordsize="0,267" path="m2312,6096l2312,5829e" filled="f" stroked="t" strokeweight=".47483pt" strokecolor="#1F1F1F">
                <v:path arrowok="t"/>
              </v:shape>
            </v:group>
            <v:group style="position:absolute;left:2312;top:6039;width:2;height:2716" coordorigin="2312,6039" coordsize="2,2716">
              <v:shape style="position:absolute;left:2312;top:6039;width:2;height:2716" coordorigin="2312,6039" coordsize="0,2716" path="m2312,8754l2312,6039e" filled="f" stroked="t" strokeweight=".949661pt" strokecolor="#4F4F4F">
                <v:path arrowok="t"/>
              </v:shape>
            </v:group>
            <v:group style="position:absolute;left:5370;top:6299;width:489;height:2" coordorigin="5370,6299" coordsize="489,2">
              <v:shape style="position:absolute;left:5370;top:6299;width:489;height:2" coordorigin="5370,6299" coordsize="489,0" path="m5370,6299l5859,6299e" filled="f" stroked="t" strokeweight=".47483pt" strokecolor="#4F4F4F">
                <v:path arrowok="t"/>
              </v:shape>
            </v:group>
            <v:group style="position:absolute;left:6500;top:6296;width:418;height:2" coordorigin="6500,6296" coordsize="418,2">
              <v:shape style="position:absolute;left:6500;top:6296;width:418;height:2" coordorigin="6500,6296" coordsize="418,0" path="m6500,6296l6918,6296e" filled="f" stroked="t" strokeweight=".47483pt" strokecolor="#1F1F1F">
                <v:path arrowok="t"/>
              </v:shape>
            </v:group>
            <v:group style="position:absolute;left:299;top:6296;width:11339;height:2" coordorigin="299,6296" coordsize="11339,2">
              <v:shape style="position:absolute;left:299;top:6296;width:11339;height:2" coordorigin="299,6296" coordsize="11339,0" path="m299,6296l11638,6296e" filled="f" stroked="t" strokeweight=".712246pt" strokecolor="#545454">
                <v:path arrowok="t"/>
              </v:shape>
            </v:group>
            <v:group style="position:absolute;left:7721;top:6294;width:779;height:2" coordorigin="7721,6294" coordsize="779,2">
              <v:shape style="position:absolute;left:7721;top:6294;width:779;height:2" coordorigin="7721,6294" coordsize="779,0" path="m7721,6294l8499,6294e" filled="f" stroked="t" strokeweight=".712246pt" strokecolor="#3F3F3F">
                <v:path arrowok="t"/>
              </v:shape>
            </v:group>
            <v:group style="position:absolute;left:959;top:7141;width:717;height:2" coordorigin="959,7141" coordsize="717,2">
              <v:shape style="position:absolute;left:959;top:7141;width:717;height:2" coordorigin="959,7141" coordsize="717,0" path="m959,7141l1676,7141e" filled="f" stroked="t" strokeweight=".47483pt" strokecolor="#484848">
                <v:path arrowok="t"/>
              </v:shape>
            </v:group>
            <v:group style="position:absolute;left:294;top:7139;width:11348;height:2" coordorigin="294,7139" coordsize="11348,2">
              <v:shape style="position:absolute;left:294;top:7139;width:11348;height:2" coordorigin="294,7139" coordsize="11348,0" path="m294,7139l11643,7139e" filled="f" stroked="t" strokeweight=".712246pt" strokecolor="#4F4F4F">
                <v:path arrowok="t"/>
              </v:shape>
            </v:group>
            <v:group style="position:absolute;left:4596;top:7380;width:423;height:2" coordorigin="4596,7380" coordsize="423,2">
              <v:shape style="position:absolute;left:4596;top:7380;width:423;height:2" coordorigin="4596,7380" coordsize="423,0" path="m4596,7380l5019,7380e" filled="f" stroked="t" strokeweight=".47483pt" strokecolor="#1C1C1C">
                <v:path arrowok="t"/>
              </v:shape>
            </v:group>
            <v:group style="position:absolute;left:4962;top:7380;width:465;height:2" coordorigin="4962,7380" coordsize="465,2">
              <v:shape style="position:absolute;left:4962;top:7380;width:465;height:2" coordorigin="4962,7380" coordsize="465,0" path="m4962,7380l5427,7380e" filled="f" stroked="t" strokeweight=".712246pt" strokecolor="#444444">
                <v:path arrowok="t"/>
              </v:shape>
            </v:group>
            <v:group style="position:absolute;left:5128;top:7380;width:836;height:2" coordorigin="5128,7380" coordsize="836,2">
              <v:shape style="position:absolute;left:5128;top:7380;width:836;height:2" coordorigin="5128,7380" coordsize="836,0" path="m5128,7380l5964,7380e" filled="f" stroked="t" strokeweight=".949661pt" strokecolor="#575757">
                <v:path arrowok="t"/>
              </v:shape>
            </v:group>
            <v:group style="position:absolute;left:5802;top:7380;width:1116;height:2" coordorigin="5802,7380" coordsize="1116,2">
              <v:shape style="position:absolute;left:5802;top:7380;width:1116;height:2" coordorigin="5802,7380" coordsize="1116,0" path="m5802,7380l6918,7380e" filled="f" stroked="t" strokeweight=".712246pt" strokecolor="#444444">
                <v:path arrowok="t"/>
              </v:shape>
            </v:group>
            <v:group style="position:absolute;left:290;top:7377;width:11358;height:2" coordorigin="290,7377" coordsize="11358,2">
              <v:shape style="position:absolute;left:290;top:7377;width:11358;height:2" coordorigin="290,7377" coordsize="11358,0" path="m290,7377l11648,7377e" filled="f" stroked="t" strokeweight=".712246pt" strokecolor="#545454">
                <v:path arrowok="t"/>
              </v:shape>
            </v:group>
            <v:group style="position:absolute;left:3561;top:7619;width:256;height:2" coordorigin="3561,7619" coordsize="256,2">
              <v:shape style="position:absolute;left:3561;top:7619;width:256;height:2" coordorigin="3561,7619" coordsize="256,0" path="m3561,7619l3818,7619e" filled="f" stroked="t" strokeweight=".47483pt" strokecolor="#131313">
                <v:path arrowok="t"/>
              </v:shape>
            </v:group>
            <v:group style="position:absolute;left:3761;top:7616;width:247;height:2" coordorigin="3761,7616" coordsize="247,2">
              <v:shape style="position:absolute;left:3761;top:7616;width:247;height:2" coordorigin="3761,7616" coordsize="247,0" path="m3761,7616l4008,7616e" filled="f" stroked="t" strokeweight=".47483pt" strokecolor="#343434">
                <v:path arrowok="t"/>
              </v:shape>
            </v:group>
            <v:group style="position:absolute;left:290;top:7619;width:11353;height:2" coordorigin="290,7619" coordsize="11353,2">
              <v:shape style="position:absolute;left:290;top:7619;width:11353;height:2" coordorigin="290,7619" coordsize="11353,0" path="m290,7619l11643,7619e" filled="f" stroked="t" strokeweight=".712246pt" strokecolor="#4F4F4F">
                <v:path arrowok="t"/>
              </v:shape>
            </v:group>
            <v:group style="position:absolute;left:4824;top:7619;width:195;height:2" coordorigin="4824,7619" coordsize="195,2">
              <v:shape style="position:absolute;left:4824;top:7619;width:195;height:2" coordorigin="4824,7619" coordsize="195,0" path="m4824,7619l5019,7619e" filled="f" stroked="t" strokeweight=".47483pt" strokecolor="#131313">
                <v:path arrowok="t"/>
              </v:shape>
            </v:group>
            <v:group style="position:absolute;left:4962;top:7616;width:465;height:2" coordorigin="4962,7616" coordsize="465,2">
              <v:shape style="position:absolute;left:4962;top:7616;width:465;height:2" coordorigin="4962,7616" coordsize="465,0" path="m4962,7616l5427,7616e" filled="f" stroked="t" strokeweight=".712246pt" strokecolor="#3F3F3F">
                <v:path arrowok="t"/>
              </v:shape>
            </v:group>
            <v:group style="position:absolute;left:6766;top:7616;width:4872;height:2" coordorigin="6766,7616" coordsize="4872,2">
              <v:shape style="position:absolute;left:6766;top:7616;width:4872;height:2" coordorigin="6766,7616" coordsize="4872,0" path="m6766,7616l11638,7616e" filled="f" stroked="t" strokeweight=".47483pt" strokecolor="#4F4F4F">
                <v:path arrowok="t"/>
              </v:shape>
            </v:group>
            <v:group style="position:absolute;left:290;top:8101;width:1387;height:2" coordorigin="290,8101" coordsize="1387,2">
              <v:shape style="position:absolute;left:290;top:8101;width:1387;height:2" coordorigin="290,8101" coordsize="1387,0" path="m290,8101l1676,8101e" filled="f" stroked="t" strokeweight=".712246pt" strokecolor="#545454">
                <v:path arrowok="t"/>
              </v:shape>
            </v:group>
            <v:group style="position:absolute;left:1619;top:8101;width:722;height:2" coordorigin="1619,8101" coordsize="722,2">
              <v:shape style="position:absolute;left:1619;top:8101;width:722;height:2" coordorigin="1619,8101" coordsize="722,0" path="m1619,8101l2341,8101e" filled="f" stroked="t" strokeweight=".47483pt" strokecolor="#3B3B3B">
                <v:path arrowok="t"/>
              </v:shape>
            </v:group>
            <v:group style="position:absolute;left:2122;top:8101;width:1106;height:2" coordorigin="2122,8101" coordsize="1106,2">
              <v:shape style="position:absolute;left:2122;top:8101;width:1106;height:2" coordorigin="2122,8101" coordsize="1106,0" path="m2122,8101l3229,8101e" filled="f" stroked="t" strokeweight=".949661pt" strokecolor="#5B5B5B">
                <v:path arrowok="t"/>
              </v:shape>
            </v:group>
            <v:group style="position:absolute;left:3561;top:8101;width:180;height:2" coordorigin="3561,8101" coordsize="180,2">
              <v:shape style="position:absolute;left:3561;top:8101;width:180;height:2" coordorigin="3561,8101" coordsize="180,0" path="m3561,8101l3742,8101e" filled="f" stroked="t" strokeweight=".712246pt" strokecolor="#444444">
                <v:path arrowok="t"/>
              </v:shape>
            </v:group>
            <v:group style="position:absolute;left:4596;top:8096;width:285;height:2" coordorigin="4596,8096" coordsize="285,2">
              <v:shape style="position:absolute;left:4596;top:8096;width:285;height:2" coordorigin="4596,8096" coordsize="285,0" path="m4596,8096l4881,8096e" filled="f" stroked="t" strokeweight=".47483pt" strokecolor="#3F3F3F">
                <v:path arrowok="t"/>
              </v:shape>
            </v:group>
            <v:group style="position:absolute;left:2849;top:8093;width:8803;height:2" coordorigin="2849,8093" coordsize="8803,2">
              <v:shape style="position:absolute;left:2849;top:8093;width:8803;height:2" coordorigin="2849,8093" coordsize="8803,0" path="m2849,8093l11652,8093e" filled="f" stroked="t" strokeweight=".712246pt" strokecolor="#575757">
                <v:path arrowok="t"/>
              </v:shape>
            </v:group>
            <v:group style="position:absolute;left:294;top:8339;width:1382;height:2" coordorigin="294,8339" coordsize="1382,2">
              <v:shape style="position:absolute;left:294;top:8339;width:1382;height:2" coordorigin="294,8339" coordsize="1382,0" path="m294,8339l1676,8339e" filled="f" stroked="t" strokeweight=".47483pt" strokecolor="#4F4F4F">
                <v:path arrowok="t"/>
              </v:shape>
            </v:group>
            <v:group style="position:absolute;left:2331;top:8334;width:2322;height:2" coordorigin="2331,8334" coordsize="2322,2">
              <v:shape style="position:absolute;left:2331;top:8334;width:2322;height:2" coordorigin="2331,8334" coordsize="2322,0" path="m2331,8334l4653,8334e" filled="f" stroked="t" strokeweight=".712246pt" strokecolor="#545454">
                <v:path arrowok="t"/>
              </v:shape>
            </v:group>
            <v:group style="position:absolute;left:4596;top:8334;width:423;height:2" coordorigin="4596,8334" coordsize="423,2">
              <v:shape style="position:absolute;left:4596;top:8334;width:423;height:2" coordorigin="4596,8334" coordsize="423,0" path="m4596,8334l5019,8334e" filled="f" stroked="t" strokeweight=".47483pt" strokecolor="#2B2B2B">
                <v:path arrowok="t"/>
              </v:shape>
            </v:group>
            <v:group style="position:absolute;left:1619;top:8332;width:10033;height:2" coordorigin="1619,8332" coordsize="10033,2">
              <v:shape style="position:absolute;left:1619;top:8332;width:10033;height:2" coordorigin="1619,8332" coordsize="10033,0" path="m1619,8332l11652,8332e" filled="f" stroked="t" strokeweight=".712246pt" strokecolor="#575757">
                <v:path arrowok="t"/>
              </v:shape>
            </v:group>
            <v:group style="position:absolute;left:988;top:8315;width:2;height:224" coordorigin="988,8315" coordsize="2,224">
              <v:shape style="position:absolute;left:988;top:8315;width:2;height:224" coordorigin="988,8315" coordsize="0,224" path="m988,8540l988,8315e" filled="f" stroked="t" strokeweight=".237415pt" strokecolor="#545454">
                <v:path arrowok="t"/>
              </v:shape>
            </v:group>
            <v:group style="position:absolute;left:988;top:8540;width:670;height:2" coordorigin="988,8540" coordsize="670,2">
              <v:shape style="position:absolute;left:988;top:8540;width:670;height:2" coordorigin="988,8540" coordsize="670,0" path="m988,8540l1657,8540e" filled="f" stroked="t" strokeweight=".237415pt" strokecolor="#5B5B5B">
                <v:path arrowok="t"/>
              </v:shape>
            </v:group>
            <v:group style="position:absolute;left:1655;top:8334;width:2;height:420" coordorigin="1655,8334" coordsize="2,420">
              <v:shape style="position:absolute;left:1655;top:8334;width:2;height:420" coordorigin="1655,8334" coordsize="0,420" path="m1655,8754l1655,8334e" filled="f" stroked="t" strokeweight=".949661pt" strokecolor="#545454">
                <v:path arrowok="t"/>
              </v:shape>
            </v:group>
            <v:group style="position:absolute;left:1614;top:8575;width:603;height:2" coordorigin="1614,8575" coordsize="603,2">
              <v:shape style="position:absolute;left:1614;top:8575;width:603;height:2" coordorigin="1614,8575" coordsize="603,0" path="m1614,8575l2217,8575e" filled="f" stroked="t" strokeweight=".237415pt" strokecolor="#5B5B5B">
                <v:path arrowok="t"/>
              </v:shape>
            </v:group>
            <v:group style="position:absolute;left:5693;top:8571;width:864;height:2" coordorigin="5693,8571" coordsize="864,2">
              <v:shape style="position:absolute;left:5693;top:8571;width:864;height:2" coordorigin="5693,8571" coordsize="864,0" path="m5693,8571l6557,8571e" filled="f" stroked="t" strokeweight=".237415pt" strokecolor="#444444">
                <v:path arrowok="t"/>
              </v:shape>
            </v:group>
            <v:group style="position:absolute;left:6500;top:8568;width:418;height:2" coordorigin="6500,8568" coordsize="418,2">
              <v:shape style="position:absolute;left:6500;top:8568;width:418;height:2" coordorigin="6500,8568" coordsize="418,0" path="m6500,8568l6918,8568e" filled="f" stroked="t" strokeweight=".47483pt" strokecolor="#575757">
                <v:path arrowok="t"/>
              </v:shape>
            </v:group>
            <v:group style="position:absolute;left:7331;top:8320;width:2;height:5021" coordorigin="7331,8320" coordsize="2,5021">
              <v:shape style="position:absolute;left:7331;top:8320;width:2;height:5021" coordorigin="7331,8320" coordsize="0,5021" path="m7331,13341l7331,8320e" filled="f" stroked="t" strokeweight=".949661pt" strokecolor="#545454">
                <v:path arrowok="t"/>
              </v:shape>
            </v:group>
            <v:group style="position:absolute;left:6861;top:8568;width:3761;height:2" coordorigin="6861,8568" coordsize="3761,2">
              <v:shape style="position:absolute;left:6861;top:8568;width:3761;height:2" coordorigin="6861,8568" coordsize="3761,0" path="m6861,8568l10622,8568e" filled="f" stroked="t" strokeweight=".47483pt" strokecolor="#444444">
                <v:path arrowok="t"/>
              </v:shape>
            </v:group>
            <v:group style="position:absolute;left:10565;top:8566;width:1083;height:2" coordorigin="10565,8566" coordsize="1083,2">
              <v:shape style="position:absolute;left:10565;top:8566;width:1083;height:2" coordorigin="10565,8566" coordsize="1083,0" path="m10565,8566l11648,8566e" filled="f" stroked="t" strokeweight=".949661pt" strokecolor="#676767">
                <v:path arrowok="t"/>
              </v:shape>
            </v:group>
            <v:group style="position:absolute;left:988;top:8540;width:2;height:186" coordorigin="988,8540" coordsize="2,186">
              <v:shape style="position:absolute;left:988;top:8540;width:2;height:186" coordorigin="988,8540" coordsize="0,186" path="m988,8726l988,8540e" filled="f" stroked="t" strokeweight=".237415pt" strokecolor="#676767">
                <v:path arrowok="t"/>
              </v:shape>
            </v:group>
            <v:group style="position:absolute;left:988;top:8726;width:2;height:1780" coordorigin="988,8726" coordsize="2,1780">
              <v:shape style="position:absolute;left:988;top:8726;width:2;height:1780" coordorigin="988,8726" coordsize="0,1780" path="m988,10506l988,8726e" filled="f" stroked="t" strokeweight=".237415pt" strokecolor="#000000">
                <v:path arrowok="t"/>
              </v:shape>
            </v:group>
            <v:group style="position:absolute;left:1657;top:8697;width:2;height:1532" coordorigin="1657,8697" coordsize="2,1532">
              <v:shape style="position:absolute;left:1657;top:8697;width:2;height:1532" coordorigin="1657,8697" coordsize="0,1532" path="m1657,10229l1657,8697e" filled="f" stroked="t" strokeweight=".47483pt" strokecolor="#383838">
                <v:path arrowok="t"/>
              </v:shape>
            </v:group>
            <v:group style="position:absolute;left:2317;top:8697;width:2;height:391" coordorigin="2317,8697" coordsize="2,391">
              <v:shape style="position:absolute;left:2317;top:8697;width:2;height:391" coordorigin="2317,8697" coordsize="0,391" path="m2317,9089l2317,8697e" filled="f" stroked="t" strokeweight=".47483pt" strokecolor="#1F1F1F">
                <v:path arrowok="t"/>
              </v:shape>
            </v:group>
            <v:group style="position:absolute;left:2320;top:9031;width:2;height:544" coordorigin="2320,9031" coordsize="2,544">
              <v:shape style="position:absolute;left:2320;top:9031;width:2;height:544" coordorigin="2320,9031" coordsize="0,544" path="m2320,9575l2320,9031e" filled="f" stroked="t" strokeweight=".47483pt" strokecolor="#383838">
                <v:path arrowok="t"/>
              </v:shape>
            </v:group>
            <v:group style="position:absolute;left:4990;top:9547;width:1538;height:2" coordorigin="4990,9547" coordsize="1538,2">
              <v:shape style="position:absolute;left:4990;top:9547;width:1538;height:2" coordorigin="4990,9547" coordsize="1538,0" path="m4990,9547l6529,9547e" filled="f" stroked="t" strokeweight="3.086398pt" strokecolor="#4B579C">
                <v:path arrowok="t"/>
              </v:shape>
            </v:group>
            <v:group style="position:absolute;left:2324;top:8568;width:2;height:4792" coordorigin="2324,8568" coordsize="2,4792">
              <v:shape style="position:absolute;left:2324;top:8568;width:2;height:4792" coordorigin="2324,8568" coordsize="0,4792" path="m2324,13360l2324,8568e" filled="f" stroked="t" strokeweight=".712246pt" strokecolor="#4B4B4B">
                <v:path arrowok="t"/>
              </v:shape>
            </v:group>
            <v:group style="position:absolute;left:5370;top:9979;width:484;height:2" coordorigin="5370,9979" coordsize="484,2">
              <v:shape style="position:absolute;left:5370;top:9979;width:484;height:2" coordorigin="5370,9979" coordsize="484,0" path="m5370,9979l5855,9979e" filled="f" stroked="t" strokeweight=".237415pt" strokecolor="#5754AF">
                <v:path arrowok="t"/>
              </v:shape>
            </v:group>
            <v:group style="position:absolute;left:7331;top:9919;width:2;height:387" coordorigin="7331,9919" coordsize="2,387">
              <v:shape style="position:absolute;left:7331;top:9919;width:2;height:387" coordorigin="7331,9919" coordsize="0,387" path="m7331,10306l7331,9919e" filled="f" stroked="t" strokeweight=".47483pt" strokecolor="#232323">
                <v:path arrowok="t"/>
              </v:shape>
            </v:group>
            <v:group style="position:absolute;left:1662;top:10129;width:2;height:1255" coordorigin="1662,10129" coordsize="2,1255">
              <v:shape style="position:absolute;left:1662;top:10129;width:2;height:1255" coordorigin="1662,10129" coordsize="0,1255" path="m1662,11384l1662,10129e" filled="f" stroked="t" strokeweight=".949661pt" strokecolor="#575757">
                <v:path arrowok="t"/>
              </v:shape>
            </v:group>
            <v:group style="position:absolute;left:3713;top:10158;width:2;height:119" coordorigin="3713,10158" coordsize="2,119">
              <v:shape style="position:absolute;left:3713;top:10158;width:2;height:119" coordorigin="3713,10158" coordsize="0,119" path="m3713,10277l3713,10158e" filled="f" stroked="t" strokeweight="3.086398pt" strokecolor="#777CBF">
                <v:path arrowok="t"/>
              </v:shape>
            </v:group>
            <v:group style="position:absolute;left:7334;top:10248;width:2;height:286" coordorigin="7334,10248" coordsize="2,286">
              <v:shape style="position:absolute;left:7334;top:10248;width:2;height:286" coordorigin="7334,10248" coordsize="0,286" path="m7334,10535l7334,10248e" filled="f" stroked="t" strokeweight=".47483pt" strokecolor="#3B3B3B">
                <v:path arrowok="t"/>
              </v:shape>
            </v:group>
            <v:group style="position:absolute;left:294;top:10671;width:693;height:2" coordorigin="294,10671" coordsize="693,2">
              <v:shape style="position:absolute;left:294;top:10671;width:693;height:2" coordorigin="294,10671" coordsize="693,0" path="m294,10671l988,10671e" filled="f" stroked="t" strokeweight=".237415pt" strokecolor="#4F4F4F">
                <v:path arrowok="t"/>
              </v:shape>
            </v:group>
            <v:group style="position:absolute;left:988;top:10506;width:2;height:200" coordorigin="988,10506" coordsize="2,200">
              <v:shape style="position:absolute;left:988;top:10506;width:2;height:200" coordorigin="988,10506" coordsize="0,200" path="m988,10706l988,10506e" filled="f" stroked="t" strokeweight=".237415pt" strokecolor="#545454">
                <v:path arrowok="t"/>
              </v:shape>
            </v:group>
            <v:group style="position:absolute;left:1168;top:10673;width:518;height:2" coordorigin="1168,10673" coordsize="518,2">
              <v:shape style="position:absolute;left:1168;top:10673;width:518;height:2" coordorigin="1168,10673" coordsize="518,0" path="m1168,10673l1686,10673e" filled="f" stroked="t" strokeweight=".47483pt" strokecolor="#6B6B6B">
                <v:path arrowok="t"/>
              </v:shape>
            </v:group>
            <v:group style="position:absolute;left:1614;top:10671;width:575;height:2" coordorigin="1614,10671" coordsize="575,2">
              <v:shape style="position:absolute;left:1614;top:10671;width:575;height:2" coordorigin="1614,10671" coordsize="575,0" path="m1614,10671l2189,10671e" filled="f" stroked="t" strokeweight=".237415pt" strokecolor="#484848">
                <v:path arrowok="t"/>
              </v:shape>
            </v:group>
            <v:group style="position:absolute;left:2877;top:11036;width:712;height:2" coordorigin="2877,11036" coordsize="712,2">
              <v:shape style="position:absolute;left:2877;top:11036;width:712;height:2" coordorigin="2877,11036" coordsize="712,0" path="m2877,11036l3590,11036e" filled="f" stroked="t" strokeweight=".237415pt" strokecolor="#4B4F74">
                <v:path arrowok="t"/>
              </v:shape>
            </v:group>
            <v:group style="position:absolute;left:988;top:10702;width:2;height:2630" coordorigin="988,10702" coordsize="2,2630">
              <v:shape style="position:absolute;left:988;top:10702;width:2;height:2630" coordorigin="988,10702" coordsize="0,2630" path="m988,13332l988,10702e" filled="f" stroked="t" strokeweight=".237415pt" strokecolor="#000000">
                <v:path arrowok="t"/>
              </v:shape>
            </v:group>
            <v:group style="position:absolute;left:3713;top:10277;width:2;height:888" coordorigin="3713,10277" coordsize="2,888">
              <v:shape style="position:absolute;left:3713;top:10277;width:2;height:888" coordorigin="3713,10277" coordsize="0,888" path="m3713,11165l3713,10277e" filled="f" stroked="t" strokeweight="5.460551pt" strokecolor="#3F4480">
                <v:path arrowok="t"/>
              </v:shape>
            </v:group>
            <v:group style="position:absolute;left:3561;top:11036;width:237;height:2" coordorigin="3561,11036" coordsize="237,2">
              <v:shape style="position:absolute;left:3561;top:11036;width:237;height:2" coordorigin="3561,11036" coordsize="237,0" path="m3561,11036l3799,11036e" filled="f" stroked="t" strokeweight="2.611568pt" strokecolor="#3B4877">
                <v:path arrowok="t"/>
              </v:shape>
            </v:group>
            <v:group style="position:absolute;left:2327;top:11136;width:2;height:511" coordorigin="2327,11136" coordsize="2,511">
              <v:shape style="position:absolute;left:2327;top:11136;width:2;height:511" coordorigin="2327,11136" coordsize="0,511" path="m2327,11647l2327,11136e" filled="f" stroked="t" strokeweight=".47483pt" strokecolor="#2F2F2F">
                <v:path arrowok="t"/>
              </v:shape>
            </v:group>
            <v:group style="position:absolute;left:3713;top:11165;width:2;height:191" coordorigin="3713,11165" coordsize="2,191">
              <v:shape style="position:absolute;left:3713;top:11165;width:2;height:191" coordorigin="3713,11165" coordsize="0,191" path="m3713,11356l3713,11165e" filled="f" stroked="t" strokeweight="3.086398pt" strokecolor="#4B578C">
                <v:path arrowok="t"/>
              </v:shape>
            </v:group>
            <v:group style="position:absolute;left:1667;top:11327;width:2;height:453" coordorigin="1667,11327" coordsize="2,453">
              <v:shape style="position:absolute;left:1667;top:11327;width:2;height:453" coordorigin="1667,11327" coordsize="0,453" path="m1667,11780l1667,11327e" filled="f" stroked="t" strokeweight=".712246pt" strokecolor="#3F3F3F">
                <v:path arrowok="t"/>
              </v:shape>
            </v:group>
            <v:group style="position:absolute;left:3713;top:11356;width:2;height:95" coordorigin="3713,11356" coordsize="2,95">
              <v:shape style="position:absolute;left:3713;top:11356;width:2;height:95" coordorigin="3713,11356" coordsize="0,95" path="m3713,11451l3713,11356e" filled="f" stroked="t" strokeweight="1.661907pt" strokecolor="#000000">
                <v:path arrowok="t"/>
              </v:shape>
            </v:group>
            <v:group style="position:absolute;left:1667;top:11723;width:2;height:181" coordorigin="1667,11723" coordsize="2,181">
              <v:shape style="position:absolute;left:1667;top:11723;width:2;height:181" coordorigin="1667,11723" coordsize="0,181" path="m1667,11904l1667,11723e" filled="f" stroked="t" strokeweight=".47483pt" strokecolor="#3B3B3B">
                <v:path arrowok="t"/>
              </v:shape>
            </v:group>
            <v:group style="position:absolute;left:1667;top:11847;width:2;height:263" coordorigin="1667,11847" coordsize="2,263">
              <v:shape style="position:absolute;left:1667;top:11847;width:2;height:263" coordorigin="1667,11847" coordsize="0,263" path="m1667,12110l1667,11847e" filled="f" stroked="t" strokeweight=".47483pt" strokecolor="#232323">
                <v:path arrowok="t"/>
              </v:shape>
            </v:group>
            <v:group style="position:absolute;left:2327;top:11671;width:2;height:907" coordorigin="2327,11671" coordsize="2,907">
              <v:shape style="position:absolute;left:2327;top:11671;width:2;height:907" coordorigin="2327,11671" coordsize="0,907" path="m2327,12577l2327,11671e" filled="f" stroked="t" strokeweight=".949661pt" strokecolor="#575757">
                <v:path arrowok="t"/>
              </v:shape>
            </v:group>
            <v:group style="position:absolute;left:1667;top:12052;width:2;height:320" coordorigin="1667,12052" coordsize="2,320">
              <v:shape style="position:absolute;left:1667;top:12052;width:2;height:320" coordorigin="1667,12052" coordsize="0,320" path="m1667,12372l1667,12052e" filled="f" stroked="t" strokeweight=".47483pt" strokecolor="#3F3F3F">
                <v:path arrowok="t"/>
              </v:shape>
            </v:group>
            <v:group style="position:absolute;left:1667;top:12267;width:2;height:678" coordorigin="1667,12267" coordsize="2,678">
              <v:shape style="position:absolute;left:1667;top:12267;width:2;height:678" coordorigin="1667,12267" coordsize="0,678" path="m1667,12945l1667,12267e" filled="f" stroked="t" strokeweight=".949661pt" strokecolor="#606060">
                <v:path arrowok="t"/>
              </v:shape>
            </v:group>
            <v:group style="position:absolute;left:7341;top:12315;width:2;height:420" coordorigin="7341,12315" coordsize="2,420">
              <v:shape style="position:absolute;left:7341;top:12315;width:2;height:420" coordorigin="7341,12315" coordsize="0,420" path="m7341,12735l7341,12315e" filled="f" stroked="t" strokeweight=".47483pt" strokecolor="#343434">
                <v:path arrowok="t"/>
              </v:shape>
            </v:group>
            <v:group style="position:absolute;left:2327;top:12678;width:2;height:153" coordorigin="2327,12678" coordsize="2,153">
              <v:shape style="position:absolute;left:2327;top:12678;width:2;height:153" coordorigin="2327,12678" coordsize="0,153" path="m2327,12830l2327,12678e" filled="f" stroked="t" strokeweight=".47483pt" strokecolor="#2F2F2F">
                <v:path arrowok="t"/>
              </v:shape>
            </v:group>
            <v:group style="position:absolute;left:1614;top:13351;width:6030;height:2" coordorigin="1614,13351" coordsize="6030,2">
              <v:shape style="position:absolute;left:1614;top:13351;width:6030;height:2" coordorigin="1614,13351" coordsize="6030,0" path="m1614,13351l7645,13351e" filled="f" stroked="t" strokeweight=".712246pt" strokecolor="#606060">
                <v:path arrowok="t"/>
              </v:shape>
            </v:group>
            <v:group style="position:absolute;left:304;top:13355;width:1382;height:2" coordorigin="304,13355" coordsize="1382,2">
              <v:shape style="position:absolute;left:304;top:13355;width:1382;height:2" coordorigin="304,13355" coordsize="1382,0" path="m304,13355l1686,13355e" filled="f" stroked="t" strokeweight=".47483pt" strokecolor="#676767">
                <v:path arrowok="t"/>
              </v:shape>
            </v:group>
            <v:group style="position:absolute;left:1664;top:12773;width:2;height:587" coordorigin="1664,12773" coordsize="2,587">
              <v:shape style="position:absolute;left:1664;top:12773;width:2;height:587" coordorigin="1664,12773" coordsize="0,587" path="m1664,13360l1664,12773e" filled="f" stroked="t" strokeweight=".47483pt" strokecolor="#3F3F3F">
                <v:path arrowok="t"/>
              </v:shape>
            </v:group>
            <v:group style="position:absolute;left:4824;top:13346;width:195;height:2" coordorigin="4824,13346" coordsize="195,2">
              <v:shape style="position:absolute;left:4824;top:13346;width:195;height:2" coordorigin="4824,13346" coordsize="195,0" path="m4824,13346l5019,13346e" filled="f" stroked="t" strokeweight=".47483pt" strokecolor="#383838">
                <v:path arrowok="t"/>
              </v:shape>
            </v:group>
            <v:group style="position:absolute;left:4962;top:13343;width:897;height:2" coordorigin="4962,13343" coordsize="897,2">
              <v:shape style="position:absolute;left:4962;top:13343;width:897;height:2" coordorigin="4962,13343" coordsize="897,0" path="m4962,13343l5859,13343e" filled="f" stroked="t" strokeweight=".47483pt" strokecolor="#5B5B5B">
                <v:path arrowok="t"/>
              </v:shape>
            </v:group>
            <v:group style="position:absolute;left:5774;top:13341;width:1121;height:2" coordorigin="5774,13341" coordsize="1121,2">
              <v:shape style="position:absolute;left:5774;top:13341;width:1121;height:2" coordorigin="5774,13341" coordsize="1121,0" path="m5774,13341l6895,13341e" filled="f" stroked="t" strokeweight=".949661pt" strokecolor="#747474">
                <v:path arrowok="t"/>
              </v:shape>
            </v:group>
            <v:group style="position:absolute;left:8442;top:13329;width:1306;height:2" coordorigin="8442,13329" coordsize="1306,2">
              <v:shape style="position:absolute;left:8442;top:13329;width:1306;height:2" coordorigin="8442,13329" coordsize="1306,0" path="m8442,13329l9748,13329e" filled="f" stroked="t" strokeweight=".712246pt" strokecolor="#747474">
                <v:path arrowok="t"/>
              </v:shape>
            </v:group>
            <v:group style="position:absolute;left:2716;top:13332;width:8955;height:2" coordorigin="2716,13332" coordsize="8955,2">
              <v:shape style="position:absolute;left:2716;top:13332;width:8955;height:2" coordorigin="2716,13332" coordsize="8955,0" path="m2716,13332l11671,13332e" filled="f" stroked="t" strokeweight=".712246pt" strokecolor="#6B6B6B">
                <v:path arrowok="t"/>
              </v:shape>
            </v:group>
            <v:group style="position:absolute;left:10615;top:10234;width:2;height:377" coordorigin="10615,10234" coordsize="2,377">
              <v:shape style="position:absolute;left:10615;top:10234;width:2;height:377" coordorigin="10615,10234" coordsize="0,377" path="m10615,10611l10615,10234e" filled="f" stroked="t" strokeweight="1.9648pt" strokecolor="#D6D8D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919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5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80"/>
        </w:sectPr>
      </w:pPr>
      <w:rPr/>
    </w:p>
    <w:p>
      <w:pPr>
        <w:spacing w:before="32" w:after="0" w:line="266" w:lineRule="exact"/>
        <w:ind w:left="285" w:right="-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3"/>
          <w:szCs w:val="23"/>
          <w:color w:val="2F2F2F"/>
          <w:spacing w:val="-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1"/>
        </w:rPr>
        <w:t> </w:t>
      </w:r>
      <w:r>
        <w:rPr>
          <w:rFonts w:ascii="Courier New" w:hAnsi="Courier New" w:cs="Courier New" w:eastAsia="Courier New"/>
          <w:sz w:val="24"/>
          <w:szCs w:val="24"/>
          <w:color w:val="2F2F2F"/>
          <w:spacing w:val="-33"/>
          <w:w w:val="10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4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8"/>
          <w:w w:val="12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9"/>
        </w:rPr>
        <w:t>ı</w:t>
      </w:r>
      <w:r>
        <w:rPr>
          <w:rFonts w:ascii="Arial" w:hAnsi="Arial" w:cs="Arial" w:eastAsia="Arial"/>
          <w:sz w:val="19"/>
          <w:szCs w:val="19"/>
          <w:color w:val="2F2F2F"/>
          <w:spacing w:val="3"/>
          <w:w w:val="13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9" w:lineRule="exact"/>
        <w:ind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41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6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-8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-3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0"/>
          <w:w w:val="100"/>
          <w:position w:val="-2"/>
        </w:rPr>
        <w:t>ı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4848"/>
          <w:spacing w:val="0"/>
          <w:w w:val="85"/>
          <w:position w:val="1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464848"/>
          <w:spacing w:val="-79"/>
          <w:w w:val="85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77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4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3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80"/>
          <w:cols w:num="4" w:equalWidth="0">
            <w:col w:w="1287" w:space="660"/>
            <w:col w:w="922" w:space="1162"/>
            <w:col w:w="1138" w:space="244"/>
            <w:col w:w="6427"/>
          </w:cols>
        </w:sectPr>
      </w:pPr>
      <w:rPr/>
    </w:p>
    <w:p>
      <w:pPr>
        <w:spacing w:before="63" w:after="0" w:line="174" w:lineRule="auto"/>
        <w:ind w:left="3818" w:right="3523" w:firstLine="-3528"/>
        <w:jc w:val="left"/>
        <w:tabs>
          <w:tab w:pos="380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6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848"/>
          <w:spacing w:val="0"/>
          <w:w w:val="10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848"/>
          <w:spacing w:val="-42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1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0"/>
          <w:position w:val="-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00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37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3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rıne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33"/>
          <w:position w:val="-11"/>
        </w:rPr>
        <w:t>ÇT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38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1"/>
          <w:position w:val="-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90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4"/>
          <w:position w:val="-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"/>
          <w:w w:val="103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80"/>
        </w:sectPr>
      </w:pPr>
      <w:rPr/>
    </w:p>
    <w:p>
      <w:pPr>
        <w:spacing w:before="0" w:after="0" w:line="446" w:lineRule="exact"/>
        <w:ind w:right="-20"/>
        <w:jc w:val="right"/>
        <w:tabs>
          <w:tab w:pos="580" w:val="left"/>
          <w:tab w:pos="110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464848"/>
          <w:w w:val="55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464848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464848"/>
          <w:w w:val="55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464848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464848"/>
          <w:w w:val="100"/>
          <w:position w:val="-3"/>
        </w:rPr>
      </w:r>
      <w:r>
        <w:rPr>
          <w:rFonts w:ascii="Arial" w:hAnsi="Arial" w:cs="Arial" w:eastAsia="Arial"/>
          <w:sz w:val="48"/>
          <w:szCs w:val="48"/>
          <w:color w:val="A5A5A7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58"/>
        </w:rPr>
        <w:t>ı</w:t>
      </w:r>
      <w:r>
        <w:rPr>
          <w:rFonts w:ascii="Arial" w:hAnsi="Arial" w:cs="Arial" w:eastAsia="Arial"/>
          <w:sz w:val="10"/>
          <w:szCs w:val="10"/>
          <w:color w:val="2F2F2F"/>
          <w:spacing w:val="5"/>
          <w:w w:val="5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58"/>
        </w:rPr>
        <w:t>Y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2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8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80"/>
          <w:cols w:num="2" w:equalWidth="0">
            <w:col w:w="5801" w:space="1103"/>
            <w:col w:w="4936"/>
          </w:cols>
        </w:sectPr>
      </w:pPr>
      <w:rPr/>
    </w:p>
    <w:p>
      <w:pPr>
        <w:spacing w:before="0" w:after="0" w:line="204" w:lineRule="exact"/>
        <w:ind w:left="285" w:right="-20"/>
        <w:jc w:val="left"/>
        <w:tabs>
          <w:tab w:pos="230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45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  <w:position w:val="0"/>
        </w:rPr>
        <w:t>hib.i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6"/>
          <w:position w:val="0"/>
        </w:rPr>
        <w:t>!J&lt;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5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7"/>
          <w:position w:val="0"/>
        </w:rPr>
        <w:t>ira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6"/>
          <w:w w:val="107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23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317" w:right="-20"/>
        <w:jc w:val="left"/>
        <w:tabs>
          <w:tab w:pos="494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7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1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13:00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13:05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85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7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884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294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5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76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9"/>
          <w:w w:val="11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854" w:right="47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7" w:lineRule="auto"/>
        <w:ind w:left="2327" w:right="4377" w:firstLine="2550"/>
        <w:jc w:val="left"/>
        <w:tabs>
          <w:tab w:pos="3780" w:val="left"/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5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mniy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"/>
          <w:w w:val="10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-Jan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20" w:lineRule="exact"/>
        <w:ind w:left="2327" w:right="2728" w:firstLine="-2042"/>
        <w:jc w:val="left"/>
        <w:tabs>
          <w:tab w:pos="486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7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7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4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"/>
          <w:w w:val="11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9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8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8"/>
          <w:w w:val="108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4"/>
          <w:w w:val="11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23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3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6" w:lineRule="auto"/>
        <w:ind w:left="294" w:right="2787" w:firstLine="-5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2"/>
        </w:rPr>
        <w:t>n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38"/>
        </w:rPr>
        <w:t>l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37"/>
        </w:rPr>
        <w:t>ı</w:t>
      </w:r>
      <w:r>
        <w:rPr>
          <w:rFonts w:ascii="Arial" w:hAnsi="Arial" w:cs="Arial" w:eastAsia="Arial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838" w:right="41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Kullamla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2" w:lineRule="exact"/>
        <w:ind w:left="294" w:right="-20"/>
        <w:jc w:val="left"/>
        <w:tabs>
          <w:tab w:pos="2360" w:val="left"/>
          <w:tab w:pos="4860" w:val="left"/>
          <w:tab w:pos="678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9"/>
          <w:w w:val="117"/>
          <w:position w:val="-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-5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2"/>
          <w:w w:val="117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8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-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8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-4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8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9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5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05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6785" w:right="-20"/>
        <w:jc w:val="left"/>
        <w:tabs>
          <w:tab w:pos="83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F2F2F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95B5D"/>
          <w:spacing w:val="0"/>
          <w:w w:val="7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80"/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arazideki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80"/>
          <w:cols w:num="2" w:equalWidth="0">
            <w:col w:w="1997" w:space="335"/>
            <w:col w:w="9508"/>
          </w:cols>
        </w:sectPr>
      </w:pPr>
      <w:rPr/>
    </w:p>
    <w:p>
      <w:pPr>
        <w:spacing w:before="19" w:after="0" w:line="251" w:lineRule="auto"/>
        <w:ind w:left="2393" w:right="132" w:firstLine="-2099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pıl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hv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2" w:lineRule="auto"/>
        <w:ind w:left="299" w:right="4214" w:firstLine="-5"/>
        <w:jc w:val="left"/>
        <w:tabs>
          <w:tab w:pos="232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igoıta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9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9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1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14" w:lineRule="exact"/>
        <w:ind w:left="304" w:right="-20"/>
        <w:jc w:val="left"/>
        <w:tabs>
          <w:tab w:pos="2320" w:val="left"/>
          <w:tab w:pos="6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21/05/2017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13:35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80"/>
        </w:sectPr>
      </w:pPr>
      <w:rPr/>
    </w:p>
    <w:p>
      <w:pPr>
        <w:spacing w:before="19" w:after="0" w:line="334" w:lineRule="exact"/>
        <w:ind w:right="-8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100"/>
          <w:w w:val="375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3"/>
          <w:position w:val="9"/>
        </w:rPr>
        <w:t>V</w:t>
      </w:r>
      <w:r>
        <w:rPr>
          <w:rFonts w:ascii="Times New Roman" w:hAnsi="Times New Roman" w:cs="Times New Roman" w:eastAsia="Times New Roman"/>
          <w:sz w:val="24"/>
          <w:szCs w:val="24"/>
          <w:color w:val="464848"/>
          <w:spacing w:val="0"/>
          <w:w w:val="31"/>
          <w:position w:val="-2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tabs>
          <w:tab w:pos="50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Evka-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80"/>
          <w:cols w:num="2" w:equalWidth="0">
            <w:col w:w="713" w:space="644"/>
            <w:col w:w="10483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33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447"/>
        <w:jc w:val="righ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41498C"/>
          <w:w w:val="35"/>
        </w:rPr>
        <w:t>'!ı</w:t>
      </w:r>
      <w:r>
        <w:rPr>
          <w:rFonts w:ascii="Arial" w:hAnsi="Arial" w:cs="Arial" w:eastAsia="Arial"/>
          <w:sz w:val="35"/>
          <w:szCs w:val="35"/>
          <w:color w:val="41498C"/>
          <w:spacing w:val="-44"/>
          <w:w w:val="100"/>
        </w:rPr>
        <w:t> </w:t>
      </w:r>
      <w:r>
        <w:rPr>
          <w:rFonts w:ascii="Arial" w:hAnsi="Arial" w:cs="Arial" w:eastAsia="Arial"/>
          <w:sz w:val="35"/>
          <w:szCs w:val="35"/>
          <w:color w:val="4D59B5"/>
          <w:spacing w:val="0"/>
          <w:w w:val="112"/>
        </w:rPr>
        <w:t>s: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88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Arial" w:hAnsi="Arial" w:cs="Arial" w:eastAsia="Arial"/>
          <w:sz w:val="25"/>
          <w:szCs w:val="25"/>
          <w:color w:val="464848"/>
          <w:spacing w:val="0"/>
          <w:w w:val="80"/>
        </w:rPr>
        <w:t>2</w:t>
      </w:r>
      <w:r>
        <w:rPr>
          <w:rFonts w:ascii="Arial" w:hAnsi="Arial" w:cs="Arial" w:eastAsia="Arial"/>
          <w:sz w:val="25"/>
          <w:szCs w:val="25"/>
          <w:color w:val="464848"/>
          <w:spacing w:val="3"/>
          <w:w w:val="80"/>
        </w:rPr>
        <w:t> </w:t>
      </w:r>
      <w:r>
        <w:rPr>
          <w:rFonts w:ascii="Arial" w:hAnsi="Arial" w:cs="Arial" w:eastAsia="Arial"/>
          <w:sz w:val="25"/>
          <w:szCs w:val="25"/>
          <w:color w:val="464848"/>
          <w:spacing w:val="0"/>
          <w:w w:val="53"/>
        </w:rPr>
        <w:t>MaYlS</w:t>
      </w:r>
      <w:r>
        <w:rPr>
          <w:rFonts w:ascii="Arial" w:hAnsi="Arial" w:cs="Arial" w:eastAsia="Arial"/>
          <w:sz w:val="25"/>
          <w:szCs w:val="25"/>
          <w:color w:val="464848"/>
          <w:spacing w:val="0"/>
          <w:w w:val="53"/>
        </w:rPr>
        <w:t>)</w:t>
      </w:r>
      <w:r>
        <w:rPr>
          <w:rFonts w:ascii="Arial" w:hAnsi="Arial" w:cs="Arial" w:eastAsia="Arial"/>
          <w:sz w:val="25"/>
          <w:szCs w:val="25"/>
          <w:color w:val="464848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45"/>
          <w:szCs w:val="45"/>
          <w:color w:val="464848"/>
          <w:spacing w:val="0"/>
          <w:w w:val="53"/>
          <w:b/>
          <w:bCs/>
        </w:rPr>
        <w:t>ıeı7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12" w:lineRule="exact"/>
        <w:ind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558472pt;margin-top:15.579297pt;width:41.012766pt;height:59pt;mso-position-horizontal-relative:page;mso-position-vertical-relative:paragraph;z-index:-15184" type="#_x0000_t202" filled="f" stroked="f">
            <v:textbox inset="0,0,0,0">
              <w:txbxContent>
                <w:p>
                  <w:pPr>
                    <w:spacing w:before="0" w:after="0" w:line="1180" w:lineRule="exact"/>
                    <w:ind w:right="-217"/>
                    <w:jc w:val="left"/>
                    <w:rPr>
                      <w:rFonts w:ascii="Arial" w:hAnsi="Arial" w:cs="Arial" w:eastAsia="Arial"/>
                      <w:sz w:val="118"/>
                      <w:szCs w:val="118"/>
                    </w:rPr>
                  </w:pPr>
                  <w:rPr/>
                  <w:r>
                    <w:rPr>
                      <w:rFonts w:ascii="Arial" w:hAnsi="Arial" w:cs="Arial" w:eastAsia="Arial"/>
                      <w:sz w:val="118"/>
                      <w:szCs w:val="118"/>
                      <w:color w:val="777CA0"/>
                      <w:w w:val="60"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777CA0"/>
                      <w:spacing w:val="-112"/>
                      <w:w w:val="61"/>
                      <w:position w:val="-1"/>
                    </w:rPr>
                    <w:t>u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939597"/>
                      <w:spacing w:val="-48"/>
                      <w:w w:val="47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B5B8B8"/>
                      <w:spacing w:val="20"/>
                      <w:w w:val="55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A5A5A7"/>
                      <w:spacing w:val="0"/>
                      <w:w w:val="10"/>
                      <w:position w:val="-1"/>
                    </w:rPr>
                    <w:t>.,</w:t>
                  </w:r>
                  <w:r>
                    <w:rPr>
                      <w:rFonts w:ascii="Arial" w:hAnsi="Arial" w:cs="Arial" w:eastAsia="Arial"/>
                      <w:sz w:val="118"/>
                      <w:szCs w:val="1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4"/>
          <w:szCs w:val="74"/>
          <w:color w:val="333862"/>
          <w:spacing w:val="0"/>
          <w:w w:val="100"/>
          <w:position w:val="-45"/>
        </w:rPr>
        <w:t>\</w:t>
      </w:r>
      <w:r>
        <w:rPr>
          <w:rFonts w:ascii="Arial" w:hAnsi="Arial" w:cs="Arial" w:eastAsia="Arial"/>
          <w:sz w:val="74"/>
          <w:szCs w:val="74"/>
          <w:color w:val="333862"/>
          <w:spacing w:val="-204"/>
          <w:w w:val="100"/>
          <w:position w:val="-45"/>
        </w:rPr>
        <w:t> </w:t>
      </w:r>
      <w:r>
        <w:rPr>
          <w:rFonts w:ascii="Arial" w:hAnsi="Arial" w:cs="Arial" w:eastAsia="Arial"/>
          <w:sz w:val="74"/>
          <w:szCs w:val="74"/>
          <w:color w:val="333862"/>
          <w:spacing w:val="0"/>
          <w:w w:val="100"/>
          <w:position w:val="-45"/>
        </w:rPr>
        <w:tab/>
      </w:r>
      <w:r>
        <w:rPr>
          <w:rFonts w:ascii="Arial" w:hAnsi="Arial" w:cs="Arial" w:eastAsia="Arial"/>
          <w:sz w:val="74"/>
          <w:szCs w:val="74"/>
          <w:color w:val="333862"/>
          <w:spacing w:val="0"/>
          <w:w w:val="100"/>
          <w:position w:val="-45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3"/>
          <w:position w:val="-4"/>
        </w:rPr>
        <w:t>lifoiye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7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4"/>
          <w:position w:val="-4"/>
        </w:rPr>
        <w:t>Bi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3"/>
          <w:w w:val="85"/>
          <w:position w:val="-4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6B6D6E"/>
          <w:spacing w:val="-28"/>
          <w:w w:val="132"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D4F77"/>
          <w:spacing w:val="0"/>
          <w:w w:val="517"/>
          <w:position w:val="-4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D4F77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4D4F77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4"/>
        </w:rPr>
        <w:t>Amir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8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A5A5A7"/>
          <w:spacing w:val="0"/>
          <w:w w:val="100"/>
          <w:position w:val="-4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A5A5A7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5B8B8"/>
          <w:spacing w:val="0"/>
          <w:w w:val="137"/>
          <w:position w:val="-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B5B8B8"/>
          <w:spacing w:val="13"/>
          <w:w w:val="137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39597"/>
          <w:spacing w:val="0"/>
          <w:w w:val="227"/>
          <w:position w:val="-4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80"/>
          <w:cols w:num="3" w:equalWidth="0">
            <w:col w:w="960" w:space="1514"/>
            <w:col w:w="4004" w:space="113"/>
            <w:col w:w="5249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36" w:lineRule="exact"/>
        <w:ind w:right="2046"/>
        <w:jc w:val="right"/>
        <w:tabs>
          <w:tab w:pos="9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234772pt;margin-top:5.47912pt;width:33.177495pt;height:14pt;mso-position-horizontal-relative:page;mso-position-vertical-relative:paragraph;z-index:-15183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5A5A7"/>
                      <w:spacing w:val="0"/>
                      <w:w w:val="4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5A5A7"/>
                      <w:spacing w:val="0"/>
                      <w:w w:val="4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5A5A7"/>
                      <w:spacing w:val="22"/>
                      <w:w w:val="4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5A5A7"/>
                      <w:spacing w:val="0"/>
                      <w:w w:val="10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5A5A7"/>
                      <w:spacing w:val="2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5A5A7"/>
                      <w:spacing w:val="0"/>
                      <w:w w:val="115"/>
                    </w:rPr>
                    <w:t>;·"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595B5D"/>
          <w:spacing w:val="10"/>
          <w:w w:val="137"/>
          <w:position w:val="-4"/>
        </w:rPr>
        <w:t>B</w:t>
      </w:r>
      <w:r>
        <w:rPr>
          <w:rFonts w:ascii="Arial" w:hAnsi="Arial" w:cs="Arial" w:eastAsia="Arial"/>
          <w:sz w:val="24"/>
          <w:szCs w:val="24"/>
          <w:color w:val="595B5D"/>
          <w:spacing w:val="0"/>
          <w:w w:val="137"/>
          <w:position w:val="-4"/>
        </w:rPr>
        <w:t>'"!</w:t>
      </w:r>
      <w:r>
        <w:rPr>
          <w:rFonts w:ascii="Arial" w:hAnsi="Arial" w:cs="Arial" w:eastAsia="Arial"/>
          <w:sz w:val="24"/>
          <w:szCs w:val="24"/>
          <w:color w:val="595B5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4"/>
          <w:szCs w:val="24"/>
          <w:color w:val="595B5D"/>
          <w:spacing w:val="0"/>
          <w:w w:val="99"/>
          <w:position w:val="-4"/>
        </w:rPr>
        <w:t>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right="272"/>
        <w:jc w:val="right"/>
        <w:tabs>
          <w:tab w:pos="280" w:val="left"/>
          <w:tab w:pos="1460" w:val="left"/>
          <w:tab w:pos="1920" w:val="left"/>
          <w:tab w:pos="240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17"/>
          <w:szCs w:val="17"/>
          <w:color w:val="464848"/>
          <w:w w:val="53"/>
          <w:position w:val="-3"/>
        </w:rPr>
        <w:t>1</w:t>
      </w:r>
      <w:r>
        <w:rPr>
          <w:rFonts w:ascii="Arial" w:hAnsi="Arial" w:cs="Arial" w:eastAsia="Arial"/>
          <w:sz w:val="17"/>
          <w:szCs w:val="17"/>
          <w:color w:val="464848"/>
          <w:w w:val="100"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464848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595B5D"/>
          <w:spacing w:val="0"/>
          <w:w w:val="83"/>
          <w:i/>
          <w:position w:val="-3"/>
        </w:rPr>
        <w:t>ye</w:t>
      </w:r>
      <w:r>
        <w:rPr>
          <w:rFonts w:ascii="Arial" w:hAnsi="Arial" w:cs="Arial" w:eastAsia="Arial"/>
          <w:sz w:val="18"/>
          <w:szCs w:val="18"/>
          <w:color w:val="595B5D"/>
          <w:spacing w:val="13"/>
          <w:w w:val="83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64848"/>
          <w:spacing w:val="2"/>
          <w:w w:val="83"/>
          <w:position w:val="-3"/>
        </w:rPr>
        <w:t>Y</w:t>
      </w:r>
      <w:r>
        <w:rPr>
          <w:rFonts w:ascii="Arial" w:hAnsi="Arial" w:cs="Arial" w:eastAsia="Arial"/>
          <w:sz w:val="19"/>
          <w:szCs w:val="19"/>
          <w:color w:val="6B6D6E"/>
          <w:spacing w:val="2"/>
          <w:w w:val="83"/>
          <w:position w:val="-3"/>
        </w:rPr>
        <w:t>a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83"/>
          <w:position w:val="-3"/>
        </w:rPr>
        <w:t>ngı</w:t>
      </w:r>
      <w:r>
        <w:rPr>
          <w:rFonts w:ascii="Arial" w:hAnsi="Arial" w:cs="Arial" w:eastAsia="Arial"/>
          <w:sz w:val="19"/>
          <w:szCs w:val="19"/>
          <w:color w:val="464848"/>
          <w:spacing w:val="-27"/>
          <w:w w:val="83"/>
          <w:position w:val="-3"/>
        </w:rPr>
        <w:t>n</w:t>
      </w:r>
      <w:r>
        <w:rPr>
          <w:rFonts w:ascii="Arial" w:hAnsi="Arial" w:cs="Arial" w:eastAsia="Arial"/>
          <w:sz w:val="19"/>
          <w:szCs w:val="19"/>
          <w:color w:val="A5A5A7"/>
          <w:spacing w:val="0"/>
          <w:w w:val="83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A5A5A7"/>
          <w:spacing w:val="0"/>
          <w:w w:val="83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A5A5A7"/>
          <w:spacing w:val="20"/>
          <w:w w:val="83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94"/>
          <w:position w:val="-3"/>
        </w:rPr>
        <w:t>e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100"/>
          <w:position w:val="-3"/>
        </w:rPr>
      </w:r>
      <w:r>
        <w:rPr>
          <w:rFonts w:ascii="Arial" w:hAnsi="Arial" w:cs="Arial" w:eastAsia="Arial"/>
          <w:sz w:val="33"/>
          <w:szCs w:val="33"/>
          <w:color w:val="2F2F2F"/>
          <w:spacing w:val="6"/>
          <w:w w:val="42"/>
          <w:position w:val="-3"/>
        </w:rPr>
        <w:t>f</w:t>
      </w:r>
      <w:r>
        <w:rPr>
          <w:rFonts w:ascii="Arial" w:hAnsi="Arial" w:cs="Arial" w:eastAsia="Arial"/>
          <w:sz w:val="33"/>
          <w:szCs w:val="33"/>
          <w:color w:val="595B5D"/>
          <w:spacing w:val="0"/>
          <w:w w:val="79"/>
          <w:position w:val="-3"/>
        </w:rPr>
        <w:t>t</w:t>
      </w:r>
      <w:r>
        <w:rPr>
          <w:rFonts w:ascii="Arial" w:hAnsi="Arial" w:cs="Arial" w:eastAsia="Arial"/>
          <w:sz w:val="33"/>
          <w:szCs w:val="33"/>
          <w:color w:val="595B5D"/>
          <w:spacing w:val="-56"/>
          <w:w w:val="100"/>
          <w:position w:val="-3"/>
        </w:rPr>
        <w:t> </w:t>
      </w:r>
      <w:r>
        <w:rPr>
          <w:rFonts w:ascii="Arial" w:hAnsi="Arial" w:cs="Arial" w:eastAsia="Arial"/>
          <w:sz w:val="33"/>
          <w:szCs w:val="33"/>
          <w:color w:val="A5A5A7"/>
          <w:spacing w:val="0"/>
          <w:w w:val="128"/>
          <w:position w:val="-3"/>
        </w:rPr>
        <w:t>'</w:t>
      </w:r>
      <w:r>
        <w:rPr>
          <w:rFonts w:ascii="Arial" w:hAnsi="Arial" w:cs="Arial" w:eastAsia="Arial"/>
          <w:sz w:val="33"/>
          <w:szCs w:val="33"/>
          <w:color w:val="A5A5A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3"/>
          <w:szCs w:val="33"/>
          <w:color w:val="A5A5A7"/>
          <w:spacing w:val="0"/>
          <w:w w:val="100"/>
          <w:position w:val="-3"/>
        </w:rPr>
      </w:r>
      <w:r>
        <w:rPr>
          <w:rFonts w:ascii="Arial" w:hAnsi="Arial" w:cs="Arial" w:eastAsia="Arial"/>
          <w:sz w:val="33"/>
          <w:szCs w:val="33"/>
          <w:color w:val="7E8082"/>
          <w:spacing w:val="0"/>
          <w:w w:val="100"/>
          <w:position w:val="-3"/>
        </w:rPr>
        <w:t>'</w:t>
      </w:r>
      <w:r>
        <w:rPr>
          <w:rFonts w:ascii="Arial" w:hAnsi="Arial" w:cs="Arial" w:eastAsia="Arial"/>
          <w:sz w:val="33"/>
          <w:szCs w:val="33"/>
          <w:color w:val="7E8082"/>
          <w:spacing w:val="-27"/>
          <w:w w:val="100"/>
          <w:position w:val="-3"/>
        </w:rPr>
        <w:t> </w:t>
      </w:r>
      <w:r>
        <w:rPr>
          <w:rFonts w:ascii="Arial" w:hAnsi="Arial" w:cs="Arial" w:eastAsia="Arial"/>
          <w:sz w:val="33"/>
          <w:szCs w:val="33"/>
          <w:color w:val="A5A5A7"/>
          <w:spacing w:val="0"/>
          <w:w w:val="57"/>
          <w:position w:val="-3"/>
        </w:rPr>
        <w:t>'</w:t>
      </w:r>
      <w:r>
        <w:rPr>
          <w:rFonts w:ascii="Arial" w:hAnsi="Arial" w:cs="Arial" w:eastAsia="Arial"/>
          <w:sz w:val="33"/>
          <w:szCs w:val="33"/>
          <w:color w:val="A5A5A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3"/>
          <w:szCs w:val="33"/>
          <w:color w:val="A5A5A7"/>
          <w:spacing w:val="0"/>
          <w:w w:val="100"/>
          <w:position w:val="-3"/>
        </w:rPr>
      </w:r>
      <w:r>
        <w:rPr>
          <w:rFonts w:ascii="Arial" w:hAnsi="Arial" w:cs="Arial" w:eastAsia="Arial"/>
          <w:sz w:val="33"/>
          <w:szCs w:val="33"/>
          <w:color w:val="939597"/>
          <w:spacing w:val="0"/>
          <w:w w:val="40"/>
          <w:position w:val="-3"/>
        </w:rPr>
        <w:t>,.</w:t>
      </w:r>
      <w:r>
        <w:rPr>
          <w:rFonts w:ascii="Arial" w:hAnsi="Arial" w:cs="Arial" w:eastAsia="Arial"/>
          <w:sz w:val="33"/>
          <w:szCs w:val="33"/>
          <w:color w:val="939597"/>
          <w:spacing w:val="-5"/>
          <w:w w:val="40"/>
          <w:position w:val="-3"/>
        </w:rPr>
        <w:t>.</w:t>
      </w:r>
      <w:r>
        <w:rPr>
          <w:rFonts w:ascii="Arial" w:hAnsi="Arial" w:cs="Arial" w:eastAsia="Arial"/>
          <w:sz w:val="33"/>
          <w:szCs w:val="33"/>
          <w:color w:val="B5B8B8"/>
          <w:spacing w:val="18"/>
          <w:w w:val="86"/>
          <w:position w:val="-3"/>
        </w:rPr>
        <w:t>·</w:t>
      </w:r>
      <w:r>
        <w:rPr>
          <w:rFonts w:ascii="Arial" w:hAnsi="Arial" w:cs="Arial" w:eastAsia="Arial"/>
          <w:sz w:val="33"/>
          <w:szCs w:val="33"/>
          <w:color w:val="B5B8B8"/>
          <w:spacing w:val="0"/>
          <w:w w:val="57"/>
          <w:position w:val="-3"/>
        </w:rPr>
        <w:t>.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left="2901" w:right="-20"/>
        <w:jc w:val="left"/>
        <w:tabs>
          <w:tab w:pos="3840" w:val="left"/>
          <w:tab w:pos="4380" w:val="left"/>
          <w:tab w:pos="5220" w:val="left"/>
          <w:tab w:pos="8640" w:val="left"/>
          <w:tab w:pos="956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64848"/>
          <w:spacing w:val="0"/>
          <w:w w:val="261"/>
          <w:b/>
          <w:bCs/>
          <w:position w:val="-13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464848"/>
          <w:spacing w:val="0"/>
          <w:w w:val="100"/>
          <w:b/>
          <w:bCs/>
          <w:position w:val="-1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64848"/>
          <w:spacing w:val="0"/>
          <w:w w:val="100"/>
          <w:b/>
          <w:bCs/>
          <w:position w:val="-13"/>
        </w:rPr>
      </w:r>
      <w:r>
        <w:rPr>
          <w:rFonts w:ascii="Times New Roman" w:hAnsi="Times New Roman" w:cs="Times New Roman" w:eastAsia="Times New Roman"/>
          <w:sz w:val="38"/>
          <w:szCs w:val="38"/>
          <w:color w:val="595B5D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595B5D"/>
          <w:spacing w:val="-8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95B5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595B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8"/>
          <w:szCs w:val="38"/>
          <w:color w:val="464848"/>
          <w:spacing w:val="0"/>
          <w:w w:val="132"/>
          <w:position w:val="-1"/>
        </w:rPr>
        <w:t>ç</w:t>
      </w:r>
      <w:r>
        <w:rPr>
          <w:rFonts w:ascii="Times New Roman" w:hAnsi="Times New Roman" w:cs="Times New Roman" w:eastAsia="Times New Roman"/>
          <w:sz w:val="38"/>
          <w:szCs w:val="38"/>
          <w:color w:val="46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46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Bayram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GÜL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2F2F2F"/>
          <w:spacing w:val="4"/>
          <w:w w:val="68"/>
          <w:position w:val="-7"/>
        </w:rPr>
        <w:t>M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68"/>
          <w:position w:val="-7"/>
        </w:rPr>
        <w:t>Udo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68"/>
          <w:position w:val="-7"/>
        </w:rPr>
        <w:t>     </w:t>
      </w:r>
      <w:r>
        <w:rPr>
          <w:rFonts w:ascii="Arial" w:hAnsi="Arial" w:cs="Arial" w:eastAsia="Arial"/>
          <w:sz w:val="19"/>
          <w:szCs w:val="19"/>
          <w:color w:val="464848"/>
          <w:spacing w:val="35"/>
          <w:w w:val="68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68"/>
          <w:position w:val="-7"/>
        </w:rPr>
        <w:t>1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2F2F2F"/>
          <w:spacing w:val="-20"/>
          <w:w w:val="155"/>
          <w:i/>
          <w:position w:val="-7"/>
        </w:rPr>
        <w:t>,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155"/>
          <w:i/>
          <w:position w:val="-7"/>
        </w:rPr>
        <w:t>;</w:t>
      </w:r>
      <w:r>
        <w:rPr>
          <w:rFonts w:ascii="Arial" w:hAnsi="Arial" w:cs="Arial" w:eastAsia="Arial"/>
          <w:sz w:val="19"/>
          <w:szCs w:val="19"/>
          <w:color w:val="6B6D6E"/>
          <w:spacing w:val="0"/>
          <w:w w:val="155"/>
          <w:i/>
          <w:position w:val="-7"/>
        </w:rPr>
        <w:t>{</w:t>
      </w:r>
      <w:r>
        <w:rPr>
          <w:rFonts w:ascii="Arial" w:hAnsi="Arial" w:cs="Arial" w:eastAsia="Arial"/>
          <w:sz w:val="19"/>
          <w:szCs w:val="19"/>
          <w:color w:val="6B6D6E"/>
          <w:spacing w:val="12"/>
          <w:w w:val="155"/>
          <w:i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595B5D"/>
          <w:spacing w:val="0"/>
          <w:w w:val="100"/>
          <w:position w:val="-7"/>
        </w:rPr>
        <w:t>)</w:t>
      </w:r>
      <w:r>
        <w:rPr>
          <w:rFonts w:ascii="Arial" w:hAnsi="Arial" w:cs="Arial" w:eastAsia="Arial"/>
          <w:sz w:val="19"/>
          <w:szCs w:val="19"/>
          <w:color w:val="595B5D"/>
          <w:spacing w:val="0"/>
          <w:w w:val="100"/>
          <w:position w:val="-7"/>
        </w:rPr>
        <w:t>lıu</w:t>
      </w:r>
      <w:r>
        <w:rPr>
          <w:rFonts w:ascii="Arial" w:hAnsi="Arial" w:cs="Arial" w:eastAsia="Arial"/>
          <w:sz w:val="19"/>
          <w:szCs w:val="19"/>
          <w:color w:val="595B5D"/>
          <w:spacing w:val="-6"/>
          <w:w w:val="100"/>
          <w:position w:val="-7"/>
        </w:rPr>
        <w:t>ü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7"/>
        </w:rPr>
        <w:t>r</w:t>
      </w:r>
      <w:r>
        <w:rPr>
          <w:rFonts w:ascii="Arial" w:hAnsi="Arial" w:cs="Arial" w:eastAsia="Arial"/>
          <w:sz w:val="19"/>
          <w:szCs w:val="19"/>
          <w:color w:val="2F2F2F"/>
          <w:spacing w:val="-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6B6D6E"/>
          <w:spacing w:val="-2"/>
          <w:w w:val="100"/>
          <w:position w:val="-7"/>
        </w:rPr>
        <w:t>y</w:t>
      </w:r>
      <w:r>
        <w:rPr>
          <w:rFonts w:ascii="Times New Roman" w:hAnsi="Times New Roman" w:cs="Times New Roman" w:eastAsia="Times New Roman"/>
          <w:sz w:val="41"/>
          <w:szCs w:val="41"/>
          <w:color w:val="B5B8B8"/>
          <w:spacing w:val="0"/>
          <w:w w:val="100"/>
          <w:position w:val="-7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right="291"/>
        <w:jc w:val="right"/>
        <w:tabs>
          <w:tab w:pos="1120" w:val="left"/>
          <w:tab w:pos="2780" w:val="left"/>
          <w:tab w:pos="6980" w:val="left"/>
          <w:tab w:pos="7760" w:val="left"/>
          <w:tab w:pos="8140" w:val="left"/>
          <w:tab w:pos="87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7.659851pt;margin-top:2.032616pt;width:17.704961pt;height:19pt;mso-position-horizontal-relative:page;mso-position-vertical-relative:paragraph;z-index:-15182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A5A5A7"/>
                      <w:spacing w:val="0"/>
                      <w:w w:val="111"/>
                    </w:rPr>
                    <w:t>:·l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595B5D"/>
          <w:spacing w:val="0"/>
          <w:w w:val="78"/>
          <w:position w:val="-2"/>
        </w:rPr>
        <w:t>l&gt;os</w:t>
      </w:r>
      <w:r>
        <w:rPr>
          <w:rFonts w:ascii="Arial" w:hAnsi="Arial" w:cs="Arial" w:eastAsia="Arial"/>
          <w:sz w:val="17"/>
          <w:szCs w:val="17"/>
          <w:color w:val="595B5D"/>
          <w:spacing w:val="-29"/>
          <w:w w:val="79"/>
          <w:position w:val="-2"/>
        </w:rPr>
        <w:t>v</w:t>
      </w:r>
      <w:r>
        <w:rPr>
          <w:rFonts w:ascii="Arial" w:hAnsi="Arial" w:cs="Arial" w:eastAsia="Arial"/>
          <w:sz w:val="17"/>
          <w:szCs w:val="17"/>
          <w:color w:val="333862"/>
          <w:spacing w:val="-17"/>
          <w:w w:val="135"/>
          <w:position w:val="-2"/>
        </w:rPr>
        <w:t>•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1"/>
          <w:position w:val="-2"/>
        </w:rPr>
        <w:t>nV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2"/>
          <w:position w:val="-2"/>
        </w:rPr>
        <w:t>l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100"/>
          <w:position w:val="3"/>
        </w:rPr>
        <w:t>rup</w:t>
      </w:r>
      <w:r>
        <w:rPr>
          <w:rFonts w:ascii="Arial" w:hAnsi="Arial" w:cs="Arial" w:eastAsia="Arial"/>
          <w:sz w:val="18"/>
          <w:szCs w:val="18"/>
          <w:color w:val="464848"/>
          <w:spacing w:val="-6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100"/>
          <w:position w:val="3"/>
        </w:rPr>
        <w:t>Am</w:t>
      </w:r>
      <w:r>
        <w:rPr>
          <w:rFonts w:ascii="Arial" w:hAnsi="Arial" w:cs="Arial" w:eastAsia="Arial"/>
          <w:sz w:val="18"/>
          <w:szCs w:val="18"/>
          <w:color w:val="464848"/>
          <w:spacing w:val="-25"/>
          <w:w w:val="100"/>
          <w:position w:val="3"/>
        </w:rPr>
        <w:t>i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>r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-24"/>
          <w:w w:val="184"/>
          <w:position w:val="3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93"/>
          <w:position w:val="3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0"/>
          <w:w w:val="72"/>
          <w:b/>
          <w:bCs/>
          <w:i/>
          <w:position w:val="3"/>
        </w:rPr>
        <w:t>#</w:t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0"/>
          <w:w w:val="72"/>
          <w:b/>
          <w:bCs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15"/>
          <w:w w:val="72"/>
          <w:b/>
          <w:bCs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69"/>
          <w:b/>
          <w:bCs/>
          <w:i/>
          <w:position w:val="3"/>
        </w:rPr>
        <w:t>i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69"/>
          <w:b/>
          <w:bCs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18"/>
          <w:w w:val="169"/>
          <w:b/>
          <w:bCs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25"/>
          <w:position w:val="3"/>
        </w:rPr>
        <w:t>.,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80"/>
          <w:position w:val="3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0"/>
          <w:w w:val="174"/>
          <w:position w:val="3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0"/>
          <w:w w:val="174"/>
          <w:position w:val="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18"/>
          <w:w w:val="174"/>
          <w:position w:val="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31"/>
          <w:position w:val="3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0"/>
          <w:w w:val="125"/>
          <w:position w:val="3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right="584"/>
        <w:jc w:val="right"/>
        <w:tabs>
          <w:tab w:pos="9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1.660156pt;margin-top:5.316644pt;width:54.828453pt;height:37pt;mso-position-horizontal-relative:page;mso-position-vertical-relative:paragraph;z-index:-15181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Arial" w:hAnsi="Arial" w:cs="Arial" w:eastAsia="Arial"/>
                      <w:sz w:val="74"/>
                      <w:szCs w:val="74"/>
                    </w:rPr>
                  </w:pPr>
                  <w:rPr/>
                  <w:r>
                    <w:rPr>
                      <w:rFonts w:ascii="Arial" w:hAnsi="Arial" w:cs="Arial" w:eastAsia="Arial"/>
                      <w:sz w:val="74"/>
                      <w:szCs w:val="74"/>
                      <w:color w:val="41498C"/>
                      <w:spacing w:val="0"/>
                      <w:w w:val="88"/>
                      <w:i/>
                      <w:position w:val="-1"/>
                    </w:rPr>
                    <w:t>{K--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A5A5A7"/>
          <w:w w:val="209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A5A5A7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5A5A7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7E8082"/>
          <w:spacing w:val="0"/>
          <w:w w:val="15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7E8082"/>
          <w:spacing w:val="-17"/>
          <w:w w:val="15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5B8B8"/>
          <w:spacing w:val="0"/>
          <w:w w:val="78"/>
        </w:rPr>
        <w:t>,./'r</w:t>
      </w:r>
      <w:r>
        <w:rPr>
          <w:rFonts w:ascii="Times New Roman" w:hAnsi="Times New Roman" w:cs="Times New Roman" w:eastAsia="Times New Roman"/>
          <w:sz w:val="13"/>
          <w:szCs w:val="13"/>
          <w:color w:val="B5B8B8"/>
          <w:spacing w:val="-8"/>
          <w:w w:val="79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A5A5A7"/>
          <w:spacing w:val="0"/>
          <w:w w:val="71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A5A5A7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29"/>
        </w:rPr>
        <w:t>,.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0"/>
          <w:w w:val="129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0"/>
          <w:w w:val="129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19"/>
          <w:w w:val="129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90"/>
          <w:i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07" w:lineRule="exact"/>
        <w:ind w:right="207"/>
        <w:jc w:val="right"/>
        <w:tabs>
          <w:tab w:pos="17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3"/>
          <w:szCs w:val="13"/>
          <w:color w:val="B5B8B8"/>
          <w:spacing w:val="0"/>
          <w:w w:val="44"/>
          <w:position w:val="-1"/>
        </w:rPr>
        <w:t>....,</w:t>
      </w:r>
      <w:r>
        <w:rPr>
          <w:rFonts w:ascii="Arial" w:hAnsi="Arial" w:cs="Arial" w:eastAsia="Arial"/>
          <w:sz w:val="13"/>
          <w:szCs w:val="13"/>
          <w:color w:val="B5B8B8"/>
          <w:spacing w:val="0"/>
          <w:w w:val="44"/>
          <w:position w:val="-1"/>
        </w:rPr>
        <w:t>   </w:t>
      </w:r>
      <w:r>
        <w:rPr>
          <w:rFonts w:ascii="Arial" w:hAnsi="Arial" w:cs="Arial" w:eastAsia="Arial"/>
          <w:sz w:val="13"/>
          <w:szCs w:val="13"/>
          <w:color w:val="B5B8B8"/>
          <w:spacing w:val="10"/>
          <w:w w:val="44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44"/>
          <w:b/>
          <w:bCs/>
          <w:position w:val="-1"/>
        </w:rPr>
        <w:t>E_-1</w:t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44"/>
          <w:b/>
          <w:bCs/>
          <w:position w:val="-1"/>
        </w:rPr>
        <w:t>     </w:t>
      </w:r>
      <w:r>
        <w:rPr>
          <w:rFonts w:ascii="Arial" w:hAnsi="Arial" w:cs="Arial" w:eastAsia="Arial"/>
          <w:sz w:val="13"/>
          <w:szCs w:val="13"/>
          <w:color w:val="A5A5A7"/>
          <w:spacing w:val="6"/>
          <w:w w:val="44"/>
          <w:b/>
          <w:bCs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939597"/>
          <w:spacing w:val="0"/>
          <w:w w:val="197"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939597"/>
          <w:spacing w:val="3"/>
          <w:w w:val="197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197"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A5A5A7"/>
          <w:spacing w:val="61"/>
          <w:w w:val="197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7E8082"/>
          <w:spacing w:val="0"/>
          <w:w w:val="197"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7E8082"/>
          <w:spacing w:val="0"/>
          <w:w w:val="197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7E8082"/>
          <w:spacing w:val="17"/>
          <w:w w:val="197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B5B8B8"/>
          <w:spacing w:val="0"/>
          <w:w w:val="197"/>
          <w:i/>
          <w:position w:val="-1"/>
        </w:rPr>
        <w:t>,</w:t>
      </w:r>
      <w:r>
        <w:rPr>
          <w:rFonts w:ascii="Arial" w:hAnsi="Arial" w:cs="Arial" w:eastAsia="Arial"/>
          <w:sz w:val="9"/>
          <w:szCs w:val="9"/>
          <w:color w:val="B5B8B8"/>
          <w:spacing w:val="0"/>
          <w:w w:val="197"/>
          <w:i/>
          <w:position w:val="-1"/>
        </w:rPr>
        <w:t>)</w:t>
      </w:r>
      <w:r>
        <w:rPr>
          <w:rFonts w:ascii="Arial" w:hAnsi="Arial" w:cs="Arial" w:eastAsia="Arial"/>
          <w:sz w:val="9"/>
          <w:szCs w:val="9"/>
          <w:color w:val="B5B8B8"/>
          <w:spacing w:val="0"/>
          <w:w w:val="197"/>
          <w:i/>
          <w:position w:val="-1"/>
        </w:rPr>
        <w:t>ı</w:t>
      </w:r>
      <w:r>
        <w:rPr>
          <w:rFonts w:ascii="Arial" w:hAnsi="Arial" w:cs="Arial" w:eastAsia="Arial"/>
          <w:sz w:val="9"/>
          <w:szCs w:val="9"/>
          <w:color w:val="B5B8B8"/>
          <w:spacing w:val="26"/>
          <w:w w:val="19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5A5A7"/>
          <w:spacing w:val="0"/>
          <w:w w:val="384"/>
          <w:position w:val="-1"/>
        </w:rPr>
        <w:t>!</w:t>
      </w:r>
      <w:r>
        <w:rPr>
          <w:rFonts w:ascii="Times New Roman" w:hAnsi="Times New Roman" w:cs="Times New Roman" w:eastAsia="Times New Roman"/>
          <w:sz w:val="9"/>
          <w:szCs w:val="9"/>
          <w:color w:val="A5A5A7"/>
          <w:spacing w:val="-6"/>
          <w:w w:val="384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95B5D"/>
          <w:spacing w:val="0"/>
          <w:w w:val="130"/>
          <w:position w:val="-1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595B5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595B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A5A5A7"/>
          <w:spacing w:val="0"/>
          <w:w w:val="87"/>
          <w:i/>
          <w:position w:val="-1"/>
        </w:rPr>
        <w:t>ı: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9" w:lineRule="atLeast"/>
        <w:ind w:right="319"/>
        <w:jc w:val="right"/>
        <w:tabs>
          <w:tab w:pos="440" w:val="left"/>
          <w:tab w:pos="900" w:val="left"/>
          <w:tab w:pos="126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2.84549pt;margin-top:11.774836pt;width:53.203221pt;height:14pt;mso-position-horizontal-relative:page;mso-position-vertical-relative:paragraph;z-index:-15180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680" w:val="left"/>
                    </w:tabs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5A5A7"/>
                      <w:spacing w:val="0"/>
                      <w:w w:val="10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5A5A7"/>
                      <w:spacing w:val="6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939597"/>
                      <w:spacing w:val="0"/>
                      <w:w w:val="100"/>
                      <w:i/>
                    </w:rPr>
                    <w:t>.ı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939597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939597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B6D6E"/>
                      <w:spacing w:val="0"/>
                      <w:w w:val="7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B6D6E"/>
                      <w:spacing w:val="0"/>
                      <w:w w:val="7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B6D6E"/>
                      <w:spacing w:val="29"/>
                      <w:w w:val="7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5A5A7"/>
                      <w:spacing w:val="0"/>
                      <w:w w:val="46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5A5A7"/>
                      <w:spacing w:val="-5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939597"/>
                      <w:spacing w:val="0"/>
                      <w:w w:val="59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2F2F2F"/>
          <w:w w:val="60"/>
        </w:rPr>
        <w:t>lo-</w:t>
      </w:r>
      <w:r>
        <w:rPr>
          <w:rFonts w:ascii="Times New Roman" w:hAnsi="Times New Roman" w:cs="Times New Roman" w:eastAsia="Times New Roman"/>
          <w:sz w:val="9"/>
          <w:szCs w:val="9"/>
          <w:color w:val="2F2F2F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2F2F2F"/>
          <w:w w:val="100"/>
        </w:rPr>
      </w:r>
      <w:r>
        <w:rPr>
          <w:rFonts w:ascii="Arial" w:hAnsi="Arial" w:cs="Arial" w:eastAsia="Arial"/>
          <w:sz w:val="13"/>
          <w:szCs w:val="13"/>
          <w:color w:val="B5B8B8"/>
          <w:spacing w:val="0"/>
          <w:w w:val="131"/>
        </w:rPr>
        <w:t>\</w:t>
      </w:r>
      <w:r>
        <w:rPr>
          <w:rFonts w:ascii="Arial" w:hAnsi="Arial" w:cs="Arial" w:eastAsia="Arial"/>
          <w:sz w:val="13"/>
          <w:szCs w:val="13"/>
          <w:color w:val="B5B8B8"/>
          <w:spacing w:val="0"/>
          <w:w w:val="131"/>
        </w:rPr>
        <w:t> </w:t>
      </w:r>
      <w:r>
        <w:rPr>
          <w:rFonts w:ascii="Arial" w:hAnsi="Arial" w:cs="Arial" w:eastAsia="Arial"/>
          <w:sz w:val="13"/>
          <w:szCs w:val="13"/>
          <w:color w:val="B5B8B8"/>
          <w:spacing w:val="0"/>
          <w:w w:val="132"/>
        </w:rPr>
        <w:t>j</w:t>
      </w:r>
      <w:r>
        <w:rPr>
          <w:rFonts w:ascii="Arial" w:hAnsi="Arial" w:cs="Arial" w:eastAsia="Arial"/>
          <w:sz w:val="13"/>
          <w:szCs w:val="13"/>
          <w:color w:val="B5B8B8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5B8B8"/>
          <w:spacing w:val="0"/>
          <w:w w:val="127"/>
        </w:rPr>
        <w:t>--.</w:t>
      </w:r>
      <w:r>
        <w:rPr>
          <w:rFonts w:ascii="Arial" w:hAnsi="Arial" w:cs="Arial" w:eastAsia="Arial"/>
          <w:sz w:val="13"/>
          <w:szCs w:val="13"/>
          <w:color w:val="B5B8B8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5B8B8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100"/>
        </w:rPr>
        <w:t>•</w:t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A5A5A7"/>
          <w:spacing w:val="25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939597"/>
          <w:spacing w:val="0"/>
          <w:w w:val="103"/>
        </w:rPr>
        <w:t>•</w:t>
      </w:r>
      <w:r>
        <w:rPr>
          <w:rFonts w:ascii="Arial" w:hAnsi="Arial" w:cs="Arial" w:eastAsia="Arial"/>
          <w:sz w:val="13"/>
          <w:szCs w:val="13"/>
          <w:color w:val="B5B8B8"/>
          <w:spacing w:val="-15"/>
          <w:w w:val="145"/>
        </w:rPr>
        <w:t>.</w:t>
      </w:r>
      <w:r>
        <w:rPr>
          <w:rFonts w:ascii="Arial" w:hAnsi="Arial" w:cs="Arial" w:eastAsia="Arial"/>
          <w:sz w:val="13"/>
          <w:szCs w:val="13"/>
          <w:color w:val="939597"/>
          <w:spacing w:val="0"/>
          <w:w w:val="354"/>
        </w:rPr>
        <w:t>,</w:t>
      </w:r>
      <w:r>
        <w:rPr>
          <w:rFonts w:ascii="Arial" w:hAnsi="Arial" w:cs="Arial" w:eastAsia="Arial"/>
          <w:sz w:val="13"/>
          <w:szCs w:val="13"/>
          <w:color w:val="A5A5A7"/>
          <w:spacing w:val="0"/>
          <w:w w:val="35"/>
        </w:rPr>
        <w:t>.,_,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67" w:lineRule="exact"/>
        <w:ind w:right="-245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137"/>
          <w:szCs w:val="137"/>
          <w:color w:val="6B6D6E"/>
          <w:spacing w:val="-833"/>
          <w:w w:val="21"/>
          <w:position w:val="3"/>
        </w:rPr>
        <w:t>A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5"/>
          <w:position w:val="-12"/>
        </w:rPr>
        <w:t>Itf</w:t>
      </w:r>
      <w:r>
        <w:rPr>
          <w:rFonts w:ascii="Arial" w:hAnsi="Arial" w:cs="Arial" w:eastAsia="Arial"/>
          <w:sz w:val="22"/>
          <w:szCs w:val="22"/>
          <w:color w:val="2F2F2F"/>
          <w:spacing w:val="-76"/>
          <w:w w:val="86"/>
          <w:position w:val="-12"/>
        </w:rPr>
        <w:t>a</w:t>
      </w:r>
      <w:r>
        <w:rPr>
          <w:rFonts w:ascii="Arial" w:hAnsi="Arial" w:cs="Arial" w:eastAsia="Arial"/>
          <w:sz w:val="137"/>
          <w:szCs w:val="137"/>
          <w:color w:val="6B6D6E"/>
          <w:spacing w:val="-631"/>
          <w:w w:val="22"/>
          <w:position w:val="3"/>
        </w:rPr>
        <w:t>D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6"/>
          <w:position w:val="-12"/>
        </w:rPr>
        <w:t>iy</w:t>
      </w:r>
      <w:r>
        <w:rPr>
          <w:rFonts w:ascii="Arial" w:hAnsi="Arial" w:cs="Arial" w:eastAsia="Arial"/>
          <w:sz w:val="22"/>
          <w:szCs w:val="22"/>
          <w:color w:val="2F2F2F"/>
          <w:spacing w:val="-103"/>
          <w:w w:val="86"/>
          <w:position w:val="-12"/>
        </w:rPr>
        <w:t>e</w:t>
      </w:r>
      <w:r>
        <w:rPr>
          <w:rFonts w:ascii="Arial" w:hAnsi="Arial" w:cs="Arial" w:eastAsia="Arial"/>
          <w:sz w:val="137"/>
          <w:szCs w:val="137"/>
          <w:color w:val="6B6D6E"/>
          <w:spacing w:val="-115"/>
          <w:w w:val="22"/>
          <w:position w:val="3"/>
        </w:rPr>
        <w:t>d</w:t>
      </w:r>
      <w:r>
        <w:rPr>
          <w:rFonts w:ascii="Arial" w:hAnsi="Arial" w:cs="Arial" w:eastAsia="Arial"/>
          <w:sz w:val="24"/>
          <w:szCs w:val="24"/>
          <w:color w:val="464848"/>
          <w:spacing w:val="-149"/>
          <w:w w:val="81"/>
          <w:position w:val="-12"/>
        </w:rPr>
        <w:t>M</w:t>
      </w:r>
      <w:r>
        <w:rPr>
          <w:rFonts w:ascii="Arial" w:hAnsi="Arial" w:cs="Arial" w:eastAsia="Arial"/>
          <w:sz w:val="137"/>
          <w:szCs w:val="137"/>
          <w:color w:val="464848"/>
          <w:spacing w:val="-397"/>
          <w:w w:val="112"/>
          <w:position w:val="3"/>
        </w:rPr>
        <w:t>b</w:t>
      </w:r>
      <w:r>
        <w:rPr>
          <w:rFonts w:ascii="Arial" w:hAnsi="Arial" w:cs="Arial" w:eastAsia="Arial"/>
          <w:sz w:val="24"/>
          <w:szCs w:val="24"/>
          <w:color w:val="464848"/>
          <w:spacing w:val="0"/>
          <w:w w:val="87"/>
          <w:position w:val="-12"/>
        </w:rPr>
        <w:t>...</w:t>
      </w:r>
      <w:r>
        <w:rPr>
          <w:rFonts w:ascii="Arial" w:hAnsi="Arial" w:cs="Arial" w:eastAsia="Arial"/>
          <w:sz w:val="24"/>
          <w:szCs w:val="24"/>
          <w:color w:val="464848"/>
          <w:spacing w:val="-33"/>
          <w:w w:val="100"/>
          <w:position w:val="-12"/>
        </w:rPr>
        <w:t> </w:t>
      </w:r>
      <w:r>
        <w:rPr>
          <w:rFonts w:ascii="Arial" w:hAnsi="Arial" w:cs="Arial" w:eastAsia="Arial"/>
          <w:sz w:val="29"/>
          <w:szCs w:val="29"/>
          <w:color w:val="333862"/>
          <w:spacing w:val="2"/>
          <w:w w:val="53"/>
          <w:position w:val="-12"/>
        </w:rPr>
        <w:t>»</w:t>
      </w:r>
      <w:r>
        <w:rPr>
          <w:rFonts w:ascii="Arial" w:hAnsi="Arial" w:cs="Arial" w:eastAsia="Arial"/>
          <w:sz w:val="29"/>
          <w:szCs w:val="29"/>
          <w:color w:val="464848"/>
          <w:spacing w:val="0"/>
          <w:w w:val="53"/>
          <w:position w:val="-12"/>
        </w:rPr>
        <w:t>o</w:t>
      </w:r>
      <w:r>
        <w:rPr>
          <w:rFonts w:ascii="Arial" w:hAnsi="Arial" w:cs="Arial" w:eastAsia="Arial"/>
          <w:sz w:val="29"/>
          <w:szCs w:val="29"/>
          <w:color w:val="464848"/>
          <w:spacing w:val="23"/>
          <w:w w:val="53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464848"/>
          <w:spacing w:val="-120"/>
          <w:w w:val="103"/>
          <w:b/>
          <w:bCs/>
          <w:position w:val="-12"/>
        </w:rPr>
        <w:t>g</w:t>
      </w:r>
      <w:r>
        <w:rPr>
          <w:rFonts w:ascii="Arial" w:hAnsi="Arial" w:cs="Arial" w:eastAsia="Arial"/>
          <w:sz w:val="137"/>
          <w:szCs w:val="137"/>
          <w:color w:val="464848"/>
          <w:spacing w:val="-645"/>
          <w:w w:val="112"/>
          <w:position w:val="3"/>
        </w:rPr>
        <w:t>u</w:t>
      </w:r>
      <w:r>
        <w:rPr>
          <w:rFonts w:ascii="Arial" w:hAnsi="Arial" w:cs="Arial" w:eastAsia="Arial"/>
          <w:sz w:val="19"/>
          <w:szCs w:val="19"/>
          <w:color w:val="464848"/>
          <w:spacing w:val="2"/>
          <w:w w:val="104"/>
          <w:b/>
          <w:bCs/>
          <w:position w:val="-12"/>
        </w:rPr>
        <w:t>1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78"/>
          <w:position w:val="-12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Gürsel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PlNAR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317" w:right="2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40" w:lineRule="auto"/>
        <w:ind w:left="-28" w:right="575"/>
        <w:jc w:val="center"/>
        <w:tabs>
          <w:tab w:pos="6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B5B8B8"/>
          <w:spacing w:val="-1"/>
          <w:w w:val="336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92"/>
        </w:rPr>
        <w:t>&lt;1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51"/>
        </w:rPr>
        <w:t>,.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-11"/>
          <w:w w:val="15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5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-31"/>
          <w:w w:val="15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7E8082"/>
          <w:spacing w:val="0"/>
          <w:w w:val="64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7E8082"/>
          <w:spacing w:val="0"/>
          <w:w w:val="64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7E8082"/>
          <w:spacing w:val="9"/>
          <w:w w:val="6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64"/>
          <w:i/>
        </w:rPr>
        <w:t>'1.1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64"/>
          <w:i/>
        </w:rPr>
        <w:t>]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64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1"/>
          <w:w w:val="64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36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36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31"/>
          <w:w w:val="13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36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19"/>
          <w:w w:val="13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7"/>
          <w:spacing w:val="0"/>
          <w:w w:val="136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14" w:after="0" w:line="140" w:lineRule="exact"/>
        <w:ind w:right="468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A5A5A7"/>
          <w:spacing w:val="0"/>
          <w:w w:val="112"/>
          <w:position w:val="-1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334" w:right="925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5B8B8"/>
          <w:w w:val="16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5B8B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5B8B8"/>
          <w:spacing w:val="-10"/>
          <w:w w:val="16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39597"/>
          <w:spacing w:val="0"/>
          <w:w w:val="13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3959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39597"/>
          <w:spacing w:val="0"/>
          <w:w w:val="13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39597"/>
          <w:spacing w:val="15"/>
          <w:w w:val="13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5B8B8"/>
          <w:spacing w:val="-11"/>
          <w:w w:val="57"/>
          <w:b/>
          <w:bCs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939597"/>
          <w:spacing w:val="-74"/>
          <w:w w:val="111"/>
          <w:b/>
          <w:bCs/>
        </w:rPr>
        <w:t>&lt;</w:t>
      </w:r>
      <w:r>
        <w:rPr>
          <w:rFonts w:ascii="Times New Roman" w:hAnsi="Times New Roman" w:cs="Times New Roman" w:eastAsia="Times New Roman"/>
          <w:sz w:val="15"/>
          <w:szCs w:val="15"/>
          <w:color w:val="B5B8B8"/>
          <w:spacing w:val="0"/>
          <w:w w:val="57"/>
          <w:b/>
          <w:bCs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B5B8B8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39597"/>
          <w:spacing w:val="0"/>
          <w:w w:val="100"/>
          <w:b/>
          <w:bCs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939597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39597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B6D6E"/>
          <w:spacing w:val="0"/>
          <w:w w:val="8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B6D6E"/>
          <w:spacing w:val="-13"/>
          <w:w w:val="8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39597"/>
          <w:spacing w:val="0"/>
          <w:w w:val="62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0" w:right="80"/>
          <w:cols w:num="4" w:equalWidth="0">
            <w:col w:w="687" w:space="2134"/>
            <w:col w:w="2103" w:space="166"/>
            <w:col w:w="1170" w:space="3602"/>
            <w:col w:w="1978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1" w:lineRule="exact"/>
        <w:ind w:left="3668" w:right="-20"/>
        <w:jc w:val="left"/>
        <w:tabs>
          <w:tab w:pos="104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534.147705pt;margin-top:11.962605pt;width:.1pt;height:23.486505pt;mso-position-horizontal-relative:page;mso-position-vertical-relative:paragraph;z-index:-15178" coordorigin="10683,239" coordsize="2,470">
            <v:shape style="position:absolute;left:10683;top:239;width:2;height:470" coordorigin="10683,239" coordsize="0,470" path="m10683,709l10683,239e" filled="f" stroked="t" strokeweight="2.633628pt" strokecolor="#83878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02446pt;margin-top:-13.768476pt;width:39.081242pt;height:49.5pt;mso-position-horizontal-relative:page;mso-position-vertical-relative:paragraph;z-index:-15175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8"/>
                    <w:jc w:val="left"/>
                    <w:rPr>
                      <w:rFonts w:ascii="Arial" w:hAnsi="Arial" w:cs="Arial" w:eastAsia="Arial"/>
                      <w:sz w:val="99"/>
                      <w:szCs w:val="99"/>
                    </w:rPr>
                  </w:pPr>
                  <w:rPr/>
                  <w:r>
                    <w:rPr>
                      <w:rFonts w:ascii="Arial" w:hAnsi="Arial" w:cs="Arial" w:eastAsia="Arial"/>
                      <w:sz w:val="99"/>
                      <w:szCs w:val="99"/>
                      <w:color w:val="3A3A3A"/>
                      <w:spacing w:val="0"/>
                      <w:w w:val="14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2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2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8E9090"/>
          <w:spacing w:val="0"/>
          <w:w w:val="185"/>
          <w:position w:val="7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3759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008545pt;margin-top:.247751pt;width:24.931041pt;height:19pt;mso-position-horizontal-relative:page;mso-position-vertical-relative:paragraph;z-index:-15174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545454"/>
                      <w:spacing w:val="0"/>
                      <w:w w:val="236"/>
                    </w:rPr>
                    <w:t>L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90"/>
        </w:rPr>
        <w:t>iTFAi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LI&lt;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)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!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0" w:lineRule="exact"/>
        <w:ind w:left="1125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1"/>
        </w:rPr>
        <w:t>!ZMIR</w:t>
      </w:r>
      <w:r>
        <w:rPr>
          <w:rFonts w:ascii="Arial" w:hAnsi="Arial" w:cs="Arial" w:eastAsia="Arial"/>
          <w:sz w:val="16"/>
          <w:szCs w:val="16"/>
          <w:color w:val="3A3A3A"/>
          <w:spacing w:val="-18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862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1"/>
        </w:rPr>
        <w:t>BÜYÜKŞEHIR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90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A3A3A"/>
          <w:w w:val="99"/>
        </w:rPr>
        <w:t>BELE</w:t>
      </w:r>
      <w:r>
        <w:rPr>
          <w:rFonts w:ascii="Arial" w:hAnsi="Arial" w:cs="Arial" w:eastAsia="Arial"/>
          <w:sz w:val="16"/>
          <w:szCs w:val="16"/>
          <w:color w:val="3A3A3A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3A3A3A"/>
          <w:spacing w:val="-3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94"/>
        </w:rPr>
        <w:t>I</w:t>
      </w:r>
      <w:r>
        <w:rPr>
          <w:rFonts w:ascii="Arial" w:hAnsi="Arial" w:cs="Arial" w:eastAsia="Arial"/>
          <w:sz w:val="16"/>
          <w:szCs w:val="16"/>
          <w:color w:val="545454"/>
          <w:spacing w:val="-2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</w:rPr>
        <w:t>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pgSz w:w="11920" w:h="16840"/>
          <w:pgMar w:top="280" w:bottom="280" w:left="0" w:right="180"/>
        </w:sectPr>
      </w:pPr>
      <w:rPr/>
    </w:p>
    <w:p>
      <w:pPr>
        <w:spacing w:before="34" w:after="0" w:line="240" w:lineRule="auto"/>
        <w:ind w:right="-70"/>
        <w:jc w:val="left"/>
        <w:tabs>
          <w:tab w:pos="10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3"/>
        </w:rPr>
        <w:t>:21/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2"/>
          <w:w w:val="104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6"/>
          <w:w w:val="104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2"/>
          <w:w w:val="10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1"/>
          <w:w w:val="104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0"/>
          <w:w w:val="10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1"/>
          <w:w w:val="104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9"/>
          <w:w w:val="10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4"/>
          <w:w w:val="104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hi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8" w:after="0" w:line="236" w:lineRule="exact"/>
        <w:ind w:right="-20"/>
        <w:jc w:val="left"/>
        <w:tabs>
          <w:tab w:pos="2400" w:val="left"/>
          <w:tab w:pos="4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9"/>
          <w:w w:val="9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12:15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tr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8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110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80"/>
          <w:cols w:num="2" w:equalWidth="0">
            <w:col w:w="11604" w:space="626"/>
            <w:col w:w="-490"/>
          </w:cols>
        </w:sectPr>
      </w:pPr>
      <w:rPr/>
    </w:p>
    <w:p>
      <w:pPr>
        <w:spacing w:before="0" w:after="0" w:line="239" w:lineRule="exact"/>
        <w:ind w:left="378" w:right="-20"/>
        <w:jc w:val="left"/>
        <w:tabs>
          <w:tab w:pos="1720" w:val="left"/>
          <w:tab w:pos="3420" w:val="left"/>
          <w:tab w:pos="4800" w:val="left"/>
          <w:tab w:pos="5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2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rihi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21/05/2017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3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yıtNo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3321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5" w:lineRule="auto"/>
        <w:ind w:left="369" w:right="5900" w:firstLine="1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Bildiri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Ayd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8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Çe_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otobam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Buc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irişi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4"/>
          <w:w w:val="67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8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6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7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ydı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otobam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9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373" w:right="-20"/>
        <w:jc w:val="left"/>
        <w:tabs>
          <w:tab w:pos="1700" w:val="left"/>
          <w:tab w:pos="394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79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111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til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8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ngını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Kızışma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369" w:right="-20"/>
        <w:jc w:val="left"/>
        <w:tabs>
          <w:tab w:pos="390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78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7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  <w:position w:val="1"/>
        </w:rPr>
        <w:t>ad::ı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7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7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0"/>
        </w:rPr>
        <w:t>pını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-1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2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  <w:position w:val="-1"/>
        </w:rPr>
        <w:t>anı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5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3912" w:right="-20"/>
        <w:jc w:val="left"/>
        <w:tabs>
          <w:tab w:pos="70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75"/>
          <w:position w:val="-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75"/>
          <w:position w:val="-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88"/>
          <w:position w:val="-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70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78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2"/>
        </w:rPr>
        <w:t>nıe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4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2"/>
        </w:rPr>
        <w:t>ng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5"/>
          <w:position w:val="-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-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-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4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4"/>
          <w:position w:val="-2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4"/>
          <w:position w:val="-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1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4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-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84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4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75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696969"/>
          <w:spacing w:val="-39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27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20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2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3"/>
          <w:position w:val="-2"/>
        </w:rPr>
        <w:t>.....</w:t>
      </w:r>
      <w:r>
        <w:rPr>
          <w:rFonts w:ascii="Arial" w:hAnsi="Arial" w:cs="Arial" w:eastAsia="Arial"/>
          <w:sz w:val="23"/>
          <w:szCs w:val="23"/>
          <w:color w:val="545454"/>
          <w:spacing w:val="-29"/>
          <w:w w:val="7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7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27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4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2"/>
          <w:position w:val="-2"/>
        </w:rPr>
        <w:t>.....</w:t>
      </w:r>
      <w:r>
        <w:rPr>
          <w:rFonts w:ascii="Arial" w:hAnsi="Arial" w:cs="Arial" w:eastAsia="Arial"/>
          <w:sz w:val="23"/>
          <w:szCs w:val="23"/>
          <w:color w:val="545454"/>
          <w:spacing w:val="-10"/>
          <w:w w:val="7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18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1"/>
          <w:position w:val="-2"/>
        </w:rPr>
        <w:t>...</w:t>
      </w:r>
      <w:r>
        <w:rPr>
          <w:rFonts w:ascii="Arial" w:hAnsi="Arial" w:cs="Arial" w:eastAsia="Arial"/>
          <w:sz w:val="23"/>
          <w:szCs w:val="23"/>
          <w:color w:val="545454"/>
          <w:spacing w:val="-30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4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E9090"/>
          <w:spacing w:val="-24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73"/>
          <w:position w:val="-2"/>
        </w:rPr>
        <w:t>...</w:t>
      </w:r>
      <w:r>
        <w:rPr>
          <w:rFonts w:ascii="Arial" w:hAnsi="Arial" w:cs="Arial" w:eastAsia="Arial"/>
          <w:sz w:val="23"/>
          <w:szCs w:val="23"/>
          <w:color w:val="696969"/>
          <w:spacing w:val="-29"/>
          <w:w w:val="7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8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75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797979"/>
          <w:spacing w:val="-18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0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27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8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22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E9090"/>
          <w:spacing w:val="-24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18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7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34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97979"/>
          <w:spacing w:val="-27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27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8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0"/>
          <w:w w:val="71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69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3A3A3A"/>
          <w:spacing w:val="-5"/>
          <w:w w:val="69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5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18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-18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82828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5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545454"/>
          <w:spacing w:val="-18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8E9090"/>
          <w:spacing w:val="0"/>
          <w:w w:val="10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left="4736" w:right="-20"/>
        <w:jc w:val="left"/>
        <w:tabs>
          <w:tab w:pos="5320" w:val="left"/>
          <w:tab w:pos="5840" w:val="left"/>
          <w:tab w:pos="6440" w:val="left"/>
          <w:tab w:pos="7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161616"/>
          <w:spacing w:val="0"/>
          <w:w w:val="51"/>
          <w:position w:val="-6"/>
        </w:rPr>
        <w:t>ı</w:t>
      </w:r>
      <w:r>
        <w:rPr>
          <w:rFonts w:ascii="Arial" w:hAnsi="Arial" w:cs="Arial" w:eastAsia="Arial"/>
          <w:sz w:val="42"/>
          <w:szCs w:val="42"/>
          <w:color w:val="16161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2"/>
          <w:szCs w:val="42"/>
          <w:color w:val="161616"/>
          <w:spacing w:val="0"/>
          <w:w w:val="100"/>
          <w:position w:val="-6"/>
        </w:rPr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51"/>
          <w:position w:val="-6"/>
        </w:rPr>
        <w:t>ı</w:t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4"/>
          <w:szCs w:val="14"/>
          <w:color w:val="AAACAC"/>
          <w:spacing w:val="0"/>
          <w:w w:val="51"/>
          <w:position w:val="-6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AAACAC"/>
          <w:spacing w:val="-17"/>
          <w:w w:val="51"/>
          <w:position w:val="-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AACAC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AACAC"/>
          <w:spacing w:val="0"/>
          <w:w w:val="100"/>
          <w:position w:val="-6"/>
        </w:rPr>
      </w:r>
      <w:r>
        <w:rPr>
          <w:rFonts w:ascii="Arial" w:hAnsi="Arial" w:cs="Arial" w:eastAsia="Arial"/>
          <w:sz w:val="42"/>
          <w:szCs w:val="42"/>
          <w:color w:val="AAACAC"/>
          <w:spacing w:val="0"/>
          <w:w w:val="51"/>
          <w:position w:val="-6"/>
        </w:rPr>
        <w:t>ı</w:t>
      </w:r>
      <w:r>
        <w:rPr>
          <w:rFonts w:ascii="Arial" w:hAnsi="Arial" w:cs="Arial" w:eastAsia="Arial"/>
          <w:sz w:val="42"/>
          <w:szCs w:val="42"/>
          <w:color w:val="AAACAC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2"/>
          <w:szCs w:val="42"/>
          <w:color w:val="AAACAC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  <w:position w:val="6"/>
        </w:rPr>
        <w:t>!Ya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74"/>
          <w:position w:val="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  <w:position w:val="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  <w:position w:val="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52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6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86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6"/>
        </w:rPr>
        <w:t>Altı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6"/>
          <w:position w:val="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position w:val="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6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6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86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86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9"/>
          <w:position w:val="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373" w:right="-20"/>
        <w:jc w:val="left"/>
        <w:tabs>
          <w:tab w:pos="2400" w:val="left"/>
          <w:tab w:pos="6580" w:val="left"/>
          <w:tab w:pos="11420" w:val="left"/>
        </w:tabs>
        <w:rPr>
          <w:rFonts w:ascii="Arial" w:hAnsi="Arial" w:cs="Arial" w:eastAsia="Arial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72"/>
          <w:position w:val="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  <w:position w:val="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78"/>
          <w:position w:val="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  <w:position w:val="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  <w:position w:val="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73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7"/>
          <w:position w:val="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88"/>
          <w:position w:val="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8"/>
        </w:rPr>
        <w:t>yi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3"/>
          <w:position w:val="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8E9090"/>
          <w:spacing w:val="0"/>
          <w:w w:val="109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E9090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E9090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position w:val="7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87"/>
          <w:position w:val="7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3"/>
          <w:position w:val="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82"/>
          <w:position w:val="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3"/>
          <w:w w:val="109"/>
          <w:position w:val="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7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92"/>
          <w:position w:val="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  <w:position w:val="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7"/>
        </w:rPr>
        <w:t>hat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6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  <w:position w:val="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91"/>
          <w:position w:val="7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9"/>
          <w:position w:val="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  <w:position w:val="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>RAN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AAACAC"/>
          <w:spacing w:val="-3"/>
          <w:w w:val="51"/>
          <w:position w:val="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  <w:position w:val="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9"/>
          <w:position w:val="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7"/>
        </w:rPr>
        <w:t>ra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4"/>
          <w:position w:val="7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3"/>
          <w:position w:val="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7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87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7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87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85"/>
          <w:position w:val="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7"/>
        </w:rPr>
        <w:t>rdem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85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  <w:position w:val="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1"/>
          <w:position w:val="7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3"/>
          <w:position w:val="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  <w:position w:val="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1"/>
          <w:position w:val="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3"/>
          <w:w w:val="71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7"/>
        </w:rPr>
      </w:r>
      <w:r>
        <w:rPr>
          <w:rFonts w:ascii="Arial" w:hAnsi="Arial" w:cs="Arial" w:eastAsia="Arial"/>
          <w:sz w:val="43"/>
          <w:szCs w:val="43"/>
          <w:color w:val="C3C4C6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4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8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81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9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10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1"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4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9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UÇAR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194" w:lineRule="exact"/>
        <w:ind w:left="2404" w:right="-20"/>
        <w:jc w:val="left"/>
        <w:tabs>
          <w:tab w:pos="4960" w:val="left"/>
          <w:tab w:pos="7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4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:;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  <w:position w:val="-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:12:25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80"/>
        </w:sectPr>
      </w:pPr>
      <w:rPr/>
    </w:p>
    <w:p>
      <w:pPr>
        <w:spacing w:before="0" w:after="0" w:line="204" w:lineRule="exact"/>
        <w:ind w:left="35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85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6" w:after="0" w:line="17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5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5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5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4"/>
          <w:position w:val="-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64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1"/>
          <w:position w:val="-5"/>
        </w:rPr>
        <w:t>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80"/>
          <w:cols w:num="2" w:equalWidth="0">
            <w:col w:w="787" w:space="1616"/>
            <w:col w:w="9337"/>
          </w:cols>
        </w:sectPr>
      </w:pPr>
      <w:rPr/>
    </w:p>
    <w:p>
      <w:pPr>
        <w:spacing w:before="0" w:after="0" w:line="314" w:lineRule="exact"/>
        <w:ind w:left="369" w:right="-20"/>
        <w:jc w:val="left"/>
        <w:tabs>
          <w:tab w:pos="4980" w:val="left"/>
          <w:tab w:pos="7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9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-2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  <w:position w:val="-2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990" w:right="-20"/>
        <w:jc w:val="left"/>
        <w:tabs>
          <w:tab w:pos="7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9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404" w:right="-20"/>
        <w:jc w:val="left"/>
        <w:tabs>
          <w:tab w:pos="3880" w:val="left"/>
          <w:tab w:pos="498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Sayısı: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20" w:lineRule="exact"/>
        <w:ind w:left="2404" w:right="2478" w:firstLine="-2040"/>
        <w:jc w:val="left"/>
        <w:tabs>
          <w:tab w:pos="2460" w:val="left"/>
          <w:tab w:pos="4960" w:val="left"/>
          <w:tab w:pos="7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72"/>
          <w:position w:val="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  <w:position w:val="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72"/>
          <w:position w:val="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6"/>
          <w:position w:val="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2"/>
          <w:position w:val="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position w:val="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86"/>
          <w:position w:val="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3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3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3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3"/>
        </w:rPr>
        <w:t>Gitıni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73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7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7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9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80"/>
        </w:sectPr>
      </w:pPr>
      <w:rPr/>
    </w:p>
    <w:p>
      <w:pPr>
        <w:spacing w:before="0" w:after="0" w:line="450" w:lineRule="exact"/>
        <w:ind w:left="503" w:right="-20"/>
        <w:jc w:val="left"/>
        <w:tabs>
          <w:tab w:pos="1020" w:val="left"/>
          <w:tab w:pos="122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AAACAC"/>
          <w:w w:val="82"/>
          <w:position w:val="-2"/>
        </w:rPr>
        <w:t>.</w:t>
      </w:r>
      <w:r>
        <w:rPr>
          <w:rFonts w:ascii="Arial" w:hAnsi="Arial" w:cs="Arial" w:eastAsia="Arial"/>
          <w:sz w:val="46"/>
          <w:szCs w:val="46"/>
          <w:color w:val="AAACAC"/>
          <w:w w:val="100"/>
          <w:position w:val="-2"/>
        </w:rPr>
        <w:tab/>
      </w:r>
      <w:r>
        <w:rPr>
          <w:rFonts w:ascii="Arial" w:hAnsi="Arial" w:cs="Arial" w:eastAsia="Arial"/>
          <w:sz w:val="46"/>
          <w:szCs w:val="46"/>
          <w:color w:val="AAACAC"/>
          <w:w w:val="99"/>
          <w:position w:val="-2"/>
        </w:rPr>
      </w:r>
      <w:r>
        <w:rPr>
          <w:rFonts w:ascii="Arial" w:hAnsi="Arial" w:cs="Arial" w:eastAsia="Arial"/>
          <w:sz w:val="46"/>
          <w:szCs w:val="46"/>
          <w:color w:val="AAACAC"/>
          <w:w w:val="99"/>
          <w:u w:val="single" w:color="5B5B5B"/>
          <w:position w:val="-2"/>
        </w:rPr>
        <w:t> </w:t>
      </w:r>
      <w:r>
        <w:rPr>
          <w:rFonts w:ascii="Arial" w:hAnsi="Arial" w:cs="Arial" w:eastAsia="Arial"/>
          <w:sz w:val="46"/>
          <w:szCs w:val="46"/>
          <w:color w:val="AAACAC"/>
          <w:w w:val="100"/>
          <w:u w:val="single" w:color="5B5B5B"/>
          <w:position w:val="-2"/>
        </w:rPr>
        <w:tab/>
      </w:r>
      <w:r>
        <w:rPr>
          <w:rFonts w:ascii="Arial" w:hAnsi="Arial" w:cs="Arial" w:eastAsia="Arial"/>
          <w:sz w:val="46"/>
          <w:szCs w:val="46"/>
          <w:color w:val="AAACAC"/>
          <w:w w:val="100"/>
          <w:u w:val="single" w:color="5B5B5B"/>
          <w:position w:val="-2"/>
        </w:rPr>
      </w:r>
      <w:r>
        <w:rPr>
          <w:rFonts w:ascii="Arial" w:hAnsi="Arial" w:cs="Arial" w:eastAsia="Arial"/>
          <w:sz w:val="46"/>
          <w:szCs w:val="46"/>
          <w:color w:val="AAACAC"/>
          <w:w w:val="100"/>
          <w:position w:val="-2"/>
        </w:rPr>
      </w:r>
      <w:r>
        <w:rPr>
          <w:rFonts w:ascii="Arial" w:hAnsi="Arial" w:cs="Arial" w:eastAsia="Arial"/>
          <w:sz w:val="46"/>
          <w:szCs w:val="46"/>
          <w:color w:val="000000"/>
          <w:w w:val="100"/>
          <w:position w:val="0"/>
        </w:rPr>
      </w:r>
    </w:p>
    <w:p>
      <w:pPr>
        <w:spacing w:before="0" w:after="0" w:line="249" w:lineRule="exact"/>
        <w:ind w:left="354" w:right="-8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645857pt;margin-top:7.778207pt;width:5.4725pt;height:5.5pt;mso-position-horizontal-relative:page;mso-position-vertical-relative:paragraph;z-index:-15173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545454"/>
                      <w:spacing w:val="0"/>
                      <w:w w:val="199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696969"/>
          <w:spacing w:val="-33"/>
          <w:w w:val="70"/>
          <w:position w:val="1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8"/>
          <w:w w:val="70"/>
          <w:position w:val="-1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696969"/>
          <w:spacing w:val="0"/>
          <w:w w:val="70"/>
          <w:position w:val="11"/>
        </w:rPr>
        <w:t>::</w:t>
      </w:r>
      <w:r>
        <w:rPr>
          <w:rFonts w:ascii="Times New Roman" w:hAnsi="Times New Roman" w:cs="Times New Roman" w:eastAsia="Times New Roman"/>
          <w:sz w:val="15"/>
          <w:szCs w:val="15"/>
          <w:color w:val="696969"/>
          <w:spacing w:val="-14"/>
          <w:w w:val="70"/>
          <w:position w:val="1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4"/>
          <w:w w:val="70"/>
          <w:position w:val="-1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696969"/>
          <w:spacing w:val="1"/>
          <w:w w:val="70"/>
          <w:position w:val="1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0"/>
          <w:position w:val="-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0"/>
          <w:w w:val="7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87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-1"/>
        </w:rPr>
        <w:t>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6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7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79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9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nld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ında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25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"/>
        </w:rPr>
        <w:t>Söndünne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8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9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8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8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"/>
        </w:rPr>
        <w:t>nıla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80"/>
          <w:cols w:num="2" w:equalWidth="0">
            <w:col w:w="2221" w:space="183"/>
            <w:col w:w="9336"/>
          </w:cols>
        </w:sectPr>
      </w:pPr>
      <w:rPr/>
    </w:p>
    <w:p>
      <w:pPr>
        <w:spacing w:before="0" w:after="0" w:line="200" w:lineRule="exact"/>
        <w:ind w:left="359" w:right="-20"/>
        <w:jc w:val="left"/>
        <w:tabs>
          <w:tab w:pos="2920" w:val="left"/>
          <w:tab w:pos="4960" w:val="left"/>
          <w:tab w:pos="6880" w:val="left"/>
          <w:tab w:pos="8480" w:val="left"/>
          <w:tab w:pos="10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Tl\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"/>
        </w:rPr>
        <w:t>İşlem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yapılı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dı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34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-3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5"/>
          <w:position w:val="-3"/>
        </w:rPr>
        <w:t>Kı::.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5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75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75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75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2"/>
          <w:w w:val="75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5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5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7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  <w:position w:val="-3"/>
        </w:rPr>
        <w:t>K0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  <w:position w:val="-3"/>
        </w:rPr>
        <w:t>2</w:t>
      </w:r>
      <w:r>
        <w:rPr>
          <w:rFonts w:ascii="Arial" w:hAnsi="Arial" w:cs="Arial" w:eastAsia="Arial"/>
          <w:sz w:val="21"/>
          <w:szCs w:val="21"/>
          <w:color w:val="3A3A3A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96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5593" w:right="-20"/>
        <w:jc w:val="left"/>
        <w:tabs>
          <w:tab w:pos="6880" w:val="left"/>
          <w:tab w:pos="7220" w:val="left"/>
          <w:tab w:pos="8460" w:val="left"/>
          <w:tab w:pos="8880" w:val="left"/>
          <w:tab w:pos="10060" w:val="left"/>
          <w:tab w:pos="103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69"/>
        </w:rPr>
        <w:t>-------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69"/>
        </w:rPr>
        <w:t>ı</w:t>
      </w:r>
      <w:r>
        <w:rPr>
          <w:rFonts w:ascii="Arial" w:hAnsi="Arial" w:cs="Arial" w:eastAsia="Arial"/>
          <w:sz w:val="34"/>
          <w:szCs w:val="34"/>
          <w:color w:val="545454"/>
          <w:spacing w:val="-56"/>
          <w:w w:val="69"/>
        </w:rPr>
        <w:t> </w:t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56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66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66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45454"/>
          <w:spacing w:val="-50"/>
          <w:w w:val="66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66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4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araştırmada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bulunaij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üzelini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pata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kapağı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altın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</w:rPr>
        <w:t>iza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7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yon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184" w:lineRule="auto"/>
        <w:ind w:left="359" w:right="1188" w:firstLine="-5"/>
        <w:jc w:val="left"/>
        <w:tabs>
          <w:tab w:pos="2860" w:val="left"/>
          <w:tab w:pos="10000" w:val="left"/>
          <w:tab w:pos="103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7"/>
          <w:position w:val="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4"/>
        </w:rPr>
        <w:t>öndl\rı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87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0"/>
          <w:position w:val="4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4"/>
        </w:rPr>
        <w:t>nund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0"/>
          <w:position w:val="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  <w:position w:val="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3"/>
          <w:position w:val="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63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4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nalzernesi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0"/>
        </w:rPr>
        <w:t>kıs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98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0"/>
        </w:rPr>
        <w:t>görmüştür:Tahmini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zi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250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TLdir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0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  <w:position w:val="0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0"/>
        </w:rPr>
        <w:t>umu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24"/>
          <w:szCs w:val="24"/>
          <w:color w:val="696969"/>
          <w:spacing w:val="0"/>
          <w:w w:val="52"/>
          <w:position w:val="-15"/>
        </w:rPr>
        <w:t>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75" w:after="0" w:line="219" w:lineRule="exact"/>
        <w:ind w:left="24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-1"/>
        </w:rPr>
        <w:t>yapı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8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9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Erdem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ÖZDURA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idaresindeki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45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550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Plakalı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2003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Model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30" w:lineRule="exact"/>
        <w:ind w:left="2385" w:right="201" w:firstLine="-2025"/>
        <w:jc w:val="left"/>
        <w:tabs>
          <w:tab w:pos="2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72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80"/>
          <w:position w:val="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  <w:position w:val="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8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8"/>
          <w:position w:val="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2"/>
          <w:position w:val="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3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83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3"/>
          <w:position w:val="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3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5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0"/>
          <w:w w:val="83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racı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0"/>
        </w:rPr>
        <w:t>içerisin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koruma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0"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94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0"/>
        </w:rPr>
        <w:t>fazası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kapağı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altındaki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98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lasyo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malzemesinde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90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25"/>
          <w:position w:val="0"/>
        </w:rPr>
        <w:t>öıülmü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25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lihli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94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  <w:position w:val="0"/>
        </w:rPr>
        <w:t>tikametinde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Buca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tikametine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0"/>
        </w:rPr>
        <w:t>midib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8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  <w:position w:val="0"/>
        </w:rPr>
        <w:t>sü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motorunu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aşırı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7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94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ın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95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1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1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0"/>
        </w:rPr>
        <w:t>nu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94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notoru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ısısını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muhafaza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kapağını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altındaki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0"/>
        </w:rPr>
        <w:t>izalasy.on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tuhıştur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  <w:position w:val="0"/>
        </w:rPr>
        <w:t>çıkmış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  <w:position w:val="0"/>
        </w:rPr>
        <w:t>plabileceği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0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5"/>
          <w:position w:val="0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tine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354" w:right="-20"/>
        <w:jc w:val="left"/>
        <w:tabs>
          <w:tab w:pos="246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58"/>
          <w:position w:val="1"/>
        </w:rPr>
        <w:t>irkc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  <w:position w:val="1"/>
        </w:rPr>
        <w:t>tiıı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fi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sigartah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87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84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2"/>
          <w:position w:val="0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354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reç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ybı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80"/>
          <w:position w:val="0"/>
        </w:rPr>
        <w:t>----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3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9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Erdem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ÖZDURAN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3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94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96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1" w:lineRule="exact"/>
        <w:ind w:left="359" w:right="-20"/>
        <w:jc w:val="left"/>
        <w:tabs>
          <w:tab w:pos="2380" w:val="left"/>
          <w:tab w:pos="6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2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2"/>
          <w:position w:val="2"/>
        </w:rPr>
        <w:t>Dü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4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9"/>
          <w:position w:val="2"/>
        </w:rPr>
        <w:t>lişli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75"/>
          <w:position w:val="-1"/>
        </w:rPr>
        <w:t>h"ari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75"/>
          <w:position w:val="-1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75"/>
          <w:position w:val="-1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6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0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3"/>
          <w:position w:val="0"/>
        </w:rPr>
        <w:t>ISaa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75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2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24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left="293" w:right="-20"/>
        <w:jc w:val="left"/>
        <w:tabs>
          <w:tab w:pos="1240" w:val="left"/>
          <w:tab w:pos="1760" w:val="left"/>
          <w:tab w:pos="2400" w:val="left"/>
          <w:tab w:pos="8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-23"/>
          <w:w w:val="235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11"/>
        </w:rPr>
        <w:t>Va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78"/>
          <w:position w:val="1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  <w:position w:val="11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85"/>
          <w:position w:val="1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11"/>
        </w:rPr>
        <w:t>lü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85"/>
          <w:position w:val="1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85"/>
          <w:position w:val="1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11"/>
        </w:rPr>
        <w:t>ralı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9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85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  <w:position w:val="9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5"/>
          <w:position w:val="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  <w:position w:val="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1"/>
          <w:w w:val="85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9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9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9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9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1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533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7" w:lineRule="exact"/>
        <w:ind w:left="5280" w:right="546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3"/>
          <w:position w:val="-1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0" w:right="180"/>
        </w:sectPr>
      </w:pPr>
      <w:rPr/>
    </w:p>
    <w:p>
      <w:pPr>
        <w:spacing w:before="0" w:after="0" w:line="223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797979"/>
          <w:spacing w:val="-8"/>
          <w:w w:val="91"/>
          <w:position w:val="-1"/>
        </w:rPr>
        <w:t>·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89"/>
          <w:position w:val="-1"/>
        </w:rPr>
        <w:t>o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right="-2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A3A3A"/>
          <w:spacing w:val="0"/>
          <w:w w:val="182"/>
        </w:rPr>
        <w:t>ll)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5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0"/>
          <w:w w:val="316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043" w:lineRule="exact"/>
        <w:ind w:right="-256"/>
        <w:jc w:val="left"/>
        <w:tabs>
          <w:tab w:pos="1240" w:val="left"/>
        </w:tabs>
        <w:rPr>
          <w:rFonts w:ascii="Courier New" w:hAnsi="Courier New" w:cs="Courier New" w:eastAsia="Courier New"/>
          <w:sz w:val="32"/>
          <w:szCs w:val="32"/>
        </w:rPr>
      </w:pPr>
      <w:rPr/>
      <w:r>
        <w:rPr/>
        <w:pict>
          <v:group style="position:absolute;margin-left:155.862915pt;margin-top:9.864565pt;width:49.320676pt;height:76.809390pt;mso-position-horizontal-relative:page;mso-position-vertical-relative:paragraph;z-index:-15177" coordorigin="3117,197" coordsize="986,1536">
            <v:group style="position:absolute;left:3792;top:212;width:2;height:652" coordorigin="3792,212" coordsize="2,652">
              <v:shape style="position:absolute;left:3792;top:212;width:2;height:652" coordorigin="3792,212" coordsize="0,652" path="m3792,864l3792,212e" filled="f" stroked="t" strokeweight="1.436525pt" strokecolor="#9CA0BC">
                <v:path arrowok="t"/>
              </v:shape>
            </v:group>
            <v:group style="position:absolute;left:3136;top:1235;width:690;height:2" coordorigin="3136,1235" coordsize="690,2">
              <v:shape style="position:absolute;left:3136;top:1235;width:690;height:2" coordorigin="3136,1235" coordsize="690,0" path="m3136,1235l3826,1235e" filled="f" stroked="t" strokeweight="1.915366pt" strokecolor="#545767">
                <v:path arrowok="t"/>
              </v:shape>
            </v:group>
            <v:group style="position:absolute;left:3792;top:864;width:2;height:383" coordorigin="3792,864" coordsize="2,383">
              <v:shape style="position:absolute;left:3792;top:864;width:2;height:383" coordorigin="3792,864" coordsize="0,383" path="m3792,1247l3792,864e" filled="f" stroked="t" strokeweight="3.830732pt" strokecolor="#545774">
                <v:path arrowok="t"/>
              </v:shape>
            </v:group>
            <v:group style="position:absolute;left:3790;top:1204;width:2;height:393" coordorigin="3790,1204" coordsize="2,393">
              <v:shape style="position:absolute;left:3790;top:1204;width:2;height:393" coordorigin="3790,1204" coordsize="0,393" path="m3790,1597l3790,1204e" filled="f" stroked="t" strokeweight="1.197104pt" strokecolor="#60679C">
                <v:path arrowok="t"/>
              </v:shape>
            </v:group>
            <v:group style="position:absolute;left:3740;top:1427;width:168;height:2" coordorigin="3740,1427" coordsize="168,2">
              <v:shape style="position:absolute;left:3740;top:1427;width:168;height:2" coordorigin="3740,1427" coordsize="168,0" path="m3740,1427l3907,1427e" filled="f" stroked="t" strokeweight=".478842pt" strokecolor="#576083">
                <v:path arrowok="t"/>
              </v:shape>
            </v:group>
            <v:group style="position:absolute;left:3855;top:1463;width:225;height:2" coordorigin="3855,1463" coordsize="225,2">
              <v:shape style="position:absolute;left:3855;top:1463;width:225;height:2" coordorigin="3855,1463" coordsize="225,0" path="m3855,1463l4080,1463e" filled="f" stroked="t" strokeweight="2.394208pt" strokecolor="#484F93">
                <v:path arrowok="t"/>
              </v:shape>
            </v:group>
            <v:group style="position:absolute;left:4037;top:1237;width:2;height:244" coordorigin="4037,1237" coordsize="2,244">
              <v:shape style="position:absolute;left:4037;top:1237;width:2;height:244" coordorigin="4037,1237" coordsize="0,244" path="m4037,1482l4037,1237e" filled="f" stroked="t" strokeweight="1.915366pt" strokecolor="#484FA8">
                <v:path arrowok="t"/>
              </v:shape>
            </v:group>
            <v:group style="position:absolute;left:3795;top:1539;width:2;height:187" coordorigin="3795,1539" coordsize="2,187">
              <v:shape style="position:absolute;left:3795;top:1539;width:2;height:187" coordorigin="3795,1539" coordsize="0,187" path="m3795,1726l3795,1539e" filled="f" stroked="t" strokeweight=".718262pt" strokecolor="#6467C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7"/>
          <w:szCs w:val="37"/>
          <w:color w:val="545454"/>
          <w:spacing w:val="0"/>
          <w:w w:val="100"/>
          <w:position w:val="-33"/>
        </w:rPr>
        <w:t>ro{ıj</w:t>
      </w:r>
      <w:r>
        <w:rPr>
          <w:rFonts w:ascii="Times New Roman" w:hAnsi="Times New Roman" w:cs="Times New Roman" w:eastAsia="Times New Roman"/>
          <w:sz w:val="37"/>
          <w:szCs w:val="37"/>
          <w:color w:val="545454"/>
          <w:spacing w:val="0"/>
          <w:w w:val="100"/>
          <w:position w:val="-33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545454"/>
          <w:spacing w:val="0"/>
          <w:w w:val="100"/>
          <w:position w:val="-33"/>
        </w:rPr>
      </w:r>
      <w:r>
        <w:rPr>
          <w:rFonts w:ascii="Courier New" w:hAnsi="Courier New" w:cs="Courier New" w:eastAsia="Courier New"/>
          <w:sz w:val="32"/>
          <w:szCs w:val="32"/>
          <w:color w:val="545454"/>
          <w:spacing w:val="0"/>
          <w:w w:val="118"/>
          <w:b/>
          <w:bCs/>
          <w:position w:val="-31"/>
        </w:rPr>
        <w:t>N</w:t>
      </w:r>
      <w:r>
        <w:rPr>
          <w:rFonts w:ascii="Courier New" w:hAnsi="Courier New" w:cs="Courier New" w:eastAsia="Courier New"/>
          <w:sz w:val="32"/>
          <w:szCs w:val="32"/>
          <w:color w:val="545454"/>
          <w:spacing w:val="89"/>
          <w:w w:val="100"/>
          <w:b/>
          <w:bCs/>
          <w:position w:val="-31"/>
        </w:rPr>
        <w:t> </w:t>
      </w:r>
      <w:r>
        <w:rPr>
          <w:rFonts w:ascii="Arial" w:hAnsi="Arial" w:cs="Arial" w:eastAsia="Arial"/>
          <w:sz w:val="144"/>
          <w:szCs w:val="144"/>
          <w:color w:val="3F4464"/>
          <w:spacing w:val="0"/>
          <w:w w:val="239"/>
          <w:position w:val="-51"/>
        </w:rPr>
        <w:t>4</w:t>
      </w:r>
      <w:r>
        <w:rPr>
          <w:rFonts w:ascii="Arial" w:hAnsi="Arial" w:cs="Arial" w:eastAsia="Arial"/>
          <w:sz w:val="144"/>
          <w:szCs w:val="144"/>
          <w:color w:val="3F4464"/>
          <w:spacing w:val="-201"/>
          <w:w w:val="100"/>
          <w:position w:val="-51"/>
        </w:rPr>
        <w:t> </w:t>
      </w:r>
      <w:r>
        <w:rPr>
          <w:rFonts w:ascii="Courier New" w:hAnsi="Courier New" w:cs="Courier New" w:eastAsia="Courier New"/>
          <w:sz w:val="32"/>
          <w:szCs w:val="32"/>
          <w:color w:val="363D87"/>
          <w:spacing w:val="0"/>
          <w:w w:val="32"/>
          <w:position w:val="-31"/>
        </w:rPr>
        <w:t>..</w:t>
      </w:r>
      <w:r>
        <w:rPr>
          <w:rFonts w:ascii="Courier New" w:hAnsi="Courier New" w:cs="Courier New" w:eastAsia="Courier New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69" w:right="1732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41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98"/>
          <w:i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-35" w:right="135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0" w:right="180"/>
          <w:cols w:num="3" w:equalWidth="0">
            <w:col w:w="663" w:space="2440"/>
            <w:col w:w="3274" w:space="2568"/>
            <w:col w:w="2795"/>
          </w:cols>
        </w:sectPr>
      </w:pPr>
      <w:rPr/>
    </w:p>
    <w:p>
      <w:pPr>
        <w:spacing w:before="0" w:after="0" w:line="83" w:lineRule="exact"/>
        <w:ind w:left="2897" w:right="-20"/>
        <w:jc w:val="left"/>
        <w:tabs>
          <w:tab w:pos="4080" w:val="left"/>
          <w:tab w:pos="4760" w:val="left"/>
          <w:tab w:pos="5160" w:val="left"/>
          <w:tab w:pos="93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224"/>
          <w:position w:val="-37"/>
        </w:rPr>
        <w:t>2P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1"/>
          <w:position w:val="-2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2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6"/>
        </w:rPr>
        <w:t>Murat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6"/>
        </w:rPr>
        <w:t>UÇAR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45"/>
          <w:szCs w:val="45"/>
          <w:color w:val="4F4B93"/>
          <w:spacing w:val="0"/>
          <w:w w:val="134"/>
          <w:position w:val="-30"/>
        </w:rPr>
        <w:t>)</w:t>
      </w:r>
      <w:r>
        <w:rPr>
          <w:rFonts w:ascii="Times New Roman" w:hAnsi="Times New Roman" w:cs="Times New Roman" w:eastAsia="Times New Roman"/>
          <w:sz w:val="45"/>
          <w:szCs w:val="45"/>
          <w:color w:val="4F4B93"/>
          <w:spacing w:val="-64"/>
          <w:w w:val="100"/>
          <w:position w:val="-30"/>
        </w:rPr>
        <w:t> </w:t>
      </w:r>
      <w:r>
        <w:rPr>
          <w:rFonts w:ascii="Arial" w:hAnsi="Arial" w:cs="Arial" w:eastAsia="Arial"/>
          <w:sz w:val="28"/>
          <w:szCs w:val="28"/>
          <w:color w:val="AAACAC"/>
          <w:spacing w:val="21"/>
          <w:w w:val="123"/>
          <w:position w:val="-30"/>
        </w:rPr>
        <w:t>.</w:t>
      </w:r>
      <w:r>
        <w:rPr>
          <w:rFonts w:ascii="Arial" w:hAnsi="Arial" w:cs="Arial" w:eastAsia="Arial"/>
          <w:sz w:val="32"/>
          <w:szCs w:val="32"/>
          <w:color w:val="797979"/>
          <w:spacing w:val="0"/>
          <w:w w:val="123"/>
          <w:position w:val="-30"/>
        </w:rPr>
        <w:t>,</w:t>
      </w:r>
      <w:r>
        <w:rPr>
          <w:rFonts w:ascii="Arial" w:hAnsi="Arial" w:cs="Arial" w:eastAsia="Arial"/>
          <w:sz w:val="32"/>
          <w:szCs w:val="32"/>
          <w:color w:val="797979"/>
          <w:spacing w:val="-36"/>
          <w:w w:val="123"/>
          <w:position w:val="-30"/>
        </w:rPr>
        <w:t>:</w:t>
      </w:r>
      <w:r>
        <w:rPr>
          <w:rFonts w:ascii="Arial" w:hAnsi="Arial" w:cs="Arial" w:eastAsia="Arial"/>
          <w:sz w:val="32"/>
          <w:szCs w:val="32"/>
          <w:color w:val="AAACAC"/>
          <w:spacing w:val="0"/>
          <w:w w:val="123"/>
          <w:position w:val="-30"/>
        </w:rPr>
        <w:t>·</w:t>
      </w:r>
      <w:r>
        <w:rPr>
          <w:rFonts w:ascii="Arial" w:hAnsi="Arial" w:cs="Arial" w:eastAsia="Arial"/>
          <w:sz w:val="32"/>
          <w:szCs w:val="32"/>
          <w:color w:val="AAACAC"/>
          <w:spacing w:val="11"/>
          <w:w w:val="123"/>
          <w:position w:val="-30"/>
        </w:rPr>
        <w:t> </w:t>
      </w:r>
      <w:r>
        <w:rPr>
          <w:rFonts w:ascii="Arial" w:hAnsi="Arial" w:cs="Arial" w:eastAsia="Arial"/>
          <w:sz w:val="28"/>
          <w:szCs w:val="28"/>
          <w:color w:val="AAACAC"/>
          <w:spacing w:val="0"/>
          <w:w w:val="100"/>
          <w:position w:val="-30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80"/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0" w:lineRule="exact"/>
        <w:ind w:left="3859" w:right="-90"/>
        <w:jc w:val="left"/>
        <w:tabs>
          <w:tab w:pos="5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3"/>
          <w:szCs w:val="33"/>
          <w:color w:val="363D87"/>
          <w:spacing w:val="0"/>
          <w:w w:val="57"/>
          <w:position w:val="-11"/>
        </w:rPr>
        <w:t>IZ-</w:t>
      </w:r>
      <w:r>
        <w:rPr>
          <w:rFonts w:ascii="Arial" w:hAnsi="Arial" w:cs="Arial" w:eastAsia="Arial"/>
          <w:sz w:val="33"/>
          <w:szCs w:val="33"/>
          <w:color w:val="363D87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33"/>
          <w:szCs w:val="33"/>
          <w:color w:val="363D87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9"/>
          <w:position w:val="-11"/>
        </w:rPr>
        <w:t>itf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89"/>
          <w:position w:val="-1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2"/>
          <w:w w:val="89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1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25" w:lineRule="exact"/>
        <w:ind w:right="-60"/>
        <w:jc w:val="left"/>
        <w:tabs>
          <w:tab w:pos="298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545454"/>
          <w:w w:val="99"/>
          <w:position w:val="-40"/>
        </w:rPr>
      </w:r>
      <w:r>
        <w:rPr>
          <w:rFonts w:ascii="Arial" w:hAnsi="Arial" w:cs="Arial" w:eastAsia="Arial"/>
          <w:sz w:val="28"/>
          <w:szCs w:val="28"/>
          <w:color w:val="545454"/>
          <w:w w:val="99"/>
          <w:u w:val="thick" w:color="676B8C"/>
          <w:position w:val="-40"/>
        </w:rPr>
        <w:t> </w:t>
      </w:r>
      <w:r>
        <w:rPr>
          <w:rFonts w:ascii="Arial" w:hAnsi="Arial" w:cs="Arial" w:eastAsia="Arial"/>
          <w:sz w:val="28"/>
          <w:szCs w:val="28"/>
          <w:color w:val="545454"/>
          <w:spacing w:val="12"/>
          <w:w w:val="100"/>
          <w:u w:val="thick" w:color="676B8C"/>
          <w:position w:val="-40"/>
        </w:rPr>
        <w:t> </w:t>
      </w:r>
      <w:r>
        <w:rPr>
          <w:rFonts w:ascii="Arial" w:hAnsi="Arial" w:cs="Arial" w:eastAsia="Arial"/>
          <w:sz w:val="28"/>
          <w:szCs w:val="28"/>
          <w:color w:val="545454"/>
          <w:spacing w:val="12"/>
          <w:w w:val="100"/>
          <w:u w:val="thick" w:color="676B8C"/>
          <w:position w:val="-40"/>
        </w:rPr>
      </w:r>
      <w:r>
        <w:rPr>
          <w:rFonts w:ascii="Arial" w:hAnsi="Arial" w:cs="Arial" w:eastAsia="Arial"/>
          <w:sz w:val="28"/>
          <w:szCs w:val="28"/>
          <w:color w:val="545454"/>
          <w:spacing w:val="0"/>
          <w:w w:val="355"/>
          <w:u w:val="thick" w:color="676B8C"/>
          <w:position w:val="-40"/>
        </w:rPr>
        <w:t>i</w:t>
      </w:r>
      <w:r>
        <w:rPr>
          <w:rFonts w:ascii="Arial" w:hAnsi="Arial" w:cs="Arial" w:eastAsia="Arial"/>
          <w:sz w:val="28"/>
          <w:szCs w:val="28"/>
          <w:color w:val="545454"/>
          <w:spacing w:val="0"/>
          <w:w w:val="355"/>
          <w:u w:val="thick" w:color="676B8C"/>
          <w:position w:val="-40"/>
        </w:rPr>
      </w:r>
      <w:r>
        <w:rPr>
          <w:rFonts w:ascii="Arial" w:hAnsi="Arial" w:cs="Arial" w:eastAsia="Arial"/>
          <w:sz w:val="28"/>
          <w:szCs w:val="28"/>
          <w:color w:val="545454"/>
          <w:spacing w:val="0"/>
          <w:w w:val="99"/>
          <w:u w:val="thick" w:color="676B8C"/>
          <w:position w:val="-40"/>
        </w:rPr>
        <w:t> </w:t>
      </w:r>
      <w:r>
        <w:rPr>
          <w:rFonts w:ascii="Arial" w:hAnsi="Arial" w:cs="Arial" w:eastAsia="Arial"/>
          <w:sz w:val="28"/>
          <w:szCs w:val="28"/>
          <w:color w:val="545454"/>
          <w:spacing w:val="-36"/>
          <w:w w:val="100"/>
          <w:u w:val="thick" w:color="676B8C"/>
          <w:position w:val="-40"/>
        </w:rPr>
        <w:t> </w:t>
      </w:r>
      <w:r>
        <w:rPr>
          <w:rFonts w:ascii="Arial" w:hAnsi="Arial" w:cs="Arial" w:eastAsia="Arial"/>
          <w:sz w:val="28"/>
          <w:szCs w:val="28"/>
          <w:color w:val="545454"/>
          <w:spacing w:val="-36"/>
          <w:w w:val="100"/>
          <w:u w:val="thick" w:color="676B8C"/>
          <w:position w:val="-40"/>
        </w:rPr>
      </w:r>
      <w:r>
        <w:rPr>
          <w:rFonts w:ascii="Arial" w:hAnsi="Arial" w:cs="Arial" w:eastAsia="Arial"/>
          <w:sz w:val="28"/>
          <w:szCs w:val="28"/>
          <w:color w:val="545454"/>
          <w:spacing w:val="-36"/>
          <w:w w:val="100"/>
          <w:position w:val="-40"/>
        </w:rPr>
      </w:r>
      <w:r>
        <w:rPr>
          <w:rFonts w:ascii="Arial" w:hAnsi="Arial" w:cs="Arial" w:eastAsia="Arial"/>
          <w:sz w:val="28"/>
          <w:szCs w:val="28"/>
          <w:color w:val="545454"/>
          <w:spacing w:val="-36"/>
          <w:w w:val="100"/>
          <w:position w:val="-40"/>
        </w:rPr>
      </w:r>
      <w:r>
        <w:rPr>
          <w:rFonts w:ascii="Arial" w:hAnsi="Arial" w:cs="Arial" w:eastAsia="Arial"/>
          <w:sz w:val="59"/>
          <w:szCs w:val="59"/>
          <w:color w:val="AAACAC"/>
          <w:spacing w:val="-61"/>
          <w:w w:val="80"/>
          <w:position w:val="-33"/>
        </w:rPr>
        <w:t>.</w:t>
      </w:r>
      <w:r>
        <w:rPr>
          <w:rFonts w:ascii="Arial" w:hAnsi="Arial" w:cs="Arial" w:eastAsia="Arial"/>
          <w:sz w:val="64"/>
          <w:szCs w:val="64"/>
          <w:color w:val="8E9090"/>
          <w:spacing w:val="9"/>
          <w:w w:val="51"/>
          <w:position w:val="-18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9"/>
          <w:w w:val="79"/>
          <w:position w:val="-40"/>
        </w:rPr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-19"/>
          <w:w w:val="79"/>
          <w:u w:val="thick" w:color="676B8C"/>
          <w:position w:val="-4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-19"/>
          <w:w w:val="79"/>
          <w:u w:val="thick" w:color="676B8C"/>
          <w:position w:val="-40"/>
        </w:rPr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-19"/>
          <w:w w:val="79"/>
          <w:u w:val="thick" w:color="676B8C"/>
          <w:position w:val="-40"/>
        </w:rPr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0"/>
          <w:w w:val="119"/>
          <w:u w:val="thick" w:color="676B8C"/>
          <w:position w:val="-4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0"/>
          <w:w w:val="119"/>
          <w:u w:val="thick" w:color="676B8C"/>
          <w:position w:val="-40"/>
        </w:rPr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6"/>
          <w:w w:val="100"/>
          <w:u w:val="thick" w:color="676B8C"/>
          <w:position w:val="-4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6"/>
          <w:w w:val="100"/>
          <w:u w:val="thick" w:color="676B8C"/>
          <w:position w:val="-40"/>
        </w:rPr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6"/>
          <w:w w:val="100"/>
          <w:position w:val="-40"/>
        </w:rPr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6"/>
          <w:w w:val="100"/>
          <w:position w:val="-40"/>
        </w:rPr>
      </w:r>
      <w:r>
        <w:rPr>
          <w:rFonts w:ascii="Arial" w:hAnsi="Arial" w:cs="Arial" w:eastAsia="Arial"/>
          <w:sz w:val="59"/>
          <w:szCs w:val="59"/>
          <w:color w:val="4F5472"/>
          <w:spacing w:val="0"/>
          <w:w w:val="36"/>
          <w:i/>
          <w:position w:val="-33"/>
        </w:rPr>
        <w:t>P</w:t>
      </w:r>
      <w:r>
        <w:rPr>
          <w:rFonts w:ascii="Arial" w:hAnsi="Arial" w:cs="Arial" w:eastAsia="Arial"/>
          <w:sz w:val="59"/>
          <w:szCs w:val="59"/>
          <w:color w:val="4F5472"/>
          <w:spacing w:val="-7"/>
          <w:w w:val="36"/>
          <w:i/>
          <w:position w:val="-33"/>
        </w:rPr>
        <w:t>ı</w:t>
      </w:r>
      <w:r>
        <w:rPr>
          <w:rFonts w:ascii="Arial" w:hAnsi="Arial" w:cs="Arial" w:eastAsia="Arial"/>
          <w:sz w:val="59"/>
          <w:szCs w:val="59"/>
          <w:color w:val="AAACAC"/>
          <w:spacing w:val="-46"/>
          <w:w w:val="30"/>
          <w:i/>
          <w:position w:val="-33"/>
        </w:rPr>
        <w:t>'</w:t>
      </w:r>
      <w:r>
        <w:rPr>
          <w:rFonts w:ascii="Arial" w:hAnsi="Arial" w:cs="Arial" w:eastAsia="Arial"/>
          <w:sz w:val="59"/>
          <w:szCs w:val="59"/>
          <w:color w:val="4F5472"/>
          <w:spacing w:val="-43"/>
          <w:w w:val="36"/>
          <w:i/>
          <w:position w:val="-33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-43"/>
          <w:w w:val="48"/>
          <w:position w:val="-40"/>
        </w:rPr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0"/>
          <w:w w:val="48"/>
          <w:u w:val="thick" w:color="676B8C"/>
          <w:position w:val="-4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0"/>
          <w:w w:val="48"/>
          <w:u w:val="thick" w:color="676B8C"/>
          <w:position w:val="-40"/>
        </w:rPr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0"/>
          <w:w w:val="100"/>
          <w:u w:val="thick" w:color="676B8C"/>
          <w:position w:val="-40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-18"/>
          <w:w w:val="100"/>
          <w:u w:val="thick" w:color="676B8C"/>
          <w:position w:val="-4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-18"/>
          <w:w w:val="100"/>
          <w:u w:val="thick" w:color="676B8C"/>
          <w:position w:val="-40"/>
        </w:rPr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-18"/>
          <w:w w:val="100"/>
          <w:u w:val="thick" w:color="676B8C"/>
          <w:position w:val="-40"/>
        </w:rPr>
      </w:r>
      <w:r>
        <w:rPr>
          <w:rFonts w:ascii="Times New Roman" w:hAnsi="Times New Roman" w:cs="Times New Roman" w:eastAsia="Times New Roman"/>
          <w:sz w:val="39"/>
          <w:szCs w:val="39"/>
          <w:color w:val="696969"/>
          <w:spacing w:val="0"/>
          <w:w w:val="90"/>
          <w:u w:val="thick" w:color="676B8C"/>
          <w:position w:val="-40"/>
        </w:rPr>
        <w:t>d</w:t>
      </w:r>
      <w:r>
        <w:rPr>
          <w:rFonts w:ascii="Times New Roman" w:hAnsi="Times New Roman" w:cs="Times New Roman" w:eastAsia="Times New Roman"/>
          <w:sz w:val="39"/>
          <w:szCs w:val="39"/>
          <w:color w:val="696969"/>
          <w:spacing w:val="0"/>
          <w:w w:val="90"/>
          <w:u w:val="thick" w:color="676B8C"/>
          <w:position w:val="-40"/>
        </w:rPr>
      </w:r>
      <w:r>
        <w:rPr>
          <w:rFonts w:ascii="Times New Roman" w:hAnsi="Times New Roman" w:cs="Times New Roman" w:eastAsia="Times New Roman"/>
          <w:sz w:val="39"/>
          <w:szCs w:val="39"/>
          <w:color w:val="696969"/>
          <w:spacing w:val="-34"/>
          <w:w w:val="90"/>
          <w:u w:val="thick" w:color="676B8C"/>
          <w:position w:val="-40"/>
        </w:rPr>
        <w:t>1</w:t>
      </w:r>
      <w:r>
        <w:rPr>
          <w:rFonts w:ascii="Times New Roman" w:hAnsi="Times New Roman" w:cs="Times New Roman" w:eastAsia="Times New Roman"/>
          <w:sz w:val="39"/>
          <w:szCs w:val="39"/>
          <w:color w:val="696969"/>
          <w:spacing w:val="-34"/>
          <w:w w:val="90"/>
          <w:u w:val="thick" w:color="676B8C"/>
          <w:position w:val="-40"/>
        </w:rPr>
      </w:r>
      <w:r>
        <w:rPr>
          <w:rFonts w:ascii="Times New Roman" w:hAnsi="Times New Roman" w:cs="Times New Roman" w:eastAsia="Times New Roman"/>
          <w:sz w:val="39"/>
          <w:szCs w:val="39"/>
          <w:color w:val="696969"/>
          <w:spacing w:val="-34"/>
          <w:w w:val="90"/>
          <w:position w:val="-40"/>
        </w:rPr>
      </w:r>
      <w:r>
        <w:rPr>
          <w:rFonts w:ascii="Times New Roman" w:hAnsi="Times New Roman" w:cs="Times New Roman" w:eastAsia="Times New Roman"/>
          <w:sz w:val="39"/>
          <w:szCs w:val="39"/>
          <w:color w:val="696969"/>
          <w:spacing w:val="-34"/>
          <w:w w:val="90"/>
          <w:position w:val="-40"/>
        </w:rPr>
      </w:r>
      <w:r>
        <w:rPr>
          <w:rFonts w:ascii="Arial" w:hAnsi="Arial" w:cs="Arial" w:eastAsia="Arial"/>
          <w:sz w:val="55"/>
          <w:szCs w:val="55"/>
          <w:color w:val="696969"/>
          <w:spacing w:val="-100"/>
          <w:w w:val="95"/>
          <w:position w:val="-18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B8B5DA"/>
          <w:spacing w:val="-100"/>
          <w:w w:val="131"/>
          <w:position w:val="-40"/>
        </w:rPr>
      </w:r>
      <w:r>
        <w:rPr>
          <w:rFonts w:ascii="Times New Roman" w:hAnsi="Times New Roman" w:cs="Times New Roman" w:eastAsia="Times New Roman"/>
          <w:sz w:val="39"/>
          <w:szCs w:val="39"/>
          <w:color w:val="B8B5DA"/>
          <w:spacing w:val="0"/>
          <w:w w:val="131"/>
          <w:u w:val="thick" w:color="676B8C"/>
          <w:position w:val="-40"/>
        </w:rPr>
        <w:t>-</w:t>
      </w:r>
      <w:r>
        <w:rPr>
          <w:rFonts w:ascii="Times New Roman" w:hAnsi="Times New Roman" w:cs="Times New Roman" w:eastAsia="Times New Roman"/>
          <w:sz w:val="39"/>
          <w:szCs w:val="39"/>
          <w:color w:val="B8B5DA"/>
          <w:spacing w:val="0"/>
          <w:w w:val="131"/>
          <w:u w:val="thick" w:color="676B8C"/>
          <w:position w:val="-40"/>
        </w:rPr>
      </w:r>
      <w:r>
        <w:rPr>
          <w:rFonts w:ascii="Times New Roman" w:hAnsi="Times New Roman" w:cs="Times New Roman" w:eastAsia="Times New Roman"/>
          <w:sz w:val="39"/>
          <w:szCs w:val="39"/>
          <w:color w:val="B8B5DA"/>
          <w:spacing w:val="0"/>
          <w:w w:val="100"/>
          <w:u w:val="thick" w:color="676B8C"/>
          <w:position w:val="-40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B8B5DA"/>
          <w:spacing w:val="0"/>
          <w:w w:val="100"/>
          <w:u w:val="thick" w:color="676B8C"/>
          <w:position w:val="-40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B8B5DA"/>
          <w:spacing w:val="0"/>
          <w:w w:val="100"/>
          <w:u w:val="thick" w:color="676B8C"/>
          <w:position w:val="-40"/>
        </w:rPr>
      </w:r>
      <w:r>
        <w:rPr>
          <w:rFonts w:ascii="Times New Roman" w:hAnsi="Times New Roman" w:cs="Times New Roman" w:eastAsia="Times New Roman"/>
          <w:sz w:val="39"/>
          <w:szCs w:val="39"/>
          <w:color w:val="B8B5DA"/>
          <w:spacing w:val="0"/>
          <w:w w:val="100"/>
          <w:position w:val="-40"/>
        </w:rPr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80"/>
          <w:cols w:num="2" w:equalWidth="0">
            <w:col w:w="6116" w:space="2508"/>
            <w:col w:w="3116"/>
          </w:cols>
        </w:sectPr>
      </w:pPr>
      <w:rPr/>
    </w:p>
    <w:p>
      <w:pPr>
        <w:spacing w:before="0" w:after="0" w:line="195" w:lineRule="exact"/>
        <w:ind w:right="1534"/>
        <w:jc w:val="right"/>
        <w:tabs>
          <w:tab w:pos="110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391632pt;margin-top:-.563519pt;width:4.3524pt;height:6.5pt;mso-position-horizontal-relative:page;mso-position-vertical-relative:paragraph;z-index:-15172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AACAC"/>
                      <w:spacing w:val="0"/>
                      <w:w w:val="37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545454"/>
          <w:spacing w:val="0"/>
          <w:w w:val="355"/>
          <w:position w:val="-16"/>
        </w:rPr>
        <w:t>l</w:t>
      </w:r>
      <w:r>
        <w:rPr>
          <w:rFonts w:ascii="Arial" w:hAnsi="Arial" w:cs="Arial" w:eastAsia="Arial"/>
          <w:sz w:val="28"/>
          <w:szCs w:val="28"/>
          <w:color w:val="545454"/>
          <w:spacing w:val="-195"/>
          <w:w w:val="355"/>
          <w:position w:val="-1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50"/>
          <w:position w:val="-16"/>
        </w:rPr>
        <w:t>ır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51"/>
          <w:position w:val="-16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39"/>
          <w:szCs w:val="39"/>
          <w:color w:val="696969"/>
          <w:spacing w:val="0"/>
          <w:w w:val="78"/>
          <w:position w:val="-16"/>
        </w:rPr>
        <w:t>: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0" w:right="180"/>
        </w:sectPr>
      </w:pPr>
      <w:rPr/>
    </w:p>
    <w:p>
      <w:pPr>
        <w:spacing w:before="0" w:after="0" w:line="97" w:lineRule="exact"/>
        <w:ind w:right="-20"/>
        <w:jc w:val="right"/>
        <w:rPr>
          <w:rFonts w:ascii="Times New Roman" w:hAnsi="Times New Roman" w:cs="Times New Roman" w:eastAsia="Times New Roman"/>
          <w:sz w:val="122"/>
          <w:szCs w:val="122"/>
        </w:rPr>
      </w:pPr>
      <w:rPr/>
      <w:r>
        <w:rPr>
          <w:rFonts w:ascii="Times New Roman" w:hAnsi="Times New Roman" w:cs="Times New Roman" w:eastAsia="Times New Roman"/>
          <w:sz w:val="122"/>
          <w:szCs w:val="122"/>
          <w:color w:val="363D87"/>
          <w:w w:val="55"/>
          <w:position w:val="-90"/>
        </w:rPr>
        <w:t>c</w:t>
      </w:r>
      <w:r>
        <w:rPr>
          <w:rFonts w:ascii="Times New Roman" w:hAnsi="Times New Roman" w:cs="Times New Roman" w:eastAsia="Times New Roman"/>
          <w:sz w:val="122"/>
          <w:szCs w:val="122"/>
          <w:color w:val="363D87"/>
          <w:w w:val="56"/>
          <w:position w:val="-90"/>
        </w:rPr>
        <w:t>M</w:t>
      </w:r>
      <w:r>
        <w:rPr>
          <w:rFonts w:ascii="Times New Roman" w:hAnsi="Times New Roman" w:cs="Times New Roman" w:eastAsia="Times New Roman"/>
          <w:sz w:val="122"/>
          <w:szCs w:val="122"/>
          <w:color w:val="363D87"/>
          <w:spacing w:val="-226"/>
          <w:w w:val="100"/>
          <w:position w:val="-90"/>
        </w:rPr>
        <w:t> </w:t>
      </w:r>
      <w:r>
        <w:rPr>
          <w:rFonts w:ascii="Times New Roman" w:hAnsi="Times New Roman" w:cs="Times New Roman" w:eastAsia="Times New Roman"/>
          <w:sz w:val="122"/>
          <w:szCs w:val="122"/>
          <w:color w:val="4F5472"/>
          <w:spacing w:val="0"/>
          <w:w w:val="28"/>
          <w:position w:val="-90"/>
        </w:rPr>
        <w:t>-</w:t>
      </w:r>
      <w:r>
        <w:rPr>
          <w:rFonts w:ascii="Times New Roman" w:hAnsi="Times New Roman" w:cs="Times New Roman" w:eastAsia="Times New Roman"/>
          <w:sz w:val="122"/>
          <w:szCs w:val="122"/>
          <w:color w:val="000000"/>
          <w:spacing w:val="0"/>
          <w:w w:val="100"/>
          <w:position w:val="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42" w:lineRule="atLeast"/>
        <w:ind w:right="-20"/>
        <w:jc w:val="left"/>
        <w:tabs>
          <w:tab w:pos="900" w:val="left"/>
          <w:tab w:pos="16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998566pt;margin-top:26.671272pt;width:50.979337pt;height:10.0pt;mso-position-horizontal-relative:page;mso-position-vertical-relative:paragraph;z-index:-1517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tabs>
                      <w:tab w:pos="66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E9090"/>
                      <w:spacing w:val="0"/>
                      <w:w w:val="194"/>
                    </w:rPr>
                    <w:t>?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E9090"/>
                      <w:spacing w:val="0"/>
                      <w:w w:val="19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E9090"/>
                      <w:spacing w:val="25"/>
                      <w:w w:val="19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E9090"/>
                      <w:spacing w:val="0"/>
                      <w:w w:val="100"/>
                      <w:i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E9090"/>
                      <w:spacing w:val="-39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E9090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E9090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E9090"/>
                      <w:spacing w:val="0"/>
                      <w:w w:val="100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8E9090"/>
                      <w:spacing w:val="-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AACAC"/>
                      <w:spacing w:val="0"/>
                      <w:w w:val="5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AACAC"/>
                      <w:spacing w:val="0"/>
                      <w:w w:val="57"/>
                    </w:rPr>
                    <w:t>   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AACAC"/>
                      <w:spacing w:val="6"/>
                      <w:w w:val="5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C3C4C6"/>
                      <w:spacing w:val="0"/>
                      <w:w w:val="5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545454"/>
          <w:w w:val="80"/>
          <w:b/>
          <w:bCs/>
        </w:rPr>
        <w:t>Mıf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-28"/>
          <w:w w:val="75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8E9090"/>
          <w:spacing w:val="0"/>
          <w:w w:val="57"/>
        </w:rPr>
        <w:t>..</w:t>
      </w:r>
      <w:r>
        <w:rPr>
          <w:rFonts w:ascii="Times New Roman" w:hAnsi="Times New Roman" w:cs="Times New Roman" w:eastAsia="Times New Roman"/>
          <w:sz w:val="28"/>
          <w:szCs w:val="28"/>
          <w:color w:val="8E909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E9090"/>
          <w:spacing w:val="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49"/>
        </w:rPr>
        <w:t>1</w:t>
      </w:r>
      <w:r>
        <w:rPr>
          <w:rFonts w:ascii="Arial" w:hAnsi="Arial" w:cs="Arial" w:eastAsia="Arial"/>
          <w:sz w:val="24"/>
          <w:szCs w:val="24"/>
          <w:color w:val="3A3A3A"/>
          <w:spacing w:val="-27"/>
          <w:w w:val="49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696969"/>
          <w:spacing w:val="0"/>
          <w:w w:val="49"/>
        </w:rPr>
        <w:t>do</w:t>
      </w:r>
      <w:r>
        <w:rPr>
          <w:rFonts w:ascii="Arial" w:hAnsi="Arial" w:cs="Arial" w:eastAsia="Arial"/>
          <w:sz w:val="36"/>
          <w:szCs w:val="36"/>
          <w:color w:val="696969"/>
          <w:spacing w:val="0"/>
          <w:w w:val="100"/>
        </w:rPr>
        <w:tab/>
      </w:r>
      <w:r>
        <w:rPr>
          <w:rFonts w:ascii="Arial" w:hAnsi="Arial" w:cs="Arial" w:eastAsia="Arial"/>
          <w:sz w:val="36"/>
          <w:szCs w:val="36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696969"/>
          <w:spacing w:val="0"/>
          <w:w w:val="6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696969"/>
          <w:spacing w:val="5"/>
          <w:w w:val="6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AAACAC"/>
          <w:spacing w:val="-19"/>
          <w:w w:val="66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7"/>
          <w:w w:val="98"/>
        </w:rPr>
        <w:t>"</w:t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87"/>
          <w:position w:val="20"/>
        </w:rPr>
        <w:t>•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80"/>
          <w:cols w:num="2" w:equalWidth="0">
            <w:col w:w="6341" w:space="2225"/>
            <w:col w:w="3174"/>
          </w:cols>
        </w:sectPr>
      </w:pPr>
      <w:rPr/>
    </w:p>
    <w:p>
      <w:pPr>
        <w:spacing w:before="0" w:after="0" w:line="212" w:lineRule="atLeas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33"/>
          <w:szCs w:val="33"/>
          <w:color w:val="AAACAC"/>
          <w:spacing w:val="-63"/>
          <w:w w:val="58"/>
          <w:position w:val="-13"/>
        </w:rPr>
        <w:t>·</w:t>
      </w:r>
      <w:r>
        <w:rPr>
          <w:rFonts w:ascii="Arial" w:hAnsi="Arial" w:cs="Arial" w:eastAsia="Arial"/>
          <w:sz w:val="24"/>
          <w:szCs w:val="24"/>
          <w:color w:val="545454"/>
          <w:spacing w:val="-29"/>
          <w:w w:val="59"/>
          <w:b/>
          <w:bCs/>
          <w:position w:val="0"/>
        </w:rPr>
        <w:t>f</w:t>
      </w:r>
      <w:r>
        <w:rPr>
          <w:rFonts w:ascii="Arial" w:hAnsi="Arial" w:cs="Arial" w:eastAsia="Arial"/>
          <w:sz w:val="33"/>
          <w:szCs w:val="33"/>
          <w:color w:val="545454"/>
          <w:spacing w:val="-144"/>
          <w:w w:val="64"/>
          <w:position w:val="-13"/>
        </w:rPr>
        <w:t>a</w:t>
      </w:r>
      <w:r>
        <w:rPr>
          <w:rFonts w:ascii="Arial" w:hAnsi="Arial" w:cs="Arial" w:eastAsia="Arial"/>
          <w:sz w:val="24"/>
          <w:szCs w:val="24"/>
          <w:color w:val="545454"/>
          <w:spacing w:val="8"/>
          <w:w w:val="59"/>
          <w:b/>
          <w:bCs/>
          <w:position w:val="0"/>
        </w:rPr>
        <w:t>•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65"/>
          <w:b/>
          <w:bCs/>
          <w:position w:val="0"/>
        </w:rPr>
        <w:t>•·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2" w:lineRule="atLeast"/>
        <w:ind w:right="-9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AAACAC"/>
          <w:spacing w:val="-55"/>
          <w:w w:val="53"/>
          <w:position w:val="-13"/>
        </w:rPr>
        <w:t>•</w:t>
      </w:r>
      <w:r>
        <w:rPr>
          <w:rFonts w:ascii="Arial" w:hAnsi="Arial" w:cs="Arial" w:eastAsia="Arial"/>
          <w:sz w:val="24"/>
          <w:szCs w:val="24"/>
          <w:color w:val="8E9090"/>
          <w:spacing w:val="12"/>
          <w:w w:val="99"/>
          <w:position w:val="0"/>
        </w:rPr>
        <w:t>.</w:t>
      </w:r>
      <w:r>
        <w:rPr>
          <w:rFonts w:ascii="Arial" w:hAnsi="Arial" w:cs="Arial" w:eastAsia="Arial"/>
          <w:sz w:val="33"/>
          <w:szCs w:val="33"/>
          <w:color w:val="C3C4C6"/>
          <w:spacing w:val="-2"/>
          <w:w w:val="43"/>
          <w:position w:val="-13"/>
        </w:rPr>
        <w:t>.</w:t>
      </w:r>
      <w:r>
        <w:rPr>
          <w:rFonts w:ascii="Arial" w:hAnsi="Arial" w:cs="Arial" w:eastAsia="Arial"/>
          <w:sz w:val="24"/>
          <w:szCs w:val="24"/>
          <w:color w:val="8E9090"/>
          <w:spacing w:val="0"/>
          <w:w w:val="150"/>
          <w:position w:val="0"/>
        </w:rPr>
        <w:t>,</w:t>
      </w:r>
      <w:r>
        <w:rPr>
          <w:rFonts w:ascii="Arial" w:hAnsi="Arial" w:cs="Arial" w:eastAsia="Arial"/>
          <w:sz w:val="24"/>
          <w:szCs w:val="24"/>
          <w:color w:val="8E9090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24"/>
          <w:szCs w:val="24"/>
          <w:color w:val="8E9090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CAC"/>
          <w:spacing w:val="0"/>
          <w:w w:val="69"/>
          <w:position w:val="0"/>
        </w:rPr>
        <w:t>-·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5" w:lineRule="atLeast"/>
        <w:ind w:left="4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AAACAC"/>
          <w:spacing w:val="0"/>
          <w:w w:val="103"/>
        </w:rPr>
        <w:t>'.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5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696969"/>
          <w:spacing w:val="0"/>
          <w:w w:val="81"/>
          <w:position w:val="2"/>
        </w:rPr>
        <w:t>Acıı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80"/>
          <w:cols w:num="3" w:equalWidth="0">
            <w:col w:w="8993" w:space="263"/>
            <w:col w:w="628" w:space="181"/>
            <w:col w:w="1675"/>
          </w:cols>
        </w:sectPr>
      </w:pPr>
      <w:rPr/>
    </w:p>
    <w:p>
      <w:pPr>
        <w:spacing w:before="17" w:after="0" w:line="120" w:lineRule="exact"/>
        <w:ind w:right="-13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0"/>
          <w:w w:val="73"/>
          <w:position w:val="-1"/>
        </w:rPr>
        <w:t>-&gt;O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51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85"/>
          <w:position w:val="-7"/>
        </w:rPr>
        <w:t>Cil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-20"/>
        <w:jc w:val="left"/>
        <w:tabs>
          <w:tab w:pos="5920" w:val="left"/>
          <w:tab w:pos="712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40"/>
          <w:szCs w:val="40"/>
          <w:color w:val="545454"/>
          <w:w w:val="35"/>
          <w:b/>
          <w:bCs/>
          <w:position w:val="-4"/>
        </w:rPr>
        <w:t>A</w:t>
      </w:r>
      <w:r>
        <w:rPr>
          <w:rFonts w:ascii="Courier New" w:hAnsi="Courier New" w:cs="Courier New" w:eastAsia="Courier New"/>
          <w:sz w:val="40"/>
          <w:szCs w:val="40"/>
          <w:color w:val="545454"/>
          <w:spacing w:val="-136"/>
          <w:w w:val="35"/>
          <w:b/>
          <w:bCs/>
          <w:position w:val="-4"/>
        </w:rPr>
        <w:t>l</w:t>
      </w:r>
      <w:r>
        <w:rPr>
          <w:rFonts w:ascii="Courier New" w:hAnsi="Courier New" w:cs="Courier New" w:eastAsia="Courier New"/>
          <w:sz w:val="40"/>
          <w:szCs w:val="40"/>
          <w:color w:val="545454"/>
          <w:spacing w:val="-130"/>
          <w:w w:val="58"/>
          <w:b/>
          <w:bCs/>
          <w:position w:val="-4"/>
        </w:rPr>
        <w:t>n</w:t>
      </w:r>
      <w:r>
        <w:rPr>
          <w:rFonts w:ascii="Courier New" w:hAnsi="Courier New" w:cs="Courier New" w:eastAsia="Courier New"/>
          <w:sz w:val="40"/>
          <w:szCs w:val="40"/>
          <w:color w:val="545454"/>
          <w:spacing w:val="-4"/>
          <w:w w:val="35"/>
          <w:b/>
          <w:bCs/>
          <w:position w:val="-4"/>
        </w:rPr>
        <w:t>»</w:t>
      </w:r>
      <w:r>
        <w:rPr>
          <w:rFonts w:ascii="Courier New" w:hAnsi="Courier New" w:cs="Courier New" w:eastAsia="Courier New"/>
          <w:sz w:val="40"/>
          <w:szCs w:val="40"/>
          <w:color w:val="545454"/>
          <w:spacing w:val="0"/>
          <w:w w:val="58"/>
          <w:b/>
          <w:bCs/>
          <w:position w:val="-4"/>
        </w:rPr>
        <w:t>rotçı</w:t>
      </w:r>
      <w:r>
        <w:rPr>
          <w:rFonts w:ascii="Courier New" w:hAnsi="Courier New" w:cs="Courier New" w:eastAsia="Courier New"/>
          <w:sz w:val="40"/>
          <w:szCs w:val="40"/>
          <w:color w:val="545454"/>
          <w:spacing w:val="0"/>
          <w:w w:val="100"/>
          <w:b/>
          <w:bCs/>
          <w:position w:val="-4"/>
        </w:rPr>
        <w:tab/>
      </w:r>
      <w:r>
        <w:rPr>
          <w:rFonts w:ascii="Courier New" w:hAnsi="Courier New" w:cs="Courier New" w:eastAsia="Courier New"/>
          <w:sz w:val="40"/>
          <w:szCs w:val="40"/>
          <w:color w:val="545454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8"/>
          <w:szCs w:val="8"/>
          <w:color w:val="AAACAC"/>
          <w:spacing w:val="0"/>
          <w:w w:val="193"/>
          <w:position w:val="4"/>
        </w:rPr>
        <w:t>•</w:t>
      </w:r>
      <w:r>
        <w:rPr>
          <w:rFonts w:ascii="Arial" w:hAnsi="Arial" w:cs="Arial" w:eastAsia="Arial"/>
          <w:sz w:val="8"/>
          <w:szCs w:val="8"/>
          <w:color w:val="AAACAC"/>
          <w:spacing w:val="0"/>
          <w:w w:val="193"/>
          <w:position w:val="4"/>
        </w:rPr>
        <w:t> </w:t>
      </w:r>
      <w:r>
        <w:rPr>
          <w:rFonts w:ascii="Arial" w:hAnsi="Arial" w:cs="Arial" w:eastAsia="Arial"/>
          <w:sz w:val="8"/>
          <w:szCs w:val="8"/>
          <w:color w:val="AAACAC"/>
          <w:spacing w:val="8"/>
          <w:w w:val="193"/>
          <w:position w:val="4"/>
        </w:rPr>
        <w:t> </w:t>
      </w:r>
      <w:r>
        <w:rPr>
          <w:rFonts w:ascii="Arial" w:hAnsi="Arial" w:cs="Arial" w:eastAsia="Arial"/>
          <w:sz w:val="8"/>
          <w:szCs w:val="8"/>
          <w:color w:val="696969"/>
          <w:spacing w:val="0"/>
          <w:w w:val="145"/>
          <w:b/>
          <w:bCs/>
          <w:position w:val="4"/>
        </w:rPr>
        <w:t>,</w:t>
      </w:r>
      <w:r>
        <w:rPr>
          <w:rFonts w:ascii="Arial" w:hAnsi="Arial" w:cs="Arial" w:eastAsia="Arial"/>
          <w:sz w:val="8"/>
          <w:szCs w:val="8"/>
          <w:color w:val="696969"/>
          <w:spacing w:val="1"/>
          <w:w w:val="145"/>
          <w:b/>
          <w:bCs/>
          <w:position w:val="4"/>
        </w:rPr>
        <w:t>j</w:t>
      </w:r>
      <w:r>
        <w:rPr>
          <w:rFonts w:ascii="Arial" w:hAnsi="Arial" w:cs="Arial" w:eastAsia="Arial"/>
          <w:sz w:val="8"/>
          <w:szCs w:val="8"/>
          <w:color w:val="AAACAC"/>
          <w:spacing w:val="0"/>
          <w:w w:val="145"/>
          <w:b/>
          <w:bCs/>
          <w:position w:val="4"/>
        </w:rPr>
        <w:t>t,</w:t>
      </w:r>
      <w:r>
        <w:rPr>
          <w:rFonts w:ascii="Arial" w:hAnsi="Arial" w:cs="Arial" w:eastAsia="Arial"/>
          <w:sz w:val="8"/>
          <w:szCs w:val="8"/>
          <w:color w:val="AAACAC"/>
          <w:spacing w:val="0"/>
          <w:w w:val="145"/>
          <w:b/>
          <w:bCs/>
          <w:position w:val="4"/>
        </w:rPr>
        <w:t> </w:t>
      </w:r>
      <w:r>
        <w:rPr>
          <w:rFonts w:ascii="Arial" w:hAnsi="Arial" w:cs="Arial" w:eastAsia="Arial"/>
          <w:sz w:val="8"/>
          <w:szCs w:val="8"/>
          <w:color w:val="AAACAC"/>
          <w:spacing w:val="17"/>
          <w:w w:val="145"/>
          <w:b/>
          <w:bCs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AAACAC"/>
          <w:spacing w:val="0"/>
          <w:w w:val="75"/>
          <w:b/>
          <w:bCs/>
          <w:position w:val="4"/>
        </w:rPr>
        <w:t>I</w:t>
      </w:r>
      <w:r>
        <w:rPr>
          <w:rFonts w:ascii="Arial" w:hAnsi="Arial" w:cs="Arial" w:eastAsia="Arial"/>
          <w:sz w:val="13"/>
          <w:szCs w:val="13"/>
          <w:color w:val="AAACAC"/>
          <w:spacing w:val="24"/>
          <w:w w:val="75"/>
          <w:b/>
          <w:bCs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120"/>
          <w:b/>
          <w:bCs/>
          <w:position w:val="4"/>
        </w:rPr>
        <w:t>J""</w:t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120"/>
          <w:b/>
          <w:bCs/>
          <w:position w:val="4"/>
        </w:rPr>
        <w:t>'</w:t>
      </w:r>
      <w:r>
        <w:rPr>
          <w:rFonts w:ascii="Arial" w:hAnsi="Arial" w:cs="Arial" w:eastAsia="Arial"/>
          <w:sz w:val="13"/>
          <w:szCs w:val="13"/>
          <w:color w:val="8E9090"/>
          <w:spacing w:val="42"/>
          <w:w w:val="120"/>
          <w:b/>
          <w:bCs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AAACAC"/>
          <w:spacing w:val="0"/>
          <w:w w:val="100"/>
          <w:position w:val="4"/>
        </w:rPr>
        <w:t>•._</w:t>
      </w:r>
      <w:r>
        <w:rPr>
          <w:rFonts w:ascii="Arial" w:hAnsi="Arial" w:cs="Arial" w:eastAsia="Arial"/>
          <w:sz w:val="13"/>
          <w:szCs w:val="13"/>
          <w:color w:val="AAACAC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3"/>
          <w:szCs w:val="13"/>
          <w:color w:val="AAACAC"/>
          <w:spacing w:val="0"/>
          <w:w w:val="100"/>
          <w:position w:val="4"/>
        </w:rPr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74"/>
          <w:position w:val="4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80"/>
          <w:cols w:num="2" w:equalWidth="0">
            <w:col w:w="642" w:space="2111"/>
            <w:col w:w="8987"/>
          </w:cols>
        </w:sectPr>
      </w:pPr>
      <w:rPr/>
    </w:p>
    <w:p>
      <w:pPr>
        <w:spacing w:before="0" w:after="0" w:line="240" w:lineRule="auto"/>
        <w:ind w:left="2634" w:right="-74"/>
        <w:jc w:val="left"/>
        <w:tabs>
          <w:tab w:pos="47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37.427521pt;margin-top:4.625043pt;width:89.543365pt;height:.1pt;mso-position-horizontal-relative:page;mso-position-vertical-relative:paragraph;z-index:-15176" coordorigin="2749,93" coordsize="1791,2">
            <v:shape style="position:absolute;left:2749;top:93;width:1791;height:2" coordorigin="2749,93" coordsize="1791,0" path="m2749,93l4539,93e" filled="f" stroked="t" strokeweight="1.436525pt" strokecolor="#4F57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696969"/>
          <w:w w:val="58"/>
        </w:rPr>
        <w:t>""'ftfeii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3"/>
          <w:w w:val="6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79"/>
        </w:rPr>
        <w:t>ytt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66"/>
        </w:rPr>
        <w:t>.....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16"/>
          <w:w w:val="6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1"/>
          <w:w w:val="56"/>
          <w:b/>
          <w:bCs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-37"/>
          <w:w w:val="89"/>
          <w:b/>
          <w:bCs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8"/>
          <w:w w:val="88"/>
          <w:b/>
          <w:bCs/>
        </w:rPr>
        <w:t>ö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7"/>
          <w:w w:val="41"/>
          <w:b/>
          <w:bCs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0"/>
          <w:w w:val="94"/>
          <w:b/>
          <w:bCs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0"/>
          <w:w w:val="93"/>
          <w:b/>
          <w:bCs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-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F5472"/>
          <w:spacing w:val="0"/>
          <w:w w:val="133"/>
          <w:b/>
          <w:bCs/>
        </w:rPr>
        <w:t>)</w:t>
      </w:r>
      <w:r>
        <w:rPr>
          <w:rFonts w:ascii="Times New Roman" w:hAnsi="Times New Roman" w:cs="Times New Roman" w:eastAsia="Times New Roman"/>
          <w:sz w:val="23"/>
          <w:szCs w:val="23"/>
          <w:color w:val="4F547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F5472"/>
          <w:spacing w:val="0"/>
          <w:w w:val="100"/>
          <w:b/>
          <w:bCs/>
        </w:rPr>
      </w:r>
      <w:r>
        <w:rPr>
          <w:rFonts w:ascii="Arial" w:hAnsi="Arial" w:cs="Arial" w:eastAsia="Arial"/>
          <w:sz w:val="22"/>
          <w:szCs w:val="22"/>
          <w:color w:val="545454"/>
          <w:spacing w:val="-17"/>
          <w:w w:val="124"/>
        </w:rPr>
        <w:t>i</w:t>
      </w:r>
      <w:r>
        <w:rPr>
          <w:rFonts w:ascii="Arial" w:hAnsi="Arial" w:cs="Arial" w:eastAsia="Arial"/>
          <w:sz w:val="22"/>
          <w:szCs w:val="22"/>
          <w:color w:val="797979"/>
          <w:spacing w:val="0"/>
          <w:w w:val="77"/>
        </w:rPr>
        <w:t>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423" w:lineRule="exact"/>
        <w:ind w:right="-20"/>
        <w:jc w:val="left"/>
        <w:tabs>
          <w:tab w:pos="370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454"/>
          <w:w w:val="99"/>
          <w:position w:val="-2"/>
        </w:rPr>
        <w:t>Ça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6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EROL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</w:r>
      <w:r>
        <w:rPr>
          <w:rFonts w:ascii="Arial" w:hAnsi="Arial" w:cs="Arial" w:eastAsia="Arial"/>
          <w:sz w:val="46"/>
          <w:szCs w:val="46"/>
          <w:color w:val="AAACAC"/>
          <w:spacing w:val="18"/>
          <w:w w:val="71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AAACAC"/>
          <w:spacing w:val="0"/>
          <w:w w:val="71"/>
          <w:position w:val="8"/>
        </w:rPr>
        <w:t>.</w:t>
      </w:r>
      <w:r>
        <w:rPr>
          <w:rFonts w:ascii="Arial" w:hAnsi="Arial" w:cs="Arial" w:eastAsia="Arial"/>
          <w:sz w:val="15"/>
          <w:szCs w:val="15"/>
          <w:color w:val="AAACAC"/>
          <w:spacing w:val="0"/>
          <w:w w:val="71"/>
          <w:position w:val="8"/>
        </w:rPr>
        <w:t>(</w:t>
      </w:r>
      <w:r>
        <w:rPr>
          <w:rFonts w:ascii="Arial" w:hAnsi="Arial" w:cs="Arial" w:eastAsia="Arial"/>
          <w:sz w:val="15"/>
          <w:szCs w:val="15"/>
          <w:color w:val="AAACAC"/>
          <w:spacing w:val="0"/>
          <w:w w:val="71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AAACAC"/>
          <w:spacing w:val="3"/>
          <w:w w:val="71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AAACAC"/>
          <w:spacing w:val="0"/>
          <w:w w:val="165"/>
          <w:i/>
          <w:position w:val="8"/>
        </w:rPr>
        <w:t>'l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80"/>
          <w:cols w:num="2" w:equalWidth="0">
            <w:col w:w="4807" w:space="508"/>
            <w:col w:w="6425"/>
          </w:cols>
        </w:sectPr>
      </w:pPr>
      <w:rPr/>
    </w:p>
    <w:p>
      <w:pPr>
        <w:spacing w:before="0" w:after="0" w:line="204" w:lineRule="exact"/>
        <w:ind w:left="5486" w:right="534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5.921481pt;margin-top:18.454159pt;width:566.948362pt;height:804.651635pt;mso-position-horizontal-relative:page;mso-position-vertical-relative:page;z-index:-15179" coordorigin="318,369" coordsize="11339,16093">
            <v:group style="position:absolute;left:354;top:393;width:11277;height:2" coordorigin="354,393" coordsize="11277,2">
              <v:shape style="position:absolute;left:354;top:393;width:11277;height:2" coordorigin="354,393" coordsize="11277,0" path="m354,393l11631,393e" filled="f" stroked="t" strokeweight=".718262pt" strokecolor="#5B5B5B">
                <v:path arrowok="t"/>
              </v:shape>
            </v:group>
            <v:group style="position:absolute;left:357;top:379;width:2;height:1184" coordorigin="357,379" coordsize="2,1184">
              <v:shape style="position:absolute;left:357;top:379;width:2;height:1184" coordorigin="357,379" coordsize="0,1184" path="m357,1563l357,379e" filled="f" stroked="t" strokeweight=".957683pt" strokecolor="#6B6B6B">
                <v:path arrowok="t"/>
              </v:shape>
            </v:group>
            <v:group style="position:absolute;left:1681;top:398;width:742;height:2" coordorigin="1681,398" coordsize="742,2">
              <v:shape style="position:absolute;left:1681;top:398;width:742;height:2" coordorigin="1681,398" coordsize="742,0" path="m1681,398l2423,398e" filled="f" stroked="t" strokeweight=".478842pt" strokecolor="#3B3B3B">
                <v:path arrowok="t"/>
              </v:shape>
            </v:group>
            <v:group style="position:absolute;left:2397;top:393;width:2;height:1505" coordorigin="2397,393" coordsize="2,1505">
              <v:shape style="position:absolute;left:2397;top:393;width:2;height:1505" coordorigin="2397,393" coordsize="0,1505" path="m2397,1898l2397,393e" filled="f" stroked="t" strokeweight=".957683pt" strokecolor="#676767">
                <v:path arrowok="t"/>
              </v:shape>
            </v:group>
            <v:group style="position:absolute;left:2351;top:407;width:9280;height:2" coordorigin="2351,407" coordsize="9280,2">
              <v:shape style="position:absolute;left:2351;top:407;width:9280;height:2" coordorigin="2351,407" coordsize="9280,0" path="m2351,407l11631,407e" filled="f" stroked="t" strokeweight=".957683pt" strokecolor="#606060">
                <v:path arrowok="t"/>
              </v:shape>
            </v:group>
            <v:group style="position:absolute;left:8595;top:412;width:924;height:2" coordorigin="8595,412" coordsize="924,2">
              <v:shape style="position:absolute;left:8595;top:412;width:924;height:2" coordorigin="8595,412" coordsize="924,0" path="m8595,412l9519,412e" filled="f" stroked="t" strokeweight=".478842pt" strokecolor="#444444">
                <v:path arrowok="t"/>
              </v:shape>
            </v:group>
            <v:group style="position:absolute;left:9211;top:407;width:2;height:963" coordorigin="9211,407" coordsize="2,963">
              <v:shape style="position:absolute;left:9211;top:407;width:2;height:963" coordorigin="9211,407" coordsize="0,963" path="m9211,1371l9211,407e" filled="f" stroked="t" strokeweight=".718262pt" strokecolor="#545454">
                <v:path arrowok="t"/>
              </v:shape>
            </v:group>
            <v:group style="position:absolute;left:9462;top:417;width:1250;height:2" coordorigin="9462,417" coordsize="1250,2">
              <v:shape style="position:absolute;left:9462;top:417;width:1250;height:2" coordorigin="9462,417" coordsize="1250,0" path="m9462,417l10712,417e" filled="f" stroked="t" strokeweight=".718262pt" strokecolor="#5B5B5B">
                <v:path arrowok="t"/>
              </v:shape>
            </v:group>
            <v:group style="position:absolute;left:10654;top:415;width:977;height:2" coordorigin="10654,415" coordsize="977,2">
              <v:shape style="position:absolute;left:10654;top:415;width:977;height:2" coordorigin="10654,415" coordsize="977,0" path="m10654,415l11631,415e" filled="f" stroked="t" strokeweight=".957683pt" strokecolor="#808080">
                <v:path arrowok="t"/>
              </v:shape>
            </v:group>
            <v:group style="position:absolute;left:11631;top:403;width:2;height:3441" coordorigin="11631,403" coordsize="2,3441">
              <v:shape style="position:absolute;left:11631;top:403;width:2;height:3441" coordorigin="11631,403" coordsize="0,3441" path="m11631,3844l11631,403e" filled="f" stroked="t" strokeweight=".957683pt" strokecolor="#707070">
                <v:path arrowok="t"/>
              </v:shape>
            </v:group>
            <v:group style="position:absolute;left:9213;top:1313;width:2;height:590" coordorigin="9213,1313" coordsize="2,590">
              <v:shape style="position:absolute;left:9213;top:1313;width:2;height:590" coordorigin="9213,1313" coordsize="0,590" path="m9213,1903l9213,1313e" filled="f" stroked="t" strokeweight=".478842pt" strokecolor="#3B3B3B">
                <v:path arrowok="t"/>
              </v:shape>
            </v:group>
            <v:group style="position:absolute;left:350;top:1891;width:10592;height:2" coordorigin="350,1891" coordsize="10592,2">
              <v:shape style="position:absolute;left:350;top:1891;width:10592;height:2" coordorigin="350,1891" coordsize="10592,0" path="m350,1891l10942,1891e" filled="f" stroked="t" strokeweight=".718262pt" strokecolor="#5B5B5B">
                <v:path arrowok="t"/>
              </v:shape>
            </v:group>
            <v:group style="position:absolute;left:8361;top:1898;width:527;height:2" coordorigin="8361,1898" coordsize="527,2">
              <v:shape style="position:absolute;left:8361;top:1898;width:527;height:2" coordorigin="8361,1898" coordsize="527,0" path="m8361,1898l8887,1898e" filled="f" stroked="t" strokeweight=".957683pt" strokecolor="#747474">
                <v:path arrowok="t"/>
              </v:shape>
            </v:group>
            <v:group style="position:absolute;left:9170;top:1898;width:1772;height:2" coordorigin="9170,1898" coordsize="1772,2">
              <v:shape style="position:absolute;left:9170;top:1898;width:1772;height:2" coordorigin="9170,1898" coordsize="1772,0" path="m9170,1898l10942,1898e" filled="f" stroked="t" strokeweight=".478842pt" strokecolor="#444444">
                <v:path arrowok="t"/>
              </v:shape>
            </v:group>
            <v:group style="position:absolute;left:10654;top:1896;width:986;height:2" coordorigin="10654,1896" coordsize="986,2">
              <v:shape style="position:absolute;left:10654;top:1896;width:986;height:2" coordorigin="10654,1896" coordsize="986,0" path="m10654,1896l11641,1896e" filled="f" stroked="t" strokeweight=".478842pt" strokecolor="#707070">
                <v:path arrowok="t"/>
              </v:shape>
            </v:group>
            <v:group style="position:absolute;left:350;top:2128;width:5440;height:2" coordorigin="350,2128" coordsize="5440,2">
              <v:shape style="position:absolute;left:350;top:2128;width:5440;height:2" coordorigin="350,2128" coordsize="5440,0" path="m350,2128l5789,2128e" filled="f" stroked="t" strokeweight=".718262pt" strokecolor="#575757">
                <v:path arrowok="t"/>
              </v:shape>
            </v:group>
            <v:group style="position:absolute;left:5732;top:2140;width:4472;height:2" coordorigin="5732,2140" coordsize="4472,2">
              <v:shape style="position:absolute;left:5732;top:2140;width:4472;height:2" coordorigin="5732,2140" coordsize="4472,0" path="m5732,2140l10204,2140e" filled="f" stroked="t" strokeweight=".718262pt" strokecolor="#606060">
                <v:path arrowok="t"/>
              </v:shape>
            </v:group>
            <v:group style="position:absolute;left:8586;top:2138;width:934;height:2" coordorigin="8586,2138" coordsize="934,2">
              <v:shape style="position:absolute;left:8586;top:2138;width:934;height:2" coordorigin="8586,2138" coordsize="934,0" path="m8586,2138l9519,2138e" filled="f" stroked="t" strokeweight=".478842pt" strokecolor="#4B4B4B">
                <v:path arrowok="t"/>
              </v:shape>
            </v:group>
            <v:group style="position:absolute;left:10065;top:2143;width:757;height:2" coordorigin="10065,2143" coordsize="757,2">
              <v:shape style="position:absolute;left:10065;top:2143;width:757;height:2" coordorigin="10065,2143" coordsize="757,0" path="m10065,2143l10822,2143e" filled="f" stroked="t" strokeweight=".957683pt" strokecolor="#747474">
                <v:path arrowok="t"/>
              </v:shape>
            </v:group>
            <v:group style="position:absolute;left:10539;top:2138;width:1092;height:2" coordorigin="10539,2138" coordsize="1092,2">
              <v:shape style="position:absolute;left:10539;top:2138;width:1092;height:2" coordorigin="10539,2138" coordsize="1092,0" path="m10539,2138l11631,2138e" filled="f" stroked="t" strokeweight=".957683pt" strokecolor="#878787">
                <v:path arrowok="t"/>
              </v:shape>
            </v:group>
            <v:group style="position:absolute;left:350;top:2368;width:5440;height:2" coordorigin="350,2368" coordsize="5440,2">
              <v:shape style="position:absolute;left:350;top:2368;width:5440;height:2" coordorigin="350,2368" coordsize="5440,0" path="m350,2368l5789,2368e" filled="f" stroked="t" strokeweight=".718262pt" strokecolor="#575757">
                <v:path arrowok="t"/>
              </v:shape>
            </v:group>
            <v:group style="position:absolute;left:1973;top:2380;width:9644;height:2" coordorigin="1973,2380" coordsize="9644,2">
              <v:shape style="position:absolute;left:1973;top:2380;width:9644;height:2" coordorigin="1973,2380" coordsize="9644,0" path="m1973,2380l11617,2380e" filled="f" stroked="t" strokeweight=".718262pt" strokecolor="#5B5B5B">
                <v:path arrowok="t"/>
              </v:shape>
            </v:group>
            <v:group style="position:absolute;left:8595;top:2377;width:1609;height:2" coordorigin="8595,2377" coordsize="1609,2">
              <v:shape style="position:absolute;left:8595;top:2377;width:1609;height:2" coordorigin="8595,2377" coordsize="1609,0" path="m8595,2377l10204,2377e" filled="f" stroked="t" strokeweight=".478842pt" strokecolor="#444444">
                <v:path arrowok="t"/>
              </v:shape>
            </v:group>
            <v:group style="position:absolute;left:10573;top:2377;width:1068;height:2" coordorigin="10573,2377" coordsize="1068,2">
              <v:shape style="position:absolute;left:10573;top:2377;width:1068;height:2" coordorigin="10573,2377" coordsize="1068,0" path="m10573,2377l11641,2377e" filled="f" stroked="t" strokeweight=".957683pt" strokecolor="#838383">
                <v:path arrowok="t"/>
              </v:shape>
            </v:group>
            <v:group style="position:absolute;left:350;top:2615;width:7623;height:2" coordorigin="350,2615" coordsize="7623,2">
              <v:shape style="position:absolute;left:350;top:2615;width:7623;height:2" coordorigin="350,2615" coordsize="7623,0" path="m350,2615l7973,2615e" filled="f" stroked="t" strokeweight=".718262pt" strokecolor="#5B5B5B">
                <v:path arrowok="t"/>
              </v:shape>
            </v:group>
            <v:group style="position:absolute;left:5751;top:2617;width:3481;height:2" coordorigin="5751,2617" coordsize="3481,2">
              <v:shape style="position:absolute;left:5751;top:2617;width:3481;height:2" coordorigin="5751,2617" coordsize="3481,0" path="m5751,2617l9232,2617e" filled="f" stroked="t" strokeweight=".957683pt" strokecolor="#646464">
                <v:path arrowok="t"/>
              </v:shape>
            </v:group>
            <v:group style="position:absolute;left:9175;top:2619;width:1030;height:2" coordorigin="9175,2619" coordsize="1030,2">
              <v:shape style="position:absolute;left:9175;top:2619;width:1030;height:2" coordorigin="9175,2619" coordsize="1030,0" path="m9175,2619l10204,2619e" filled="f" stroked="t" strokeweight=".478842pt" strokecolor="#4B4B4B">
                <v:path arrowok="t"/>
              </v:shape>
            </v:group>
            <v:group style="position:absolute;left:10123;top:2619;width:1518;height:2" coordorigin="10123,2619" coordsize="1518,2">
              <v:shape style="position:absolute;left:10123;top:2619;width:1518;height:2" coordorigin="10123,2619" coordsize="1518,0" path="m10123,2619l11641,2619e" filled="f" stroked="t" strokeweight=".957683pt" strokecolor="#7C7C7C">
                <v:path arrowok="t"/>
              </v:shape>
            </v:group>
            <v:group style="position:absolute;left:340;top:2842;width:1398;height:2" coordorigin="340,2842" coordsize="1398,2">
              <v:shape style="position:absolute;left:340;top:2842;width:1398;height:2" coordorigin="340,2842" coordsize="1398,0" path="m340,2842l1738,2842e" filled="f" stroked="t" strokeweight=".718262pt" strokecolor="#646464">
                <v:path arrowok="t"/>
              </v:shape>
            </v:group>
            <v:group style="position:absolute;left:1681;top:2852;width:4108;height:2" coordorigin="1681,2852" coordsize="4108,2">
              <v:shape style="position:absolute;left:1681;top:2852;width:4108;height:2" coordorigin="1681,2852" coordsize="4108,0" path="m1681,2852l5789,2852e" filled="f" stroked="t" strokeweight=".478842pt" strokecolor="#4F4F4F">
                <v:path arrowok="t"/>
              </v:shape>
            </v:group>
            <v:group style="position:absolute;left:627;top:2857;width:6819;height:2" coordorigin="627,2857" coordsize="6819,2">
              <v:shape style="position:absolute;left:627;top:2857;width:6819;height:2" coordorigin="627,2857" coordsize="6819,0" path="m627,2857l7446,2857e" filled="f" stroked="t" strokeweight=".718262pt" strokecolor="#575757">
                <v:path arrowok="t"/>
              </v:shape>
            </v:group>
            <v:group style="position:absolute;left:7389;top:2862;width:397;height:2" coordorigin="7389,2862" coordsize="397,2">
              <v:shape style="position:absolute;left:7389;top:2862;width:397;height:2" coordorigin="7389,2862" coordsize="397,0" path="m7389,2862l7786,2862e" filled="f" stroked="t" strokeweight=".478842pt" strokecolor="#383838">
                <v:path arrowok="t"/>
              </v:shape>
            </v:group>
            <v:group style="position:absolute;left:7729;top:2859;width:924;height:2" coordorigin="7729,2859" coordsize="924,2">
              <v:shape style="position:absolute;left:7729;top:2859;width:924;height:2" coordorigin="7729,2859" coordsize="924,0" path="m7729,2859l8653,2859e" filled="f" stroked="t" strokeweight=".478842pt" strokecolor="#4B4B4B">
                <v:path arrowok="t"/>
              </v:shape>
            </v:group>
            <v:group style="position:absolute;left:8543;top:2859;width:3098;height:2" coordorigin="8543,2859" coordsize="3098,2">
              <v:shape style="position:absolute;left:8543;top:2859;width:3098;height:2" coordorigin="8543,2859" coordsize="3098,0" path="m8543,2859l11641,2859e" filled="f" stroked="t" strokeweight=".957683pt" strokecolor="#6B6B6B">
                <v:path arrowok="t"/>
              </v:shape>
            </v:group>
            <v:group style="position:absolute;left:340;top:3094;width:6220;height:2" coordorigin="340,3094" coordsize="6220,2">
              <v:shape style="position:absolute;left:340;top:3094;width:6220;height:2" coordorigin="340,3094" coordsize="6220,0" path="m340,3094l6560,3094e" filled="f" stroked="t" strokeweight=".957683pt" strokecolor="#606060">
                <v:path arrowok="t"/>
              </v:shape>
            </v:group>
            <v:group style="position:absolute;left:2662;top:3101;width:3491;height:2" coordorigin="2662,3101" coordsize="3491,2">
              <v:shape style="position:absolute;left:2662;top:3101;width:3491;height:2" coordorigin="2662,3101" coordsize="3491,0" path="m2662,3101l6153,3101e" filled="f" stroked="t" strokeweight=".718262pt" strokecolor="#5B5B5B">
                <v:path arrowok="t"/>
              </v:shape>
            </v:group>
            <v:group style="position:absolute;left:6503;top:3101;width:3089;height:2" coordorigin="6503,3101" coordsize="3089,2">
              <v:shape style="position:absolute;left:6503;top:3101;width:3089;height:2" coordorigin="6503,3101" coordsize="3089,0" path="m6503,3101l9591,3101e" filled="f" stroked="t" strokeweight=".718262pt" strokecolor="#5B5B5B">
                <v:path arrowok="t"/>
              </v:shape>
            </v:group>
            <v:group style="position:absolute;left:9462;top:3106;width:1250;height:2" coordorigin="9462,3106" coordsize="1250,2">
              <v:shape style="position:absolute;left:9462;top:3106;width:1250;height:2" coordorigin="9462,3106" coordsize="1250,0" path="m9462,3106l10712,3106e" filled="f" stroked="t" strokeweight=".478842pt" strokecolor="#383838">
                <v:path arrowok="t"/>
              </v:shape>
            </v:group>
            <v:group style="position:absolute;left:10654;top:3104;width:991;height:2" coordorigin="10654,3104" coordsize="991,2">
              <v:shape style="position:absolute;left:10654;top:3104;width:991;height:2" coordorigin="10654,3104" coordsize="991,0" path="m10654,3104l11645,3104e" filled="f" stroked="t" strokeweight=".478842pt" strokecolor="#5B5B5B">
                <v:path arrowok="t"/>
              </v:shape>
            </v:group>
            <v:group style="position:absolute;left:3895;top:3092;width:2;height:748" coordorigin="3895,3092" coordsize="2,748">
              <v:shape style="position:absolute;left:3895;top:3092;width:2;height:748" coordorigin="3895,3092" coordsize="0,748" path="m3895,3839l3895,3092e" filled="f" stroked="t" strokeweight=".957683pt" strokecolor="#676767">
                <v:path arrowok="t"/>
              </v:shape>
            </v:group>
            <v:group style="position:absolute;left:7025;top:3096;width:2;height:748" coordorigin="7025,3096" coordsize="2,748">
              <v:shape style="position:absolute;left:7025;top:3096;width:2;height:748" coordorigin="7025,3096" coordsize="0,748" path="m7025,3844l7025,3096e" filled="f" stroked="t" strokeweight=".957683pt" strokecolor="#545454">
                <v:path arrowok="t"/>
              </v:shape>
            </v:group>
            <v:group style="position:absolute;left:3883;top:3523;width:2552;height:2" coordorigin="3883,3523" coordsize="2552,2">
              <v:shape style="position:absolute;left:3883;top:3523;width:2552;height:2" coordorigin="3883,3523" coordsize="2552,0" path="m3883,3523l6436,3523e" filled="f" stroked="t" strokeweight=".718262pt" strokecolor="#6B6B6B">
                <v:path arrowok="t"/>
              </v:shape>
            </v:group>
            <v:group style="position:absolute;left:6230;top:3518;width:804;height:2" coordorigin="6230,3518" coordsize="804,2">
              <v:shape style="position:absolute;left:6230;top:3518;width:804;height:2" coordorigin="6230,3518" coordsize="804,0" path="m6230,3518l7034,3518e" filled="f" stroked="t" strokeweight=".718262pt" strokecolor="#B3B3B3">
                <v:path arrowok="t"/>
              </v:shape>
            </v:group>
            <v:group style="position:absolute;left:350;top:3302;width:2;height:580" coordorigin="350,3302" coordsize="2,580">
              <v:shape style="position:absolute;left:350;top:3302;width:2;height:580" coordorigin="350,3302" coordsize="0,580" path="m350,3882l350,3302e" filled="f" stroked="t" strokeweight=".957683pt" strokecolor="#676767">
                <v:path arrowok="t"/>
              </v:shape>
            </v:group>
            <v:group style="position:absolute;left:340;top:3825;width:737;height:2" coordorigin="340,3825" coordsize="737,2">
              <v:shape style="position:absolute;left:340;top:3825;width:737;height:2" coordorigin="340,3825" coordsize="737,0" path="m340,3825l1077,3825e" filled="f" stroked="t" strokeweight=".478842pt" strokecolor="#4B4B4B">
                <v:path arrowok="t"/>
              </v:shape>
            </v:group>
            <v:group style="position:absolute;left:1020;top:3825;width:1393;height:2" coordorigin="1020,3825" coordsize="1393,2">
              <v:shape style="position:absolute;left:1020;top:3825;width:1393;height:2" coordorigin="1020,3825" coordsize="1393,0" path="m1020,3825l2413,3825e" filled="f" stroked="t" strokeweight=".718262pt" strokecolor="#6B6B6B">
                <v:path arrowok="t"/>
              </v:shape>
            </v:group>
            <v:group style="position:absolute;left:2356;top:3830;width:522;height:2" coordorigin="2356,3830" coordsize="522,2">
              <v:shape style="position:absolute;left:2356;top:3830;width:522;height:2" coordorigin="2356,3830" coordsize="522,0" path="m2356,3830l2878,3830e" filled="f" stroked="t" strokeweight=".478842pt" strokecolor="#343434">
                <v:path arrowok="t"/>
              </v:shape>
            </v:group>
            <v:group style="position:absolute;left:2820;top:3832;width:1245;height:2" coordorigin="2820,3832" coordsize="1245,2">
              <v:shape style="position:absolute;left:2820;top:3832;width:1245;height:2" coordorigin="2820,3832" coordsize="1245,0" path="m2820,3832l4065,3832e" filled="f" stroked="t" strokeweight=".957683pt" strokecolor="#646464">
                <v:path arrowok="t"/>
              </v:shape>
            </v:group>
            <v:group style="position:absolute;left:4008;top:3830;width:1781;height:2" coordorigin="4008,3830" coordsize="1781,2">
              <v:shape style="position:absolute;left:4008;top:3830;width:1781;height:2" coordorigin="4008,3830" coordsize="1781,0" path="m4008,3830l5789,3830e" filled="f" stroked="t" strokeweight=".957683pt" strokecolor="#343434">
                <v:path arrowok="t"/>
              </v:shape>
            </v:group>
            <v:group style="position:absolute;left:3883;top:3837;width:6124;height:2" coordorigin="3883,3837" coordsize="6124,2">
              <v:shape style="position:absolute;left:3883;top:3837;width:6124;height:2" coordorigin="3883,3837" coordsize="6124,0" path="m3883,3837l10008,3837e" filled="f" stroked="t" strokeweight=".718262pt" strokecolor="#4B4B4B">
                <v:path arrowok="t"/>
              </v:shape>
            </v:group>
            <v:group style="position:absolute;left:9084;top:3839;width:1958;height:2" coordorigin="9084,3839" coordsize="1958,2">
              <v:shape style="position:absolute;left:9084;top:3839;width:1958;height:2" coordorigin="9084,3839" coordsize="1958,0" path="m9084,3839l11042,3839e" filled="f" stroked="t" strokeweight=".957683pt" strokecolor="#676767">
                <v:path arrowok="t"/>
              </v:shape>
            </v:group>
            <v:group style="position:absolute;left:10654;top:3837;width:991;height:2" coordorigin="10654,3837" coordsize="991,2">
              <v:shape style="position:absolute;left:10654;top:3837;width:991;height:2" coordorigin="10654,3837" coordsize="991,0" path="m10654,3837l11645,3837e" filled="f" stroked="t" strokeweight=".957683pt" strokecolor="#7C7C7C">
                <v:path arrowok="t"/>
              </v:shape>
            </v:group>
            <v:group style="position:absolute;left:345;top:4105;width:4271;height:2" coordorigin="345,4105" coordsize="4271,2">
              <v:shape style="position:absolute;left:345;top:4105;width:4271;height:2" coordorigin="345,4105" coordsize="4271,0" path="m345,4105l4616,4105e" filled="f" stroked="t" strokeweight=".718262pt" strokecolor="#676767">
                <v:path arrowok="t"/>
              </v:shape>
            </v:group>
            <v:group style="position:absolute;left:352;top:379;width:2;height:8997" coordorigin="352,379" coordsize="2,8997">
              <v:shape style="position:absolute;left:352;top:379;width:2;height:8997" coordorigin="352,379" coordsize="0,8997" path="m352,9375l352,379e" filled="f" stroked="t" strokeweight=".478842pt" strokecolor="#545454">
                <v:path arrowok="t"/>
              </v:shape>
            </v:group>
            <v:group style="position:absolute;left:4468;top:4113;width:1322;height:2" coordorigin="4468,4113" coordsize="1322,2">
              <v:shape style="position:absolute;left:4468;top:4113;width:1322;height:2" coordorigin="4468,4113" coordsize="1322,0" path="m4468,4113l5789,4113e" filled="f" stroked="t" strokeweight=".478842pt" strokecolor="#2F2F2F">
                <v:path arrowok="t"/>
              </v:shape>
            </v:group>
            <v:group style="position:absolute;left:5732;top:4113;width:4276;height:2" coordorigin="5732,4113" coordsize="4276,2">
              <v:shape style="position:absolute;left:5732;top:4113;width:4276;height:2" coordorigin="5732,4113" coordsize="4276,0" path="m5732,4113l10008,4113e" filled="f" stroked="t" strokeweight=".718262pt" strokecolor="#575757">
                <v:path arrowok="t"/>
              </v:shape>
            </v:group>
            <v:group style="position:absolute;left:9950;top:4113;width:761;height:2" coordorigin="9950,4113" coordsize="761,2">
              <v:shape style="position:absolute;left:9950;top:4113;width:761;height:2" coordorigin="9950,4113" coordsize="761,0" path="m9950,4113l10712,4113e" filled="f" stroked="t" strokeweight=".478842pt" strokecolor="#3B3B3B">
                <v:path arrowok="t"/>
              </v:shape>
            </v:group>
            <v:group style="position:absolute;left:10654;top:4113;width:986;height:2" coordorigin="10654,4113" coordsize="986,2">
              <v:shape style="position:absolute;left:10654;top:4113;width:986;height:2" coordorigin="10654,4113" coordsize="986,0" path="m10654,4113l11641,4113e" filled="f" stroked="t" strokeweight=".718262pt" strokecolor="#7C7C7C">
                <v:path arrowok="t"/>
              </v:shape>
            </v:group>
            <v:group style="position:absolute;left:350;top:4065;width:2;height:767" coordorigin="350,4065" coordsize="2,767">
              <v:shape style="position:absolute;left:350;top:4065;width:2;height:767" coordorigin="350,4065" coordsize="0,767" path="m350,4832l350,4065e" filled="f" stroked="t" strokeweight=".478842pt" strokecolor="#383838">
                <v:path arrowok="t"/>
              </v:shape>
            </v:group>
            <v:group style="position:absolute;left:2385;top:4328;width:2595;height:2" coordorigin="2385,4328" coordsize="2595,2">
              <v:shape style="position:absolute;left:2385;top:4328;width:2595;height:2" coordorigin="2385,4328" coordsize="2595,0" path="m2385,4328l4980,4328e" filled="f" stroked="t" strokeweight=".718262pt" strokecolor="#606060">
                <v:path arrowok="t"/>
              </v:shape>
            </v:group>
            <v:group style="position:absolute;left:4922;top:4333;width:867;height:2" coordorigin="4922,4333" coordsize="867,2">
              <v:shape style="position:absolute;left:4922;top:4333;width:867;height:2" coordorigin="4922,4333" coordsize="867,0" path="m4922,4333l5789,4333e" filled="f" stroked="t" strokeweight=".478842pt" strokecolor="#2F2F2F">
                <v:path arrowok="t"/>
              </v:shape>
            </v:group>
            <v:group style="position:absolute;left:5732;top:4333;width:2921;height:2" coordorigin="5732,4333" coordsize="2921,2">
              <v:shape style="position:absolute;left:5732;top:4333;width:2921;height:2" coordorigin="5732,4333" coordsize="2921,0" path="m5732,4333l8653,4333e" filled="f" stroked="t" strokeweight=".957683pt" strokecolor="#5B5B5B">
                <v:path arrowok="t"/>
              </v:shape>
            </v:group>
            <v:group style="position:absolute;left:8595;top:4333;width:737;height:2" coordorigin="8595,4333" coordsize="737,2">
              <v:shape style="position:absolute;left:8595;top:4333;width:737;height:2" coordorigin="8595,4333" coordsize="737,0" path="m8595,4333l9333,4333e" filled="f" stroked="t" strokeweight=".478842pt" strokecolor="#3F3F3F">
                <v:path arrowok="t"/>
              </v:shape>
            </v:group>
            <v:group style="position:absolute;left:9275;top:4333;width:929;height:2" coordorigin="9275,4333" coordsize="929,2">
              <v:shape style="position:absolute;left:9275;top:4333;width:929;height:2" coordorigin="9275,4333" coordsize="929,0" path="m9275,4333l10204,4333e" filled="f" stroked="t" strokeweight=".478842pt" strokecolor="#282828">
                <v:path arrowok="t"/>
              </v:shape>
            </v:group>
            <v:group style="position:absolute;left:10147;top:4333;width:565;height:2" coordorigin="10147,4333" coordsize="565,2">
              <v:shape style="position:absolute;left:10147;top:4333;width:565;height:2" coordorigin="10147,4333" coordsize="565,0" path="m10147,4333l10712,4333e" filled="f" stroked="t" strokeweight=".478842pt" strokecolor="#3B3B3B">
                <v:path arrowok="t"/>
              </v:shape>
            </v:group>
            <v:group style="position:absolute;left:10654;top:4333;width:986;height:2" coordorigin="10654,4333" coordsize="986,2">
              <v:shape style="position:absolute;left:10654;top:4333;width:986;height:2" coordorigin="10654,4333" coordsize="986,0" path="m10654,4333l11641,4333e" filled="f" stroked="t" strokeweight=".957683pt" strokecolor="#777777">
                <v:path arrowok="t"/>
              </v:shape>
            </v:group>
            <v:group style="position:absolute;left:11636;top:4103;width:2;height:2421" coordorigin="11636,4103" coordsize="2,2421">
              <v:shape style="position:absolute;left:11636;top:4103;width:2;height:2421" coordorigin="11636,4103" coordsize="0,2421" path="m11636,6523l11636,4103e" filled="f" stroked="t" strokeweight=".718262pt" strokecolor="#606060">
                <v:path arrowok="t"/>
              </v:shape>
            </v:group>
            <v:group style="position:absolute;left:4961;top:4319;width:2;height:2186" coordorigin="4961,4319" coordsize="2,2186">
              <v:shape style="position:absolute;left:4961;top:4319;width:2;height:2186" coordorigin="4961,4319" coordsize="0,2186" path="m4961,6504l4961,4319e" filled="f" stroked="t" strokeweight=".957683pt" strokecolor="#545454">
                <v:path arrowok="t"/>
              </v:shape>
            </v:group>
            <v:group style="position:absolute;left:7757;top:4314;width:2;height:254" coordorigin="7757,4314" coordsize="2,254">
              <v:shape style="position:absolute;left:7757;top:4314;width:2;height:254" coordorigin="7757,4314" coordsize="0,254" path="m7757,4568l7757,4314e" filled="f" stroked="t" strokeweight=".239421pt" strokecolor="#5B5B5B">
                <v:path arrowok="t"/>
              </v:shape>
            </v:group>
            <v:group style="position:absolute;left:2389;top:3825;width:2;height:12630" coordorigin="2389,3825" coordsize="2,12630">
              <v:shape style="position:absolute;left:2389;top:3825;width:2;height:12630" coordorigin="2389,3825" coordsize="0,12630" path="m2389,16455l2389,3825e" filled="f" stroked="t" strokeweight=".718262pt" strokecolor="#545454">
                <v:path arrowok="t"/>
              </v:shape>
            </v:group>
            <v:group style="position:absolute;left:4951;top:4812;width:541;height:2" coordorigin="4951,4812" coordsize="541,2">
              <v:shape style="position:absolute;left:4951;top:4812;width:541;height:2" coordorigin="4951,4812" coordsize="541,0" path="m4951,4812l5492,4812e" filled="f" stroked="t" strokeweight=".478842pt" strokecolor="#3F3F3F">
                <v:path arrowok="t"/>
              </v:shape>
            </v:group>
            <v:group style="position:absolute;left:5420;top:4815;width:1638;height:2" coordorigin="5420,4815" coordsize="1638,2">
              <v:shape style="position:absolute;left:5420;top:4815;width:1638;height:2" coordorigin="5420,4815" coordsize="1638,0" path="m5420,4815l7058,4815e" filled="f" stroked="t" strokeweight=".957683pt" strokecolor="#707070">
                <v:path arrowok="t"/>
              </v:shape>
            </v:group>
            <v:group style="position:absolute;left:6986;top:4817;width:1666;height:2" coordorigin="6986,4817" coordsize="1666,2">
              <v:shape style="position:absolute;left:6986;top:4817;width:1666;height:2" coordorigin="6986,4817" coordsize="1666,0" path="m6986,4817l8653,4817e" filled="f" stroked="t" strokeweight=".478842pt" strokecolor="#4F4F4F">
                <v:path arrowok="t"/>
              </v:shape>
            </v:group>
            <v:group style="position:absolute;left:7757;top:4568;width:2;height:244" coordorigin="7757,4568" coordsize="2,244">
              <v:shape style="position:absolute;left:7757;top:4568;width:2;height:244" coordorigin="7757,4568" coordsize="0,244" path="m7757,4812l7757,4568e" filled="f" stroked="t" strokeweight=".239421pt" strokecolor="#3B3B3B">
                <v:path arrowok="t"/>
              </v:shape>
            </v:group>
            <v:group style="position:absolute;left:8581;top:4815;width:3060;height:2" coordorigin="8581,4815" coordsize="3060,2">
              <v:shape style="position:absolute;left:8581;top:4815;width:3060;height:2" coordorigin="8581,4815" coordsize="3060,0" path="m8581,4815l11641,4815e" filled="f" stroked="t" strokeweight=".957683pt" strokecolor="#777777">
                <v:path arrowok="t"/>
              </v:shape>
            </v:group>
            <v:group style="position:absolute;left:2389;top:4774;width:2;height:575" coordorigin="2389,4774" coordsize="2,575">
              <v:shape style="position:absolute;left:2389;top:4774;width:2;height:575" coordorigin="2389,4774" coordsize="0,575" path="m2389,5349l2389,4774e" filled="f" stroked="t" strokeweight=".478842pt" strokecolor="#282828">
                <v:path arrowok="t"/>
              </v:shape>
            </v:group>
            <v:group style="position:absolute;left:4951;top:5062;width:3725;height:2" coordorigin="4951,5062" coordsize="3725,2">
              <v:shape style="position:absolute;left:4951;top:5062;width:3725;height:2" coordorigin="4951,5062" coordsize="3725,0" path="m4951,5062l8677,5062e" filled="f" stroked="t" strokeweight=".718262pt" strokecolor="#646464">
                <v:path arrowok="t"/>
              </v:shape>
            </v:group>
            <v:group style="position:absolute;left:8595;top:5057;width:2519;height:2" coordorigin="8595,5057" coordsize="2519,2">
              <v:shape style="position:absolute;left:8595;top:5057;width:2519;height:2" coordorigin="8595,5057" coordsize="2519,0" path="m8595,5057l11114,5057e" filled="f" stroked="t" strokeweight=".718262pt" strokecolor="#4F4F4F">
                <v:path arrowok="t"/>
              </v:shape>
            </v:group>
            <v:group style="position:absolute;left:9175;top:5062;width:1939;height:2" coordorigin="9175,5062" coordsize="1939,2">
              <v:shape style="position:absolute;left:9175;top:5062;width:1939;height:2" coordorigin="9175,5062" coordsize="1939,0" path="m9175,5062l11114,5062e" filled="f" stroked="t" strokeweight=".478842pt" strokecolor="#444444">
                <v:path arrowok="t"/>
              </v:shape>
            </v:group>
            <v:group style="position:absolute;left:10654;top:5059;width:986;height:2" coordorigin="10654,5059" coordsize="986,2">
              <v:shape style="position:absolute;left:10654;top:5059;width:986;height:2" coordorigin="10654,5059" coordsize="986,0" path="m10654,5059l11641,5059e" filled="f" stroked="t" strokeweight=".478842pt" strokecolor="#676767">
                <v:path arrowok="t"/>
              </v:shape>
            </v:group>
            <v:group style="position:absolute;left:4951;top:5299;width:2093;height:2" coordorigin="4951,5299" coordsize="2093,2">
              <v:shape style="position:absolute;left:4951;top:5299;width:2093;height:2" coordorigin="4951,5299" coordsize="2093,0" path="m4951,5299l7044,5299e" filled="f" stroked="t" strokeweight=".718262pt" strokecolor="#4F4F4F">
                <v:path arrowok="t"/>
              </v:shape>
            </v:group>
            <v:group style="position:absolute;left:6455;top:5299;width:2777;height:2" coordorigin="6455,5299" coordsize="2777,2">
              <v:shape style="position:absolute;left:6455;top:5299;width:2777;height:2" coordorigin="6455,5299" coordsize="2777,0" path="m6455,5299l9232,5299e" filled="f" stroked="t" strokeweight=".957683pt" strokecolor="#646464">
                <v:path arrowok="t"/>
              </v:shape>
            </v:group>
            <v:group style="position:absolute;left:9175;top:5301;width:1537;height:2" coordorigin="9175,5301" coordsize="1537,2">
              <v:shape style="position:absolute;left:9175;top:5301;width:1537;height:2" coordorigin="9175,5301" coordsize="1537,0" path="m9175,5301l10712,5301e" filled="f" stroked="t" strokeweight=".478842pt" strokecolor="#343434">
                <v:path arrowok="t"/>
              </v:shape>
            </v:group>
            <v:group style="position:absolute;left:10654;top:5299;width:991;height:2" coordorigin="10654,5299" coordsize="991,2">
              <v:shape style="position:absolute;left:10654;top:5299;width:991;height:2" coordorigin="10654,5299" coordsize="991,0" path="m10654,5299l11645,5299e" filled="f" stroked="t" strokeweight=".718262pt" strokecolor="#676767">
                <v:path arrowok="t"/>
              </v:shape>
            </v:group>
            <v:group style="position:absolute;left:2385;top:5539;width:1681;height:2" coordorigin="2385,5539" coordsize="1681,2">
              <v:shape style="position:absolute;left:2385;top:5539;width:1681;height:2" coordorigin="2385,5539" coordsize="1681,0" path="m2385,5539l4065,5539e" filled="f" stroked="t" strokeweight=".957683pt" strokecolor="#676767">
                <v:path arrowok="t"/>
              </v:shape>
            </v:group>
            <v:group style="position:absolute;left:4008;top:5541;width:982;height:2" coordorigin="4008,5541" coordsize="982,2">
              <v:shape style="position:absolute;left:4008;top:5541;width:982;height:2" coordorigin="4008,5541" coordsize="982,0" path="m4008,5541l4990,5541e" filled="f" stroked="t" strokeweight=".478842pt" strokecolor="#343434">
                <v:path arrowok="t"/>
              </v:shape>
            </v:group>
            <v:group style="position:absolute;left:4918;top:5543;width:3735;height:2" coordorigin="4918,5543" coordsize="3735,2">
              <v:shape style="position:absolute;left:4918;top:5543;width:3735;height:2" coordorigin="4918,5543" coordsize="3735,0" path="m4918,5543l8653,5543e" filled="f" stroked="t" strokeweight=".718262pt" strokecolor="#575757">
                <v:path arrowok="t"/>
              </v:shape>
            </v:group>
            <v:group style="position:absolute;left:8595;top:5543;width:3045;height:2" coordorigin="8595,5543" coordsize="3045,2">
              <v:shape style="position:absolute;left:8595;top:5543;width:3045;height:2" coordorigin="8595,5543" coordsize="3045,0" path="m8595,5543l11641,5543e" filled="f" stroked="t" strokeweight=".957683pt" strokecolor="#6B6B6B">
                <v:path arrowok="t"/>
              </v:shape>
            </v:group>
            <v:group style="position:absolute;left:335;top:5776;width:1403;height:2" coordorigin="335,5776" coordsize="1403,2">
              <v:shape style="position:absolute;left:335;top:5776;width:1403;height:2" coordorigin="335,5776" coordsize="1403,0" path="m335,5776l1738,5776e" filled="f" stroked="t" strokeweight=".718262pt" strokecolor="#747474">
                <v:path arrowok="t"/>
              </v:shape>
            </v:group>
            <v:group style="position:absolute;left:1681;top:5776;width:742;height:2" coordorigin="1681,5776" coordsize="742,2">
              <v:shape style="position:absolute;left:1681;top:5776;width:742;height:2" coordorigin="1681,5776" coordsize="742,0" path="m1681,5776l2423,5776e" filled="f" stroked="t" strokeweight=".478842pt" strokecolor="#3F3F3F">
                <v:path arrowok="t"/>
              </v:shape>
            </v:group>
            <v:group style="position:absolute;left:2351;top:5781;width:1575;height:2" coordorigin="2351,5781" coordsize="1575,2">
              <v:shape style="position:absolute;left:2351;top:5781;width:1575;height:2" coordorigin="2351,5781" coordsize="1575,0" path="m2351,5781l3927,5781e" filled="f" stroked="t" strokeweight=".957683pt" strokecolor="#676767">
                <v:path arrowok="t"/>
              </v:shape>
            </v:group>
            <v:group style="position:absolute;left:3678;top:5778;width:230;height:2" coordorigin="3678,5778" coordsize="230,2">
              <v:shape style="position:absolute;left:3678;top:5778;width:230;height:2" coordorigin="3678,5778" coordsize="230,0" path="m3678,5778l3907,5778e" filled="f" stroked="t" strokeweight="1.197104pt" strokecolor="#7C7C7C">
                <v:path arrowok="t"/>
              </v:shape>
            </v:group>
            <v:group style="position:absolute;left:3850;top:5781;width:675;height:2" coordorigin="3850,5781" coordsize="675,2">
              <v:shape style="position:absolute;left:3850;top:5781;width:675;height:2" coordorigin="3850,5781" coordsize="675,0" path="m3850,5781l4525,5781e" filled="f" stroked="t" strokeweight=".478842pt" strokecolor="#4F4F4F">
                <v:path arrowok="t"/>
              </v:shape>
            </v:group>
            <v:group style="position:absolute;left:4468;top:5781;width:522;height:2" coordorigin="4468,5781" coordsize="522,2">
              <v:shape style="position:absolute;left:4468;top:5781;width:522;height:2" coordorigin="4468,5781" coordsize="522,0" path="m4468,5781l4990,5781e" filled="f" stroked="t" strokeweight=".478842pt" strokecolor="#383838">
                <v:path arrowok="t"/>
              </v:shape>
            </v:group>
            <v:group style="position:absolute;left:4889;top:5781;width:2557;height:2" coordorigin="4889,5781" coordsize="2557,2">
              <v:shape style="position:absolute;left:4889;top:5781;width:2557;height:2" coordorigin="4889,5781" coordsize="2557,0" path="m4889,5781l7446,5781e" filled="f" stroked="t" strokeweight=".718262pt" strokecolor="#5B5B5B">
                <v:path arrowok="t"/>
              </v:shape>
            </v:group>
            <v:group style="position:absolute;left:7389;top:5785;width:1030;height:2" coordorigin="7389,5785" coordsize="1030,2">
              <v:shape style="position:absolute;left:7389;top:5785;width:1030;height:2" coordorigin="7389,5785" coordsize="1030,0" path="m7389,5785l8418,5785e" filled="f" stroked="t" strokeweight=".478842pt" strokecolor="#3B3B3B">
                <v:path arrowok="t"/>
              </v:shape>
            </v:group>
            <v:group style="position:absolute;left:8361;top:5785;width:292;height:2" coordorigin="8361,5785" coordsize="292,2">
              <v:shape style="position:absolute;left:8361;top:5785;width:292;height:2" coordorigin="8361,5785" coordsize="292,0" path="m8361,5785l8653,5785e" filled="f" stroked="t" strokeweight=".478842pt" strokecolor="#4F4F4F">
                <v:path arrowok="t"/>
              </v:shape>
            </v:group>
            <v:group style="position:absolute;left:8581;top:5783;width:3060;height:2" coordorigin="8581,5783" coordsize="3060,2">
              <v:shape style="position:absolute;left:8581;top:5783;width:3060;height:2" coordorigin="8581,5783" coordsize="3060,0" path="m8581,5783l11641,5783e" filled="f" stroked="t" strokeweight=".957683pt" strokecolor="#6B6B6B">
                <v:path arrowok="t"/>
              </v:shape>
            </v:group>
            <v:group style="position:absolute;left:7757;top:5766;width:2;height:729" coordorigin="7757,5766" coordsize="2,729">
              <v:shape style="position:absolute;left:7757;top:5766;width:2;height:729" coordorigin="7757,5766" coordsize="0,729" path="m7757,6495l7757,5766e" filled="f" stroked="t" strokeweight=".239421pt" strokecolor="#2B2B2B">
                <v:path arrowok="t"/>
              </v:shape>
            </v:group>
            <v:group style="position:absolute;left:2380;top:6253;width:4056;height:2" coordorigin="2380,6253" coordsize="4056,2">
              <v:shape style="position:absolute;left:2380;top:6253;width:4056;height:2" coordorigin="2380,6253" coordsize="4056,0" path="m2380,6253l6436,6253e" filled="f" stroked="t" strokeweight=".718262pt" strokecolor="#575757">
                <v:path arrowok="t"/>
              </v:shape>
            </v:group>
            <v:group style="position:absolute;left:6378;top:6255;width:1413;height:2" coordorigin="6378,6255" coordsize="1413,2">
              <v:shape style="position:absolute;left:6378;top:6255;width:1413;height:2" coordorigin="6378,6255" coordsize="1413,0" path="m6378,6255l7791,6255e" filled="f" stroked="t" strokeweight=".478842pt" strokecolor="#2B2B2B">
                <v:path arrowok="t"/>
              </v:shape>
            </v:group>
            <v:group style="position:absolute;left:7729;top:6255;width:690;height:2" coordorigin="7729,6255" coordsize="690,2">
              <v:shape style="position:absolute;left:7729;top:6255;width:690;height:2" coordorigin="7729,6255" coordsize="690,0" path="m7729,6255l8418,6255e" filled="f" stroked="t" strokeweight=".478842pt" strokecolor="#4B4B4B">
                <v:path arrowok="t"/>
              </v:shape>
            </v:group>
            <v:group style="position:absolute;left:8284;top:6257;width:3357;height:2" coordorigin="8284,6257" coordsize="3357,2">
              <v:shape style="position:absolute;left:8284;top:6257;width:3357;height:2" coordorigin="8284,6257" coordsize="3357,0" path="m8284,6257l11641,6257e" filled="f" stroked="t" strokeweight=".957683pt" strokecolor="#676767">
                <v:path arrowok="t"/>
              </v:shape>
            </v:group>
            <v:group style="position:absolute;left:345;top:6212;width:2;height:1222" coordorigin="345,6212" coordsize="2,1222">
              <v:shape style="position:absolute;left:345;top:6212;width:2;height:1222" coordorigin="345,6212" coordsize="0,1222" path="m345,7434l345,6212e" filled="f" stroked="t" strokeweight=".478842pt" strokecolor="#343434">
                <v:path arrowok="t"/>
              </v:shape>
            </v:group>
            <v:group style="position:absolute;left:2380;top:6495;width:4056;height:2" coordorigin="2380,6495" coordsize="4056,2">
              <v:shape style="position:absolute;left:2380;top:6495;width:4056;height:2" coordorigin="2380,6495" coordsize="4056,0" path="m2380,6495l6436,6495e" filled="f" stroked="t" strokeweight=".718262pt" strokecolor="#545454">
                <v:path arrowok="t"/>
              </v:shape>
            </v:group>
            <v:group style="position:absolute;left:4961;top:6207;width:2;height:297" coordorigin="4961,6207" coordsize="2,297">
              <v:shape style="position:absolute;left:4961;top:6207;width:2;height:297" coordorigin="4961,6207" coordsize="0,297" path="m4961,6504l4961,6207e" filled="f" stroked="t" strokeweight=".718262pt" strokecolor="#3B3B3B">
                <v:path arrowok="t"/>
              </v:shape>
            </v:group>
            <v:group style="position:absolute;left:6378;top:6495;width:1413;height:2" coordorigin="6378,6495" coordsize="1413,2">
              <v:shape style="position:absolute;left:6378;top:6495;width:1413;height:2" coordorigin="6378,6495" coordsize="1413,0" path="m6378,6495l7791,6495e" filled="f" stroked="t" strokeweight=".478842pt" strokecolor="#2F2F2F">
                <v:path arrowok="t"/>
              </v:shape>
            </v:group>
            <v:group style="position:absolute;left:7729;top:6497;width:690;height:2" coordorigin="7729,6497" coordsize="690,2">
              <v:shape style="position:absolute;left:7729;top:6497;width:690;height:2" coordorigin="7729,6497" coordsize="690,0" path="m7729,6497l8418,6497e" filled="f" stroked="t" strokeweight=".478842pt" strokecolor="#545454">
                <v:path arrowok="t"/>
              </v:shape>
            </v:group>
            <v:group style="position:absolute;left:8203;top:6497;width:3438;height:2" coordorigin="8203,6497" coordsize="3438,2">
              <v:shape style="position:absolute;left:8203;top:6497;width:3438;height:2" coordorigin="8203,6497" coordsize="3438,0" path="m8203,6497l11641,6497e" filled="f" stroked="t" strokeweight=".957683pt" strokecolor="#6B6B6B">
                <v:path arrowok="t"/>
              </v:shape>
            </v:group>
            <v:group style="position:absolute;left:1700;top:6734;width:4860;height:2" coordorigin="1700,6734" coordsize="4860,2">
              <v:shape style="position:absolute;left:1700;top:6734;width:4860;height:2" coordorigin="1700,6734" coordsize="4860,0" path="m1700,6734l6560,6734e" filled="f" stroked="t" strokeweight=".718262pt" strokecolor="#575757">
                <v:path arrowok="t"/>
              </v:shape>
            </v:group>
            <v:group style="position:absolute;left:11636;top:6452;width:2;height:1452" coordorigin="11636,6452" coordsize="2,1452">
              <v:shape style="position:absolute;left:11636;top:6452;width:2;height:1452" coordorigin="11636,6452" coordsize="0,1452" path="m11636,7904l11636,6452e" filled="f" stroked="t" strokeweight=".478842pt" strokecolor="#484848">
                <v:path arrowok="t"/>
              </v:shape>
            </v:group>
            <v:group style="position:absolute;left:6503;top:6734;width:1283;height:2" coordorigin="6503,6734" coordsize="1283,2">
              <v:shape style="position:absolute;left:6503;top:6734;width:1283;height:2" coordorigin="6503,6734" coordsize="1283,0" path="m6503,6734l7786,6734e" filled="f" stroked="t" strokeweight=".478842pt" strokecolor="#2F2F2F">
                <v:path arrowok="t"/>
              </v:shape>
            </v:group>
            <v:group style="position:absolute;left:7729;top:6739;width:3912;height:2" coordorigin="7729,6739" coordsize="3912,2">
              <v:shape style="position:absolute;left:7729;top:6739;width:3912;height:2" coordorigin="7729,6739" coordsize="3912,0" path="m7729,6739l11641,6739e" filled="f" stroked="t" strokeweight=".718262pt" strokecolor="#6B6B6B">
                <v:path arrowok="t"/>
              </v:shape>
            </v:group>
            <v:group style="position:absolute;left:340;top:6979;width:11301;height:2" coordorigin="340,6979" coordsize="11301,2">
              <v:shape style="position:absolute;left:340;top:6979;width:11301;height:2" coordorigin="340,6979" coordsize="11301,0" path="m340,6979l11641,6979e" filled="f" stroked="t" strokeweight=".718262pt" strokecolor="#646464">
                <v:path arrowok="t"/>
              </v:shape>
            </v:group>
            <v:group style="position:absolute;left:4961;top:6974;width:2;height:671" coordorigin="4961,6974" coordsize="2,671">
              <v:shape style="position:absolute;left:4961;top:6974;width:2;height:671" coordorigin="4961,6974" coordsize="0,671" path="m4961,7645l4961,6974e" filled="f" stroked="t" strokeweight=".718262pt" strokecolor="#343434">
                <v:path arrowok="t"/>
              </v:shape>
            </v:group>
            <v:group style="position:absolute;left:4956;top:7204;width:2830;height:2" coordorigin="4956,7204" coordsize="2830,2">
              <v:shape style="position:absolute;left:4956;top:7204;width:2830;height:2" coordorigin="4956,7204" coordsize="2830,0" path="m4956,7204l7786,7204e" filled="f" stroked="t" strokeweight=".718262pt" strokecolor="#5B5B5B">
                <v:path arrowok="t"/>
              </v:shape>
            </v:group>
            <v:group style="position:absolute;left:7729;top:7204;width:690;height:2" coordorigin="7729,7204" coordsize="690,2">
              <v:shape style="position:absolute;left:7729;top:7204;width:690;height:2" coordorigin="7729,7204" coordsize="690,0" path="m7729,7204l8418,7204e" filled="f" stroked="t" strokeweight=".478842pt" strokecolor="#4F4F4F">
                <v:path arrowok="t"/>
              </v:shape>
            </v:group>
            <v:group style="position:absolute;left:8289;top:7207;width:3352;height:2" coordorigin="8289,7207" coordsize="3352,2">
              <v:shape style="position:absolute;left:8289;top:7207;width:3352;height:2" coordorigin="8289,7207" coordsize="3352,0" path="m8289,7207l11641,7207e" filled="f" stroked="t" strokeweight=".957683pt" strokecolor="#676767">
                <v:path arrowok="t"/>
              </v:shape>
            </v:group>
            <v:group style="position:absolute;left:4956;top:7420;width:833;height:2" coordorigin="4956,7420" coordsize="833,2">
              <v:shape style="position:absolute;left:4956;top:7420;width:833;height:2" coordorigin="4956,7420" coordsize="833,0" path="m4956,7420l5789,7420e" filled="f" stroked="t" strokeweight=".478842pt" strokecolor="#282828">
                <v:path arrowok="t"/>
              </v:shape>
            </v:group>
            <v:group style="position:absolute;left:5732;top:7417;width:704;height:2" coordorigin="5732,7417" coordsize="704,2">
              <v:shape style="position:absolute;left:5732;top:7417;width:704;height:2" coordorigin="5732,7417" coordsize="704,0" path="m5732,7417l6436,7417e" filled="f" stroked="t" strokeweight=".478842pt" strokecolor="#484848">
                <v:path arrowok="t"/>
              </v:shape>
            </v:group>
            <v:group style="position:absolute;left:6359;top:7422;width:5286;height:2" coordorigin="6359,7422" coordsize="5286,2">
              <v:shape style="position:absolute;left:6359;top:7422;width:5286;height:2" coordorigin="6359,7422" coordsize="5286,0" path="m6359,7422l11645,7422e" filled="f" stroked="t" strokeweight=".718262pt" strokecolor="#606060">
                <v:path arrowok="t"/>
              </v:shape>
            </v:group>
            <v:group style="position:absolute;left:340;top:7631;width:532;height:2" coordorigin="340,7631" coordsize="532,2">
              <v:shape style="position:absolute;left:340;top:7631;width:532;height:2" coordorigin="340,7631" coordsize="532,0" path="m340,7631l871,7631e" filled="f" stroked="t" strokeweight=".478842pt" strokecolor="#444444">
                <v:path arrowok="t"/>
              </v:shape>
            </v:group>
            <v:group style="position:absolute;left:345;top:637;width:2;height:7463" coordorigin="345,637" coordsize="2,7463">
              <v:shape style="position:absolute;left:345;top:637;width:2;height:7463" coordorigin="345,637" coordsize="0,7463" path="m345,8100l345,637e" filled="f" stroked="t" strokeweight=".718262pt" strokecolor="#545454">
                <v:path arrowok="t"/>
              </v:shape>
            </v:group>
            <v:group style="position:absolute;left:776;top:7633;width:1231;height:2" coordorigin="776,7633" coordsize="1231,2">
              <v:shape style="position:absolute;left:776;top:7633;width:1231;height:2" coordorigin="776,7633" coordsize="1231,0" path="m776,7633l2006,7633e" filled="f" stroked="t" strokeweight=".957683pt" strokecolor="#707070">
                <v:path arrowok="t"/>
              </v:shape>
            </v:group>
            <v:group style="position:absolute;left:1681;top:7631;width:742;height:2" coordorigin="1681,7631" coordsize="742,2">
              <v:shape style="position:absolute;left:1681;top:7631;width:742;height:2" coordorigin="1681,7631" coordsize="742,0" path="m1681,7631l2423,7631e" filled="f" stroked="t" strokeweight=".718262pt" strokecolor="#575757">
                <v:path arrowok="t"/>
              </v:shape>
            </v:group>
            <v:group style="position:absolute;left:2351;top:7640;width:527;height:2" coordorigin="2351,7640" coordsize="527,2">
              <v:shape style="position:absolute;left:2351;top:7640;width:527;height:2" coordorigin="2351,7640" coordsize="527,0" path="m2351,7640l2878,7640e" filled="f" stroked="t" strokeweight=".718262pt" strokecolor="#484848">
                <v:path arrowok="t"/>
              </v:shape>
            </v:group>
            <v:group style="position:absolute;left:2705;top:7638;width:2284;height:2" coordorigin="2705,7638" coordsize="2284,2">
              <v:shape style="position:absolute;left:2705;top:7638;width:2284;height:2" coordorigin="2705,7638" coordsize="2284,0" path="m2705,7638l4990,7638e" filled="f" stroked="t" strokeweight=".957683pt" strokecolor="#606060">
                <v:path arrowok="t"/>
              </v:shape>
            </v:group>
            <v:group style="position:absolute;left:4918;top:7640;width:575;height:2" coordorigin="4918,7640" coordsize="575,2">
              <v:shape style="position:absolute;left:4918;top:7640;width:575;height:2" coordorigin="4918,7640" coordsize="575,0" path="m4918,7640l5492,7640e" filled="f" stroked="t" strokeweight=".478842pt" strokecolor="#282828">
                <v:path arrowok="t"/>
              </v:shape>
            </v:group>
            <v:group style="position:absolute;left:5435;top:7640;width:5684;height:2" coordorigin="5435,7640" coordsize="5684,2">
              <v:shape style="position:absolute;left:5435;top:7640;width:5684;height:2" coordorigin="5435,7640" coordsize="5684,0" path="m5435,7640l11119,7640e" filled="f" stroked="t" strokeweight=".718262pt" strokecolor="#4B4B4B">
                <v:path arrowok="t"/>
              </v:shape>
            </v:group>
            <v:group style="position:absolute;left:8595;top:7640;width:2523;height:2" coordorigin="8595,7640" coordsize="2523,2">
              <v:shape style="position:absolute;left:8595;top:7640;width:2523;height:2" coordorigin="8595,7640" coordsize="2523,0" path="m8595,7640l11119,7640e" filled="f" stroked="t" strokeweight=".478842pt" strokecolor="#383838">
                <v:path arrowok="t"/>
              </v:shape>
            </v:group>
            <v:group style="position:absolute;left:10654;top:7638;width:991;height:2" coordorigin="10654,7638" coordsize="991,2">
              <v:shape style="position:absolute;left:10654;top:7638;width:991;height:2" coordorigin="10654,7638" coordsize="991,0" path="m10654,7638l11645,7638e" filled="f" stroked="t" strokeweight=".718262pt" strokecolor="#676767">
                <v:path arrowok="t"/>
              </v:shape>
            </v:group>
            <v:group style="position:absolute;left:11636;top:7846;width:2;height:8604" coordorigin="11636,7846" coordsize="2,8604">
              <v:shape style="position:absolute;left:11636;top:7846;width:2;height:8604" coordorigin="11636,7846" coordsize="0,8604" path="m11636,16450l11636,7846e" filled="f" stroked="t" strokeweight=".718262pt" strokecolor="#676767">
                <v:path arrowok="t"/>
              </v:shape>
            </v:group>
            <v:group style="position:absolute;left:342;top:8043;width:2;height:1385" coordorigin="342,8043" coordsize="2,1385">
              <v:shape style="position:absolute;left:342;top:8043;width:2;height:1385" coordorigin="342,8043" coordsize="0,1385" path="m342,9428l342,8043e" filled="f" stroked="t" strokeweight=".957683pt" strokecolor="#6B6B6B">
                <v:path arrowok="t"/>
              </v:shape>
            </v:group>
            <v:group style="position:absolute;left:330;top:8446;width:747;height:2" coordorigin="330,8446" coordsize="747,2">
              <v:shape style="position:absolute;left:330;top:8446;width:747;height:2" coordorigin="330,8446" coordsize="747,0" path="m330,8446l1077,8446e" filled="f" stroked="t" strokeweight=".478842pt" strokecolor="#606060">
                <v:path arrowok="t"/>
              </v:shape>
            </v:group>
            <v:group style="position:absolute;left:1020;top:8446;width:1183;height:2" coordorigin="1020,8446" coordsize="1183,2">
              <v:shape style="position:absolute;left:1020;top:8446;width:1183;height:2" coordorigin="1020,8446" coordsize="1183,0" path="m1020,8446l2203,8446e" filled="f" stroked="t" strokeweight=".957683pt" strokecolor="#777777">
                <v:path arrowok="t"/>
              </v:shape>
            </v:group>
            <v:group style="position:absolute;left:1681;top:8450;width:9266;height:2" coordorigin="1681,8450" coordsize="9266,2">
              <v:shape style="position:absolute;left:1681;top:8450;width:9266;height:2" coordorigin="1681,8450" coordsize="9266,0" path="m1681,8450l10946,8450e" filled="f" stroked="t" strokeweight=".718262pt" strokecolor="#5B5B5B">
                <v:path arrowok="t"/>
              </v:shape>
            </v:group>
            <v:group style="position:absolute;left:2351;top:8450;width:1183;height:2" coordorigin="2351,8450" coordsize="1183,2">
              <v:shape style="position:absolute;left:2351;top:8450;width:1183;height:2" coordorigin="2351,8450" coordsize="1183,0" path="m2351,8450l3534,8450e" filled="f" stroked="t" strokeweight=".478842pt" strokecolor="#3F3F3F">
                <v:path arrowok="t"/>
              </v:shape>
            </v:group>
            <v:group style="position:absolute;left:5732;top:8453;width:704;height:2" coordorigin="5732,8453" coordsize="704,2">
              <v:shape style="position:absolute;left:5732;top:8453;width:704;height:2" coordorigin="5732,8453" coordsize="704,0" path="m5732,8453l6436,8453e" filled="f" stroked="t" strokeweight=".718262pt" strokecolor="#575757">
                <v:path arrowok="t"/>
              </v:shape>
            </v:group>
            <v:group style="position:absolute;left:6378;top:8450;width:1408;height:2" coordorigin="6378,8450" coordsize="1408,2">
              <v:shape style="position:absolute;left:6378;top:8450;width:1408;height:2" coordorigin="6378,8450" coordsize="1408,0" path="m6378,8450l7786,8450e" filled="f" stroked="t" strokeweight=".478842pt" strokecolor="#343434">
                <v:path arrowok="t"/>
              </v:shape>
            </v:group>
            <v:group style="position:absolute;left:10147;top:8453;width:1499;height:2" coordorigin="10147,8453" coordsize="1499,2">
              <v:shape style="position:absolute;left:10147;top:8453;width:1499;height:2" coordorigin="10147,8453" coordsize="1499,0" path="m10147,8453l11645,8453e" filled="f" stroked="t" strokeweight=".478842pt" strokecolor="#606060">
                <v:path arrowok="t"/>
              </v:shape>
            </v:group>
            <v:group style="position:absolute;left:340;top:9371;width:2;height:1328" coordorigin="340,9371" coordsize="2,1328">
              <v:shape style="position:absolute;left:340;top:9371;width:2;height:1328" coordorigin="340,9371" coordsize="0,1328" path="m340,10698l340,9371e" filled="f" stroked="t" strokeweight=".478842pt" strokecolor="#343434">
                <v:path arrowok="t"/>
              </v:shape>
            </v:group>
            <v:group style="position:absolute;left:335;top:9608;width:1829;height:2" coordorigin="335,9608" coordsize="1829,2">
              <v:shape style="position:absolute;left:335;top:9608;width:1829;height:2" coordorigin="335,9608" coordsize="1829,0" path="m335,9608l2164,9608e" filled="f" stroked="t" strokeweight=".957683pt" strokecolor="#747474">
                <v:path arrowok="t"/>
              </v:shape>
            </v:group>
            <v:group style="position:absolute;left:1681;top:9608;width:4755;height:2" coordorigin="1681,9608" coordsize="4755,2">
              <v:shape style="position:absolute;left:1681;top:9608;width:4755;height:2" coordorigin="1681,9608" coordsize="4755,0" path="m1681,9608l6436,9608e" filled="f" stroked="t" strokeweight=".718262pt" strokecolor="#575757">
                <v:path arrowok="t"/>
              </v:shape>
            </v:group>
            <v:group style="position:absolute;left:6378;top:9610;width:666;height:2" coordorigin="6378,9610" coordsize="666,2">
              <v:shape style="position:absolute;left:6378;top:9610;width:666;height:2" coordorigin="6378,9610" coordsize="666,0" path="m6378,9610l7044,9610e" filled="f" stroked="t" strokeweight=".478842pt" strokecolor="#3F3F3F">
                <v:path arrowok="t"/>
              </v:shape>
            </v:group>
            <v:group style="position:absolute;left:6986;top:9615;width:460;height:2" coordorigin="6986,9615" coordsize="460,2">
              <v:shape style="position:absolute;left:6986;top:9615;width:460;height:2" coordorigin="6986,9615" coordsize="460,0" path="m6986,9615l7446,9615e" filled="f" stroked="t" strokeweight=".718262pt" strokecolor="#4B4B4B">
                <v:path arrowok="t"/>
              </v:shape>
            </v:group>
            <v:group style="position:absolute;left:7389;top:9613;width:4257;height:2" coordorigin="7389,9613" coordsize="4257,2">
              <v:shape style="position:absolute;left:7389;top:9613;width:4257;height:2" coordorigin="7389,9613" coordsize="4257,0" path="m7389,9613l11645,9613e" filled="f" stroked="t" strokeweight=".957683pt" strokecolor="#646464">
                <v:path arrowok="t"/>
              </v:shape>
            </v:group>
            <v:group style="position:absolute;left:335;top:9946;width:1403;height:2" coordorigin="335,9946" coordsize="1403,2">
              <v:shape style="position:absolute;left:335;top:9946;width:1403;height:2" coordorigin="335,9946" coordsize="1403,0" path="m335,9946l1738,9946e" filled="f" stroked="t" strokeweight=".718262pt" strokecolor="#606060">
                <v:path arrowok="t"/>
              </v:shape>
            </v:group>
            <v:group style="position:absolute;left:1681;top:9946;width:742;height:2" coordorigin="1681,9946" coordsize="742,2">
              <v:shape style="position:absolute;left:1681;top:9946;width:742;height:2" coordorigin="1681,9946" coordsize="742,0" path="m1681,9946l2423,9946e" filled="f" stroked="t" strokeweight=".478842pt" strokecolor="#383838">
                <v:path arrowok="t"/>
              </v:shape>
            </v:group>
            <v:group style="position:absolute;left:2351;top:9951;width:2629;height:2" coordorigin="2351,9951" coordsize="2629,2">
              <v:shape style="position:absolute;left:2351;top:9951;width:2629;height:2" coordorigin="2351,9951" coordsize="2629,0" path="m2351,9951l4980,9951e" filled="f" stroked="t" strokeweight=".718262pt" strokecolor="#545454">
                <v:path arrowok="t"/>
              </v:shape>
            </v:group>
            <v:group style="position:absolute;left:4922;top:9951;width:867;height:2" coordorigin="4922,9951" coordsize="867,2">
              <v:shape style="position:absolute;left:4922;top:9951;width:867;height:2" coordorigin="4922,9951" coordsize="867,0" path="m4922,9951l5789,9951e" filled="f" stroked="t" strokeweight=".478842pt" strokecolor="#282828">
                <v:path arrowok="t"/>
              </v:shape>
            </v:group>
            <v:group style="position:absolute;left:5732;top:9948;width:828;height:2" coordorigin="5732,9948" coordsize="828,2">
              <v:shape style="position:absolute;left:5732;top:9948;width:828;height:2" coordorigin="5732,9948" coordsize="828,0" path="m5732,9948l6560,9948e" filled="f" stroked="t" strokeweight=".718262pt" strokecolor="#444444">
                <v:path arrowok="t"/>
              </v:shape>
            </v:group>
            <v:group style="position:absolute;left:7729;top:9951;width:1197;height:2" coordorigin="7729,9951" coordsize="1197,2">
              <v:shape style="position:absolute;left:7729;top:9951;width:1197;height:2" coordorigin="7729,9951" coordsize="1197,0" path="m7729,9951l8926,9951e" filled="f" stroked="t" strokeweight=".957683pt" strokecolor="#6B6B6B">
                <v:path arrowok="t"/>
              </v:shape>
            </v:group>
            <v:group style="position:absolute;left:6100;top:9948;width:4865;height:2" coordorigin="6100,9948" coordsize="4865,2">
              <v:shape style="position:absolute;left:6100;top:9948;width:4865;height:2" coordorigin="6100,9948" coordsize="4865,0" path="m6100,9948l10965,9948e" filled="f" stroked="t" strokeweight=".957683pt" strokecolor="#575757">
                <v:path arrowok="t"/>
              </v:shape>
            </v:group>
            <v:group style="position:absolute;left:9175;top:9951;width:1791;height:2" coordorigin="9175,9951" coordsize="1791,2">
              <v:shape style="position:absolute;left:9175;top:9951;width:1791;height:2" coordorigin="9175,9951" coordsize="1791,0" path="m9175,9951l10965,9951e" filled="f" stroked="t" strokeweight=".478842pt" strokecolor="#3F3F3F">
                <v:path arrowok="t"/>
              </v:shape>
            </v:group>
            <v:group style="position:absolute;left:10654;top:9948;width:986;height:2" coordorigin="10654,9948" coordsize="986,2">
              <v:shape style="position:absolute;left:10654;top:9948;width:986;height:2" coordorigin="10654,9948" coordsize="986,0" path="m10654,9948l11641,9948e" filled="f" stroked="t" strokeweight=".718262pt" strokecolor="#6B6B6B">
                <v:path arrowok="t"/>
              </v:shape>
            </v:group>
            <v:group style="position:absolute;left:2389;top:3825;width:2;height:12630" coordorigin="2389,3825" coordsize="2,12630">
              <v:shape style="position:absolute;left:2389;top:3825;width:2;height:12630" coordorigin="2389,3825" coordsize="0,12630" path="m2389,16455l2389,3825e" filled="f" stroked="t" strokeweight=".718262pt" strokecolor="#5B5B5B">
                <v:path arrowok="t"/>
              </v:shape>
            </v:group>
            <v:group style="position:absolute;left:335;top:10188;width:4281;height:2" coordorigin="335,10188" coordsize="4281,2">
              <v:shape style="position:absolute;left:335;top:10188;width:4281;height:2" coordorigin="335,10188" coordsize="4281,0" path="m335,10188l4616,10188e" filled="f" stroked="t" strokeweight=".718262pt" strokecolor="#646464">
                <v:path arrowok="t"/>
              </v:shape>
            </v:group>
            <v:group style="position:absolute;left:4468;top:10190;width:1322;height:2" coordorigin="4468,10190" coordsize="1322,2">
              <v:shape style="position:absolute;left:4468;top:10190;width:1322;height:2" coordorigin="4468,10190" coordsize="1322,0" path="m4468,10190l5789,10190e" filled="f" stroked="t" strokeweight=".478842pt" strokecolor="#343434">
                <v:path arrowok="t"/>
              </v:shape>
            </v:group>
            <v:group style="position:absolute;left:5732;top:10188;width:3500;height:2" coordorigin="5732,10188" coordsize="3500,2">
              <v:shape style="position:absolute;left:5732;top:10188;width:3500;height:2" coordorigin="5732,10188" coordsize="3500,0" path="m5732,10188l9232,10188e" filled="f" stroked="t" strokeweight=".957683pt" strokecolor="#646464">
                <v:path arrowok="t"/>
              </v:shape>
            </v:group>
            <v:group style="position:absolute;left:9175;top:10190;width:1537;height:2" coordorigin="9175,10190" coordsize="1537,2">
              <v:shape style="position:absolute;left:9175;top:10190;width:1537;height:2" coordorigin="9175,10190" coordsize="1537,0" path="m9175,10190l10712,10190e" filled="f" stroked="t" strokeweight=".478842pt" strokecolor="#4F4F4F">
                <v:path arrowok="t"/>
              </v:shape>
            </v:group>
            <v:group style="position:absolute;left:10654;top:10190;width:986;height:2" coordorigin="10654,10190" coordsize="986,2">
              <v:shape style="position:absolute;left:10654;top:10190;width:986;height:2" coordorigin="10654,10190" coordsize="986,0" path="m10654,10190l11641,10190e" filled="f" stroked="t" strokeweight=".718262pt" strokecolor="#747474">
                <v:path arrowok="t"/>
              </v:shape>
            </v:group>
            <v:group style="position:absolute;left:330;top:10667;width:3491;height:2" coordorigin="330,10667" coordsize="3491,2">
              <v:shape style="position:absolute;left:330;top:10667;width:3491;height:2" coordorigin="330,10667" coordsize="3491,0" path="m330,10667l3821,10667e" filled="f" stroked="t" strokeweight=".718262pt" strokecolor="#646464">
                <v:path arrowok="t"/>
              </v:shape>
            </v:group>
            <v:group style="position:absolute;left:3764;top:10670;width:1216;height:2" coordorigin="3764,10670" coordsize="1216,2">
              <v:shape style="position:absolute;left:3764;top:10670;width:1216;height:2" coordorigin="3764,10670" coordsize="1216,0" path="m3764,10670l4980,10670e" filled="f" stroked="t" strokeweight=".478842pt" strokecolor="#3F3F3F">
                <v:path arrowok="t"/>
              </v:shape>
            </v:group>
            <v:group style="position:absolute;left:4846;top:10672;width:2624;height:2" coordorigin="4846,10672" coordsize="2624,2">
              <v:shape style="position:absolute;left:4846;top:10672;width:2624;height:2" coordorigin="4846,10672" coordsize="2624,0" path="m4846,10672l7470,10672e" filled="f" stroked="t" strokeweight=".957683pt" strokecolor="#676767">
                <v:path arrowok="t"/>
              </v:shape>
            </v:group>
            <v:group style="position:absolute;left:7389;top:10674;width:1264;height:2" coordorigin="7389,10674" coordsize="1264,2">
              <v:shape style="position:absolute;left:7389;top:10674;width:1264;height:2" coordorigin="7389,10674" coordsize="1264,0" path="m7389,10674l8653,10674e" filled="f" stroked="t" strokeweight=".478842pt" strokecolor="#4B4B4B">
                <v:path arrowok="t"/>
              </v:shape>
            </v:group>
            <v:group style="position:absolute;left:8523;top:10674;width:1484;height:2" coordorigin="8523,10674" coordsize="1484,2">
              <v:shape style="position:absolute;left:8523;top:10674;width:1484;height:2" coordorigin="8523,10674" coordsize="1484,0" path="m8523,10674l10008,10674e" filled="f" stroked="t" strokeweight=".718262pt" strokecolor="#545454">
                <v:path arrowok="t"/>
              </v:shape>
            </v:group>
            <v:group style="position:absolute;left:9917;top:10672;width:1724;height:2" coordorigin="9917,10672" coordsize="1724,2">
              <v:shape style="position:absolute;left:9917;top:10672;width:1724;height:2" coordorigin="9917,10672" coordsize="1724,0" path="m9917,10672l11641,10672e" filled="f" stroked="t" strokeweight=".957683pt" strokecolor="#808080">
                <v:path arrowok="t"/>
              </v:shape>
            </v:group>
            <v:group style="position:absolute;left:326;top:10909;width:3740;height:2" coordorigin="326,10909" coordsize="3740,2">
              <v:shape style="position:absolute;left:326;top:10909;width:3740;height:2" coordorigin="326,10909" coordsize="3740,0" path="m326,10909l4065,10909e" filled="f" stroked="t" strokeweight=".718262pt" strokecolor="#646464">
                <v:path arrowok="t"/>
              </v:shape>
            </v:group>
            <v:group style="position:absolute;left:340;top:10626;width:2;height:307" coordorigin="340,10626" coordsize="2,307">
              <v:shape style="position:absolute;left:340;top:10626;width:2;height:307" coordorigin="340,10626" coordsize="0,307" path="m340,10933l340,10626e" filled="f" stroked="t" strokeweight=".478842pt" strokecolor="#545454">
                <v:path arrowok="t"/>
              </v:shape>
            </v:group>
            <v:group style="position:absolute;left:4008;top:10912;width:972;height:2" coordorigin="4008,10912" coordsize="972,2">
              <v:shape style="position:absolute;left:4008;top:10912;width:972;height:2" coordorigin="4008,10912" coordsize="972,0" path="m4008,10912l4980,10912e" filled="f" stroked="t" strokeweight=".478842pt" strokecolor="#4B4B4B">
                <v:path arrowok="t"/>
              </v:shape>
            </v:group>
            <v:group style="position:absolute;left:4846;top:10912;width:6795;height:2" coordorigin="4846,10912" coordsize="6795,2">
              <v:shape style="position:absolute;left:4846;top:10912;width:6795;height:2" coordorigin="4846,10912" coordsize="6795,0" path="m4846,10912l11641,10912e" filled="f" stroked="t" strokeweight=".957683pt" strokecolor="#646464">
                <v:path arrowok="t"/>
              </v:shape>
            </v:group>
            <v:group style="position:absolute;left:338;top:10737;width:2;height:2785" coordorigin="338,10737" coordsize="2,2785">
              <v:shape style="position:absolute;left:338;top:10737;width:2;height:2785" coordorigin="338,10737" coordsize="0,2785" path="m338,13522l338,10737e" filled="f" stroked="t" strokeweight=".957683pt" strokecolor="#646464">
                <v:path arrowok="t"/>
              </v:shape>
            </v:group>
            <v:group style="position:absolute;left:1049;top:10890;width:2;height:211" coordorigin="1049,10890" coordsize="2,211">
              <v:shape style="position:absolute;left:1049;top:10890;width:2;height:211" coordorigin="1049,10890" coordsize="0,211" path="m1049,11101l1049,10890e" filled="f" stroked="t" strokeweight=".239421pt" strokecolor="#606060">
                <v:path arrowok="t"/>
              </v:shape>
            </v:group>
            <v:group style="position:absolute;left:1049;top:11101;width:670;height:2" coordorigin="1049,11101" coordsize="670,2">
              <v:shape style="position:absolute;left:1049;top:11101;width:670;height:2" coordorigin="1049,11101" coordsize="670,0" path="m1049,11101l1719,11101e" filled="f" stroked="t" strokeweight=".239421pt" strokecolor="#545454">
                <v:path arrowok="t"/>
              </v:shape>
            </v:group>
            <v:group style="position:absolute;left:1717;top:10900;width:2;height:2723" coordorigin="1717,10900" coordsize="2,2723">
              <v:shape style="position:absolute;left:1717;top:10900;width:2;height:2723" coordorigin="1717,10900" coordsize="0,2723" path="m1717,13622l1717,10900e" filled="f" stroked="t" strokeweight=".957683pt" strokecolor="#606060">
                <v:path arrowok="t"/>
              </v:shape>
            </v:group>
            <v:group style="position:absolute;left:1705;top:11101;width:690;height:2" coordorigin="1705,11101" coordsize="690,2">
              <v:shape style="position:absolute;left:1705;top:11101;width:690;height:2" coordorigin="1705,11101" coordsize="690,0" path="m1705,11101l2394,11101e" filled="f" stroked="t" strokeweight=".239421pt" strokecolor="#747474">
                <v:path arrowok="t"/>
              </v:shape>
            </v:group>
            <v:group style="position:absolute;left:2375;top:11084;width:3021;height:2" coordorigin="2375,11084" coordsize="3021,2">
              <v:shape style="position:absolute;left:2375;top:11084;width:3021;height:2" coordorigin="2375,11084" coordsize="3021,0" path="m2375,11084l5397,11084e" filled="f" stroked="t" strokeweight=".718262pt" strokecolor="#484848">
                <v:path arrowok="t"/>
              </v:shape>
            </v:group>
            <v:group style="position:absolute;left:5760;top:11101;width:1255;height:2" coordorigin="5760,11101" coordsize="1255,2">
              <v:shape style="position:absolute;left:5760;top:11101;width:1255;height:2" coordorigin="5760,11101" coordsize="1255,0" path="m5760,11101l7015,11101e" filled="f" stroked="t" strokeweight=".239421pt" strokecolor="#000000">
                <v:path arrowok="t"/>
              </v:shape>
            </v:group>
            <v:group style="position:absolute;left:7015;top:11101;width:742;height:2" coordorigin="7015,11101" coordsize="742,2">
              <v:shape style="position:absolute;left:7015;top:11101;width:742;height:2" coordorigin="7015,11101" coordsize="742,0" path="m7015,11101l7757,11101e" filled="f" stroked="t" strokeweight=".239421pt" strokecolor="#6B6B6B">
                <v:path arrowok="t"/>
              </v:shape>
            </v:group>
            <v:group style="position:absolute;left:7424;top:10909;width:2;height:2607" coordorigin="7424,10909" coordsize="2,2607">
              <v:shape style="position:absolute;left:7424;top:10909;width:2;height:2607" coordorigin="7424,10909" coordsize="0,2607" path="m7424,13517l7424,10909e" filled="f" stroked="t" strokeweight=".957683pt" strokecolor="#606060">
                <v:path arrowok="t"/>
              </v:shape>
            </v:group>
            <v:group style="position:absolute;left:7757;top:11101;width:3864;height:2" coordorigin="7757,11101" coordsize="3864,2">
              <v:shape style="position:absolute;left:7757;top:11101;width:3864;height:2" coordorigin="7757,11101" coordsize="3864,0" path="m7757,11101l11621,11101e" filled="f" stroked="t" strokeweight=".239421pt" strokecolor="#000000">
                <v:path arrowok="t"/>
              </v:shape>
            </v:group>
            <v:group style="position:absolute;left:1049;top:11101;width:2;height:187" coordorigin="1049,11101" coordsize="2,187">
              <v:shape style="position:absolute;left:1049;top:11101;width:2;height:187" coordorigin="1049,11101" coordsize="0,187" path="m1049,11288l1049,11101e" filled="f" stroked="t" strokeweight=".239421pt" strokecolor="#838383">
                <v:path arrowok="t"/>
              </v:shape>
            </v:group>
            <v:group style="position:absolute;left:11636;top:11072;width:2;height:244" coordorigin="11636,11072" coordsize="2,244">
              <v:shape style="position:absolute;left:11636;top:11072;width:2;height:244" coordorigin="11636,11072" coordsize="0,244" path="m11636,11317l11636,11072e" filled="f" stroked="t" strokeweight=".478842pt" strokecolor="#4F4F4F">
                <v:path arrowok="t"/>
              </v:shape>
            </v:group>
            <v:group style="position:absolute;left:1049;top:11288;width:2;height:1601" coordorigin="1049,11288" coordsize="2,1601">
              <v:shape style="position:absolute;left:1049;top:11288;width:2;height:1601" coordorigin="1049,11288" coordsize="0,1601" path="m1049,12889l1049,11288e" filled="f" stroked="t" strokeweight=".239421pt" strokecolor="#000000">
                <v:path arrowok="t"/>
              </v:shape>
            </v:group>
            <v:group style="position:absolute;left:11636;top:11834;width:2;height:431" coordorigin="11636,11834" coordsize="2,431">
              <v:shape style="position:absolute;left:11636;top:11834;width:2;height:431" coordorigin="11636,11834" coordsize="0,431" path="m11636,12266l11636,11834e" filled="f" stroked="t" strokeweight=".478842pt" strokecolor="#484848">
                <v:path arrowok="t"/>
              </v:shape>
            </v:group>
            <v:group style="position:absolute;left:330;top:13239;width:541;height:2" coordorigin="330,13239" coordsize="541,2">
              <v:shape style="position:absolute;left:330;top:13239;width:541;height:2" coordorigin="330,13239" coordsize="541,0" path="m330,13239l871,13239e" filled="f" stroked="t" strokeweight=".478842pt" strokecolor="#5B5B5B">
                <v:path arrowok="t"/>
              </v:shape>
            </v:group>
            <v:group style="position:absolute;left:766;top:13241;width:345;height:2" coordorigin="766,13241" coordsize="345,2">
              <v:shape style="position:absolute;left:766;top:13241;width:345;height:2" coordorigin="766,13241" coordsize="345,0" path="m766,13241l1111,13241e" filled="f" stroked="t" strokeweight="1.197104pt" strokecolor="#909090">
                <v:path arrowok="t"/>
              </v:shape>
            </v:group>
            <v:group style="position:absolute;left:1049;top:12889;width:2;height:383" coordorigin="1049,12889" coordsize="2,383">
              <v:shape style="position:absolute;left:1049;top:12889;width:2;height:383" coordorigin="1049,12889" coordsize="0,383" path="m1049,13272l1049,12889e" filled="f" stroked="t" strokeweight=".239421pt" strokecolor="#939393">
                <v:path arrowok="t"/>
              </v:shape>
            </v:group>
            <v:group style="position:absolute;left:761;top:13239;width:1633;height:2" coordorigin="761,13239" coordsize="1633,2">
              <v:shape style="position:absolute;left:761;top:13239;width:1633;height:2" coordorigin="761,13239" coordsize="1633,0" path="m761,13239l2394,13239e" filled="f" stroked="t" strokeweight=".957683pt" strokecolor="#777777">
                <v:path arrowok="t"/>
              </v:shape>
            </v:group>
            <v:group style="position:absolute;left:1049;top:13258;width:2;height:1812" coordorigin="1049,13258" coordsize="2,1812">
              <v:shape style="position:absolute;left:1049;top:13258;width:2;height:1812" coordorigin="1049,13258" coordsize="0,1812" path="m1049,15070l1049,13258e" filled="f" stroked="t" strokeweight=".239421pt" strokecolor="#000000">
                <v:path arrowok="t"/>
              </v:shape>
            </v:group>
            <v:group style="position:absolute;left:340;top:13459;width:2;height:2991" coordorigin="340,13459" coordsize="2,2991">
              <v:shape style="position:absolute;left:340;top:13459;width:2;height:2991" coordorigin="340,13459" coordsize="0,2991" path="m340,16450l340,13459e" filled="f" stroked="t" strokeweight=".478842pt" strokecolor="#3F3F3F">
                <v:path arrowok="t"/>
              </v:shape>
            </v:group>
            <v:group style="position:absolute;left:7427;top:13459;width:2;height:1309" coordorigin="7427,13459" coordsize="2,1309">
              <v:shape style="position:absolute;left:7427;top:13459;width:2;height:1309" coordorigin="7427,13459" coordsize="0,1309" path="m7427,14768l7427,13459e" filled="f" stroked="t" strokeweight=".478842pt" strokecolor="#383838">
                <v:path arrowok="t"/>
              </v:shape>
            </v:group>
            <v:group style="position:absolute;left:1719;top:13565;width:2;height:949" coordorigin="1719,13565" coordsize="2,949">
              <v:shape style="position:absolute;left:1719;top:13565;width:2;height:949" coordorigin="1719,13565" coordsize="0,949" path="m1719,14514l1719,13565e" filled="f" stroked="t" strokeweight=".478842pt" strokecolor="#3B3B3B">
                <v:path arrowok="t"/>
              </v:shape>
            </v:group>
            <v:group style="position:absolute;left:2389;top:13565;width:2;height:1203" coordorigin="2389,13565" coordsize="2,1203">
              <v:shape style="position:absolute;left:2389;top:13565;width:2;height:1203" coordorigin="2389,13565" coordsize="0,1203" path="m2389,14768l2389,13565e" filled="f" stroked="t" strokeweight=".478842pt" strokecolor="#343434">
                <v:path arrowok="t"/>
              </v:shape>
            </v:group>
            <v:group style="position:absolute;left:1719;top:14456;width:2;height:312" coordorigin="1719,14456" coordsize="2,312">
              <v:shape style="position:absolute;left:1719;top:14456;width:2;height:312" coordorigin="1719,14456" coordsize="0,312" path="m1719,14768l1719,14456e" filled="f" stroked="t" strokeweight=".478842pt" strokecolor="#282828">
                <v:path arrowok="t"/>
              </v:shape>
            </v:group>
            <v:group style="position:absolute;left:11631;top:14456;width:2;height:642" coordorigin="11631,14456" coordsize="2,642">
              <v:shape style="position:absolute;left:11631;top:14456;width:2;height:642" coordorigin="11631,14456" coordsize="0,642" path="m11631,15098l11631,14456e" filled="f" stroked="t" strokeweight=".478842pt" strokecolor="#444444">
                <v:path arrowok="t"/>
              </v:shape>
            </v:group>
            <v:group style="position:absolute;left:1717;top:14710;width:2;height:1740" coordorigin="1717,14710" coordsize="2,1740">
              <v:shape style="position:absolute;left:1717;top:14710;width:2;height:1740" coordorigin="1717,14710" coordsize="0,1740" path="m1717,16450l1717,14710e" filled="f" stroked="t" strokeweight=".957683pt" strokecolor="#646464">
                <v:path arrowok="t"/>
              </v:shape>
            </v:group>
            <v:group style="position:absolute;left:7427;top:14710;width:2;height:388" coordorigin="7427,14710" coordsize="2,388">
              <v:shape style="position:absolute;left:7427;top:14710;width:2;height:388" coordorigin="7427,14710" coordsize="0,388" path="m7427,15098l7427,14710e" filled="f" stroked="t" strokeweight=".478842pt" strokecolor="#232323">
                <v:path arrowok="t"/>
              </v:shape>
            </v:group>
            <v:group style="position:absolute;left:340;top:16445;width:766;height:2" coordorigin="340,16445" coordsize="766,2">
              <v:shape style="position:absolute;left:340;top:16445;width:766;height:2" coordorigin="340,16445" coordsize="766,0" path="m340,16445l1106,16445e" filled="f" stroked="t" strokeweight=".478842pt" strokecolor="#5B5B60">
                <v:path arrowok="t"/>
              </v:shape>
            </v:group>
            <v:group style="position:absolute;left:1049;top:15070;width:2;height:1376" coordorigin="1049,15070" coordsize="2,1376">
              <v:shape style="position:absolute;left:1049;top:15070;width:2;height:1376" coordorigin="1049,15070" coordsize="0,1376" path="m1049,16445l1049,15070e" filled="f" stroked="t" strokeweight=".239421pt" strokecolor="#646464">
                <v:path arrowok="t"/>
              </v:shape>
            </v:group>
            <v:group style="position:absolute;left:9175;top:16445;width:1030;height:2" coordorigin="9175,16445" coordsize="1030,2">
              <v:shape style="position:absolute;left:9175;top:16445;width:1030;height:2" coordorigin="9175,16445" coordsize="1030,0" path="m9175,16445l10204,16445e" filled="f" stroked="t" strokeweight=".478842pt" strokecolor="#4B4B4B">
                <v:path arrowok="t"/>
              </v:shape>
            </v:group>
            <v:group style="position:absolute;left:814;top:16443;width:8418;height:2" coordorigin="814,16443" coordsize="8418,2">
              <v:shape style="position:absolute;left:814;top:16443;width:8418;height:2" coordorigin="814,16443" coordsize="8418,0" path="m814,16443l9232,16443e" filled="f" stroked="t" strokeweight=".957683pt" strokecolor="#747477">
                <v:path arrowok="t"/>
              </v:shape>
            </v:group>
            <v:group style="position:absolute;left:7427;top:15041;width:2;height:1414" coordorigin="7427,15041" coordsize="2,1414">
              <v:shape style="position:absolute;left:7427;top:15041;width:2;height:1414" coordorigin="7427,15041" coordsize="0,1414" path="m7427,16455l7427,15041e" filled="f" stroked="t" strokeweight=".718262pt" strokecolor="#575757">
                <v:path arrowok="t"/>
              </v:shape>
            </v:group>
            <v:group style="position:absolute;left:10147;top:16445;width:565;height:2" coordorigin="10147,16445" coordsize="565,2">
              <v:shape style="position:absolute;left:10147;top:16445;width:565;height:2" coordorigin="10147,16445" coordsize="565,0" path="m10147,16445l10712,16445e" filled="f" stroked="t" strokeweight=".478842pt" strokecolor="#707070">
                <v:path arrowok="t"/>
              </v:shape>
            </v:group>
            <v:group style="position:absolute;left:10654;top:16445;width:996;height:2" coordorigin="10654,16445" coordsize="996,2">
              <v:shape style="position:absolute;left:10654;top:16445;width:996;height:2" coordorigin="10654,16445" coordsize="996,0" path="m10654,16445l11650,16445e" filled="f" stroked="t" strokeweight=".718262pt" strokecolor="#87878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772491pt;margin-top:-8.701286pt;width:9.990101pt;height:11.5pt;mso-position-horizontal-relative:page;mso-position-vertical-relative:paragraph;z-index:-15170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AAACAC"/>
                      <w:w w:val="98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AACAC"/>
                      <w:spacing w:val="-19"/>
                      <w:w w:val="98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8E9090"/>
                      <w:spacing w:val="0"/>
                      <w:w w:val="145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8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8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0" w:right="180"/>
        </w:sectPr>
      </w:pPr>
      <w:rPr/>
    </w:p>
    <w:p>
      <w:pPr>
        <w:spacing w:before="75" w:after="0" w:line="218" w:lineRule="auto"/>
        <w:ind w:left="619" w:right="-143" w:firstLine="-33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1C1C1C"/>
          <w:spacing w:val="-802"/>
          <w:w w:val="176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16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4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6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108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57" w:right="120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8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9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315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6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587" w:right="178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45659"/>
          <w:spacing w:val="0"/>
          <w:w w:val="100"/>
        </w:rPr>
        <w:t>'</w:t>
      </w:r>
      <w:r>
        <w:rPr>
          <w:rFonts w:ascii="Arial" w:hAnsi="Arial" w:cs="Arial" w:eastAsia="Arial"/>
          <w:sz w:val="22"/>
          <w:szCs w:val="22"/>
          <w:color w:val="545659"/>
          <w:spacing w:val="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A8A8AA"/>
          <w:spacing w:val="0"/>
          <w:w w:val="76"/>
        </w:rPr>
        <w:t>"'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80" w:bottom="280" w:left="240" w:right="160"/>
          <w:cols w:num="3" w:equalWidth="0">
            <w:col w:w="1660" w:space="1799"/>
            <w:col w:w="3907" w:space="2713"/>
            <w:col w:w="1441"/>
          </w:cols>
        </w:sectPr>
      </w:pPr>
      <w:rPr/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160"/>
        </w:sectPr>
      </w:pPr>
      <w:rPr/>
    </w:p>
    <w:p>
      <w:pPr>
        <w:spacing w:before="35" w:after="0" w:line="240" w:lineRule="auto"/>
        <w:ind w:left="132" w:right="-20"/>
        <w:jc w:val="left"/>
        <w:tabs>
          <w:tab w:pos="1360" w:val="left"/>
          <w:tab w:pos="3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9"/>
          <w:w w:val="6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659"/>
          <w:spacing w:val="10"/>
          <w:w w:val="65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05.20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16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13ildirim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51" w:right="-67"/>
        <w:jc w:val="left"/>
        <w:tabs>
          <w:tab w:pos="1360" w:val="left"/>
          <w:tab w:pos="3200" w:val="left"/>
          <w:tab w:pos="4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7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21.05.20ı7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!K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4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7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:3320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left="1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:Belediye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2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64/B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KemaiPI!Şa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1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:29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J!el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4"/>
          <w:w w:val="9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87813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1"/>
          <w:w w:val="12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3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8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2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4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aşa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160"/>
          <w:cols w:num="2" w:equalWidth="0">
            <w:col w:w="4862" w:space="740"/>
            <w:col w:w="5918"/>
          </w:cols>
        </w:sectPr>
      </w:pPr>
      <w:rPr/>
    </w:p>
    <w:p>
      <w:pPr>
        <w:spacing w:before="17" w:after="0" w:line="240" w:lineRule="auto"/>
        <w:ind w:left="147" w:right="-71"/>
        <w:jc w:val="left"/>
        <w:tabs>
          <w:tab w:pos="1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Soğukpına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Mahal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No:64/8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47" w:right="-20"/>
        <w:jc w:val="left"/>
        <w:tabs>
          <w:tab w:pos="1360" w:val="left"/>
          <w:tab w:pos="3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:Baca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Sııııfı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9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7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Kıvılcım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160"/>
          <w:cols w:num="2" w:equalWidth="0">
            <w:col w:w="5914" w:space="456"/>
            <w:col w:w="5150"/>
          </w:cols>
        </w:sectPr>
      </w:pPr>
      <w:rPr/>
    </w:p>
    <w:p>
      <w:pPr>
        <w:spacing w:before="12" w:after="0" w:line="240" w:lineRule="auto"/>
        <w:ind w:left="14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8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9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80" w:lineRule="exact"/>
        <w:ind w:right="-10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84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84"/>
          <w:u w:val="single" w:color="000000"/>
          <w:position w:val="-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84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84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7"/>
          <w:w w:val="104"/>
          <w:u w:val="single" w:color="0000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7"/>
          <w:w w:val="104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7"/>
          <w:w w:val="104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87"/>
          <w:u w:val="single" w:color="000000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87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87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2"/>
          <w:w w:val="110"/>
          <w:u w:val="single" w:color="000000"/>
          <w:position w:val="-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2"/>
          <w:w w:val="11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2"/>
          <w:w w:val="11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87"/>
          <w:u w:val="single" w:color="0000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87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87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7"/>
          <w:u w:val="single" w:color="0000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7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32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32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32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-2"/>
        </w:rPr>
        <w:t>nn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u w:val="single" w:color="0000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5"/>
          <w:u w:val="single" w:color="000000"/>
          <w:position w:val="-2"/>
        </w:rPr>
        <w:t>ag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5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5"/>
          <w:u w:val="single" w:color="0000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5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6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6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6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  <w:u w:val="single" w:color="0000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8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-2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  <w:position w:val="-2"/>
        </w:rPr>
        <w:t>ıl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5"/>
          <w:position w:val="-2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16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300" w:right="290"/>
        <w:jc w:val="center"/>
        <w:tabs>
          <w:tab w:pos="760" w:val="left"/>
          <w:tab w:pos="13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Courier New" w:hAnsi="Courier New" w:cs="Courier New" w:eastAsia="Courier New"/>
          <w:sz w:val="20"/>
          <w:szCs w:val="20"/>
          <w:color w:val="3B3B3B"/>
          <w:spacing w:val="0"/>
          <w:w w:val="100"/>
          <w:b/>
          <w:bCs/>
        </w:rPr>
        <w:t>X</w:t>
      </w:r>
      <w:r>
        <w:rPr>
          <w:rFonts w:ascii="Courier New" w:hAnsi="Courier New" w:cs="Courier New" w:eastAsia="Courier New"/>
          <w:sz w:val="20"/>
          <w:szCs w:val="20"/>
          <w:color w:val="3B3B3B"/>
          <w:spacing w:val="0"/>
          <w:w w:val="100"/>
          <w:b/>
          <w:bCs/>
        </w:rPr>
        <w:tab/>
      </w:r>
      <w:r>
        <w:rPr>
          <w:rFonts w:ascii="Courier New" w:hAnsi="Courier New" w:cs="Courier New" w:eastAsia="Courier New"/>
          <w:sz w:val="20"/>
          <w:szCs w:val="20"/>
          <w:color w:val="3B3B3B"/>
          <w:spacing w:val="0"/>
          <w:w w:val="100"/>
          <w:b/>
          <w:bCs/>
        </w:rPr>
      </w:r>
      <w:r>
        <w:rPr>
          <w:rFonts w:ascii="Arial" w:hAnsi="Arial" w:cs="Arial" w:eastAsia="Arial"/>
          <w:sz w:val="11"/>
          <w:szCs w:val="11"/>
          <w:color w:val="545659"/>
          <w:spacing w:val="0"/>
          <w:w w:val="55"/>
          <w:b/>
          <w:bCs/>
        </w:rPr>
        <w:t>1</w:t>
      </w:r>
      <w:r>
        <w:rPr>
          <w:rFonts w:ascii="Arial" w:hAnsi="Arial" w:cs="Arial" w:eastAsia="Arial"/>
          <w:sz w:val="11"/>
          <w:szCs w:val="11"/>
          <w:color w:val="54565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1"/>
          <w:szCs w:val="11"/>
          <w:color w:val="545659"/>
          <w:spacing w:val="0"/>
          <w:w w:val="100"/>
          <w:b/>
          <w:bCs/>
        </w:rPr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27"/>
          <w:i/>
        </w:rPr>
        <w:t>l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90"/>
        </w:rPr>
        <w:t>Kull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9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İş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lokanta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86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10"/>
          <w:w w:val="10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0"/>
        </w:rPr>
        <w:t>:ll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0"/>
          <w:w w:val="13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:34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160"/>
          <w:cols w:num="4" w:equalWidth="0">
            <w:col w:w="1559" w:space="2143"/>
            <w:col w:w="1817" w:space="135"/>
            <w:col w:w="970" w:space="194"/>
            <w:col w:w="4702"/>
          </w:cols>
        </w:sectPr>
      </w:pPr>
      <w:rPr/>
    </w:p>
    <w:p>
      <w:pPr>
        <w:spacing w:before="0" w:after="0" w:line="197" w:lineRule="exact"/>
        <w:ind w:left="12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!Yana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8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2"/>
          <w:w w:val="10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2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\lniri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İlke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7"/>
          <w:w w:val="83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83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1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AY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160"/>
          <w:cols w:num="2" w:equalWidth="0">
            <w:col w:w="1105" w:space="1084"/>
            <w:col w:w="9331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4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659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95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4"/>
          <w:w w:val="1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b/>
          <w:bCs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95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</w:rPr>
        <w:t>6104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r-rıkı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1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:30</w:t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4" w:lineRule="exact"/>
        <w:ind w:left="19" w:right="4407" w:firstLine="5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160"/>
          <w:cols w:num="3" w:equalWidth="0">
            <w:col w:w="604" w:space="1673"/>
            <w:col w:w="1795" w:space="675"/>
            <w:col w:w="6773"/>
          </w:cols>
        </w:sectPr>
      </w:pPr>
      <w:rPr/>
    </w:p>
    <w:p>
      <w:pPr>
        <w:spacing w:before="0" w:after="0" w:line="206" w:lineRule="exact"/>
        <w:ind w:left="2199" w:right="-20"/>
        <w:jc w:val="left"/>
        <w:tabs>
          <w:tab w:pos="4740" w:val="left"/>
          <w:tab w:pos="6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06" w:lineRule="exact"/>
        <w:ind w:left="2199" w:right="2609" w:firstLine="-2052"/>
        <w:jc w:val="left"/>
        <w:tabs>
          <w:tab w:pos="2180" w:val="left"/>
          <w:tab w:pos="4820" w:val="left"/>
          <w:tab w:pos="7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r-rıkı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98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3"/>
          <w:w w:val="1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2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.137611pt;margin-top:4.668114pt;width:12.305541pt;height:19.0pt;mso-position-horizontal-relative:page;mso-position-vertical-relative:paragraph;z-index:-15167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3B3B3B"/>
                      <w:spacing w:val="0"/>
                      <w:w w:val="52"/>
                    </w:rPr>
                    <w:t>Ph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Anıirini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66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göriiidiL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160"/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jSöndürme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f)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Söndünne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5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0"/>
        </w:rPr>
        <w:t>öndünnede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193" w:lineRule="exact"/>
        <w:ind w:left="5" w:right="-67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  <w:position w:val="-1"/>
        </w:rPr>
        <w:t>!Su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8"/>
          <w:w w:val="3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tabs>
          <w:tab w:pos="19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45659"/>
          <w:spacing w:val="12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100"/>
          <w:b/>
          <w:bCs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100"/>
          <w:b/>
          <w:bCs/>
        </w:rPr>
      </w:r>
      <w:r>
        <w:rPr>
          <w:rFonts w:ascii="Arial" w:hAnsi="Arial" w:cs="Arial" w:eastAsia="Arial"/>
          <w:sz w:val="27"/>
          <w:szCs w:val="27"/>
          <w:color w:val="545659"/>
          <w:spacing w:val="0"/>
          <w:w w:val="51"/>
          <w:b/>
          <w:bCs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5" w:lineRule="exact"/>
        <w:ind w:right="-20"/>
        <w:jc w:val="left"/>
        <w:tabs>
          <w:tab w:pos="15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8"/>
          <w:w w:val="37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3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30"/>
          <w:position w:val="-4"/>
        </w:rPr>
        <w:t>tm</w:t>
      </w:r>
      <w:r>
        <w:rPr>
          <w:rFonts w:ascii="Arial" w:hAnsi="Arial" w:cs="Arial" w:eastAsia="Arial"/>
          <w:sz w:val="25"/>
          <w:szCs w:val="25"/>
          <w:color w:val="3B3B3B"/>
          <w:spacing w:val="-32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4"/>
        </w:rPr>
        <w:t>Kı:r.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right="-20"/>
        <w:jc w:val="left"/>
        <w:tabs>
          <w:tab w:pos="15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0"/>
          <w:szCs w:val="30"/>
          <w:color w:val="3B3B3B"/>
          <w:spacing w:val="0"/>
          <w:w w:val="67"/>
          <w:position w:val="-1"/>
        </w:rPr>
        <w:t>ı</w:t>
      </w:r>
      <w:r>
        <w:rPr>
          <w:rFonts w:ascii="Arial" w:hAnsi="Arial" w:cs="Arial" w:eastAsia="Arial"/>
          <w:sz w:val="30"/>
          <w:szCs w:val="30"/>
          <w:color w:val="3B3B3B"/>
          <w:spacing w:val="-53"/>
          <w:w w:val="67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676969"/>
          <w:spacing w:val="0"/>
          <w:w w:val="67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160"/>
          <w:cols w:num="4" w:equalWidth="0">
            <w:col w:w="1236" w:space="944"/>
            <w:col w:w="1116" w:space="1443"/>
            <w:col w:w="2750" w:space="768"/>
            <w:col w:w="3263"/>
          </w:cols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04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jsöndürme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3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Duıumu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10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birikmi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kurumla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yağla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yannııştır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7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zemininde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lokanta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kullanıl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9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7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şyerini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hacasında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soruşturmadasatışa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hazırlı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6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ıvılcımları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baca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içerisinde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birikmi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yağları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160"/>
          <w:cols w:num="2" w:equalWidth="0">
            <w:col w:w="2131" w:space="39"/>
            <w:col w:w="9350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160"/>
        </w:sectPr>
      </w:pPr>
      <w:rPr/>
    </w:p>
    <w:p>
      <w:pPr>
        <w:spacing w:before="36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jsigortalı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95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7"/>
          <w:w w:val="1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06" w:lineRule="exact"/>
        <w:ind w:left="151" w:right="-51" w:firstLine="-3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resJim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89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8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Hüseyi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ÖZKÖ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6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66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-3"/>
          <w:w w:val="105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del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160"/>
          <w:cols w:num="3" w:equalWidth="0">
            <w:col w:w="1664" w:space="502"/>
            <w:col w:w="1416" w:space="3280"/>
            <w:col w:w="4658"/>
          </w:cols>
        </w:sectPr>
      </w:pPr>
      <w:rPr/>
    </w:p>
    <w:p>
      <w:pPr>
        <w:spacing w:before="63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09" w:right="-67"/>
        <w:jc w:val="left"/>
        <w:tabs>
          <w:tab w:pos="1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8" w:after="0" w:line="210" w:lineRule="exact"/>
        <w:ind w:right="-53"/>
        <w:jc w:val="left"/>
        <w:tabs>
          <w:tab w:pos="3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</w:rPr>
        <w:t>Warih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35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21.05.2017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71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-14"/>
          <w:w w:val="14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:55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6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8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63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14" w:right="159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5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34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545659"/>
          <w:spacing w:val="0"/>
          <w:w w:val="84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44"/>
          <w:szCs w:val="44"/>
          <w:color w:val="545659"/>
          <w:spacing w:val="-14"/>
          <w:w w:val="84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45659"/>
          <w:spacing w:val="0"/>
          <w:w w:val="53"/>
          <w:b/>
          <w:bCs/>
        </w:rPr>
        <w:t>t.</w:t>
      </w:r>
      <w:r>
        <w:rPr>
          <w:rFonts w:ascii="Times New Roman" w:hAnsi="Times New Roman" w:cs="Times New Roman" w:eastAsia="Times New Roman"/>
          <w:sz w:val="23"/>
          <w:szCs w:val="23"/>
          <w:color w:val="545659"/>
          <w:spacing w:val="8"/>
          <w:w w:val="53"/>
          <w:b/>
          <w:bCs/>
        </w:rPr>
        <w:t>,</w:t>
      </w:r>
      <w:r>
        <w:rPr>
          <w:rFonts w:ascii="Arial" w:hAnsi="Arial" w:cs="Arial" w:eastAsia="Arial"/>
          <w:sz w:val="16"/>
          <w:szCs w:val="16"/>
          <w:color w:val="808282"/>
          <w:spacing w:val="0"/>
          <w:w w:val="95"/>
          <w:b/>
          <w:bCs/>
          <w:position w:val="8"/>
        </w:rPr>
        <w:t>1</w:t>
      </w:r>
      <w:r>
        <w:rPr>
          <w:rFonts w:ascii="Arial" w:hAnsi="Arial" w:cs="Arial" w:eastAsia="Arial"/>
          <w:sz w:val="16"/>
          <w:szCs w:val="16"/>
          <w:color w:val="808282"/>
          <w:spacing w:val="7"/>
          <w:w w:val="100"/>
          <w:b/>
          <w:bCs/>
          <w:position w:val="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45659"/>
          <w:spacing w:val="0"/>
          <w:w w:val="100"/>
          <w:b/>
          <w:bCs/>
          <w:position w:val="0"/>
        </w:rPr>
        <w:t>l?20i7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76" w:after="0" w:line="240" w:lineRule="auto"/>
        <w:ind w:left="-33" w:right="134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05" w:lineRule="exact"/>
        <w:ind w:left="555" w:right="1988"/>
        <w:jc w:val="center"/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5B649C"/>
          <w:spacing w:val="0"/>
          <w:w w:val="78"/>
          <w:position w:val="-5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453" w:right="1072"/>
        <w:jc w:val="center"/>
        <w:rPr>
          <w:rFonts w:ascii="Arial" w:hAnsi="Arial" w:cs="Arial" w:eastAsia="Arial"/>
          <w:sz w:val="41"/>
          <w:szCs w:val="41"/>
        </w:rPr>
      </w:pPr>
      <w:rPr/>
      <w:r>
        <w:rPr/>
        <w:pict>
          <v:shape style="position:absolute;margin-left:138.240005pt;margin-top:-41.894691pt;width:216pt;height:130.559998pt;mso-position-horizontal-relative:page;mso-position-vertical-relative:paragraph;z-index:-15169" type="#_x0000_t75">
            <v:imagedata r:id="rId33" o:title=""/>
          </v:shape>
        </w:pict>
      </w:r>
      <w:r>
        <w:rPr>
          <w:rFonts w:ascii="Arial" w:hAnsi="Arial" w:cs="Arial" w:eastAsia="Arial"/>
          <w:sz w:val="41"/>
          <w:szCs w:val="41"/>
          <w:color w:val="A8A8AA"/>
          <w:spacing w:val="0"/>
          <w:w w:val="58"/>
          <w:position w:val="-8"/>
        </w:rPr>
        <w:t>..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40" w:right="160"/>
          <w:cols w:num="4" w:equalWidth="0">
            <w:col w:w="1284" w:space="256"/>
            <w:col w:w="423" w:space="212"/>
            <w:col w:w="4858" w:space="1691"/>
            <w:col w:w="2796"/>
          </w:cols>
        </w:sectPr>
      </w:pPr>
      <w:rPr/>
    </w:p>
    <w:p>
      <w:pPr>
        <w:spacing w:before="0" w:after="0" w:line="257" w:lineRule="exact"/>
        <w:ind w:right="781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6.109062pt;margin-top:21.306774pt;width:568.232249pt;height:747.478633pt;mso-position-horizontal-relative:page;mso-position-vertical-relative:page;z-index:-15168" coordorigin="322,426" coordsize="11365,14950">
            <v:group style="position:absolute;left:372;top:460;width:11293;height:2" coordorigin="372,460" coordsize="11293,2">
              <v:shape style="position:absolute;left:372;top:460;width:11293;height:2" coordorigin="372,460" coordsize="11293,0" path="m372,460l11665,460e" filled="f" stroked="t" strokeweight=".715958pt" strokecolor="#606060">
                <v:path arrowok="t"/>
              </v:shape>
            </v:group>
            <v:group style="position:absolute;left:363;top:1958;width:11307;height:2" coordorigin="363,1958" coordsize="11307,2">
              <v:shape style="position:absolute;left:363;top:1958;width:11307;height:2" coordorigin="363,1958" coordsize="11307,0" path="m363,1958l11670,1958e" filled="f" stroked="t" strokeweight=".715958pt" strokecolor="#575757">
                <v:path arrowok="t"/>
              </v:shape>
            </v:group>
            <v:group style="position:absolute;left:353;top:436;width:2;height:14899" coordorigin="353,436" coordsize="2,14899">
              <v:shape style="position:absolute;left:353;top:436;width:2;height:14899" coordorigin="353,436" coordsize="0,14899" path="m353,15335l353,436e" filled="f" stroked="t" strokeweight=".954611pt" strokecolor="#4F4F4F">
                <v:path arrowok="t"/>
              </v:shape>
            </v:group>
            <v:group style="position:absolute;left:2429;top:450;width:2;height:1513" coordorigin="2429,450" coordsize="2,1513">
              <v:shape style="position:absolute;left:2429;top:450;width:2;height:1513" coordorigin="2429,450" coordsize="0,1513" path="m2429,1963l2429,450e" filled="f" stroked="t" strokeweight=".715958pt" strokecolor="#545454">
                <v:path arrowok="t"/>
              </v:shape>
            </v:group>
            <v:group style="position:absolute;left:9226;top:455;width:2;height:1508" coordorigin="9226,455" coordsize="2,1508">
              <v:shape style="position:absolute;left:9226;top:455;width:2;height:1508" coordorigin="9226,455" coordsize="0,1508" path="m9226,1963l9226,455e" filled="f" stroked="t" strokeweight=".715958pt" strokecolor="#575757">
                <v:path arrowok="t"/>
              </v:shape>
            </v:group>
            <v:group style="position:absolute;left:11665;top:450;width:2;height:3351" coordorigin="11665,450" coordsize="2,3351">
              <v:shape style="position:absolute;left:11665;top:450;width:2;height:3351" coordorigin="11665,450" coordsize="0,3351" path="m11665,3801l11665,450e" filled="f" stroked="t" strokeweight=".715958pt" strokecolor="#606060">
                <v:path arrowok="t"/>
              </v:shape>
            </v:group>
            <v:group style="position:absolute;left:363;top:2174;width:11312;height:2" coordorigin="363,2174" coordsize="11312,2">
              <v:shape style="position:absolute;left:363;top:2174;width:11312;height:2" coordorigin="363,2174" coordsize="11312,0" path="m363,2174l11675,2174e" filled="f" stroked="t" strokeweight=".715958pt" strokecolor="#606060">
                <v:path arrowok="t"/>
              </v:shape>
            </v:group>
            <v:group style="position:absolute;left:363;top:2389;width:11312;height:2" coordorigin="363,2389" coordsize="11312,2">
              <v:shape style="position:absolute;left:363;top:2389;width:11312;height:2" coordorigin="363,2389" coordsize="11312,0" path="m363,2389l11675,2389e" filled="f" stroked="t" strokeweight=".715958pt" strokecolor="#606060">
                <v:path arrowok="t"/>
              </v:shape>
            </v:group>
            <v:group style="position:absolute;left:363;top:2609;width:11312;height:2" coordorigin="363,2609" coordsize="11312,2">
              <v:shape style="position:absolute;left:363;top:2609;width:11312;height:2" coordorigin="363,2609" coordsize="11312,0" path="m363,2609l11675,2609e" filled="f" stroked="t" strokeweight=".715958pt" strokecolor="#606060">
                <v:path arrowok="t"/>
              </v:shape>
            </v:group>
            <v:group style="position:absolute;left:363;top:2830;width:11312;height:2" coordorigin="363,2830" coordsize="11312,2">
              <v:shape style="position:absolute;left:363;top:2830;width:11312;height:2" coordorigin="363,2830" coordsize="11312,0" path="m363,2830l11675,2830e" filled="f" stroked="t" strokeweight=".715958pt" strokecolor="#5B5B5B">
                <v:path arrowok="t"/>
              </v:shape>
            </v:group>
            <v:group style="position:absolute;left:2420;top:3782;width:2;height:11567" coordorigin="2420,3782" coordsize="2,11567">
              <v:shape style="position:absolute;left:2420;top:3782;width:2;height:11567" coordorigin="2420,3782" coordsize="0,11567" path="m2420,15349l2420,3782e" filled="f" stroked="t" strokeweight=".715958pt" strokecolor="#545454">
                <v:path arrowok="t"/>
              </v:shape>
            </v:group>
            <v:group style="position:absolute;left:3919;top:3040;width:2;height:756" coordorigin="3919,3040" coordsize="2,756">
              <v:shape style="position:absolute;left:3919;top:3040;width:2;height:756" coordorigin="3919,3040" coordsize="0,756" path="m3919,3797l3919,3040e" filled="f" stroked="t" strokeweight=".715958pt" strokecolor="#484848">
                <v:path arrowok="t"/>
              </v:shape>
            </v:group>
            <v:group style="position:absolute;left:7040;top:3045;width:2;height:756" coordorigin="7040,3045" coordsize="2,756">
              <v:shape style="position:absolute;left:7040;top:3045;width:2;height:756" coordorigin="7040,3045" coordsize="0,756" path="m7040,3801l7040,3045e" filled="f" stroked="t" strokeweight=".715958pt" strokecolor="#545454">
                <v:path arrowok="t"/>
              </v:shape>
            </v:group>
            <v:group style="position:absolute;left:358;top:3787;width:11317;height:2" coordorigin="358,3787" coordsize="11317,2">
              <v:shape style="position:absolute;left:358;top:3787;width:11317;height:2" coordorigin="358,3787" coordsize="11317,0" path="m358,3787l11675,3787e" filled="f" stroked="t" strokeweight=".715958pt" strokecolor="#575757">
                <v:path arrowok="t"/>
              </v:shape>
            </v:group>
            <v:group style="position:absolute;left:363;top:3050;width:11312;height:2" coordorigin="363,3050" coordsize="11312,2">
              <v:shape style="position:absolute;left:363;top:3050;width:11312;height:2" coordorigin="363,3050" coordsize="11312,0" path="m363,3050l11675,3050e" filled="f" stroked="t" strokeweight=".715958pt" strokecolor="#5B5B5B">
                <v:path arrowok="t"/>
              </v:shape>
            </v:group>
            <v:group style="position:absolute;left:7904;top:5707;width:2;height:665" coordorigin="7904,5707" coordsize="2,665">
              <v:shape style="position:absolute;left:7904;top:5707;width:2;height:665" coordorigin="7904,5707" coordsize="0,665" path="m7904,6372l7904,5707e" filled="f" stroked="t" strokeweight=".477306pt" strokecolor="#484848">
                <v:path arrowok="t"/>
              </v:shape>
            </v:group>
            <v:group style="position:absolute;left:11665;top:4060;width:2;height:11309" coordorigin="11665,4060" coordsize="2,11309">
              <v:shape style="position:absolute;left:11665;top:4060;width:2;height:11309" coordorigin="11665,4060" coordsize="0,11309" path="m11665,15369l11665,4060e" filled="f" stroked="t" strokeweight=".715958pt" strokecolor="#646464">
                <v:path arrowok="t"/>
              </v:shape>
            </v:group>
            <v:group style="position:absolute;left:358;top:4067;width:11322;height:2" coordorigin="358,4067" coordsize="11322,2">
              <v:shape style="position:absolute;left:358;top:4067;width:11322;height:2" coordorigin="358,4067" coordsize="11322,0" path="m358,4067l11680,4067e" filled="f" stroked="t" strokeweight=".715958pt" strokecolor="#606060">
                <v:path arrowok="t"/>
              </v:shape>
            </v:group>
            <v:group style="position:absolute;left:4983;top:4280;width:2;height:2087" coordorigin="4983,4280" coordsize="2,2087">
              <v:shape style="position:absolute;left:4983;top:4280;width:2;height:2087" coordorigin="4983,4280" coordsize="0,2087" path="m4983,6368l4983,4280e" filled="f" stroked="t" strokeweight=".715958pt" strokecolor="#4F4F4F">
                <v:path arrowok="t"/>
              </v:shape>
            </v:group>
            <v:group style="position:absolute;left:2420;top:4287;width:9260;height:2" coordorigin="2420,4287" coordsize="9260,2">
              <v:shape style="position:absolute;left:2420;top:4287;width:9260;height:2" coordorigin="2420,4287" coordsize="9260,0" path="m2420,4287l11680,4287e" filled="f" stroked="t" strokeweight=".715958pt" strokecolor="#606060">
                <v:path arrowok="t"/>
              </v:shape>
            </v:group>
            <v:group style="position:absolute;left:4974;top:4773;width:6701;height:2" coordorigin="4974,4773" coordsize="6701,2">
              <v:shape style="position:absolute;left:4974;top:4773;width:6701;height:2" coordorigin="4974,4773" coordsize="6701,0" path="m4974,4773l11675,4773e" filled="f" stroked="t" strokeweight=".715958pt" strokecolor="#7C7C7C">
                <v:path arrowok="t"/>
              </v:shape>
            </v:group>
            <v:group style="position:absolute;left:4974;top:5018;width:6701;height:2" coordorigin="4974,5018" coordsize="6701,2">
              <v:shape style="position:absolute;left:4974;top:5018;width:6701;height:2" coordorigin="4974,5018" coordsize="6701,0" path="m4974,5018l11675,5018e" filled="f" stroked="t" strokeweight=".715958pt" strokecolor="#5B5B5B">
                <v:path arrowok="t"/>
              </v:shape>
            </v:group>
            <v:group style="position:absolute;left:4978;top:5259;width:6697;height:2" coordorigin="4978,5259" coordsize="6697,2">
              <v:shape style="position:absolute;left:4978;top:5259;width:6697;height:2" coordorigin="4978,5259" coordsize="6697,0" path="m4978,5259l11675,5259e" filled="f" stroked="t" strokeweight=".715958pt" strokecolor="#646464">
                <v:path arrowok="t"/>
              </v:shape>
            </v:group>
            <v:group style="position:absolute;left:2415;top:5477;width:9260;height:2" coordorigin="2415,5477" coordsize="9260,2">
              <v:shape style="position:absolute;left:2415;top:5477;width:9260;height:2" coordorigin="2415,5477" coordsize="9260,0" path="m2415,5477l11675,5477e" filled="f" stroked="t" strokeweight=".715958pt" strokecolor="#606060">
                <v:path arrowok="t"/>
              </v:shape>
            </v:group>
            <v:group style="position:absolute;left:2420;top:6138;width:9260;height:2" coordorigin="2420,6138" coordsize="9260,2">
              <v:shape style="position:absolute;left:2420;top:6138;width:9260;height:2" coordorigin="2420,6138" coordsize="9260,0" path="m2420,6138l11680,6138e" filled="f" stroked="t" strokeweight=".715958pt" strokecolor="#606060">
                <v:path arrowok="t"/>
              </v:shape>
            </v:group>
            <v:group style="position:absolute;left:4983;top:7000;width:2;height:670" coordorigin="4983,7000" coordsize="2,670">
              <v:shape style="position:absolute;left:4983;top:7000;width:2;height:670" coordorigin="4983,7000" coordsize="0,670" path="m4983,7670l4983,7000e" filled="f" stroked="t" strokeweight=".954611pt" strokecolor="#5B5B5B">
                <v:path arrowok="t"/>
              </v:shape>
            </v:group>
            <v:group style="position:absolute;left:2420;top:6358;width:9260;height:2" coordorigin="2420,6358" coordsize="9260,2">
              <v:shape style="position:absolute;left:2420;top:6358;width:9260;height:2" coordorigin="2420,6358" coordsize="9260,0" path="m2420,6358l11680,6358e" filled="f" stroked="t" strokeweight=".715958pt" strokecolor="#606060">
                <v:path arrowok="t"/>
              </v:shape>
            </v:group>
            <v:group style="position:absolute;left:1146;top:10624;width:2;height:4721" coordorigin="1146,10624" coordsize="2,4721">
              <v:shape style="position:absolute;left:1146;top:10624;width:2;height:4721" coordorigin="1146,10624" coordsize="0,4721" path="m1146,15345l1146,10624e" filled="f" stroked="t" strokeweight=".715958pt" strokecolor="#575757">
                <v:path arrowok="t"/>
              </v:shape>
            </v:group>
            <v:group style="position:absolute;left:353;top:7004;width:11322;height:2" coordorigin="353,7004" coordsize="11322,2">
              <v:shape style="position:absolute;left:353;top:7004;width:11322;height:2" coordorigin="353,7004" coordsize="11322,0" path="m353,7004l11675,7004e" filled="f" stroked="t" strokeweight=".715958pt" strokecolor="#5B5B5B">
                <v:path arrowok="t"/>
              </v:shape>
            </v:group>
            <v:group style="position:absolute;left:358;top:5709;width:11317;height:2" coordorigin="358,5709" coordsize="11317,2">
              <v:shape style="position:absolute;left:358;top:5709;width:11317;height:2" coordorigin="358,5709" coordsize="11317,0" path="m358,5709l11675,5709e" filled="f" stroked="t" strokeweight=".715958pt" strokecolor="#5B5B5B">
                <v:path arrowok="t"/>
              </v:shape>
            </v:group>
            <v:group style="position:absolute;left:826;top:6578;width:10854;height:2" coordorigin="826,6578" coordsize="10854,2">
              <v:shape style="position:absolute;left:826;top:6578;width:10854;height:2" coordorigin="826,6578" coordsize="10854,0" path="m826,6578l11680,6578e" filled="f" stroked="t" strokeweight=".715958pt" strokecolor="#5B5B5B">
                <v:path arrowok="t"/>
              </v:shape>
            </v:group>
            <v:group style="position:absolute;left:4974;top:7229;width:6701;height:2" coordorigin="4974,7229" coordsize="6701,2">
              <v:shape style="position:absolute;left:4974;top:7229;width:6701;height:2" coordorigin="4974,7229" coordsize="6701,0" path="m4974,7229l11675,7229e" filled="f" stroked="t" strokeweight=".715958pt" strokecolor="#606060">
                <v:path arrowok="t"/>
              </v:shape>
            </v:group>
            <v:group style="position:absolute;left:4974;top:7450;width:6701;height:2" coordorigin="4974,7450" coordsize="6701,2">
              <v:shape style="position:absolute;left:4974;top:7450;width:6701;height:2" coordorigin="4974,7450" coordsize="6701,0" path="m4974,7450l11675,7450e" filled="f" stroked="t" strokeweight=".715958pt" strokecolor="#5B5B5B">
                <v:path arrowok="t"/>
              </v:shape>
            </v:group>
            <v:group style="position:absolute;left:1733;top:10624;width:2;height:4721" coordorigin="1733,10624" coordsize="2,4721">
              <v:shape style="position:absolute;left:1733;top:10624;width:2;height:4721" coordorigin="1733,10624" coordsize="0,4721" path="m1733,15345l1733,10624e" filled="f" stroked="t" strokeweight=".715958pt" strokecolor="#4F4F4F">
                <v:path arrowok="t"/>
              </v:shape>
            </v:group>
            <v:group style="position:absolute;left:344;top:9362;width:11331;height:2" coordorigin="344,9362" coordsize="11331,2">
              <v:shape style="position:absolute;left:344;top:9362;width:11331;height:2" coordorigin="344,9362" coordsize="11331,0" path="m344,9362l11675,9362e" filled="f" stroked="t" strokeweight=".715958pt" strokecolor="#646464">
                <v:path arrowok="t"/>
              </v:shape>
            </v:group>
            <v:group style="position:absolute;left:339;top:10425;width:11336;height:2" coordorigin="339,10425" coordsize="11336,2">
              <v:shape style="position:absolute;left:339;top:10425;width:11336;height:2" coordorigin="339,10425" coordsize="11336,0" path="m339,10425l11675,10425e" filled="f" stroked="t" strokeweight=".715958pt" strokecolor="#606060">
                <v:path arrowok="t"/>
              </v:shape>
            </v:group>
            <v:group style="position:absolute;left:7436;top:10638;width:2;height:4721" coordorigin="7436,10638" coordsize="2,4721">
              <v:shape style="position:absolute;left:7436;top:10638;width:2;height:4721" coordorigin="7436,10638" coordsize="0,4721" path="m7436,15359l7436,10638e" filled="f" stroked="t" strokeweight=".715958pt" strokecolor="#5B5B5B">
                <v:path arrowok="t"/>
              </v:shape>
            </v:group>
            <v:group style="position:absolute;left:353;top:7663;width:11322;height:2" coordorigin="353,7663" coordsize="11322,2">
              <v:shape style="position:absolute;left:353;top:7663;width:11322;height:2" coordorigin="353,7663" coordsize="11322,0" path="m353,7663l11675,7663e" filled="f" stroked="t" strokeweight=".715958pt" strokecolor="#606060">
                <v:path arrowok="t"/>
              </v:shape>
            </v:group>
            <v:group style="position:absolute;left:348;top:8474;width:11322;height:2" coordorigin="348,8474" coordsize="11322,2">
              <v:shape style="position:absolute;left:348;top:8474;width:11322;height:2" coordorigin="348,8474" coordsize="11322,0" path="m348,8474l11670,8474e" filled="f" stroked="t" strokeweight=".715958pt" strokecolor="#5B5B5B">
                <v:path arrowok="t"/>
              </v:shape>
            </v:group>
            <v:group style="position:absolute;left:344;top:9707;width:11331;height:2" coordorigin="344,9707" coordsize="11331,2">
              <v:shape style="position:absolute;left:344;top:9707;width:11331;height:2" coordorigin="344,9707" coordsize="11331,0" path="m344,9707l11675,9707e" filled="f" stroked="t" strokeweight=".715958pt" strokecolor="#606060">
                <v:path arrowok="t"/>
              </v:shape>
            </v:group>
            <v:group style="position:absolute;left:487;top:9942;width:11188;height:2" coordorigin="487,9942" coordsize="11188,2">
              <v:shape style="position:absolute;left:487;top:9942;width:11188;height:2" coordorigin="487,9942" coordsize="11188,0" path="m487,9942l11675,9942e" filled="f" stroked="t" strokeweight=".715958pt" strokecolor="#5B5B5B">
                <v:path arrowok="t"/>
              </v:shape>
            </v:group>
            <v:group style="position:absolute;left:339;top:10641;width:11331;height:2" coordorigin="339,10641" coordsize="11331,2">
              <v:shape style="position:absolute;left:339;top:10641;width:11331;height:2" coordorigin="339,10641" coordsize="11331,0" path="m339,10641l11670,10641e" filled="f" stroked="t" strokeweight=".715958pt" strokecolor="#606060">
                <v:path arrowok="t"/>
              </v:shape>
            </v:group>
            <v:group style="position:absolute;left:339;top:10875;width:11331;height:2" coordorigin="339,10875" coordsize="11331,2">
              <v:shape style="position:absolute;left:339;top:10875;width:11331;height:2" coordorigin="339,10875" coordsize="11331,0" path="m339,10875l11670,10875e" filled="f" stroked="t" strokeweight=".715958pt" strokecolor="#606060">
                <v:path arrowok="t"/>
              </v:shape>
            </v:group>
            <v:group style="position:absolute;left:339;top:12956;width:2081;height:2" coordorigin="339,12956" coordsize="2081,2">
              <v:shape style="position:absolute;left:339;top:12956;width:2081;height:2" coordorigin="339,12956" coordsize="2081,0" path="m339,12956l2420,12956e" filled="f" stroked="t" strokeweight=".715958pt" strokecolor="#646464">
                <v:path arrowok="t"/>
              </v:shape>
            </v:group>
            <v:group style="position:absolute;left:329;top:15347;width:11346;height:2" coordorigin="329,15347" coordsize="11346,2">
              <v:shape style="position:absolute;left:329;top:15347;width:11346;height:2" coordorigin="329,15347" coordsize="11346,0" path="m329,15347l11675,15347e" filled="f" stroked="t" strokeweight=".715958pt" strokecolor="#747474">
                <v:path arrowok="t"/>
              </v:shape>
            </v:group>
            <v:group style="position:absolute;left:10419;top:1002;width:92;height:300" coordorigin="10419,1002" coordsize="92,300">
              <v:shape style="position:absolute;left:10419;top:1002;width:92;height:300" coordorigin="10419,1002" coordsize="92,300" path="m10419,1002l10511,1002,10511,1302,10419,1302,10419,1002e" filled="t" fillcolor="#D6DBDB" stroked="f">
                <v:path arrowok="t"/>
                <v:fill/>
              </v:shape>
            </v:group>
            <v:group style="position:absolute;left:10014;top:13324;width:2;height:323" coordorigin="10014,13324" coordsize="2,323">
              <v:shape style="position:absolute;left:10014;top:13324;width:2;height:323" coordorigin="10014,13324" coordsize="0,323" path="m10014,13647l10014,13324e" filled="f" stroked="t" strokeweight="2.417680pt" strokecolor="#D6DBDB">
                <v:path arrowok="t"/>
              </v:shape>
            </v:group>
            <v:group style="position:absolute;left:9553;top:13848;width:2;height:202" coordorigin="9553,13848" coordsize="2,202">
              <v:shape style="position:absolute;left:9553;top:13848;width:2;height:202" coordorigin="9553,13848" coordsize="0,202" path="m9553,14050l9553,13848e" filled="f" stroked="t" strokeweight="2.85625pt" strokecolor="#D6DBDB">
                <v:path arrowok="t"/>
              </v:shape>
            </v:group>
            <v:group style="position:absolute;left:11254;top:14123;width:2;height:246" coordorigin="11254,14123" coordsize="2,246">
              <v:shape style="position:absolute;left:11254;top:14123;width:2;height:246" coordorigin="11254,14123" coordsize="0,246" path="m11254,14369l11254,14123e" filled="f" stroked="t" strokeweight="2.094400pt" strokecolor="#D6DBDB">
                <v:path arrowok="t"/>
              </v:shape>
            </v:group>
            <v:group style="position:absolute;left:10951;top:14362;width:2;height:95" coordorigin="10951,14362" coordsize="2,95">
              <v:shape style="position:absolute;left:10951;top:14362;width:2;height:95" coordorigin="10951,14362" coordsize="0,95" path="m10951,14458l10951,14362e" filled="f" stroked="t" strokeweight="1.41852pt" strokecolor="#D6DBD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545659"/>
          <w:w w:val="117"/>
          <w:b/>
          <w:bCs/>
          <w:position w:val="-3"/>
        </w:rPr>
        <w:t>Bül</w:t>
      </w:r>
      <w:r>
        <w:rPr>
          <w:rFonts w:ascii="Arial" w:hAnsi="Arial" w:cs="Arial" w:eastAsia="Arial"/>
          <w:sz w:val="25"/>
          <w:szCs w:val="25"/>
          <w:color w:val="545659"/>
          <w:spacing w:val="-5"/>
          <w:w w:val="118"/>
          <w:b/>
          <w:bCs/>
          <w:position w:val="-3"/>
        </w:rPr>
        <w:t>e</w:t>
      </w:r>
      <w:r>
        <w:rPr>
          <w:rFonts w:ascii="Arial" w:hAnsi="Arial" w:cs="Arial" w:eastAsia="Arial"/>
          <w:sz w:val="25"/>
          <w:szCs w:val="25"/>
          <w:color w:val="808282"/>
          <w:spacing w:val="0"/>
          <w:w w:val="56"/>
          <w:b/>
          <w:bCs/>
          <w:position w:val="-3"/>
        </w:rPr>
        <w:t>ı</w:t>
      </w:r>
      <w:r>
        <w:rPr>
          <w:rFonts w:ascii="Arial" w:hAnsi="Arial" w:cs="Arial" w:eastAsia="Arial"/>
          <w:sz w:val="25"/>
          <w:szCs w:val="25"/>
          <w:color w:val="808282"/>
          <w:spacing w:val="0"/>
          <w:w w:val="57"/>
          <w:b/>
          <w:bCs/>
          <w:position w:val="-3"/>
        </w:rPr>
        <w:t>r</w:t>
      </w:r>
      <w:r>
        <w:rPr>
          <w:rFonts w:ascii="Arial" w:hAnsi="Arial" w:cs="Arial" w:eastAsia="Arial"/>
          <w:sz w:val="25"/>
          <w:szCs w:val="25"/>
          <w:color w:val="808282"/>
          <w:spacing w:val="0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808282"/>
          <w:spacing w:val="19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676969"/>
          <w:spacing w:val="0"/>
          <w:w w:val="71"/>
          <w:position w:val="-3"/>
        </w:rPr>
        <w:t>.</w:t>
      </w:r>
      <w:r>
        <w:rPr>
          <w:rFonts w:ascii="Arial" w:hAnsi="Arial" w:cs="Arial" w:eastAsia="Arial"/>
          <w:sz w:val="25"/>
          <w:szCs w:val="25"/>
          <w:color w:val="676969"/>
          <w:spacing w:val="0"/>
          <w:w w:val="71"/>
          <w:position w:val="-3"/>
        </w:rPr>
        <w:t>  </w:t>
      </w:r>
      <w:r>
        <w:rPr>
          <w:rFonts w:ascii="Arial" w:hAnsi="Arial" w:cs="Arial" w:eastAsia="Arial"/>
          <w:sz w:val="25"/>
          <w:szCs w:val="25"/>
          <w:color w:val="676969"/>
          <w:spacing w:val="27"/>
          <w:w w:val="71"/>
          <w:position w:val="-3"/>
        </w:rPr>
        <w:t> </w:t>
      </w:r>
      <w:r>
        <w:rPr>
          <w:rFonts w:ascii="Arial" w:hAnsi="Arial" w:cs="Arial" w:eastAsia="Arial"/>
          <w:sz w:val="29"/>
          <w:szCs w:val="29"/>
          <w:color w:val="808282"/>
          <w:spacing w:val="0"/>
          <w:w w:val="71"/>
          <w:position w:val="-3"/>
        </w:rPr>
        <w:t>·IQ</w:t>
      </w:r>
      <w:r>
        <w:rPr>
          <w:rFonts w:ascii="Arial" w:hAnsi="Arial" w:cs="Arial" w:eastAsia="Arial"/>
          <w:sz w:val="29"/>
          <w:szCs w:val="29"/>
          <w:color w:val="808282"/>
          <w:spacing w:val="0"/>
          <w:w w:val="71"/>
          <w:position w:val="-3"/>
        </w:rPr>
        <w:t>  </w:t>
      </w:r>
      <w:r>
        <w:rPr>
          <w:rFonts w:ascii="Arial" w:hAnsi="Arial" w:cs="Arial" w:eastAsia="Arial"/>
          <w:sz w:val="29"/>
          <w:szCs w:val="29"/>
          <w:color w:val="808282"/>
          <w:spacing w:val="1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08282"/>
          <w:spacing w:val="0"/>
          <w:w w:val="125"/>
          <w:b/>
          <w:bCs/>
          <w:position w:val="-3"/>
        </w:rPr>
        <w:t>(!N</w:t>
      </w:r>
      <w:r>
        <w:rPr>
          <w:rFonts w:ascii="Times New Roman" w:hAnsi="Times New Roman" w:cs="Times New Roman" w:eastAsia="Times New Roman"/>
          <w:sz w:val="22"/>
          <w:szCs w:val="22"/>
          <w:color w:val="808282"/>
          <w:spacing w:val="-27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8A8AA"/>
          <w:spacing w:val="0"/>
          <w:w w:val="121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right="941"/>
        <w:jc w:val="right"/>
        <w:tabs>
          <w:tab w:pos="50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B3B3B"/>
          <w:w w:val="77"/>
          <w:i/>
          <w:position w:val="-2"/>
        </w:rPr>
        <w:t>ltt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B3B3B"/>
          <w:w w:val="100"/>
          <w:i/>
          <w:position w:val="-2"/>
        </w:rPr>
      </w:r>
      <w:r>
        <w:rPr>
          <w:rFonts w:ascii="Arial" w:hAnsi="Arial" w:cs="Arial" w:eastAsia="Arial"/>
          <w:sz w:val="19"/>
          <w:szCs w:val="19"/>
          <w:color w:val="676969"/>
          <w:w w:val="72"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676969"/>
          <w:w w:val="73"/>
          <w:position w:val="-2"/>
        </w:rPr>
        <w:t>(</w:t>
      </w:r>
      <w:r>
        <w:rPr>
          <w:rFonts w:ascii="Arial" w:hAnsi="Arial" w:cs="Arial" w:eastAsia="Arial"/>
          <w:sz w:val="19"/>
          <w:szCs w:val="19"/>
          <w:color w:val="676969"/>
          <w:w w:val="72"/>
          <w:position w:val="-2"/>
        </w:rPr>
        <w:t>.</w:t>
      </w:r>
      <w:r>
        <w:rPr>
          <w:rFonts w:ascii="Arial" w:hAnsi="Arial" w:cs="Arial" w:eastAsia="Arial"/>
          <w:sz w:val="19"/>
          <w:szCs w:val="19"/>
          <w:color w:val="676969"/>
          <w:spacing w:val="-18"/>
          <w:w w:val="73"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A8A8AA"/>
          <w:spacing w:val="-16"/>
          <w:w w:val="99"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545659"/>
          <w:spacing w:val="0"/>
          <w:w w:val="84"/>
          <w:position w:val="-2"/>
        </w:rPr>
        <w:t>n</w:t>
      </w:r>
      <w:r>
        <w:rPr>
          <w:rFonts w:ascii="Arial" w:hAnsi="Arial" w:cs="Arial" w:eastAsia="Arial"/>
          <w:sz w:val="19"/>
          <w:szCs w:val="19"/>
          <w:color w:val="545659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9"/>
          <w:szCs w:val="19"/>
          <w:color w:val="545659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8A8AA"/>
          <w:spacing w:val="-4"/>
          <w:w w:val="60"/>
          <w:position w:val="-2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676969"/>
          <w:spacing w:val="0"/>
          <w:w w:val="60"/>
          <w:position w:val="-2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676969"/>
          <w:spacing w:val="0"/>
          <w:w w:val="6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60"/>
          <w:position w:val="-2"/>
        </w:rPr>
        <w:t>v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6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13"/>
          <w:w w:val="6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60"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60"/>
          <w:position w:val="-2"/>
        </w:rPr>
        <w:t>   </w:t>
      </w:r>
      <w:r>
        <w:rPr>
          <w:rFonts w:ascii="Arial" w:hAnsi="Arial" w:cs="Arial" w:eastAsia="Arial"/>
          <w:sz w:val="19"/>
          <w:szCs w:val="19"/>
          <w:color w:val="A8A8AA"/>
          <w:spacing w:val="17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808282"/>
          <w:spacing w:val="0"/>
          <w:w w:val="51"/>
          <w:position w:val="-2"/>
        </w:rPr>
        <w:t>cı</w:t>
      </w:r>
      <w:r>
        <w:rPr>
          <w:rFonts w:ascii="Times New Roman" w:hAnsi="Times New Roman" w:cs="Times New Roman" w:eastAsia="Times New Roman"/>
          <w:sz w:val="33"/>
          <w:szCs w:val="33"/>
          <w:color w:val="A8A8AA"/>
          <w:spacing w:val="-2"/>
          <w:w w:val="78"/>
          <w:position w:val="-2"/>
        </w:rPr>
        <w:t>r</w:t>
      </w:r>
      <w:r>
        <w:rPr>
          <w:rFonts w:ascii="Times New Roman" w:hAnsi="Times New Roman" w:cs="Times New Roman" w:eastAsia="Times New Roman"/>
          <w:sz w:val="33"/>
          <w:szCs w:val="33"/>
          <w:color w:val="959595"/>
          <w:spacing w:val="0"/>
          <w:w w:val="109"/>
          <w:position w:val="-2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right="385"/>
        <w:jc w:val="right"/>
        <w:tabs>
          <w:tab w:pos="226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Arial" w:hAnsi="Arial" w:cs="Arial" w:eastAsia="Arial"/>
          <w:sz w:val="19"/>
          <w:szCs w:val="19"/>
          <w:color w:val="545659"/>
          <w:w w:val="262"/>
          <w:position w:val="1"/>
        </w:rPr>
        <w:t>aa</w:t>
      </w:r>
      <w:r>
        <w:rPr>
          <w:rFonts w:ascii="Arial" w:hAnsi="Arial" w:cs="Arial" w:eastAsia="Arial"/>
          <w:sz w:val="19"/>
          <w:szCs w:val="19"/>
          <w:color w:val="3B3B3B"/>
          <w:spacing w:val="1"/>
          <w:w w:val="90"/>
          <w:position w:val="1"/>
        </w:rPr>
        <w:t>h</w:t>
      </w:r>
      <w:r>
        <w:rPr>
          <w:rFonts w:ascii="Arial" w:hAnsi="Arial" w:cs="Arial" w:eastAsia="Arial"/>
          <w:sz w:val="19"/>
          <w:szCs w:val="19"/>
          <w:color w:val="545659"/>
          <w:spacing w:val="-5"/>
          <w:w w:val="84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-17"/>
          <w:w w:val="113"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A8A8AA"/>
          <w:spacing w:val="-2"/>
          <w:w w:val="100"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676969"/>
          <w:spacing w:val="0"/>
          <w:w w:val="102"/>
          <w:position w:val="1"/>
        </w:rPr>
        <w:t>Ş</w:t>
      </w:r>
      <w:r>
        <w:rPr>
          <w:rFonts w:ascii="Arial" w:hAnsi="Arial" w:cs="Arial" w:eastAsia="Arial"/>
          <w:sz w:val="19"/>
          <w:szCs w:val="19"/>
          <w:color w:val="676969"/>
          <w:spacing w:val="-4"/>
          <w:w w:val="103"/>
          <w:position w:val="1"/>
        </w:rPr>
        <w:t>b</w:t>
      </w:r>
      <w:r>
        <w:rPr>
          <w:rFonts w:ascii="Arial" w:hAnsi="Arial" w:cs="Arial" w:eastAsia="Arial"/>
          <w:sz w:val="19"/>
          <w:szCs w:val="19"/>
          <w:color w:val="808282"/>
          <w:spacing w:val="0"/>
          <w:w w:val="89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808282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A8A8AA"/>
          <w:spacing w:val="-1"/>
          <w:w w:val="99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545659"/>
          <w:spacing w:val="0"/>
          <w:w w:val="90"/>
          <w:position w:val="1"/>
        </w:rPr>
        <w:t>u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71"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3B3B3B"/>
          <w:spacing w:val="-36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45659"/>
          <w:spacing w:val="0"/>
          <w:w w:val="114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545659"/>
          <w:spacing w:val="-1"/>
          <w:w w:val="114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150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A8A8A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3"/>
          <w:szCs w:val="33"/>
          <w:color w:val="A8A8AA"/>
          <w:spacing w:val="0"/>
          <w:w w:val="17"/>
          <w:position w:val="1"/>
        </w:rPr>
        <w:t>_</w:t>
      </w:r>
      <w:r>
        <w:rPr>
          <w:rFonts w:ascii="Times New Roman" w:hAnsi="Times New Roman" w:cs="Times New Roman" w:eastAsia="Times New Roman"/>
          <w:sz w:val="33"/>
          <w:szCs w:val="33"/>
          <w:color w:val="A8A8AA"/>
          <w:spacing w:val="-5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6E7593"/>
          <w:spacing w:val="0"/>
          <w:w w:val="47"/>
          <w:position w:val="1"/>
        </w:rPr>
        <w:t>c</w:t>
      </w:r>
      <w:r>
        <w:rPr>
          <w:rFonts w:ascii="Times New Roman" w:hAnsi="Times New Roman" w:cs="Times New Roman" w:eastAsia="Times New Roman"/>
          <w:sz w:val="33"/>
          <w:szCs w:val="33"/>
          <w:color w:val="6E7593"/>
          <w:spacing w:val="-33"/>
          <w:w w:val="47"/>
          <w:position w:val="1"/>
        </w:rPr>
        <w:t>;</w:t>
      </w:r>
      <w:r>
        <w:rPr>
          <w:rFonts w:ascii="Times New Roman" w:hAnsi="Times New Roman" w:cs="Times New Roman" w:eastAsia="Times New Roman"/>
          <w:sz w:val="33"/>
          <w:szCs w:val="33"/>
          <w:color w:val="A8A8AA"/>
          <w:spacing w:val="-49"/>
          <w:w w:val="49"/>
          <w:position w:val="1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6E7593"/>
          <w:spacing w:val="-7"/>
          <w:w w:val="48"/>
          <w:position w:val="1"/>
        </w:rPr>
        <w:t>_</w:t>
      </w:r>
      <w:r>
        <w:rPr>
          <w:rFonts w:ascii="Times New Roman" w:hAnsi="Times New Roman" w:cs="Times New Roman" w:eastAsia="Times New Roman"/>
          <w:sz w:val="33"/>
          <w:szCs w:val="33"/>
          <w:color w:val="A8A8AA"/>
          <w:spacing w:val="0"/>
          <w:w w:val="49"/>
          <w:position w:val="1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right="225"/>
        <w:jc w:val="right"/>
        <w:tabs>
          <w:tab w:pos="440" w:val="left"/>
          <w:tab w:pos="1440" w:val="left"/>
          <w:tab w:pos="18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305542pt;margin-top:4.039846pt;width:95.733878pt;height:15.0pt;mso-position-horizontal-relative:page;mso-position-vertical-relative:paragraph;z-index:-15166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tabs>
                      <w:tab w:pos="1400" w:val="left"/>
                    </w:tabs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A8A8AA"/>
                      <w:spacing w:val="0"/>
                      <w:w w:val="79"/>
                    </w:rPr>
                    <w:t>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A8A8A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A8A8A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545659"/>
                      <w:spacing w:val="0"/>
                      <w:w w:val="79"/>
                    </w:rPr>
                    <w:t>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545659"/>
                      <w:spacing w:val="-4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A8A8AA"/>
                      <w:spacing w:val="0"/>
                      <w:w w:val="79"/>
                    </w:rPr>
                    <w:t>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A8A8AA"/>
                      <w:spacing w:val="-3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A8A8AA"/>
                      <w:spacing w:val="0"/>
                      <w:w w:val="97"/>
                      <w:i/>
                    </w:rPr>
                    <w:t>::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A8A8AA"/>
                      <w:spacing w:val="-62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808282"/>
                      <w:spacing w:val="0"/>
                      <w:w w:val="56"/>
                      <w:b/>
                      <w:bCs/>
                      <w:i/>
                    </w:rPr>
                    <w:t>'i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A8A8AA"/>
          <w:w w:val="14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8A8AA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8A8AA"/>
          <w:spacing w:val="-6"/>
          <w:w w:val="17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08282"/>
          <w:spacing w:val="0"/>
          <w:w w:val="11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0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08282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A8A8AA"/>
          <w:spacing w:val="0"/>
          <w:w w:val="17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8A8AA"/>
          <w:spacing w:val="-28"/>
          <w:w w:val="17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FBFBF"/>
          <w:spacing w:val="0"/>
          <w:w w:val="63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BFBF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FBFBF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808282"/>
          <w:spacing w:val="0"/>
          <w:w w:val="174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11" w:after="0" w:line="240" w:lineRule="auto"/>
        <w:ind w:right="434"/>
        <w:jc w:val="right"/>
        <w:tabs>
          <w:tab w:pos="13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BFBFBF"/>
          <w:spacing w:val="0"/>
          <w:w w:val="53"/>
        </w:rPr>
        <w:t>..</w:t>
      </w:r>
      <w:r>
        <w:rPr>
          <w:rFonts w:ascii="Arial" w:hAnsi="Arial" w:cs="Arial" w:eastAsia="Arial"/>
          <w:sz w:val="16"/>
          <w:szCs w:val="16"/>
          <w:color w:val="BFBFBF"/>
          <w:spacing w:val="0"/>
          <w:w w:val="53"/>
        </w:rPr>
        <w:t>  </w:t>
      </w:r>
      <w:r>
        <w:rPr>
          <w:rFonts w:ascii="Arial" w:hAnsi="Arial" w:cs="Arial" w:eastAsia="Arial"/>
          <w:sz w:val="16"/>
          <w:szCs w:val="16"/>
          <w:color w:val="BFBFBF"/>
          <w:spacing w:val="1"/>
          <w:w w:val="53"/>
        </w:rPr>
        <w:t> </w:t>
      </w:r>
      <w:r>
        <w:rPr>
          <w:rFonts w:ascii="Arial" w:hAnsi="Arial" w:cs="Arial" w:eastAsia="Arial"/>
          <w:sz w:val="24"/>
          <w:szCs w:val="24"/>
          <w:color w:val="BFBFBF"/>
          <w:spacing w:val="0"/>
          <w:w w:val="53"/>
        </w:rPr>
        <w:t>..</w:t>
      </w:r>
      <w:r>
        <w:rPr>
          <w:rFonts w:ascii="Arial" w:hAnsi="Arial" w:cs="Arial" w:eastAsia="Arial"/>
          <w:sz w:val="24"/>
          <w:szCs w:val="24"/>
          <w:color w:val="BFBFBF"/>
          <w:spacing w:val="0"/>
          <w:w w:val="53"/>
        </w:rPr>
        <w:t>   </w:t>
      </w:r>
      <w:r>
        <w:rPr>
          <w:rFonts w:ascii="Arial" w:hAnsi="Arial" w:cs="Arial" w:eastAsia="Arial"/>
          <w:sz w:val="24"/>
          <w:szCs w:val="24"/>
          <w:color w:val="BFBFBF"/>
          <w:spacing w:val="16"/>
          <w:w w:val="53"/>
        </w:rPr>
        <w:t> </w:t>
      </w:r>
      <w:r>
        <w:rPr>
          <w:rFonts w:ascii="Arial" w:hAnsi="Arial" w:cs="Arial" w:eastAsia="Arial"/>
          <w:sz w:val="28"/>
          <w:szCs w:val="28"/>
          <w:color w:val="BFBFBF"/>
          <w:spacing w:val="0"/>
          <w:w w:val="135"/>
        </w:rPr>
        <w:t>.</w:t>
      </w:r>
      <w:r>
        <w:rPr>
          <w:rFonts w:ascii="Arial" w:hAnsi="Arial" w:cs="Arial" w:eastAsia="Arial"/>
          <w:sz w:val="28"/>
          <w:szCs w:val="28"/>
          <w:color w:val="BFBFBF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BFBFBF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808282"/>
          <w:spacing w:val="0"/>
          <w:w w:val="100"/>
        </w:rPr>
        <w:t>·</w:t>
      </w:r>
      <w:r>
        <w:rPr>
          <w:rFonts w:ascii="Arial" w:hAnsi="Arial" w:cs="Arial" w:eastAsia="Arial"/>
          <w:sz w:val="28"/>
          <w:szCs w:val="28"/>
          <w:color w:val="808282"/>
          <w:spacing w:val="0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808282"/>
          <w:spacing w:val="2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A8A8AA"/>
          <w:spacing w:val="0"/>
          <w:w w:val="79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80" w:lineRule="exact"/>
        <w:ind w:right="337"/>
        <w:jc w:val="right"/>
        <w:tabs>
          <w:tab w:pos="1180" w:val="left"/>
          <w:tab w:pos="158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959595"/>
          <w:spacing w:val="0"/>
          <w:w w:val="100"/>
          <w:b/>
          <w:bCs/>
        </w:rPr>
        <w:t>'t..</w:t>
      </w:r>
      <w:r>
        <w:rPr>
          <w:rFonts w:ascii="Times New Roman" w:hAnsi="Times New Roman" w:cs="Times New Roman" w:eastAsia="Times New Roman"/>
          <w:sz w:val="7"/>
          <w:szCs w:val="7"/>
          <w:color w:val="959595"/>
          <w:spacing w:val="0"/>
          <w:w w:val="100"/>
          <w:b/>
          <w:bCs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959595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59595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A8A8AA"/>
          <w:spacing w:val="0"/>
          <w:w w:val="155"/>
          <w:b/>
          <w:bCs/>
        </w:rPr>
        <w:t>.t</w:t>
      </w:r>
      <w:r>
        <w:rPr>
          <w:rFonts w:ascii="Arial" w:hAnsi="Arial" w:cs="Arial" w:eastAsia="Arial"/>
          <w:sz w:val="7"/>
          <w:szCs w:val="7"/>
          <w:color w:val="A8A8A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7"/>
          <w:szCs w:val="7"/>
          <w:color w:val="A8A8AA"/>
          <w:spacing w:val="0"/>
          <w:w w:val="100"/>
          <w:b/>
          <w:bCs/>
        </w:rPr>
      </w:r>
      <w:r>
        <w:rPr>
          <w:rFonts w:ascii="Arial" w:hAnsi="Arial" w:cs="Arial" w:eastAsia="Arial"/>
          <w:sz w:val="7"/>
          <w:szCs w:val="7"/>
          <w:color w:val="A8A8AA"/>
          <w:spacing w:val="0"/>
          <w:w w:val="135"/>
        </w:rPr>
        <w:t>.</w:t>
      </w:r>
      <w:r>
        <w:rPr>
          <w:rFonts w:ascii="Arial" w:hAnsi="Arial" w:cs="Arial" w:eastAsia="Arial"/>
          <w:sz w:val="7"/>
          <w:szCs w:val="7"/>
          <w:color w:val="A8A8AA"/>
          <w:spacing w:val="0"/>
          <w:w w:val="110"/>
        </w:rPr>
        <w:t>•</w:t>
      </w:r>
      <w:r>
        <w:rPr>
          <w:rFonts w:ascii="Arial" w:hAnsi="Arial" w:cs="Arial" w:eastAsia="Arial"/>
          <w:sz w:val="7"/>
          <w:szCs w:val="7"/>
          <w:color w:val="A8A8AA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A8A8AA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545659"/>
          <w:spacing w:val="0"/>
          <w:w w:val="80"/>
          <w:i/>
        </w:rPr>
        <w:t>:J',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35" w:after="0" w:line="240" w:lineRule="auto"/>
        <w:ind w:right="493"/>
        <w:jc w:val="right"/>
        <w:tabs>
          <w:tab w:pos="540" w:val="left"/>
          <w:tab w:pos="880" w:val="left"/>
          <w:tab w:pos="124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959595"/>
          <w:w w:val="102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w w:val="103"/>
        </w:rPr>
        <w:t>...,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59595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BFBFBF"/>
          <w:w w:val="73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FBFBF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0"/>
          <w:w w:val="60"/>
          <w:b/>
          <w:bCs/>
        </w:rPr>
        <w:t>";</w:t>
      </w:r>
      <w:r>
        <w:rPr>
          <w:rFonts w:ascii="Times New Roman" w:hAnsi="Times New Roman" w:cs="Times New Roman" w:eastAsia="Times New Roman"/>
          <w:sz w:val="11"/>
          <w:szCs w:val="11"/>
          <w:color w:val="959595"/>
          <w:spacing w:val="8"/>
          <w:w w:val="6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71"/>
          <w:b/>
          <w:bCs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-21"/>
          <w:w w:val="9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-29"/>
          <w:w w:val="67"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0"/>
          <w:w w:val="85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A8A8A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808282"/>
          <w:spacing w:val="0"/>
          <w:w w:val="84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13" w:after="0" w:line="147" w:lineRule="exact"/>
        <w:ind w:right="531"/>
        <w:jc w:val="right"/>
        <w:tabs>
          <w:tab w:pos="820" w:val="left"/>
          <w:tab w:pos="13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130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0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59595"/>
          <w:spacing w:val="33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100"/>
          <w:i/>
          <w:position w:val="-1"/>
        </w:rPr>
        <w:t>ı: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100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100"/>
          <w:i/>
          <w:position w:val="-1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8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281"/>
          <w:position w:val="-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808282"/>
          <w:spacing w:val="0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80828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0828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97"/>
          <w:position w:val="-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5959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A8A8AA"/>
          <w:spacing w:val="0"/>
          <w:w w:val="81"/>
          <w:position w:val="-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right="632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8A8AA"/>
          <w:spacing w:val="0"/>
          <w:w w:val="45"/>
        </w:rPr>
        <w:t>_,</w:t>
      </w:r>
      <w:r>
        <w:rPr>
          <w:rFonts w:ascii="Arial" w:hAnsi="Arial" w:cs="Arial" w:eastAsia="Arial"/>
          <w:sz w:val="11"/>
          <w:szCs w:val="11"/>
          <w:color w:val="A8A8AA"/>
          <w:spacing w:val="0"/>
          <w:w w:val="45"/>
        </w:rPr>
        <w:t>       </w:t>
      </w:r>
      <w:r>
        <w:rPr>
          <w:rFonts w:ascii="Arial" w:hAnsi="Arial" w:cs="Arial" w:eastAsia="Arial"/>
          <w:sz w:val="11"/>
          <w:szCs w:val="11"/>
          <w:color w:val="A8A8AA"/>
          <w:spacing w:val="5"/>
          <w:w w:val="45"/>
        </w:rPr>
        <w:t> </w:t>
      </w:r>
      <w:r>
        <w:rPr>
          <w:rFonts w:ascii="Arial" w:hAnsi="Arial" w:cs="Arial" w:eastAsia="Arial"/>
          <w:sz w:val="11"/>
          <w:szCs w:val="11"/>
          <w:color w:val="A8A8AA"/>
          <w:spacing w:val="0"/>
          <w:w w:val="244"/>
        </w:rPr>
        <w:t>,</w:t>
      </w:r>
      <w:r>
        <w:rPr>
          <w:rFonts w:ascii="Arial" w:hAnsi="Arial" w:cs="Arial" w:eastAsia="Arial"/>
          <w:sz w:val="11"/>
          <w:szCs w:val="11"/>
          <w:color w:val="A8A8AA"/>
          <w:spacing w:val="0"/>
          <w:w w:val="244"/>
        </w:rPr>
        <w:t> </w:t>
      </w:r>
      <w:r>
        <w:rPr>
          <w:rFonts w:ascii="Arial" w:hAnsi="Arial" w:cs="Arial" w:eastAsia="Arial"/>
          <w:sz w:val="11"/>
          <w:szCs w:val="11"/>
          <w:color w:val="A8A8AA"/>
          <w:spacing w:val="10"/>
          <w:w w:val="244"/>
        </w:rPr>
        <w:t> </w:t>
      </w:r>
      <w:r>
        <w:rPr>
          <w:rFonts w:ascii="Arial" w:hAnsi="Arial" w:cs="Arial" w:eastAsia="Arial"/>
          <w:sz w:val="11"/>
          <w:szCs w:val="11"/>
          <w:color w:val="808282"/>
          <w:spacing w:val="0"/>
          <w:w w:val="244"/>
        </w:rPr>
        <w:t>'</w:t>
      </w:r>
      <w:r>
        <w:rPr>
          <w:rFonts w:ascii="Arial" w:hAnsi="Arial" w:cs="Arial" w:eastAsia="Arial"/>
          <w:sz w:val="11"/>
          <w:szCs w:val="11"/>
          <w:color w:val="808282"/>
          <w:spacing w:val="51"/>
          <w:w w:val="244"/>
        </w:rPr>
        <w:t> </w:t>
      </w:r>
      <w:r>
        <w:rPr>
          <w:rFonts w:ascii="Arial" w:hAnsi="Arial" w:cs="Arial" w:eastAsia="Arial"/>
          <w:sz w:val="11"/>
          <w:szCs w:val="11"/>
          <w:color w:val="BFBFBF"/>
          <w:spacing w:val="0"/>
          <w:w w:val="171"/>
        </w:rPr>
        <w:t>.•...</w:t>
      </w:r>
      <w:r>
        <w:rPr>
          <w:rFonts w:ascii="Arial" w:hAnsi="Arial" w:cs="Arial" w:eastAsia="Arial"/>
          <w:sz w:val="11"/>
          <w:szCs w:val="11"/>
          <w:color w:val="BFBFBF"/>
          <w:spacing w:val="0"/>
          <w:w w:val="171"/>
        </w:rPr>
        <w:t>•</w:t>
      </w:r>
      <w:r>
        <w:rPr>
          <w:rFonts w:ascii="Arial" w:hAnsi="Arial" w:cs="Arial" w:eastAsia="Arial"/>
          <w:sz w:val="11"/>
          <w:szCs w:val="11"/>
          <w:color w:val="BFBFBF"/>
          <w:spacing w:val="2"/>
          <w:w w:val="171"/>
        </w:rPr>
        <w:t> </w:t>
      </w:r>
      <w:r>
        <w:rPr>
          <w:rFonts w:ascii="Arial" w:hAnsi="Arial" w:cs="Arial" w:eastAsia="Arial"/>
          <w:sz w:val="11"/>
          <w:szCs w:val="11"/>
          <w:color w:val="BFBFBF"/>
          <w:spacing w:val="0"/>
          <w:w w:val="158"/>
        </w:rPr>
        <w:t>,</w:t>
      </w:r>
      <w:r>
        <w:rPr>
          <w:rFonts w:ascii="Arial" w:hAnsi="Arial" w:cs="Arial" w:eastAsia="Arial"/>
          <w:sz w:val="11"/>
          <w:szCs w:val="11"/>
          <w:color w:val="BFBFBF"/>
          <w:spacing w:val="-7"/>
          <w:w w:val="158"/>
        </w:rPr>
        <w:t>;</w:t>
      </w:r>
      <w:r>
        <w:rPr>
          <w:rFonts w:ascii="Arial" w:hAnsi="Arial" w:cs="Arial" w:eastAsia="Arial"/>
          <w:sz w:val="11"/>
          <w:szCs w:val="11"/>
          <w:color w:val="BFBFBF"/>
          <w:spacing w:val="0"/>
          <w:w w:val="126"/>
        </w:rPr>
        <w:t>.</w:t>
      </w:r>
      <w:r>
        <w:rPr>
          <w:rFonts w:ascii="Arial" w:hAnsi="Arial" w:cs="Arial" w:eastAsia="Arial"/>
          <w:sz w:val="11"/>
          <w:szCs w:val="11"/>
          <w:color w:val="BFBFBF"/>
          <w:spacing w:val="-1"/>
          <w:w w:val="126"/>
        </w:rPr>
        <w:t>,</w:t>
      </w:r>
      <w:r>
        <w:rPr>
          <w:rFonts w:ascii="Arial" w:hAnsi="Arial" w:cs="Arial" w:eastAsia="Arial"/>
          <w:sz w:val="11"/>
          <w:szCs w:val="11"/>
          <w:color w:val="808282"/>
          <w:spacing w:val="0"/>
          <w:w w:val="189"/>
          <w:b/>
          <w:bCs/>
        </w:rPr>
        <w:t>ı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12" w:after="0" w:line="240" w:lineRule="auto"/>
        <w:ind w:right="950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10"/>
          <w:szCs w:val="10"/>
          <w:color w:val="A8A8AA"/>
          <w:spacing w:val="0"/>
          <w:w w:val="100"/>
          <w:b/>
          <w:bCs/>
        </w:rPr>
        <w:t>\'"l</w:t>
      </w:r>
      <w:r>
        <w:rPr>
          <w:rFonts w:ascii="Arial" w:hAnsi="Arial" w:cs="Arial" w:eastAsia="Arial"/>
          <w:sz w:val="10"/>
          <w:szCs w:val="10"/>
          <w:color w:val="A8A8AA"/>
          <w:spacing w:val="21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color w:val="BFBFBF"/>
          <w:spacing w:val="0"/>
          <w:w w:val="140"/>
          <w:b/>
          <w:bCs/>
        </w:rPr>
        <w:t>p</w:t>
      </w:r>
      <w:r>
        <w:rPr>
          <w:rFonts w:ascii="Arial" w:hAnsi="Arial" w:cs="Arial" w:eastAsia="Arial"/>
          <w:sz w:val="6"/>
          <w:szCs w:val="6"/>
          <w:color w:val="BFBFBF"/>
          <w:spacing w:val="0"/>
          <w:w w:val="140"/>
          <w:b/>
          <w:bCs/>
        </w:rPr>
        <w:t>   </w:t>
      </w:r>
      <w:r>
        <w:rPr>
          <w:rFonts w:ascii="Arial" w:hAnsi="Arial" w:cs="Arial" w:eastAsia="Arial"/>
          <w:sz w:val="6"/>
          <w:szCs w:val="6"/>
          <w:color w:val="BFBFBF"/>
          <w:spacing w:val="22"/>
          <w:w w:val="140"/>
          <w:b/>
          <w:bCs/>
        </w:rPr>
        <w:t> </w:t>
      </w:r>
      <w:r>
        <w:rPr>
          <w:rFonts w:ascii="Arial" w:hAnsi="Arial" w:cs="Arial" w:eastAsia="Arial"/>
          <w:sz w:val="6"/>
          <w:szCs w:val="6"/>
          <w:color w:val="BFBFBF"/>
          <w:spacing w:val="-11"/>
          <w:w w:val="238"/>
        </w:rPr>
        <w:t>.</w:t>
      </w:r>
      <w:r>
        <w:rPr>
          <w:rFonts w:ascii="Arial" w:hAnsi="Arial" w:cs="Arial" w:eastAsia="Arial"/>
          <w:sz w:val="6"/>
          <w:szCs w:val="6"/>
          <w:color w:val="959595"/>
          <w:spacing w:val="0"/>
          <w:w w:val="448"/>
        </w:rPr>
        <w:t>,</w:t>
      </w:r>
      <w:r>
        <w:rPr>
          <w:rFonts w:ascii="Arial" w:hAnsi="Arial" w:cs="Arial" w:eastAsia="Arial"/>
          <w:sz w:val="6"/>
          <w:szCs w:val="6"/>
          <w:color w:val="959595"/>
          <w:spacing w:val="0"/>
          <w:w w:val="100"/>
        </w:rPr>
        <w:t>  </w:t>
      </w:r>
      <w:r>
        <w:rPr>
          <w:rFonts w:ascii="Arial" w:hAnsi="Arial" w:cs="Arial" w:eastAsia="Arial"/>
          <w:sz w:val="6"/>
          <w:szCs w:val="6"/>
          <w:color w:val="959595"/>
          <w:spacing w:val="8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959595"/>
          <w:spacing w:val="0"/>
          <w:w w:val="257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24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8" w:lineRule="exact"/>
        <w:ind w:left="3756" w:right="4338" w:firstLine="-114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7"/>
        </w:rPr>
        <w:t>DAİRE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10"/>
          <w:w w:val="98"/>
        </w:rPr>
        <w:t>S</w:t>
      </w:r>
      <w:r>
        <w:rPr>
          <w:rFonts w:ascii="Arial" w:hAnsi="Arial" w:cs="Arial" w:eastAsia="Arial"/>
          <w:sz w:val="21"/>
          <w:szCs w:val="21"/>
          <w:color w:val="2A2A2A"/>
          <w:spacing w:val="-8"/>
          <w:w w:val="248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7"/>
        </w:rPr>
        <w:t>BAŞKANLI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52" w:lineRule="exact"/>
        <w:ind w:left="84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330143pt;margin-top:-42.919704pt;width:489.68946pt;height:72pt;mso-position-horizontal-relative:page;mso-position-vertical-relative:paragraph;z-index:-15164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7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0"/>
                      <w:w w:val="148"/>
                      <w:b/>
                      <w:bCs/>
                      <w:position w:val="37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-305"/>
                      <w:w w:val="148"/>
                      <w:b/>
                      <w:bCs/>
                      <w:position w:val="37"/>
                    </w:rPr>
                    <w:t> 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0"/>
                      <w:w w:val="100"/>
                      <w:b/>
                      <w:bCs/>
                      <w:position w:val="37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A2A2A"/>
                      <w:spacing w:val="0"/>
                      <w:w w:val="100"/>
                      <w:b/>
                      <w:bCs/>
                      <w:position w:val="37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A2A2A"/>
                      <w:spacing w:val="0"/>
                      <w:w w:val="148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86" w:lineRule="exact"/>
        <w:ind w:left="571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b/>
          <w:bCs/>
        </w:rPr>
        <w:t>BÜVÜKSEHIR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8"/>
        </w:rPr>
        <w:t>Müdahale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8"/>
          <w:w w:val="9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66" w:lineRule="exact"/>
        <w:ind w:left="624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6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auto"/>
        <w:ind w:left="116" w:right="3504" w:firstLine="-9"/>
        <w:jc w:val="left"/>
        <w:tabs>
          <w:tab w:pos="1460" w:val="left"/>
          <w:tab w:pos="3120" w:val="left"/>
          <w:tab w:pos="4480" w:val="left"/>
          <w:tab w:pos="5480" w:val="left"/>
          <w:tab w:pos="7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2"/>
        </w:rPr>
        <w:t>Ola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:21.05.2017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91"/>
          <w:position w:val="1"/>
        </w:rPr>
        <w:t>!Bildirim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1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1"/>
        </w:rPr>
        <w:t>Sıra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1"/>
        </w:rPr>
        <w:t>No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7"/>
          <w:position w:val="1"/>
        </w:rPr>
        <w:t>!Bildirim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12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10:54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  <w:position w:val="0"/>
        </w:rPr>
        <w:t>tre!: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1"/>
        </w:rPr>
        <w:t>Kayıt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21.05.20ı7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161616"/>
          <w:spacing w:val="-2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91"/>
          <w:position w:val="0"/>
        </w:rPr>
        <w:t>Kayıt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3319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9"/>
          <w:position w:val="0"/>
        </w:rPr>
        <w:t>!Bildirim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0"/>
        </w:rPr>
        <w:t>Ala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:Hasa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3"/>
          <w:position w:val="0"/>
        </w:rPr>
        <w:t>DİŞ'Lİ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0"/>
        </w:rPr>
        <w:t>Bildirile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0"/>
        </w:rPr>
        <w:t>:Yukarı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0"/>
        </w:rPr>
        <w:t>Karaburç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0"/>
        </w:rPr>
        <w:t>Malı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5"/>
          <w:position w:val="0"/>
        </w:rPr>
        <w:t>Kiraz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6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2A2A2A"/>
          <w:spacing w:val="-10"/>
          <w:w w:val="8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İZMlR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11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3"/>
        </w:rPr>
        <w:t>DoKru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2"/>
          <w:w w:val="8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:Yukarı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Karaburç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Malı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4"/>
        </w:rPr>
        <w:t>Kiraz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12"/>
          <w:w w:val="79"/>
          <w:i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93"/>
        </w:rPr>
        <w:t>1ZMİR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4" w:lineRule="exact"/>
        <w:ind w:left="106" w:right="-20"/>
        <w:jc w:val="left"/>
        <w:tabs>
          <w:tab w:pos="1460" w:val="left"/>
          <w:tab w:pos="4080" w:val="left"/>
          <w:tab w:pos="7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Sebebi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:Sigara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'lzmariti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91" w:lineRule="exact"/>
        <w:ind w:left="106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1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1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92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12"/>
        </w:rPr>
        <w:t>Binada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3"/>
          <w:w w:val="92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6"/>
          <w:position w:val="-12"/>
        </w:rPr>
        <w:t>is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0"/>
          <w:w w:val="96"/>
          <w:position w:val="-1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C6C6C6"/>
          <w:spacing w:val="0"/>
          <w:w w:val="45"/>
          <w:position w:val="-12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C6C6C6"/>
          <w:spacing w:val="-1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4"/>
          <w:position w:val="-1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-11"/>
        </w:rPr>
        <w:t>fYapını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84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340" w:right="160"/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68" w:lineRule="exact"/>
        <w:ind w:left="36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2"/>
        </w:rPr>
        <w:t>Beıorıarme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2"/>
        </w:rPr>
        <w:t>Ahşa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1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5"/>
        </w:rPr>
        <w:t>Dil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-1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15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8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3"/>
        </w:rPr>
        <w:t>Kullanım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3"/>
        </w:rPr>
        <w:t>Şekli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3"/>
          <w:position w:val="-3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160"/>
          <w:cols w:num="2" w:equalWidth="0">
            <w:col w:w="5936" w:space="198"/>
            <w:col w:w="5286"/>
          </w:cols>
        </w:sectPr>
      </w:pPr>
      <w:rPr/>
    </w:p>
    <w:p>
      <w:pPr>
        <w:spacing w:before="0" w:after="0" w:line="503" w:lineRule="exact"/>
        <w:ind w:left="4430" w:right="-20"/>
        <w:jc w:val="left"/>
        <w:tabs>
          <w:tab w:pos="5020" w:val="left"/>
          <w:tab w:pos="5520" w:val="left"/>
          <w:tab w:pos="5980" w:val="left"/>
          <w:tab w:pos="6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42"/>
          <w:szCs w:val="42"/>
          <w:color w:val="161616"/>
          <w:spacing w:val="0"/>
          <w:w w:val="59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16161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161616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59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828383"/>
          <w:spacing w:val="0"/>
          <w:w w:val="59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82838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828383"/>
          <w:spacing w:val="0"/>
          <w:w w:val="100"/>
          <w:position w:val="-4"/>
        </w:rPr>
      </w:r>
      <w:r>
        <w:rPr>
          <w:rFonts w:ascii="Arial" w:hAnsi="Arial" w:cs="Arial" w:eastAsia="Arial"/>
          <w:sz w:val="50"/>
          <w:szCs w:val="50"/>
          <w:color w:val="2A2A2A"/>
          <w:spacing w:val="0"/>
          <w:w w:val="59"/>
          <w:position w:val="0"/>
        </w:rPr>
        <w:t>ıx</w:t>
      </w:r>
      <w:r>
        <w:rPr>
          <w:rFonts w:ascii="Arial" w:hAnsi="Arial" w:cs="Arial" w:eastAsia="Arial"/>
          <w:sz w:val="50"/>
          <w:szCs w:val="50"/>
          <w:color w:val="2A2A2A"/>
          <w:spacing w:val="-28"/>
          <w:w w:val="59"/>
          <w:position w:val="0"/>
        </w:rPr>
        <w:t> </w:t>
      </w:r>
      <w:r>
        <w:rPr>
          <w:rFonts w:ascii="Arial" w:hAnsi="Arial" w:cs="Arial" w:eastAsia="Arial"/>
          <w:sz w:val="50"/>
          <w:szCs w:val="50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50"/>
          <w:szCs w:val="50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414141"/>
          <w:spacing w:val="0"/>
          <w:w w:val="52"/>
          <w:position w:val="5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414141"/>
          <w:spacing w:val="9"/>
          <w:w w:val="52"/>
          <w:position w:val="5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5"/>
        </w:rPr>
        <w:t>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92"/>
          <w:position w:val="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0"/>
          <w:position w:val="5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5"/>
        </w:rPr>
        <w:t>Kontrol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5"/>
          <w:w w:val="92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5"/>
        </w:rPr>
        <w:t>Altına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2"/>
          <w:w w:val="92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5"/>
        </w:rPr>
        <w:t>Alma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"/>
          <w:w w:val="92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5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"/>
          <w:w w:val="92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6"/>
          <w:position w:val="5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7"/>
          <w:position w:val="5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69"/>
          <w:position w:val="5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  <w:position w:val="5"/>
        </w:rPr>
        <w:t>:04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06" w:right="-20"/>
        <w:jc w:val="left"/>
        <w:tabs>
          <w:tab w:pos="2120" w:val="left"/>
          <w:tab w:pos="56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87"/>
          <w:position w:val="1"/>
        </w:rPr>
        <w:t>j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1"/>
        </w:rPr>
        <w:t>ana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7"/>
          <w:position w:val="1"/>
        </w:rPr>
        <w:t>IKiracı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1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1"/>
        </w:rPr>
        <w:t>veya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9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13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Birol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ÇOLAK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2138" w:right="-20"/>
        <w:jc w:val="left"/>
        <w:tabs>
          <w:tab w:pos="4660" w:val="left"/>
          <w:tab w:pos="76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5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:ı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1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0:55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arı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250"/>
        </w:rPr>
        <w:t>ll</w:t>
      </w:r>
      <w:r>
        <w:rPr>
          <w:rFonts w:ascii="Arial" w:hAnsi="Arial" w:cs="Arial" w:eastAsia="Arial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:02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9" w:lineRule="exact"/>
        <w:ind w:left="106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4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Plakası:3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5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5288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3" w:lineRule="exact"/>
        <w:ind w:left="120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91"/>
          <w:position w:val="-1"/>
        </w:rPr>
        <w:t>Elektri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1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-1"/>
        </w:rPr>
        <w:t>Arıza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-1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648" w:right="453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112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Servi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38" w:lineRule="exact"/>
        <w:ind w:left="2147" w:right="4181" w:firstLine="2535"/>
        <w:jc w:val="left"/>
        <w:tabs>
          <w:tab w:pos="46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Emniyet-Jandarma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Personel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Sayısı: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</w:rPr>
        <w:t>Dojl:algaz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2"/>
          <w:w w:val="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</w:rPr>
        <w:t>Ekibi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2"/>
          <w:w w:val="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9"/>
          <w:w w:val="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30" w:lineRule="exact"/>
        <w:ind w:left="2147" w:right="2539" w:firstLine="-2022"/>
        <w:jc w:val="left"/>
        <w:tabs>
          <w:tab w:pos="440" w:val="left"/>
          <w:tab w:pos="4660" w:val="left"/>
          <w:tab w:pos="75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26"/>
          <w:position w:val="4"/>
        </w:rPr>
        <w:t>y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'ımcı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4"/>
          <w:position w:val="0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4"/>
          <w:position w:val="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0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0"/>
        </w:rPr>
        <w:t>!Araç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4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0"/>
        </w:rPr>
        <w:t>Sayısı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5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1"/>
        </w:rPr>
        <w:t>Personel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0"/>
        </w:rPr>
        <w:t>Dönüş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213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Gele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A.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215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Amirini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4" w:lineRule="exact"/>
        <w:ind w:left="125" w:right="2589" w:firstLine="-19"/>
        <w:jc w:val="left"/>
        <w:tabs>
          <w:tab w:pos="2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yerine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varıldığında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alevii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dumanlı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bi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şekilde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yanmakta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olduğ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8" w:lineRule="exact"/>
        <w:ind w:left="4646" w:right="393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Söndürmede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Kullanıla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6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8"/>
        </w:rPr>
        <w:t>söndürücU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ind w:left="120" w:right="-20"/>
        <w:jc w:val="left"/>
        <w:tabs>
          <w:tab w:pos="2240" w:val="left"/>
          <w:tab w:pos="4680" w:val="left"/>
          <w:tab w:pos="6560" w:val="left"/>
          <w:tab w:pos="8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2"/>
        </w:rPr>
        <w:t>Söndürme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4"/>
        </w:rPr>
        <w:t>işlenerek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4"/>
        </w:rPr>
        <w:t>Sum3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3"/>
        </w:rPr>
        <w:t>!KöpükKg.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5"/>
          <w:position w:val="-3"/>
        </w:rPr>
        <w:t>IK.K.T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5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13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5588" w:right="-20"/>
        <w:jc w:val="left"/>
        <w:tabs>
          <w:tab w:pos="6560" w:val="left"/>
          <w:tab w:pos="81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60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414141"/>
          <w:spacing w:val="-53"/>
          <w:w w:val="60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414141"/>
          <w:spacing w:val="0"/>
          <w:w w:val="100"/>
          <w:position w:val="-2"/>
        </w:rPr>
      </w:r>
      <w:r>
        <w:rPr>
          <w:rFonts w:ascii="Arial" w:hAnsi="Arial" w:cs="Arial" w:eastAsia="Arial"/>
          <w:sz w:val="31"/>
          <w:szCs w:val="31"/>
          <w:color w:val="2A2A2A"/>
          <w:spacing w:val="0"/>
          <w:w w:val="60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160"/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" w:right="-7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Söndürme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4" w:lineRule="exact"/>
        <w:ind w:left="12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Hasa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Herhangi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hasa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yoktur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7" w:lineRule="exact"/>
        <w:ind w:left="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olup;yapılaı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160"/>
          <w:cols w:num="2" w:equalWidth="0">
            <w:col w:w="1816" w:space="331"/>
            <w:col w:w="9273"/>
          </w:cols>
        </w:sectPr>
      </w:pPr>
      <w:rPr/>
    </w:p>
    <w:p>
      <w:pPr>
        <w:spacing w:before="9" w:after="0" w:line="230" w:lineRule="auto"/>
        <w:ind w:left="2138" w:right="57" w:firstLine="-2008"/>
        <w:jc w:val="left"/>
        <w:tabs>
          <w:tab w:pos="21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10"/>
        </w:rPr>
        <w:t>raştırmave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13"/>
          <w:w w:val="1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5"/>
        </w:rPr>
        <w:t>soruşturmada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yerinde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geçe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kimliği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belirsiz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kişi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veya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kişileri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sönmemi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sigara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izmaritini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kun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ptlan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içerisine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atması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düşürmesi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tutuşara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yanması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</w:rPr>
        <w:t>tvanlmıştı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B60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238" w:lineRule="exact"/>
        <w:ind w:left="125" w:right="4000"/>
        <w:jc w:val="left"/>
        <w:tabs>
          <w:tab w:pos="2140" w:val="left"/>
          <w:tab w:pos="67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</w:rPr>
        <w:t>Sigortalı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Şirketi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8"/>
        </w:rPr>
        <w:t>!Bedeli: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</w:rPr>
        <w:t>A.raç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0"/>
          <w:w w:val="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</w:rPr>
        <w:t>Gereç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38" w:lineRule="exact"/>
        <w:ind w:left="524" w:right="9625" w:firstLine="-32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37"/>
        </w:rPr>
        <w:t>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37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21"/>
          <w:w w:val="13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5"/>
        </w:rPr>
        <w:t>Yer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2" w:lineRule="exact"/>
        <w:ind w:left="144" w:right="-20"/>
        <w:jc w:val="left"/>
        <w:tabs>
          <w:tab w:pos="2140" w:val="left"/>
          <w:tab w:pos="6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21.05.2017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57"/>
          <w:position w:val="1"/>
        </w:rPr>
        <w:t>aati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3"/>
          <w:w w:val="157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38"/>
          <w:position w:val="1"/>
        </w:rPr>
        <w:t>ll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:30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30" w:right="-20"/>
        <w:jc w:val="left"/>
        <w:tabs>
          <w:tab w:pos="1020" w:val="left"/>
          <w:tab w:pos="1520" w:val="left"/>
          <w:tab w:pos="85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  <w:position w:val="0"/>
        </w:rPr>
        <w:t>GİDE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EKİP:2.Posta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5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7" w:after="0" w:line="240" w:lineRule="auto"/>
        <w:ind w:left="2308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Üs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Yangına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</w:rPr>
        <w:t>El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0" w:lineRule="exact"/>
        <w:ind w:left="486" w:right="-20"/>
        <w:jc w:val="left"/>
        <w:tabs>
          <w:tab w:pos="5040" w:val="left"/>
          <w:tab w:pos="85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87"/>
          <w:position w:val="-13"/>
        </w:rPr>
        <w:t>·n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-1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7"/>
          <w:position w:val="-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3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37"/>
          <w:szCs w:val="37"/>
          <w:color w:val="2A2A2A"/>
          <w:spacing w:val="0"/>
          <w:w w:val="102"/>
          <w:b/>
          <w:bCs/>
          <w:i/>
          <w:position w:val="-20"/>
        </w:rPr>
        <w:t>ı</w:t>
      </w:r>
      <w:r>
        <w:rPr>
          <w:rFonts w:ascii="Arial" w:hAnsi="Arial" w:cs="Arial" w:eastAsia="Arial"/>
          <w:sz w:val="37"/>
          <w:szCs w:val="37"/>
          <w:color w:val="2A2A2A"/>
          <w:spacing w:val="-57"/>
          <w:w w:val="100"/>
          <w:b/>
          <w:bCs/>
          <w:i/>
          <w:position w:val="-20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77"/>
          <w:b/>
          <w:bCs/>
          <w:position w:val="-20"/>
        </w:rPr>
        <w:t>6</w:t>
      </w:r>
      <w:r>
        <w:rPr>
          <w:rFonts w:ascii="Arial" w:hAnsi="Arial" w:cs="Arial" w:eastAsia="Arial"/>
          <w:sz w:val="27"/>
          <w:szCs w:val="27"/>
          <w:color w:val="2A2A2A"/>
          <w:spacing w:val="-34"/>
          <w:w w:val="100"/>
          <w:b/>
          <w:bCs/>
          <w:position w:val="-2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51"/>
          <w:position w:val="-20"/>
        </w:rPr>
        <w:t>;MaYJSı69V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491" w:right="-20"/>
        <w:jc w:val="left"/>
        <w:tabs>
          <w:tab w:pos="4800" w:val="left"/>
          <w:tab w:pos="92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34"/>
          <w:szCs w:val="34"/>
          <w:color w:val="2A2A2A"/>
          <w:spacing w:val="0"/>
          <w:w w:val="138"/>
          <w:position w:val="-5"/>
        </w:rPr>
        <w:t>,;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-5"/>
        </w:rPr>
      </w:r>
      <w:r>
        <w:rPr>
          <w:rFonts w:ascii="Arial" w:hAnsi="Arial" w:cs="Arial" w:eastAsia="Arial"/>
          <w:sz w:val="94"/>
          <w:szCs w:val="94"/>
          <w:color w:val="3A4490"/>
          <w:spacing w:val="0"/>
          <w:w w:val="100"/>
          <w:i/>
          <w:position w:val="-52"/>
        </w:rPr>
        <w:t>_/:</w:t>
      </w:r>
      <w:r>
        <w:rPr>
          <w:rFonts w:ascii="Arial" w:hAnsi="Arial" w:cs="Arial" w:eastAsia="Arial"/>
          <w:sz w:val="94"/>
          <w:szCs w:val="94"/>
          <w:color w:val="3A4490"/>
          <w:spacing w:val="-84"/>
          <w:w w:val="100"/>
          <w:i/>
          <w:position w:val="-52"/>
        </w:rPr>
        <w:t> </w:t>
      </w:r>
      <w:r>
        <w:rPr>
          <w:rFonts w:ascii="Arial" w:hAnsi="Arial" w:cs="Arial" w:eastAsia="Arial"/>
          <w:sz w:val="94"/>
          <w:szCs w:val="94"/>
          <w:color w:val="3A4490"/>
          <w:spacing w:val="0"/>
          <w:w w:val="100"/>
          <w:i/>
          <w:position w:val="-52"/>
        </w:rPr>
        <w:tab/>
      </w:r>
      <w:r>
        <w:rPr>
          <w:rFonts w:ascii="Arial" w:hAnsi="Arial" w:cs="Arial" w:eastAsia="Arial"/>
          <w:sz w:val="94"/>
          <w:szCs w:val="94"/>
          <w:color w:val="3A4490"/>
          <w:spacing w:val="0"/>
          <w:w w:val="100"/>
          <w:i/>
          <w:position w:val="-52"/>
        </w:rPr>
      </w:r>
      <w:r>
        <w:rPr>
          <w:rFonts w:ascii="Arial" w:hAnsi="Arial" w:cs="Arial" w:eastAsia="Arial"/>
          <w:sz w:val="18"/>
          <w:szCs w:val="18"/>
          <w:color w:val="828383"/>
          <w:spacing w:val="0"/>
          <w:w w:val="157"/>
          <w:position w:val="-18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160"/>
        </w:sectPr>
      </w:pPr>
      <w:rPr/>
    </w:p>
    <w:p>
      <w:pPr>
        <w:spacing w:before="24" w:after="0" w:line="240" w:lineRule="auto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A2A2A"/>
          <w:w w:val="5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30"/>
          <w:w w:val="56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-89"/>
          <w:w w:val="51"/>
          <w:position w:val="5"/>
        </w:rPr>
        <w:t>&lt;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56"/>
          <w:position w:val="0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2"/>
          <w:w w:val="56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-42"/>
          <w:w w:val="52"/>
          <w:position w:val="5"/>
        </w:rPr>
        <w:t>f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56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4"/>
          <w:w w:val="56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-29"/>
          <w:w w:val="51"/>
          <w:position w:val="5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56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42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2A2A2A"/>
          <w:w w:val="89"/>
        </w:rPr>
        <w:t>ILA</w:t>
      </w:r>
      <w:r>
        <w:rPr>
          <w:rFonts w:ascii="Arial" w:hAnsi="Arial" w:cs="Arial" w:eastAsia="Arial"/>
          <w:sz w:val="25"/>
          <w:szCs w:val="25"/>
          <w:color w:val="2A2A2A"/>
          <w:spacing w:val="-12"/>
          <w:w w:val="90"/>
        </w:rPr>
        <w:t>R</w:t>
      </w:r>
      <w:r>
        <w:rPr>
          <w:rFonts w:ascii="Arial" w:hAnsi="Arial" w:cs="Arial" w:eastAsia="Arial"/>
          <w:sz w:val="25"/>
          <w:szCs w:val="25"/>
          <w:color w:val="B1AFB1"/>
          <w:spacing w:val="0"/>
          <w:w w:val="75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32" w:after="0" w:line="283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85"/>
          <w:b/>
          <w:bCs/>
          <w:position w:val="-1"/>
        </w:rPr>
        <w:t>Güne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5"/>
          <w:b/>
          <w:bCs/>
          <w:position w:val="-1"/>
        </w:rPr>
        <w:t>y</w:t>
      </w:r>
      <w:r>
        <w:rPr>
          <w:rFonts w:ascii="Arial" w:hAnsi="Arial" w:cs="Arial" w:eastAsia="Arial"/>
          <w:sz w:val="25"/>
          <w:szCs w:val="25"/>
          <w:color w:val="2A2A2A"/>
          <w:spacing w:val="-14"/>
          <w:w w:val="85"/>
          <w:b/>
          <w:bCs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5"/>
          <w:position w:val="-1"/>
        </w:rPr>
        <w:t>Bö</w:t>
      </w:r>
      <w:r>
        <w:rPr>
          <w:rFonts w:ascii="Arial" w:hAnsi="Arial" w:cs="Arial" w:eastAsia="Arial"/>
          <w:sz w:val="25"/>
          <w:szCs w:val="25"/>
          <w:color w:val="2A2A2A"/>
          <w:spacing w:val="-5"/>
          <w:w w:val="85"/>
          <w:position w:val="-1"/>
        </w:rPr>
        <w:t>l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85"/>
          <w:position w:val="-1"/>
        </w:rPr>
        <w:t>gr-</w:t>
      </w:r>
      <w:r>
        <w:rPr>
          <w:rFonts w:ascii="Arial" w:hAnsi="Arial" w:cs="Arial" w:eastAsia="Arial"/>
          <w:sz w:val="22"/>
          <w:szCs w:val="22"/>
          <w:color w:val="2A2A2A"/>
          <w:spacing w:val="11"/>
          <w:w w:val="85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65B60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565B60"/>
          <w:spacing w:val="-18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414141"/>
          <w:spacing w:val="0"/>
          <w:w w:val="100"/>
          <w:position w:val="-1"/>
        </w:rPr>
        <w:t>',</w:t>
      </w:r>
      <w:r>
        <w:rPr>
          <w:rFonts w:ascii="Arial" w:hAnsi="Arial" w:cs="Arial" w:eastAsia="Arial"/>
          <w:sz w:val="22"/>
          <w:szCs w:val="22"/>
          <w:color w:val="414141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1"/>
        </w:rPr>
        <w:t>Posıa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" w:lineRule="exact"/>
        <w:ind w:left="1557" w:right="-90"/>
        <w:jc w:val="left"/>
        <w:tabs>
          <w:tab w:pos="25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4"/>
          <w:szCs w:val="24"/>
          <w:color w:val="565B60"/>
          <w:spacing w:val="0"/>
          <w:w w:val="32"/>
          <w:position w:val="-18"/>
        </w:rPr>
        <w:t>•</w:t>
      </w:r>
      <w:r>
        <w:rPr>
          <w:rFonts w:ascii="Arial" w:hAnsi="Arial" w:cs="Arial" w:eastAsia="Arial"/>
          <w:sz w:val="24"/>
          <w:szCs w:val="24"/>
          <w:color w:val="565B60"/>
          <w:spacing w:val="0"/>
          <w:w w:val="32"/>
          <w:position w:val="-18"/>
        </w:rPr>
        <w:t>   </w:t>
      </w:r>
      <w:r>
        <w:rPr>
          <w:rFonts w:ascii="Arial" w:hAnsi="Arial" w:cs="Arial" w:eastAsia="Arial"/>
          <w:sz w:val="24"/>
          <w:szCs w:val="24"/>
          <w:color w:val="565B60"/>
          <w:spacing w:val="12"/>
          <w:w w:val="32"/>
          <w:position w:val="-18"/>
        </w:rPr>
        <w:t> 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157"/>
          <w:position w:val="-18"/>
        </w:rPr>
        <w:t>i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28"/>
        </w:rPr>
        <w:t>BirolÇOLAK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exact"/>
        <w:ind w:left="26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B6D"/>
          <w:spacing w:val="10"/>
          <w:w w:val="6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161616"/>
          <w:spacing w:val="9"/>
          <w:w w:val="88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57"/>
        </w:rPr>
        <w:t>rJ.ı: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58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82"/>
        </w:rPr>
        <w:t>kı'Qiri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01" w:lineRule="exact"/>
        <w:ind w:left="147" w:right="-20"/>
        <w:jc w:val="left"/>
        <w:tabs>
          <w:tab w:pos="640" w:val="left"/>
          <w:tab w:pos="96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Arial" w:hAnsi="Arial" w:cs="Arial" w:eastAsia="Arial"/>
          <w:sz w:val="10"/>
          <w:szCs w:val="10"/>
          <w:color w:val="828383"/>
          <w:spacing w:val="0"/>
          <w:w w:val="237"/>
        </w:rPr>
        <w:t>/</w:t>
      </w:r>
      <w:r>
        <w:rPr>
          <w:rFonts w:ascii="Arial" w:hAnsi="Arial" w:cs="Arial" w:eastAsia="Arial"/>
          <w:sz w:val="10"/>
          <w:szCs w:val="10"/>
          <w:color w:val="828383"/>
          <w:spacing w:val="58"/>
          <w:w w:val="237"/>
        </w:rPr>
        <w:t> </w:t>
      </w:r>
      <w:r>
        <w:rPr>
          <w:rFonts w:ascii="Arial" w:hAnsi="Arial" w:cs="Arial" w:eastAsia="Arial"/>
          <w:sz w:val="10"/>
          <w:szCs w:val="10"/>
          <w:color w:val="828383"/>
          <w:spacing w:val="0"/>
          <w:w w:val="100"/>
          <w:b/>
          <w:bCs/>
          <w:i/>
        </w:rPr>
        <w:t>•t</w:t>
      </w:r>
      <w:r>
        <w:rPr>
          <w:rFonts w:ascii="Arial" w:hAnsi="Arial" w:cs="Arial" w:eastAsia="Arial"/>
          <w:sz w:val="10"/>
          <w:szCs w:val="10"/>
          <w:color w:val="828383"/>
          <w:spacing w:val="-13"/>
          <w:w w:val="100"/>
          <w:b/>
          <w:bCs/>
          <w:i/>
        </w:rPr>
        <w:t> </w:t>
      </w:r>
      <w:r>
        <w:rPr>
          <w:rFonts w:ascii="Arial" w:hAnsi="Arial" w:cs="Arial" w:eastAsia="Arial"/>
          <w:sz w:val="10"/>
          <w:szCs w:val="10"/>
          <w:color w:val="828383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0"/>
          <w:szCs w:val="10"/>
          <w:color w:val="828383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0"/>
          <w:szCs w:val="10"/>
          <w:color w:val="979999"/>
          <w:spacing w:val="0"/>
          <w:w w:val="179"/>
        </w:rPr>
        <w:t>•</w:t>
      </w:r>
      <w:r>
        <w:rPr>
          <w:rFonts w:ascii="Arial" w:hAnsi="Arial" w:cs="Arial" w:eastAsia="Arial"/>
          <w:sz w:val="10"/>
          <w:szCs w:val="10"/>
          <w:color w:val="979999"/>
          <w:spacing w:val="-46"/>
          <w:w w:val="179"/>
        </w:rPr>
        <w:t> </w:t>
      </w:r>
      <w:r>
        <w:rPr>
          <w:rFonts w:ascii="Arial" w:hAnsi="Arial" w:cs="Arial" w:eastAsia="Arial"/>
          <w:sz w:val="10"/>
          <w:szCs w:val="10"/>
          <w:color w:val="979999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979999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414141"/>
          <w:spacing w:val="0"/>
          <w:w w:val="179"/>
          <w:b/>
          <w:bCs/>
        </w:rPr>
        <w:t>ô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23" w:after="0" w:line="67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828383"/>
          <w:w w:val="113"/>
          <w:position w:val="-24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828383"/>
          <w:spacing w:val="-57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65B60"/>
          <w:spacing w:val="0"/>
          <w:w w:val="143"/>
          <w:position w:val="-24"/>
        </w:rPr>
        <w:t>iiıti</w:t>
      </w:r>
      <w:r>
        <w:rPr>
          <w:rFonts w:ascii="Times New Roman" w:hAnsi="Times New Roman" w:cs="Times New Roman" w:eastAsia="Times New Roman"/>
          <w:sz w:val="31"/>
          <w:szCs w:val="31"/>
          <w:color w:val="828383"/>
          <w:spacing w:val="0"/>
          <w:w w:val="210"/>
          <w:position w:val="-24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828383"/>
          <w:spacing w:val="-57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65B60"/>
          <w:spacing w:val="0"/>
          <w:w w:val="127"/>
          <w:i/>
          <w:position w:val="-24"/>
        </w:rPr>
        <w:t>QŞ,ii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160"/>
          <w:cols w:num="3" w:equalWidth="0">
            <w:col w:w="642" w:space="1610"/>
            <w:col w:w="3707" w:space="2312"/>
            <w:col w:w="3149"/>
          </w:cols>
        </w:sectPr>
      </w:pPr>
      <w:rPr/>
    </w:p>
    <w:p>
      <w:pPr>
        <w:spacing w:before="0" w:after="0" w:line="276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87"/>
        </w:rPr>
        <w:t>Gruplar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-4"/>
          <w:w w:val="87"/>
        </w:rPr>
        <w:t> </w:t>
      </w:r>
      <w:r>
        <w:rPr>
          <w:rFonts w:ascii="Arial" w:hAnsi="Arial" w:cs="Arial" w:eastAsia="Arial"/>
          <w:sz w:val="22"/>
          <w:szCs w:val="22"/>
          <w:color w:val="414141"/>
          <w:spacing w:val="0"/>
          <w:w w:val="54"/>
          <w:i/>
        </w:rPr>
        <w:t>f:.\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19" w:lineRule="exact"/>
        <w:ind w:left="342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5"/>
          <w:szCs w:val="15"/>
          <w:color w:val="414141"/>
          <w:w w:val="216"/>
          <w:position w:val="-3"/>
        </w:rPr>
        <w:t>i</w:t>
      </w:r>
      <w:r>
        <w:rPr>
          <w:rFonts w:ascii="Arial" w:hAnsi="Arial" w:cs="Arial" w:eastAsia="Arial"/>
          <w:sz w:val="15"/>
          <w:szCs w:val="15"/>
          <w:color w:val="414141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B60"/>
          <w:spacing w:val="0"/>
          <w:w w:val="55"/>
          <w:position w:val="-3"/>
        </w:rPr>
        <w:t>}.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9"/>
          <w:w w:val="60"/>
          <w:position w:val="-3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565B60"/>
          <w:spacing w:val="8"/>
          <w:w w:val="89"/>
          <w:position w:val="-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57"/>
          <w:position w:val="-3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B60"/>
          <w:spacing w:val="11"/>
          <w:w w:val="62"/>
          <w:position w:val="-3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122"/>
          <w:position w:val="-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-21"/>
          <w:w w:val="123"/>
          <w:position w:val="-3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565B60"/>
          <w:spacing w:val="-36"/>
          <w:w w:val="113"/>
          <w:position w:val="-3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-37"/>
          <w:w w:val="123"/>
          <w:position w:val="-3"/>
        </w:rPr>
        <w:t>!</w:t>
      </w:r>
      <w:r>
        <w:rPr>
          <w:rFonts w:ascii="Times New Roman" w:hAnsi="Times New Roman" w:cs="Times New Roman" w:eastAsia="Times New Roman"/>
          <w:sz w:val="22"/>
          <w:szCs w:val="22"/>
          <w:color w:val="565B60"/>
          <w:spacing w:val="0"/>
          <w:w w:val="114"/>
          <w:position w:val="-3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565B60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62"/>
          <w:position w:val="-3"/>
        </w:rPr>
        <w:t>ngı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62"/>
          <w:position w:val="-3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32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B60"/>
          <w:spacing w:val="0"/>
          <w:w w:val="336"/>
          <w:position w:val="-3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65B60"/>
          <w:spacing w:val="0"/>
          <w:w w:val="336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B60"/>
          <w:spacing w:val="0"/>
          <w:w w:val="336"/>
          <w:position w:val="-3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565B60"/>
          <w:spacing w:val="0"/>
          <w:w w:val="334"/>
          <w:position w:val="-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3370" w:right="-20"/>
        <w:jc w:val="left"/>
        <w:tabs>
          <w:tab w:pos="490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126312pt;margin-top:6.888618pt;width:82.763866pt;height:7.5pt;mso-position-horizontal-relative:page;mso-position-vertical-relative:paragraph;z-index:-1516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tabs>
                      <w:tab w:pos="740" w:val="left"/>
                    </w:tabs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14141"/>
                      <w:spacing w:val="0"/>
                      <w:w w:val="77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14141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14141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676B6D"/>
                      <w:spacing w:val="0"/>
                      <w:w w:val="300"/>
                    </w:rPr>
                    <w:t>._:""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828383"/>
                      <w:spacing w:val="0"/>
                      <w:w w:val="72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A2A2A"/>
          <w:w w:val="59"/>
          <w:position w:val="1"/>
        </w:rPr>
        <w:t>f\</w:t>
      </w:r>
      <w:r>
        <w:rPr>
          <w:rFonts w:ascii="Arial" w:hAnsi="Arial" w:cs="Arial" w:eastAsia="Arial"/>
          <w:sz w:val="19"/>
          <w:szCs w:val="19"/>
          <w:color w:val="2A2A2A"/>
          <w:w w:val="60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2A2A2A"/>
          <w:spacing w:val="4"/>
          <w:w w:val="60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565B60"/>
          <w:spacing w:val="0"/>
          <w:w w:val="71"/>
          <w:position w:val="1"/>
        </w:rPr>
        <w:t>u,</w:t>
      </w:r>
      <w:r>
        <w:rPr>
          <w:rFonts w:ascii="Arial" w:hAnsi="Arial" w:cs="Arial" w:eastAsia="Arial"/>
          <w:sz w:val="19"/>
          <w:szCs w:val="19"/>
          <w:color w:val="565B60"/>
          <w:spacing w:val="-1"/>
          <w:w w:val="72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979999"/>
          <w:spacing w:val="-1"/>
          <w:w w:val="13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B60"/>
          <w:spacing w:val="0"/>
          <w:w w:val="91"/>
          <w:position w:val="1"/>
        </w:rPr>
        <w:t>«.i</w:t>
      </w:r>
      <w:r>
        <w:rPr>
          <w:rFonts w:ascii="Times New Roman" w:hAnsi="Times New Roman" w:cs="Times New Roman" w:eastAsia="Times New Roman"/>
          <w:sz w:val="19"/>
          <w:szCs w:val="19"/>
          <w:color w:val="565B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B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70"/>
          <w:position w:val="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B1AFB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3436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8"/>
          <w:szCs w:val="8"/>
          <w:color w:val="414141"/>
          <w:spacing w:val="0"/>
          <w:w w:val="100"/>
        </w:rPr>
        <w:t>;\,</w:t>
      </w:r>
      <w:r>
        <w:rPr>
          <w:rFonts w:ascii="Arial" w:hAnsi="Arial" w:cs="Arial" w:eastAsia="Arial"/>
          <w:sz w:val="8"/>
          <w:szCs w:val="8"/>
          <w:color w:val="414141"/>
          <w:spacing w:val="0"/>
          <w:w w:val="100"/>
        </w:rPr>
        <w:t>   </w:t>
      </w:r>
      <w:r>
        <w:rPr>
          <w:rFonts w:ascii="Arial" w:hAnsi="Arial" w:cs="Arial" w:eastAsia="Arial"/>
          <w:sz w:val="8"/>
          <w:szCs w:val="8"/>
          <w:color w:val="414141"/>
          <w:spacing w:val="7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B1AFB1"/>
          <w:spacing w:val="0"/>
          <w:w w:val="151"/>
        </w:rPr>
        <w:t>.</w:t>
      </w:r>
      <w:r>
        <w:rPr>
          <w:rFonts w:ascii="Arial" w:hAnsi="Arial" w:cs="Arial" w:eastAsia="Arial"/>
          <w:sz w:val="8"/>
          <w:szCs w:val="8"/>
          <w:color w:val="B1AFB1"/>
          <w:spacing w:val="-7"/>
          <w:w w:val="151"/>
        </w:rPr>
        <w:t> </w:t>
      </w:r>
      <w:r>
        <w:rPr>
          <w:rFonts w:ascii="Arial" w:hAnsi="Arial" w:cs="Arial" w:eastAsia="Arial"/>
          <w:sz w:val="8"/>
          <w:szCs w:val="8"/>
          <w:color w:val="2A2A2A"/>
          <w:spacing w:val="0"/>
          <w:w w:val="151"/>
        </w:rPr>
        <w:t>•</w:t>
      </w:r>
      <w:r>
        <w:rPr>
          <w:rFonts w:ascii="Arial" w:hAnsi="Arial" w:cs="Arial" w:eastAsia="Arial"/>
          <w:sz w:val="8"/>
          <w:szCs w:val="8"/>
          <w:color w:val="2A2A2A"/>
          <w:spacing w:val="0"/>
          <w:w w:val="151"/>
        </w:rPr>
        <w:t>   </w:t>
      </w:r>
      <w:r>
        <w:rPr>
          <w:rFonts w:ascii="Arial" w:hAnsi="Arial" w:cs="Arial" w:eastAsia="Arial"/>
          <w:sz w:val="8"/>
          <w:szCs w:val="8"/>
          <w:color w:val="2A2A2A"/>
          <w:spacing w:val="1"/>
          <w:w w:val="151"/>
        </w:rPr>
        <w:t> </w:t>
      </w:r>
      <w:r>
        <w:rPr>
          <w:rFonts w:ascii="Arial" w:hAnsi="Arial" w:cs="Arial" w:eastAsia="Arial"/>
          <w:sz w:val="8"/>
          <w:szCs w:val="8"/>
          <w:color w:val="828383"/>
          <w:spacing w:val="0"/>
          <w:w w:val="151"/>
          <w:i/>
        </w:rPr>
        <w:t>N</w:t>
      </w:r>
      <w:r>
        <w:rPr>
          <w:rFonts w:ascii="Arial" w:hAnsi="Arial" w:cs="Arial" w:eastAsia="Arial"/>
          <w:sz w:val="8"/>
          <w:szCs w:val="8"/>
          <w:color w:val="828383"/>
          <w:spacing w:val="0"/>
          <w:w w:val="151"/>
          <w:i/>
        </w:rPr>
        <w:t> </w:t>
      </w:r>
      <w:r>
        <w:rPr>
          <w:rFonts w:ascii="Arial" w:hAnsi="Arial" w:cs="Arial" w:eastAsia="Arial"/>
          <w:sz w:val="8"/>
          <w:szCs w:val="8"/>
          <w:color w:val="828383"/>
          <w:spacing w:val="16"/>
          <w:w w:val="151"/>
          <w:i/>
        </w:rPr>
        <w:t> </w:t>
      </w:r>
      <w:r>
        <w:rPr>
          <w:rFonts w:ascii="Arial" w:hAnsi="Arial" w:cs="Arial" w:eastAsia="Arial"/>
          <w:sz w:val="8"/>
          <w:szCs w:val="8"/>
          <w:color w:val="676B6D"/>
          <w:spacing w:val="-4"/>
          <w:w w:val="319"/>
        </w:rPr>
        <w:t>\</w:t>
      </w:r>
      <w:r>
        <w:rPr>
          <w:rFonts w:ascii="Arial" w:hAnsi="Arial" w:cs="Arial" w:eastAsia="Arial"/>
          <w:sz w:val="8"/>
          <w:szCs w:val="8"/>
          <w:color w:val="565B60"/>
          <w:spacing w:val="3"/>
          <w:w w:val="215"/>
        </w:rPr>
        <w:t>•</w:t>
      </w:r>
      <w:r>
        <w:rPr>
          <w:rFonts w:ascii="Arial" w:hAnsi="Arial" w:cs="Arial" w:eastAsia="Arial"/>
          <w:sz w:val="8"/>
          <w:szCs w:val="8"/>
          <w:color w:val="979999"/>
          <w:spacing w:val="0"/>
          <w:w w:val="125"/>
        </w:rPr>
        <w:t>._</w:t>
      </w:r>
      <w:r>
        <w:rPr>
          <w:rFonts w:ascii="Arial" w:hAnsi="Arial" w:cs="Arial" w:eastAsia="Arial"/>
          <w:sz w:val="8"/>
          <w:szCs w:val="8"/>
          <w:color w:val="979999"/>
          <w:spacing w:val="0"/>
          <w:w w:val="100"/>
        </w:rPr>
        <w:t>   </w:t>
      </w:r>
      <w:r>
        <w:rPr>
          <w:rFonts w:ascii="Arial" w:hAnsi="Arial" w:cs="Arial" w:eastAsia="Arial"/>
          <w:sz w:val="8"/>
          <w:szCs w:val="8"/>
          <w:color w:val="979999"/>
          <w:spacing w:val="-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65B60"/>
          <w:spacing w:val="-10"/>
          <w:w w:val="248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65B60"/>
          <w:spacing w:val="0"/>
          <w:w w:val="96"/>
        </w:rPr>
        <w:t>t-</w:t>
      </w:r>
      <w:r>
        <w:rPr>
          <w:rFonts w:ascii="Times New Roman" w:hAnsi="Times New Roman" w:cs="Times New Roman" w:eastAsia="Times New Roman"/>
          <w:sz w:val="17"/>
          <w:szCs w:val="17"/>
          <w:color w:val="565B60"/>
          <w:spacing w:val="-53"/>
          <w:w w:val="97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80"/>
        </w:rPr>
        <w:t>·'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76B6D"/>
          <w:spacing w:val="-10"/>
          <w:w w:val="113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828383"/>
          <w:spacing w:val="0"/>
          <w:w w:val="81"/>
        </w:rPr>
        <w:t>"'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90" w:lineRule="exact"/>
        <w:ind w:left="3608" w:right="1233"/>
        <w:jc w:val="center"/>
        <w:tabs>
          <w:tab w:pos="464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B1AFB1"/>
          <w:spacing w:val="0"/>
          <w:w w:val="100"/>
        </w:rPr>
        <w:t>...</w:t>
      </w:r>
      <w:r>
        <w:rPr>
          <w:rFonts w:ascii="Arial" w:hAnsi="Arial" w:cs="Arial" w:eastAsia="Arial"/>
          <w:sz w:val="8"/>
          <w:szCs w:val="8"/>
          <w:color w:val="B1AFB1"/>
          <w:spacing w:val="0"/>
          <w:w w:val="100"/>
        </w:rPr>
        <w:t>      </w:t>
      </w:r>
      <w:r>
        <w:rPr>
          <w:rFonts w:ascii="Arial" w:hAnsi="Arial" w:cs="Arial" w:eastAsia="Arial"/>
          <w:sz w:val="8"/>
          <w:szCs w:val="8"/>
          <w:color w:val="B1AFB1"/>
          <w:spacing w:val="14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565B60"/>
          <w:spacing w:val="0"/>
          <w:w w:val="100"/>
        </w:rPr>
        <w:t>•</w:t>
      </w:r>
      <w:r>
        <w:rPr>
          <w:rFonts w:ascii="Arial" w:hAnsi="Arial" w:cs="Arial" w:eastAsia="Arial"/>
          <w:sz w:val="8"/>
          <w:szCs w:val="8"/>
          <w:color w:val="565B60"/>
          <w:spacing w:val="14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B1AFB1"/>
          <w:spacing w:val="0"/>
          <w:w w:val="168"/>
        </w:rPr>
        <w:t>,.-</w:t>
      </w:r>
      <w:r>
        <w:rPr>
          <w:rFonts w:ascii="Arial" w:hAnsi="Arial" w:cs="Arial" w:eastAsia="Arial"/>
          <w:sz w:val="8"/>
          <w:szCs w:val="8"/>
          <w:color w:val="B1AFB1"/>
          <w:spacing w:val="0"/>
          <w:w w:val="168"/>
        </w:rPr>
        <w:t> </w:t>
      </w:r>
      <w:r>
        <w:rPr>
          <w:rFonts w:ascii="Arial" w:hAnsi="Arial" w:cs="Arial" w:eastAsia="Arial"/>
          <w:sz w:val="8"/>
          <w:szCs w:val="8"/>
          <w:color w:val="B1AFB1"/>
          <w:spacing w:val="36"/>
          <w:w w:val="168"/>
        </w:rPr>
        <w:t> </w:t>
      </w:r>
      <w:r>
        <w:rPr>
          <w:rFonts w:ascii="Arial" w:hAnsi="Arial" w:cs="Arial" w:eastAsia="Arial"/>
          <w:sz w:val="8"/>
          <w:szCs w:val="8"/>
          <w:color w:val="414141"/>
          <w:spacing w:val="-6"/>
          <w:w w:val="297"/>
        </w:rPr>
        <w:t>·</w:t>
      </w:r>
      <w:r>
        <w:rPr>
          <w:rFonts w:ascii="Arial" w:hAnsi="Arial" w:cs="Arial" w:eastAsia="Arial"/>
          <w:sz w:val="8"/>
          <w:szCs w:val="8"/>
          <w:color w:val="565B60"/>
          <w:spacing w:val="0"/>
          <w:w w:val="108"/>
        </w:rPr>
        <w:t>..</w:t>
      </w:r>
      <w:r>
        <w:rPr>
          <w:rFonts w:ascii="Arial" w:hAnsi="Arial" w:cs="Arial" w:eastAsia="Arial"/>
          <w:sz w:val="8"/>
          <w:szCs w:val="8"/>
          <w:color w:val="565B60"/>
          <w:spacing w:val="-16"/>
          <w:w w:val="108"/>
        </w:rPr>
        <w:t>.</w:t>
      </w:r>
      <w:r>
        <w:rPr>
          <w:rFonts w:ascii="Arial" w:hAnsi="Arial" w:cs="Arial" w:eastAsia="Arial"/>
          <w:sz w:val="8"/>
          <w:szCs w:val="8"/>
          <w:color w:val="828383"/>
          <w:spacing w:val="0"/>
          <w:w w:val="189"/>
        </w:rPr>
        <w:t>.,</w:t>
      </w:r>
      <w:r>
        <w:rPr>
          <w:rFonts w:ascii="Arial" w:hAnsi="Arial" w:cs="Arial" w:eastAsia="Arial"/>
          <w:sz w:val="8"/>
          <w:szCs w:val="8"/>
          <w:color w:val="828383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828383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676B6D"/>
          <w:spacing w:val="0"/>
          <w:w w:val="531"/>
        </w:rPr>
        <w:t>'</w:t>
      </w:r>
      <w:r>
        <w:rPr>
          <w:rFonts w:ascii="Arial" w:hAnsi="Arial" w:cs="Arial" w:eastAsia="Arial"/>
          <w:sz w:val="8"/>
          <w:szCs w:val="8"/>
          <w:color w:val="676B6D"/>
          <w:spacing w:val="48"/>
          <w:w w:val="531"/>
        </w:rPr>
        <w:t> </w:t>
      </w:r>
      <w:r>
        <w:rPr>
          <w:rFonts w:ascii="Arial" w:hAnsi="Arial" w:cs="Arial" w:eastAsia="Arial"/>
          <w:sz w:val="8"/>
          <w:szCs w:val="8"/>
          <w:color w:val="414141"/>
          <w:spacing w:val="-17"/>
          <w:w w:val="295"/>
        </w:rPr>
        <w:t>.</w:t>
      </w:r>
      <w:r>
        <w:rPr>
          <w:rFonts w:ascii="Arial" w:hAnsi="Arial" w:cs="Arial" w:eastAsia="Arial"/>
          <w:sz w:val="8"/>
          <w:szCs w:val="8"/>
          <w:color w:val="565B60"/>
          <w:spacing w:val="0"/>
          <w:w w:val="278"/>
        </w:rPr>
        <w:t>,</w:t>
      </w:r>
      <w:r>
        <w:rPr>
          <w:rFonts w:ascii="Arial" w:hAnsi="Arial" w:cs="Arial" w:eastAsia="Arial"/>
          <w:sz w:val="8"/>
          <w:szCs w:val="8"/>
          <w:color w:val="565B60"/>
          <w:spacing w:val="0"/>
          <w:w w:val="100"/>
        </w:rPr>
        <w:t>   </w:t>
      </w:r>
      <w:r>
        <w:rPr>
          <w:rFonts w:ascii="Arial" w:hAnsi="Arial" w:cs="Arial" w:eastAsia="Arial"/>
          <w:sz w:val="8"/>
          <w:szCs w:val="8"/>
          <w:color w:val="565B60"/>
          <w:spacing w:val="3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828383"/>
          <w:spacing w:val="-25"/>
          <w:w w:val="269"/>
        </w:rPr>
        <w:t>ı</w:t>
      </w:r>
      <w:r>
        <w:rPr>
          <w:rFonts w:ascii="Arial" w:hAnsi="Arial" w:cs="Arial" w:eastAsia="Arial"/>
          <w:sz w:val="8"/>
          <w:szCs w:val="8"/>
          <w:color w:val="676B6D"/>
          <w:spacing w:val="0"/>
          <w:w w:val="297"/>
        </w:rPr>
        <w:t>·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44" w:after="0" w:line="147" w:lineRule="auto"/>
        <w:ind w:right="1342" w:firstLine="3721"/>
        <w:jc w:val="left"/>
        <w:tabs>
          <w:tab w:pos="3600" w:val="left"/>
          <w:tab w:pos="3820" w:val="left"/>
          <w:tab w:pos="4280" w:val="left"/>
          <w:tab w:pos="48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28383"/>
          <w:spacing w:val="0"/>
          <w:w w:val="100"/>
          <w:i/>
        </w:rPr>
        <w:t>A</w:t>
      </w:r>
      <w:r>
        <w:rPr>
          <w:rFonts w:ascii="Times New Roman" w:hAnsi="Times New Roman" w:cs="Times New Roman" w:eastAsia="Times New Roman"/>
          <w:sz w:val="12"/>
          <w:szCs w:val="12"/>
          <w:color w:val="828383"/>
          <w:spacing w:val="0"/>
          <w:w w:val="100"/>
          <w:i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828383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79999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97999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97999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79999"/>
          <w:spacing w:val="0"/>
          <w:w w:val="16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79999"/>
          <w:spacing w:val="0"/>
          <w:w w:val="162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979999"/>
          <w:spacing w:val="28"/>
          <w:w w:val="16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28383"/>
          <w:spacing w:val="-19"/>
          <w:w w:val="16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565B60"/>
          <w:spacing w:val="-19"/>
          <w:w w:val="162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414141"/>
          <w:spacing w:val="0"/>
          <w:w w:val="162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414141"/>
          <w:spacing w:val="-21"/>
          <w:w w:val="16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94"/>
        </w:rPr>
        <w:t>1)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-10"/>
          <w:w w:val="9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45"/>
        </w:rPr>
        <w:t>•.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45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-16"/>
          <w:w w:val="4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74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-6"/>
          <w:w w:val="74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565B60"/>
          <w:spacing w:val="0"/>
          <w:w w:val="12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565B6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565B6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1AFB1"/>
          <w:spacing w:val="0"/>
          <w:w w:val="80"/>
        </w:rPr>
        <w:t>.,</w:t>
      </w:r>
      <w:r>
        <w:rPr>
          <w:rFonts w:ascii="Times New Roman" w:hAnsi="Times New Roman" w:cs="Times New Roman" w:eastAsia="Times New Roman"/>
          <w:sz w:val="15"/>
          <w:szCs w:val="15"/>
          <w:color w:val="B1AFB1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91"/>
          <w:position w:val="-10"/>
        </w:rPr>
        <w:t>Ataca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91"/>
          <w:position w:val="-1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14"/>
          <w:w w:val="91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0"/>
        </w:rPr>
        <w:t>AVCI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0"/>
        </w:rPr>
      </w:r>
      <w:r>
        <w:rPr>
          <w:rFonts w:ascii="Arial" w:hAnsi="Arial" w:cs="Arial" w:eastAsia="Arial"/>
          <w:sz w:val="17"/>
          <w:szCs w:val="17"/>
          <w:color w:val="828383"/>
          <w:spacing w:val="0"/>
          <w:w w:val="150"/>
          <w:position w:val="0"/>
        </w:rPr>
        <w:t>\</w:t>
      </w:r>
      <w:r>
        <w:rPr>
          <w:rFonts w:ascii="Arial" w:hAnsi="Arial" w:cs="Arial" w:eastAsia="Arial"/>
          <w:sz w:val="17"/>
          <w:szCs w:val="17"/>
          <w:color w:val="828383"/>
          <w:spacing w:val="38"/>
          <w:w w:val="15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828383"/>
          <w:spacing w:val="0"/>
          <w:w w:val="100"/>
          <w:b/>
          <w:bCs/>
          <w:i/>
          <w:position w:val="0"/>
        </w:rPr>
        <w:t>rJ</w:t>
      </w:r>
      <w:r>
        <w:rPr>
          <w:rFonts w:ascii="Arial" w:hAnsi="Arial" w:cs="Arial" w:eastAsia="Arial"/>
          <w:sz w:val="17"/>
          <w:szCs w:val="17"/>
          <w:color w:val="828383"/>
          <w:spacing w:val="-30"/>
          <w:w w:val="100"/>
          <w:b/>
          <w:bCs/>
          <w:i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828383"/>
          <w:spacing w:val="0"/>
          <w:w w:val="100"/>
          <w:b/>
          <w:bCs/>
          <w:i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828383"/>
          <w:spacing w:val="0"/>
          <w:w w:val="100"/>
          <w:b/>
          <w:bCs/>
          <w:i/>
          <w:position w:val="0"/>
        </w:rPr>
      </w:r>
      <w:r>
        <w:rPr>
          <w:rFonts w:ascii="Arial" w:hAnsi="Arial" w:cs="Arial" w:eastAsia="Arial"/>
          <w:sz w:val="17"/>
          <w:szCs w:val="17"/>
          <w:color w:val="828383"/>
          <w:spacing w:val="2"/>
          <w:w w:val="55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414141"/>
          <w:spacing w:val="0"/>
          <w:w w:val="80"/>
          <w:position w:val="0"/>
        </w:rPr>
        <w:t>..</w:t>
      </w:r>
      <w:r>
        <w:rPr>
          <w:rFonts w:ascii="Arial" w:hAnsi="Arial" w:cs="Arial" w:eastAsia="Arial"/>
          <w:sz w:val="17"/>
          <w:szCs w:val="17"/>
          <w:color w:val="414141"/>
          <w:spacing w:val="-22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65B60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565B60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65B60"/>
          <w:spacing w:val="36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55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2A2A2A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A2A2A"/>
          <w:spacing w:val="0"/>
          <w:w w:val="107"/>
          <w:position w:val="0"/>
        </w:rPr>
        <w:t>t;</w:t>
      </w:r>
      <w:r>
        <w:rPr>
          <w:rFonts w:ascii="Times New Roman" w:hAnsi="Times New Roman" w:cs="Times New Roman" w:eastAsia="Times New Roman"/>
          <w:sz w:val="10"/>
          <w:szCs w:val="10"/>
          <w:color w:val="2A2A2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14141"/>
          <w:spacing w:val="-1"/>
          <w:w w:val="88"/>
          <w:position w:val="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1AFB1"/>
          <w:spacing w:val="0"/>
          <w:w w:val="431"/>
          <w:position w:val="0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B1AFB1"/>
          <w:spacing w:val="0"/>
          <w:w w:val="431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-13"/>
        </w:rPr>
        <w:t>İtfaiye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92"/>
          <w:position w:val="-1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3"/>
        </w:rPr>
        <w:t>Eri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3"/>
        </w:rPr>
        <w:tab/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3"/>
        </w:rPr>
      </w:r>
      <w:r>
        <w:rPr>
          <w:rFonts w:ascii="Arial" w:hAnsi="Arial" w:cs="Arial" w:eastAsia="Arial"/>
          <w:sz w:val="12"/>
          <w:szCs w:val="12"/>
          <w:color w:val="B1AFB1"/>
          <w:spacing w:val="0"/>
          <w:w w:val="58"/>
          <w:position w:val="0"/>
        </w:rPr>
        <w:t>-</w:t>
      </w:r>
      <w:r>
        <w:rPr>
          <w:rFonts w:ascii="Arial" w:hAnsi="Arial" w:cs="Arial" w:eastAsia="Arial"/>
          <w:sz w:val="12"/>
          <w:szCs w:val="12"/>
          <w:color w:val="B1AFB1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676B6D"/>
          <w:spacing w:val="0"/>
          <w:w w:val="160"/>
          <w:position w:val="0"/>
        </w:rPr>
        <w:t>-</w:t>
      </w:r>
      <w:r>
        <w:rPr>
          <w:rFonts w:ascii="Arial" w:hAnsi="Arial" w:cs="Arial" w:eastAsia="Arial"/>
          <w:sz w:val="12"/>
          <w:szCs w:val="12"/>
          <w:color w:val="676B6D"/>
          <w:spacing w:val="-17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414141"/>
          <w:spacing w:val="0"/>
          <w:w w:val="100"/>
          <w:position w:val="-10"/>
        </w:rPr>
        <w:t>·</w:t>
      </w:r>
      <w:r>
        <w:rPr>
          <w:rFonts w:ascii="Arial" w:hAnsi="Arial" w:cs="Arial" w:eastAsia="Arial"/>
          <w:sz w:val="25"/>
          <w:szCs w:val="25"/>
          <w:color w:val="414141"/>
          <w:spacing w:val="-15"/>
          <w:w w:val="100"/>
          <w:position w:val="-10"/>
        </w:rPr>
        <w:t>-</w:t>
      </w:r>
      <w:r>
        <w:rPr>
          <w:rFonts w:ascii="Arial" w:hAnsi="Arial" w:cs="Arial" w:eastAsia="Arial"/>
          <w:sz w:val="25"/>
          <w:szCs w:val="25"/>
          <w:color w:val="828383"/>
          <w:spacing w:val="0"/>
          <w:w w:val="100"/>
          <w:position w:val="-10"/>
        </w:rPr>
        <w:t>·</w:t>
      </w:r>
      <w:r>
        <w:rPr>
          <w:rFonts w:ascii="Arial" w:hAnsi="Arial" w:cs="Arial" w:eastAsia="Arial"/>
          <w:sz w:val="25"/>
          <w:szCs w:val="25"/>
          <w:color w:val="828383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828383"/>
          <w:spacing w:val="35"/>
          <w:w w:val="100"/>
          <w:position w:val="-10"/>
        </w:rPr>
        <w:t> </w:t>
      </w:r>
      <w:r>
        <w:rPr>
          <w:rFonts w:ascii="Arial" w:hAnsi="Arial" w:cs="Arial" w:eastAsia="Arial"/>
          <w:sz w:val="12"/>
          <w:szCs w:val="12"/>
          <w:color w:val="2A2A2A"/>
          <w:spacing w:val="0"/>
          <w:w w:val="126"/>
          <w:position w:val="0"/>
        </w:rPr>
        <w:t>!}</w:t>
      </w:r>
      <w:r>
        <w:rPr>
          <w:rFonts w:ascii="Arial" w:hAnsi="Arial" w:cs="Arial" w:eastAsia="Arial"/>
          <w:sz w:val="12"/>
          <w:szCs w:val="12"/>
          <w:color w:val="2A2A2A"/>
          <w:spacing w:val="18"/>
          <w:w w:val="126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2A2A2A"/>
          <w:spacing w:val="0"/>
          <w:w w:val="246"/>
          <w:position w:val="0"/>
        </w:rPr>
        <w:t>·</w:t>
      </w:r>
      <w:r>
        <w:rPr>
          <w:rFonts w:ascii="Arial" w:hAnsi="Arial" w:cs="Arial" w:eastAsia="Arial"/>
          <w:sz w:val="12"/>
          <w:szCs w:val="12"/>
          <w:color w:val="676B6D"/>
          <w:spacing w:val="-15"/>
          <w:w w:val="157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828383"/>
          <w:spacing w:val="0"/>
          <w:w w:val="83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828383"/>
          <w:spacing w:val="-3"/>
          <w:w w:val="83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414141"/>
          <w:spacing w:val="0"/>
          <w:w w:val="452"/>
          <w:position w:val="0"/>
        </w:rPr>
        <w:t>/</w:t>
      </w:r>
      <w:r>
        <w:rPr>
          <w:rFonts w:ascii="Arial" w:hAnsi="Arial" w:cs="Arial" w:eastAsia="Arial"/>
          <w:sz w:val="12"/>
          <w:szCs w:val="12"/>
          <w:color w:val="414141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2"/>
          <w:szCs w:val="12"/>
          <w:color w:val="565B60"/>
          <w:spacing w:val="0"/>
          <w:w w:val="393"/>
          <w:position w:val="0"/>
        </w:rPr>
        <w:t>'</w:t>
      </w:r>
      <w:r>
        <w:rPr>
          <w:rFonts w:ascii="Arial" w:hAnsi="Arial" w:cs="Arial" w:eastAsia="Arial"/>
          <w:sz w:val="12"/>
          <w:szCs w:val="12"/>
          <w:color w:val="565B60"/>
          <w:spacing w:val="-108"/>
          <w:w w:val="393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828383"/>
          <w:spacing w:val="0"/>
          <w:w w:val="150"/>
          <w:position w:val="0"/>
        </w:rPr>
        <w:t>"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40" w:right="160"/>
          <w:cols w:num="2" w:equalWidth="0">
            <w:col w:w="3587" w:space="1223"/>
            <w:col w:w="661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0.884211pt;margin-top:33.30162pt;width:559.483265pt;height:775.79159pt;mso-position-horizontal-relative:page;mso-position-vertical-relative:page;z-index:-15165" coordorigin="418,666" coordsize="11190,15516">
            <v:group style="position:absolute;left:432;top:687;width:11097;height:2" coordorigin="432,687" coordsize="11097,2">
              <v:shape style="position:absolute;left:432;top:687;width:11097;height:2" coordorigin="432,687" coordsize="11097,0" path="m432,687l11529,687e" filled="f" stroked="t" strokeweight=".711962pt" strokecolor="#4B4B4B">
                <v:path arrowok="t"/>
              </v:shape>
            </v:group>
            <v:group style="position:absolute;left:444;top:673;width:2;height:11644" coordorigin="444,673" coordsize="2,11644">
              <v:shape style="position:absolute;left:444;top:673;width:2;height:11644" coordorigin="444,673" coordsize="0,11644" path="m444,12317l444,673e" filled="f" stroked="t" strokeweight=".711962pt" strokecolor="#484848">
                <v:path arrowok="t"/>
              </v:shape>
            </v:group>
            <v:group style="position:absolute;left:7428;top:695;width:389;height:2" coordorigin="7428,695" coordsize="389,2">
              <v:shape style="position:absolute;left:7428;top:695;width:389;height:2" coordorigin="7428,695" coordsize="389,0" path="m7428,695l7817,695e" filled="f" stroked="t" strokeweight=".711962pt" strokecolor="#3F3F3F">
                <v:path arrowok="t"/>
              </v:shape>
            </v:group>
            <v:group style="position:absolute;left:8325;top:699;width:3204;height:2" coordorigin="8325,699" coordsize="3204,2">
              <v:shape style="position:absolute;left:8325;top:699;width:3204;height:2" coordorigin="8325,699" coordsize="3204,0" path="m8325,699l11529,699e" filled="f" stroked="t" strokeweight=".711962pt" strokecolor="#4B4B4B">
                <v:path arrowok="t"/>
              </v:shape>
            </v:group>
            <v:group style="position:absolute;left:9172;top:692;width:2;height:1518" coordorigin="9172,692" coordsize="2,1518">
              <v:shape style="position:absolute;left:9172;top:692;width:2;height:1518" coordorigin="9172,692" coordsize="0,1518" path="m9172,2210l9172,692e" filled="f" stroked="t" strokeweight=".949282pt" strokecolor="#484848">
                <v:path arrowok="t"/>
              </v:shape>
            </v:group>
            <v:group style="position:absolute;left:11534;top:683;width:2;height:3752" coordorigin="11534,683" coordsize="2,3752">
              <v:shape style="position:absolute;left:11534;top:683;width:2;height:3752" coordorigin="11534,683" coordsize="0,3752" path="m11534,4435l11534,683e" filled="f" stroked="t" strokeweight=".711962pt" strokecolor="#4F4F4F">
                <v:path arrowok="t"/>
              </v:shape>
            </v:group>
            <v:group style="position:absolute;left:434;top:1294;width:2;height:544" coordorigin="434,1294" coordsize="2,544">
              <v:shape style="position:absolute;left:434;top:1294;width:2;height:544" coordorigin="434,1294" coordsize="0,544" path="m434,1838l434,1294e" filled="f" stroked="t" strokeweight=".949282pt" strokecolor="#676767">
                <v:path arrowok="t"/>
              </v:shape>
            </v:group>
            <v:group style="position:absolute;left:2456;top:678;width:2;height:1528" coordorigin="2456,678" coordsize="2,1528">
              <v:shape style="position:absolute;left:2456;top:678;width:2;height:1528" coordorigin="2456,678" coordsize="0,1528" path="m2456,2206l2456,678e" filled="f" stroked="t" strokeweight=".711962pt" strokecolor="#4B4B4B">
                <v:path arrowok="t"/>
              </v:shape>
            </v:group>
            <v:group style="position:absolute;left:427;top:2198;width:8729;height:2" coordorigin="427,2198" coordsize="8729,2">
              <v:shape style="position:absolute;left:427;top:2198;width:8729;height:2" coordorigin="427,2198" coordsize="8729,0" path="m427,2198l9156,2198e" filled="f" stroked="t" strokeweight=".949282pt" strokecolor="#4B4B4B">
                <v:path arrowok="t"/>
              </v:shape>
            </v:group>
            <v:group style="position:absolute;left:6982;top:2206;width:835;height:2" coordorigin="6982,2206" coordsize="835,2">
              <v:shape style="position:absolute;left:6982;top:2206;width:835;height:2" coordorigin="6982,2206" coordsize="835,0" path="m6982,2206l7817,2206e" filled="f" stroked="t" strokeweight=".711962pt" strokecolor="#444444">
                <v:path arrowok="t"/>
              </v:shape>
            </v:group>
            <v:group style="position:absolute;left:7898;top:2208;width:3650;height:2" coordorigin="7898,2208" coordsize="3650,2">
              <v:shape style="position:absolute;left:7898;top:2208;width:3650;height:2" coordorigin="7898,2208" coordsize="3650,0" path="m7898,2208l11548,2208e" filled="f" stroked="t" strokeweight=".949282pt" strokecolor="#4F4F4F">
                <v:path arrowok="t"/>
              </v:shape>
            </v:group>
            <v:group style="position:absolute;left:427;top:2442;width:11116;height:2" coordorigin="427,2442" coordsize="11116,2">
              <v:shape style="position:absolute;left:427;top:2442;width:11116;height:2" coordorigin="427,2442" coordsize="11116,0" path="m427,2442l11543,2442e" filled="f" stroked="t" strokeweight=".949282pt" strokecolor="#484848">
                <v:path arrowok="t"/>
              </v:shape>
            </v:group>
            <v:group style="position:absolute;left:432;top:2683;width:10471;height:2" coordorigin="432,2683" coordsize="10471,2">
              <v:shape style="position:absolute;left:432;top:2683;width:10471;height:2" coordorigin="432,2683" coordsize="10471,0" path="m432,2683l10903,2683e" filled="f" stroked="t" strokeweight=".949282pt" strokecolor="#484848">
                <v:path arrowok="t"/>
              </v:shape>
            </v:group>
            <v:group style="position:absolute;left:10404;top:2690;width:1139;height:2" coordorigin="10404,2690" coordsize="1139,2">
              <v:shape style="position:absolute;left:10404;top:2690;width:1139;height:2" coordorigin="10404,2690" coordsize="1139,0" path="m10404,2690l11543,2690e" filled="f" stroked="t" strokeweight=".711962pt" strokecolor="#484848">
                <v:path arrowok="t"/>
              </v:shape>
            </v:group>
            <v:group style="position:absolute;left:432;top:2924;width:6650;height:2" coordorigin="432,2924" coordsize="6650,2">
              <v:shape style="position:absolute;left:432;top:2924;width:6650;height:2" coordorigin="432,2924" coordsize="6650,0" path="m432,2924l7082,2924e" filled="f" stroked="t" strokeweight=".949282pt" strokecolor="#484848">
                <v:path arrowok="t"/>
              </v:shape>
            </v:group>
            <v:group style="position:absolute;left:6735;top:2924;width:750;height:2" coordorigin="6735,2924" coordsize="750,2">
              <v:shape style="position:absolute;left:6735;top:2924;width:750;height:2" coordorigin="6735,2924" coordsize="750,0" path="m6735,2924l7485,2924e" filled="f" stroked="t" strokeweight=".474641pt" strokecolor="#343434">
                <v:path arrowok="t"/>
              </v:shape>
            </v:group>
            <v:group style="position:absolute;left:7400;top:2924;width:983;height:2" coordorigin="7400,2924" coordsize="983,2">
              <v:shape style="position:absolute;left:7400;top:2924;width:983;height:2" coordorigin="7400,2924" coordsize="983,0" path="m7400,2924l8382,2924e" filled="f" stroked="t" strokeweight=".949282pt" strokecolor="#4B4B4B">
                <v:path arrowok="t"/>
              </v:shape>
            </v:group>
            <v:group style="position:absolute;left:8325;top:2929;width:859;height:2" coordorigin="8325,2929" coordsize="859,2">
              <v:shape style="position:absolute;left:8325;top:2929;width:859;height:2" coordorigin="8325,2929" coordsize="859,0" path="m8325,2929l9184,2929e" filled="f" stroked="t" strokeweight=".474641pt" strokecolor="#2F2F2F">
                <v:path arrowok="t"/>
              </v:shape>
            </v:group>
            <v:group style="position:absolute;left:8809;top:2931;width:2734;height:2" coordorigin="8809,2931" coordsize="2734,2">
              <v:shape style="position:absolute;left:8809;top:2931;width:2734;height:2" coordorigin="8809,2931" coordsize="2734,0" path="m8809,2931l11543,2931e" filled="f" stroked="t" strokeweight=".711962pt" strokecolor="#4B4B4B">
                <v:path arrowok="t"/>
              </v:shape>
            </v:group>
            <v:group style="position:absolute;left:432;top:3160;width:7950;height:2" coordorigin="432,3160" coordsize="7950,2">
              <v:shape style="position:absolute;left:432;top:3160;width:7950;height:2" coordorigin="432,3160" coordsize="7950,0" path="m432,3160l8382,3160e" filled="f" stroked="t" strokeweight=".949282pt" strokecolor="#484848">
                <v:path arrowok="t"/>
              </v:shape>
            </v:group>
            <v:group style="position:absolute;left:8325;top:3168;width:859;height:2" coordorigin="8325,3168" coordsize="859,2">
              <v:shape style="position:absolute;left:8325;top:3168;width:859;height:2" coordorigin="8325,3168" coordsize="859,0" path="m8325,3168l9184,3168e" filled="f" stroked="t" strokeweight=".474641pt" strokecolor="#2B2B2B">
                <v:path arrowok="t"/>
              </v:shape>
            </v:group>
            <v:group style="position:absolute;left:9127;top:3170;width:2416;height:2" coordorigin="9127,3170" coordsize="2416,2">
              <v:shape style="position:absolute;left:9127;top:3170;width:2416;height:2" coordorigin="9127,3170" coordsize="2416,0" path="m9127,3170l11543,3170e" filled="f" stroked="t" strokeweight=".711962pt" strokecolor="#484848">
                <v:path arrowok="t"/>
              </v:shape>
            </v:group>
            <v:group style="position:absolute;left:427;top:3399;width:7058;height:2" coordorigin="427,3399" coordsize="7058,2">
              <v:shape style="position:absolute;left:427;top:3399;width:7058;height:2" coordorigin="427,3399" coordsize="7058,0" path="m427,3399l7485,3399e" filled="f" stroked="t" strokeweight=".949282pt" strokecolor="#484848">
                <v:path arrowok="t"/>
              </v:shape>
            </v:group>
            <v:group style="position:absolute;left:7428;top:3409;width:4120;height:2" coordorigin="7428,3409" coordsize="4120,2">
              <v:shape style="position:absolute;left:7428;top:3409;width:4120;height:2" coordorigin="7428,3409" coordsize="4120,0" path="m7428,3409l11548,3409e" filled="f" stroked="t" strokeweight=".711962pt" strokecolor="#484848">
                <v:path arrowok="t"/>
              </v:shape>
            </v:group>
            <v:group style="position:absolute;left:3940;top:3390;width:2;height:750" coordorigin="3940,3390" coordsize="2,750">
              <v:shape style="position:absolute;left:3940;top:3390;width:2;height:750" coordorigin="3940,3390" coordsize="0,750" path="m3940,4139l3940,3390e" filled="f" stroked="t" strokeweight=".949282pt" strokecolor="#444444">
                <v:path arrowok="t"/>
              </v:shape>
            </v:group>
            <v:group style="position:absolute;left:6246;top:3815;width:788;height:2" coordorigin="6246,3815" coordsize="788,2">
              <v:shape style="position:absolute;left:6246;top:3815;width:788;height:2" coordorigin="6246,3815" coordsize="788,0" path="m6246,3815l7034,3815e" filled="f" stroked="t" strokeweight=".711962pt" strokecolor="#909090">
                <v:path arrowok="t"/>
              </v:shape>
            </v:group>
            <v:group style="position:absolute;left:7020;top:3394;width:2;height:458" coordorigin="7020,3394" coordsize="2,458">
              <v:shape style="position:absolute;left:7020;top:3394;width:2;height:458" coordorigin="7020,3394" coordsize="0,458" path="m7020,3853l7020,3394e" filled="f" stroked="t" strokeweight=".474641pt" strokecolor="#383838">
                <v:path arrowok="t"/>
              </v:shape>
            </v:group>
            <v:group style="position:absolute;left:7006;top:3815;width:1348;height:2" coordorigin="7006,3815" coordsize="1348,2">
              <v:shape style="position:absolute;left:7006;top:3815;width:1348;height:2" coordorigin="7006,3815" coordsize="1348,0" path="m7006,3815l8354,3815e" filled="f" stroked="t" strokeweight=".237321pt" strokecolor="#646464">
                <v:path arrowok="t"/>
              </v:shape>
            </v:group>
            <v:group style="position:absolute;left:3935;top:3822;width:2368;height:2" coordorigin="3935,3822" coordsize="2368,2">
              <v:shape style="position:absolute;left:3935;top:3822;width:2368;height:2" coordorigin="3935,3822" coordsize="2368,0" path="m3935,3822l6303,3822e" filled="f" stroked="t" strokeweight=".711962pt" strokecolor="#4F4F4F">
                <v:path arrowok="t"/>
              </v:shape>
            </v:group>
            <v:group style="position:absolute;left:8354;top:3815;width:2079;height:2" coordorigin="8354,3815" coordsize="2079,2">
              <v:shape style="position:absolute;left:8354;top:3815;width:2079;height:2" coordorigin="8354,3815" coordsize="2079,0" path="m8354,3815l10433,3815e" filled="f" stroked="t" strokeweight=".237321pt" strokecolor="#000000">
                <v:path arrowok="t"/>
              </v:shape>
            </v:group>
            <v:group style="position:absolute;left:10433;top:3815;width:1115;height:2" coordorigin="10433,3815" coordsize="1115,2">
              <v:shape style="position:absolute;left:10433;top:3815;width:1115;height:2" coordorigin="10433,3815" coordsize="1115,0" path="m10433,3815l11548,3815e" filled="f" stroked="t" strokeweight=".237321pt" strokecolor="#2F2F2F">
                <v:path arrowok="t"/>
              </v:shape>
            </v:group>
            <v:group style="position:absolute;left:432;top:4127;width:8548;height:2" coordorigin="432,4127" coordsize="8548,2">
              <v:shape style="position:absolute;left:432;top:4127;width:8548;height:2" coordorigin="432,4127" coordsize="8548,0" path="m432,4127l8980,4127e" filled="f" stroked="t" strokeweight=".949282pt" strokecolor="#484848">
                <v:path arrowok="t"/>
              </v:shape>
            </v:group>
            <v:group style="position:absolute;left:7022;top:3757;width:2;height:387" coordorigin="7022,3757" coordsize="2,387">
              <v:shape style="position:absolute;left:7022;top:3757;width:2;height:387" coordorigin="7022,3757" coordsize="0,387" path="m7022,4144l7022,3757e" filled="f" stroked="t" strokeweight=".949282pt" strokecolor="#545454">
                <v:path arrowok="t"/>
              </v:shape>
            </v:group>
            <v:group style="position:absolute;left:6977;top:4134;width:4571;height:2" coordorigin="6977,4134" coordsize="4571,2">
              <v:shape style="position:absolute;left:6977;top:4134;width:4571;height:2" coordorigin="6977,4134" coordsize="4571,0" path="m6977,4134l11548,4134e" filled="f" stroked="t" strokeweight=".711962pt" strokecolor="#484848">
                <v:path arrowok="t"/>
              </v:shape>
            </v:group>
            <v:group style="position:absolute;left:432;top:4404;width:11116;height:2" coordorigin="432,4404" coordsize="11116,2">
              <v:shape style="position:absolute;left:432;top:4404;width:11116;height:2" coordorigin="432,4404" coordsize="11116,0" path="m432,4404l11548,4404e" filled="f" stroked="t" strokeweight=".949282pt" strokecolor="#484848">
                <v:path arrowok="t"/>
              </v:shape>
            </v:group>
            <v:group style="position:absolute;left:2463;top:4125;width:2;height:535" coordorigin="2463,4125" coordsize="2,535">
              <v:shape style="position:absolute;left:2463;top:4125;width:2;height:535" coordorigin="2463,4125" coordsize="0,535" path="m2463,4660l2463,4125e" filled="f" stroked="t" strokeweight=".949282pt" strokecolor="#4F4F4F">
                <v:path arrowok="t"/>
              </v:shape>
            </v:group>
            <v:group style="position:absolute;left:2459;top:4643;width:9089;height:2" coordorigin="2459,4643" coordsize="9089,2">
              <v:shape style="position:absolute;left:2459;top:4643;width:9089;height:2" coordorigin="2459,4643" coordsize="9089,0" path="m2459,4643l11548,4643e" filled="f" stroked="t" strokeweight=".711962pt" strokecolor="#545454">
                <v:path arrowok="t"/>
              </v:shape>
            </v:group>
            <v:group style="position:absolute;left:11543;top:4364;width:2;height:306" coordorigin="11543,4364" coordsize="2,306">
              <v:shape style="position:absolute;left:11543;top:4364;width:2;height:306" coordorigin="11543,4364" coordsize="0,306" path="m11543,4669l11543,4364e" filled="f" stroked="t" strokeweight=".474641pt" strokecolor="#343434">
                <v:path arrowok="t"/>
              </v:shape>
            </v:group>
            <v:group style="position:absolute;left:441;top:4602;width:2;height:320" coordorigin="441,4602" coordsize="2,320">
              <v:shape style="position:absolute;left:441;top:4602;width:2;height:320" coordorigin="441,4602" coordsize="0,320" path="m441,4922l441,4602e" filled="f" stroked="t" strokeweight=".474641pt" strokecolor="#232323">
                <v:path arrowok="t"/>
              </v:shape>
            </v:group>
            <v:group style="position:absolute;left:2463;top:4602;width:2;height:320" coordorigin="2463,4602" coordsize="2,320">
              <v:shape style="position:absolute;left:2463;top:4602;width:2;height:320" coordorigin="2463,4602" coordsize="0,320" path="m2463,4922l2463,4602e" filled="f" stroked="t" strokeweight=".474641pt" strokecolor="#383838">
                <v:path arrowok="t"/>
              </v:shape>
            </v:group>
            <v:group style="position:absolute;left:4998;top:4631;width:2;height:516" coordorigin="4998,4631" coordsize="2,516">
              <v:shape style="position:absolute;left:4998;top:4631;width:2;height:516" coordorigin="4998,4631" coordsize="0,516" path="m4998,5147l4998,4631e" filled="f" stroked="t" strokeweight=".474641pt" strokecolor="#2F2F2F">
                <v:path arrowok="t"/>
              </v:shape>
            </v:group>
            <v:group style="position:absolute;left:4993;top:5130;width:6560;height:2" coordorigin="4993,5130" coordsize="6560,2">
              <v:shape style="position:absolute;left:4993;top:5130;width:6560;height:2" coordorigin="4993,5130" coordsize="6560,0" path="m4993,5130l11553,5130e" filled="f" stroked="t" strokeweight=".711962pt" strokecolor="#545454">
                <v:path arrowok="t"/>
              </v:shape>
            </v:group>
            <v:group style="position:absolute;left:7789;top:4626;width:2;height:267" coordorigin="7789,4626" coordsize="2,267">
              <v:shape style="position:absolute;left:7789;top:4626;width:2;height:267" coordorigin="7789,4626" coordsize="0,267" path="m7789,4893l7789,4626e" filled="f" stroked="t" strokeweight=".237321pt" strokecolor="#646464">
                <v:path arrowok="t"/>
              </v:shape>
            </v:group>
            <v:group style="position:absolute;left:11553;top:4574;width:2;height:6899" coordorigin="11553,4574" coordsize="2,6899">
              <v:shape style="position:absolute;left:11553;top:4574;width:2;height:6899" coordorigin="11553,4574" coordsize="0,6899" path="m11553,11472l11553,4574e" filled="f" stroked="t" strokeweight=".711962pt" strokecolor="#545454">
                <v:path arrowok="t"/>
              </v:shape>
            </v:group>
            <v:group style="position:absolute;left:7789;top:4893;width:2;height:234" coordorigin="7789,4893" coordsize="2,234">
              <v:shape style="position:absolute;left:7789;top:4893;width:2;height:234" coordorigin="7789,4893" coordsize="0,234" path="m7789,5127l7789,4893e" filled="f" stroked="t" strokeweight=".237321pt" strokecolor="#3B3B3B">
                <v:path arrowok="t"/>
              </v:shape>
            </v:group>
            <v:group style="position:absolute;left:2466;top:4865;width:2;height:764" coordorigin="2466,4865" coordsize="2,764">
              <v:shape style="position:absolute;left:2466;top:4865;width:2;height:764" coordorigin="2466,4865" coordsize="0,764" path="m2466,5629l2466,4865e" filled="f" stroked="t" strokeweight=".949282pt" strokecolor="#5B5B5B">
                <v:path arrowok="t"/>
              </v:shape>
            </v:group>
            <v:group style="position:absolute;left:4988;top:5369;width:6569;height:2" coordorigin="4988,5369" coordsize="6569,2">
              <v:shape style="position:absolute;left:4988;top:5369;width:6569;height:2" coordorigin="4988,5369" coordsize="6569,0" path="m4988,5369l11558,5369e" filled="f" stroked="t" strokeweight=".949282pt" strokecolor="#4B4B4B">
                <v:path arrowok="t"/>
              </v:shape>
            </v:group>
            <v:group style="position:absolute;left:4998;top:5089;width:2;height:539" coordorigin="4998,5089" coordsize="2,539">
              <v:shape style="position:absolute;left:4998;top:5089;width:2;height:539" coordorigin="4998,5089" coordsize="0,539" path="m4998,5629l4998,5089e" filled="f" stroked="t" strokeweight=".949282pt" strokecolor="#4B4B4B">
                <v:path arrowok="t"/>
              </v:shape>
            </v:group>
            <v:group style="position:absolute;left:4993;top:5607;width:6564;height:2" coordorigin="4993,5607" coordsize="6564,2">
              <v:shape style="position:absolute;left:4993;top:5607;width:6564;height:2" coordorigin="4993,5607" coordsize="6564,0" path="m4993,5607l11558,5607e" filled="f" stroked="t" strokeweight=".949282pt" strokecolor="#4B4B4B">
                <v:path arrowok="t"/>
              </v:shape>
            </v:group>
            <v:group style="position:absolute;left:2468;top:5571;width:2;height:291" coordorigin="2468,5571" coordsize="2,291">
              <v:shape style="position:absolute;left:2468;top:5571;width:2;height:291" coordorigin="2468,5571" coordsize="0,291" path="m2468,5863l2468,5571e" filled="f" stroked="t" strokeweight=".474641pt" strokecolor="#383838">
                <v:path arrowok="t"/>
              </v:shape>
            </v:group>
            <v:group style="position:absolute;left:2459;top:5851;width:9099;height:2" coordorigin="2459,5851" coordsize="9099,2">
              <v:shape style="position:absolute;left:2459;top:5851;width:9099;height:2" coordorigin="2459,5851" coordsize="9099,0" path="m2459,5851l11558,5851e" filled="f" stroked="t" strokeweight=".949282pt" strokecolor="#484848">
                <v:path arrowok="t"/>
              </v:shape>
            </v:group>
            <v:group style="position:absolute;left:5003;top:5571;width:2;height:301" coordorigin="5003,5571" coordsize="2,301">
              <v:shape style="position:absolute;left:5003;top:5571;width:2;height:301" coordorigin="5003,5571" coordsize="0,301" path="m5003,5872l5003,5571e" filled="f" stroked="t" strokeweight=".474641pt" strokecolor="#343434">
                <v:path arrowok="t"/>
              </v:shape>
            </v:group>
            <v:group style="position:absolute;left:2471;top:5805;width:2;height:1537" coordorigin="2471,5805" coordsize="2,1537">
              <v:shape style="position:absolute;left:2471;top:5805;width:2;height:1537" coordorigin="2471,5805" coordsize="0,1537" path="m2471,7343l2471,5805e" filled="f" stroked="t" strokeweight=".711962pt" strokecolor="#4B4B4B">
                <v:path arrowok="t"/>
              </v:shape>
            </v:group>
            <v:group style="position:absolute;left:5005;top:5801;width:2;height:1007" coordorigin="5005,5801" coordsize="2,1007">
              <v:shape style="position:absolute;left:5005;top:5801;width:2;height:1007" coordorigin="5005,5801" coordsize="0,1007" path="m5005,6808l5005,5801e" filled="f" stroked="t" strokeweight=".949282pt" strokecolor="#444444">
                <v:path arrowok="t"/>
              </v:shape>
            </v:group>
            <v:group style="position:absolute;left:437;top:6087;width:11121;height:2" coordorigin="437,6087" coordsize="11121,2">
              <v:shape style="position:absolute;left:437;top:6087;width:11121;height:2" coordorigin="437,6087" coordsize="11121,0" path="m437,6087l11558,6087e" filled="f" stroked="t" strokeweight=".949282pt" strokecolor="#484848">
                <v:path arrowok="t"/>
              </v:shape>
            </v:group>
            <v:group style="position:absolute;left:7789;top:6073;width:2;height:291" coordorigin="7789,6073" coordsize="2,291">
              <v:shape style="position:absolute;left:7789;top:6073;width:2;height:291" coordorigin="7789,6073" coordsize="0,291" path="m7789,6364l7789,6073e" filled="f" stroked="t" strokeweight=".237321pt" strokecolor="#4B4B4B">
                <v:path arrowok="t"/>
              </v:shape>
            </v:group>
            <v:group style="position:absolute;left:7789;top:6364;width:2;height:430" coordorigin="7789,6364" coordsize="2,430">
              <v:shape style="position:absolute;left:7789;top:6364;width:2;height:430" coordorigin="7789,6364" coordsize="0,430" path="m7789,6794l7789,6364e" filled="f" stroked="t" strokeweight=".237321pt" strokecolor="#1C1C1C">
                <v:path arrowok="t"/>
              </v:shape>
            </v:group>
            <v:group style="position:absolute;left:2463;top:6560;width:9099;height:2" coordorigin="2463,6560" coordsize="9099,2">
              <v:shape style="position:absolute;left:2463;top:6560;width:9099;height:2" coordorigin="2463,6560" coordsize="9099,0" path="m2463,6560l11562,6560e" filled="f" stroked="t" strokeweight=".949282pt" strokecolor="#4B4B4B">
                <v:path arrowok="t"/>
              </v:shape>
            </v:group>
            <v:group style="position:absolute;left:446;top:6521;width:2;height:291" coordorigin="446,6521" coordsize="2,291">
              <v:shape style="position:absolute;left:446;top:6521;width:2;height:291" coordorigin="446,6521" coordsize="0,291" path="m446,6813l446,6521e" filled="f" stroked="t" strokeweight=".474641pt" strokecolor="#1C1C1C">
                <v:path arrowok="t"/>
              </v:shape>
            </v:group>
            <v:group style="position:absolute;left:2463;top:6801;width:2568;height:2" coordorigin="2463,6801" coordsize="2568,2">
              <v:shape style="position:absolute;left:2463;top:6801;width:2568;height:2" coordorigin="2463,6801" coordsize="2568,0" path="m2463,6801l5031,6801e" filled="f" stroked="t" strokeweight=".711962pt" strokecolor="#484848">
                <v:path arrowok="t"/>
              </v:shape>
            </v:group>
            <v:group style="position:absolute;left:4936;top:6798;width:6621;height:2" coordorigin="4936,6798" coordsize="6621,2">
              <v:shape style="position:absolute;left:4936;top:6798;width:6621;height:2" coordorigin="4936,6798" coordsize="6621,0" path="m4936,6798l11558,6798e" filled="f" stroked="t" strokeweight=".949282pt" strokecolor="#4B4B4B">
                <v:path arrowok="t"/>
              </v:shape>
            </v:group>
            <v:group style="position:absolute;left:11555;top:3948;width:2;height:2874" coordorigin="11555,3948" coordsize="2,2874">
              <v:shape style="position:absolute;left:11555;top:3948;width:2;height:2874" coordorigin="11555,3948" coordsize="0,2874" path="m11555,6822l11555,3948e" filled="f" stroked="t" strokeweight=".711962pt" strokecolor="#4F4F4F">
                <v:path arrowok="t"/>
              </v:shape>
            </v:group>
            <v:group style="position:absolute;left:437;top:7044;width:6602;height:2" coordorigin="437,7044" coordsize="6602,2">
              <v:shape style="position:absolute;left:437;top:7044;width:6602;height:2" coordorigin="437,7044" coordsize="6602,0" path="m437,7044l7039,7044e" filled="f" stroked="t" strokeweight=".949282pt" strokecolor="#484848">
                <v:path arrowok="t"/>
              </v:shape>
            </v:group>
            <v:group style="position:absolute;left:6982;top:7042;width:503;height:2" coordorigin="6982,7042" coordsize="503,2">
              <v:shape style="position:absolute;left:6982;top:7042;width:503;height:2" coordorigin="6982,7042" coordsize="503,0" path="m6982,7042l7485,7042e" filled="f" stroked="t" strokeweight=".474641pt" strokecolor="#232323">
                <v:path arrowok="t"/>
              </v:shape>
            </v:group>
            <v:group style="position:absolute;left:7428;top:7039;width:4134;height:2" coordorigin="7428,7039" coordsize="4134,2">
              <v:shape style="position:absolute;left:7428;top:7039;width:4134;height:2" coordorigin="7428,7039" coordsize="4134,0" path="m7428,7039l11562,7039e" filled="f" stroked="t" strokeweight=".949282pt" strokecolor="#4F4F4F">
                <v:path arrowok="t"/>
              </v:shape>
            </v:group>
            <v:group style="position:absolute;left:11553;top:6751;width:2;height:320" coordorigin="11553,6751" coordsize="2,320">
              <v:shape style="position:absolute;left:11553;top:6751;width:2;height:320" coordorigin="11553,6751" coordsize="0,320" path="m11553,7070l11553,6751e" filled="f" stroked="t" strokeweight=".474641pt" strokecolor="#383838">
                <v:path arrowok="t"/>
              </v:shape>
            </v:group>
            <v:group style="position:absolute;left:441;top:7512;width:3522;height:2" coordorigin="441,7512" coordsize="3522,2">
              <v:shape style="position:absolute;left:441;top:7512;width:3522;height:2" coordorigin="441,7512" coordsize="3522,0" path="m441,7512l3963,7512e" filled="f" stroked="t" strokeweight=".949282pt" strokecolor="#4F4F4F">
                <v:path arrowok="t"/>
              </v:shape>
            </v:group>
            <v:group style="position:absolute;left:2473;top:7285;width:2;height:248" coordorigin="2473,7285" coordsize="2,248">
              <v:shape style="position:absolute;left:2473;top:7285;width:2;height:248" coordorigin="2473,7285" coordsize="0,248" path="m2473,7534l2473,7285e" filled="f" stroked="t" strokeweight=".474641pt" strokecolor="#2B2B2B">
                <v:path arrowok="t"/>
              </v:shape>
            </v:group>
            <v:group style="position:absolute;left:3906;top:7514;width:513;height:2" coordorigin="3906,7514" coordsize="513,2">
              <v:shape style="position:absolute;left:3906;top:7514;width:513;height:2" coordorigin="3906,7514" coordsize="513,0" path="m3906,7514l4419,7514e" filled="f" stroked="t" strokeweight=".474641pt" strokecolor="#343434">
                <v:path arrowok="t"/>
              </v:shape>
            </v:group>
            <v:group style="position:absolute;left:4362;top:7512;width:2777;height:2" coordorigin="4362,7512" coordsize="2777,2">
              <v:shape style="position:absolute;left:4362;top:7512;width:2777;height:2" coordorigin="4362,7512" coordsize="2777,0" path="m4362,7512l7139,7512e" filled="f" stroked="t" strokeweight=".949282pt" strokecolor="#4F4F4F">
                <v:path arrowok="t"/>
              </v:shape>
            </v:group>
            <v:group style="position:absolute;left:6982;top:7510;width:503;height:2" coordorigin="6982,7510" coordsize="503,2">
              <v:shape style="position:absolute;left:6982;top:7510;width:503;height:2" coordorigin="6982,7510" coordsize="503,0" path="m6982,7510l7485,7510e" filled="f" stroked="t" strokeweight=".474641pt" strokecolor="#2F2F2F">
                <v:path arrowok="t"/>
              </v:shape>
            </v:group>
            <v:group style="position:absolute;left:7428;top:7512;width:4134;height:2" coordorigin="7428,7512" coordsize="4134,2">
              <v:shape style="position:absolute;left:7428;top:7512;width:4134;height:2" coordorigin="7428,7512" coordsize="4134,0" path="m7428,7512l11562,7512e" filled="f" stroked="t" strokeweight=".711962pt" strokecolor="#4B4B4B">
                <v:path arrowok="t"/>
              </v:shape>
            </v:group>
            <v:group style="position:absolute;left:2473;top:7462;width:2;height:807" coordorigin="2473,7462" coordsize="2,807">
              <v:shape style="position:absolute;left:2473;top:7462;width:2;height:807" coordorigin="2473,7462" coordsize="0,807" path="m2473,8269l2473,7462e" filled="f" stroked="t" strokeweight=".711962pt" strokecolor="#4F4F4F">
                <v:path arrowok="t"/>
              </v:shape>
            </v:group>
            <v:group style="position:absolute;left:5017;top:7505;width:2;height:263" coordorigin="5017,7505" coordsize="2,263">
              <v:shape style="position:absolute;left:5017;top:7505;width:2;height:263" coordorigin="5017,7505" coordsize="0,263" path="m5017,7768l5017,7505e" filled="f" stroked="t" strokeweight="1.186603pt" strokecolor="#4F4F4F">
                <v:path arrowok="t"/>
              </v:shape>
            </v:group>
            <v:group style="position:absolute;left:4998;top:7748;width:6564;height:2" coordorigin="4998,7748" coordsize="6564,2">
              <v:shape style="position:absolute;left:4998;top:7748;width:6564;height:2" coordorigin="4998,7748" coordsize="6564,0" path="m4998,7748l11562,7748e" filled="f" stroked="t" strokeweight=".711962pt" strokecolor="#4B4B4B">
                <v:path arrowok="t"/>
              </v:shape>
            </v:group>
            <v:group style="position:absolute;left:446;top:7710;width:2;height:315" coordorigin="446,7710" coordsize="2,315">
              <v:shape style="position:absolute;left:446;top:7710;width:2;height:315" coordorigin="446,7710" coordsize="0,315" path="m446,8025l446,7710e" filled="f" stroked="t" strokeweight=".474641pt" strokecolor="#282828">
                <v:path arrowok="t"/>
              </v:shape>
            </v:group>
            <v:group style="position:absolute;left:5007;top:7710;width:2;height:353" coordorigin="5007,7710" coordsize="2,353">
              <v:shape style="position:absolute;left:5007;top:7710;width:2;height:353" coordorigin="5007,7710" coordsize="0,353" path="m5007,8064l5007,7710e" filled="f" stroked="t" strokeweight=".949282pt" strokecolor="#575757">
                <v:path arrowok="t"/>
              </v:shape>
            </v:group>
            <v:group style="position:absolute;left:4998;top:7987;width:6564;height:2" coordorigin="4998,7987" coordsize="6564,2">
              <v:shape style="position:absolute;left:4998;top:7987;width:6564;height:2" coordorigin="4998,7987" coordsize="6564,0" path="m4998,7987l11562,7987e" filled="f" stroked="t" strokeweight=".711962pt" strokecolor="#4B4B4B">
                <v:path arrowok="t"/>
              </v:shape>
            </v:group>
            <v:group style="position:absolute;left:441;top:8228;width:6598;height:2" coordorigin="441,8228" coordsize="6598,2">
              <v:shape style="position:absolute;left:441;top:8228;width:6598;height:2" coordorigin="441,8228" coordsize="6598,0" path="m441,8228l7039,8228e" filled="f" stroked="t" strokeweight=".949282pt" strokecolor="#4B4B4B">
                <v:path arrowok="t"/>
              </v:shape>
            </v:group>
            <v:group style="position:absolute;left:5007;top:7968;width:2;height:272" coordorigin="5007,7968" coordsize="2,272">
              <v:shape style="position:absolute;left:5007;top:7968;width:2;height:272" coordorigin="5007,7968" coordsize="0,272" path="m5007,8240l5007,7968e" filled="f" stroked="t" strokeweight=".711962pt" strokecolor="#444444">
                <v:path arrowok="t"/>
              </v:shape>
            </v:group>
            <v:group style="position:absolute;left:6982;top:8226;width:503;height:2" coordorigin="6982,8226" coordsize="503,2">
              <v:shape style="position:absolute;left:6982;top:8226;width:503;height:2" coordorigin="6982,8226" coordsize="503,0" path="m6982,8226l7485,8226e" filled="f" stroked="t" strokeweight=".474641pt" strokecolor="#3B3B3B">
                <v:path arrowok="t"/>
              </v:shape>
            </v:group>
            <v:group style="position:absolute;left:7428;top:8226;width:4139;height:2" coordorigin="7428,8226" coordsize="4139,2">
              <v:shape style="position:absolute;left:7428;top:8226;width:4139;height:2" coordorigin="7428,8226" coordsize="4139,0" path="m7428,8226l11567,8226e" filled="f" stroked="t" strokeweight=".711962pt" strokecolor="#4B4B4B">
                <v:path arrowok="t"/>
              </v:shape>
            </v:group>
            <v:group style="position:absolute;left:2473;top:4908;width:2;height:5824" coordorigin="2473,4908" coordsize="2,5824">
              <v:shape style="position:absolute;left:2473;top:4908;width:2;height:5824" coordorigin="2473,4908" coordsize="0,5824" path="m2473,10732l2473,4908e" filled="f" stroked="t" strokeweight=".474641pt" strokecolor="#4B4B4B">
                <v:path arrowok="t"/>
              </v:shape>
            </v:group>
            <v:group style="position:absolute;left:451;top:8436;width:2;height:306" coordorigin="451,8436" coordsize="2,306">
              <v:shape style="position:absolute;left:451;top:8436;width:2;height:306" coordorigin="451,8436" coordsize="0,306" path="m451,8741l451,8436e" filled="f" stroked="t" strokeweight=".474641pt" strokecolor="#232323">
                <v:path arrowok="t"/>
              </v:shape>
            </v:group>
            <v:group style="position:absolute;left:453;top:8684;width:2;height:372" coordorigin="453,8684" coordsize="2,372">
              <v:shape style="position:absolute;left:453;top:8684;width:2;height:372" coordorigin="453,8684" coordsize="0,372" path="m453,9057l453,8684e" filled="f" stroked="t" strokeweight=".711962pt" strokecolor="#5B5B5B">
                <v:path arrowok="t"/>
              </v:shape>
            </v:group>
            <v:group style="position:absolute;left:2473;top:8498;width:2;height:573" coordorigin="2473,8498" coordsize="2,573">
              <v:shape style="position:absolute;left:2473;top:8498;width:2;height:573" coordorigin="2473,8498" coordsize="0,573" path="m2473,9071l2473,8498e" filled="f" stroked="t" strokeweight=".711962pt" strokecolor="#606060">
                <v:path arrowok="t"/>
              </v:shape>
            </v:group>
            <v:group style="position:absolute;left:441;top:9033;width:6631;height:2" coordorigin="441,9033" coordsize="6631,2">
              <v:shape style="position:absolute;left:441;top:9033;width:6631;height:2" coordorigin="441,9033" coordsize="6631,0" path="m441,9033l7072,9033e" filled="f" stroked="t" strokeweight=".949282pt" strokecolor="#484848">
                <v:path arrowok="t"/>
              </v:shape>
            </v:group>
            <v:group style="position:absolute;left:6982;top:9028;width:503;height:2" coordorigin="6982,9028" coordsize="503,2">
              <v:shape style="position:absolute;left:6982;top:9028;width:503;height:2" coordorigin="6982,9028" coordsize="503,0" path="m6982,9028l7485,9028e" filled="f" stroked="t" strokeweight=".474641pt" strokecolor="#2B2B2B">
                <v:path arrowok="t"/>
              </v:shape>
            </v:group>
            <v:group style="position:absolute;left:7419;top:9025;width:4148;height:2" coordorigin="7419,9025" coordsize="4148,2">
              <v:shape style="position:absolute;left:7419;top:9025;width:4148;height:2" coordorigin="7419,9025" coordsize="4148,0" path="m7419,9025l11567,9025e" filled="f" stroked="t" strokeweight=".949282pt" strokecolor="#4F4F4F">
                <v:path arrowok="t"/>
              </v:shape>
            </v:group>
            <v:group style="position:absolute;left:460;top:9257;width:2;height:6918" coordorigin="460,9257" coordsize="2,6918">
              <v:shape style="position:absolute;left:460;top:9257;width:2;height:6918" coordorigin="460,9257" coordsize="0,6918" path="m460,16175l460,9257e" filled="f" stroked="t" strokeweight=".711962pt" strokecolor="#4B4B4B">
                <v:path arrowok="t"/>
              </v:shape>
            </v:group>
            <v:group style="position:absolute;left:2473;top:9491;width:2;height:153" coordorigin="2473,9491" coordsize="2,153">
              <v:shape style="position:absolute;left:2473;top:9491;width:2;height:153" coordorigin="2473,9491" coordsize="0,153" path="m2473,9644l2473,9491e" filled="f" stroked="t" strokeweight=".474641pt" strokecolor="#777777">
                <v:path arrowok="t"/>
              </v:shape>
            </v:group>
            <v:group style="position:absolute;left:2444;top:9754;width:2;height:220" coordorigin="2444,9754" coordsize="2,220">
              <v:shape style="position:absolute;left:2444;top:9754;width:2;height:220" coordorigin="2444,9754" coordsize="0,220" path="m2444,9973l2444,9754e" filled="f" stroked="t" strokeweight=".237321pt" strokecolor="#4F4F4F">
                <v:path arrowok="t"/>
              </v:shape>
            </v:group>
            <v:group style="position:absolute;left:446;top:9961;width:6626;height:2" coordorigin="446,9961" coordsize="6626,2">
              <v:shape style="position:absolute;left:446;top:9961;width:6626;height:2" coordorigin="446,9961" coordsize="6626,0" path="m446,9961l7072,9961e" filled="f" stroked="t" strokeweight=".949282pt" strokecolor="#4F4F4F">
                <v:path arrowok="t"/>
              </v:shape>
            </v:group>
            <v:group style="position:absolute;left:6982;top:9954;width:503;height:2" coordorigin="6982,9954" coordsize="503,2">
              <v:shape style="position:absolute;left:6982;top:9954;width:503;height:2" coordorigin="6982,9954" coordsize="503,0" path="m6982,9954l7485,9954e" filled="f" stroked="t" strokeweight=".474641pt" strokecolor="#282828">
                <v:path arrowok="t"/>
              </v:shape>
            </v:group>
            <v:group style="position:absolute;left:7428;top:9954;width:4144;height:2" coordorigin="7428,9954" coordsize="4144,2">
              <v:shape style="position:absolute;left:7428;top:9954;width:4144;height:2" coordorigin="7428,9954" coordsize="4144,0" path="m7428,9954l11572,9954e" filled="f" stroked="t" strokeweight=".711962pt" strokecolor="#4B4B4B">
                <v:path arrowok="t"/>
              </v:shape>
            </v:group>
            <v:group style="position:absolute;left:11567;top:9725;width:2;height:277" coordorigin="11567,9725" coordsize="2,277">
              <v:shape style="position:absolute;left:11567;top:9725;width:2;height:277" coordorigin="11567,9725" coordsize="0,277" path="m11567,10002l11567,9725e" filled="f" stroked="t" strokeweight=".474641pt" strokecolor="#3B3B3B">
                <v:path arrowok="t"/>
              </v:shape>
            </v:group>
            <v:group style="position:absolute;left:451;top:10207;width:2027;height:2" coordorigin="451,10207" coordsize="2027,2">
              <v:shape style="position:absolute;left:451;top:10207;width:2027;height:2" coordorigin="451,10207" coordsize="2027,0" path="m451,10207l2478,10207e" filled="f" stroked="t" strokeweight=".711962pt" strokecolor="#3F3F3F">
                <v:path arrowok="t"/>
              </v:shape>
            </v:group>
            <v:group style="position:absolute;left:2103;top:10200;width:9469;height:2" coordorigin="2103,10200" coordsize="9469,2">
              <v:shape style="position:absolute;left:2103;top:10200;width:9469;height:2" coordorigin="2103,10200" coordsize="9469,0" path="m2103,10200l11572,10200e" filled="f" stroked="t" strokeweight=".949282pt" strokecolor="#4B4B4B">
                <v:path arrowok="t"/>
              </v:shape>
            </v:group>
            <v:group style="position:absolute;left:451;top:10446;width:2530;height:2" coordorigin="451,10446" coordsize="2530,2">
              <v:shape style="position:absolute;left:451;top:10446;width:2530;height:2" coordorigin="451,10446" coordsize="2530,0" path="m451,10446l2981,10446e" filled="f" stroked="t" strokeweight=".711962pt" strokecolor="#484848">
                <v:path arrowok="t"/>
              </v:shape>
            </v:group>
            <v:group style="position:absolute;left:3237;top:10441;width:1600;height:2" coordorigin="3237,10441" coordsize="1600,2">
              <v:shape style="position:absolute;left:3237;top:10441;width:1600;height:2" coordorigin="3237,10441" coordsize="1600,0" path="m3237,10441l4837,10441e" filled="f" stroked="t" strokeweight=".949282pt" strokecolor="#4B4B4B">
                <v:path arrowok="t"/>
              </v:shape>
            </v:group>
            <v:group style="position:absolute;left:6982;top:10436;width:503;height:2" coordorigin="6982,10436" coordsize="503,2">
              <v:shape style="position:absolute;left:6982;top:10436;width:503;height:2" coordorigin="6982,10436" coordsize="503,0" path="m6982,10436l7485,10436e" filled="f" stroked="t" strokeweight=".949282pt" strokecolor="#484848">
                <v:path arrowok="t"/>
              </v:shape>
            </v:group>
            <v:group style="position:absolute;left:2924;top:10439;width:8648;height:2" coordorigin="2924,10439" coordsize="8648,2">
              <v:shape style="position:absolute;left:2924;top:10439;width:8648;height:2" coordorigin="2924,10439" coordsize="8648,0" path="m2924,10439l11572,10439e" filled="f" stroked="t" strokeweight=".949282pt" strokecolor="#484848">
                <v:path arrowok="t"/>
              </v:shape>
            </v:group>
            <v:group style="position:absolute;left:2444;top:10422;width:2;height:277" coordorigin="2444,10422" coordsize="2,277">
              <v:shape style="position:absolute;left:2444;top:10422;width:2;height:277" coordorigin="2444,10422" coordsize="0,277" path="m2444,10699l2444,10422e" filled="f" stroked="t" strokeweight=".237321pt" strokecolor="#3B3B3B">
                <v:path arrowok="t"/>
              </v:shape>
            </v:group>
            <v:group style="position:absolute;left:11569;top:10393;width:2;height:334" coordorigin="11569,10393" coordsize="2,334">
              <v:shape style="position:absolute;left:11569;top:10393;width:2;height:334" coordorigin="11569,10393" coordsize="0,334" path="m11569,10727l11569,10393e" filled="f" stroked="t" strokeweight=".474641pt" strokecolor="#383838">
                <v:path arrowok="t"/>
              </v:shape>
            </v:group>
            <v:group style="position:absolute;left:463;top:10670;width:2;height:1647" coordorigin="463,10670" coordsize="2,1647">
              <v:shape style="position:absolute;left:463;top:10670;width:2;height:1647" coordorigin="463,10670" coordsize="0,1647" path="m463,12317l463,10670e" filled="f" stroked="t" strokeweight=".474641pt" strokecolor="#444444">
                <v:path arrowok="t"/>
              </v:shape>
            </v:group>
            <v:group style="position:absolute;left:2444;top:10699;width:2;height:215" coordorigin="2444,10699" coordsize="2,215">
              <v:shape style="position:absolute;left:2444;top:10699;width:2;height:215" coordorigin="2444,10699" coordsize="0,215" path="m2444,10914l2444,10699e" filled="f" stroked="t" strokeweight=".237321pt" strokecolor="#777777">
                <v:path arrowok="t"/>
              </v:shape>
            </v:group>
            <v:group style="position:absolute;left:788;top:10926;width:2193;height:2" coordorigin="788,10926" coordsize="2193,2">
              <v:shape style="position:absolute;left:788;top:10926;width:2193;height:2" coordorigin="788,10926" coordsize="2193,0" path="m788,10926l2981,10926e" filled="f" stroked="t" strokeweight=".949282pt" strokecolor="#4B4B4B">
                <v:path arrowok="t"/>
              </v:shape>
            </v:group>
            <v:group style="position:absolute;left:7428;top:10911;width:389;height:2" coordorigin="7428,10911" coordsize="389,2">
              <v:shape style="position:absolute;left:7428;top:10911;width:389;height:2" coordorigin="7428,10911" coordsize="389,0" path="m7428,10911l7817,10911e" filled="f" stroked="t" strokeweight=".711962pt" strokecolor="#484848">
                <v:path arrowok="t"/>
              </v:shape>
            </v:group>
            <v:group style="position:absolute;left:2924;top:10916;width:8648;height:2" coordorigin="2924,10916" coordsize="8648,2">
              <v:shape style="position:absolute;left:2924;top:10916;width:8648;height:2" coordorigin="2924,10916" coordsize="8648,0" path="m2924,10916l11572,10916e" filled="f" stroked="t" strokeweight=".949282pt" strokecolor="#4B4B4B">
                <v:path arrowok="t"/>
              </v:shape>
            </v:group>
            <v:group style="position:absolute;left:2444;top:10899;width:2;height:277" coordorigin="2444,10899" coordsize="2,277">
              <v:shape style="position:absolute;left:2444;top:10899;width:2;height:277" coordorigin="2444,10899" coordsize="0,277" path="m2444,11176l2444,10899e" filled="f" stroked="t" strokeweight=".237321pt" strokecolor="#383838">
                <v:path arrowok="t"/>
              </v:shape>
            </v:group>
            <v:group style="position:absolute;left:456;top:11164;width:4566;height:2" coordorigin="456,11164" coordsize="4566,2">
              <v:shape style="position:absolute;left:456;top:11164;width:4566;height:2" coordorigin="456,11164" coordsize="4566,0" path="m456,11164l5022,11164e" filled="f" stroked="t" strokeweight=".711962pt" strokecolor="#484848">
                <v:path arrowok="t"/>
              </v:shape>
            </v:group>
            <v:group style="position:absolute;left:4965;top:11152;width:6607;height:2" coordorigin="4965,11152" coordsize="6607,2">
              <v:shape style="position:absolute;left:4965;top:11152;width:6607;height:2" coordorigin="4965,11152" coordsize="6607,0" path="m4965,11152l11572,11152e" filled="f" stroked="t" strokeweight=".949282pt" strokecolor="#4B4B4B">
                <v:path arrowok="t"/>
              </v:shape>
            </v:group>
            <v:group style="position:absolute;left:460;top:11405;width:4561;height:2" coordorigin="460,11405" coordsize="4561,2">
              <v:shape style="position:absolute;left:460;top:11405;width:4561;height:2" coordorigin="460,11405" coordsize="4561,0" path="m460,11405l5022,11405e" filled="f" stroked="t" strokeweight=".711962pt" strokecolor="#4B4B4B">
                <v:path arrowok="t"/>
              </v:shape>
            </v:group>
            <v:group style="position:absolute;left:1101;top:11162;width:2;height:229" coordorigin="1101,11162" coordsize="2,229">
              <v:shape style="position:absolute;left:1101;top:11162;width:2;height:229" coordorigin="1101,11162" coordsize="0,229" path="m1101,11391l1101,11162e" filled="f" stroked="t" strokeweight=".237321pt" strokecolor="#1F1F1F">
                <v:path arrowok="t"/>
              </v:shape>
            </v:group>
            <v:group style="position:absolute;left:1751;top:11162;width:2;height:697" coordorigin="1751,11162" coordsize="2,697">
              <v:shape style="position:absolute;left:1751;top:11162;width:2;height:697" coordorigin="1751,11162" coordsize="0,697" path="m1751,11859l1751,11162e" filled="f" stroked="t" strokeweight=".237321pt" strokecolor="#484848">
                <v:path arrowok="t"/>
              </v:shape>
            </v:group>
            <v:group style="position:absolute;left:2444;top:11162;width:2;height:697" coordorigin="2444,11162" coordsize="2,697">
              <v:shape style="position:absolute;left:2444;top:11162;width:2;height:697" coordorigin="2444,11162" coordsize="0,697" path="m2444,11859l2444,11162e" filled="f" stroked="t" strokeweight=".237321pt" strokecolor="#181818">
                <v:path arrowok="t"/>
              </v:shape>
            </v:group>
            <v:group style="position:absolute;left:7466;top:11143;width:2;height:4421" coordorigin="7466,11143" coordsize="2,4421">
              <v:shape style="position:absolute;left:7466;top:11143;width:2;height:4421" coordorigin="7466,11143" coordsize="0,4421" path="m7466,15564l7466,11143e" filled="f" stroked="t" strokeweight=".711962pt" strokecolor="#4B4B4B">
                <v:path arrowok="t"/>
              </v:shape>
            </v:group>
            <v:group style="position:absolute;left:4941;top:11391;width:6631;height:2" coordorigin="4941,11391" coordsize="6631,2">
              <v:shape style="position:absolute;left:4941;top:11391;width:6631;height:2" coordorigin="4941,11391" coordsize="6631,0" path="m4941,11391l11572,11391e" filled="f" stroked="t" strokeweight=".711962pt" strokecolor="#4B4B4B">
                <v:path arrowok="t"/>
              </v:shape>
            </v:group>
            <v:group style="position:absolute;left:1101;top:11377;width:2;height:482" coordorigin="1101,11377" coordsize="2,482">
              <v:shape style="position:absolute;left:1101;top:11377;width:2;height:482" coordorigin="1101,11377" coordsize="0,482" path="m1101,11859l1101,11377e" filled="f" stroked="t" strokeweight=".237321pt" strokecolor="#4F4F4F">
                <v:path arrowok="t"/>
              </v:shape>
            </v:group>
            <v:group style="position:absolute;left:11569;top:11348;width:2;height:893" coordorigin="11569,11348" coordsize="2,893">
              <v:shape style="position:absolute;left:11569;top:11348;width:2;height:893" coordorigin="11569,11348" coordsize="0,893" path="m11569,12241l11569,11348e" filled="f" stroked="t" strokeweight=".474641pt" strokecolor="#4B4B4B">
                <v:path arrowok="t"/>
              </v:shape>
            </v:group>
            <v:group style="position:absolute;left:1101;top:11859;width:2;height:1442" coordorigin="1101,11859" coordsize="2,1442">
              <v:shape style="position:absolute;left:1101;top:11859;width:2;height:1442" coordorigin="1101,11859" coordsize="0,1442" path="m1101,13301l1101,11859e" filled="f" stroked="t" strokeweight=".237321pt" strokecolor="#000000">
                <v:path arrowok="t"/>
              </v:shape>
            </v:group>
            <v:group style="position:absolute;left:1751;top:11859;width:2;height:1442" coordorigin="1751,11859" coordsize="2,1442">
              <v:shape style="position:absolute;left:1751;top:11859;width:2;height:1442" coordorigin="1751,11859" coordsize="0,1442" path="m1751,13301l1751,11859e" filled="f" stroked="t" strokeweight=".237321pt" strokecolor="#000000">
                <v:path arrowok="t"/>
              </v:shape>
            </v:group>
            <v:group style="position:absolute;left:2444;top:11859;width:2;height:1442" coordorigin="2444,11859" coordsize="2,1442">
              <v:shape style="position:absolute;left:2444;top:11859;width:2;height:1442" coordorigin="2444,11859" coordsize="0,1442" path="m2444,13301l2444,11859e" filled="f" stroked="t" strokeweight=".237321pt" strokecolor="#000000">
                <v:path arrowok="t"/>
              </v:shape>
            </v:group>
            <v:group style="position:absolute;left:11567;top:11830;width:2;height:993" coordorigin="11567,11830" coordsize="2,993">
              <v:shape style="position:absolute;left:11567;top:11830;width:2;height:993" coordorigin="11567,11830" coordsize="0,993" path="m11567,12823l11567,11830e" filled="f" stroked="t" strokeweight=".711962pt" strokecolor="#606060">
                <v:path arrowok="t"/>
              </v:shape>
            </v:group>
            <v:group style="position:absolute;left:11539;top:12179;width:2;height:3256" coordorigin="11539,12179" coordsize="2,3256">
              <v:shape style="position:absolute;left:11539;top:12179;width:2;height:3256" coordorigin="11539,12179" coordsize="0,3256" path="m11539,15435l11539,12179e" filled="f" stroked="t" strokeweight=".237321pt" strokecolor="#000000">
                <v:path arrowok="t"/>
              </v:shape>
            </v:group>
            <v:group style="position:absolute;left:475;top:12389;width:2;height:3786" coordorigin="475,12389" coordsize="2,3786">
              <v:shape style="position:absolute;left:475;top:12389;width:2;height:3786" coordorigin="475,12389" coordsize="0,3786" path="m475,16175l475,12389e" filled="f" stroked="t" strokeweight=".711962pt" strokecolor="#4F4F4F">
                <v:path arrowok="t"/>
              </v:shape>
            </v:group>
            <v:group style="position:absolute;left:7459;top:12599;width:2;height:134" coordorigin="7459,12599" coordsize="2,134">
              <v:shape style="position:absolute;left:7459;top:12599;width:2;height:134" coordorigin="7459,12599" coordsize="0,134" path="m7459,12733l7459,12599e" filled="f" stroked="t" strokeweight="1.186603pt" strokecolor="#676767">
                <v:path arrowok="t"/>
              </v:shape>
            </v:group>
            <v:group style="position:absolute;left:7461;top:12279;width:2;height:1074" coordorigin="7461,12279" coordsize="2,1074">
              <v:shape style="position:absolute;left:7461;top:12279;width:2;height:1074" coordorigin="7461,12279" coordsize="0,1074" path="m7461,13353l7461,12279e" filled="f" stroked="t" strokeweight=".474641pt" strokecolor="#484848">
                <v:path arrowok="t"/>
              </v:shape>
            </v:group>
            <v:group style="position:absolute;left:465;top:13482;width:247;height:2" coordorigin="465,13482" coordsize="247,2">
              <v:shape style="position:absolute;left:465;top:13482;width:247;height:2" coordorigin="465,13482" coordsize="247,0" path="m465,13482l712,13482e" filled="f" stroked="t" strokeweight=".474641pt" strokecolor="#1C1C1C">
                <v:path arrowok="t"/>
              </v:shape>
            </v:group>
            <v:group style="position:absolute;left:1101;top:13301;width:2;height:215" coordorigin="1101,13301" coordsize="2,215">
              <v:shape style="position:absolute;left:1101;top:13301;width:2;height:215" coordorigin="1101,13301" coordsize="0,215" path="m1101,13516l1101,13301e" filled="f" stroked="t" strokeweight=".237321pt" strokecolor="#484848">
                <v:path arrowok="t"/>
              </v:shape>
            </v:group>
            <v:group style="position:absolute;left:655;top:13482;width:1823;height:2" coordorigin="655,13482" coordsize="1823,2">
              <v:shape style="position:absolute;left:655;top:13482;width:1823;height:2" coordorigin="655,13482" coordsize="1823,0" path="m655,13482l2478,13482e" filled="f" stroked="t" strokeweight=".711962pt" strokecolor="#4B4B4B">
                <v:path arrowok="t"/>
              </v:shape>
            </v:group>
            <v:group style="position:absolute;left:1751;top:13301;width:2;height:220" coordorigin="1751,13301" coordsize="2,220">
              <v:shape style="position:absolute;left:1751;top:13301;width:2;height:220" coordorigin="1751,13301" coordsize="0,220" path="m1751,13520l1751,13301e" filled="f" stroked="t" strokeweight=".237321pt" strokecolor="#181818">
                <v:path arrowok="t"/>
              </v:shape>
            </v:group>
            <v:group style="position:absolute;left:2444;top:13301;width:2;height:220" coordorigin="2444,13301" coordsize="2,220">
              <v:shape style="position:absolute;left:2444;top:13301;width:2;height:220" coordorigin="2444,13301" coordsize="0,220" path="m2444,13520l2444,13301e" filled="f" stroked="t" strokeweight=".237321pt" strokecolor="#232323">
                <v:path arrowok="t"/>
              </v:shape>
            </v:group>
            <v:group style="position:absolute;left:7466;top:13272;width:2;height:349" coordorigin="7466,13272" coordsize="2,349">
              <v:shape style="position:absolute;left:7466;top:13272;width:2;height:349" coordorigin="7466,13272" coordsize="0,349" path="m7466,13621l7466,13272e" filled="f" stroked="t" strokeweight=".474641pt" strokecolor="#2F2F2F">
                <v:path arrowok="t"/>
              </v:shape>
            </v:group>
            <v:group style="position:absolute;left:1101;top:13511;width:2;height:2626" coordorigin="1101,13511" coordsize="2,2626">
              <v:shape style="position:absolute;left:1101;top:13511;width:2;height:2626" coordorigin="1101,13511" coordsize="0,2626" path="m1101,16137l1101,13511e" filled="f" stroked="t" strokeweight=".237321pt" strokecolor="#000000">
                <v:path arrowok="t"/>
              </v:shape>
            </v:group>
            <v:group style="position:absolute;left:1751;top:13506;width:2;height:2635" coordorigin="1751,13506" coordsize="2,2635">
              <v:shape style="position:absolute;left:1751;top:13506;width:2;height:2635" coordorigin="1751,13506" coordsize="0,2635" path="m1751,16141l1751,13506e" filled="f" stroked="t" strokeweight=".237321pt" strokecolor="#000000">
                <v:path arrowok="t"/>
              </v:shape>
            </v:group>
            <v:group style="position:absolute;left:2444;top:13506;width:2;height:2635" coordorigin="2444,13506" coordsize="2,2635">
              <v:shape style="position:absolute;left:2444;top:13506;width:2;height:2635" coordorigin="2444,13506" coordsize="0,2635" path="m2444,16141l2444,13506e" filled="f" stroked="t" strokeweight=".237321pt" strokecolor="#000000">
                <v:path arrowok="t"/>
              </v:shape>
            </v:group>
            <v:group style="position:absolute;left:10452;top:13463;width:2;height:158" coordorigin="10452,13463" coordsize="2,158">
              <v:shape style="position:absolute;left:10452;top:13463;width:2;height:158" coordorigin="10452,13463" coordsize="0,158" path="m10452,13621l10452,13463e" filled="f" stroked="t" strokeweight="1.661244pt" strokecolor="#606464">
                <v:path arrowok="t"/>
              </v:shape>
            </v:group>
            <v:group style="position:absolute;left:10442;top:13563;width:2;height:162" coordorigin="10442,13563" coordsize="2,162">
              <v:shape style="position:absolute;left:10442;top:13563;width:2;height:162" coordorigin="10442,13563" coordsize="0,162" path="m10442,13726l10442,13563e" filled="f" stroked="t" strokeweight=".949282pt" strokecolor="#777C7C">
                <v:path arrowok="t"/>
              </v:shape>
            </v:group>
            <v:group style="position:absolute;left:475;top:13816;width:2;height:310" coordorigin="475,13816" coordsize="2,310">
              <v:shape style="position:absolute;left:475;top:13816;width:2;height:310" coordorigin="475,13816" coordsize="0,310" path="m475,14127l475,13816e" filled="f" stroked="t" strokeweight=".474641pt" strokecolor="#232323">
                <v:path arrowok="t"/>
              </v:shape>
            </v:group>
            <v:group style="position:absolute;left:477;top:14069;width:2;height:2105" coordorigin="477,14069" coordsize="2,2105">
              <v:shape style="position:absolute;left:477;top:14069;width:2;height:2105" coordorigin="477,14069" coordsize="0,2105" path="m477,16175l477,14069e" filled="f" stroked="t" strokeweight=".711962pt" strokecolor="#4F4F4F">
                <v:path arrowok="t"/>
              </v:shape>
            </v:group>
            <v:group style="position:absolute;left:7471;top:14069;width:2;height:210" coordorigin="7471,14069" coordsize="2,210">
              <v:shape style="position:absolute;left:7471;top:14069;width:2;height:210" coordorigin="7471,14069" coordsize="0,210" path="m7471,14279l7471,14069e" filled="f" stroked="t" strokeweight=".474641pt" strokecolor="#2B2B2B">
                <v:path arrowok="t"/>
              </v:shape>
            </v:group>
            <v:group style="position:absolute;left:7473;top:14222;width:2;height:263" coordorigin="7473,14222" coordsize="2,263">
              <v:shape style="position:absolute;left:7473;top:14222;width:2;height:263" coordorigin="7473,14222" coordsize="0,263" path="m7473,14485l7473,14222e" filled="f" stroked="t" strokeweight=".474641pt" strokecolor="#484848">
                <v:path arrowok="t"/>
              </v:shape>
            </v:group>
            <v:group style="position:absolute;left:479;top:14604;width:2;height:310" coordorigin="479,14604" coordsize="2,310">
              <v:shape style="position:absolute;left:479;top:14604;width:2;height:310" coordorigin="479,14604" coordsize="0,310" path="m479,14914l479,14604e" filled="f" stroked="t" strokeweight=".474641pt" strokecolor="#2F2F2F">
                <v:path arrowok="t"/>
              </v:shape>
            </v:group>
            <v:group style="position:absolute;left:475;top:16160;width:660;height:2" coordorigin="475,16160" coordsize="660,2">
              <v:shape style="position:absolute;left:475;top:16160;width:660;height:2" coordorigin="475,16160" coordsize="660,0" path="m475,16160l1134,16160e" filled="f" stroked="t" strokeweight=".474641pt" strokecolor="#5B5B5B">
                <v:path arrowok="t"/>
              </v:shape>
            </v:group>
            <v:group style="position:absolute;left:1073;top:16156;width:4215;height:2" coordorigin="1073,16156" coordsize="4215,2">
              <v:shape style="position:absolute;left:1073;top:16156;width:4215;height:2" coordorigin="1073,16156" coordsize="4215,0" path="m1073,16156l5288,16156e" filled="f" stroked="t" strokeweight=".949282pt" strokecolor="#575757">
                <v:path arrowok="t"/>
              </v:shape>
            </v:group>
            <v:group style="position:absolute;left:5401;top:16141;width:1799;height:2" coordorigin="5401,16141" coordsize="1799,2">
              <v:shape style="position:absolute;left:5401;top:16141;width:1799;height:2" coordorigin="5401,16141" coordsize="1799,0" path="m5401,16141l7200,16141e" filled="f" stroked="t" strokeweight=".711962pt" strokecolor="#4F4F4F">
                <v:path arrowok="t"/>
              </v:shape>
            </v:group>
            <v:group style="position:absolute;left:7478;top:15010;width:2;height:1136" coordorigin="7478,15010" coordsize="2,1136">
              <v:shape style="position:absolute;left:7478;top:15010;width:2;height:1136" coordorigin="7478,15010" coordsize="0,1136" path="m7478,16146l7478,15010e" filled="f" stroked="t" strokeweight=".711962pt" strokecolor="#4F4F4F">
                <v:path arrowok="t"/>
              </v:shape>
            </v:group>
            <v:group style="position:absolute;left:2886;top:16139;width:8714;height:2" coordorigin="2886,16139" coordsize="8714,2">
              <v:shape style="position:absolute;left:2886;top:16139;width:8714;height:2" coordorigin="2886,16139" coordsize="8714,0" path="m2886,16139l11600,16139e" filled="f" stroked="t" strokeweight=".711962pt" strokecolor="#4F4F4F">
                <v:path arrowok="t"/>
              </v:shape>
            </v:group>
            <v:group style="position:absolute;left:11539;top:15435;width:2;height:707" coordorigin="11539,15435" coordsize="2,707">
              <v:shape style="position:absolute;left:11539;top:15435;width:2;height:707" coordorigin="11539,15435" coordsize="0,707" path="m11539,16141l11539,15435e" filled="f" stroked="t" strokeweight=".237321pt" strokecolor="#575757">
                <v:path arrowok="t"/>
              </v:shape>
            </v:group>
            <v:group style="position:absolute;left:1906;top:3372;width:2;height:283" coordorigin="1906,3372" coordsize="2,283">
              <v:shape style="position:absolute;left:1906;top:3372;width:2;height:283" coordorigin="1906,3372" coordsize="0,283" path="m1906,3655l1906,3372e" filled="f" stroked="t" strokeweight="1.673425pt" strokecolor="#EBEBEB">
                <v:path arrowok="t"/>
              </v:shape>
            </v:group>
            <v:group style="position:absolute;left:9341;top:12286;width:2;height:273" coordorigin="9341,12286" coordsize="2,273">
              <v:shape style="position:absolute;left:9341;top:12286;width:2;height:273" coordorigin="9341,12286" coordsize="0,273" path="m9341,12286l9341,12559,9341,12286xe" filled="t" fillcolor="#EBEBEB" stroked="f">
                <v:path arrowok="t"/>
                <v:fill/>
              </v:shape>
            </v:group>
            <v:group style="position:absolute;left:8774;top:13614;width:2;height:109" coordorigin="8774,13614" coordsize="2,109">
              <v:shape style="position:absolute;left:8774;top:13614;width:2;height:109" coordorigin="8774,13614" coordsize="0,109" path="m8774,13723l8774,13614e" filled="f" stroked="t" strokeweight="2.07224pt" strokecolor="#EBEBEB">
                <v:path arrowok="t"/>
              </v:shape>
            </v:group>
            <v:group style="position:absolute;left:8819;top:13724;width:2;height:109" coordorigin="8819,13724" coordsize="2,109">
              <v:shape style="position:absolute;left:8819;top:13724;width:2;height:109" coordorigin="8819,13724" coordsize="0,109" path="m8819,13833l8819,13724e" filled="f" stroked="t" strokeweight="3.72316pt" strokecolor="#EBEBEB">
                <v:path arrowok="t"/>
              </v:shape>
            </v:group>
            <v:group style="position:absolute;left:10389;top:13724;width:2;height:109" coordorigin="10389,13724" coordsize="2,109">
              <v:shape style="position:absolute;left:10389;top:13724;width:2;height:109" coordorigin="10389,13724" coordsize="0,109" path="m10389,13724l10389,13833,10389,13724xe" filled="t" fillcolor="#EBEBEB" stroked="f">
                <v:path arrowok="t"/>
                <v:fill/>
              </v:shape>
            </v:group>
            <v:group style="position:absolute;left:10252;top:13799;width:101;height:202" coordorigin="10252,13799" coordsize="101,202">
              <v:shape style="position:absolute;left:10252;top:13799;width:101;height:202" coordorigin="10252,13799" coordsize="101,202" path="m10252,13799l10353,13799,10353,14001,10252,14001,10252,13799e" filled="t" fillcolor="#EBEBEB" stroked="f">
                <v:path arrowok="t"/>
                <v:fill/>
              </v:shape>
            </v:group>
            <v:group style="position:absolute;left:10273;top:13961;width:2;height:135" coordorigin="10273,13961" coordsize="2,135">
              <v:shape style="position:absolute;left:10273;top:13961;width:2;height:135" coordorigin="10273,13961" coordsize="0,135" path="m10273,14095l10273,13961e" filled="f" stroked="t" strokeweight="3.979pt" strokecolor="#EBEBEB">
                <v:path arrowok="t"/>
              </v:shape>
            </v:group>
            <v:group style="position:absolute;left:9002;top:14131;width:2;height:164" coordorigin="9002,14131" coordsize="2,164">
              <v:shape style="position:absolute;left:9002;top:14131;width:2;height:164" coordorigin="9002,14131" coordsize="0,164" path="m9002,14295l9002,14131e" filled="f" stroked="t" strokeweight="1.25884pt" strokecolor="#EBEBE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5" w:after="0" w:line="240" w:lineRule="auto"/>
        <w:ind w:left="2666" w:right="6958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76B6D"/>
          <w:spacing w:val="0"/>
          <w:w w:val="122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676B6D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676B6D"/>
          <w:spacing w:val="-3"/>
          <w:w w:val="12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76B6D"/>
          <w:spacing w:val="0"/>
          <w:w w:val="101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65" w:lineRule="exact"/>
        <w:ind w:left="2494" w:right="6773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3.244019pt;margin-top:5.891194pt;width:61.452128pt;height:39.5pt;mso-position-horizontal-relative:page;mso-position-vertical-relative:paragraph;z-index:-15162" type="#_x0000_t202" filled="f" stroked="f">
            <v:textbox inset="0,0,0,0">
              <w:txbxContent>
                <w:p>
                  <w:pPr>
                    <w:spacing w:before="0" w:after="0" w:line="790" w:lineRule="exact"/>
                    <w:ind w:right="-159"/>
                    <w:jc w:val="left"/>
                    <w:rPr>
                      <w:rFonts w:ascii="Arial" w:hAnsi="Arial" w:cs="Arial" w:eastAsia="Arial"/>
                      <w:sz w:val="79"/>
                      <w:szCs w:val="79"/>
                    </w:rPr>
                  </w:pPr>
                  <w:rPr/>
                  <w:r>
                    <w:rPr>
                      <w:rFonts w:ascii="Arial" w:hAnsi="Arial" w:cs="Arial" w:eastAsia="Arial"/>
                      <w:sz w:val="79"/>
                      <w:szCs w:val="79"/>
                      <w:color w:val="2838A1"/>
                      <w:spacing w:val="0"/>
                      <w:w w:val="175"/>
                      <w:position w:val="-1"/>
                    </w:rPr>
                    <w:t>%</w:t>
                  </w:r>
                  <w:r>
                    <w:rPr>
                      <w:rFonts w:ascii="Arial" w:hAnsi="Arial" w:cs="Arial" w:eastAsia="Arial"/>
                      <w:sz w:val="79"/>
                      <w:szCs w:val="7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565B60"/>
          <w:spacing w:val="0"/>
          <w:w w:val="73"/>
        </w:rPr>
        <w:t>Itfaiy</w:t>
      </w:r>
      <w:r>
        <w:rPr>
          <w:rFonts w:ascii="Arial" w:hAnsi="Arial" w:cs="Arial" w:eastAsia="Arial"/>
          <w:sz w:val="24"/>
          <w:szCs w:val="24"/>
          <w:color w:val="565B60"/>
          <w:spacing w:val="0"/>
          <w:w w:val="73"/>
        </w:rPr>
        <w:t>e</w:t>
      </w:r>
      <w:r>
        <w:rPr>
          <w:rFonts w:ascii="Arial" w:hAnsi="Arial" w:cs="Arial" w:eastAsia="Arial"/>
          <w:sz w:val="24"/>
          <w:szCs w:val="24"/>
          <w:color w:val="565B60"/>
          <w:spacing w:val="21"/>
          <w:w w:val="73"/>
        </w:rPr>
        <w:t> </w:t>
      </w:r>
      <w:r>
        <w:rPr>
          <w:rFonts w:ascii="Arial" w:hAnsi="Arial" w:cs="Arial" w:eastAsia="Arial"/>
          <w:sz w:val="24"/>
          <w:szCs w:val="24"/>
          <w:color w:val="565B60"/>
          <w:spacing w:val="0"/>
          <w:w w:val="73"/>
        </w:rPr>
        <w:t>Güne</w:t>
      </w:r>
      <w:r>
        <w:rPr>
          <w:rFonts w:ascii="Arial" w:hAnsi="Arial" w:cs="Arial" w:eastAsia="Arial"/>
          <w:sz w:val="24"/>
          <w:szCs w:val="24"/>
          <w:color w:val="565B60"/>
          <w:spacing w:val="0"/>
          <w:w w:val="73"/>
        </w:rPr>
        <w:t>y</w:t>
      </w:r>
      <w:r>
        <w:rPr>
          <w:rFonts w:ascii="Arial" w:hAnsi="Arial" w:cs="Arial" w:eastAsia="Arial"/>
          <w:sz w:val="24"/>
          <w:szCs w:val="24"/>
          <w:color w:val="565B60"/>
          <w:spacing w:val="-6"/>
          <w:w w:val="73"/>
        </w:rPr>
        <w:t> </w:t>
      </w:r>
      <w:r>
        <w:rPr>
          <w:rFonts w:ascii="Arial" w:hAnsi="Arial" w:cs="Arial" w:eastAsia="Arial"/>
          <w:sz w:val="24"/>
          <w:szCs w:val="24"/>
          <w:color w:val="565B60"/>
          <w:spacing w:val="0"/>
          <w:w w:val="75"/>
        </w:rPr>
        <w:t>Bölg</w:t>
      </w:r>
      <w:r>
        <w:rPr>
          <w:rFonts w:ascii="Arial" w:hAnsi="Arial" w:cs="Arial" w:eastAsia="Arial"/>
          <w:sz w:val="24"/>
          <w:szCs w:val="24"/>
          <w:color w:val="565B60"/>
          <w:spacing w:val="0"/>
          <w:w w:val="76"/>
        </w:rPr>
        <w:t>e</w:t>
      </w:r>
      <w:r>
        <w:rPr>
          <w:rFonts w:ascii="Arial" w:hAnsi="Arial" w:cs="Arial" w:eastAsia="Arial"/>
          <w:sz w:val="24"/>
          <w:szCs w:val="24"/>
          <w:color w:val="565B60"/>
          <w:spacing w:val="-29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65B60"/>
          <w:spacing w:val="0"/>
          <w:w w:val="78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34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4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156963pt;margin-top:-18.918108pt;width:56.279478pt;height:52.5pt;mso-position-horizontal-relative:page;mso-position-vertical-relative:paragraph;z-index:-15160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3A3A3A"/>
                      <w:spacing w:val="0"/>
                      <w:w w:val="385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EDiYE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8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6" w:lineRule="exact"/>
        <w:ind w:left="351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BAŞKA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2"/>
        </w:rPr>
        <w:t>LIG!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1" w:lineRule="exact"/>
        <w:ind w:left="610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232324"/>
          <w:spacing w:val="0"/>
          <w:w w:val="100"/>
          <w:b/>
          <w:bCs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232324"/>
          <w:spacing w:val="-1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32324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32324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657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20"/>
        <w:jc w:val="left"/>
        <w:tabs>
          <w:tab w:pos="1340" w:val="left"/>
          <w:tab w:pos="318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21.0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3"/>
        </w:rPr>
        <w:t>jBildiriı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4"/>
        </w:rPr>
        <w:t>JBildirim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10:09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  <w:position w:val="-2"/>
        </w:rPr>
        <w:t>tre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99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1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9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69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232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-2"/>
        </w:rPr>
        <w:t>8787029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2" w:after="0" w:line="262" w:lineRule="auto"/>
        <w:ind w:left="149" w:right="3599" w:firstLine="5"/>
        <w:jc w:val="left"/>
        <w:tabs>
          <w:tab w:pos="1360" w:val="left"/>
          <w:tab w:pos="3180" w:val="left"/>
          <w:tab w:pos="4380" w:val="left"/>
          <w:tab w:pos="5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Knyıl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:21.05.2017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6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3318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ÖRE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2"/>
        </w:rPr>
        <w:t>:Ovacı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KEMALPASA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53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8"/>
        </w:rPr>
        <w:t>Doıı,r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2"/>
        </w:rPr>
        <w:t>:Ovacı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KEMALPASA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153" w:right="-20"/>
        <w:jc w:val="left"/>
        <w:tabs>
          <w:tab w:pos="1340" w:val="left"/>
          <w:tab w:pos="3760" w:val="left"/>
          <w:tab w:pos="6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2"/>
        </w:rPr>
        <w:t>Vanl!,ııı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7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Arııç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b/>
          <w:bCs/>
        </w:rPr>
        <w:t>ı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141" w:lineRule="exact"/>
        <w:ind w:left="139" w:right="-20"/>
        <w:jc w:val="left"/>
        <w:tabs>
          <w:tab w:pos="366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w w:val="91"/>
          <w:position w:val="-4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w w:val="92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6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6"/>
          <w:position w:val="-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5"/>
        </w:rPr>
        <w:t>Kullanını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1"/>
          <w:position w:val="-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360" w:right="40"/>
        </w:sectPr>
      </w:pPr>
      <w:rPr/>
    </w:p>
    <w:p>
      <w:pPr>
        <w:spacing w:before="0" w:after="0" w:line="80" w:lineRule="exact"/>
        <w:ind w:right="-20"/>
        <w:jc w:val="right"/>
        <w:tabs>
          <w:tab w:pos="580" w:val="left"/>
          <w:tab w:pos="1080" w:val="left"/>
          <w:tab w:pos="168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26"/>
          <w:szCs w:val="26"/>
          <w:color w:val="3A3A3A"/>
          <w:w w:val="52"/>
          <w:b/>
          <w:bCs/>
          <w:position w:val="-48"/>
        </w:rPr>
        <w:t>ı</w:t>
      </w:r>
      <w:r>
        <w:rPr>
          <w:rFonts w:ascii="Arial" w:hAnsi="Arial" w:cs="Arial" w:eastAsia="Arial"/>
          <w:sz w:val="26"/>
          <w:szCs w:val="26"/>
          <w:color w:val="3A3A3A"/>
          <w:w w:val="100"/>
          <w:b/>
          <w:bCs/>
          <w:position w:val="-48"/>
        </w:rPr>
        <w:tab/>
      </w:r>
      <w:r>
        <w:rPr>
          <w:rFonts w:ascii="Arial" w:hAnsi="Arial" w:cs="Arial" w:eastAsia="Arial"/>
          <w:sz w:val="26"/>
          <w:szCs w:val="26"/>
          <w:color w:val="3A3A3A"/>
          <w:w w:val="52"/>
          <w:b/>
          <w:bCs/>
          <w:position w:val="-48"/>
        </w:rPr>
        <w:t>ı</w:t>
      </w:r>
      <w:r>
        <w:rPr>
          <w:rFonts w:ascii="Arial" w:hAnsi="Arial" w:cs="Arial" w:eastAsia="Arial"/>
          <w:sz w:val="26"/>
          <w:szCs w:val="26"/>
          <w:color w:val="3A3A3A"/>
          <w:w w:val="100"/>
          <w:b/>
          <w:bCs/>
          <w:position w:val="-48"/>
        </w:rPr>
        <w:tab/>
      </w:r>
      <w:r>
        <w:rPr>
          <w:rFonts w:ascii="Arial" w:hAnsi="Arial" w:cs="Arial" w:eastAsia="Arial"/>
          <w:sz w:val="26"/>
          <w:szCs w:val="26"/>
          <w:color w:val="3A3A3A"/>
          <w:w w:val="100"/>
          <w:b/>
          <w:bCs/>
          <w:position w:val="-48"/>
        </w:rPr>
      </w:r>
      <w:r>
        <w:rPr>
          <w:rFonts w:ascii="Arial" w:hAnsi="Arial" w:cs="Arial" w:eastAsia="Arial"/>
          <w:sz w:val="33"/>
          <w:szCs w:val="33"/>
          <w:color w:val="BDBFBF"/>
          <w:w w:val="51"/>
          <w:b/>
          <w:bCs/>
          <w:position w:val="-48"/>
        </w:rPr>
        <w:t>ı</w:t>
      </w:r>
      <w:r>
        <w:rPr>
          <w:rFonts w:ascii="Arial" w:hAnsi="Arial" w:cs="Arial" w:eastAsia="Arial"/>
          <w:sz w:val="33"/>
          <w:szCs w:val="33"/>
          <w:color w:val="BDBFBF"/>
          <w:w w:val="100"/>
          <w:b/>
          <w:bCs/>
          <w:position w:val="-48"/>
        </w:rPr>
        <w:tab/>
      </w:r>
      <w:r>
        <w:rPr>
          <w:rFonts w:ascii="Arial" w:hAnsi="Arial" w:cs="Arial" w:eastAsia="Arial"/>
          <w:sz w:val="33"/>
          <w:szCs w:val="33"/>
          <w:color w:val="BDBFBF"/>
          <w:w w:val="100"/>
          <w:b/>
          <w:bCs/>
          <w:position w:val="-48"/>
        </w:rPr>
      </w:r>
      <w:r>
        <w:rPr>
          <w:rFonts w:ascii="Arial" w:hAnsi="Arial" w:cs="Arial" w:eastAsia="Arial"/>
          <w:sz w:val="45"/>
          <w:szCs w:val="45"/>
          <w:color w:val="BDBFBF"/>
          <w:spacing w:val="0"/>
          <w:w w:val="52"/>
          <w:position w:val="-30"/>
        </w:rPr>
        <w:t>r</w:t>
      </w:r>
      <w:r>
        <w:rPr>
          <w:rFonts w:ascii="Arial" w:hAnsi="Arial" w:cs="Arial" w:eastAsia="Arial"/>
          <w:sz w:val="45"/>
          <w:szCs w:val="45"/>
          <w:color w:val="BDBFBF"/>
          <w:spacing w:val="0"/>
          <w:w w:val="52"/>
          <w:position w:val="-30"/>
        </w:rPr>
        <w:t> </w:t>
      </w:r>
      <w:r>
        <w:rPr>
          <w:rFonts w:ascii="Arial" w:hAnsi="Arial" w:cs="Arial" w:eastAsia="Arial"/>
          <w:sz w:val="45"/>
          <w:szCs w:val="45"/>
          <w:color w:val="BDBFBF"/>
          <w:spacing w:val="47"/>
          <w:w w:val="52"/>
          <w:position w:val="-30"/>
        </w:rPr>
        <w:t> </w:t>
      </w:r>
      <w:r>
        <w:rPr>
          <w:rFonts w:ascii="Arial" w:hAnsi="Arial" w:cs="Arial" w:eastAsia="Arial"/>
          <w:sz w:val="45"/>
          <w:szCs w:val="45"/>
          <w:color w:val="AAAAAA"/>
          <w:spacing w:val="0"/>
          <w:w w:val="36"/>
          <w:position w:val="-30"/>
        </w:rPr>
        <w:t>·-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83" w:lineRule="atLeas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96"/>
        </w:rPr>
        <w:t>n</w:t>
      </w:r>
      <w:r>
        <w:rPr>
          <w:rFonts w:ascii="Arial" w:hAnsi="Arial" w:cs="Arial" w:eastAsia="Arial"/>
          <w:sz w:val="15"/>
          <w:szCs w:val="15"/>
          <w:color w:val="232324"/>
          <w:spacing w:val="0"/>
          <w:w w:val="177"/>
        </w:rPr>
        <w:t>ı</w:t>
      </w:r>
      <w:r>
        <w:rPr>
          <w:rFonts w:ascii="Arial" w:hAnsi="Arial" w:cs="Arial" w:eastAsia="Arial"/>
          <w:sz w:val="15"/>
          <w:szCs w:val="15"/>
          <w:color w:val="2323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  <w:cols w:num="2" w:equalWidth="0">
            <w:col w:w="6525" w:space="605"/>
            <w:col w:w="4390"/>
          </w:cols>
        </w:sectPr>
      </w:pPr>
      <w:rPr/>
    </w:p>
    <w:p>
      <w:pPr>
        <w:spacing w:before="0" w:after="0" w:line="200" w:lineRule="atLeast"/>
        <w:ind w:left="3666" w:right="-20"/>
        <w:jc w:val="left"/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Betonarıııc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200"/>
          <w:b/>
          <w:bCs/>
        </w:rPr>
        <w:t>O.o•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200"/>
          <w:b/>
          <w:bCs/>
        </w:rPr>
        <w:t>a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7"/>
          <w:w w:val="200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A3A3A"/>
          <w:spacing w:val="0"/>
          <w:w w:val="200"/>
          <w:b/>
          <w:bCs/>
        </w:rPr>
        <w:t>•</w:t>
      </w:r>
      <w:r>
        <w:rPr>
          <w:rFonts w:ascii="Times New Roman" w:hAnsi="Times New Roman" w:cs="Times New Roman" w:eastAsia="Times New Roman"/>
          <w:sz w:val="4"/>
          <w:szCs w:val="4"/>
          <w:color w:val="3A3A3A"/>
          <w:spacing w:val="-1"/>
          <w:w w:val="200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200"/>
          <w:b/>
          <w:bCs/>
        </w:rPr>
        <w:t>oo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-14"/>
          <w:w w:val="200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A3A3A"/>
          <w:spacing w:val="0"/>
          <w:w w:val="200"/>
          <w:b/>
          <w:bCs/>
        </w:rPr>
        <w:t>oo</w:t>
      </w:r>
      <w:r>
        <w:rPr>
          <w:rFonts w:ascii="Times New Roman" w:hAnsi="Times New Roman" w:cs="Times New Roman" w:eastAsia="Times New Roman"/>
          <w:sz w:val="4"/>
          <w:szCs w:val="4"/>
          <w:color w:val="3A3A3A"/>
          <w:spacing w:val="-13"/>
          <w:w w:val="200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200"/>
          <w:b/>
          <w:bCs/>
        </w:rPr>
        <w:t>ooooOooooo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200"/>
          <w:b/>
          <w:bCs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6"/>
          <w:w w:val="200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808080"/>
          <w:spacing w:val="0"/>
          <w:w w:val="138"/>
          <w:b/>
          <w:bCs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808080"/>
          <w:spacing w:val="1"/>
          <w:w w:val="138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05050"/>
          <w:spacing w:val="0"/>
          <w:w w:val="211"/>
          <w:b/>
          <w:bCs/>
        </w:rPr>
        <w:t>ooooooooooo•••oOoooooooooo•••••ooooooOOOO'-O</w:t>
      </w:r>
      <w:r>
        <w:rPr>
          <w:rFonts w:ascii="Times New Roman" w:hAnsi="Times New Roman" w:cs="Times New Roman" w:eastAsia="Times New Roman"/>
          <w:sz w:val="4"/>
          <w:szCs w:val="4"/>
          <w:color w:val="505050"/>
          <w:spacing w:val="0"/>
          <w:w w:val="211"/>
          <w:b/>
          <w:bCs/>
        </w:rPr>
        <w:t>U</w:t>
      </w:r>
      <w:r>
        <w:rPr>
          <w:rFonts w:ascii="Times New Roman" w:hAnsi="Times New Roman" w:cs="Times New Roman" w:eastAsia="Times New Roman"/>
          <w:sz w:val="4"/>
          <w:szCs w:val="4"/>
          <w:color w:val="505050"/>
          <w:spacing w:val="-2"/>
          <w:w w:val="211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808080"/>
          <w:spacing w:val="0"/>
          <w:w w:val="100"/>
          <w:b/>
          <w:bCs/>
        </w:rPr>
        <w:t>OO</w:t>
      </w:r>
      <w:r>
        <w:rPr>
          <w:rFonts w:ascii="Times New Roman" w:hAnsi="Times New Roman" w:cs="Times New Roman" w:eastAsia="Times New Roman"/>
          <w:sz w:val="4"/>
          <w:szCs w:val="4"/>
          <w:color w:val="80808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808080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19"/>
          <w:b/>
          <w:bCs/>
        </w:rPr>
        <w:t>OOO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9"/>
          <w:w w:val="119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A3A3A"/>
          <w:spacing w:val="0"/>
          <w:w w:val="167"/>
          <w:b/>
          <w:bCs/>
        </w:rPr>
        <w:t>oo</w:t>
      </w:r>
      <w:r>
        <w:rPr>
          <w:rFonts w:ascii="Times New Roman" w:hAnsi="Times New Roman" w:cs="Times New Roman" w:eastAsia="Times New Roman"/>
          <w:sz w:val="4"/>
          <w:szCs w:val="4"/>
          <w:color w:val="3A3A3A"/>
          <w:spacing w:val="13"/>
          <w:w w:val="167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0"/>
          <w:w w:val="167"/>
          <w:b/>
          <w:bCs/>
        </w:rPr>
        <w:t>OoooO</w:t>
      </w:r>
      <w:r>
        <w:rPr>
          <w:rFonts w:ascii="Times New Roman" w:hAnsi="Times New Roman" w:cs="Times New Roman" w:eastAsia="Times New Roman"/>
          <w:sz w:val="4"/>
          <w:szCs w:val="4"/>
          <w:color w:val="676767"/>
          <w:spacing w:val="-3"/>
          <w:w w:val="167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808080"/>
          <w:spacing w:val="0"/>
          <w:w w:val="83"/>
          <w:b/>
          <w:bCs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808080"/>
          <w:spacing w:val="8"/>
          <w:w w:val="83"/>
          <w:b/>
          <w:bCs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05050"/>
          <w:spacing w:val="0"/>
          <w:w w:val="210"/>
          <w:b/>
          <w:bCs/>
        </w:rPr>
        <w:t>oooooooo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spacing w:before="4" w:after="0" w:line="240" w:lineRule="auto"/>
        <w:ind w:left="6699" w:right="432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3" w:after="0" w:line="270" w:lineRule="atLeast"/>
        <w:ind w:left="2173" w:right="2485" w:firstLine="-2034"/>
        <w:jc w:val="left"/>
        <w:tabs>
          <w:tab w:pos="2160" w:val="left"/>
          <w:tab w:pos="5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Fatma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Pına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BDBFBF"/>
          <w:spacing w:val="0"/>
          <w:w w:val="5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BDBFB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ÖZCAN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67"/>
        </w:rPr>
        <w:t>lJ&lt;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irııcı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5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Fatma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ÖZCAN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5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Hilmi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AKTEPE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</w:sectPr>
      </w:pPr>
      <w:rPr/>
    </w:p>
    <w:p>
      <w:pPr>
        <w:spacing w:before="0" w:after="0" w:line="231" w:lineRule="exact"/>
        <w:ind w:left="226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204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7"/>
          <w:w w:val="2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-76"/>
          <w:w w:val="139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39" w:right="-68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rriden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  <w:position w:val="0"/>
        </w:rPr>
        <w:t>080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8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8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2"/>
          <w:w w:val="18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10:00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10:07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  <w:cols w:num="2" w:equalWidth="0">
            <w:col w:w="4070" w:space="704"/>
            <w:col w:w="6746"/>
          </w:cols>
        </w:sectPr>
      </w:pPr>
      <w:rPr/>
    </w:p>
    <w:p>
      <w:pPr>
        <w:spacing w:before="0" w:after="0" w:line="279" w:lineRule="exact"/>
        <w:ind w:left="101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2"/>
          <w:w w:val="99"/>
          <w:position w:val="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60"/>
          <w:position w:val="7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  <w:position w:val="7"/>
        </w:rPr>
        <w:t>ibiıı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lekıri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4677" w:right="485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52"/>
        </w:rPr>
        <w:t>'1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8"/>
          <w:w w:val="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262" w:lineRule="auto"/>
        <w:ind w:left="2187" w:right="4501" w:firstLine="2519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323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3232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Doğalga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4" w:lineRule="auto"/>
        <w:ind w:left="2183" w:right="2761" w:firstLine="-1987"/>
        <w:jc w:val="left"/>
        <w:tabs>
          <w:tab w:pos="2160" w:val="left"/>
          <w:tab w:pos="468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2"/>
          <w:position w:val="1"/>
        </w:rPr>
        <w:t>ardımcı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3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15"/>
          <w:szCs w:val="15"/>
          <w:color w:val="505050"/>
          <w:spacing w:val="0"/>
          <w:w w:val="250"/>
          <w:b/>
          <w:bCs/>
          <w:position w:val="0"/>
        </w:rPr>
        <w:t>ı</w:t>
      </w:r>
      <w:r>
        <w:rPr>
          <w:rFonts w:ascii="Arial" w:hAnsi="Arial" w:cs="Arial" w:eastAsia="Arial"/>
          <w:sz w:val="15"/>
          <w:szCs w:val="15"/>
          <w:color w:val="505050"/>
          <w:spacing w:val="-24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f.raç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9"/>
          <w:position w:val="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"/>
          <w:w w:val="108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232324"/>
          <w:spacing w:val="0"/>
          <w:w w:val="6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3232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0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1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192" w:lineRule="exact"/>
        <w:ind w:left="13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duınanlı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185" w:lineRule="exact"/>
        <w:ind w:left="248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5"/>
          <w:position w:val="-1"/>
        </w:rPr>
        <w:t>öndünnede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6"/>
          <w:w w:val="12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363" w:right="-20"/>
        <w:jc w:val="left"/>
        <w:tabs>
          <w:tab w:pos="2420" w:val="left"/>
          <w:tab w:pos="4320" w:val="left"/>
          <w:tab w:pos="5860" w:val="left"/>
          <w:tab w:pos="7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17"/>
          <w:position w:val="1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!Köpük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  <w:position w:val="1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0"/>
          <w:w w:val="100"/>
          <w:position w:val="0"/>
        </w:rPr>
        <w:t>t02</w:t>
      </w:r>
      <w:r>
        <w:rPr>
          <w:rFonts w:ascii="Times New Roman" w:hAnsi="Times New Roman" w:cs="Times New Roman" w:eastAsia="Times New Roman"/>
          <w:sz w:val="27"/>
          <w:szCs w:val="27"/>
          <w:color w:val="505050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Ka.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2703" w:right="-20"/>
        <w:jc w:val="left"/>
        <w:tabs>
          <w:tab w:pos="4280" w:val="left"/>
          <w:tab w:pos="5820" w:val="left"/>
          <w:tab w:pos="7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>2ın3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57"/>
          <w:b/>
          <w:bCs/>
          <w:position w:val="0"/>
        </w:rPr>
        <w:t>L</w:t>
      </w:r>
      <w:r>
        <w:rPr>
          <w:rFonts w:ascii="Arial" w:hAnsi="Arial" w:cs="Arial" w:eastAsia="Arial"/>
          <w:sz w:val="25"/>
          <w:szCs w:val="25"/>
          <w:color w:val="3A3A3A"/>
          <w:spacing w:val="-26"/>
          <w:w w:val="57"/>
          <w:b/>
          <w:bCs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57"/>
          <w:position w:val="4"/>
        </w:rPr>
        <w:t>_L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57"/>
          <w:position w:val="3"/>
        </w:rPr>
        <w:t>_L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04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2004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Opel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Vectra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otomobili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bölüm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0"/>
          <w:w w:val="13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-25"/>
          <w:w w:val="13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kaput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,elektri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aksamı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aracın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  <w:cols w:num="2" w:equalWidth="0">
            <w:col w:w="1254" w:space="1009"/>
            <w:col w:w="9257"/>
          </w:cols>
        </w:sectPr>
      </w:pPr>
      <w:rPr/>
    </w:p>
    <w:p>
      <w:pPr>
        <w:spacing w:before="17" w:after="0" w:line="251" w:lineRule="auto"/>
        <w:ind w:left="149" w:right="69" w:firstLine="-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8"/>
        </w:rPr>
        <w:t>SöııdUrnıc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36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1"/>
          <w:w w:val="36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tekerleri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tüm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koltuklar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göğüslü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bölümü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sürücünü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kimli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ehliyeti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yannııık.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camları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görmüştürYangında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30000.00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59395"/>
          <w:spacing w:val="0"/>
          <w:w w:val="24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959395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vardır.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5" w:lineRule="exact"/>
        <w:ind w:left="13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96"/>
          <w:position w:val="-2"/>
        </w:rPr>
        <w:t>Yangı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6"/>
          <w:position w:val="-2"/>
        </w:rPr>
        <w:t>n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1"/>
          <w:position w:val="-2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1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1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1"/>
          <w:position w:val="-2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7"/>
          <w:w w:val="121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3"/>
          <w:position w:val="0"/>
        </w:rPr>
        <w:t>Yangı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3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3A3A3A"/>
          <w:spacing w:val="-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PC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04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plakalı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2004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Opel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Vectra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marka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  <w:position w:val="0"/>
        </w:rPr>
        <w:t>sol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75"/>
          <w:position w:val="1"/>
        </w:rPr>
        <w:t>pn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16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göğüslü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altında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kablolarını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1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tfapmasıyla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çıka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kıvılcımları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izole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plasti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aksarnı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3" w:lineRule="exact"/>
        <w:ind w:left="2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vanlımştu·.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44" w:right="-20"/>
        <w:jc w:val="left"/>
        <w:tabs>
          <w:tab w:pos="216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-4"/>
          <w:w w:val="74"/>
          <w:position w:val="1"/>
        </w:rPr>
        <w:t>$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1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jBedeli: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83"/>
        </w:rPr>
        <w:t>rııç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3"/>
          <w:w w:val="18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2" w:after="0" w:line="192" w:lineRule="exact"/>
        <w:ind w:left="14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12" w:lineRule="exact"/>
        <w:ind w:left="172"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0"/>
          <w:w w:val="126"/>
          <w:position w:val="-1"/>
        </w:rPr>
        <w:t>li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3"/>
          <w:position w:val="0"/>
        </w:rPr>
        <w:t>·ıı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7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0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8" w:after="0" w:line="240" w:lineRule="auto"/>
        <w:ind w:left="139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505050"/>
          <w:spacing w:val="0"/>
          <w:w w:val="100"/>
          <w:position w:val="1"/>
        </w:rPr>
        <w:t>Ekn.</w:t>
      </w:r>
      <w:r>
        <w:rPr>
          <w:rFonts w:ascii="Arial" w:hAnsi="Arial" w:cs="Arial" w:eastAsia="Arial"/>
          <w:sz w:val="15"/>
          <w:szCs w:val="15"/>
          <w:color w:val="505050"/>
          <w:spacing w:val="-1"/>
          <w:w w:val="100"/>
          <w:position w:val="1"/>
        </w:rPr>
        <w:t>ı</w:t>
      </w:r>
      <w:r>
        <w:rPr>
          <w:rFonts w:ascii="Arial" w:hAnsi="Arial" w:cs="Arial" w:eastAsia="Arial"/>
          <w:sz w:val="15"/>
          <w:szCs w:val="15"/>
          <w:color w:val="232324"/>
          <w:spacing w:val="0"/>
          <w:w w:val="100"/>
          <w:position w:val="1"/>
        </w:rPr>
        <w:t>ııı</w:t>
      </w:r>
      <w:r>
        <w:rPr>
          <w:rFonts w:ascii="Arial" w:hAnsi="Arial" w:cs="Arial" w:eastAsia="Arial"/>
          <w:sz w:val="15"/>
          <w:szCs w:val="15"/>
          <w:color w:val="23232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DönOşO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10"/>
          <w:position w:val="0"/>
        </w:rPr>
        <w:t>:21.05.2017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76"/>
          <w:position w:val="0"/>
        </w:rPr>
        <w:t>aaıi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5"/>
          <w:w w:val="17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6"/>
          <w:position w:val="0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5"/>
          <w:position w:val="0"/>
        </w:rPr>
        <w:t>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24" w:right="-20"/>
        <w:jc w:val="left"/>
        <w:tabs>
          <w:tab w:pos="1020" w:val="left"/>
          <w:tab w:pos="1540" w:val="left"/>
          <w:tab w:pos="2160" w:val="left"/>
          <w:tab w:pos="8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KiP:Öre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rubu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2.Posta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26" w:lineRule="exact"/>
        <w:ind w:left="2305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6"/>
        </w:rPr>
        <w:t>Gitmi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6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6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6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6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6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6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-6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</w:sectPr>
      </w:pPr>
      <w:rPr/>
    </w:p>
    <w:p>
      <w:pPr>
        <w:spacing w:before="0" w:after="0" w:line="247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23"/>
          <w:szCs w:val="23"/>
          <w:color w:val="AAAAAA"/>
          <w:spacing w:val="-14"/>
          <w:w w:val="183"/>
          <w:position w:val="1"/>
        </w:rPr>
        <w:t>.</w:t>
      </w:r>
      <w:r>
        <w:rPr>
          <w:rFonts w:ascii="Arial" w:hAnsi="Arial" w:cs="Arial" w:eastAsia="Arial"/>
          <w:sz w:val="28"/>
          <w:szCs w:val="28"/>
          <w:color w:val="AAAAAA"/>
          <w:spacing w:val="-14"/>
          <w:w w:val="66"/>
          <w:position w:val="-1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DBFBF"/>
          <w:spacing w:val="0"/>
          <w:w w:val="148"/>
          <w:position w:val="-11"/>
        </w:rPr>
        <w:t>•·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78" w:after="0" w:line="169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  <w:position w:val="-2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55"/>
          <w:b/>
          <w:bCs/>
          <w:position w:val="-4"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31"/>
          <w:w w:val="55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55"/>
          <w:b/>
          <w:bCs/>
          <w:position w:val="-4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55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19"/>
          <w:w w:val="55"/>
          <w:b/>
          <w:bCs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55"/>
          <w:b/>
          <w:bCs/>
          <w:position w:val="-4"/>
        </w:rPr>
        <w:t>MaYıs</w:t>
      </w:r>
      <w:r>
        <w:rPr>
          <w:rFonts w:ascii="Arial" w:hAnsi="Arial" w:cs="Arial" w:eastAsia="Arial"/>
          <w:sz w:val="24"/>
          <w:szCs w:val="24"/>
          <w:color w:val="3A3A3A"/>
          <w:spacing w:val="3"/>
          <w:w w:val="55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58"/>
          <w:b/>
          <w:bCs/>
          <w:position w:val="-4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  <w:cols w:num="3" w:equalWidth="0">
            <w:col w:w="2635" w:space="2128"/>
            <w:col w:w="785" w:space="3119"/>
            <w:col w:w="2853"/>
          </w:cols>
        </w:sectPr>
      </w:pPr>
      <w:rPr/>
    </w:p>
    <w:p>
      <w:pPr>
        <w:spacing w:before="0" w:after="0" w:line="159" w:lineRule="exact"/>
        <w:ind w:left="290" w:right="-20"/>
        <w:jc w:val="left"/>
        <w:tabs>
          <w:tab w:pos="2220" w:val="left"/>
          <w:tab w:pos="2960" w:val="left"/>
          <w:tab w:pos="88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60"/>
          <w:position w:val="-10"/>
        </w:rPr>
        <w:t>·c:;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0"/>
        </w:rPr>
      </w:r>
      <w:r>
        <w:rPr>
          <w:rFonts w:ascii="Arial" w:hAnsi="Arial" w:cs="Arial" w:eastAsia="Arial"/>
          <w:sz w:val="16"/>
          <w:szCs w:val="16"/>
          <w:color w:val="AAAAAA"/>
          <w:spacing w:val="0"/>
          <w:w w:val="100"/>
          <w:position w:val="-7"/>
        </w:rPr>
        <w:t>··'·</w:t>
      </w:r>
      <w:r>
        <w:rPr>
          <w:rFonts w:ascii="Arial" w:hAnsi="Arial" w:cs="Arial" w:eastAsia="Arial"/>
          <w:sz w:val="16"/>
          <w:szCs w:val="16"/>
          <w:color w:val="AAAAAA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6"/>
          <w:szCs w:val="16"/>
          <w:color w:val="AAAAAA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4"/>
        </w:rPr>
        <w:t>,.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4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-24"/>
          <w:w w:val="125"/>
          <w:position w:val="-4"/>
        </w:rPr>
        <w:t>·</w:t>
      </w:r>
      <w:r>
        <w:rPr>
          <w:rFonts w:ascii="Arial" w:hAnsi="Arial" w:cs="Arial" w:eastAsia="Arial"/>
          <w:sz w:val="21"/>
          <w:szCs w:val="21"/>
          <w:color w:val="959395"/>
          <w:spacing w:val="0"/>
          <w:w w:val="125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959395"/>
          <w:spacing w:val="-72"/>
          <w:w w:val="125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959395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959395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i/>
          <w:position w:val="-7"/>
        </w:rPr>
        <w:t>1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i/>
          <w:position w:val="-7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37"/>
          <w:w w:val="100"/>
          <w:i/>
          <w:position w:val="-7"/>
        </w:rPr>
        <w:t> 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  <w:i/>
          <w:position w:val="-7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</w:sectPr>
      </w:pPr>
      <w:rPr/>
    </w:p>
    <w:p>
      <w:pPr>
        <w:spacing w:before="0" w:after="0" w:line="134" w:lineRule="exact"/>
        <w:ind w:left="332" w:right="-160"/>
        <w:jc w:val="left"/>
        <w:tabs>
          <w:tab w:pos="2980" w:val="left"/>
          <w:tab w:pos="8600" w:val="left"/>
        </w:tabs>
        <w:rPr>
          <w:rFonts w:ascii="Times New Roman" w:hAnsi="Times New Roman" w:cs="Times New Roman" w:eastAsia="Times New Roman"/>
          <w:sz w:val="80"/>
          <w:szCs w:val="8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610126pt;margin-top:1.826948pt;width:82.975808pt;height:14pt;mso-position-horizontal-relative:page;mso-position-vertical-relative:paragraph;z-index:-15159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1560" w:val="left"/>
                    </w:tabs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0"/>
                      <w:w w:val="100"/>
                      <w:position w:val="-1"/>
                    </w:rPr>
                    <w:t>&gt;.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-14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A3A3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BDBFBF"/>
                      <w:spacing w:val="0"/>
                      <w:w w:val="61"/>
                      <w:position w:val="0"/>
                    </w:rPr>
                    <w:t>..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3A3A3A"/>
          <w:spacing w:val="0"/>
          <w:w w:val="100"/>
          <w:position w:val="-5"/>
        </w:rPr>
        <w:t>11)</w:t>
      </w:r>
      <w:r>
        <w:rPr>
          <w:rFonts w:ascii="Times New Roman" w:hAnsi="Times New Roman" w:cs="Times New Roman" w:eastAsia="Times New Roman"/>
          <w:sz w:val="7"/>
          <w:szCs w:val="7"/>
          <w:color w:val="3A3A3A"/>
          <w:spacing w:val="-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A3A3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3A3A3A"/>
          <w:spacing w:val="0"/>
          <w:w w:val="100"/>
          <w:position w:val="-5"/>
        </w:rPr>
      </w:r>
      <w:r>
        <w:rPr>
          <w:rFonts w:ascii="Arial" w:hAnsi="Arial" w:cs="Arial" w:eastAsia="Arial"/>
          <w:sz w:val="11"/>
          <w:szCs w:val="11"/>
          <w:color w:val="676767"/>
          <w:spacing w:val="0"/>
          <w:w w:val="67"/>
          <w:b/>
          <w:bCs/>
          <w:i/>
          <w:position w:val="-7"/>
        </w:rPr>
        <w:t>·r·</w:t>
      </w:r>
      <w:r>
        <w:rPr>
          <w:rFonts w:ascii="Arial" w:hAnsi="Arial" w:cs="Arial" w:eastAsia="Arial"/>
          <w:sz w:val="11"/>
          <w:szCs w:val="11"/>
          <w:color w:val="676767"/>
          <w:spacing w:val="-21"/>
          <w:w w:val="100"/>
          <w:b/>
          <w:bCs/>
          <w:i/>
          <w:position w:val="-7"/>
        </w:rPr>
        <w:t> </w:t>
      </w:r>
      <w:r>
        <w:rPr>
          <w:rFonts w:ascii="Arial" w:hAnsi="Arial" w:cs="Arial" w:eastAsia="Arial"/>
          <w:sz w:val="11"/>
          <w:szCs w:val="11"/>
          <w:color w:val="959395"/>
          <w:spacing w:val="-26"/>
          <w:w w:val="83"/>
          <w:b/>
          <w:bCs/>
          <w:i/>
          <w:position w:val="-7"/>
        </w:rPr>
        <w:t>,</w:t>
      </w:r>
      <w:r>
        <w:rPr>
          <w:rFonts w:ascii="Arial" w:hAnsi="Arial" w:cs="Arial" w:eastAsia="Arial"/>
          <w:sz w:val="11"/>
          <w:szCs w:val="11"/>
          <w:color w:val="BDBFBF"/>
          <w:spacing w:val="0"/>
          <w:w w:val="72"/>
          <w:b/>
          <w:bCs/>
          <w:i/>
          <w:position w:val="-7"/>
        </w:rPr>
        <w:t>'</w:t>
      </w:r>
      <w:r>
        <w:rPr>
          <w:rFonts w:ascii="Arial" w:hAnsi="Arial" w:cs="Arial" w:eastAsia="Arial"/>
          <w:sz w:val="11"/>
          <w:szCs w:val="11"/>
          <w:color w:val="BDBFBF"/>
          <w:spacing w:val="0"/>
          <w:w w:val="100"/>
          <w:b/>
          <w:bCs/>
          <w:i/>
          <w:position w:val="-7"/>
        </w:rPr>
        <w:tab/>
      </w:r>
      <w:r>
        <w:rPr>
          <w:rFonts w:ascii="Arial" w:hAnsi="Arial" w:cs="Arial" w:eastAsia="Arial"/>
          <w:sz w:val="11"/>
          <w:szCs w:val="11"/>
          <w:color w:val="BDBFBF"/>
          <w:spacing w:val="0"/>
          <w:w w:val="100"/>
          <w:b/>
          <w:bCs/>
          <w:i/>
          <w:position w:val="-7"/>
        </w:rPr>
      </w:r>
      <w:r>
        <w:rPr>
          <w:rFonts w:ascii="Times New Roman" w:hAnsi="Times New Roman" w:cs="Times New Roman" w:eastAsia="Times New Roman"/>
          <w:sz w:val="80"/>
          <w:szCs w:val="80"/>
          <w:color w:val="3A3A3A"/>
          <w:spacing w:val="-12"/>
          <w:w w:val="30"/>
          <w:position w:val="-54"/>
        </w:rPr>
        <w:t>i</w:t>
      </w:r>
      <w:r>
        <w:rPr>
          <w:rFonts w:ascii="Times New Roman" w:hAnsi="Times New Roman" w:cs="Times New Roman" w:eastAsia="Times New Roman"/>
          <w:sz w:val="80"/>
          <w:szCs w:val="80"/>
          <w:color w:val="505050"/>
          <w:spacing w:val="-243"/>
          <w:w w:val="71"/>
          <w:position w:val="-54"/>
        </w:rPr>
        <w:t>r</w:t>
      </w:r>
      <w:r>
        <w:rPr>
          <w:rFonts w:ascii="Times New Roman" w:hAnsi="Times New Roman" w:cs="Times New Roman" w:eastAsia="Times New Roman"/>
          <w:sz w:val="80"/>
          <w:szCs w:val="80"/>
          <w:color w:val="595B77"/>
          <w:spacing w:val="0"/>
          <w:w w:val="75"/>
          <w:position w:val="-54"/>
        </w:rPr>
        <w:t>:</w:t>
      </w:r>
      <w:r>
        <w:rPr>
          <w:rFonts w:ascii="Times New Roman" w:hAnsi="Times New Roman" w:cs="Times New Roman" w:eastAsia="Times New Roman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right="-20"/>
        <w:jc w:val="left"/>
        <w:rPr>
          <w:rFonts w:ascii="Times New Roman" w:hAnsi="Times New Roman" w:cs="Times New Roman" w:eastAsia="Times New Roman"/>
          <w:sz w:val="80"/>
          <w:szCs w:val="8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0"/>
          <w:szCs w:val="80"/>
          <w:color w:val="505050"/>
          <w:spacing w:val="0"/>
          <w:w w:val="70"/>
          <w:position w:val="-54"/>
        </w:rPr>
        <w:t>-«:</w:t>
      </w:r>
      <w:r>
        <w:rPr>
          <w:rFonts w:ascii="Times New Roman" w:hAnsi="Times New Roman" w:cs="Times New Roman" w:eastAsia="Times New Roman"/>
          <w:sz w:val="80"/>
          <w:szCs w:val="8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  <w:cols w:num="2" w:equalWidth="0">
            <w:col w:w="8843" w:space="150"/>
            <w:col w:w="2527"/>
          </w:cols>
        </w:sectPr>
      </w:pPr>
      <w:rPr/>
    </w:p>
    <w:p>
      <w:pPr>
        <w:spacing w:before="49" w:after="0" w:line="240" w:lineRule="auto"/>
        <w:ind w:left="266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9.258224pt;margin-top:13.201891pt;width:5.13558pt;height:9pt;mso-position-horizontal-relative:page;mso-position-vertical-relative:paragraph;z-index:-1515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959395"/>
                      <w:spacing w:val="0"/>
                      <w:w w:val="205"/>
                    </w:rPr>
                    <w:t>/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51"/>
          <w:b/>
          <w:bCs/>
        </w:rPr>
        <w:t>_g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32" w:lineRule="exact"/>
        <w:ind w:right="-20"/>
        <w:jc w:val="righ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22"/>
          <w:szCs w:val="22"/>
          <w:color w:val="AAAAAA"/>
          <w:spacing w:val="0"/>
          <w:w w:val="212"/>
          <w:position w:val="-36"/>
        </w:rPr>
        <w:t>'</w:t>
      </w:r>
      <w:r>
        <w:rPr>
          <w:rFonts w:ascii="Arial" w:hAnsi="Arial" w:cs="Arial" w:eastAsia="Arial"/>
          <w:sz w:val="22"/>
          <w:szCs w:val="22"/>
          <w:color w:val="AAAAAA"/>
          <w:spacing w:val="-91"/>
          <w:w w:val="212"/>
          <w:position w:val="-36"/>
        </w:rPr>
        <w:t> </w:t>
      </w:r>
      <w:r>
        <w:rPr>
          <w:rFonts w:ascii="Arial" w:hAnsi="Arial" w:cs="Arial" w:eastAsia="Arial"/>
          <w:sz w:val="35"/>
          <w:szCs w:val="35"/>
          <w:color w:val="676767"/>
          <w:spacing w:val="8"/>
          <w:w w:val="107"/>
          <w:position w:val="-50"/>
        </w:rPr>
        <w:t>.</w:t>
      </w:r>
      <w:r>
        <w:rPr>
          <w:rFonts w:ascii="Arial" w:hAnsi="Arial" w:cs="Arial" w:eastAsia="Arial"/>
          <w:sz w:val="37"/>
          <w:szCs w:val="37"/>
          <w:color w:val="AAAAAA"/>
          <w:spacing w:val="0"/>
          <w:w w:val="139"/>
          <w:position w:val="-30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143" w:lineRule="exact"/>
        <w:ind w:right="-109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41"/>
          <w:szCs w:val="41"/>
          <w:color w:val="3A3A3A"/>
          <w:w w:val="79"/>
          <w:position w:val="-27"/>
        </w:rPr>
        <w:t>.</w:t>
      </w:r>
      <w:r>
        <w:rPr>
          <w:rFonts w:ascii="Arial" w:hAnsi="Arial" w:cs="Arial" w:eastAsia="Arial"/>
          <w:sz w:val="41"/>
          <w:szCs w:val="41"/>
          <w:color w:val="3A3A3A"/>
          <w:spacing w:val="-71"/>
          <w:w w:val="100"/>
          <w:position w:val="-27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-12"/>
          <w:w w:val="66"/>
          <w:position w:val="-35"/>
        </w:rPr>
        <w:t>.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51"/>
          <w:position w:val="-35"/>
        </w:rPr>
        <w:t>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AAAAAA"/>
          <w:spacing w:val="-49"/>
          <w:w w:val="9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A3A3A"/>
          <w:spacing w:val="0"/>
          <w:w w:val="59"/>
        </w:rPr>
        <w:t>..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</w:rPr>
      </w:r>
    </w:p>
    <w:p>
      <w:pPr>
        <w:spacing w:before="16" w:after="0" w:line="22" w:lineRule="exact"/>
        <w:ind w:right="-20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959395"/>
          <w:spacing w:val="0"/>
          <w:w w:val="83"/>
          <w:position w:val="-24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315" w:lineRule="exact"/>
        <w:ind w:right="-131"/>
        <w:jc w:val="left"/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50"/>
          <w:szCs w:val="50"/>
          <w:color w:val="2A3187"/>
          <w:spacing w:val="0"/>
          <w:w w:val="100"/>
          <w:b/>
          <w:bCs/>
          <w:i/>
          <w:position w:val="-28"/>
        </w:rPr>
        <w:t>/\</w:t>
      </w:r>
      <w:r>
        <w:rPr>
          <w:rFonts w:ascii="Times New Roman" w:hAnsi="Times New Roman" w:cs="Times New Roman" w:eastAsia="Times New Roman"/>
          <w:sz w:val="50"/>
          <w:szCs w:val="50"/>
          <w:color w:val="2A3187"/>
          <w:spacing w:val="0"/>
          <w:w w:val="100"/>
          <w:b/>
          <w:bCs/>
          <w:i/>
          <w:position w:val="-28"/>
        </w:rPr>
        <w:t>1</w:t>
      </w:r>
      <w:r>
        <w:rPr>
          <w:rFonts w:ascii="Times New Roman" w:hAnsi="Times New Roman" w:cs="Times New Roman" w:eastAsia="Times New Roman"/>
          <w:sz w:val="50"/>
          <w:szCs w:val="50"/>
          <w:color w:val="2A3187"/>
          <w:spacing w:val="80"/>
          <w:w w:val="100"/>
          <w:b/>
          <w:bCs/>
          <w:i/>
          <w:position w:val="-28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2A3187"/>
          <w:spacing w:val="0"/>
          <w:w w:val="83"/>
          <w:i/>
          <w:position w:val="-32"/>
        </w:rPr>
        <w:t>1</w:t>
      </w:r>
      <w:r>
        <w:rPr>
          <w:rFonts w:ascii="Times New Roman" w:hAnsi="Times New Roman" w:cs="Times New Roman" w:eastAsia="Times New Roman"/>
          <w:sz w:val="45"/>
          <w:szCs w:val="45"/>
          <w:color w:val="2A3187"/>
          <w:spacing w:val="-28"/>
          <w:w w:val="83"/>
          <w:i/>
          <w:position w:val="-32"/>
        </w:rPr>
        <w:t>:</w:t>
      </w:r>
      <w:r>
        <w:rPr>
          <w:rFonts w:ascii="Arial" w:hAnsi="Arial" w:cs="Arial" w:eastAsia="Arial"/>
          <w:sz w:val="41"/>
          <w:szCs w:val="41"/>
          <w:color w:val="2A3187"/>
          <w:spacing w:val="-55"/>
          <w:w w:val="102"/>
          <w:position w:val="-14"/>
        </w:rPr>
        <w:t>'</w:t>
      </w:r>
      <w:r>
        <w:rPr>
          <w:rFonts w:ascii="Times New Roman" w:hAnsi="Times New Roman" w:cs="Times New Roman" w:eastAsia="Times New Roman"/>
          <w:sz w:val="45"/>
          <w:szCs w:val="45"/>
          <w:color w:val="2A3187"/>
          <w:spacing w:val="0"/>
          <w:w w:val="82"/>
          <w:i/>
          <w:position w:val="-32"/>
        </w:rPr>
        <w:t>-'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81" w:lineRule="exact"/>
        <w:ind w:right="-20"/>
        <w:jc w:val="left"/>
        <w:tabs>
          <w:tab w:pos="640" w:val="left"/>
          <w:tab w:pos="146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51"/>
          <w:szCs w:val="51"/>
          <w:color w:val="1A24B3"/>
          <w:spacing w:val="0"/>
          <w:w w:val="262"/>
          <w:position w:val="-33"/>
        </w:rPr>
        <w:t>(</w:t>
      </w:r>
      <w:r>
        <w:rPr>
          <w:rFonts w:ascii="Arial" w:hAnsi="Arial" w:cs="Arial" w:eastAsia="Arial"/>
          <w:sz w:val="51"/>
          <w:szCs w:val="51"/>
          <w:color w:val="1A24B3"/>
          <w:spacing w:val="0"/>
          <w:w w:val="100"/>
          <w:position w:val="-33"/>
        </w:rPr>
        <w:tab/>
      </w:r>
      <w:r>
        <w:rPr>
          <w:rFonts w:ascii="Arial" w:hAnsi="Arial" w:cs="Arial" w:eastAsia="Arial"/>
          <w:sz w:val="51"/>
          <w:szCs w:val="51"/>
          <w:color w:val="1A24B3"/>
          <w:spacing w:val="0"/>
          <w:w w:val="100"/>
          <w:position w:val="-33"/>
        </w:rPr>
      </w:r>
      <w:r>
        <w:rPr>
          <w:rFonts w:ascii="Arial" w:hAnsi="Arial" w:cs="Arial" w:eastAsia="Arial"/>
          <w:sz w:val="51"/>
          <w:szCs w:val="51"/>
          <w:color w:val="676767"/>
          <w:spacing w:val="0"/>
          <w:w w:val="121"/>
          <w:position w:val="-33"/>
        </w:rPr>
        <w:t>'</w:t>
      </w:r>
      <w:r>
        <w:rPr>
          <w:rFonts w:ascii="Arial" w:hAnsi="Arial" w:cs="Arial" w:eastAsia="Arial"/>
          <w:sz w:val="51"/>
          <w:szCs w:val="51"/>
          <w:color w:val="676767"/>
          <w:spacing w:val="-13"/>
          <w:w w:val="121"/>
          <w:position w:val="-33"/>
        </w:rPr>
        <w:t>l</w:t>
      </w:r>
      <w:r>
        <w:rPr>
          <w:rFonts w:ascii="Arial" w:hAnsi="Arial" w:cs="Arial" w:eastAsia="Arial"/>
          <w:sz w:val="51"/>
          <w:szCs w:val="51"/>
          <w:color w:val="2A3187"/>
          <w:spacing w:val="0"/>
          <w:w w:val="121"/>
          <w:position w:val="-33"/>
        </w:rPr>
        <w:t>2</w:t>
      </w:r>
      <w:r>
        <w:rPr>
          <w:rFonts w:ascii="Arial" w:hAnsi="Arial" w:cs="Arial" w:eastAsia="Arial"/>
          <w:sz w:val="51"/>
          <w:szCs w:val="51"/>
          <w:color w:val="2A3187"/>
          <w:spacing w:val="-169"/>
          <w:w w:val="121"/>
          <w:position w:val="-33"/>
        </w:rPr>
        <w:t> </w:t>
      </w:r>
      <w:r>
        <w:rPr>
          <w:rFonts w:ascii="Arial" w:hAnsi="Arial" w:cs="Arial" w:eastAsia="Arial"/>
          <w:sz w:val="51"/>
          <w:szCs w:val="51"/>
          <w:color w:val="2A3187"/>
          <w:spacing w:val="0"/>
          <w:w w:val="100"/>
          <w:position w:val="-33"/>
        </w:rPr>
        <w:tab/>
      </w:r>
      <w:r>
        <w:rPr>
          <w:rFonts w:ascii="Arial" w:hAnsi="Arial" w:cs="Arial" w:eastAsia="Arial"/>
          <w:sz w:val="51"/>
          <w:szCs w:val="51"/>
          <w:color w:val="2A3187"/>
          <w:spacing w:val="0"/>
          <w:w w:val="100"/>
          <w:position w:val="-33"/>
        </w:rPr>
      </w:r>
      <w:r>
        <w:rPr>
          <w:rFonts w:ascii="Arial" w:hAnsi="Arial" w:cs="Arial" w:eastAsia="Arial"/>
          <w:sz w:val="51"/>
          <w:szCs w:val="51"/>
          <w:color w:val="959395"/>
          <w:spacing w:val="0"/>
          <w:w w:val="38"/>
          <w:position w:val="-33"/>
        </w:rPr>
        <w:t>.,</w:t>
      </w:r>
      <w:r>
        <w:rPr>
          <w:rFonts w:ascii="Arial" w:hAnsi="Arial" w:cs="Arial" w:eastAsia="Arial"/>
          <w:sz w:val="51"/>
          <w:szCs w:val="51"/>
          <w:color w:val="959395"/>
          <w:spacing w:val="17"/>
          <w:w w:val="39"/>
          <w:position w:val="-33"/>
        </w:rPr>
        <w:t>_</w:t>
      </w:r>
      <w:r>
        <w:rPr>
          <w:rFonts w:ascii="Arial" w:hAnsi="Arial" w:cs="Arial" w:eastAsia="Arial"/>
          <w:sz w:val="51"/>
          <w:szCs w:val="51"/>
          <w:color w:val="676767"/>
          <w:spacing w:val="-20"/>
          <w:w w:val="36"/>
          <w:position w:val="-33"/>
        </w:rPr>
        <w:t>.</w:t>
      </w:r>
      <w:r>
        <w:rPr>
          <w:rFonts w:ascii="Arial" w:hAnsi="Arial" w:cs="Arial" w:eastAsia="Arial"/>
          <w:sz w:val="51"/>
          <w:szCs w:val="51"/>
          <w:color w:val="AAAAAA"/>
          <w:spacing w:val="-72"/>
          <w:w w:val="43"/>
          <w:position w:val="-33"/>
        </w:rPr>
        <w:t>,</w:t>
      </w:r>
      <w:r>
        <w:rPr>
          <w:rFonts w:ascii="Arial" w:hAnsi="Arial" w:cs="Arial" w:eastAsia="Arial"/>
          <w:sz w:val="51"/>
          <w:szCs w:val="51"/>
          <w:color w:val="676767"/>
          <w:spacing w:val="0"/>
          <w:w w:val="269"/>
          <w:position w:val="-33"/>
        </w:rPr>
        <w:t>,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  <w:cols w:num="5" w:equalWidth="0">
            <w:col w:w="2134" w:space="63"/>
            <w:col w:w="230" w:space="76"/>
            <w:col w:w="315" w:space="1507"/>
            <w:col w:w="1250" w:space="2555"/>
            <w:col w:w="3390"/>
          </w:cols>
        </w:sectPr>
      </w:pPr>
      <w:rPr/>
    </w:p>
    <w:p>
      <w:pPr>
        <w:spacing w:before="0" w:after="0" w:line="82" w:lineRule="exact"/>
        <w:ind w:right="127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676767"/>
          <w:spacing w:val="0"/>
          <w:w w:val="100"/>
          <w:b/>
          <w:bCs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676767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76767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A3A3A"/>
          <w:spacing w:val="0"/>
          <w:w w:val="99"/>
          <w:b/>
          <w:bCs/>
        </w:rPr>
        <w:t>'i"''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89" w:after="0" w:line="239" w:lineRule="exact"/>
        <w:ind w:right="-20"/>
        <w:jc w:val="right"/>
        <w:tabs>
          <w:tab w:pos="3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35"/>
          <w:szCs w:val="35"/>
          <w:color w:val="AAAAAA"/>
          <w:w w:val="107"/>
          <w:position w:val="-13"/>
        </w:rPr>
        <w:t>.</w:t>
      </w:r>
      <w:r>
        <w:rPr>
          <w:rFonts w:ascii="Arial" w:hAnsi="Arial" w:cs="Arial" w:eastAsia="Arial"/>
          <w:sz w:val="35"/>
          <w:szCs w:val="35"/>
          <w:color w:val="AAAAAA"/>
          <w:w w:val="100"/>
          <w:position w:val="-13"/>
        </w:rPr>
        <w:tab/>
      </w:r>
      <w:r>
        <w:rPr>
          <w:rFonts w:ascii="Arial" w:hAnsi="Arial" w:cs="Arial" w:eastAsia="Arial"/>
          <w:sz w:val="35"/>
          <w:szCs w:val="35"/>
          <w:color w:val="AAAAAA"/>
          <w:w w:val="100"/>
          <w:position w:val="-13"/>
        </w:rPr>
      </w:r>
      <w:r>
        <w:rPr>
          <w:rFonts w:ascii="Arial" w:hAnsi="Arial" w:cs="Arial" w:eastAsia="Arial"/>
          <w:sz w:val="41"/>
          <w:szCs w:val="41"/>
          <w:color w:val="676767"/>
          <w:w w:val="60"/>
          <w:i/>
          <w:position w:val="-38"/>
        </w:rPr>
        <w:t>}·</w:t>
      </w:r>
      <w:r>
        <w:rPr>
          <w:rFonts w:ascii="Arial" w:hAnsi="Arial" w:cs="Arial" w:eastAsia="Arial"/>
          <w:sz w:val="41"/>
          <w:szCs w:val="41"/>
          <w:color w:val="676767"/>
          <w:spacing w:val="-7"/>
          <w:w w:val="60"/>
          <w:i/>
          <w:position w:val="-38"/>
        </w:rPr>
        <w:t>-</w:t>
      </w:r>
      <w:r>
        <w:rPr>
          <w:rFonts w:ascii="Arial" w:hAnsi="Arial" w:cs="Arial" w:eastAsia="Arial"/>
          <w:sz w:val="41"/>
          <w:szCs w:val="41"/>
          <w:color w:val="3A3A3A"/>
          <w:spacing w:val="-106"/>
          <w:w w:val="103"/>
          <w:i/>
          <w:position w:val="-38"/>
        </w:rPr>
        <w:t>[</w:t>
      </w:r>
      <w:r>
        <w:rPr>
          <w:rFonts w:ascii="Arial" w:hAnsi="Arial" w:cs="Arial" w:eastAsia="Arial"/>
          <w:sz w:val="41"/>
          <w:szCs w:val="41"/>
          <w:color w:val="676767"/>
          <w:spacing w:val="0"/>
          <w:w w:val="60"/>
          <w:i/>
          <w:position w:val="-38"/>
        </w:rPr>
        <w:t>: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94" w:lineRule="exact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0"/>
          <w:w w:val="116"/>
          <w:position w:val="-1"/>
        </w:rPr>
        <w:t>•i'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99" w:lineRule="exact"/>
        <w:ind w:right="-20"/>
        <w:jc w:val="left"/>
        <w:tabs>
          <w:tab w:pos="4240" w:val="left"/>
          <w:tab w:pos="508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565674pt;margin-top:30.260267pt;width:65.272413pt;height:20.5pt;mso-position-horizontal-relative:page;mso-position-vertical-relative:paragraph;z-index:-15157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505050"/>
                      <w:spacing w:val="0"/>
                      <w:w w:val="146"/>
                    </w:rPr>
                    <w:t>1ib·lf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2"/>
        </w:rPr>
        <w:t>Hilmi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-1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2"/>
        </w:rPr>
        <w:t>TEPE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2"/>
        </w:rPr>
      </w:r>
      <w:r>
        <w:rPr>
          <w:rFonts w:ascii="Arial" w:hAnsi="Arial" w:cs="Arial" w:eastAsia="Arial"/>
          <w:sz w:val="30"/>
          <w:szCs w:val="30"/>
          <w:color w:val="676767"/>
          <w:spacing w:val="0"/>
          <w:w w:val="71"/>
          <w:b/>
          <w:bCs/>
          <w:position w:val="-12"/>
        </w:rPr>
        <w:t>j/</w:t>
      </w:r>
      <w:r>
        <w:rPr>
          <w:rFonts w:ascii="Arial" w:hAnsi="Arial" w:cs="Arial" w:eastAsia="Arial"/>
          <w:sz w:val="30"/>
          <w:szCs w:val="30"/>
          <w:color w:val="676767"/>
          <w:spacing w:val="-47"/>
          <w:w w:val="71"/>
          <w:b/>
          <w:bCs/>
          <w:position w:val="-12"/>
        </w:rPr>
        <w:t>j</w:t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117"/>
          <w:b/>
          <w:bCs/>
          <w:position w:val="-12"/>
        </w:rPr>
        <w:t>!.</w:t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100"/>
          <w:b/>
          <w:bCs/>
          <w:position w:val="-12"/>
        </w:rPr>
        <w:tab/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100"/>
          <w:b/>
          <w:bCs/>
          <w:position w:val="-12"/>
        </w:rPr>
      </w:r>
      <w:r>
        <w:rPr>
          <w:rFonts w:ascii="Arial" w:hAnsi="Arial" w:cs="Arial" w:eastAsia="Arial"/>
          <w:sz w:val="30"/>
          <w:szCs w:val="30"/>
          <w:color w:val="504F95"/>
          <w:spacing w:val="0"/>
          <w:w w:val="31"/>
          <w:b/>
          <w:bCs/>
          <w:position w:val="-12"/>
        </w:rPr>
        <w:t>;;;:</w:t>
      </w:r>
      <w:r>
        <w:rPr>
          <w:rFonts w:ascii="Arial" w:hAnsi="Arial" w:cs="Arial" w:eastAsia="Arial"/>
          <w:sz w:val="30"/>
          <w:szCs w:val="30"/>
          <w:color w:val="504F95"/>
          <w:spacing w:val="-42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22"/>
          <w:w w:val="144"/>
          <w:b/>
          <w:bCs/>
          <w:position w:val="-1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12"/>
          <w:b/>
          <w:bCs/>
          <w:position w:val="-12"/>
        </w:rPr>
        <w:t>nJJ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1"/>
          <w:w w:val="100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9"/>
          <w:b/>
          <w:bCs/>
          <w:position w:val="-12"/>
        </w:rPr>
        <w:t>,.,-::1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9"/>
          <w:b/>
          <w:bCs/>
          <w:position w:val="-1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59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204"/>
          <w:b/>
          <w:bCs/>
          <w:position w:val="-1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9"/>
          <w:w w:val="204"/>
          <w:b/>
          <w:bCs/>
          <w:position w:val="-12"/>
        </w:rPr>
        <w:t> </w:t>
      </w:r>
      <w:r>
        <w:rPr>
          <w:rFonts w:ascii="Arial" w:hAnsi="Arial" w:cs="Arial" w:eastAsia="Arial"/>
          <w:sz w:val="25"/>
          <w:szCs w:val="25"/>
          <w:color w:val="232324"/>
          <w:spacing w:val="0"/>
          <w:w w:val="78"/>
          <w:b/>
          <w:bCs/>
          <w:position w:val="-12"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  <w:cols w:num="3" w:equalWidth="0">
            <w:col w:w="2568" w:space="189"/>
            <w:col w:w="246" w:space="1402"/>
            <w:col w:w="7115"/>
          </w:cols>
        </w:sectPr>
      </w:pPr>
      <w:rPr/>
    </w:p>
    <w:p>
      <w:pPr>
        <w:spacing w:before="19" w:after="0" w:line="386" w:lineRule="exact"/>
        <w:ind w:left="1792" w:right="-101"/>
        <w:jc w:val="left"/>
        <w:tabs>
          <w:tab w:pos="2540" w:val="left"/>
          <w:tab w:pos="3080" w:val="left"/>
          <w:tab w:pos="40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32"/>
          <w:szCs w:val="32"/>
          <w:color w:val="BDBFBF"/>
          <w:spacing w:val="-67"/>
          <w:w w:val="103"/>
          <w:position w:val="1"/>
        </w:rPr>
        <w:t>·</w:t>
      </w:r>
      <w:r>
        <w:rPr>
          <w:rFonts w:ascii="Arial" w:hAnsi="Arial" w:cs="Arial" w:eastAsia="Arial"/>
          <w:sz w:val="32"/>
          <w:szCs w:val="32"/>
          <w:color w:val="3A3A3A"/>
          <w:spacing w:val="-22"/>
          <w:w w:val="87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959395"/>
          <w:spacing w:val="-15"/>
          <w:w w:val="53"/>
          <w:position w:val="-9"/>
        </w:rPr>
        <w:t>.</w:t>
      </w:r>
      <w:r>
        <w:rPr>
          <w:rFonts w:ascii="Arial" w:hAnsi="Arial" w:cs="Arial" w:eastAsia="Arial"/>
          <w:sz w:val="18"/>
          <w:szCs w:val="18"/>
          <w:color w:val="959395"/>
          <w:spacing w:val="-33"/>
          <w:w w:val="130"/>
          <w:position w:val="4"/>
        </w:rPr>
        <w:t>'</w:t>
      </w:r>
      <w:r>
        <w:rPr>
          <w:rFonts w:ascii="Arial" w:hAnsi="Arial" w:cs="Arial" w:eastAsia="Arial"/>
          <w:sz w:val="23"/>
          <w:szCs w:val="23"/>
          <w:color w:val="959395"/>
          <w:spacing w:val="-11"/>
          <w:w w:val="53"/>
          <w:position w:val="-9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BDBFBF"/>
          <w:spacing w:val="0"/>
          <w:w w:val="60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BDBFB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BDBFBF"/>
          <w:spacing w:val="0"/>
          <w:w w:val="100"/>
          <w:position w:val="1"/>
        </w:rPr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148"/>
          <w:b/>
          <w:bCs/>
          <w:position w:val="-9"/>
        </w:rPr>
        <w:t>H</w:t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100"/>
          <w:b/>
          <w:bCs/>
          <w:position w:val="-9"/>
        </w:rPr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194"/>
          <w:position w:val="-9"/>
        </w:rPr>
        <w:t>.</w:t>
      </w:r>
      <w:r>
        <w:rPr>
          <w:rFonts w:ascii="Arial" w:hAnsi="Arial" w:cs="Arial" w:eastAsia="Arial"/>
          <w:sz w:val="29"/>
          <w:szCs w:val="29"/>
          <w:color w:val="3A3A3A"/>
          <w:spacing w:val="-54"/>
          <w:w w:val="100"/>
          <w:position w:val="-9"/>
        </w:rPr>
        <w:t> </w:t>
      </w:r>
      <w:r>
        <w:rPr>
          <w:rFonts w:ascii="Arial" w:hAnsi="Arial" w:cs="Arial" w:eastAsia="Arial"/>
          <w:sz w:val="29"/>
          <w:szCs w:val="29"/>
          <w:color w:val="676767"/>
          <w:spacing w:val="0"/>
          <w:w w:val="80"/>
          <w:position w:val="-9"/>
        </w:rPr>
        <w:t>.</w:t>
      </w:r>
      <w:r>
        <w:rPr>
          <w:rFonts w:ascii="Arial" w:hAnsi="Arial" w:cs="Arial" w:eastAsia="Arial"/>
          <w:sz w:val="29"/>
          <w:szCs w:val="29"/>
          <w:color w:val="676767"/>
          <w:spacing w:val="0"/>
          <w:w w:val="80"/>
          <w:position w:val="-9"/>
        </w:rPr>
        <w:t> </w:t>
      </w:r>
      <w:r>
        <w:rPr>
          <w:rFonts w:ascii="Arial" w:hAnsi="Arial" w:cs="Arial" w:eastAsia="Arial"/>
          <w:sz w:val="29"/>
          <w:szCs w:val="29"/>
          <w:color w:val="676767"/>
          <w:spacing w:val="4"/>
          <w:w w:val="80"/>
          <w:position w:val="-9"/>
        </w:rPr>
        <w:t> </w:t>
      </w:r>
      <w:r>
        <w:rPr>
          <w:rFonts w:ascii="Arial" w:hAnsi="Arial" w:cs="Arial" w:eastAsia="Arial"/>
          <w:sz w:val="29"/>
          <w:szCs w:val="29"/>
          <w:color w:val="BDBFBF"/>
          <w:spacing w:val="0"/>
          <w:w w:val="48"/>
          <w:position w:val="-9"/>
        </w:rPr>
        <w:t>.</w:t>
      </w:r>
      <w:r>
        <w:rPr>
          <w:rFonts w:ascii="Arial" w:hAnsi="Arial" w:cs="Arial" w:eastAsia="Arial"/>
          <w:sz w:val="29"/>
          <w:szCs w:val="29"/>
          <w:color w:val="BDBFBF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9"/>
          <w:szCs w:val="29"/>
          <w:color w:val="BDBFBF"/>
          <w:spacing w:val="0"/>
          <w:w w:val="100"/>
          <w:position w:val="-9"/>
        </w:rPr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16"/>
          <w:b/>
          <w:bCs/>
          <w:position w:val="-9"/>
        </w:rPr>
        <w:t>Ç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06" w:lineRule="exact"/>
        <w:ind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</w:r>
      <w:r>
        <w:rPr>
          <w:rFonts w:ascii="Arial" w:hAnsi="Arial" w:cs="Arial" w:eastAsia="Arial"/>
          <w:sz w:val="12"/>
          <w:szCs w:val="12"/>
          <w:color w:val="595B77"/>
          <w:spacing w:val="0"/>
          <w:w w:val="163"/>
          <w:position w:val="-2"/>
        </w:rPr>
        <w:t>?</w:t>
      </w:r>
      <w:r>
        <w:rPr>
          <w:rFonts w:ascii="Arial" w:hAnsi="Arial" w:cs="Arial" w:eastAsia="Arial"/>
          <w:sz w:val="12"/>
          <w:szCs w:val="12"/>
          <w:color w:val="595B77"/>
          <w:spacing w:val="0"/>
          <w:w w:val="163"/>
          <w:position w:val="-2"/>
        </w:rPr>
        <w:t>\</w:t>
      </w:r>
      <w:r>
        <w:rPr>
          <w:rFonts w:ascii="Arial" w:hAnsi="Arial" w:cs="Arial" w:eastAsia="Arial"/>
          <w:sz w:val="12"/>
          <w:szCs w:val="12"/>
          <w:color w:val="595B77"/>
          <w:spacing w:val="4"/>
          <w:w w:val="163"/>
          <w:position w:val="-2"/>
        </w:rPr>
        <w:t> </w:t>
      </w:r>
      <w:r>
        <w:rPr>
          <w:rFonts w:ascii="Arial" w:hAnsi="Arial" w:cs="Arial" w:eastAsia="Arial"/>
          <w:sz w:val="43"/>
          <w:szCs w:val="43"/>
          <w:color w:val="3A3A3A"/>
          <w:spacing w:val="0"/>
          <w:w w:val="63"/>
          <w:b/>
          <w:bCs/>
          <w:position w:val="-2"/>
        </w:rPr>
        <w:t>II".</w:t>
      </w:r>
      <w:r>
        <w:rPr>
          <w:rFonts w:ascii="Arial" w:hAnsi="Arial" w:cs="Arial" w:eastAsia="Arial"/>
          <w:sz w:val="43"/>
          <w:szCs w:val="43"/>
          <w:color w:val="3A3A3A"/>
          <w:spacing w:val="1"/>
          <w:w w:val="63"/>
          <w:b/>
          <w:bCs/>
          <w:position w:val="-2"/>
        </w:rPr>
        <w:t> </w:t>
      </w:r>
      <w:r>
        <w:rPr>
          <w:rFonts w:ascii="Arial" w:hAnsi="Arial" w:cs="Arial" w:eastAsia="Arial"/>
          <w:sz w:val="43"/>
          <w:szCs w:val="43"/>
          <w:color w:val="3A3A3A"/>
          <w:spacing w:val="0"/>
          <w:w w:val="63"/>
          <w:b/>
          <w:bCs/>
          <w:position w:val="-2"/>
        </w:rPr>
        <w:t>J'</w:t>
      </w:r>
      <w:r>
        <w:rPr>
          <w:rFonts w:ascii="Arial" w:hAnsi="Arial" w:cs="Arial" w:eastAsia="Arial"/>
          <w:sz w:val="43"/>
          <w:szCs w:val="43"/>
          <w:color w:val="3A3A3A"/>
          <w:spacing w:val="28"/>
          <w:w w:val="64"/>
          <w:b/>
          <w:bCs/>
          <w:position w:val="-2"/>
        </w:rPr>
        <w:t>;</w:t>
      </w:r>
      <w:r>
        <w:rPr>
          <w:rFonts w:ascii="Arial" w:hAnsi="Arial" w:cs="Arial" w:eastAsia="Arial"/>
          <w:sz w:val="43"/>
          <w:szCs w:val="43"/>
          <w:color w:val="676767"/>
          <w:spacing w:val="0"/>
          <w:w w:val="118"/>
          <w:b/>
          <w:bCs/>
          <w:position w:val="-2"/>
        </w:rPr>
        <w:t>f</w:t>
      </w:r>
      <w:r>
        <w:rPr>
          <w:rFonts w:ascii="Arial" w:hAnsi="Arial" w:cs="Arial" w:eastAsia="Arial"/>
          <w:sz w:val="43"/>
          <w:szCs w:val="43"/>
          <w:color w:val="676767"/>
          <w:spacing w:val="0"/>
          <w:w w:val="117"/>
          <w:b/>
          <w:bCs/>
          <w:position w:val="-2"/>
        </w:rPr>
        <w:t>Z</w:t>
      </w:r>
      <w:r>
        <w:rPr>
          <w:rFonts w:ascii="Arial" w:hAnsi="Arial" w:cs="Arial" w:eastAsia="Arial"/>
          <w:sz w:val="43"/>
          <w:szCs w:val="43"/>
          <w:color w:val="676767"/>
          <w:spacing w:val="-28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43"/>
          <w:szCs w:val="43"/>
          <w:color w:val="3A3A3A"/>
          <w:spacing w:val="0"/>
          <w:w w:val="190"/>
          <w:b/>
          <w:bCs/>
          <w:position w:val="-2"/>
        </w:rPr>
        <w:t>r</w:t>
      </w:r>
      <w:r>
        <w:rPr>
          <w:rFonts w:ascii="Arial" w:hAnsi="Arial" w:cs="Arial" w:eastAsia="Arial"/>
          <w:sz w:val="43"/>
          <w:szCs w:val="43"/>
          <w:color w:val="3A3A3A"/>
          <w:spacing w:val="-152"/>
          <w:w w:val="19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232324"/>
          <w:spacing w:val="0"/>
          <w:w w:val="52"/>
          <w:b/>
          <w:bCs/>
          <w:position w:val="-2"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  <w:cols w:num="2" w:equalWidth="0">
            <w:col w:w="4237" w:space="436"/>
            <w:col w:w="6847"/>
          </w:cols>
        </w:sectPr>
      </w:pPr>
      <w:rPr/>
    </w:p>
    <w:p>
      <w:pPr>
        <w:spacing w:before="79" w:after="0" w:line="34" w:lineRule="exact"/>
        <w:ind w:right="-20"/>
        <w:jc w:val="right"/>
        <w:tabs>
          <w:tab w:pos="1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59395"/>
          <w:spacing w:val="0"/>
          <w:w w:val="80"/>
          <w:position w:val="-16"/>
        </w:rPr>
        <w:t>··</w:t>
      </w:r>
      <w:r>
        <w:rPr>
          <w:rFonts w:ascii="Times New Roman" w:hAnsi="Times New Roman" w:cs="Times New Roman" w:eastAsia="Times New Roman"/>
          <w:sz w:val="19"/>
          <w:szCs w:val="19"/>
          <w:color w:val="959395"/>
          <w:spacing w:val="22"/>
          <w:w w:val="8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b/>
          <w:bCs/>
          <w:position w:val="-16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b/>
          <w:bCs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84"/>
          <w:position w:val="-16"/>
        </w:rPr>
        <w:t>Post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32"/>
          <w:position w:val="-1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7" w:after="0" w:line="106" w:lineRule="exact"/>
        <w:ind w:left="-29" w:right="7181"/>
        <w:jc w:val="center"/>
        <w:tabs>
          <w:tab w:pos="820" w:val="left"/>
        </w:tabs>
        <w:rPr>
          <w:rFonts w:ascii="Courier New" w:hAnsi="Courier New" w:cs="Courier New" w:eastAsia="Courier New"/>
          <w:sz w:val="12"/>
          <w:szCs w:val="12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2"/>
          <w:szCs w:val="12"/>
          <w:color w:val="504F95"/>
          <w:spacing w:val="0"/>
          <w:w w:val="53"/>
          <w:position w:val="-2"/>
        </w:rPr>
        <w:t>'lı</w:t>
      </w:r>
      <w:r>
        <w:rPr>
          <w:rFonts w:ascii="Courier New" w:hAnsi="Courier New" w:cs="Courier New" w:eastAsia="Courier New"/>
          <w:sz w:val="12"/>
          <w:szCs w:val="12"/>
          <w:color w:val="504F95"/>
          <w:spacing w:val="0"/>
          <w:w w:val="100"/>
          <w:position w:val="-2"/>
        </w:rPr>
        <w:tab/>
      </w:r>
      <w:r>
        <w:rPr>
          <w:rFonts w:ascii="Courier New" w:hAnsi="Courier New" w:cs="Courier New" w:eastAsia="Courier New"/>
          <w:sz w:val="12"/>
          <w:szCs w:val="12"/>
          <w:color w:val="504F95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12"/>
          <w:szCs w:val="12"/>
          <w:color w:val="676767"/>
          <w:spacing w:val="0"/>
          <w:w w:val="131"/>
          <w:position w:val="-2"/>
        </w:rPr>
        <w:t>.</w:t>
      </w:r>
      <w:r>
        <w:rPr>
          <w:rFonts w:ascii="Courier New" w:hAnsi="Courier New" w:cs="Courier New" w:eastAsia="Courier New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0" w:lineRule="atLeast"/>
        <w:ind w:left="110" w:right="72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A3F82"/>
          <w:w w:val="70"/>
        </w:rPr>
        <w:t>IY</w:t>
      </w:r>
      <w:r>
        <w:rPr>
          <w:rFonts w:ascii="Arial" w:hAnsi="Arial" w:cs="Arial" w:eastAsia="Arial"/>
          <w:sz w:val="18"/>
          <w:szCs w:val="18"/>
          <w:color w:val="3A3F82"/>
          <w:spacing w:val="-17"/>
          <w:w w:val="70"/>
        </w:rPr>
        <w:t>'</w:t>
      </w:r>
      <w:r>
        <w:rPr>
          <w:rFonts w:ascii="Arial" w:hAnsi="Arial" w:cs="Arial" w:eastAsia="Arial"/>
          <w:sz w:val="18"/>
          <w:szCs w:val="18"/>
          <w:color w:val="595B77"/>
          <w:spacing w:val="0"/>
          <w:w w:val="388"/>
        </w:rPr>
        <w:t>(</w:t>
      </w:r>
      <w:r>
        <w:rPr>
          <w:rFonts w:ascii="Arial" w:hAnsi="Arial" w:cs="Arial" w:eastAsia="Arial"/>
          <w:sz w:val="18"/>
          <w:szCs w:val="18"/>
          <w:color w:val="595B77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95B77"/>
          <w:spacing w:val="-1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80"/>
        </w:rPr>
        <w:t>P</w:t>
      </w:r>
      <w:r>
        <w:rPr>
          <w:rFonts w:ascii="Arial" w:hAnsi="Arial" w:cs="Arial" w:eastAsia="Arial"/>
          <w:sz w:val="18"/>
          <w:szCs w:val="18"/>
          <w:color w:val="50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360" w:right="40"/>
          <w:cols w:num="2" w:equalWidth="0">
            <w:col w:w="3221" w:space="101"/>
            <w:col w:w="819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0" w:right="-87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A3A3A"/>
          <w:spacing w:val="0"/>
          <w:w w:val="108"/>
        </w:rPr>
        <w:t>.;.: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95" w:lineRule="exact"/>
        <w:ind w:left="290" w:right="-82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-104"/>
          <w:w w:val="102"/>
          <w:position w:val="12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53"/>
          <w:position w:val="-1"/>
        </w:rPr>
        <w:t>:ı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1"/>
          <w:w w:val="53"/>
          <w:position w:val="-1"/>
        </w:rPr>
        <w:t>:</w:t>
      </w:r>
      <w:r>
        <w:rPr>
          <w:rFonts w:ascii="Arial" w:hAnsi="Arial" w:cs="Arial" w:eastAsia="Arial"/>
          <w:sz w:val="14"/>
          <w:szCs w:val="14"/>
          <w:color w:val="3A3A3A"/>
          <w:spacing w:val="-31"/>
          <w:w w:val="103"/>
          <w:position w:val="12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53"/>
          <w:position w:val="-1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F82"/>
          <w:w w:val="64"/>
          <w:b/>
          <w:bCs/>
        </w:rPr>
        <w:t>;.</w:t>
      </w:r>
      <w:r>
        <w:rPr>
          <w:rFonts w:ascii="Times New Roman" w:hAnsi="Times New Roman" w:cs="Times New Roman" w:eastAsia="Times New Roman"/>
          <w:sz w:val="19"/>
          <w:szCs w:val="19"/>
          <w:color w:val="3A3F82"/>
          <w:w w:val="63"/>
          <w:b/>
          <w:bCs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</w:rPr>
      </w:r>
    </w:p>
    <w:p>
      <w:pPr>
        <w:spacing w:before="0" w:after="0" w:line="6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8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77" w:lineRule="exact"/>
        <w:ind w:left="290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A3187"/>
          <w:spacing w:val="0"/>
          <w:w w:val="148"/>
          <w:position w:val="1"/>
        </w:rPr>
        <w:t>'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2" w:lineRule="exact"/>
        <w:ind w:left="35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6"/>
          <w:position w:val="-1"/>
        </w:rPr>
        <w:t>YasinGÜNEY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76"/>
          <w:w w:val="52"/>
          <w:b/>
          <w:bCs/>
          <w:i/>
          <w:position w:val="9"/>
        </w:rPr>
        <w:t>1</w:t>
      </w:r>
      <w:r>
        <w:rPr>
          <w:rFonts w:ascii="Arial" w:hAnsi="Arial" w:cs="Arial" w:eastAsia="Arial"/>
          <w:sz w:val="27"/>
          <w:szCs w:val="27"/>
          <w:color w:val="959395"/>
          <w:spacing w:val="-19"/>
          <w:w w:val="51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3A3A3A"/>
          <w:spacing w:val="-48"/>
          <w:w w:val="63"/>
          <w:position w:val="0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4"/>
          <w:w w:val="52"/>
          <w:b/>
          <w:bCs/>
          <w:i/>
          <w:position w:val="9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676767"/>
          <w:spacing w:val="-45"/>
          <w:w w:val="52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0"/>
          <w:w w:val="52"/>
          <w:b/>
          <w:bCs/>
          <w:i/>
          <w:position w:val="9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676767"/>
          <w:spacing w:val="0"/>
          <w:w w:val="52"/>
          <w:position w:val="0"/>
        </w:rPr>
        <w:t>._,</w:t>
      </w:r>
      <w:r>
        <w:rPr>
          <w:rFonts w:ascii="Times New Roman" w:hAnsi="Times New Roman" w:cs="Times New Roman" w:eastAsia="Times New Roman"/>
          <w:sz w:val="31"/>
          <w:szCs w:val="31"/>
          <w:color w:val="676767"/>
          <w:spacing w:val="-120"/>
          <w:w w:val="52"/>
          <w:position w:val="0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505050"/>
          <w:spacing w:val="0"/>
          <w:w w:val="115"/>
          <w:b/>
          <w:bCs/>
          <w:position w:val="9"/>
        </w:rPr>
        <w:t>Be\</w:t>
      </w:r>
      <w:r>
        <w:rPr>
          <w:rFonts w:ascii="Times New Roman" w:hAnsi="Times New Roman" w:cs="Times New Roman" w:eastAsia="Times New Roman"/>
          <w:sz w:val="16"/>
          <w:szCs w:val="16"/>
          <w:color w:val="505050"/>
          <w:spacing w:val="0"/>
          <w:w w:val="116"/>
          <w:b/>
          <w:bCs/>
          <w:position w:val="9"/>
        </w:rPr>
        <w:t>1)t-</w:t>
      </w:r>
      <w:r>
        <w:rPr>
          <w:rFonts w:ascii="Times New Roman" w:hAnsi="Times New Roman" w:cs="Times New Roman" w:eastAsia="Times New Roman"/>
          <w:sz w:val="16"/>
          <w:szCs w:val="16"/>
          <w:color w:val="505050"/>
          <w:spacing w:val="-20"/>
          <w:w w:val="100"/>
          <w:b/>
          <w:bCs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BDBFBF"/>
          <w:spacing w:val="0"/>
          <w:w w:val="134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40"/>
          <w:cols w:num="4" w:equalWidth="0">
            <w:col w:w="440" w:space="2879"/>
            <w:col w:w="105" w:space="748"/>
            <w:col w:w="1417" w:space="3648"/>
            <w:col w:w="2283"/>
          </w:cols>
        </w:sectPr>
      </w:pPr>
      <w:rPr/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/>
        <w:pict>
          <v:group style="position:absolute;margin-left:23.662025pt;margin-top:32.686428pt;width:557.529126pt;height:751.229153pt;mso-position-horizontal-relative:page;mso-position-vertical-relative:page;z-index:-15161" coordorigin="473,654" coordsize="11151,15025">
            <v:group style="position:absolute;left:480;top:670;width:1601;height:2" coordorigin="480,670" coordsize="1601,2">
              <v:shape style="position:absolute;left:480;top:670;width:1601;height:2" coordorigin="480,670" coordsize="1601,0" path="m480,670l2081,670e" filled="f" stroked="t" strokeweight=".706329pt" strokecolor="#606060">
                <v:path arrowok="t"/>
              </v:shape>
            </v:group>
            <v:group style="position:absolute;left:490;top:661;width:2;height:1017" coordorigin="490,661" coordsize="2,1017">
              <v:shape style="position:absolute;left:490;top:661;width:2;height:1017" coordorigin="490,661" coordsize="0,1017" path="m490,1678l490,661e" filled="f" stroked="t" strokeweight=".706329pt" strokecolor="#747474">
                <v:path arrowok="t"/>
              </v:shape>
            </v:group>
            <v:group style="position:absolute;left:2025;top:670;width:231;height:2" coordorigin="2025,670" coordsize="231,2">
              <v:shape style="position:absolute;left:2025;top:670;width:231;height:2" coordorigin="2025,670" coordsize="231,0" path="m2025,670l2256,670e" filled="f" stroked="t" strokeweight=".470886pt" strokecolor="#444444">
                <v:path arrowok="t"/>
              </v:shape>
            </v:group>
            <v:group style="position:absolute;left:2199;top:673;width:9399;height:2" coordorigin="2199,673" coordsize="9399,2">
              <v:shape style="position:absolute;left:2199;top:673;width:9399;height:2" coordorigin="2199,673" coordsize="9399,0" path="m2199,673l11598,673e" filled="f" stroked="t" strokeweight=".706329pt" strokecolor="#5B5B5B">
                <v:path arrowok="t"/>
              </v:shape>
            </v:group>
            <v:group style="position:absolute;left:2524;top:661;width:2;height:1493" coordorigin="2524,661" coordsize="2,1493">
              <v:shape style="position:absolute;left:2524;top:661;width:2;height:1493" coordorigin="2524,661" coordsize="0,1493" path="m2524,2154l2524,661e" filled="f" stroked="t" strokeweight=".706329pt" strokecolor="#4F4F4F">
                <v:path arrowok="t"/>
              </v:shape>
            </v:group>
            <v:group style="position:absolute;left:2769;top:673;width:245;height:2" coordorigin="2769,673" coordsize="245,2">
              <v:shape style="position:absolute;left:2769;top:673;width:245;height:2" coordorigin="2769,673" coordsize="245,0" path="m2769,673l3014,673e" filled="f" stroked="t" strokeweight=".470886pt" strokecolor="#484848">
                <v:path arrowok="t"/>
              </v:shape>
            </v:group>
            <v:group style="position:absolute;left:6866;top:670;width:226;height:2" coordorigin="6866,670" coordsize="226,2">
              <v:shape style="position:absolute;left:6866;top:670;width:226;height:2" coordorigin="6866,670" coordsize="226,0" path="m6866,670l7092,670e" filled="f" stroked="t" strokeweight=".470886pt" strokecolor="#3F3F3F">
                <v:path arrowok="t"/>
              </v:shape>
            </v:group>
            <v:group style="position:absolute;left:7435;top:673;width:499;height:2" coordorigin="7435,673" coordsize="499,2">
              <v:shape style="position:absolute;left:7435;top:673;width:499;height:2" coordorigin="7435,673" coordsize="499,0" path="m7435,673l7934,673e" filled="f" stroked="t" strokeweight=".470886pt" strokecolor="#444444">
                <v:path arrowok="t"/>
              </v:shape>
            </v:group>
            <v:group style="position:absolute;left:9215;top:661;width:2;height:846" coordorigin="9215,661" coordsize="2,846">
              <v:shape style="position:absolute;left:9215;top:661;width:2;height:846" coordorigin="9215,661" coordsize="0,846" path="m9215,1507l9215,661e" filled="f" stroked="t" strokeweight=".706329pt" strokecolor="#4F4F4F">
                <v:path arrowok="t"/>
              </v:shape>
            </v:group>
            <v:group style="position:absolute;left:11593;top:666;width:2;height:2852" coordorigin="11593,666" coordsize="2,2852">
              <v:shape style="position:absolute;left:11593;top:666;width:2;height:2852" coordorigin="11593,666" coordsize="0,2852" path="m11593,3518l11593,666e" filled="f" stroked="t" strokeweight=".706329pt" strokecolor="#5B5B5B">
                <v:path arrowok="t"/>
              </v:shape>
            </v:group>
            <v:group style="position:absolute;left:9215;top:1450;width:2;height:228" coordorigin="9215,1450" coordsize="2,228">
              <v:shape style="position:absolute;left:9215;top:1450;width:2;height:228" coordorigin="9215,1450" coordsize="0,228" path="m9215,1678l9215,1450e" filled="f" stroked="t" strokeweight=".470886pt" strokecolor="#343434">
                <v:path arrowok="t"/>
              </v:shape>
            </v:group>
            <v:group style="position:absolute;left:490;top:2144;width:8749;height:2" coordorigin="490,2144" coordsize="8749,2">
              <v:shape style="position:absolute;left:490;top:2144;width:8749;height:2" coordorigin="490,2144" coordsize="8749,0" path="m490,2144l9239,2144e" filled="f" stroked="t" strokeweight=".706329pt" strokecolor="#575757">
                <v:path arrowok="t"/>
              </v:shape>
            </v:group>
            <v:group style="position:absolute;left:494;top:1621;width:2;height:1008" coordorigin="494,1621" coordsize="2,1008">
              <v:shape style="position:absolute;left:494;top:1621;width:2;height:1008" coordorigin="494,1621" coordsize="0,1008" path="m494,2629l494,1621e" filled="f" stroked="t" strokeweight=".706329pt" strokecolor="#4B4B4B">
                <v:path arrowok="t"/>
              </v:shape>
            </v:group>
            <v:group style="position:absolute;left:2025;top:2144;width:231;height:2" coordorigin="2025,2144" coordsize="231,2">
              <v:shape style="position:absolute;left:2025;top:2144;width:231;height:2" coordorigin="2025,2144" coordsize="231,0" path="m2025,2144l2256,2144e" filled="f" stroked="t" strokeweight=".470886pt" strokecolor="#3F3F3F">
                <v:path arrowok="t"/>
              </v:shape>
            </v:group>
            <v:group style="position:absolute;left:2769;top:2146;width:245;height:2" coordorigin="2769,2146" coordsize="245,2">
              <v:shape style="position:absolute;left:2769;top:2146;width:245;height:2" coordorigin="2769,2146" coordsize="245,0" path="m2769,2146l3014,2146e" filled="f" stroked="t" strokeweight=".470886pt" strokecolor="#484848">
                <v:path arrowok="t"/>
              </v:shape>
            </v:group>
            <v:group style="position:absolute;left:3461;top:2146;width:226;height:2" coordorigin="3461,2146" coordsize="226,2">
              <v:shape style="position:absolute;left:3461;top:2146;width:226;height:2" coordorigin="3461,2146" coordsize="226,0" path="m3461,2146l3687,2146e" filled="f" stroked="t" strokeweight=".470886pt" strokecolor="#444444">
                <v:path arrowok="t"/>
              </v:shape>
            </v:group>
            <v:group style="position:absolute;left:9215;top:1621;width:2;height:532" coordorigin="9215,1621" coordsize="2,532">
              <v:shape style="position:absolute;left:9215;top:1621;width:2;height:532" coordorigin="9215,1621" coordsize="0,532" path="m9215,2154l9215,1621e" filled="f" stroked="t" strokeweight=".941772pt" strokecolor="#575757">
                <v:path arrowok="t"/>
              </v:shape>
            </v:group>
            <v:group style="position:absolute;left:9168;top:2149;width:301;height:2" coordorigin="9168,2149" coordsize="301,2">
              <v:shape style="position:absolute;left:9168;top:2149;width:301;height:2" coordorigin="9168,2149" coordsize="301,0" path="m9168,2149l9470,2149e" filled="f" stroked="t" strokeweight=".470886pt" strokecolor="#343434">
                <v:path arrowok="t"/>
              </v:shape>
            </v:group>
            <v:group style="position:absolute;left:9413;top:2149;width:2190;height:2" coordorigin="9413,2149" coordsize="2190,2">
              <v:shape style="position:absolute;left:9413;top:2149;width:2190;height:2" coordorigin="9413,2149" coordsize="2190,0" path="m9413,2149l11603,2149e" filled="f" stroked="t" strokeweight=".706329pt" strokecolor="#575757">
                <v:path arrowok="t"/>
              </v:shape>
            </v:group>
            <v:group style="position:absolute;left:485;top:2389;width:11118;height:2" coordorigin="485,2389" coordsize="11118,2">
              <v:shape style="position:absolute;left:485;top:2389;width:11118;height:2" coordorigin="485,2389" coordsize="11118,0" path="m485,2389l11603,2389e" filled="f" stroked="t" strokeweight=".706329pt" strokecolor="#5B5B5B">
                <v:path arrowok="t"/>
              </v:shape>
            </v:group>
            <v:group style="position:absolute;left:485;top:2603;width:8744;height:2" coordorigin="485,2603" coordsize="8744,2">
              <v:shape style="position:absolute;left:485;top:2603;width:8744;height:2" coordorigin="485,2603" coordsize="8744,0" path="m485,2603l9229,2603e" filled="f" stroked="t" strokeweight=".706329pt" strokecolor="#575757">
                <v:path arrowok="t"/>
              </v:shape>
            </v:group>
            <v:group style="position:absolute;left:9173;top:2605;width:297;height:2" coordorigin="9173,2605" coordsize="297,2">
              <v:shape style="position:absolute;left:9173;top:2605;width:297;height:2" coordorigin="9173,2605" coordsize="297,0" path="m9173,2605l9470,2605e" filled="f" stroked="t" strokeweight=".470886pt" strokecolor="#383838">
                <v:path arrowok="t"/>
              </v:shape>
            </v:group>
            <v:group style="position:absolute;left:9413;top:2605;width:2190;height:2" coordorigin="9413,2605" coordsize="2190,2">
              <v:shape style="position:absolute;left:9413;top:2605;width:2190;height:2" coordorigin="9413,2605" coordsize="2190,0" path="m9413,2605l11603,2605e" filled="f" stroked="t" strokeweight=".706329pt" strokecolor="#5B5B5B">
                <v:path arrowok="t"/>
              </v:shape>
            </v:group>
            <v:group style="position:absolute;left:11596;top:2344;width:2;height:285" coordorigin="11596,2344" coordsize="2,285">
              <v:shape style="position:absolute;left:11596;top:2344;width:2;height:285" coordorigin="11596,2344" coordsize="0,285" path="m11596,2629l11596,2344e" filled="f" stroked="t" strokeweight=".706329pt" strokecolor="#4F4F4F">
                <v:path arrowok="t"/>
              </v:shape>
            </v:group>
            <v:group style="position:absolute;left:490;top:2821;width:8740;height:2" coordorigin="490,2821" coordsize="8740,2">
              <v:shape style="position:absolute;left:490;top:2821;width:8740;height:2" coordorigin="490,2821" coordsize="8740,0" path="m490,2821l9229,2821e" filled="f" stroked="t" strokeweight=".706329pt" strokecolor="#575757">
                <v:path arrowok="t"/>
              </v:shape>
            </v:group>
            <v:group style="position:absolute;left:494;top:2558;width:2;height:504" coordorigin="494,2558" coordsize="2,504">
              <v:shape style="position:absolute;left:494;top:2558;width:2;height:504" coordorigin="494,2558" coordsize="0,504" path="m494,3062l494,2558e" filled="f" stroked="t" strokeweight=".470886pt" strokecolor="#484848">
                <v:path arrowok="t"/>
              </v:shape>
            </v:group>
            <v:group style="position:absolute;left:9173;top:2824;width:297;height:2" coordorigin="9173,2824" coordsize="297,2">
              <v:shape style="position:absolute;left:9173;top:2824;width:297;height:2" coordorigin="9173,2824" coordsize="297,0" path="m9173,2824l9470,2824e" filled="f" stroked="t" strokeweight=".470886pt" strokecolor="#3B3B3B">
                <v:path arrowok="t"/>
              </v:shape>
            </v:group>
            <v:group style="position:absolute;left:9413;top:2824;width:2190;height:2" coordorigin="9413,2824" coordsize="2190,2">
              <v:shape style="position:absolute;left:9413;top:2824;width:2190;height:2" coordorigin="9413,2824" coordsize="2190,0" path="m9413,2824l11603,2824e" filled="f" stroked="t" strokeweight=".706329pt" strokecolor="#5B5B5B">
                <v:path arrowok="t"/>
              </v:shape>
            </v:group>
            <v:group style="position:absolute;left:485;top:3035;width:11118;height:2" coordorigin="485,3035" coordsize="11118,2">
              <v:shape style="position:absolute;left:485;top:3035;width:11118;height:2" coordorigin="485,3035" coordsize="11118,0" path="m485,3035l11603,3035e" filled="f" stroked="t" strokeweight=".706329pt" strokecolor="#575757">
                <v:path arrowok="t"/>
              </v:shape>
            </v:group>
            <v:group style="position:absolute;left:485;top:3252;width:2340;height:2" coordorigin="485,3252" coordsize="2340,2">
              <v:shape style="position:absolute;left:485;top:3252;width:2340;height:2" coordorigin="485,3252" coordsize="2340,0" path="m485,3252l2825,3252e" filled="f" stroked="t" strokeweight=".470886pt" strokecolor="#545454">
                <v:path arrowok="t"/>
              </v:shape>
            </v:group>
            <v:group style="position:absolute;left:494;top:2957;width:2;height:561" coordorigin="494,2957" coordsize="2,561">
              <v:shape style="position:absolute;left:494;top:2957;width:2;height:561" coordorigin="494,2957" coordsize="0,561" path="m494,3518l494,2957e" filled="f" stroked="t" strokeweight=".706329pt" strokecolor="#545454">
                <v:path arrowok="t"/>
              </v:shape>
            </v:group>
            <v:group style="position:absolute;left:2599;top:3254;width:3852;height:2" coordorigin="2599,3254" coordsize="3852,2">
              <v:shape style="position:absolute;left:2599;top:3254;width:3852;height:2" coordorigin="2599,3254" coordsize="3852,0" path="m2599,3254l6451,3254e" filled="f" stroked="t" strokeweight=".706329pt" strokecolor="#575757">
                <v:path arrowok="t"/>
              </v:shape>
            </v:group>
            <v:group style="position:absolute;left:3631;top:3252;width:396;height:2" coordorigin="3631,3252" coordsize="396,2">
              <v:shape style="position:absolute;left:3631;top:3252;width:396;height:2" coordorigin="3631,3252" coordsize="396,0" path="m3631,3252l4026,3252e" filled="f" stroked="t" strokeweight=".470886pt" strokecolor="#3F3F3F">
                <v:path arrowok="t"/>
              </v:shape>
            </v:group>
            <v:group style="position:absolute;left:6395;top:3252;width:2835;height:2" coordorigin="6395,3252" coordsize="2835,2">
              <v:shape style="position:absolute;left:6395;top:3252;width:2835;height:2" coordorigin="6395,3252" coordsize="2835,0" path="m6395,3252l9229,3252e" filled="f" stroked="t" strokeweight=".470886pt" strokecolor="#4F4F4F">
                <v:path arrowok="t"/>
              </v:shape>
            </v:group>
            <v:group style="position:absolute;left:9173;top:3254;width:2434;height:2" coordorigin="9173,3254" coordsize="2434,2">
              <v:shape style="position:absolute;left:9173;top:3254;width:2434;height:2" coordorigin="9173,3254" coordsize="2434,0" path="m9173,3254l11607,3254e" filled="f" stroked="t" strokeweight=".706329pt" strokecolor="#606060">
                <v:path arrowok="t"/>
              </v:shape>
            </v:group>
            <v:group style="position:absolute;left:7077;top:3204;width:2;height:784" coordorigin="7077,3204" coordsize="2,784">
              <v:shape style="position:absolute;left:7077;top:3204;width:2;height:784" coordorigin="7077,3204" coordsize="0,784" path="m7077,3989l7077,3204e" filled="f" stroked="t" strokeweight=".706329pt" strokecolor="#4F4F4F">
                <v:path arrowok="t"/>
              </v:shape>
            </v:group>
            <v:group style="position:absolute;left:494;top:3461;width:2;height:252" coordorigin="494,3461" coordsize="2,252">
              <v:shape style="position:absolute;left:494;top:3461;width:2;height:252" coordorigin="494,3461" coordsize="0,252" path="m494,3713l494,3461e" filled="f" stroked="t" strokeweight=".470886pt" strokecolor="#3F3F3F">
                <v:path arrowok="t"/>
              </v:shape>
            </v:group>
            <v:group style="position:absolute;left:4007;top:3247;width:2;height:737" coordorigin="4007,3247" coordsize="2,737">
              <v:shape style="position:absolute;left:4007;top:3247;width:2;height:737" coordorigin="4007,3247" coordsize="0,737" path="m4007,3984l4007,3247e" filled="f" stroked="t" strokeweight=".706329pt" strokecolor="#484848">
                <v:path arrowok="t"/>
              </v:shape>
            </v:group>
            <v:group style="position:absolute;left:4003;top:3670;width:2486;height:2" coordorigin="4003,3670" coordsize="2486,2">
              <v:shape style="position:absolute;left:4003;top:3670;width:2486;height:2" coordorigin="4003,3670" coordsize="2486,0" path="m4003,3670l6489,3670e" filled="f" stroked="t" strokeweight=".706329pt" strokecolor="#646464">
                <v:path arrowok="t"/>
              </v:shape>
            </v:group>
            <v:group style="position:absolute;left:11598;top:3461;width:2;height:252" coordorigin="11598,3461" coordsize="2,252">
              <v:shape style="position:absolute;left:11598;top:3461;width:2;height:252" coordorigin="11598,3461" coordsize="0,252" path="m11598,3713l11598,3461e" filled="f" stroked="t" strokeweight=".470886pt" strokecolor="#4B4B4B">
                <v:path arrowok="t"/>
              </v:shape>
            </v:group>
            <v:group style="position:absolute;left:4007;top:3242;width:2;height:742" coordorigin="4007,3242" coordsize="2,742">
              <v:shape style="position:absolute;left:4007;top:3242;width:2;height:742" coordorigin="4007,3242" coordsize="0,742" path="m4007,3984l4007,3242e" filled="f" stroked="t" strokeweight=".706329pt" strokecolor="#4B4B4B">
                <v:path arrowok="t"/>
              </v:shape>
            </v:group>
            <v:group style="position:absolute;left:2025;top:3979;width:231;height:2" coordorigin="2025,3979" coordsize="231,2">
              <v:shape style="position:absolute;left:2025;top:3979;width:231;height:2" coordorigin="2025,3979" coordsize="231,0" path="m2025,3979l2256,3979e" filled="f" stroked="t" strokeweight=".470886pt" strokecolor="#3B3B3B">
                <v:path arrowok="t"/>
              </v:shape>
            </v:group>
            <v:group style="position:absolute;left:2486;top:3979;width:339;height:2" coordorigin="2486,3979" coordsize="339,2">
              <v:shape style="position:absolute;left:2486;top:3979;width:339;height:2" coordorigin="2486,3979" coordsize="339,0" path="m2486,3979l2825,3979e" filled="f" stroked="t" strokeweight=".470886pt" strokecolor="#444444">
                <v:path arrowok="t"/>
              </v:shape>
            </v:group>
            <v:group style="position:absolute;left:3461;top:3979;width:226;height:2" coordorigin="3461,3979" coordsize="226,2">
              <v:shape style="position:absolute;left:3461;top:3979;width:226;height:2" coordorigin="3461,3979" coordsize="226,0" path="m3461,3979l3687,3979e" filled="f" stroked="t" strokeweight=".470886pt" strokecolor="#444444">
                <v:path arrowok="t"/>
              </v:shape>
            </v:group>
            <v:group style="position:absolute;left:485;top:3977;width:3631;height:2" coordorigin="485,3977" coordsize="3631,2">
              <v:shape style="position:absolute;left:485;top:3977;width:3631;height:2" coordorigin="485,3977" coordsize="3631,0" path="m485,3977l4116,3977e" filled="f" stroked="t" strokeweight=".706329pt" strokecolor="#545454">
                <v:path arrowok="t"/>
              </v:shape>
            </v:group>
            <v:group style="position:absolute;left:3998;top:3974;width:1851;height:2" coordorigin="3998,3974" coordsize="1851,2">
              <v:shape style="position:absolute;left:3998;top:3974;width:1851;height:2" coordorigin="3998,3974" coordsize="1851,0" path="m3998,3974l5848,3974e" filled="f" stroked="t" strokeweight="1.177215pt" strokecolor="#383838">
                <v:path arrowok="t"/>
              </v:shape>
            </v:group>
            <v:group style="position:absolute;left:5792;top:3977;width:1130;height:2" coordorigin="5792,3977" coordsize="1130,2">
              <v:shape style="position:absolute;left:5792;top:3977;width:1130;height:2" coordorigin="5792,3977" coordsize="1130,0" path="m5792,3977l6922,3977e" filled="f" stroked="t" strokeweight=".941772pt" strokecolor="#5B5B5B">
                <v:path arrowok="t"/>
              </v:shape>
            </v:group>
            <v:group style="position:absolute;left:6866;top:3979;width:235;height:2" coordorigin="6866,3979" coordsize="235,2">
              <v:shape style="position:absolute;left:6866;top:3979;width:235;height:2" coordorigin="6866,3979" coordsize="235,0" path="m6866,3979l7101,3979e" filled="f" stroked="t" strokeweight=".470886pt" strokecolor="#3B3B3B">
                <v:path arrowok="t"/>
              </v:shape>
            </v:group>
            <v:group style="position:absolute;left:7030;top:3981;width:4577;height:2" coordorigin="7030,3981" coordsize="4577,2">
              <v:shape style="position:absolute;left:7030;top:3981;width:4577;height:2" coordorigin="7030,3981" coordsize="4577,0" path="m7030,3981l11607,3981e" filled="f" stroked="t" strokeweight=".706329pt" strokecolor="#5B5B5B">
                <v:path arrowok="t"/>
              </v:shape>
            </v:group>
            <v:group style="position:absolute;left:11598;top:3656;width:2;height:338" coordorigin="11598,3656" coordsize="2,338">
              <v:shape style="position:absolute;left:11598;top:3656;width:2;height:338" coordorigin="11598,3656" coordsize="0,338" path="m11598,3993l11598,3656e" filled="f" stroked="t" strokeweight=".706329pt" strokecolor="#545454">
                <v:path arrowok="t"/>
              </v:shape>
            </v:group>
            <v:group style="position:absolute;left:490;top:4252;width:11118;height:2" coordorigin="490,4252" coordsize="11118,2">
              <v:shape style="position:absolute;left:490;top:4252;width:11118;height:2" coordorigin="490,4252" coordsize="11118,0" path="m490,4252l11607,4252e" filled="f" stroked="t" strokeweight=".706329pt" strokecolor="#575757">
                <v:path arrowok="t"/>
              </v:shape>
            </v:group>
            <v:group style="position:absolute;left:2529;top:3970;width:2;height:1692" coordorigin="2529,3970" coordsize="2,1692">
              <v:shape style="position:absolute;left:2529;top:3970;width:2;height:1692" coordorigin="2529,3970" coordsize="0,1692" path="m2529,5662l2529,3970e" filled="f" stroked="t" strokeweight=".706329pt" strokecolor="#4B4B4B">
                <v:path arrowok="t"/>
              </v:shape>
            </v:group>
            <v:group style="position:absolute;left:2519;top:4471;width:6950;height:2" coordorigin="2519,4471" coordsize="6950,2">
              <v:shape style="position:absolute;left:2519;top:4471;width:6950;height:2" coordorigin="2519,4471" coordsize="6950,0" path="m2519,4471l9470,4471e" filled="f" stroked="t" strokeweight=".706329pt" strokecolor="#575757">
                <v:path arrowok="t"/>
              </v:shape>
            </v:group>
            <v:group style="position:absolute;left:9413;top:4473;width:461;height:2" coordorigin="9413,4473" coordsize="461,2">
              <v:shape style="position:absolute;left:9413;top:4473;width:461;height:2" coordorigin="9413,4473" coordsize="461,0" path="m9413,4473l9874,4473e" filled="f" stroked="t" strokeweight=".470886pt" strokecolor="#4F4F4F">
                <v:path arrowok="t"/>
              </v:shape>
            </v:group>
            <v:group style="position:absolute;left:9794;top:4473;width:1813;height:2" coordorigin="9794,4473" coordsize="1813,2">
              <v:shape style="position:absolute;left:9794;top:4473;width:1813;height:2" coordorigin="9794,4473" coordsize="1813,0" path="m9794,4473l11607,4473e" filled="f" stroked="t" strokeweight=".706329pt" strokecolor="#606060">
                <v:path arrowok="t"/>
              </v:shape>
            </v:group>
            <v:group style="position:absolute;left:11598;top:4250;width:2;height:247" coordorigin="11598,4250" coordsize="2,247">
              <v:shape style="position:absolute;left:11598;top:4250;width:2;height:247" coordorigin="11598,4250" coordsize="0,247" path="m11598,4497l11598,4250e" filled="f" stroked="t" strokeweight=".470886pt" strokecolor="#3F3F3F">
                <v:path arrowok="t"/>
              </v:shape>
            </v:group>
            <v:group style="position:absolute;left:7916;top:4445;width:2;height:485" coordorigin="7916,4445" coordsize="2,485">
              <v:shape style="position:absolute;left:7916;top:4445;width:2;height:485" coordorigin="7916,4445" coordsize="0,485" path="m7916,4930l7916,4445e" filled="f" stroked="t" strokeweight=".706329pt" strokecolor="#606060">
                <v:path arrowok="t"/>
              </v:shape>
            </v:group>
            <v:group style="position:absolute;left:11600;top:4426;width:2;height:3632" coordorigin="11600,4426" coordsize="2,3632">
              <v:shape style="position:absolute;left:11600;top:4426;width:2;height:3632" coordorigin="11600,4426" coordsize="0,3632" path="m11600,8058l11600,4426e" filled="f" stroked="t" strokeweight=".706329pt" strokecolor="#5B5B5B">
                <v:path arrowok="t"/>
              </v:shape>
            </v:group>
            <v:group style="position:absolute;left:492;top:3632;width:2;height:7426" coordorigin="492,3632" coordsize="2,7426">
              <v:shape style="position:absolute;left:492;top:3632;width:2;height:7426" coordorigin="492,3632" coordsize="0,7426" path="m492,11058l492,3632e" filled="f" stroked="t" strokeweight=".706329pt" strokecolor="#4F4F4F">
                <v:path arrowok="t"/>
              </v:shape>
            </v:group>
            <v:group style="position:absolute;left:5050;top:4464;width:2;height:2054" coordorigin="5050,4464" coordsize="2,2054">
              <v:shape style="position:absolute;left:5050;top:4464;width:2;height:2054" coordorigin="5050,4464" coordsize="0,2054" path="m5050,6518l5050,4464e" filled="f" stroked="t" strokeweight=".706329pt" strokecolor="#4F4F4F">
                <v:path arrowok="t"/>
              </v:shape>
            </v:group>
            <v:group style="position:absolute;left:5038;top:4897;width:250;height:2" coordorigin="5038,4897" coordsize="250,2">
              <v:shape style="position:absolute;left:5038;top:4897;width:250;height:2" coordorigin="5038,4897" coordsize="250,0" path="m5038,4897l5288,4897e" filled="f" stroked="t" strokeweight=".235443pt" strokecolor="#545454">
                <v:path arrowok="t"/>
              </v:shape>
            </v:group>
            <v:group style="position:absolute;left:5288;top:4897;width:2175;height:2" coordorigin="5288,4897" coordsize="2175,2">
              <v:shape style="position:absolute;left:5288;top:4897;width:2175;height:2" coordorigin="5288,4897" coordsize="2175,0" path="m5288,4897l7464,4897e" filled="f" stroked="t" strokeweight=".235443pt" strokecolor="#000000">
                <v:path arrowok="t"/>
              </v:shape>
            </v:group>
            <v:group style="position:absolute;left:7464;top:4897;width:965;height:2" coordorigin="7464,4897" coordsize="965,2">
              <v:shape style="position:absolute;left:7464;top:4897;width:965;height:2" coordorigin="7464,4897" coordsize="965,0" path="m7464,4897l8429,4897e" filled="f" stroked="t" strokeweight=".235443pt" strokecolor="#545454">
                <v:path arrowok="t"/>
              </v:shape>
            </v:group>
            <v:group style="position:absolute;left:8429;top:4897;width:3160;height:2" coordorigin="8429,4897" coordsize="3160,2">
              <v:shape style="position:absolute;left:8429;top:4897;width:3160;height:2" coordorigin="8429,4897" coordsize="3160,0" path="m8429,4897l11589,4897e" filled="f" stroked="t" strokeweight=".235443pt" strokecolor="#000000">
                <v:path arrowok="t"/>
              </v:shape>
            </v:group>
            <v:group style="position:absolute;left:5043;top:5194;width:6569;height:2" coordorigin="5043,5194" coordsize="6569,2">
              <v:shape style="position:absolute;left:5043;top:5194;width:6569;height:2" coordorigin="5043,5194" coordsize="6569,0" path="m5043,5194l11612,5194e" filled="f" stroked="t" strokeweight=".706329pt" strokecolor="#5B5B5B">
                <v:path arrowok="t"/>
              </v:shape>
            </v:group>
            <v:group style="position:absolute;left:7035;top:5191;width:457;height:2" coordorigin="7035,5191" coordsize="457,2">
              <v:shape style="position:absolute;left:7035;top:5191;width:457;height:2" coordorigin="7035,5191" coordsize="457,0" path="m7035,5191l7492,5191e" filled="f" stroked="t" strokeweight=".470886pt" strokecolor="#484848">
                <v:path arrowok="t"/>
              </v:shape>
            </v:group>
            <v:group style="position:absolute;left:9173;top:5191;width:297;height:2" coordorigin="9173,5191" coordsize="297,2">
              <v:shape style="position:absolute;left:9173;top:5191;width:297;height:2" coordorigin="9173,5191" coordsize="297,0" path="m9173,5191l9470,5191e" filled="f" stroked="t" strokeweight=".470886pt" strokecolor="#383838">
                <v:path arrowok="t"/>
              </v:shape>
            </v:group>
            <v:group style="position:absolute;left:5043;top:5431;width:6564;height:2" coordorigin="5043,5431" coordsize="6564,2">
              <v:shape style="position:absolute;left:5043;top:5431;width:6564;height:2" coordorigin="5043,5431" coordsize="6564,0" path="m5043,5431l11607,5431e" filled="f" stroked="t" strokeweight=".706329pt" strokecolor="#575757">
                <v:path arrowok="t"/>
              </v:shape>
            </v:group>
            <v:group style="position:absolute;left:2524;top:5645;width:1163;height:2" coordorigin="2524,5645" coordsize="1163,2">
              <v:shape style="position:absolute;left:2524;top:5645;width:1163;height:2" coordorigin="2524,5645" coordsize="1163,0" path="m2524,5645l3687,5645e" filled="f" stroked="t" strokeweight=".706329pt" strokecolor="#575757">
                <v:path arrowok="t"/>
              </v:shape>
            </v:group>
            <v:group style="position:absolute;left:3631;top:5648;width:141;height:2" coordorigin="3631,5648" coordsize="141,2">
              <v:shape style="position:absolute;left:3631;top:5648;width:141;height:2" coordorigin="3631,5648" coordsize="141,0" path="m3631,5648l3772,5648e" filled="f" stroked="t" strokeweight=".470886pt" strokecolor="#3B3B3B">
                <v:path arrowok="t"/>
              </v:shape>
            </v:group>
            <v:group style="position:absolute;left:3715;top:5645;width:1370;height:2" coordorigin="3715,5645" coordsize="1370,2">
              <v:shape style="position:absolute;left:3715;top:5645;width:1370;height:2" coordorigin="3715,5645" coordsize="1370,0" path="m3715,5645l5086,5645e" filled="f" stroked="t" strokeweight=".706329pt" strokecolor="#545454">
                <v:path arrowok="t"/>
              </v:shape>
            </v:group>
            <v:group style="position:absolute;left:5006;top:5648;width:2486;height:2" coordorigin="5006,5648" coordsize="2486,2">
              <v:shape style="position:absolute;left:5006;top:5648;width:2486;height:2" coordorigin="5006,5648" coordsize="2486,0" path="m5006,5648l7492,5648e" filled="f" stroked="t" strokeweight=".470886pt" strokecolor="#4F4F4F">
                <v:path arrowok="t"/>
              </v:shape>
            </v:group>
            <v:group style="position:absolute;left:7435;top:5648;width:1794;height:2" coordorigin="7435,5648" coordsize="1794,2">
              <v:shape style="position:absolute;left:7435;top:5648;width:1794;height:2" coordorigin="7435,5648" coordsize="1794,0" path="m7435,5648l9229,5648e" filled="f" stroked="t" strokeweight=".706329pt" strokecolor="#5B5B5B">
                <v:path arrowok="t"/>
              </v:shape>
            </v:group>
            <v:group style="position:absolute;left:9173;top:5648;width:297;height:2" coordorigin="9173,5648" coordsize="297,2">
              <v:shape style="position:absolute;left:9173;top:5648;width:297;height:2" coordorigin="9173,5648" coordsize="297,0" path="m9173,5648l9470,5648e" filled="f" stroked="t" strokeweight=".470886pt" strokecolor="#3B3B3B">
                <v:path arrowok="t"/>
              </v:shape>
            </v:group>
            <v:group style="position:absolute;left:9413;top:5650;width:2194;height:2" coordorigin="9413,5650" coordsize="2194,2">
              <v:shape style="position:absolute;left:9413;top:5650;width:2194;height:2" coordorigin="9413,5650" coordsize="2194,0" path="m9413,5650l11607,5650e" filled="f" stroked="t" strokeweight=".706329pt" strokecolor="#606060">
                <v:path arrowok="t"/>
              </v:shape>
            </v:group>
            <v:group style="position:absolute;left:485;top:5871;width:377;height:2" coordorigin="485,5871" coordsize="377,2">
              <v:shape style="position:absolute;left:485;top:5871;width:377;height:2" coordorigin="485,5871" coordsize="377,0" path="m485,5871l862,5871e" filled="f" stroked="t" strokeweight=".470886pt" strokecolor="#484848">
                <v:path arrowok="t"/>
              </v:shape>
            </v:group>
            <v:group style="position:absolute;left:805;top:5873;width:2882;height:2" coordorigin="805,5873" coordsize="2882,2">
              <v:shape style="position:absolute;left:805;top:5873;width:2882;height:2" coordorigin="805,5873" coordsize="2882,0" path="m805,5873l3687,5873e" filled="f" stroked="t" strokeweight=".706329pt" strokecolor="#5B5B5B">
                <v:path arrowok="t"/>
              </v:shape>
            </v:group>
            <v:group style="position:absolute;left:2025;top:5871;width:231;height:2" coordorigin="2025,5871" coordsize="231,2">
              <v:shape style="position:absolute;left:2025;top:5871;width:231;height:2" coordorigin="2025,5871" coordsize="231,0" path="m2025,5871l2256,5871e" filled="f" stroked="t" strokeweight=".470886pt" strokecolor="#3F3F3F">
                <v:path arrowok="t"/>
              </v:shape>
            </v:group>
            <v:group style="position:absolute;left:2529;top:5605;width:2;height:299" coordorigin="2529,5605" coordsize="2,299">
              <v:shape style="position:absolute;left:2529;top:5605;width:2;height:299" coordorigin="2529,5605" coordsize="0,299" path="m2529,5904l2529,5605e" filled="f" stroked="t" strokeweight=".470886pt" strokecolor="#3F3F3F">
                <v:path arrowok="t"/>
              </v:shape>
            </v:group>
            <v:group style="position:absolute;left:3631;top:5876;width:141;height:2" coordorigin="3631,5876" coordsize="141,2">
              <v:shape style="position:absolute;left:3631;top:5876;width:141;height:2" coordorigin="3631,5876" coordsize="141,0" path="m3631,5876l3772,5876e" filled="f" stroked="t" strokeweight=".470886pt" strokecolor="#3B3B3B">
                <v:path arrowok="t"/>
              </v:shape>
            </v:group>
            <v:group style="position:absolute;left:3715;top:5876;width:5552;height:2" coordorigin="3715,5876" coordsize="5552,2">
              <v:shape style="position:absolute;left:3715;top:5876;width:5552;height:2" coordorigin="3715,5876" coordsize="5552,0" path="m3715,5876l9267,5876e" filled="f" stroked="t" strokeweight=".706329pt" strokecolor="#575757">
                <v:path arrowok="t"/>
              </v:shape>
            </v:group>
            <v:group style="position:absolute;left:9173;top:5876;width:297;height:2" coordorigin="9173,5876" coordsize="297,2">
              <v:shape style="position:absolute;left:9173;top:5876;width:297;height:2" coordorigin="9173,5876" coordsize="297,0" path="m9173,5876l9470,5876e" filled="f" stroked="t" strokeweight=".470886pt" strokecolor="#484848">
                <v:path arrowok="t"/>
              </v:shape>
            </v:group>
            <v:group style="position:absolute;left:9413;top:5878;width:2199;height:2" coordorigin="9413,5878" coordsize="2199,2">
              <v:shape style="position:absolute;left:9413;top:5878;width:2199;height:2" coordorigin="9413,5878" coordsize="2199,0" path="m9413,5878l11612,5878e" filled="f" stroked="t" strokeweight=".706329pt" strokecolor="#606060">
                <v:path arrowok="t"/>
              </v:shape>
            </v:group>
            <v:group style="position:absolute;left:2529;top:5833;width:2;height:418" coordorigin="2529,5833" coordsize="2,418">
              <v:shape style="position:absolute;left:2529;top:5833;width:2;height:418" coordorigin="2529,5833" coordsize="0,418" path="m2529,6251l2529,5833e" filled="f" stroked="t" strokeweight=".941772pt" strokecolor="#545454">
                <v:path arrowok="t"/>
              </v:shape>
            </v:group>
            <v:group style="position:absolute;left:7918;top:5871;width:2;height:647" coordorigin="7918,5871" coordsize="2,647">
              <v:shape style="position:absolute;left:7918;top:5871;width:2;height:647" coordorigin="7918,5871" coordsize="0,647" path="m7918,6518l7918,5871e" filled="f" stroked="t" strokeweight=".941772pt" strokecolor="#606060">
                <v:path arrowok="t"/>
              </v:shape>
            </v:group>
            <v:group style="position:absolute;left:2515;top:6123;width:2;height:162" coordorigin="2515,6123" coordsize="2,162">
              <v:shape style="position:absolute;left:2515;top:6123;width:2;height:162" coordorigin="2515,6123" coordsize="0,162" path="m2515,6285l2515,6123e" filled="f" stroked="t" strokeweight=".706329pt" strokecolor="#606060">
                <v:path arrowok="t"/>
              </v:shape>
            </v:group>
            <v:group style="position:absolute;left:2524;top:6297;width:1248;height:2" coordorigin="2524,6297" coordsize="1248,2">
              <v:shape style="position:absolute;left:2524;top:6297;width:1248;height:2" coordorigin="2524,6297" coordsize="1248,0" path="m2524,6297l3772,6297e" filled="f" stroked="t" strokeweight=".706329pt" strokecolor="#606060">
                <v:path arrowok="t"/>
              </v:shape>
            </v:group>
            <v:group style="position:absolute;left:3715;top:6294;width:311;height:2" coordorigin="3715,6294" coordsize="311,2">
              <v:shape style="position:absolute;left:3715;top:6294;width:311;height:2" coordorigin="3715,6294" coordsize="311,0" path="m3715,6294l4026,6294e" filled="f" stroked="t" strokeweight=".470886pt" strokecolor="#444444">
                <v:path arrowok="t"/>
              </v:shape>
            </v:group>
            <v:group style="position:absolute;left:3960;top:6297;width:5509;height:2" coordorigin="3960,6297" coordsize="5509,2">
              <v:shape style="position:absolute;left:3960;top:6297;width:5509;height:2" coordorigin="3960,6297" coordsize="5509,0" path="m3960,6297l9470,6297e" filled="f" stroked="t" strokeweight=".706329pt" strokecolor="#575757">
                <v:path arrowok="t"/>
              </v:shape>
            </v:group>
            <v:group style="position:absolute;left:9413;top:6299;width:461;height:2" coordorigin="9413,6299" coordsize="461,2">
              <v:shape style="position:absolute;left:9413;top:6299;width:461;height:2" coordorigin="9413,6299" coordsize="461,0" path="m9413,6299l9874,6299e" filled="f" stroked="t" strokeweight=".470886pt" strokecolor="#545454">
                <v:path arrowok="t"/>
              </v:shape>
            </v:group>
            <v:group style="position:absolute;left:9818;top:6299;width:1789;height:2" coordorigin="9818,6299" coordsize="1789,2">
              <v:shape style="position:absolute;left:9818;top:6299;width:1789;height:2" coordorigin="9818,6299" coordsize="1789,0" path="m9818,6299l11607,6299e" filled="f" stroked="t" strokeweight=".706329pt" strokecolor="#646464">
                <v:path arrowok="t"/>
              </v:shape>
            </v:group>
            <v:group style="position:absolute;left:2529;top:6256;width:2;height:299" coordorigin="2529,6256" coordsize="2,299">
              <v:shape style="position:absolute;left:2529;top:6256;width:2;height:299" coordorigin="2529,6256" coordsize="0,299" path="m2529,6556l2529,6256e" filled="f" stroked="t" strokeweight=".470886pt" strokecolor="#3B3B3B">
                <v:path arrowok="t"/>
              </v:shape>
            </v:group>
            <v:group style="position:absolute;left:2519;top:6510;width:6710;height:2" coordorigin="2519,6510" coordsize="6710,2">
              <v:shape style="position:absolute;left:2519;top:6510;width:6710;height:2" coordorigin="2519,6510" coordsize="6710,0" path="m2519,6510l9229,6510e" filled="f" stroked="t" strokeweight=".706329pt" strokecolor="#5B5B5B">
                <v:path arrowok="t"/>
              </v:shape>
            </v:group>
            <v:group style="position:absolute;left:9173;top:6513;width:297;height:2" coordorigin="9173,6513" coordsize="297,2">
              <v:shape style="position:absolute;left:9173;top:6513;width:297;height:2" coordorigin="9173,6513" coordsize="297,0" path="m9173,6513l9470,6513e" filled="f" stroked="t" strokeweight=".470886pt" strokecolor="#3F3F3F">
                <v:path arrowok="t"/>
              </v:shape>
            </v:group>
            <v:group style="position:absolute;left:9413;top:6513;width:2194;height:2" coordorigin="9413,6513" coordsize="2194,2">
              <v:shape style="position:absolute;left:9413;top:6513;width:2194;height:2" coordorigin="9413,6513" coordsize="2194,0" path="m9413,6513l11607,6513e" filled="f" stroked="t" strokeweight=".706329pt" strokecolor="#606060">
                <v:path arrowok="t"/>
              </v:shape>
            </v:group>
            <v:group style="position:absolute;left:485;top:6724;width:4280;height:2" coordorigin="485,6724" coordsize="4280,2">
              <v:shape style="position:absolute;left:485;top:6724;width:4280;height:2" coordorigin="485,6724" coordsize="4280,0" path="m485,6724l4765,6724e" filled="f" stroked="t" strokeweight=".706329pt" strokecolor="#5B5B5B">
                <v:path arrowok="t"/>
              </v:shape>
            </v:group>
            <v:group style="position:absolute;left:4709;top:6727;width:207;height:2" coordorigin="4709,6727" coordsize="207,2">
              <v:shape style="position:absolute;left:4709;top:6727;width:207;height:2" coordorigin="4709,6727" coordsize="207,0" path="m4709,6727l4916,6727e" filled="f" stroked="t" strokeweight=".470886pt" strokecolor="#2B2B2B">
                <v:path arrowok="t"/>
              </v:shape>
            </v:group>
            <v:group style="position:absolute;left:4860;top:6727;width:2062;height:2" coordorigin="4860,6727" coordsize="2062,2">
              <v:shape style="position:absolute;left:4860;top:6727;width:2062;height:2" coordorigin="4860,6727" coordsize="2062,0" path="m4860,6727l6922,6727e" filled="f" stroked="t" strokeweight=".706329pt" strokecolor="#575757">
                <v:path arrowok="t"/>
              </v:shape>
            </v:group>
            <v:group style="position:absolute;left:6866;top:6727;width:226;height:2" coordorigin="6866,6727" coordsize="226,2">
              <v:shape style="position:absolute;left:6866;top:6727;width:226;height:2" coordorigin="6866,6727" coordsize="226,0" path="m6866,6727l7092,6727e" filled="f" stroked="t" strokeweight=".470886pt" strokecolor="#3B3B3B">
                <v:path arrowok="t"/>
              </v:shape>
            </v:group>
            <v:group style="position:absolute;left:7035;top:6729;width:4572;height:2" coordorigin="7035,6729" coordsize="4572,2">
              <v:shape style="position:absolute;left:7035;top:6729;width:4572;height:2" coordorigin="7035,6729" coordsize="4572,0" path="m7035,6729l11607,6729e" filled="f" stroked="t" strokeweight=".706329pt" strokecolor="#5B5B5B">
                <v:path arrowok="t"/>
              </v:shape>
            </v:group>
            <v:group style="position:absolute;left:485;top:7147;width:8744;height:2" coordorigin="485,7147" coordsize="8744,2">
              <v:shape style="position:absolute;left:485;top:7147;width:8744;height:2" coordorigin="485,7147" coordsize="8744,0" path="m485,7147l9229,7147e" filled="f" stroked="t" strokeweight=".706329pt" strokecolor="#575757">
                <v:path arrowok="t"/>
              </v:shape>
            </v:group>
            <v:group style="position:absolute;left:2526;top:6465;width:2;height:1136" coordorigin="2526,6465" coordsize="2,1136">
              <v:shape style="position:absolute;left:2526;top:6465;width:2;height:1136" coordorigin="2526,6465" coordsize="0,1136" path="m2526,7601l2526,6465e" filled="f" stroked="t" strokeweight=".941772pt" strokecolor="#575757">
                <v:path arrowok="t"/>
              </v:shape>
            </v:group>
            <v:group style="position:absolute;left:9173;top:7150;width:297;height:2" coordorigin="9173,7150" coordsize="297,2">
              <v:shape style="position:absolute;left:9173;top:7150;width:297;height:2" coordorigin="9173,7150" coordsize="297,0" path="m9173,7150l9470,7150e" filled="f" stroked="t" strokeweight=".470886pt" strokecolor="#444444">
                <v:path arrowok="t"/>
              </v:shape>
            </v:group>
            <v:group style="position:absolute;left:9413;top:7150;width:2194;height:2" coordorigin="9413,7150" coordsize="2194,2">
              <v:shape style="position:absolute;left:9413;top:7150;width:2194;height:2" coordorigin="9413,7150" coordsize="2194,0" path="m9413,7150l11607,7150e" filled="f" stroked="t" strokeweight=".706329pt" strokecolor="#606060">
                <v:path arrowok="t"/>
              </v:shape>
            </v:group>
            <v:group style="position:absolute;left:5053;top:7140;width:2;height:461" coordorigin="5053,7140" coordsize="2,461">
              <v:shape style="position:absolute;left:5053;top:7140;width:2;height:461" coordorigin="5053,7140" coordsize="0,461" path="m5053,7601l5053,7140e" filled="f" stroked="t" strokeweight=".941772pt" strokecolor="#545454">
                <v:path arrowok="t"/>
              </v:shape>
            </v:group>
            <v:group style="position:absolute;left:5043;top:7371;width:6564;height:2" coordorigin="5043,7371" coordsize="6564,2">
              <v:shape style="position:absolute;left:5043;top:7371;width:6564;height:2" coordorigin="5043,7371" coordsize="6564,0" path="m5043,7371l11607,7371e" filled="f" stroked="t" strokeweight=".706329pt" strokecolor="#575757">
                <v:path arrowok="t"/>
              </v:shape>
            </v:group>
            <v:group style="position:absolute;left:5038;top:7585;width:1902;height:2" coordorigin="5038,7585" coordsize="1902,2">
              <v:shape style="position:absolute;left:5038;top:7585;width:1902;height:2" coordorigin="5038,7585" coordsize="1902,0" path="m5038,7585l6941,7585e" filled="f" stroked="t" strokeweight=".706329pt" strokecolor="#545454">
                <v:path arrowok="t"/>
              </v:shape>
            </v:group>
            <v:group style="position:absolute;left:6866;top:7587;width:1069;height:2" coordorigin="6866,7587" coordsize="1069,2">
              <v:shape style="position:absolute;left:6866;top:7587;width:1069;height:2" coordorigin="6866,7587" coordsize="1069,0" path="m6866,7587l7934,7587e" filled="f" stroked="t" strokeweight=".470886pt" strokecolor="#4B4B4B">
                <v:path arrowok="t"/>
              </v:shape>
            </v:group>
            <v:group style="position:absolute;left:7878;top:7587;width:3061;height:2" coordorigin="7878,7587" coordsize="3061,2">
              <v:shape style="position:absolute;left:7878;top:7587;width:3061;height:2" coordorigin="7878,7587" coordsize="3061,0" path="m7878,7587l10939,7587e" filled="f" stroked="t" strokeweight=".706329pt" strokecolor="#5B5B5B">
                <v:path arrowok="t"/>
              </v:shape>
            </v:group>
            <v:group style="position:absolute;left:10854;top:7592;width:753;height:2" coordorigin="10854,7592" coordsize="753,2">
              <v:shape style="position:absolute;left:10854;top:7592;width:753;height:2" coordorigin="10854,7592" coordsize="753,0" path="m10854,7592l11607,7592e" filled="f" stroked="t" strokeweight=".706329pt" strokecolor="#646464">
                <v:path arrowok="t"/>
              </v:shape>
            </v:group>
            <v:group style="position:absolute;left:485;top:7794;width:1771;height:2" coordorigin="485,7794" coordsize="1771,2">
              <v:shape style="position:absolute;left:485;top:7794;width:1771;height:2" coordorigin="485,7794" coordsize="1771,0" path="m485,7794l2256,7794e" filled="f" stroked="t" strokeweight=".706329pt" strokecolor="#646464">
                <v:path arrowok="t"/>
              </v:shape>
            </v:group>
            <v:group style="position:absolute;left:2199;top:7796;width:353;height:2" coordorigin="2199,7796" coordsize="353,2">
              <v:shape style="position:absolute;left:2199;top:7796;width:353;height:2" coordorigin="2199,7796" coordsize="353,0" path="m2199,7796l2552,7796e" filled="f" stroked="t" strokeweight=".470886pt" strokecolor="#484848">
                <v:path arrowok="t"/>
              </v:shape>
            </v:group>
            <v:group style="position:absolute;left:2529;top:7544;width:2;height:309" coordorigin="2529,7544" coordsize="2,309">
              <v:shape style="position:absolute;left:2529;top:7544;width:2;height:309" coordorigin="2529,7544" coordsize="0,309" path="m2529,7853l2529,7544e" filled="f" stroked="t" strokeweight=".470886pt" strokecolor="#343434">
                <v:path arrowok="t"/>
              </v:shape>
            </v:group>
            <v:group style="position:absolute;left:2482;top:7796;width:532;height:2" coordorigin="2482,7796" coordsize="532,2">
              <v:shape style="position:absolute;left:2482;top:7796;width:532;height:2" coordorigin="2482,7796" coordsize="532,0" path="m2482,7796l3014,7796e" filled="f" stroked="t" strokeweight=".706329pt" strokecolor="#646464">
                <v:path arrowok="t"/>
              </v:shape>
            </v:group>
            <v:group style="position:absolute;left:2957;top:7796;width:250;height:2" coordorigin="2957,7796" coordsize="250,2">
              <v:shape style="position:absolute;left:2957;top:7796;width:250;height:2" coordorigin="2957,7796" coordsize="250,0" path="m2957,7796l3207,7796e" filled="f" stroked="t" strokeweight=".470886pt" strokecolor="#3B3B3B">
                <v:path arrowok="t"/>
              </v:shape>
            </v:group>
            <v:group style="position:absolute;left:3150;top:7799;width:622;height:2" coordorigin="3150,7799" coordsize="622,2">
              <v:shape style="position:absolute;left:3150;top:7799;width:622;height:2" coordorigin="3150,7799" coordsize="622,0" path="m3150,7799l3772,7799e" filled="f" stroked="t" strokeweight=".706329pt" strokecolor="#606060">
                <v:path arrowok="t"/>
              </v:shape>
            </v:group>
            <v:group style="position:absolute;left:3715;top:7796;width:311;height:2" coordorigin="3715,7796" coordsize="311,2">
              <v:shape style="position:absolute;left:3715;top:7796;width:311;height:2" coordorigin="3715,7796" coordsize="311,0" path="m3715,7796l4026,7796e" filled="f" stroked="t" strokeweight=".470886pt" strokecolor="#4B4B4B">
                <v:path arrowok="t"/>
              </v:shape>
            </v:group>
            <v:group style="position:absolute;left:3960;top:7799;width:7642;height:2" coordorigin="3960,7799" coordsize="7642,2">
              <v:shape style="position:absolute;left:3960;top:7799;width:7642;height:2" coordorigin="3960,7799" coordsize="7642,0" path="m3960,7799l11603,7799e" filled="f" stroked="t" strokeweight=".706329pt" strokecolor="#5B5B5B">
                <v:path arrowok="t"/>
              </v:shape>
            </v:group>
            <v:group style="position:absolute;left:5053;top:7544;width:2;height:266" coordorigin="5053,7544" coordsize="2,266">
              <v:shape style="position:absolute;left:5053;top:7544;width:2;height:266" coordorigin="5053,7544" coordsize="0,266" path="m5053,7811l5053,7544e" filled="f" stroked="t" strokeweight=".470886pt" strokecolor="#3B3B3B">
                <v:path arrowok="t"/>
              </v:shape>
            </v:group>
            <v:group style="position:absolute;left:2529;top:7787;width:2;height:2567" coordorigin="2529,7787" coordsize="2,2567">
              <v:shape style="position:absolute;left:2529;top:7787;width:2;height:2567" coordorigin="2529,7787" coordsize="0,2567" path="m2529,10354l2529,7787e" filled="f" stroked="t" strokeweight=".706329pt" strokecolor="#4F4F4F">
                <v:path arrowok="t"/>
              </v:shape>
            </v:group>
            <v:group style="position:absolute;left:11603;top:8001;width:2;height:271" coordorigin="11603,8001" coordsize="2,271">
              <v:shape style="position:absolute;left:11603;top:8001;width:2;height:271" coordorigin="11603,8001" coordsize="0,271" path="m11603,8272l11603,8001e" filled="f" stroked="t" strokeweight=".470886pt" strokecolor="#4B4B4B">
                <v:path arrowok="t"/>
              </v:shape>
            </v:group>
            <v:group style="position:absolute;left:485;top:8602;width:11127;height:2" coordorigin="485,8602" coordsize="11127,2">
              <v:shape style="position:absolute;left:485;top:8602;width:11127;height:2" coordorigin="485,8602" coordsize="11127,0" path="m485,8602l11612,8602e" filled="f" stroked="t" strokeweight=".706329pt" strokecolor="#575757">
                <v:path arrowok="t"/>
              </v:shape>
            </v:group>
            <v:group style="position:absolute;left:2025;top:8600;width:231;height:2" coordorigin="2025,8600" coordsize="231,2">
              <v:shape style="position:absolute;left:2025;top:8600;width:231;height:2" coordorigin="2025,8600" coordsize="231,0" path="m2025,8600l2256,8600e" filled="f" stroked="t" strokeweight=".470886pt" strokecolor="#4B4B4B">
                <v:path arrowok="t"/>
              </v:shape>
            </v:group>
            <v:group style="position:absolute;left:11605;top:8215;width:2;height:3722" coordorigin="11605,8215" coordsize="2,3722">
              <v:shape style="position:absolute;left:11605;top:8215;width:2;height:3722" coordorigin="11605,8215" coordsize="0,3722" path="m11605,11937l11605,8215e" filled="f" stroked="t" strokeweight=".706329pt" strokecolor="#5B5B5B">
                <v:path arrowok="t"/>
              </v:shape>
            </v:group>
            <v:group style="position:absolute;left:490;top:9757;width:3536;height:2" coordorigin="490,9757" coordsize="3536,2">
              <v:shape style="position:absolute;left:490;top:9757;width:3536;height:2" coordorigin="490,9757" coordsize="3536,0" path="m490,9757l4026,9757e" filled="f" stroked="t" strokeweight=".706329pt" strokecolor="#5B5B5B">
                <v:path arrowok="t"/>
              </v:shape>
            </v:group>
            <v:group style="position:absolute;left:3970;top:9760;width:146;height:2" coordorigin="3970,9760" coordsize="146,2">
              <v:shape style="position:absolute;left:3970;top:9760;width:146;height:2" coordorigin="3970,9760" coordsize="146,0" path="m3970,9760l4116,9760e" filled="f" stroked="t" strokeweight=".470886pt" strokecolor="#3B3B3B">
                <v:path arrowok="t"/>
              </v:shape>
            </v:group>
            <v:group style="position:absolute;left:4059;top:9760;width:706;height:2" coordorigin="4059,9760" coordsize="706,2">
              <v:shape style="position:absolute;left:4059;top:9760;width:706;height:2" coordorigin="4059,9760" coordsize="706,0" path="m4059,9760l4765,9760e" filled="f" stroked="t" strokeweight=".706329pt" strokecolor="#545454">
                <v:path arrowok="t"/>
              </v:shape>
            </v:group>
            <v:group style="position:absolute;left:4709;top:9760;width:207;height:2" coordorigin="4709,9760" coordsize="207,2">
              <v:shape style="position:absolute;left:4709;top:9760;width:207;height:2" coordorigin="4709,9760" coordsize="207,0" path="m4709,9760l4916,9760e" filled="f" stroked="t" strokeweight=".470886pt" strokecolor="#2F2F2F">
                <v:path arrowok="t"/>
              </v:shape>
            </v:group>
            <v:group style="position:absolute;left:4860;top:9760;width:2062;height:2" coordorigin="4860,9760" coordsize="2062,2">
              <v:shape style="position:absolute;left:4860;top:9760;width:2062;height:2" coordorigin="4860,9760" coordsize="2062,0" path="m4860,9760l6922,9760e" filled="f" stroked="t" strokeweight=".706329pt" strokecolor="#545454">
                <v:path arrowok="t"/>
              </v:shape>
            </v:group>
            <v:group style="position:absolute;left:6866;top:9760;width:226;height:2" coordorigin="6866,9760" coordsize="226,2">
              <v:shape style="position:absolute;left:6866;top:9760;width:226;height:2" coordorigin="6866,9760" coordsize="226,0" path="m6866,9760l7092,9760e" filled="f" stroked="t" strokeweight=".470886pt" strokecolor="#3B3B3B">
                <v:path arrowok="t"/>
              </v:shape>
            </v:group>
            <v:group style="position:absolute;left:7035;top:9762;width:4582;height:2" coordorigin="7035,9762" coordsize="4582,2">
              <v:shape style="position:absolute;left:7035;top:9762;width:4582;height:2" coordorigin="7035,9762" coordsize="4582,0" path="m7035,9762l11617,9762e" filled="f" stroked="t" strokeweight=".706329pt" strokecolor="#5B5B5B">
                <v:path arrowok="t"/>
              </v:shape>
            </v:group>
            <v:group style="position:absolute;left:485;top:10093;width:11127;height:2" coordorigin="485,10093" coordsize="11127,2">
              <v:shape style="position:absolute;left:485;top:10093;width:11127;height:2" coordorigin="485,10093" coordsize="11127,0" path="m485,10093l11612,10093e" filled="f" stroked="t" strokeweight=".706329pt" strokecolor="#5B5B5B">
                <v:path arrowok="t"/>
              </v:shape>
            </v:group>
            <v:group style="position:absolute;left:3970;top:10093;width:447;height:2" coordorigin="3970,10093" coordsize="447,2">
              <v:shape style="position:absolute;left:3970;top:10093;width:447;height:2" coordorigin="3970,10093" coordsize="447,0" path="m3970,10093l4417,10093e" filled="f" stroked="t" strokeweight=".470886pt" strokecolor="#545454">
                <v:path arrowok="t"/>
              </v:shape>
            </v:group>
            <v:group style="position:absolute;left:4709;top:10093;width:207;height:2" coordorigin="4709,10093" coordsize="207,2">
              <v:shape style="position:absolute;left:4709;top:10093;width:207;height:2" coordorigin="4709,10093" coordsize="207,0" path="m4709,10093l4916,10093e" filled="f" stroked="t" strokeweight=".470886pt" strokecolor="#4B4B4B">
                <v:path arrowok="t"/>
              </v:shape>
            </v:group>
            <v:group style="position:absolute;left:9173;top:10097;width:297;height:2" coordorigin="9173,10097" coordsize="297,2">
              <v:shape style="position:absolute;left:9173;top:10097;width:297;height:2" coordorigin="9173,10097" coordsize="297,0" path="m9173,10097l9470,10097e" filled="f" stroked="t" strokeweight=".470886pt" strokecolor="#3F3F3F">
                <v:path arrowok="t"/>
              </v:shape>
            </v:group>
            <v:group style="position:absolute;left:9818;top:10100;width:1577;height:2" coordorigin="9818,10100" coordsize="1577,2">
              <v:shape style="position:absolute;left:9818;top:10100;width:1577;height:2" coordorigin="9818,10100" coordsize="1577,0" path="m9818,10100l11395,10100e" filled="f" stroked="t" strokeweight=".706329pt" strokecolor="#606060">
                <v:path arrowok="t"/>
              </v:shape>
            </v:group>
            <v:group style="position:absolute;left:480;top:10323;width:1248;height:2" coordorigin="480,10323" coordsize="1248,2">
              <v:shape style="position:absolute;left:480;top:10323;width:1248;height:2" coordorigin="480,10323" coordsize="1248,0" path="m480,10323l1728,10323e" filled="f" stroked="t" strokeweight=".470886pt" strokecolor="#545454">
                <v:path arrowok="t"/>
              </v:shape>
            </v:group>
            <v:group style="position:absolute;left:1672;top:10325;width:7817;height:2" coordorigin="1672,10325" coordsize="7817,2">
              <v:shape style="position:absolute;left:1672;top:10325;width:7817;height:2" coordorigin="1672,10325" coordsize="7817,0" path="m1672,10325l9488,10325e" filled="f" stroked="t" strokeweight=".706329pt" strokecolor="#575757">
                <v:path arrowok="t"/>
              </v:shape>
            </v:group>
            <v:group style="position:absolute;left:2957;top:10325;width:250;height:2" coordorigin="2957,10325" coordsize="250,2">
              <v:shape style="position:absolute;left:2957;top:10325;width:250;height:2" coordorigin="2957,10325" coordsize="250,0" path="m2957,10325l3207,10325e" filled="f" stroked="t" strokeweight=".470886pt" strokecolor="#3B3B3B">
                <v:path arrowok="t"/>
              </v:shape>
            </v:group>
            <v:group style="position:absolute;left:3631;top:10325;width:141;height:2" coordorigin="3631,10325" coordsize="141,2">
              <v:shape style="position:absolute;left:3631;top:10325;width:141;height:2" coordorigin="3631,10325" coordsize="141,0" path="m3631,10325l3772,10325e" filled="f" stroked="t" strokeweight=".470886pt" strokecolor="#3B3B3B">
                <v:path arrowok="t"/>
              </v:shape>
            </v:group>
            <v:group style="position:absolute;left:3715;top:10325;width:311;height:2" coordorigin="3715,10325" coordsize="311,2">
              <v:shape style="position:absolute;left:3715;top:10325;width:311;height:2" coordorigin="3715,10325" coordsize="311,0" path="m3715,10325l4026,10325e" filled="f" stroked="t" strokeweight=".470886pt" strokecolor="#4F4F4F">
                <v:path arrowok="t"/>
              </v:shape>
            </v:group>
            <v:group style="position:absolute;left:4360;top:10325;width:405;height:2" coordorigin="4360,10325" coordsize="405,2">
              <v:shape style="position:absolute;left:4360;top:10325;width:405;height:2" coordorigin="4360,10325" coordsize="405,0" path="m4360,10325l4765,10325e" filled="f" stroked="t" strokeweight=".470886pt" strokecolor="#4B4B4B">
                <v:path arrowok="t"/>
              </v:shape>
            </v:group>
            <v:group style="position:absolute;left:5015;top:10325;width:301;height:2" coordorigin="5015,10325" coordsize="301,2">
              <v:shape style="position:absolute;left:5015;top:10325;width:301;height:2" coordorigin="5015,10325" coordsize="301,0" path="m5015,10325l5316,10325e" filled="f" stroked="t" strokeweight=".470886pt" strokecolor="#3B3B3B">
                <v:path arrowok="t"/>
              </v:shape>
            </v:group>
            <v:group style="position:absolute;left:6395;top:10328;width:527;height:2" coordorigin="6395,10328" coordsize="527,2">
              <v:shape style="position:absolute;left:6395;top:10328;width:527;height:2" coordorigin="6395,10328" coordsize="527,0" path="m6395,10328l6922,10328e" filled="f" stroked="t" strokeweight=".470886pt" strokecolor="#383838">
                <v:path arrowok="t"/>
              </v:shape>
            </v:group>
            <v:group style="position:absolute;left:9413;top:10330;width:461;height:2" coordorigin="9413,10330" coordsize="461,2">
              <v:shape style="position:absolute;left:9413;top:10330;width:461;height:2" coordorigin="9413,10330" coordsize="461,0" path="m9413,10330l9874,10330e" filled="f" stroked="t" strokeweight=".470886pt" strokecolor="#4F4F4F">
                <v:path arrowok="t"/>
              </v:shape>
            </v:group>
            <v:group style="position:absolute;left:9818;top:10330;width:1794;height:2" coordorigin="9818,10330" coordsize="1794,2">
              <v:shape style="position:absolute;left:9818;top:10330;width:1794;height:2" coordorigin="9818,10330" coordsize="1794,0" path="m9818,10330l11612,10330e" filled="f" stroked="t" strokeweight=".706329pt" strokecolor="#606060">
                <v:path arrowok="t"/>
              </v:shape>
            </v:group>
            <v:group style="position:absolute;left:2529;top:10283;width:2;height:299" coordorigin="2529,10283" coordsize="2,299">
              <v:shape style="position:absolute;left:2529;top:10283;width:2;height:299" coordorigin="2529,10283" coordsize="0,299" path="m2529,10582l2529,10283e" filled="f" stroked="t" strokeweight=".470886pt" strokecolor="#2F2F2F">
                <v:path arrowok="t"/>
              </v:shape>
            </v:group>
            <v:group style="position:absolute;left:909;top:10796;width:1173;height:2" coordorigin="909,10796" coordsize="1173,2">
              <v:shape style="position:absolute;left:909;top:10796;width:1173;height:2" coordorigin="909,10796" coordsize="1173,0" path="m909,10796l2081,10796e" filled="f" stroked="t" strokeweight=".706329pt" strokecolor="#606060">
                <v:path arrowok="t"/>
              </v:shape>
            </v:group>
            <v:group style="position:absolute;left:2025;top:10798;width:527;height:2" coordorigin="2025,10798" coordsize="527,2">
              <v:shape style="position:absolute;left:2025;top:10798;width:527;height:2" coordorigin="2025,10798" coordsize="527,0" path="m2025,10798l2552,10798e" filled="f" stroked="t" strokeweight=".470886pt" strokecolor="#484848">
                <v:path arrowok="t"/>
              </v:shape>
            </v:group>
            <v:group style="position:absolute;left:2526;top:10525;width:2;height:304" coordorigin="2526,10525" coordsize="2,304">
              <v:shape style="position:absolute;left:2526;top:10525;width:2;height:304" coordorigin="2526,10525" coordsize="0,304" path="m2526,10829l2526,10525e" filled="f" stroked="t" strokeweight=".706329pt" strokecolor="#444444">
                <v:path arrowok="t"/>
              </v:shape>
            </v:group>
            <v:group style="position:absolute;left:2482;top:10801;width:344;height:2" coordorigin="2482,10801" coordsize="344,2">
              <v:shape style="position:absolute;left:2482;top:10801;width:344;height:2" coordorigin="2482,10801" coordsize="344,0" path="m2482,10801l2825,10801e" filled="f" stroked="t" strokeweight=".941772pt" strokecolor="#676767">
                <v:path arrowok="t"/>
              </v:shape>
            </v:group>
            <v:group style="position:absolute;left:2769;top:10798;width:245;height:2" coordorigin="2769,10798" coordsize="245,2">
              <v:shape style="position:absolute;left:2769;top:10798;width:245;height:2" coordorigin="2769,10798" coordsize="245,0" path="m2769,10798l3014,10798e" filled="f" stroked="t" strokeweight=".706329pt" strokecolor="#545454">
                <v:path arrowok="t"/>
              </v:shape>
            </v:group>
            <v:group style="position:absolute;left:2957;top:10801;width:250;height:2" coordorigin="2957,10801" coordsize="250,2">
              <v:shape style="position:absolute;left:2957;top:10801;width:250;height:2" coordorigin="2957,10801" coordsize="250,0" path="m2957,10801l3207,10801e" filled="f" stroked="t" strokeweight=".470886pt" strokecolor="#383838">
                <v:path arrowok="t"/>
              </v:shape>
            </v:group>
            <v:group style="position:absolute;left:3150;top:10801;width:537;height:2" coordorigin="3150,10801" coordsize="537,2">
              <v:shape style="position:absolute;left:3150;top:10801;width:537;height:2" coordorigin="3150,10801" coordsize="537,0" path="m3150,10801l3687,10801e" filled="f" stroked="t" strokeweight=".706329pt" strokecolor="#646464">
                <v:path arrowok="t"/>
              </v:shape>
            </v:group>
            <v:group style="position:absolute;left:3631;top:10801;width:396;height:2" coordorigin="3631,10801" coordsize="396,2">
              <v:shape style="position:absolute;left:3631;top:10801;width:396;height:2" coordorigin="3631,10801" coordsize="396,0" path="m3631,10801l4026,10801e" filled="f" stroked="t" strokeweight=".470886pt" strokecolor="#545454">
                <v:path arrowok="t"/>
              </v:shape>
            </v:group>
            <v:group style="position:absolute;left:3932;top:10801;width:1140;height:2" coordorigin="3932,10801" coordsize="1140,2">
              <v:shape style="position:absolute;left:3932;top:10801;width:1140;height:2" coordorigin="3932,10801" coordsize="1140,0" path="m3932,10801l5071,10801e" filled="f" stroked="t" strokeweight=".706329pt" strokecolor="#676767">
                <v:path arrowok="t"/>
              </v:shape>
            </v:group>
            <v:group style="position:absolute;left:5015;top:10801;width:301;height:2" coordorigin="5015,10801" coordsize="301,2">
              <v:shape style="position:absolute;left:5015;top:10801;width:301;height:2" coordorigin="5015,10801" coordsize="301,0" path="m5015,10801l5316,10801e" filled="f" stroked="t" strokeweight=".470886pt" strokecolor="#444444">
                <v:path arrowok="t"/>
              </v:shape>
            </v:group>
            <v:group style="position:absolute;left:5260;top:10803;width:6352;height:2" coordorigin="5260,10803" coordsize="6352,2">
              <v:shape style="position:absolute;left:5260;top:10803;width:6352;height:2" coordorigin="5260,10803" coordsize="6352,0" path="m5260,10803l11612,10803e" filled="f" stroked="t" strokeweight=".706329pt" strokecolor="#606060">
                <v:path arrowok="t"/>
              </v:shape>
            </v:group>
            <v:group style="position:absolute;left:480;top:11012;width:3546;height:2" coordorigin="480,11012" coordsize="3546,2">
              <v:shape style="position:absolute;left:480;top:11012;width:3546;height:2" coordorigin="480,11012" coordsize="3546,0" path="m480,11012l4026,11012e" filled="f" stroked="t" strokeweight=".706329pt" strokecolor="#606060">
                <v:path arrowok="t"/>
              </v:shape>
            </v:group>
            <v:group style="position:absolute;left:1672;top:11012;width:410;height:2" coordorigin="1672,11012" coordsize="410,2">
              <v:shape style="position:absolute;left:1672;top:11012;width:410;height:2" coordorigin="1672,11012" coordsize="410,0" path="m1672,11012l2081,11012e" filled="f" stroked="t" strokeweight=".470886pt" strokecolor="#444444">
                <v:path arrowok="t"/>
              </v:shape>
            </v:group>
            <v:group style="position:absolute;left:2529;top:10630;width:2;height:428" coordorigin="2529,10630" coordsize="2,428">
              <v:shape style="position:absolute;left:2529;top:10630;width:2;height:428" coordorigin="2529,10630" coordsize="0,428" path="m2529,11058l2529,10630e" filled="f" stroked="t" strokeweight=".941772pt" strokecolor="#575757">
                <v:path arrowok="t"/>
              </v:shape>
            </v:group>
            <v:group style="position:absolute;left:3970;top:11015;width:146;height:2" coordorigin="3970,11015" coordsize="146,2">
              <v:shape style="position:absolute;left:3970;top:11015;width:146;height:2" coordorigin="3970,11015" coordsize="146,0" path="m3970,11015l4116,11015e" filled="f" stroked="t" strokeweight=".470886pt" strokecolor="#3B3B3B">
                <v:path arrowok="t"/>
              </v:shape>
            </v:group>
            <v:group style="position:absolute;left:4059;top:11015;width:706;height:2" coordorigin="4059,11015" coordsize="706,2">
              <v:shape style="position:absolute;left:4059;top:11015;width:706;height:2" coordorigin="4059,11015" coordsize="706,0" path="m4059,11015l4765,11015e" filled="f" stroked="t" strokeweight=".706329pt" strokecolor="#5B5B5B">
                <v:path arrowok="t"/>
              </v:shape>
            </v:group>
            <v:group style="position:absolute;left:4709;top:11015;width:207;height:2" coordorigin="4709,11015" coordsize="207,2">
              <v:shape style="position:absolute;left:4709;top:11015;width:207;height:2" coordorigin="4709,11015" coordsize="207,0" path="m4709,11015l4916,11015e" filled="f" stroked="t" strokeweight=".470886pt" strokecolor="#383838">
                <v:path arrowok="t"/>
              </v:shape>
            </v:group>
            <v:group style="position:absolute;left:4860;top:11017;width:6753;height:2" coordorigin="4860,11017" coordsize="6753,2">
              <v:shape style="position:absolute;left:4860;top:11017;width:6753;height:2" coordorigin="4860,11017" coordsize="6753,0" path="m4860,11017l11612,11017e" filled="f" stroked="t" strokeweight=".706329pt" strokecolor="#5B5B5B">
                <v:path arrowok="t"/>
              </v:shape>
            </v:group>
            <v:group style="position:absolute;left:9173;top:11020;width:297;height:2" coordorigin="9173,11020" coordsize="297,2">
              <v:shape style="position:absolute;left:9173;top:11020;width:297;height:2" coordorigin="9173,11020" coordsize="297,0" path="m9173,11020l9470,11020e" filled="f" stroked="t" strokeweight=".470886pt" strokecolor="#3B3B3B">
                <v:path arrowok="t"/>
              </v:shape>
            </v:group>
            <v:group style="position:absolute;left:485;top:11245;width:4586;height:2" coordorigin="485,11245" coordsize="4586,2">
              <v:shape style="position:absolute;left:485;top:11245;width:4586;height:2" coordorigin="485,11245" coordsize="4586,0" path="m485,11245l5071,11245e" filled="f" stroked="t" strokeweight=".706329pt" strokecolor="#606060">
                <v:path arrowok="t"/>
              </v:shape>
            </v:group>
            <v:group style="position:absolute;left:494;top:10986;width:2;height:290" coordorigin="494,10986" coordsize="2,290">
              <v:shape style="position:absolute;left:494;top:10986;width:2;height:290" coordorigin="494,10986" coordsize="0,290" path="m494,11276l494,10986e" filled="f" stroked="t" strokeweight=".470886pt" strokecolor="#383838">
                <v:path arrowok="t"/>
              </v:shape>
            </v:group>
            <v:group style="position:absolute;left:1281;top:11001;width:2;height:1089" coordorigin="1281,11001" coordsize="2,1089">
              <v:shape style="position:absolute;left:1281;top:11001;width:2;height:1089" coordorigin="1281,11001" coordsize="0,1089" path="m1281,12089l1281,11001e" filled="f" stroked="t" strokeweight=".706329pt" strokecolor="#545454">
                <v:path arrowok="t"/>
              </v:shape>
            </v:group>
            <v:group style="position:absolute;left:1700;top:11015;width:2;height:666" coordorigin="1700,11015" coordsize="2,666">
              <v:shape style="position:absolute;left:1700;top:11015;width:2;height:666" coordorigin="1700,11015" coordsize="0,666" path="m1700,11680l1700,11015e" filled="f" stroked="t" strokeweight=".235443pt" strokecolor="#676767">
                <v:path arrowok="t"/>
              </v:shape>
            </v:group>
            <v:group style="position:absolute;left:2529;top:10986;width:2;height:290" coordorigin="2529,10986" coordsize="2,290">
              <v:shape style="position:absolute;left:2529;top:10986;width:2;height:290" coordorigin="2529,10986" coordsize="0,290" path="m2529,11276l2529,10986e" filled="f" stroked="t" strokeweight=".470886pt" strokecolor="#383838">
                <v:path arrowok="t"/>
              </v:shape>
            </v:group>
            <v:group style="position:absolute;left:5015;top:11248;width:301;height:2" coordorigin="5015,11248" coordsize="301,2">
              <v:shape style="position:absolute;left:5015;top:11248;width:301;height:2" coordorigin="5015,11248" coordsize="301,0" path="m5015,11248l5316,11248e" filled="f" stroked="t" strokeweight=".470886pt" strokecolor="#3B3B3B">
                <v:path arrowok="t"/>
              </v:shape>
            </v:group>
            <v:group style="position:absolute;left:5260;top:11248;width:1832;height:2" coordorigin="5260,11248" coordsize="1832,2">
              <v:shape style="position:absolute;left:5260;top:11248;width:1832;height:2" coordorigin="5260,11248" coordsize="1832,0" path="m5260,11248l7092,11248e" filled="f" stroked="t" strokeweight=".706329pt" strokecolor="#606060">
                <v:path arrowok="t"/>
              </v:shape>
            </v:group>
            <v:group style="position:absolute;left:7035;top:11250;width:466;height:2" coordorigin="7035,11250" coordsize="466,2">
              <v:shape style="position:absolute;left:7035;top:11250;width:466;height:2" coordorigin="7035,11250" coordsize="466,0" path="m7035,11250l7501,11250e" filled="f" stroked="t" strokeweight=".470886pt" strokecolor="#484848">
                <v:path arrowok="t"/>
              </v:shape>
            </v:group>
            <v:group style="position:absolute;left:7431;top:11250;width:4181;height:2" coordorigin="7431,11250" coordsize="4181,2">
              <v:shape style="position:absolute;left:7431;top:11250;width:4181;height:2" coordorigin="7431,11250" coordsize="4181,0" path="m7431,11250l11612,11250e" filled="f" stroked="t" strokeweight=".706329pt" strokecolor="#5B5B5B">
                <v:path arrowok="t"/>
              </v:shape>
            </v:group>
            <v:group style="position:absolute;left:7475;top:11010;width:2;height:1222" coordorigin="7475,11010" coordsize="2,1222">
              <v:shape style="position:absolute;left:7475;top:11010;width:2;height:1222" coordorigin="7475,11010" coordsize="0,1222" path="m7475,12232l7475,11010e" filled="f" stroked="t" strokeweight=".941772pt" strokecolor="#575757">
                <v:path arrowok="t"/>
              </v:shape>
            </v:group>
            <v:group style="position:absolute;left:492;top:11205;width:2;height:4440" coordorigin="492,11205" coordsize="2,4440">
              <v:shape style="position:absolute;left:492;top:11205;width:2;height:4440" coordorigin="492,11205" coordsize="0,4440" path="m492,15645l492,11205e" filled="f" stroked="t" strokeweight=".706329pt" strokecolor="#545454">
                <v:path arrowok="t"/>
              </v:shape>
            </v:group>
            <v:group style="position:absolute;left:1700;top:11680;width:2;height:1512" coordorigin="1700,11680" coordsize="2,1512">
              <v:shape style="position:absolute;left:1700;top:11680;width:2;height:1512" coordorigin="1700,11680" coordsize="0,1512" path="m1700,13192l1700,11680e" filled="f" stroked="t" strokeweight=".235443pt" strokecolor="#000000">
                <v:path arrowok="t"/>
              </v:shape>
            </v:group>
            <v:group style="position:absolute;left:2526;top:11205;width:2;height:637" coordorigin="2526,11205" coordsize="2,637">
              <v:shape style="position:absolute;left:2526;top:11205;width:2;height:637" coordorigin="2526,11205" coordsize="0,637" path="m2526,11842l2526,11205e" filled="f" stroked="t" strokeweight=".706329pt" strokecolor="#545454">
                <v:path arrowok="t"/>
              </v:shape>
            </v:group>
            <v:group style="position:absolute;left:7475;top:11652;width:2;height:190" coordorigin="7475,11652" coordsize="2,190">
              <v:shape style="position:absolute;left:7475;top:11652;width:2;height:190" coordorigin="7475,11652" coordsize="0,190" path="m7475,11842l7475,11652e" filled="f" stroked="t" strokeweight=".706329pt" strokecolor="#444444">
                <v:path arrowok="t"/>
              </v:shape>
            </v:group>
            <v:group style="position:absolute;left:494;top:11785;width:2;height:152" coordorigin="494,11785" coordsize="2,152">
              <v:shape style="position:absolute;left:494;top:11785;width:2;height:152" coordorigin="494,11785" coordsize="0,152" path="m494,11937l494,11785e" filled="f" stroked="t" strokeweight=".470886pt" strokecolor="#232323">
                <v:path arrowok="t"/>
              </v:shape>
            </v:group>
            <v:group style="position:absolute;left:2529;top:11785;width:2;height:152" coordorigin="2529,11785" coordsize="2,152">
              <v:shape style="position:absolute;left:2529;top:11785;width:2;height:152" coordorigin="2529,11785" coordsize="0,152" path="m2529,11937l2529,11785e" filled="f" stroked="t" strokeweight=".470886pt" strokecolor="#1F1F1F">
                <v:path arrowok="t"/>
              </v:shape>
            </v:group>
            <v:group style="position:absolute;left:492;top:11880;width:2;height:209" coordorigin="492,11880" coordsize="2,209">
              <v:shape style="position:absolute;left:492;top:11880;width:2;height:209" coordorigin="492,11880" coordsize="0,209" path="m492,12089l492,11880e" filled="f" stroked="t" strokeweight=".470886pt" strokecolor="#3F3F3F">
                <v:path arrowok="t"/>
              </v:shape>
            </v:group>
            <v:group style="position:absolute;left:2529;top:11880;width:2;height:209" coordorigin="2529,11880" coordsize="2,209">
              <v:shape style="position:absolute;left:2529;top:11880;width:2;height:209" coordorigin="2529,11880" coordsize="0,209" path="m2529,12089l2529,11880e" filled="f" stroked="t" strokeweight=".470886pt" strokecolor="#444444">
                <v:path arrowok="t"/>
              </v:shape>
            </v:group>
            <v:group style="position:absolute;left:11607;top:11880;width:2;height:209" coordorigin="11607,11880" coordsize="2,209">
              <v:shape style="position:absolute;left:11607;top:11880;width:2;height:209" coordorigin="11607,11880" coordsize="0,209" path="m11607,12089l11607,11880e" filled="f" stroked="t" strokeweight=".470886pt" strokecolor="#444444">
                <v:path arrowok="t"/>
              </v:shape>
            </v:group>
            <v:group style="position:absolute;left:1281;top:12032;width:2;height:295" coordorigin="1281,12032" coordsize="2,295">
              <v:shape style="position:absolute;left:1281;top:12032;width:2;height:295" coordorigin="1281,12032" coordsize="0,295" path="m1281,12327l1281,12032e" filled="f" stroked="t" strokeweight=".470886pt" strokecolor="#232323">
                <v:path arrowok="t"/>
              </v:shape>
            </v:group>
            <v:group style="position:absolute;left:11605;top:12032;width:2;height:713" coordorigin="11605,12032" coordsize="2,713">
              <v:shape style="position:absolute;left:11605;top:12032;width:2;height:713" coordorigin="11605,12032" coordsize="0,713" path="m11605,12745l11605,12032e" filled="f" stroked="t" strokeweight=".706329pt" strokecolor="#5B5B5B">
                <v:path arrowok="t"/>
              </v:shape>
            </v:group>
            <v:group style="position:absolute;left:7478;top:12175;width:2;height:152" coordorigin="7478,12175" coordsize="2,152">
              <v:shape style="position:absolute;left:7478;top:12175;width:2;height:152" coordorigin="7478,12175" coordsize="0,152" path="m7478,12327l7478,12175e" filled="f" stroked="t" strokeweight=".470886pt" strokecolor="#282828">
                <v:path arrowok="t"/>
              </v:shape>
            </v:group>
            <v:group style="position:absolute;left:2526;top:12032;width:2;height:1188" coordorigin="2526,12032" coordsize="2,1188">
              <v:shape style="position:absolute;left:2526;top:12032;width:2;height:1188" coordorigin="2526,12032" coordsize="0,1188" path="m2526,13221l2526,12032e" filled="f" stroked="t" strokeweight=".706329pt" strokecolor="#575757">
                <v:path arrowok="t"/>
              </v:shape>
            </v:group>
            <v:group style="position:absolute;left:7478;top:12270;width:2;height:228" coordorigin="7478,12270" coordsize="2,228">
              <v:shape style="position:absolute;left:7478;top:12270;width:2;height:228" coordorigin="7478,12270" coordsize="0,228" path="m7478,12498l7478,12270e" filled="f" stroked="t" strokeweight=".470886pt" strokecolor="#3B3B3B">
                <v:path arrowok="t"/>
              </v:shape>
            </v:group>
            <v:group style="position:absolute;left:492;top:12441;width:2;height:304" coordorigin="492,12441" coordsize="2,304">
              <v:shape style="position:absolute;left:492;top:12441;width:2;height:304" coordorigin="492,12441" coordsize="0,304" path="m492,12745l492,12441e" filled="f" stroked="t" strokeweight=".470886pt" strokecolor="#3F3F3F">
                <v:path arrowok="t"/>
              </v:shape>
            </v:group>
            <v:group style="position:absolute;left:7478;top:12441;width:2;height:404" coordorigin="7478,12441" coordsize="2,404">
              <v:shape style="position:absolute;left:7478;top:12441;width:2;height:404" coordorigin="7478,12441" coordsize="0,404" path="m7478,12845l7478,12441e" filled="f" stroked="t" strokeweight=".941772pt" strokecolor="#575757">
                <v:path arrowok="t"/>
              </v:shape>
            </v:group>
            <v:group style="position:absolute;left:1278;top:12270;width:2;height:575" coordorigin="1278,12270" coordsize="2,575">
              <v:shape style="position:absolute;left:1278;top:12270;width:2;height:575" coordorigin="1278,12270" coordsize="0,575" path="m1278,12845l1278,12270e" filled="f" stroked="t" strokeweight=".941772pt" strokecolor="#5B5B5B">
                <v:path arrowok="t"/>
              </v:shape>
            </v:group>
            <v:group style="position:absolute;left:3751;top:12698;width:2;height:338" coordorigin="3751,12698" coordsize="2,338">
              <v:shape style="position:absolute;left:3751;top:12698;width:2;height:338" coordorigin="3751,12698" coordsize="0,338" path="m3751,13035l3751,12698e" filled="f" stroked="t" strokeweight=".706329pt" strokecolor="#544BBC">
                <v:path arrowok="t"/>
              </v:shape>
            </v:group>
            <v:group style="position:absolute;left:7906;top:12897;width:3037;height:2" coordorigin="7906,12897" coordsize="3037,2">
              <v:shape style="position:absolute;left:7906;top:12897;width:3037;height:2" coordorigin="7906,12897" coordsize="3037,0" path="m7906,12897l10943,12897e" filled="f" stroked="t" strokeweight="2.825317pt" strokecolor="#3F4B90">
                <v:path arrowok="t"/>
              </v:shape>
            </v:group>
            <v:group style="position:absolute;left:10920;top:12674;width:2;height:280" coordorigin="10920,12674" coordsize="2,280">
              <v:shape style="position:absolute;left:10920;top:12674;width:2;height:280" coordorigin="10920,12674" coordsize="0,280" path="m10920,12954l10920,12674e" filled="f" stroked="t" strokeweight="3.531646pt" strokecolor="#2F344B">
                <v:path arrowok="t"/>
              </v:shape>
            </v:group>
            <v:group style="position:absolute;left:11607;top:12688;width:2;height:157" coordorigin="11607,12688" coordsize="2,157">
              <v:shape style="position:absolute;left:11607;top:12688;width:2;height:157" coordorigin="11607,12688" coordsize="0,157" path="m11607,12845l11607,12688e" filled="f" stroked="t" strokeweight=".470886pt" strokecolor="#38383B">
                <v:path arrowok="t"/>
              </v:shape>
            </v:group>
            <v:group style="position:absolute;left:1281;top:12788;width:2;height:138" coordorigin="1281,12788" coordsize="2,138">
              <v:shape style="position:absolute;left:1281;top:12788;width:2;height:138" coordorigin="1281,12788" coordsize="0,138" path="m1281,12926l1281,12788e" filled="f" stroked="t" strokeweight=".470886pt" strokecolor="#282828">
                <v:path arrowok="t"/>
              </v:shape>
            </v:group>
            <v:group style="position:absolute;left:3762;top:12745;width:2;height:181" coordorigin="3762,12745" coordsize="2,181">
              <v:shape style="position:absolute;left:3762;top:12745;width:2;height:181" coordorigin="3762,12745" coordsize="0,181" path="m3762,12926l3762,12745e" filled="f" stroked="t" strokeweight="1.412658pt" strokecolor="#6054BC">
                <v:path arrowok="t"/>
              </v:shape>
            </v:group>
            <v:group style="position:absolute;left:7478;top:12788;width:2;height:328" coordorigin="7478,12788" coordsize="2,328">
              <v:shape style="position:absolute;left:7478;top:12788;width:2;height:328" coordorigin="7478,12788" coordsize="0,328" path="m7478,13116l7478,12788e" filled="f" stroked="t" strokeweight=".470886pt" strokecolor="#383838">
                <v:path arrowok="t"/>
              </v:shape>
            </v:group>
            <v:group style="position:absolute;left:11605;top:12788;width:2;height:547" coordorigin="11605,12788" coordsize="2,547">
              <v:shape style="position:absolute;left:11605;top:12788;width:2;height:547" coordorigin="11605,12788" coordsize="0,547" path="m11605,13335l11605,12788e" filled="f" stroked="t" strokeweight=".706329pt" strokecolor="#575757">
                <v:path arrowok="t"/>
              </v:shape>
            </v:group>
            <v:group style="position:absolute;left:3744;top:12869;width:2;height:319" coordorigin="3744,12869" coordsize="2,319">
              <v:shape style="position:absolute;left:3744;top:12869;width:2;height:319" coordorigin="3744,12869" coordsize="0,319" path="m3744,13187l3744,12869e" filled="f" stroked="t" strokeweight=".941772pt" strokecolor="#4B48A0">
                <v:path arrowok="t"/>
              </v:shape>
            </v:group>
            <v:group style="position:absolute;left:476;top:13187;width:358;height:2" coordorigin="476,13187" coordsize="358,2">
              <v:shape style="position:absolute;left:476;top:13187;width:358;height:2" coordorigin="476,13187" coordsize="358,0" path="m476,13187l833,13187e" filled="f" stroked="t" strokeweight=".235443pt" strokecolor="#1F1F1F">
                <v:path arrowok="t"/>
              </v:shape>
            </v:group>
            <v:group style="position:absolute;left:494;top:13059;width:2;height:276" coordorigin="494,13059" coordsize="2,276">
              <v:shape style="position:absolute;left:494;top:13059;width:2;height:276" coordorigin="494,13059" coordsize="0,276" path="m494,13335l494,13059e" filled="f" stroked="t" strokeweight=".470886pt" strokecolor="#383838">
                <v:path arrowok="t"/>
              </v:shape>
            </v:group>
            <v:group style="position:absolute;left:833;top:13187;width:1220;height:2" coordorigin="833,13187" coordsize="1220,2">
              <v:shape style="position:absolute;left:833;top:13187;width:1220;height:2" coordorigin="833,13187" coordsize="1220,0" path="m833,13187l2053,13187e" filled="f" stroked="t" strokeweight=".235443pt" strokecolor="#545454">
                <v:path arrowok="t"/>
              </v:shape>
            </v:group>
            <v:group style="position:absolute;left:1281;top:12869;width:2;height:670" coordorigin="1281,12869" coordsize="2,670">
              <v:shape style="position:absolute;left:1281;top:12869;width:2;height:670" coordorigin="1281,12869" coordsize="0,670" path="m1281,13539l1281,12869e" filled="f" stroked="t" strokeweight=".706329pt" strokecolor="#484848">
                <v:path arrowok="t"/>
              </v:shape>
            </v:group>
            <v:group style="position:absolute;left:2053;top:13187;width:174;height:2" coordorigin="2053,13187" coordsize="174,2">
              <v:shape style="position:absolute;left:2053;top:13187;width:174;height:2" coordorigin="2053,13187" coordsize="174,0" path="m2053,13187l2227,13187e" filled="f" stroked="t" strokeweight=".235443pt" strokecolor="#C8C8C8">
                <v:path arrowok="t"/>
              </v:shape>
            </v:group>
            <v:group style="position:absolute;left:2227;top:13187;width:297;height:2" coordorigin="2227,13187" coordsize="297,2">
              <v:shape style="position:absolute;left:2227;top:13187;width:297;height:2" coordorigin="2227,13187" coordsize="297,0" path="m2227,13187l2524,13187e" filled="f" stroked="t" strokeweight=".235443pt" strokecolor="#343434">
                <v:path arrowok="t"/>
              </v:shape>
            </v:group>
            <v:group style="position:absolute;left:7478;top:13059;width:2;height:480" coordorigin="7478,13059" coordsize="2,480">
              <v:shape style="position:absolute;left:7478;top:13059;width:2;height:480" coordorigin="7478,13059" coordsize="0,480" path="m7478,13539l7478,13059e" filled="f" stroked="t" strokeweight=".941772pt" strokecolor="#4F4F4F">
                <v:path arrowok="t"/>
              </v:shape>
            </v:group>
            <v:group style="position:absolute;left:1700;top:13187;width:2;height:119" coordorigin="1700,13187" coordsize="2,119">
              <v:shape style="position:absolute;left:1700;top:13187;width:2;height:119" coordorigin="1700,13187" coordsize="0,119" path="m1700,13306l1700,13187e" filled="f" stroked="t" strokeweight=".235443pt" strokecolor="#707070">
                <v:path arrowok="t"/>
              </v:shape>
            </v:group>
            <v:group style="position:absolute;left:2529;top:13159;width:2;height:176" coordorigin="2529,13159" coordsize="2,176">
              <v:shape style="position:absolute;left:2529;top:13159;width:2;height:176" coordorigin="2529,13159" coordsize="0,176" path="m2529,13335l2529,13159e" filled="f" stroked="t" strokeweight=".470886pt" strokecolor="#2B2B2B">
                <v:path arrowok="t"/>
              </v:shape>
            </v:group>
            <v:group style="position:absolute;left:1700;top:13306;width:2;height:204" coordorigin="1700,13306" coordsize="2,204">
              <v:shape style="position:absolute;left:1700;top:13306;width:2;height:204" coordorigin="1700,13306" coordsize="0,204" path="m1700,13511l1700,13306e" filled="f" stroked="t" strokeweight=".235443pt" strokecolor="#939393">
                <v:path arrowok="t"/>
              </v:shape>
            </v:group>
            <v:group style="position:absolute;left:2529;top:13278;width:2;height:261" coordorigin="2529,13278" coordsize="2,261">
              <v:shape style="position:absolute;left:2529;top:13278;width:2;height:261" coordorigin="2529,13278" coordsize="0,261" path="m2529,13539l2529,13278e" filled="f" stroked="t" strokeweight=".706329pt" strokecolor="#4B4B4B">
                <v:path arrowok="t"/>
              </v:shape>
            </v:group>
            <v:group style="position:absolute;left:3178;top:13511;width:311;height:2" coordorigin="3178,13511" coordsize="311,2">
              <v:shape style="position:absolute;left:3178;top:13511;width:311;height:2" coordorigin="3178,13511" coordsize="311,0" path="m3178,13511l3489,13511e" filled="f" stroked="t" strokeweight=".706329pt" strokecolor="#57547C">
                <v:path arrowok="t"/>
              </v:shape>
            </v:group>
            <v:group style="position:absolute;left:3442;top:13511;width:235;height:2" coordorigin="3442,13511" coordsize="235,2">
              <v:shape style="position:absolute;left:3442;top:13511;width:235;height:2" coordorigin="3442,13511" coordsize="235,0" path="m3442,13511l3678,13511e" filled="f" stroked="t" strokeweight="1.883544pt" strokecolor="#544F97">
                <v:path arrowok="t"/>
              </v:shape>
            </v:group>
            <v:group style="position:absolute;left:10906;top:13278;width:2;height:204" coordorigin="10906,13278" coordsize="2,204">
              <v:shape style="position:absolute;left:10906;top:13278;width:2;height:204" coordorigin="10906,13278" coordsize="0,204" path="m10906,13482l10906,13278e" filled="f" stroked="t" strokeweight="3.531646pt" strokecolor="#2B2B2B">
                <v:path arrowok="t"/>
              </v:shape>
            </v:group>
            <v:group style="position:absolute;left:11607;top:13278;width:2;height:261" coordorigin="11607,13278" coordsize="2,261">
              <v:shape style="position:absolute;left:11607;top:13278;width:2;height:261" coordorigin="11607,13278" coordsize="0,261" path="m11607,13539l11607,13278e" filled="f" stroked="t" strokeweight=".470886pt" strokecolor="#444444">
                <v:path arrowok="t"/>
              </v:shape>
            </v:group>
            <v:group style="position:absolute;left:1281;top:13482;width:2;height:238" coordorigin="1281,13482" coordsize="2,238">
              <v:shape style="position:absolute;left:1281;top:13482;width:2;height:238" coordorigin="1281,13482" coordsize="0,238" path="m1281,13720l1281,13482e" filled="f" stroked="t" strokeweight=".470886pt" strokecolor="#1F1F1F">
                <v:path arrowok="t"/>
              </v:shape>
            </v:group>
            <v:group style="position:absolute;left:1700;top:13511;width:2;height:1597" coordorigin="1700,13511" coordsize="2,1597">
              <v:shape style="position:absolute;left:1700;top:13511;width:2;height:1597" coordorigin="1700,13511" coordsize="0,1597" path="m1700,15108l1700,13511e" filled="f" stroked="t" strokeweight=".235443pt" strokecolor="#000000">
                <v:path arrowok="t"/>
              </v:shape>
            </v:group>
            <v:group style="position:absolute;left:7478;top:13140;width:2;height:580" coordorigin="7478,13140" coordsize="2,580">
              <v:shape style="position:absolute;left:7478;top:13140;width:2;height:580" coordorigin="7478,13140" coordsize="0,580" path="m7478,13720l7478,13140e" filled="f" stroked="t" strokeweight=".470886pt" strokecolor="#4B4B4B">
                <v:path arrowok="t"/>
              </v:shape>
            </v:group>
            <v:group style="position:absolute;left:11605;top:13482;width:2;height:2192" coordorigin="11605,13482" coordsize="2,2192">
              <v:shape style="position:absolute;left:11605;top:13482;width:2;height:2192" coordorigin="11605,13482" coordsize="0,2192" path="m11605,15674l11605,13482e" filled="f" stroked="t" strokeweight=".470886pt" strokecolor="#5B5B5B">
                <v:path arrowok="t"/>
              </v:shape>
            </v:group>
            <v:group style="position:absolute;left:1281;top:13663;width:2;height:437" coordorigin="1281,13663" coordsize="2,437">
              <v:shape style="position:absolute;left:1281;top:13663;width:2;height:437" coordorigin="1281,13663" coordsize="0,437" path="m1281,14100l1281,13663e" filled="f" stroked="t" strokeweight=".706329pt" strokecolor="#545454">
                <v:path arrowok="t"/>
              </v:shape>
            </v:group>
            <v:group style="position:absolute;left:2526;top:13444;width:2;height:433" coordorigin="2526,13444" coordsize="2,433">
              <v:shape style="position:absolute;left:2526;top:13444;width:2;height:433" coordorigin="2526,13444" coordsize="0,433" path="m2526,13877l2526,13444e" filled="f" stroked="t" strokeweight=".941772pt" strokecolor="#606060">
                <v:path arrowok="t"/>
              </v:shape>
            </v:group>
            <v:group style="position:absolute;left:494;top:13767;width:2;height:333" coordorigin="494,13767" coordsize="2,333">
              <v:shape style="position:absolute;left:494;top:13767;width:2;height:333" coordorigin="494,13767" coordsize="0,333" path="m494,14100l494,13767e" filled="f" stroked="t" strokeweight=".470886pt" strokecolor="#3B3B3B">
                <v:path arrowok="t"/>
              </v:shape>
            </v:group>
            <v:group style="position:absolute;left:2529;top:13767;width:2;height:333" coordorigin="2529,13767" coordsize="2,333">
              <v:shape style="position:absolute;left:2529;top:13767;width:2;height:333" coordorigin="2529,13767" coordsize="0,333" path="m2529,14100l2529,13767e" filled="f" stroked="t" strokeweight=".470886pt" strokecolor="#3F3F3F">
                <v:path arrowok="t"/>
              </v:shape>
            </v:group>
            <v:group style="position:absolute;left:7480;top:13663;width:2;height:1997" coordorigin="7480,13663" coordsize="2,1997">
              <v:shape style="position:absolute;left:7480;top:13663;width:2;height:1997" coordorigin="7480,13663" coordsize="0,1997" path="m7480,15659l7480,13663e" filled="f" stroked="t" strokeweight=".706329pt" strokecolor="#575757">
                <v:path arrowok="t"/>
              </v:shape>
            </v:group>
            <v:group style="position:absolute;left:1281;top:14043;width:2;height:219" coordorigin="1281,14043" coordsize="2,219">
              <v:shape style="position:absolute;left:1281;top:14043;width:2;height:219" coordorigin="1281,14043" coordsize="0,219" path="m1281,14262l1281,14043e" filled="f" stroked="t" strokeweight=".470886pt" strokecolor="#3B3B3B">
                <v:path arrowok="t"/>
              </v:shape>
            </v:group>
            <v:group style="position:absolute;left:2529;top:14043;width:2;height:1602" coordorigin="2529,14043" coordsize="2,1602">
              <v:shape style="position:absolute;left:2529;top:14043;width:2;height:1602" coordorigin="2529,14043" coordsize="0,1602" path="m2529,15645l2529,14043e" filled="f" stroked="t" strokeweight=".706329pt" strokecolor="#575757">
                <v:path arrowok="t"/>
              </v:shape>
            </v:group>
            <v:group style="position:absolute;left:1281;top:14205;width:2;height:181" coordorigin="1281,14205" coordsize="2,181">
              <v:shape style="position:absolute;left:1281;top:14205;width:2;height:181" coordorigin="1281,14205" coordsize="0,181" path="m1281,14385l1281,14205e" filled="f" stroked="t" strokeweight=".470886pt" strokecolor="#282828">
                <v:path arrowok="t"/>
              </v:shape>
            </v:group>
            <v:group style="position:absolute;left:1281;top:14328;width:2;height:556" coordorigin="1281,14328" coordsize="2,556">
              <v:shape style="position:absolute;left:1281;top:14328;width:2;height:556" coordorigin="1281,14328" coordsize="0,556" path="m1281,14884l1281,14328e" filled="f" stroked="t" strokeweight=".706329pt" strokecolor="#4B4B4B">
                <v:path arrowok="t"/>
              </v:shape>
            </v:group>
            <v:group style="position:absolute;left:3659;top:14357;width:2;height:147" coordorigin="3659,14357" coordsize="2,147">
              <v:shape style="position:absolute;left:3659;top:14357;width:2;height:147" coordorigin="3659,14357" coordsize="0,147" path="m3659,14504l3659,14357e" filled="f" stroked="t" strokeweight="1.177215pt" strokecolor="#3F4BCC">
                <v:path arrowok="t"/>
              </v:shape>
            </v:group>
            <v:group style="position:absolute;left:3178;top:14504;width:2;height:352" coordorigin="3178,14504" coordsize="2,352">
              <v:shape style="position:absolute;left:3178;top:14504;width:2;height:352" coordorigin="3178,14504" coordsize="0,352" path="m3178,14856l3178,14504e" filled="f" stroked="t" strokeweight=".235443pt" strokecolor="#5B6060">
                <v:path arrowok="t"/>
              </v:shape>
            </v:group>
            <v:group style="position:absolute;left:3647;top:14709;width:2;height:176" coordorigin="3647,14709" coordsize="2,176">
              <v:shape style="position:absolute;left:3647;top:14709;width:2;height:176" coordorigin="3647,14709" coordsize="0,176" path="m3647,14884l3647,14709e" filled="f" stroked="t" strokeweight="1.177215pt" strokecolor="#3B3F83">
                <v:path arrowok="t"/>
              </v:shape>
            </v:group>
            <v:group style="position:absolute;left:4087;top:14504;width:2;height:352" coordorigin="4087,14504" coordsize="2,352">
              <v:shape style="position:absolute;left:4087;top:14504;width:2;height:352" coordorigin="4087,14504" coordsize="0,352" path="m4087,14856l4087,14504e" filled="f" stroked="t" strokeweight=".235443pt" strokecolor="#676B67">
                <v:path arrowok="t"/>
              </v:shape>
            </v:group>
            <v:group style="position:absolute;left:1281;top:14827;width:2;height:309" coordorigin="1281,14827" coordsize="2,309">
              <v:shape style="position:absolute;left:1281;top:14827;width:2;height:309" coordorigin="1281,14827" coordsize="0,309" path="m1281,15136l1281,14827e" filled="f" stroked="t" strokeweight=".470886pt" strokecolor="#383838">
                <v:path arrowok="t"/>
              </v:shape>
            </v:group>
            <v:group style="position:absolute;left:485;top:15645;width:5966;height:2" coordorigin="485,15645" coordsize="5966,2">
              <v:shape style="position:absolute;left:485;top:15645;width:5966;height:2" coordorigin="485,15645" coordsize="5966,0" path="m485,15645l6451,15645e" filled="f" stroked="t" strokeweight=".706329pt" strokecolor="#67676B">
                <v:path arrowok="t"/>
              </v:shape>
            </v:group>
            <v:group style="position:absolute;left:1281;top:15079;width:2;height:570" coordorigin="1281,15079" coordsize="2,570">
              <v:shape style="position:absolute;left:1281;top:15079;width:2;height:570" coordorigin="1281,15079" coordsize="0,570" path="m1281,15650l1281,15079e" filled="f" stroked="t" strokeweight=".941772pt" strokecolor="#646464">
                <v:path arrowok="t"/>
              </v:shape>
            </v:group>
            <v:group style="position:absolute;left:1700;top:15108;width:2;height:537" coordorigin="1700,15108" coordsize="2,537">
              <v:shape style="position:absolute;left:1700;top:15108;width:2;height:537" coordorigin="1700,15108" coordsize="0,537" path="m1700,15645l1700,15108e" filled="f" stroked="t" strokeweight=".235443pt" strokecolor="#444444">
                <v:path arrowok="t"/>
              </v:shape>
            </v:group>
            <v:group style="position:absolute;left:6395;top:15652;width:527;height:2" coordorigin="6395,15652" coordsize="527,2">
              <v:shape style="position:absolute;left:6395;top:15652;width:527;height:2" coordorigin="6395,15652" coordsize="527,0" path="m6395,15652l6922,15652e" filled="f" stroked="t" strokeweight=".470886pt" strokecolor="#4B4B4B">
                <v:path arrowok="t"/>
              </v:shape>
            </v:group>
            <v:group style="position:absolute;left:6866;top:15655;width:2364;height:2" coordorigin="6866,15655" coordsize="2364,2">
              <v:shape style="position:absolute;left:6866;top:15655;width:2364;height:2" coordorigin="6866,15655" coordsize="2364,0" path="m6866,15655l9229,15655e" filled="f" stroked="t" strokeweight=".706329pt" strokecolor="#707070">
                <v:path arrowok="t"/>
              </v:shape>
            </v:group>
            <v:group style="position:absolute;left:9173;top:15659;width:297;height:2" coordorigin="9173,15659" coordsize="297,2">
              <v:shape style="position:absolute;left:9173;top:15659;width:297;height:2" coordorigin="9173,15659" coordsize="297,0" path="m9173,15659l9470,15659e" filled="f" stroked="t" strokeweight=".470886pt" strokecolor="#606060">
                <v:path arrowok="t"/>
              </v:shape>
            </v:group>
            <v:group style="position:absolute;left:9413;top:15662;width:2199;height:2" coordorigin="9413,15662" coordsize="2199,2">
              <v:shape style="position:absolute;left:9413;top:15662;width:2199;height:2" coordorigin="9413,15662" coordsize="2199,0" path="m9413,15662l11612,15662e" filled="f" stroked="t" strokeweight=".706329pt" strokecolor="#777777">
                <v:path arrowok="t"/>
              </v:shape>
            </v:group>
            <w10:wrap type="none"/>
          </v:group>
        </w:pict>
      </w:r>
      <w:r>
        <w:rPr>
          <w:sz w:val="28"/>
          <w:szCs w:val="28"/>
        </w:rPr>
      </w:r>
    </w:p>
    <w:p>
      <w:pPr>
        <w:spacing w:before="30" w:after="0" w:line="240" w:lineRule="auto"/>
        <w:ind w:left="234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1"/>
          <w:szCs w:val="21"/>
          <w:color w:val="959395"/>
          <w:w w:val="44"/>
        </w:rPr>
        <w:t>.</w:t>
      </w:r>
      <w:r>
        <w:rPr>
          <w:rFonts w:ascii="Arial" w:hAnsi="Arial" w:cs="Arial" w:eastAsia="Arial"/>
          <w:sz w:val="21"/>
          <w:szCs w:val="21"/>
          <w:color w:val="959395"/>
          <w:spacing w:val="-3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75"/>
        </w:rPr>
        <w:t>::ı1ye</w:t>
      </w:r>
      <w:r>
        <w:rPr>
          <w:rFonts w:ascii="Arial" w:hAnsi="Arial" w:cs="Arial" w:eastAsia="Arial"/>
          <w:sz w:val="21"/>
          <w:szCs w:val="21"/>
          <w:color w:val="3A3A3A"/>
          <w:spacing w:val="-15"/>
          <w:w w:val="76"/>
        </w:rPr>
        <w:t>M</w:t>
      </w:r>
      <w:r>
        <w:rPr>
          <w:rFonts w:ascii="Arial" w:hAnsi="Arial" w:cs="Arial" w:eastAsia="Arial"/>
          <w:sz w:val="23"/>
          <w:szCs w:val="23"/>
          <w:color w:val="3D415E"/>
          <w:spacing w:val="5"/>
          <w:w w:val="290"/>
          <w:b/>
          <w:bCs/>
        </w:rPr>
        <w:t>A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66"/>
          <w:b/>
          <w:bCs/>
        </w:rPr>
        <w:t>m•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04" w:right="6645"/>
        <w:jc w:val="center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777CB6"/>
          <w:spacing w:val="0"/>
          <w:w w:val="360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360" w:right="40"/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1" w:lineRule="auto"/>
        <w:ind w:left="661" w:right="-151" w:firstLine="-55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7"/>
          <w:szCs w:val="87"/>
          <w:color w:val="262626"/>
          <w:spacing w:val="-913"/>
          <w:w w:val="196"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262626"/>
          <w:spacing w:val="3"/>
          <w:w w:val="106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6"/>
          <w:position w:val="0"/>
        </w:rPr>
        <w:t>?,MIR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6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0"/>
        </w:rPr>
        <w:t>BÜYUKSEHIR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exact"/>
        <w:ind w:left="369" w:right="430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93.440002pt;margin-top:-5.050644pt;width:49.919998pt;height:46.080002pt;mso-position-horizontal-relative:page;mso-position-vertical-relative:paragraph;z-index:-15156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98"/>
        </w:rPr>
        <w:t>BAŞKANLI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6"/>
          <w:w w:val="99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7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8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8" w:lineRule="exact"/>
        <w:ind w:left="1122" w:right="511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62626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97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80" w:bottom="280" w:left="120" w:right="280"/>
          <w:cols w:num="2" w:equalWidth="0">
            <w:col w:w="1688" w:space="1683"/>
            <w:col w:w="8149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</w:sectPr>
      </w:pPr>
      <w:rPr/>
    </w:p>
    <w:p>
      <w:pPr>
        <w:spacing w:before="35" w:after="0" w:line="240" w:lineRule="auto"/>
        <w:ind w:left="177" w:right="-20"/>
        <w:jc w:val="left"/>
        <w:tabs>
          <w:tab w:pos="1540" w:val="left"/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:21.05.2017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2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91" w:right="-69"/>
        <w:jc w:val="left"/>
        <w:tabs>
          <w:tab w:pos="1560" w:val="left"/>
          <w:tab w:pos="3240" w:val="left"/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:21.05.2017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7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1"/>
        </w:rPr>
        <w:t>3317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3891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D:3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82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Karabagla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3891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D:3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10:10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rre1: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niçamlı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  <w:cols w:num="2" w:equalWidth="0">
            <w:col w:w="5123" w:space="508"/>
            <w:col w:w="5889"/>
          </w:cols>
        </w:sectPr>
      </w:pPr>
      <w:rPr/>
    </w:p>
    <w:p>
      <w:pPr>
        <w:spacing w:before="34" w:after="0" w:line="240" w:lineRule="auto"/>
        <w:ind w:left="191" w:right="-20"/>
        <w:jc w:val="left"/>
        <w:tabs>
          <w:tab w:pos="1540" w:val="left"/>
          <w:tab w:pos="292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72" w:lineRule="exact"/>
        <w:ind w:left="191" w:right="-20"/>
        <w:jc w:val="left"/>
        <w:tabs>
          <w:tab w:pos="37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733719pt;margin-top:5.959465pt;width:140.057901pt;height:17pt;mso-position-horizontal-relative:page;mso-position-vertical-relative:paragraph;z-index:-15151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w w:val="79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B60"/>
                      <w:spacing w:val="-4"/>
                      <w:w w:val="11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88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7"/>
                      <w:w w:val="89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-3"/>
                      <w:w w:val="93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B60"/>
                      <w:spacing w:val="0"/>
                      <w:w w:val="79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B60"/>
                      <w:spacing w:val="-2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3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6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10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3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62626"/>
                      <w:spacing w:val="-4"/>
                      <w:w w:val="107"/>
                    </w:rPr>
                    <w:t>K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44444"/>
                      <w:spacing w:val="0"/>
                      <w:w w:val="90"/>
                    </w:rPr>
                    <w:t>n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44444"/>
                      <w:spacing w:val="-11"/>
                      <w:w w:val="90"/>
                    </w:rPr>
                    <w:t>g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62626"/>
                      <w:spacing w:val="-17"/>
                      <w:w w:val="151"/>
                    </w:rPr>
                    <w:t>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44444"/>
                      <w:spacing w:val="0"/>
                      <w:w w:val="113"/>
                    </w:rPr>
                    <w:t>r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4444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44444"/>
                      <w:spacing w:val="-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88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10"/>
                      <w:w w:val="88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87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86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-2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62626"/>
                      <w:spacing w:val="3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44444"/>
                      <w:spacing w:val="-14"/>
                      <w:w w:val="100"/>
                    </w:rPr>
                    <w:t>Ç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95B60"/>
                      <w:spacing w:val="-3"/>
                      <w:w w:val="100"/>
                    </w:rPr>
                    <w:t>e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62626"/>
                      <w:spacing w:val="0"/>
                      <w:w w:val="100"/>
                    </w:rPr>
                    <w:t>lik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62626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62626"/>
                      <w:spacing w:val="4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262626"/>
                      <w:spacing w:val="-19"/>
                      <w:w w:val="67"/>
                    </w:rPr>
                    <w:t>o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444444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444444"/>
                      <w:spacing w:val="0"/>
                      <w:w w:val="55"/>
                    </w:rPr>
                    <w:t>n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7"/>
          <w:w w:val="100"/>
          <w:position w:val="-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4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-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-4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93" w:lineRule="exact"/>
        <w:ind w:left="4075" w:right="-20"/>
        <w:jc w:val="left"/>
        <w:tabs>
          <w:tab w:pos="4540" w:val="left"/>
          <w:tab w:pos="5140" w:val="left"/>
          <w:tab w:pos="5640" w:val="left"/>
          <w:tab w:pos="60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9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9"/>
        </w:rPr>
      </w:r>
      <w:r>
        <w:rPr>
          <w:rFonts w:ascii="Arial" w:hAnsi="Arial" w:cs="Arial" w:eastAsia="Arial"/>
          <w:sz w:val="46"/>
          <w:szCs w:val="46"/>
          <w:color w:val="151515"/>
          <w:spacing w:val="0"/>
          <w:w w:val="40"/>
          <w:position w:val="-9"/>
        </w:rPr>
        <w:t>ı</w:t>
      </w:r>
      <w:r>
        <w:rPr>
          <w:rFonts w:ascii="Arial" w:hAnsi="Arial" w:cs="Arial" w:eastAsia="Arial"/>
          <w:sz w:val="46"/>
          <w:szCs w:val="46"/>
          <w:color w:val="151515"/>
          <w:spacing w:val="-43"/>
          <w:w w:val="40"/>
          <w:position w:val="-9"/>
        </w:rPr>
        <w:t> </w:t>
      </w:r>
      <w:r>
        <w:rPr>
          <w:rFonts w:ascii="Arial" w:hAnsi="Arial" w:cs="Arial" w:eastAsia="Arial"/>
          <w:sz w:val="46"/>
          <w:szCs w:val="46"/>
          <w:color w:val="151515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46"/>
          <w:szCs w:val="46"/>
          <w:color w:val="151515"/>
          <w:spacing w:val="0"/>
          <w:w w:val="40"/>
          <w:position w:val="-9"/>
        </w:rPr>
        <w:t>ı</w:t>
      </w:r>
      <w:r>
        <w:rPr>
          <w:rFonts w:ascii="Arial" w:hAnsi="Arial" w:cs="Arial" w:eastAsia="Arial"/>
          <w:sz w:val="46"/>
          <w:szCs w:val="46"/>
          <w:color w:val="151515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46"/>
          <w:szCs w:val="46"/>
          <w:color w:val="151515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7"/>
          <w:szCs w:val="17"/>
          <w:color w:val="AAAAAA"/>
          <w:spacing w:val="0"/>
          <w:w w:val="54"/>
          <w:position w:val="-9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AAAAA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AAAAA"/>
          <w:spacing w:val="0"/>
          <w:w w:val="100"/>
          <w:position w:val="-9"/>
        </w:rPr>
      </w:r>
      <w:r>
        <w:rPr>
          <w:rFonts w:ascii="Arial" w:hAnsi="Arial" w:cs="Arial" w:eastAsia="Arial"/>
          <w:sz w:val="65"/>
          <w:szCs w:val="65"/>
          <w:color w:val="444444"/>
          <w:spacing w:val="11"/>
          <w:w w:val="42"/>
          <w:i/>
          <w:position w:val="-9"/>
        </w:rPr>
        <w:t>·</w:t>
      </w:r>
      <w:r>
        <w:rPr>
          <w:rFonts w:ascii="Arial" w:hAnsi="Arial" w:cs="Arial" w:eastAsia="Arial"/>
          <w:sz w:val="65"/>
          <w:szCs w:val="65"/>
          <w:color w:val="AAAAAA"/>
          <w:spacing w:val="-19"/>
          <w:w w:val="92"/>
          <w:i/>
          <w:position w:val="-9"/>
        </w:rPr>
        <w:t>-</w:t>
      </w:r>
      <w:r>
        <w:rPr>
          <w:rFonts w:ascii="Arial" w:hAnsi="Arial" w:cs="Arial" w:eastAsia="Arial"/>
          <w:sz w:val="65"/>
          <w:szCs w:val="65"/>
          <w:color w:val="858585"/>
          <w:spacing w:val="0"/>
          <w:w w:val="71"/>
          <w:i/>
          <w:position w:val="-9"/>
        </w:rPr>
        <w:t>r</w:t>
      </w:r>
      <w:r>
        <w:rPr>
          <w:rFonts w:ascii="Arial" w:hAnsi="Arial" w:cs="Arial" w:eastAsia="Arial"/>
          <w:sz w:val="65"/>
          <w:szCs w:val="65"/>
          <w:color w:val="858585"/>
          <w:spacing w:val="0"/>
          <w:w w:val="100"/>
          <w:i/>
          <w:position w:val="-9"/>
        </w:rPr>
        <w:tab/>
      </w:r>
      <w:r>
        <w:rPr>
          <w:rFonts w:ascii="Arial" w:hAnsi="Arial" w:cs="Arial" w:eastAsia="Arial"/>
          <w:sz w:val="65"/>
          <w:szCs w:val="65"/>
          <w:color w:val="858585"/>
          <w:spacing w:val="0"/>
          <w:w w:val="100"/>
          <w:i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9"/>
        </w:rPr>
        <w:t>:10:25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</w:sectPr>
      </w:pPr>
      <w:rPr/>
    </w:p>
    <w:p>
      <w:pPr>
        <w:spacing w:before="68" w:after="0" w:line="240" w:lineRule="auto"/>
        <w:ind w:left="17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4" w:lineRule="exact"/>
        <w:ind w:left="20" w:right="-20"/>
        <w:jc w:val="left"/>
        <w:tabs>
          <w:tab w:pos="3520" w:val="left"/>
          <w:tab w:pos="896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219"/>
          <w:position w:val="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220"/>
          <w:position w:val="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38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Şemsetti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EVIMLi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4"/>
          <w:w w:val="28"/>
          <w:position w:val="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1"/>
          <w:position w:val="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7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7"/>
        </w:rPr>
        <w:t>:Muhamme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16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7"/>
        </w:rPr>
        <w:t>ELEŞ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7"/>
        </w:rPr>
      </w:r>
      <w:r>
        <w:rPr>
          <w:rFonts w:ascii="Arial" w:hAnsi="Arial" w:cs="Arial" w:eastAsia="Arial"/>
          <w:sz w:val="41"/>
          <w:szCs w:val="41"/>
          <w:color w:val="858585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76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Çavu_ı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  <w:cols w:num="2" w:equalWidth="0">
            <w:col w:w="1251" w:space="1040"/>
            <w:col w:w="9229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9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6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61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262626"/>
          <w:spacing w:val="-4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54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-11"/>
          <w:w w:val="1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25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6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spacing w:val="8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59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  <w:cols w:num="3" w:equalWidth="0">
            <w:col w:w="708" w:space="1499"/>
            <w:col w:w="5126" w:space="509"/>
            <w:col w:w="3678"/>
          </w:cols>
        </w:sectPr>
      </w:pPr>
      <w:rPr/>
    </w:p>
    <w:p>
      <w:pPr>
        <w:spacing w:before="25" w:after="0" w:line="268" w:lineRule="auto"/>
        <w:ind w:left="243" w:right="554" w:firstLine="1983"/>
        <w:jc w:val="left"/>
        <w:tabs>
          <w:tab w:pos="3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9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22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3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  <w:cols w:num="3" w:equalWidth="0">
            <w:col w:w="4424" w:space="369"/>
            <w:col w:w="2154" w:space="767"/>
            <w:col w:w="3806"/>
          </w:cols>
        </w:sectPr>
      </w:pPr>
      <w:rPr/>
    </w:p>
    <w:p>
      <w:pPr>
        <w:spacing w:before="25" w:after="0" w:line="240" w:lineRule="auto"/>
        <w:ind w:left="17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1" w:lineRule="exact"/>
        <w:ind w:left="25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  <w:cols w:num="2" w:equalWidth="0">
            <w:col w:w="1624" w:space="602"/>
            <w:col w:w="9294"/>
          </w:cols>
        </w:sectPr>
      </w:pPr>
      <w:rPr/>
    </w:p>
    <w:p>
      <w:pPr>
        <w:spacing w:before="0" w:after="0" w:line="221" w:lineRule="exact"/>
        <w:ind w:left="239" w:right="-85"/>
        <w:jc w:val="left"/>
        <w:tabs>
          <w:tab w:pos="35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9"/>
          <w:position w:val="-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29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73" w:after="0" w:line="147" w:lineRule="exact"/>
        <w:ind w:right="-6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6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14" w:lineRule="exact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  <w:position w:val="-7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-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  <w:position w:val="-7"/>
        </w:rPr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82"/>
          <w:position w:val="-7"/>
        </w:rPr>
        <w:t>ıco2</w:t>
      </w:r>
      <w:r>
        <w:rPr>
          <w:rFonts w:ascii="Arial" w:hAnsi="Arial" w:cs="Arial" w:eastAsia="Arial"/>
          <w:sz w:val="26"/>
          <w:szCs w:val="26"/>
          <w:color w:val="262626"/>
          <w:spacing w:val="-4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4"/>
          <w:position w:val="-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  <w:cols w:num="3" w:equalWidth="0">
            <w:col w:w="3773" w:space="1020"/>
            <w:col w:w="2842" w:space="658"/>
            <w:col w:w="3227"/>
          </w:cols>
        </w:sectPr>
      </w:pPr>
      <w:rPr/>
    </w:p>
    <w:p>
      <w:pPr>
        <w:spacing w:before="0" w:after="0" w:line="380" w:lineRule="exact"/>
        <w:ind w:left="6713" w:right="-20"/>
        <w:jc w:val="left"/>
        <w:tabs>
          <w:tab w:pos="8280" w:val="left"/>
          <w:tab w:pos="98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8"/>
          <w:szCs w:val="38"/>
          <w:color w:val="262626"/>
          <w:spacing w:val="0"/>
          <w:w w:val="62"/>
        </w:rPr>
        <w:t>ı</w:t>
      </w:r>
      <w:r>
        <w:rPr>
          <w:rFonts w:ascii="Arial" w:hAnsi="Arial" w:cs="Arial" w:eastAsia="Arial"/>
          <w:sz w:val="38"/>
          <w:szCs w:val="38"/>
          <w:color w:val="262626"/>
          <w:spacing w:val="-56"/>
          <w:w w:val="62"/>
        </w:rPr>
        <w:t> </w:t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62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262626"/>
          <w:spacing w:val="-58"/>
          <w:w w:val="62"/>
          <w:position w:val="2"/>
        </w:rPr>
        <w:t> </w:t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62"/>
          <w:position w:val="2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3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7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4" w:lineRule="exact"/>
        <w:ind w:left="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82" w:lineRule="exact"/>
        <w:ind w:left="14" w:right="2771" w:firstLine="2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Girişteki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dij!c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odala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islcnıııe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13"/>
        </w:rPr>
        <w:t>zara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13"/>
        </w:rPr>
        <w:t>görmüştür.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19"/>
        </w:rPr>
        <w:t>zarar: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Topinm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12"/>
        </w:rPr>
        <w:t>TL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6" w:lineRule="auto"/>
        <w:ind w:right="50" w:firstLine="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3.katı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girişteki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pldug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uzatma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</w:rPr>
        <w:t>ı.&lt;.ablosunu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4"/>
        </w:rPr>
        <w:t>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deU: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  <w:cols w:num="2" w:equalWidth="0">
            <w:col w:w="2010" w:space="216"/>
            <w:col w:w="9294"/>
          </w:cols>
        </w:sectPr>
      </w:pPr>
      <w:rPr/>
    </w:p>
    <w:p>
      <w:pPr>
        <w:spacing w:before="30" w:after="0" w:line="247" w:lineRule="auto"/>
        <w:ind w:left="196" w:right="3012" w:firstLine="5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0"/>
        </w:rPr>
        <w:t>emsetti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SEVİMLİ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8" w:lineRule="auto"/>
        <w:ind w:left="684" w:right="-53" w:firstLine="-364"/>
        <w:jc w:val="left"/>
        <w:tabs>
          <w:tab w:pos="1100" w:val="left"/>
          <w:tab w:pos="1600" w:val="left"/>
          <w:tab w:pos="230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26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26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0"/>
          <w:w w:val="2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Dönüşil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69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21.0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B60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10:50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ÖIO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B6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K1P: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Yeniçamlı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</w:rPr>
        <w:t>iıfaiye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  <w:cols w:num="2" w:equalWidth="0">
            <w:col w:w="7066" w:space="1672"/>
            <w:col w:w="2782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</w:sectPr>
      </w:pPr>
      <w:rPr/>
    </w:p>
    <w:p>
      <w:pPr>
        <w:spacing w:before="40" w:after="0" w:line="240" w:lineRule="auto"/>
        <w:ind w:left="238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5.279999pt;margin-top:85.870956pt;width:149.759995pt;height:116.160004pt;mso-position-horizontal-relative:page;mso-position-vertical-relative:paragraph;z-index:-15153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0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96" w:right="53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2.08pt;margin-top:12.687352pt;width:11.52pt;height:33.599998pt;mso-position-horizontal-relative:page;mso-position-vertical-relative:paragraph;z-index:-15155" type="#_x0000_t75">
            <v:imagedata r:id="rId3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20" w:right="280"/>
          <w:cols w:num="2" w:equalWidth="0">
            <w:col w:w="4020" w:space="912"/>
            <w:col w:w="6588"/>
          </w:cols>
        </w:sectPr>
      </w:pPr>
      <w:rPr/>
    </w:p>
    <w:p>
      <w:pPr>
        <w:spacing w:before="42" w:after="0" w:line="240" w:lineRule="auto"/>
        <w:ind w:left="90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9.52pt;height:12.48pt;mso-position-horizontal-relative:char;mso-position-vertical-relative:line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4" w:lineRule="exact"/>
        <w:ind w:left="2767" w:right="-20"/>
        <w:jc w:val="left"/>
        <w:tabs>
          <w:tab w:pos="3760" w:val="left"/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56.320007pt;margin-top:-30.510273pt;width:87.360001pt;height:27.84pt;mso-position-horizontal-relative:page;mso-position-vertical-relative:paragraph;z-index:-15154" type="#_x0000_t75">
            <v:imagedata r:id="rId38" o:title=""/>
          </v:shape>
        </w:pict>
      </w:r>
      <w:r>
        <w:rPr>
          <w:rFonts w:ascii="Courier New" w:hAnsi="Courier New" w:cs="Courier New" w:eastAsia="Courier New"/>
          <w:sz w:val="34"/>
          <w:szCs w:val="34"/>
          <w:color w:val="595B60"/>
          <w:spacing w:val="0"/>
          <w:w w:val="146"/>
          <w:position w:val="-9"/>
        </w:rPr>
        <w:t>H</w:t>
      </w:r>
      <w:r>
        <w:rPr>
          <w:rFonts w:ascii="Courier New" w:hAnsi="Courier New" w:cs="Courier New" w:eastAsia="Courier New"/>
          <w:sz w:val="34"/>
          <w:szCs w:val="34"/>
          <w:color w:val="595B60"/>
          <w:spacing w:val="0"/>
          <w:w w:val="100"/>
          <w:position w:val="-9"/>
        </w:rPr>
        <w:tab/>
      </w:r>
      <w:r>
        <w:rPr>
          <w:rFonts w:ascii="Courier New" w:hAnsi="Courier New" w:cs="Courier New" w:eastAsia="Courier New"/>
          <w:sz w:val="34"/>
          <w:szCs w:val="34"/>
          <w:color w:val="595B60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251"/>
          <w:position w:val="-9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7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7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3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  <w:cols w:num="2" w:equalWidth="0">
            <w:col w:w="6754" w:space="1631"/>
            <w:col w:w="3135"/>
          </w:cols>
        </w:sectPr>
      </w:pPr>
      <w:rPr/>
    </w:p>
    <w:p>
      <w:pPr>
        <w:spacing w:before="87" w:after="0" w:line="303" w:lineRule="exact"/>
        <w:ind w:right="-20"/>
        <w:jc w:val="righ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262626"/>
          <w:spacing w:val="8"/>
          <w:w w:val="159"/>
          <w:position w:val="-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95B60"/>
          <w:spacing w:val="3"/>
          <w:w w:val="80"/>
          <w:position w:val="6"/>
        </w:rPr>
        <w:t>P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-6"/>
          <w:w w:val="61"/>
          <w:position w:val="-7"/>
        </w:rPr>
        <w:t>0</w:t>
      </w:r>
      <w:r>
        <w:rPr>
          <w:rFonts w:ascii="Times New Roman" w:hAnsi="Times New Roman" w:cs="Times New Roman" w:eastAsia="Times New Roman"/>
          <w:sz w:val="33"/>
          <w:szCs w:val="33"/>
          <w:color w:val="595B60"/>
          <w:spacing w:val="0"/>
          <w:w w:val="105"/>
          <w:position w:val="-7"/>
        </w:rPr>
        <w:t>'</w:t>
      </w:r>
      <w:r>
        <w:rPr>
          <w:rFonts w:ascii="Times New Roman" w:hAnsi="Times New Roman" w:cs="Times New Roman" w:eastAsia="Times New Roman"/>
          <w:sz w:val="33"/>
          <w:szCs w:val="33"/>
          <w:color w:val="595B60"/>
          <w:spacing w:val="-49"/>
          <w:w w:val="105"/>
          <w:position w:val="-7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0"/>
          <w:w w:val="287"/>
          <w:position w:val="-7"/>
        </w:rPr>
        <w:t>-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9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69"/>
          <w:spacing w:val="0"/>
          <w:w w:val="77"/>
          <w:position w:val="-1"/>
        </w:rPr>
        <w:t>1::</w:t>
      </w:r>
      <w:r>
        <w:rPr>
          <w:rFonts w:ascii="Times New Roman" w:hAnsi="Times New Roman" w:cs="Times New Roman" w:eastAsia="Times New Roman"/>
          <w:sz w:val="20"/>
          <w:szCs w:val="20"/>
          <w:color w:val="3F3F69"/>
          <w:spacing w:val="0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69"/>
          <w:spacing w:val="20"/>
          <w:w w:val="77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7"/>
          <w:szCs w:val="17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Aınir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83D99"/>
          <w:spacing w:val="0"/>
          <w:w w:val="81"/>
          <w:position w:val="-5"/>
        </w:rPr>
        <w:t>1/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62626"/>
          <w:w w:val="8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6"/>
        </w:rPr>
        <w:t>tfa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cÇ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80"/>
          <w:cols w:num="3" w:equalWidth="0">
            <w:col w:w="3334" w:space="425"/>
            <w:col w:w="795" w:space="671"/>
            <w:col w:w="6295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3.407562pt;margin-top:24.325665pt;width:566.110390pt;height:769.182457pt;mso-position-horizontal-relative:page;mso-position-vertical-relative:page;z-index:-15152" coordorigin="268,487" coordsize="11322,15384">
            <v:group style="position:absolute;left:460;top:513;width:11090;height:2" coordorigin="460,513" coordsize="11090,2">
              <v:shape style="position:absolute;left:460;top:513;width:11090;height:2" coordorigin="460,513" coordsize="11090,0" path="m460,513l11550,513e" filled="f" stroked="t" strokeweight=".718262pt" strokecolor="#4B4B4B">
                <v:path arrowok="t"/>
              </v:shape>
            </v:group>
            <v:group style="position:absolute;left:2325;top:498;width:2;height:1534" coordorigin="2325,498" coordsize="2,1534">
              <v:shape style="position:absolute;left:2325;top:498;width:2;height:1534" coordorigin="2325,498" coordsize="0,1534" path="m2325,2032l2325,498e" filled="f" stroked="t" strokeweight=".718262pt" strokecolor="#383838">
                <v:path arrowok="t"/>
              </v:shape>
            </v:group>
            <v:group style="position:absolute;left:9127;top:503;width:2;height:1534" coordorigin="9127,503" coordsize="2,1534">
              <v:shape style="position:absolute;left:9127;top:503;width:2;height:1534" coordorigin="9127,503" coordsize="0,1534" path="m9127,2037l9127,503e" filled="f" stroked="t" strokeweight=".718262pt" strokecolor="#444444">
                <v:path arrowok="t"/>
              </v:shape>
            </v:group>
            <v:group style="position:absolute;left:11540;top:508;width:2;height:3470" coordorigin="11540,508" coordsize="2,3470">
              <v:shape style="position:absolute;left:11540;top:508;width:2;height:3470" coordorigin="11540,508" coordsize="0,3470" path="m11540,3978l11540,508e" filled="f" stroked="t" strokeweight=".718262pt" strokecolor="#3F3F3F">
                <v:path arrowok="t"/>
              </v:shape>
            </v:group>
            <v:group style="position:absolute;left:304;top:494;width:2;height:13200" coordorigin="304,494" coordsize="2,13200">
              <v:shape style="position:absolute;left:304;top:494;width:2;height:13200" coordorigin="304,494" coordsize="0,13200" path="m304,13694l304,494e" filled="f" stroked="t" strokeweight=".718262pt" strokecolor="#444444">
                <v:path arrowok="t"/>
              </v:shape>
            </v:group>
            <v:group style="position:absolute;left:283;top:2025;width:11262;height:2" coordorigin="283,2025" coordsize="11262,2">
              <v:shape style="position:absolute;left:283;top:2025;width:11262;height:2" coordorigin="283,2025" coordsize="11262,0" path="m283,2025l11545,2025e" filled="f" stroked="t" strokeweight=".718262pt" strokecolor="#4B4B4B">
                <v:path arrowok="t"/>
              </v:shape>
            </v:group>
            <v:group style="position:absolute;left:283;top:2265;width:11267;height:2" coordorigin="283,2265" coordsize="11267,2">
              <v:shape style="position:absolute;left:283;top:2265;width:11267;height:2" coordorigin="283,2265" coordsize="11267,0" path="m283,2265l11550,2265e" filled="f" stroked="t" strokeweight=".718262pt" strokecolor="#4B4B4B">
                <v:path arrowok="t"/>
              </v:shape>
            </v:group>
            <v:group style="position:absolute;left:283;top:2504;width:11267;height:2" coordorigin="283,2504" coordsize="11267,2">
              <v:shape style="position:absolute;left:283;top:2504;width:11267;height:2" coordorigin="283,2504" coordsize="11267,0" path="m283,2504l11550,2504e" filled="f" stroked="t" strokeweight=".957683pt" strokecolor="#4B4B4B">
                <v:path arrowok="t"/>
              </v:shape>
            </v:group>
            <v:group style="position:absolute;left:283;top:2744;width:11267;height:2" coordorigin="283,2744" coordsize="11267,2">
              <v:shape style="position:absolute;left:283;top:2744;width:11267;height:2" coordorigin="283,2744" coordsize="11267,0" path="m283,2744l11550,2744e" filled="f" stroked="t" strokeweight=".957683pt" strokecolor="#4B4B4B">
                <v:path arrowok="t"/>
              </v:shape>
            </v:group>
            <v:group style="position:absolute;left:283;top:2986;width:11267;height:2" coordorigin="283,2986" coordsize="11267,2">
              <v:shape style="position:absolute;left:283;top:2986;width:11267;height:2" coordorigin="283,2986" coordsize="11267,0" path="m283,2986l11550,2986e" filled="f" stroked="t" strokeweight=".718262pt" strokecolor="#4B4B4B">
                <v:path arrowok="t"/>
              </v:shape>
            </v:group>
            <v:group style="position:absolute;left:3836;top:3216;width:2;height:757" coordorigin="3836,3216" coordsize="2,757">
              <v:shape style="position:absolute;left:3836;top:3216;width:2;height:757" coordorigin="3836,3216" coordsize="0,757" path="m3836,3974l3836,3216e" filled="f" stroked="t" strokeweight=".957683pt" strokecolor="#4B4B4B">
                <v:path arrowok="t"/>
              </v:shape>
            </v:group>
            <v:group style="position:absolute;left:6950;top:3221;width:2;height:757" coordorigin="6950,3221" coordsize="2,757">
              <v:shape style="position:absolute;left:6950;top:3221;width:2;height:757" coordorigin="6950,3221" coordsize="0,757" path="m6950,3978l6950,3221e" filled="f" stroked="t" strokeweight="1.197104pt" strokecolor="#4F4F4F">
                <v:path arrowok="t"/>
              </v:shape>
            </v:group>
            <v:group style="position:absolute;left:283;top:3231;width:11267;height:2" coordorigin="283,3231" coordsize="11267,2">
              <v:shape style="position:absolute;left:283;top:3231;width:11267;height:2" coordorigin="283,3231" coordsize="11267,0" path="m283,3231l11550,3231e" filled="f" stroked="t" strokeweight=".718262pt" strokecolor="#545454">
                <v:path arrowok="t"/>
              </v:shape>
            </v:group>
            <v:group style="position:absolute;left:2346;top:3959;width:2;height:11897" coordorigin="2346,3959" coordsize="2,11897">
              <v:shape style="position:absolute;left:2346;top:3959;width:2;height:11897" coordorigin="2346,3959" coordsize="0,11897" path="m2346,15856l2346,3959e" filled="f" stroked="t" strokeweight=".718262pt" strokecolor="#3B3B3B">
                <v:path arrowok="t"/>
              </v:shape>
            </v:group>
            <v:group style="position:absolute;left:283;top:3966;width:11272;height:2" coordorigin="283,3966" coordsize="11272,2">
              <v:shape style="position:absolute;left:283;top:3966;width:11272;height:2" coordorigin="283,3966" coordsize="11272,0" path="m283,3966l11554,3966e" filled="f" stroked="t" strokeweight=".718262pt" strokecolor="#484848">
                <v:path arrowok="t"/>
              </v:shape>
            </v:group>
            <v:group style="position:absolute;left:11569;top:4247;width:2;height:11585" coordorigin="11569,4247" coordsize="2,11585">
              <v:shape style="position:absolute;left:11569;top:4247;width:2;height:11585" coordorigin="11569,4247" coordsize="0,11585" path="m11569,15832l11569,4247e" filled="f" stroked="t" strokeweight=".957683pt" strokecolor="#545454">
                <v:path arrowok="t"/>
              </v:shape>
            </v:group>
            <v:group style="position:absolute;left:287;top:4252;width:11272;height:2" coordorigin="287,4252" coordsize="11272,2">
              <v:shape style="position:absolute;left:287;top:4252;width:11272;height:2" coordorigin="287,4252" coordsize="11272,0" path="m287,4252l11559,4252e" filled="f" stroked="t" strokeweight=".718262pt" strokecolor="#444444">
                <v:path arrowok="t"/>
              </v:shape>
            </v:group>
            <v:group style="position:absolute;left:2327;top:4496;width:9232;height:2" coordorigin="2327,4496" coordsize="9232,2">
              <v:shape style="position:absolute;left:2327;top:4496;width:9232;height:2" coordorigin="2327,4496" coordsize="9232,0" path="m2327,4496l11559,4496e" filled="f" stroked="t" strokeweight=".718262pt" strokecolor="#444444">
                <v:path arrowok="t"/>
              </v:shape>
            </v:group>
            <v:group style="position:absolute;left:4903;top:4482;width:2;height:2186" coordorigin="4903,4482" coordsize="2,2186">
              <v:shape style="position:absolute;left:4903;top:4482;width:2;height:2186" coordorigin="4903,4482" coordsize="0,2186" path="m4903,6667l4903,4482e" filled="f" stroked="t" strokeweight=".718262pt" strokecolor="#444444">
                <v:path arrowok="t"/>
              </v:shape>
            </v:group>
            <v:group style="position:absolute;left:4894;top:4980;width:6665;height:2" coordorigin="4894,4980" coordsize="6665,2">
              <v:shape style="position:absolute;left:4894;top:4980;width:6665;height:2" coordorigin="4894,4980" coordsize="6665,0" path="m4894,4980l11559,4980e" filled="f" stroked="t" strokeweight=".957683pt" strokecolor="#4B4B4B">
                <v:path arrowok="t"/>
              </v:shape>
            </v:group>
            <v:group style="position:absolute;left:4894;top:5225;width:6665;height:2" coordorigin="4894,5225" coordsize="6665,2">
              <v:shape style="position:absolute;left:4894;top:5225;width:6665;height:2" coordorigin="4894,5225" coordsize="6665,0" path="m4894,5225l11559,5225e" filled="f" stroked="t" strokeweight=".718262pt" strokecolor="#4B4B4B">
                <v:path arrowok="t"/>
              </v:shape>
            </v:group>
            <v:group style="position:absolute;left:4894;top:5467;width:6665;height:2" coordorigin="4894,5467" coordsize="6665,2">
              <v:shape style="position:absolute;left:4894;top:5467;width:6665;height:2" coordorigin="4894,5467" coordsize="6665,0" path="m4894,5467l11559,5467e" filled="f" stroked="t" strokeweight=".957683pt" strokecolor="#4F4F4F">
                <v:path arrowok="t"/>
              </v:shape>
            </v:group>
            <v:group style="position:absolute;left:2327;top:5706;width:9232;height:2" coordorigin="2327,5706" coordsize="9232,2">
              <v:shape style="position:absolute;left:2327;top:5706;width:9232;height:2" coordorigin="2327,5706" coordsize="9232,0" path="m2327,5706l11559,5706e" filled="f" stroked="t" strokeweight=".957683pt" strokecolor="#545454">
                <v:path arrowok="t"/>
              </v:shape>
            </v:group>
            <v:group style="position:absolute;left:278;top:5946;width:11282;height:2" coordorigin="278,5946" coordsize="11282,2">
              <v:shape style="position:absolute;left:278;top:5946;width:11282;height:2" coordorigin="278,5946" coordsize="11282,0" path="m278,5946l11559,5946e" filled="f" stroked="t" strokeweight=".957683pt" strokecolor="#484848">
                <v:path arrowok="t"/>
              </v:shape>
            </v:group>
            <v:group style="position:absolute;left:7817;top:5944;width:2;height:719" coordorigin="7817,5944" coordsize="2,719">
              <v:shape style="position:absolute;left:7817;top:5944;width:2;height:719" coordorigin="7817,5944" coordsize="0,719" path="m7817,6662l7817,5944e" filled="f" stroked="t" strokeweight=".957683pt" strokecolor="#575757">
                <v:path arrowok="t"/>
              </v:shape>
            </v:group>
            <v:group style="position:absolute;left:2322;top:6418;width:9242;height:2" coordorigin="2322,6418" coordsize="9242,2">
              <v:shape style="position:absolute;left:2322;top:6418;width:9242;height:2" coordorigin="2322,6418" coordsize="9242,0" path="m2322,6418l11564,6418e" filled="f" stroked="t" strokeweight=".718262pt" strokecolor="#484848">
                <v:path arrowok="t"/>
              </v:shape>
            </v:group>
            <v:group style="position:absolute;left:2322;top:6658;width:9242;height:2" coordorigin="2322,6658" coordsize="9242,2">
              <v:shape style="position:absolute;left:2322;top:6658;width:9242;height:2" coordorigin="2322,6658" coordsize="9242,0" path="m2322,6658l11564,6658e" filled="f" stroked="t" strokeweight=".718262pt" strokecolor="#4F4F4F">
                <v:path arrowok="t"/>
              </v:shape>
            </v:group>
            <v:group style="position:absolute;left:283;top:7372;width:11282;height:2" coordorigin="283,7372" coordsize="11282,2">
              <v:shape style="position:absolute;left:283;top:7372;width:11282;height:2" coordorigin="283,7372" coordsize="11282,0" path="m283,7372l11564,7372e" filled="f" stroked="t" strokeweight=".718262pt" strokecolor="#4B4B4B">
                <v:path arrowok="t"/>
              </v:shape>
            </v:group>
            <v:group style="position:absolute;left:283;top:6897;width:11282;height:2" coordorigin="283,6897" coordsize="11282,2">
              <v:shape style="position:absolute;left:283;top:6897;width:11282;height:2" coordorigin="283,6897" coordsize="11282,0" path="m283,6897l11564,6897e" filled="f" stroked="t" strokeweight=".718262pt" strokecolor="#545454">
                <v:path arrowok="t"/>
              </v:shape>
            </v:group>
            <v:group style="position:absolute;left:4908;top:7367;width:2;height:738" coordorigin="4908,7367" coordsize="2,738">
              <v:shape style="position:absolute;left:4908;top:7367;width:2;height:738" coordorigin="4908,7367" coordsize="0,738" path="m4908,8105l4908,7367e" filled="f" stroked="t" strokeweight=".957683pt" strokecolor="#545454">
                <v:path arrowok="t"/>
              </v:shape>
            </v:group>
            <v:group style="position:absolute;left:4899;top:7616;width:6665;height:2" coordorigin="4899,7616" coordsize="6665,2">
              <v:shape style="position:absolute;left:4899;top:7616;width:6665;height:2" coordorigin="4899,7616" coordsize="6665,0" path="m4899,7616l11564,7616e" filled="f" stroked="t" strokeweight=".957683pt" strokecolor="#4F4F4F">
                <v:path arrowok="t"/>
              </v:shape>
            </v:group>
            <v:group style="position:absolute;left:4899;top:7858;width:6665;height:2" coordorigin="4899,7858" coordsize="6665,2">
              <v:shape style="position:absolute;left:4899;top:7858;width:6665;height:2" coordorigin="4899,7858" coordsize="6665,0" path="m4899,7858l11564,7858e" filled="f" stroked="t" strokeweight=".718262pt" strokecolor="#484848">
                <v:path arrowok="t"/>
              </v:shape>
            </v:group>
            <v:group style="position:absolute;left:283;top:8096;width:11286;height:2" coordorigin="283,8096" coordsize="11286,2">
              <v:shape style="position:absolute;left:283;top:8096;width:11286;height:2" coordorigin="283,8096" coordsize="11286,0" path="m283,8096l11569,8096e" filled="f" stroked="t" strokeweight=".718262pt" strokecolor="#4B4B4B">
                <v:path arrowok="t"/>
              </v:shape>
            </v:group>
            <v:group style="position:absolute;left:292;top:8906;width:11286;height:2" coordorigin="292,8906" coordsize="11286,2">
              <v:shape style="position:absolute;left:292;top:8906;width:11286;height:2" coordorigin="292,8906" coordsize="11286,0" path="m292,8906l11578,8906e" filled="f" stroked="t" strokeweight=".718262pt" strokecolor="#4F4F4F">
                <v:path arrowok="t"/>
              </v:shape>
            </v:group>
            <v:group style="position:absolute;left:297;top:9838;width:11282;height:2" coordorigin="297,9838" coordsize="11282,2">
              <v:shape style="position:absolute;left:297;top:9838;width:11282;height:2" coordorigin="297,9838" coordsize="11282,0" path="m297,9838l11578,9838e" filled="f" stroked="t" strokeweight=".957683pt" strokecolor="#545454">
                <v:path arrowok="t"/>
              </v:shape>
            </v:group>
            <v:group style="position:absolute;left:297;top:10176;width:11282;height:2" coordorigin="297,10176" coordsize="11282,2">
              <v:shape style="position:absolute;left:297;top:10176;width:11282;height:2" coordorigin="297,10176" coordsize="11282,0" path="m297,10176l11578,10176e" filled="f" stroked="t" strokeweight=".478842pt" strokecolor="#383838">
                <v:path arrowok="t"/>
              </v:shape>
            </v:group>
            <v:group style="position:absolute;left:297;top:10416;width:11282;height:2" coordorigin="297,10416" coordsize="11282,2">
              <v:shape style="position:absolute;left:297;top:10416;width:11282;height:2" coordorigin="297,10416" coordsize="11282,0" path="m297,10416l11578,10416e" filled="f" stroked="t" strokeweight=".718262pt" strokecolor="#4B4B4B">
                <v:path arrowok="t"/>
              </v:shape>
            </v:group>
            <v:group style="position:absolute;left:297;top:10892;width:11286;height:2" coordorigin="297,10892" coordsize="11286,2">
              <v:shape style="position:absolute;left:297;top:10892;width:11286;height:2" coordorigin="297,10892" coordsize="11286,0" path="m297,10892l11583,10892e" filled="f" stroked="t" strokeweight=".718262pt" strokecolor="#545454">
                <v:path arrowok="t"/>
              </v:shape>
            </v:group>
            <v:group style="position:absolute;left:1688;top:11417;width:2;height:4448" coordorigin="1688,11417" coordsize="2,4448">
              <v:shape style="position:absolute;left:1688;top:11417;width:2;height:4448" coordorigin="1688,11417" coordsize="0,4448" path="m1688,15865l1688,11417e" filled="f" stroked="t" strokeweight=".478842pt" strokecolor="#232323">
                <v:path arrowok="t"/>
              </v:shape>
            </v:group>
            <v:group style="position:absolute;left:302;top:13476;width:2064;height:2" coordorigin="302,13476" coordsize="2064,2">
              <v:shape style="position:absolute;left:302;top:13476;width:2064;height:2" coordorigin="302,13476" coordsize="2064,0" path="m302,13476l2365,13476e" filled="f" stroked="t" strokeweight=".478842pt" strokecolor="#383838">
                <v:path arrowok="t"/>
              </v:shape>
            </v:group>
            <v:group style="position:absolute;left:306;top:15839;width:10602;height:2" coordorigin="306,15839" coordsize="10602,2">
              <v:shape style="position:absolute;left:306;top:15839;width:10602;height:2" coordorigin="306,15839" coordsize="10602,0" path="m306,15839l10908,15839e" filled="f" stroked="t" strokeweight=".718262pt" strokecolor="#545454">
                <v:path arrowok="t"/>
              </v:shape>
            </v:group>
            <v:group style="position:absolute;left:1109;top:11417;width:2;height:4443" coordorigin="1109,11417" coordsize="2,4443">
              <v:shape style="position:absolute;left:1109;top:11417;width:2;height:4443" coordorigin="1109,11417" coordsize="0,4443" path="m1109,15861l1109,11417e" filled="f" stroked="t" strokeweight=".957683pt" strokecolor="#484848">
                <v:path arrowok="t"/>
              </v:shape>
            </v:group>
            <v:group style="position:absolute;left:3773;top:12424;width:2;height:767" coordorigin="3773,12424" coordsize="2,767">
              <v:shape style="position:absolute;left:3773;top:12424;width:2;height:767" coordorigin="3773,12424" coordsize="0,767" path="m3773,13191l3773,12424e" filled="f" stroked="t" strokeweight="5.746098pt" strokecolor="#3F48A0">
                <v:path arrowok="t"/>
              </v:shape>
            </v:group>
            <v:group style="position:absolute;left:7391;top:11120;width:2;height:4726" coordorigin="7391,11120" coordsize="2,4726">
              <v:shape style="position:absolute;left:7391;top:11120;width:2;height:4726" coordorigin="7391,11120" coordsize="0,4726" path="m7391,15846l7391,11120e" filled="f" stroked="t" strokeweight=".718262pt" strokecolor="#3F3F3F">
                <v:path arrowok="t"/>
              </v:shape>
            </v:group>
            <v:group style="position:absolute;left:752;top:11137;width:6546;height:2" coordorigin="752,11137" coordsize="6546,2">
              <v:shape style="position:absolute;left:752;top:11137;width:6546;height:2" coordorigin="752,11137" coordsize="6546,0" path="m752,11137l7298,11137e" filled="f" stroked="t" strokeweight="1.197104pt" strokecolor="#000000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2" w:lineRule="exact"/>
        <w:ind w:left="2514" w:right="-85"/>
        <w:jc w:val="left"/>
        <w:tabs>
          <w:tab w:pos="31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76D70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29"/>
          <w:szCs w:val="29"/>
          <w:color w:val="676D70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76D7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76D7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676D70"/>
          <w:spacing w:val="0"/>
          <w:w w:val="249"/>
          <w:position w:val="-1"/>
        </w:rPr>
        <w:t>ra1</w:t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0"/>
          <w:w w:val="91"/>
          <w:position w:val="-1"/>
        </w:rPr>
        <w:t>PÇı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2514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76D70"/>
          <w:w w:val="197"/>
        </w:rPr>
        <w:t>ltfald</w:t>
      </w:r>
      <w:r>
        <w:rPr>
          <w:rFonts w:ascii="Times New Roman" w:hAnsi="Times New Roman" w:cs="Times New Roman" w:eastAsia="Times New Roman"/>
          <w:sz w:val="26"/>
          <w:szCs w:val="26"/>
          <w:color w:val="676D70"/>
          <w:w w:val="198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676D70"/>
          <w:w w:val="197"/>
        </w:rPr>
        <w:t>rl</w:t>
      </w:r>
      <w:r>
        <w:rPr>
          <w:rFonts w:ascii="Times New Roman" w:hAnsi="Times New Roman" w:cs="Times New Roman" w:eastAsia="Times New Roman"/>
          <w:sz w:val="26"/>
          <w:szCs w:val="26"/>
          <w:color w:val="262626"/>
          <w:w w:val="49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w w:val="100"/>
        </w:rPr>
      </w:r>
    </w:p>
    <w:p>
      <w:pPr>
        <w:spacing w:before="0" w:after="0" w:line="953" w:lineRule="exact"/>
        <w:ind w:right="-20"/>
        <w:jc w:val="left"/>
        <w:rPr>
          <w:rFonts w:ascii="Times New Roman" w:hAnsi="Times New Roman" w:cs="Times New Roman" w:eastAsia="Times New Roman"/>
          <w:sz w:val="96"/>
          <w:szCs w:val="9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6"/>
          <w:szCs w:val="96"/>
          <w:color w:val="494D90"/>
          <w:spacing w:val="0"/>
          <w:w w:val="218"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96"/>
          <w:szCs w:val="96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Muhammet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1"/>
        </w:rPr>
        <w:t>ESKİKAN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5" w:right="53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20" w:right="280"/>
          <w:cols w:num="2" w:equalWidth="0">
            <w:col w:w="4279" w:space="744"/>
            <w:col w:w="6497"/>
          </w:cols>
        </w:sectPr>
      </w:pPr>
      <w:rPr/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27.68pt;margin-top:632.640015pt;width:198.720001pt;height:146.880001pt;mso-position-horizontal-relative:page;mso-position-vertical-relative:page;z-index:-15150" coordorigin="2554,12653" coordsize="3974,2938">
            <v:shape style="position:absolute;left:5069;top:12653;width:1459;height:576" type="#_x0000_t75">
              <v:imagedata r:id="rId39" o:title=""/>
            </v:shape>
            <v:shape style="position:absolute;left:2554;top:12922;width:3955;height:2669" type="#_x0000_t75">
              <v:imagedata r:id="rId40" o:title=""/>
            </v:shape>
            <w10:wrap type="none"/>
          </v:group>
        </w:pict>
      </w:r>
      <w:r>
        <w:rPr/>
        <w:pict>
          <v:shape style="position:absolute;margin-left:433.920013pt;margin-top:632.640015pt;width:119.999999pt;height:119.04pt;mso-position-horizontal-relative:page;mso-position-vertical-relative:page;z-index:-15149" type="#_x0000_t75">
            <v:imagedata r:id="rId41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586369pt;margin-top:21.186716pt;width:564.771783pt;height:782.788359pt;mso-position-horizontal-relative:page;mso-position-vertical-relative:page;z-index:-15148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484" w:hRule="exact"/>
                    </w:trPr>
                    <w:tc>
                      <w:tcPr>
                        <w:tcW w:w="2043" w:type="dxa"/>
                        <w:gridSpan w:val="3"/>
                        <w:tcBorders>
                          <w:top w:val="single" w:sz="5.727664" w:space="0" w:color="4F4F4F"/>
                          <w:bottom w:val="single" w:sz="5.727664" w:space="0" w:color="606060"/>
                          <w:left w:val="single" w:sz="5.727664" w:space="0" w:color="575757"/>
                          <w:right w:val="single" w:sz="3.818448" w:space="0" w:color="383838"/>
                        </w:tcBorders>
                      </w:tcPr>
                      <w:p>
                        <w:pPr>
                          <w:spacing w:before="0" w:after="0" w:line="681" w:lineRule="exact"/>
                          <w:ind w:left="701" w:right="686"/>
                          <w:jc w:val="center"/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383838"/>
                            <w:spacing w:val="0"/>
                            <w:w w:val="92"/>
                            <w:b/>
                            <w:bCs/>
                            <w:i/>
                            <w:position w:val="1"/>
                          </w:rPr>
                          <w:t>l_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" w:after="0" w:line="213" w:lineRule="auto"/>
                          <w:ind w:left="476" w:right="488" w:firstLine="-8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83838"/>
                            <w:spacing w:val="0"/>
                            <w:w w:val="122"/>
                          </w:rPr>
                          <w:t>IZMIR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83838"/>
                            <w:spacing w:val="0"/>
                            <w:w w:val="12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0"/>
                            <w:w w:val="102"/>
                            <w:b/>
                            <w:bCs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0"/>
                            <w:w w:val="102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83838"/>
                            <w:spacing w:val="0"/>
                            <w:w w:val="115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94" w:type="dxa"/>
                        <w:gridSpan w:val="5"/>
                        <w:tcBorders>
                          <w:top w:val="single" w:sz="5.727664" w:space="0" w:color="4F4F4F"/>
                          <w:bottom w:val="single" w:sz="5.727664" w:space="0" w:color="606060"/>
                          <w:left w:val="single" w:sz="3.818448" w:space="0" w:color="383838"/>
                          <w:right w:val="single" w:sz="5.727664" w:space="0" w:color="575757"/>
                        </w:tcBorders>
                      </w:tcPr>
                      <w:p>
                        <w:pPr>
                          <w:spacing w:before="4" w:after="0" w:line="130" w:lineRule="exact"/>
                          <w:jc w:val="left"/>
                          <w:rPr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37" w:lineRule="exact"/>
                          <w:ind w:left="1270" w:right="-20"/>
                          <w:jc w:val="left"/>
                          <w:tabs>
                            <w:tab w:pos="4940" w:val="left"/>
                          </w:tabs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3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3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  <w:position w:val="3"/>
                          </w:rPr>
                          <w:t>BÜYÜKŞEHIR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14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3"/>
                          </w:rPr>
                          <w:t>BELEDiYE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3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5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3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4B4D4D"/>
                            <w:spacing w:val="0"/>
                            <w:w w:val="181"/>
                            <w:position w:val="-3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4B4D4D"/>
                            <w:spacing w:val="-24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0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4" w:lineRule="exact"/>
                          <w:ind w:left="135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İTFAİYE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BAŞK.ANLIGI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240" w:lineRule="auto"/>
                          <w:ind w:left="158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1857" w:right="3380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06" w:type="dxa"/>
                        <w:tcBorders>
                          <w:top w:val="single" w:sz="5.727664" w:space="0" w:color="4F4F4F"/>
                          <w:bottom w:val="single" w:sz="5.727664" w:space="0" w:color="606060"/>
                          <w:left w:val="single" w:sz="5.727664" w:space="0" w:color="575757"/>
                          <w:right w:val="single" w:sz="5.727664" w:space="0" w:color="6B6B6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18" w:hRule="exact"/>
                    </w:trPr>
                    <w:tc>
                      <w:tcPr>
                        <w:tcW w:w="11243" w:type="dxa"/>
                        <w:gridSpan w:val="9"/>
                        <w:tcBorders>
                          <w:top w:val="single" w:sz="5.727664" w:space="0" w:color="606060"/>
                          <w:bottom w:val="single" w:sz="5.727664" w:space="0" w:color="646464"/>
                          <w:left w:val="single" w:sz="5.727664" w:space="0" w:color="575757"/>
                          <w:right w:val="single" w:sz="5.727664" w:space="0" w:color="6B6B6B"/>
                        </w:tcBorders>
                      </w:tcPr>
                      <w:p>
                        <w:pPr>
                          <w:spacing w:before="0" w:after="0" w:line="204" w:lineRule="exact"/>
                          <w:ind w:left="12" w:right="-20"/>
                          <w:jc w:val="left"/>
                          <w:tabs>
                            <w:tab w:pos="1220" w:val="left"/>
                            <w:tab w:pos="3080" w:val="left"/>
                            <w:tab w:pos="5440" w:val="left"/>
                            <w:tab w:pos="74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Tarihi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21105/2017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3"/>
                          </w:rPr>
                          <w:t>13ildiriı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1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5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3"/>
                            <w:w w:val="5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5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08.51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-19"/>
                            <w:w w:val="10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44"/>
                          </w:rPr>
                          <w:t>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6"/>
                            <w:w w:val="14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69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8" w:hRule="exact"/>
                    </w:trPr>
                    <w:tc>
                      <w:tcPr>
                        <w:tcW w:w="11243" w:type="dxa"/>
                        <w:gridSpan w:val="9"/>
                        <w:tcBorders>
                          <w:top w:val="single" w:sz="5.727664" w:space="0" w:color="646464"/>
                          <w:bottom w:val="single" w:sz="5.727664" w:space="0" w:color="5B5B5B"/>
                          <w:left w:val="single" w:sz="5.727664" w:space="0" w:color="575757"/>
                          <w:right w:val="single" w:sz="5.727664" w:space="0" w:color="6B6B6B"/>
                        </w:tcBorders>
                      </w:tcPr>
                      <w:p>
                        <w:pPr>
                          <w:spacing w:before="6" w:after="0" w:line="240" w:lineRule="auto"/>
                          <w:ind w:left="17" w:right="-20"/>
                          <w:jc w:val="left"/>
                          <w:tabs>
                            <w:tab w:pos="1220" w:val="left"/>
                            <w:tab w:pos="3080" w:val="left"/>
                            <w:tab w:pos="4280" w:val="left"/>
                            <w:tab w:pos="54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1/05/2017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5"/>
                            <w:w w:val="100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16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IBiidirü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Santral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11243" w:type="dxa"/>
                        <w:gridSpan w:val="9"/>
                        <w:tcBorders>
                          <w:top w:val="single" w:sz="5.727664" w:space="0" w:color="5B5B5B"/>
                          <w:bottom w:val="single" w:sz="5.727664" w:space="0" w:color="575757"/>
                          <w:left w:val="single" w:sz="5.727664" w:space="0" w:color="575757"/>
                          <w:right w:val="single" w:sz="5.727664" w:space="0" w:color="6B6B6B"/>
                        </w:tcBorders>
                      </w:tcPr>
                      <w:p>
                        <w:pPr>
                          <w:spacing w:before="0" w:after="0" w:line="195" w:lineRule="exact"/>
                          <w:ind w:left="2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5"/>
                          </w:rPr>
                          <w:t>:Buca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5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205/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4A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5" w:hRule="exact"/>
                    </w:trPr>
                    <w:tc>
                      <w:tcPr>
                        <w:tcW w:w="11243" w:type="dxa"/>
                        <w:gridSpan w:val="9"/>
                        <w:tcBorders>
                          <w:top w:val="single" w:sz="5.727664" w:space="0" w:color="575757"/>
                          <w:bottom w:val="single" w:sz="5.727664" w:space="0" w:color="575757"/>
                          <w:left w:val="single" w:sz="5.727664" w:space="0" w:color="575757"/>
                          <w:right w:val="single" w:sz="5.727664" w:space="0" w:color="6B6B6B"/>
                        </w:tcBorders>
                      </w:tcPr>
                      <w:p>
                        <w:pPr>
                          <w:spacing w:before="0" w:after="0" w:line="195" w:lineRule="exact"/>
                          <w:ind w:left="17" w:right="-20"/>
                          <w:jc w:val="left"/>
                          <w:tabs>
                            <w:tab w:pos="12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-13"/>
                            <w:w w:val="12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Buca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205/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4A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8" w:hRule="exact"/>
                    </w:trPr>
                    <w:tc>
                      <w:tcPr>
                        <w:tcW w:w="11243" w:type="dxa"/>
                        <w:gridSpan w:val="9"/>
                        <w:tcBorders>
                          <w:top w:val="single" w:sz="5.727664" w:space="0" w:color="575757"/>
                          <w:bottom w:val="single" w:sz="5.727664" w:space="0" w:color="575757"/>
                          <w:left w:val="single" w:sz="5.727664" w:space="0" w:color="575757"/>
                          <w:right w:val="single" w:sz="5.727664" w:space="0" w:color="6B6B6B"/>
                        </w:tcBorders>
                      </w:tcPr>
                      <w:p>
                        <w:pPr>
                          <w:spacing w:before="4" w:after="0" w:line="240" w:lineRule="auto"/>
                          <w:ind w:left="12" w:right="-20"/>
                          <w:jc w:val="left"/>
                          <w:tabs>
                            <w:tab w:pos="1220" w:val="left"/>
                            <w:tab w:pos="3820" w:val="left"/>
                            <w:tab w:pos="62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Bina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Yangını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5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-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35" w:hRule="exact"/>
                    </w:trPr>
                    <w:tc>
                      <w:tcPr>
                        <w:tcW w:w="3542" w:type="dxa"/>
                        <w:gridSpan w:val="4"/>
                        <w:tcBorders>
                          <w:top w:val="single" w:sz="5.727664" w:space="0" w:color="575757"/>
                          <w:bottom w:val="single" w:sz="5.727664" w:space="0" w:color="4F4F4F"/>
                          <w:left w:val="single" w:sz="5.727664" w:space="0" w:color="575757"/>
                          <w:right w:val="single" w:sz="7.636888" w:space="0" w:color="4F4F4F"/>
                        </w:tcBorders>
                      </w:tcPr>
                      <w:p>
                        <w:pPr>
                          <w:spacing w:before="1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5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701" w:type="dxa"/>
                        <w:gridSpan w:val="5"/>
                        <w:tcBorders>
                          <w:top w:val="single" w:sz="5.727664" w:space="0" w:color="575757"/>
                          <w:bottom w:val="single" w:sz="5.727664" w:space="0" w:color="4F4F4F"/>
                          <w:left w:val="single" w:sz="7.636888" w:space="0" w:color="4F4F4F"/>
                          <w:right w:val="single" w:sz="5.727664" w:space="0" w:color="6B6B6B"/>
                        </w:tcBorders>
                      </w:tcPr>
                      <w:p>
                        <w:pPr>
                          <w:spacing w:before="0" w:after="0" w:line="215" w:lineRule="exact"/>
                          <w:ind w:left="5" w:right="-20"/>
                          <w:jc w:val="left"/>
                          <w:tabs>
                            <w:tab w:pos="31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94"/>
                            <w:position w:val="1"/>
                          </w:rPr>
                          <w:t>Yapını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94"/>
                            <w:position w:val="1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-5"/>
                            <w:w w:val="94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7"/>
                            <w:position w:val="1"/>
                          </w:rPr>
                          <w:t>Şekl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6"/>
                            <w:w w:val="107"/>
                            <w:position w:val="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07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-43"/>
                            <w:w w:val="107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54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-40"/>
                            <w:w w:val="154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83838"/>
                            <w:spacing w:val="0"/>
                            <w:w w:val="70"/>
                            <w:position w:val="1"/>
                          </w:rPr>
                          <w:t>1ş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83838"/>
                            <w:spacing w:val="-2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Yeri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5"/>
                            <w:position w:val="1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  <w:position w:val="1"/>
                          </w:rPr>
                          <w:t>Cafe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5"/>
                            <w:position w:val="1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04" w:lineRule="exact"/>
                          <w:ind w:left="353" w:right="-20"/>
                          <w:jc w:val="left"/>
                          <w:tabs>
                            <w:tab w:pos="820" w:val="left"/>
                            <w:tab w:pos="1420" w:val="left"/>
                            <w:tab w:pos="1920" w:val="left"/>
                            <w:tab w:pos="2520" w:val="left"/>
                            <w:tab w:pos="310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0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-40"/>
                            <w:w w:val="100"/>
                            <w:position w:val="-3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383838"/>
                            <w:spacing w:val="0"/>
                            <w:w w:val="51"/>
                            <w:position w:val="-30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383838"/>
                            <w:spacing w:val="0"/>
                            <w:w w:val="100"/>
                            <w:position w:val="-3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383838"/>
                            <w:spacing w:val="0"/>
                            <w:w w:val="100"/>
                            <w:position w:val="-3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51"/>
                            <w:position w:val="-3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00"/>
                            <w:position w:val="-3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83838"/>
                            <w:spacing w:val="0"/>
                            <w:w w:val="100"/>
                            <w:position w:val="-3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A7A7A7"/>
                            <w:spacing w:val="0"/>
                            <w:w w:val="51"/>
                            <w:position w:val="-30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A7A7A7"/>
                            <w:spacing w:val="-59"/>
                            <w:w w:val="51"/>
                            <w:position w:val="-3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A7A7A7"/>
                            <w:spacing w:val="0"/>
                            <w:w w:val="100"/>
                            <w:position w:val="-3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7"/>
                            <w:szCs w:val="47"/>
                            <w:color w:val="A7A7A7"/>
                            <w:spacing w:val="0"/>
                            <w:w w:val="100"/>
                            <w:position w:val="-3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A7A7A7"/>
                            <w:spacing w:val="0"/>
                            <w:w w:val="51"/>
                            <w:position w:val="-30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A7A7A7"/>
                            <w:spacing w:val="-54"/>
                            <w:w w:val="51"/>
                            <w:position w:val="-3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A7A7A7"/>
                            <w:spacing w:val="0"/>
                            <w:w w:val="100"/>
                            <w:position w:val="-3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A7A7A7"/>
                            <w:spacing w:val="0"/>
                            <w:w w:val="100"/>
                            <w:position w:val="-3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5"/>
                            <w:w w:val="100"/>
                            <w:position w:val="-3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8"/>
                            <w:w w:val="100"/>
                            <w:position w:val="-3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1"/>
                            <w:w w:val="100"/>
                            <w:position w:val="-3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0"/>
                          </w:rPr>
                          <w:t>Alına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7"/>
                            <w:w w:val="100"/>
                            <w:position w:val="-3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7"/>
                            <w:w w:val="100"/>
                            <w:position w:val="-3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"/>
                            <w:w w:val="100"/>
                            <w:position w:val="-3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  <w:position w:val="-30"/>
                          </w:rPr>
                          <w:t>08.58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89" w:lineRule="exact"/>
                          <w:ind w:left="10" w:right="-20"/>
                          <w:jc w:val="left"/>
                          <w:tabs>
                            <w:tab w:pos="20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2"/>
                          </w:rPr>
                          <w:t>Betonanne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2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8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2"/>
                          </w:rPr>
                          <w:t>Kagi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2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3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2"/>
                          </w:rPr>
                          <w:t>Ahşap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9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-5"/>
                            <w:w w:val="182"/>
                            <w:position w:val="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99"/>
                            <w:position w:val="2"/>
                          </w:rPr>
                          <w:t>elik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  <w:position w:val="2"/>
                          </w:rPr>
                          <w:t>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-19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2"/>
                          </w:rPr>
                          <w:t>Dig_er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75" w:hRule="exact"/>
                    </w:trPr>
                    <w:tc>
                      <w:tcPr>
                        <w:tcW w:w="2043" w:type="dxa"/>
                        <w:gridSpan w:val="3"/>
                        <w:tcBorders>
                          <w:top w:val="single" w:sz="5.727664" w:space="0" w:color="4F4F4F"/>
                          <w:bottom w:val="single" w:sz="5.727664" w:space="0" w:color="575757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4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00" w:type="dxa"/>
                        <w:gridSpan w:val="6"/>
                        <w:tcBorders>
                          <w:top w:val="single" w:sz="5.727664" w:space="0" w:color="4F4F4F"/>
                          <w:bottom w:val="single" w:sz="5.727664" w:space="0" w:color="575757"/>
                          <w:left w:val="single" w:sz="5.72766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166" w:lineRule="exact"/>
                          <w:ind w:left="61" w:right="-20"/>
                          <w:jc w:val="left"/>
                          <w:tabs>
                            <w:tab w:pos="35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38"/>
                            <w:position w:val="-3"/>
                          </w:rPr>
                          <w:t>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38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18"/>
                            <w:w w:val="138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38"/>
                            <w:position w:val="-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-25"/>
                            <w:w w:val="138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Celal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3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NACAR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3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7A7A7"/>
                            <w:spacing w:val="-12"/>
                            <w:w w:val="51"/>
                            <w:position w:val="-3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2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5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Kullana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2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28"/>
                            <w:position w:val="-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3"/>
                            <w:w w:val="128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Ersi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  <w:position w:val="-3"/>
                          </w:rPr>
                          <w:t>ARGA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86" w:lineRule="exact"/>
                          <w:ind w:right="94"/>
                          <w:jc w:val="righ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BFBFBF"/>
                            <w:spacing w:val="0"/>
                            <w:w w:val="52"/>
                            <w:position w:val="-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2043" w:type="dxa"/>
                        <w:vMerge w:val="restart"/>
                        <w:gridSpan w:val="3"/>
                        <w:tcBorders>
                          <w:top w:val="single" w:sz="5.727664" w:space="0" w:color="575757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3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15"/>
                          </w:rPr>
                          <w:t>piden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00" w:type="dxa"/>
                        <w:gridSpan w:val="6"/>
                        <w:tcBorders>
                          <w:top w:val="single" w:sz="5.727664" w:space="0" w:color="575757"/>
                          <w:bottom w:val="single" w:sz="5.727664" w:space="0" w:color="5B5B5B"/>
                          <w:left w:val="single" w:sz="5.727664" w:space="0" w:color="4F4F4F"/>
                          <w:right w:val="single" w:sz="5.727664" w:space="0" w:color="676767"/>
                        </w:tcBorders>
                      </w:tcPr>
                      <w:p>
                        <w:pPr>
                          <w:spacing w:before="6" w:after="0" w:line="240" w:lineRule="auto"/>
                          <w:ind w:left="7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70"/>
                          </w:rPr>
                          <w:t>ıniri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2"/>
                            <w:w w:val="17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-21"/>
                            <w:w w:val="12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Çavu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Isınail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4"/>
                          </w:rPr>
                          <w:t>ESER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4" w:hRule="exact"/>
                    </w:trPr>
                    <w:tc>
                      <w:tcPr>
                        <w:tcW w:w="2043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 w:val="restart"/>
                        <w:gridSpan w:val="2"/>
                        <w:tcBorders>
                          <w:top w:val="single" w:sz="5.727664" w:space="0" w:color="5B5B5B"/>
                          <w:left w:val="single" w:sz="5.727664" w:space="0" w:color="4F4F4F"/>
                          <w:right w:val="single" w:sz="7.636888" w:space="0" w:color="545454"/>
                        </w:tcBorders>
                      </w:tcPr>
                      <w:p>
                        <w:pPr>
                          <w:spacing w:before="6" w:after="0" w:line="240" w:lineRule="auto"/>
                          <w:ind w:left="-2" w:right="-2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fı\raç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1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-2"/>
                            <w:w w:val="11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83838"/>
                            <w:spacing w:val="0"/>
                            <w:w w:val="116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80"/>
                          </w:rPr>
                          <w:t>fA,raç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3"/>
                            <w:w w:val="8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8"/>
                          </w:rPr>
                          <w:t>893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9" w:type="dxa"/>
                        <w:gridSpan w:val="4"/>
                        <w:tcBorders>
                          <w:top w:val="single" w:sz="5.727664" w:space="0" w:color="5B5B5B"/>
                          <w:bottom w:val="single" w:sz="5.727664" w:space="0" w:color="676767"/>
                          <w:left w:val="single" w:sz="7.636888" w:space="0" w:color="545454"/>
                          <w:right w:val="single" w:sz="5.727664" w:space="0" w:color="676767"/>
                        </w:tcBorders>
                      </w:tcPr>
                      <w:p>
                        <w:pPr>
                          <w:spacing w:before="0" w:after="0" w:line="211" w:lineRule="exact"/>
                          <w:ind w:left="-7" w:right="-20"/>
                          <w:jc w:val="left"/>
                          <w:tabs>
                            <w:tab w:pos="300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rvıkı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9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5"/>
                            <w:w w:val="109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-14"/>
                            <w:w w:val="10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9"/>
                          </w:rPr>
                          <w:t>52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44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D4D"/>
                            <w:spacing w:val="0"/>
                            <w:w w:val="92"/>
                          </w:rPr>
                          <w:t>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D4D"/>
                            <w:spacing w:val="0"/>
                            <w:w w:val="92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D4D"/>
                            <w:spacing w:val="1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08.57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2043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/>
                        <w:gridSpan w:val="2"/>
                        <w:tcBorders>
                          <w:left w:val="single" w:sz="5.727664" w:space="0" w:color="4F4F4F"/>
                          <w:right w:val="single" w:sz="7.636888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9" w:type="dxa"/>
                        <w:gridSpan w:val="4"/>
                        <w:tcBorders>
                          <w:top w:val="single" w:sz="5.727664" w:space="0" w:color="676767"/>
                          <w:bottom w:val="single" w:sz="5.727664" w:space="0" w:color="575757"/>
                          <w:left w:val="single" w:sz="7.636888" w:space="0" w:color="545454"/>
                          <w:right w:val="single" w:sz="5.727664" w:space="0" w:color="676767"/>
                        </w:tcBorders>
                      </w:tcPr>
                      <w:p>
                        <w:pPr>
                          <w:spacing w:before="11" w:after="0" w:line="240" w:lineRule="auto"/>
                          <w:ind w:left="12" w:right="-20"/>
                          <w:jc w:val="left"/>
                          <w:tabs>
                            <w:tab w:pos="21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-12"/>
                            <w:w w:val="12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24"/>
                          </w:rPr>
                          <w:t>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43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/>
                        <w:gridSpan w:val="2"/>
                        <w:tcBorders>
                          <w:left w:val="single" w:sz="5.727664" w:space="0" w:color="4F4F4F"/>
                          <w:right w:val="single" w:sz="7.636888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9" w:type="dxa"/>
                        <w:gridSpan w:val="4"/>
                        <w:tcBorders>
                          <w:top w:val="single" w:sz="5.727664" w:space="0" w:color="575757"/>
                          <w:bottom w:val="single" w:sz="5.727664" w:space="0" w:color="606060"/>
                          <w:left w:val="single" w:sz="7.636888" w:space="0" w:color="545454"/>
                          <w:right w:val="single" w:sz="5.727664" w:space="0" w:color="676767"/>
                        </w:tcBorders>
                      </w:tcPr>
                      <w:p>
                        <w:pPr>
                          <w:spacing w:before="5" w:after="0" w:line="240" w:lineRule="auto"/>
                          <w:ind w:left="26" w:right="-20"/>
                          <w:jc w:val="left"/>
                          <w:tabs>
                            <w:tab w:pos="21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w w:val="53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2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-12"/>
                            <w:w w:val="12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24"/>
                          </w:rPr>
                          <w:t>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0" w:hRule="exact"/>
                    </w:trPr>
                    <w:tc>
                      <w:tcPr>
                        <w:tcW w:w="2043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/>
                        <w:gridSpan w:val="2"/>
                        <w:tcBorders>
                          <w:bottom w:val="single" w:sz="5.727664" w:space="0" w:color="545454"/>
                          <w:left w:val="single" w:sz="5.727664" w:space="0" w:color="4F4F4F"/>
                          <w:right w:val="single" w:sz="7.636888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9" w:type="dxa"/>
                        <w:gridSpan w:val="4"/>
                        <w:tcBorders>
                          <w:top w:val="single" w:sz="5.727664" w:space="0" w:color="606060"/>
                          <w:bottom w:val="single" w:sz="5.727664" w:space="0" w:color="545454"/>
                          <w:left w:val="single" w:sz="7.636888" w:space="0" w:color="545454"/>
                          <w:right w:val="single" w:sz="5.727664" w:space="0" w:color="676767"/>
                        </w:tcBorders>
                      </w:tcPr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Enuıiyet-Jandarına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7" w:hRule="exact"/>
                    </w:trPr>
                    <w:tc>
                      <w:tcPr>
                        <w:tcW w:w="2043" w:type="dxa"/>
                        <w:vMerge/>
                        <w:gridSpan w:val="3"/>
                        <w:tcBorders>
                          <w:bottom w:val="single" w:sz="5.727664" w:space="0" w:color="575757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gridSpan w:val="2"/>
                        <w:tcBorders>
                          <w:top w:val="single" w:sz="5.727664" w:space="0" w:color="545454"/>
                          <w:bottom w:val="single" w:sz="5.727664" w:space="0" w:color="575757"/>
                          <w:left w:val="single" w:sz="5.727664" w:space="0" w:color="4F4F4F"/>
                          <w:right w:val="single" w:sz="7.636888" w:space="0" w:color="545454"/>
                        </w:tcBorders>
                      </w:tcPr>
                      <w:p>
                        <w:pPr>
                          <w:spacing w:before="1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9" w:type="dxa"/>
                        <w:gridSpan w:val="4"/>
                        <w:tcBorders>
                          <w:top w:val="single" w:sz="5.727664" w:space="0" w:color="545454"/>
                          <w:bottom w:val="single" w:sz="5.727664" w:space="0" w:color="575757"/>
                          <w:left w:val="single" w:sz="7.636888" w:space="0" w:color="545454"/>
                          <w:right w:val="single" w:sz="5.727664" w:space="0" w:color="676767"/>
                        </w:tcBorders>
                      </w:tcPr>
                      <w:p>
                        <w:pPr>
                          <w:spacing w:before="1" w:after="0" w:line="240" w:lineRule="auto"/>
                          <w:ind w:left="12" w:right="-20"/>
                          <w:jc w:val="left"/>
                          <w:tabs>
                            <w:tab w:pos="22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1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-10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6"/>
                          </w:rPr>
                          <w:t>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24" w:hRule="exact"/>
                    </w:trPr>
                    <w:tc>
                      <w:tcPr>
                        <w:tcW w:w="2043" w:type="dxa"/>
                        <w:vMerge w:val="restart"/>
                        <w:gridSpan w:val="3"/>
                        <w:tcBorders>
                          <w:top w:val="single" w:sz="5.727664" w:space="0" w:color="575757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9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Yardımcı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61" w:type="dxa"/>
                        <w:gridSpan w:val="2"/>
                        <w:tcBorders>
                          <w:top w:val="single" w:sz="5.727664" w:space="0" w:color="575757"/>
                          <w:bottom w:val="single" w:sz="5.727664" w:space="0" w:color="575757"/>
                          <w:left w:val="single" w:sz="5.727664" w:space="0" w:color="4F4F4F"/>
                          <w:right w:val="single" w:sz="7.636888" w:space="0" w:color="545454"/>
                        </w:tcBorders>
                      </w:tcPr>
                      <w:p>
                        <w:pPr>
                          <w:spacing w:before="9" w:after="0" w:line="252" w:lineRule="auto"/>
                          <w:ind w:left="12" w:right="1573" w:firstLine="-14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rvıkı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7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07" w:type="dxa"/>
                        <w:gridSpan w:val="2"/>
                        <w:tcBorders>
                          <w:top w:val="single" w:sz="5.727664" w:space="0" w:color="575757"/>
                          <w:bottom w:val="single" w:sz="5.727664" w:space="0" w:color="575757"/>
                          <w:left w:val="single" w:sz="7.636888" w:space="0" w:color="545454"/>
                          <w:right w:val="single" w:sz="5.727664" w:space="0" w:color="4F4F4F"/>
                        </w:tcBorders>
                      </w:tcPr>
                      <w:p>
                        <w:pPr>
                          <w:spacing w:before="9" w:after="0" w:line="240" w:lineRule="auto"/>
                          <w:ind w:left="8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210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45"/>
                            <w:w w:val="2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33" w:type="dxa"/>
                        <w:gridSpan w:val="2"/>
                        <w:tcBorders>
                          <w:top w:val="single" w:sz="5.727664" w:space="0" w:color="575757"/>
                          <w:bottom w:val="single" w:sz="5.727664" w:space="0" w:color="575757"/>
                          <w:left w:val="single" w:sz="5.727664" w:space="0" w:color="4F4F4F"/>
                          <w:right w:val="single" w:sz="5.727664" w:space="0" w:color="676767"/>
                        </w:tcBorders>
                      </w:tcPr>
                      <w:p>
                        <w:pPr>
                          <w:spacing w:before="9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Sayıs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8"/>
                            <w:w w:val="10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8" w:hRule="exact"/>
                    </w:trPr>
                    <w:tc>
                      <w:tcPr>
                        <w:tcW w:w="2043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gridSpan w:val="2"/>
                        <w:tcBorders>
                          <w:top w:val="single" w:sz="5.727664" w:space="0" w:color="575757"/>
                          <w:bottom w:val="single" w:sz="5.727664" w:space="0" w:color="5B5B5B"/>
                          <w:left w:val="single" w:sz="5.727664" w:space="0" w:color="4F4F4F"/>
                          <w:right w:val="single" w:sz="7.636888" w:space="0" w:color="545454"/>
                        </w:tcBorders>
                      </w:tcPr>
                      <w:p>
                        <w:pPr>
                          <w:spacing w:before="6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07" w:type="dxa"/>
                        <w:gridSpan w:val="2"/>
                        <w:tcBorders>
                          <w:top w:val="single" w:sz="5.727664" w:space="0" w:color="575757"/>
                          <w:bottom w:val="single" w:sz="5.727664" w:space="0" w:color="5B5B5B"/>
                          <w:left w:val="single" w:sz="7.636888" w:space="0" w:color="545454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733" w:type="dxa"/>
                        <w:gridSpan w:val="2"/>
                        <w:tcBorders>
                          <w:top w:val="single" w:sz="5.727664" w:space="0" w:color="575757"/>
                          <w:bottom w:val="single" w:sz="5.727664" w:space="0" w:color="5B5B5B"/>
                          <w:left w:val="single" w:sz="5.727664" w:space="0" w:color="4F4F4F"/>
                          <w:right w:val="single" w:sz="5.727664" w:space="0" w:color="67676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18" w:hRule="exact"/>
                    </w:trPr>
                    <w:tc>
                      <w:tcPr>
                        <w:tcW w:w="2043" w:type="dxa"/>
                        <w:vMerge/>
                        <w:gridSpan w:val="3"/>
                        <w:tcBorders>
                          <w:bottom w:val="single" w:sz="5.727664" w:space="0" w:color="575757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200" w:type="dxa"/>
                        <w:gridSpan w:val="6"/>
                        <w:tcBorders>
                          <w:top w:val="single" w:sz="5.727664" w:space="0" w:color="5B5B5B"/>
                          <w:bottom w:val="single" w:sz="5.727664" w:space="0" w:color="575757"/>
                          <w:left w:val="single" w:sz="5.727664" w:space="0" w:color="4F4F4F"/>
                          <w:right w:val="single" w:sz="5.727664" w:space="0" w:color="676767"/>
                        </w:tcBorders>
                      </w:tcPr>
                      <w:p>
                        <w:pPr>
                          <w:spacing w:before="4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634" w:hRule="exact"/>
                    </w:trPr>
                    <w:tc>
                      <w:tcPr>
                        <w:tcW w:w="2043" w:type="dxa"/>
                        <w:gridSpan w:val="3"/>
                        <w:tcBorders>
                          <w:top w:val="single" w:sz="5.727664" w:space="0" w:color="575757"/>
                          <w:bottom w:val="single" w:sz="5.727664" w:space="0" w:color="606060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0" w:after="0" w:line="222" w:lineRule="exact"/>
                          <w:ind w:left="-7" w:right="-20"/>
                          <w:jc w:val="left"/>
                          <w:tabs>
                            <w:tab w:pos="4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4B4D4D"/>
                            <w:spacing w:val="-23"/>
                            <w:w w:val="100"/>
                            <w:position w:val="1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666767"/>
                            <w:spacing w:val="0"/>
                            <w:w w:val="100"/>
                            <w:position w:val="1"/>
                          </w:rPr>
                          <w:t>i</w:t>
                          <w:tab/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666767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83838"/>
                            <w:spacing w:val="0"/>
                            <w:w w:val="105"/>
                            <w:position w:val="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83838"/>
                            <w:spacing w:val="-3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Görüldüğ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  <w:position w:val="1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200" w:type="dxa"/>
                        <w:gridSpan w:val="6"/>
                        <w:tcBorders>
                          <w:top w:val="single" w:sz="5.727664" w:space="0" w:color="575757"/>
                          <w:bottom w:val="single" w:sz="5.727664" w:space="0" w:color="606060"/>
                          <w:left w:val="single" w:sz="5.727664" w:space="0" w:color="4F4F4F"/>
                          <w:right w:val="single" w:sz="5.727664" w:space="0" w:color="676767"/>
                        </w:tcBorders>
                      </w:tcPr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varıldığında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kendileri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tarafında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söndürülmü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5"/>
                          </w:rPr>
                          <w:t>görüld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6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0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7" w:hRule="exact"/>
                    </w:trPr>
                    <w:tc>
                      <w:tcPr>
                        <w:tcW w:w="2043" w:type="dxa"/>
                        <w:vMerge w:val="restart"/>
                        <w:gridSpan w:val="3"/>
                        <w:tcBorders>
                          <w:top w:val="single" w:sz="5.727664" w:space="0" w:color="606060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15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22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38"/>
                            <w:w w:val="12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22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61" w:type="dxa"/>
                        <w:vMerge w:val="restart"/>
                        <w:gridSpan w:val="2"/>
                        <w:tcBorders>
                          <w:top w:val="single" w:sz="5.727664" w:space="0" w:color="606060"/>
                          <w:left w:val="single" w:sz="5.727664" w:space="0" w:color="4F4F4F"/>
                          <w:right w:val="single" w:sz="7.636888" w:space="0" w:color="545454"/>
                        </w:tcBorders>
                      </w:tcPr>
                      <w:p>
                        <w:pPr>
                          <w:spacing w:before="9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SöndUrıne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39" w:type="dxa"/>
                        <w:gridSpan w:val="4"/>
                        <w:tcBorders>
                          <w:top w:val="single" w:sz="5.727664" w:space="0" w:color="606060"/>
                          <w:bottom w:val="single" w:sz="5.727664" w:space="0" w:color="575757"/>
                          <w:left w:val="single" w:sz="7.636888" w:space="0" w:color="545454"/>
                          <w:right w:val="single" w:sz="5.727664" w:space="0" w:color="676767"/>
                        </w:tcBorders>
                      </w:tcPr>
                      <w:p>
                        <w:pPr>
                          <w:spacing w:before="9" w:after="0" w:line="240" w:lineRule="auto"/>
                          <w:ind w:left="4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24"/>
                          </w:rPr>
                          <w:t>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"/>
                            <w:w w:val="12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söndürücU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5" w:hRule="exact"/>
                    </w:trPr>
                    <w:tc>
                      <w:tcPr>
                        <w:tcW w:w="2043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/>
                        <w:gridSpan w:val="2"/>
                        <w:tcBorders>
                          <w:left w:val="single" w:sz="5.727664" w:space="0" w:color="4F4F4F"/>
                          <w:right w:val="single" w:sz="7.636888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9" w:type="dxa"/>
                        <w:gridSpan w:val="4"/>
                        <w:tcBorders>
                          <w:top w:val="single" w:sz="5.727664" w:space="0" w:color="575757"/>
                          <w:bottom w:val="single" w:sz="5.727664" w:space="0" w:color="5B5B5B"/>
                          <w:left w:val="single" w:sz="7.636888" w:space="0" w:color="545454"/>
                          <w:right w:val="single" w:sz="5.727664" w:space="0" w:color="676767"/>
                        </w:tcBorders>
                      </w:tcPr>
                      <w:p>
                        <w:pPr>
                          <w:spacing w:before="0" w:after="0" w:line="201" w:lineRule="exact"/>
                          <w:ind w:left="-10" w:right="-20"/>
                          <w:jc w:val="left"/>
                          <w:tabs>
                            <w:tab w:pos="1900" w:val="left"/>
                            <w:tab w:pos="3480" w:val="left"/>
                            <w:tab w:pos="50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w w:val="5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6"/>
                            <w:w w:val="53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88"/>
                          </w:rPr>
                          <w:t>IKöpUk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8"/>
                            <w:w w:val="8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2"/>
                          </w:rPr>
                          <w:t>IK.K.T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7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1"/>
                          </w:rPr>
                          <w:t>IC0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1"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  <w:position w:val="-1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18" w:hRule="exact"/>
                    </w:trPr>
                    <w:tc>
                      <w:tcPr>
                        <w:tcW w:w="2043" w:type="dxa"/>
                        <w:vMerge/>
                        <w:gridSpan w:val="3"/>
                        <w:tcBorders>
                          <w:bottom w:val="single" w:sz="7.636888" w:space="0" w:color="5B5B5B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/>
                        <w:gridSpan w:val="2"/>
                        <w:tcBorders>
                          <w:bottom w:val="single" w:sz="7.636888" w:space="0" w:color="5B5B5B"/>
                          <w:left w:val="single" w:sz="5.727664" w:space="0" w:color="4F4F4F"/>
                          <w:right w:val="single" w:sz="7.636888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39" w:type="dxa"/>
                        <w:gridSpan w:val="4"/>
                        <w:tcBorders>
                          <w:top w:val="single" w:sz="5.727664" w:space="0" w:color="5B5B5B"/>
                          <w:bottom w:val="single" w:sz="7.636888" w:space="0" w:color="5B5B5B"/>
                          <w:left w:val="single" w:sz="7.636888" w:space="0" w:color="545454"/>
                          <w:right w:val="single" w:sz="5.727664" w:space="0" w:color="67676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807" w:hRule="exact"/>
                    </w:trPr>
                    <w:tc>
                      <w:tcPr>
                        <w:tcW w:w="2043" w:type="dxa"/>
                        <w:gridSpan w:val="3"/>
                        <w:tcBorders>
                          <w:top w:val="single" w:sz="7.636888" w:space="0" w:color="5B5B5B"/>
                          <w:bottom w:val="single" w:sz="5.727664" w:space="0" w:color="5B5B5B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12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7" w:right="-52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00" w:type="dxa"/>
                        <w:gridSpan w:val="6"/>
                        <w:tcBorders>
                          <w:top w:val="single" w:sz="7.636888" w:space="0" w:color="5B5B5B"/>
                          <w:bottom w:val="single" w:sz="5.727664" w:space="0" w:color="5B5B5B"/>
                          <w:left w:val="single" w:sz="5.727664" w:space="0" w:color="4F4F4F"/>
                          <w:right w:val="single" w:sz="5.727664" w:space="0" w:color="676767"/>
                        </w:tcBorders>
                      </w:tcPr>
                      <w:p>
                        <w:pPr>
                          <w:spacing w:before="6" w:after="0" w:line="252" w:lineRule="auto"/>
                          <w:ind w:left="7" w:right="-42" w:firstLine="-9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Yangında;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yerini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pişirme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ocağı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kısme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kavrulmak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mikta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malzemesi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ısianma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islenme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suretiyle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</w:rPr>
                          <w:t>zaraı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görmü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olup;Tahmini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maddi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ziya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-18"/>
                            <w:w w:val="12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500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TL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"/>
                            <w:w w:val="10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97"/>
                          </w:rPr>
                          <w:t>dir.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460" w:hRule="exact"/>
                    </w:trPr>
                    <w:tc>
                      <w:tcPr>
                        <w:tcW w:w="2043" w:type="dxa"/>
                        <w:gridSpan w:val="3"/>
                        <w:tcBorders>
                          <w:top w:val="single" w:sz="5.727664" w:space="0" w:color="5B5B5B"/>
                          <w:bottom w:val="single" w:sz="5.727664" w:space="0" w:color="545454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8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00" w:type="dxa"/>
                        <w:gridSpan w:val="6"/>
                        <w:tcBorders>
                          <w:top w:val="single" w:sz="5.727664" w:space="0" w:color="5B5B5B"/>
                          <w:bottom w:val="single" w:sz="5.727664" w:space="0" w:color="545454"/>
                          <w:left w:val="single" w:sz="5.727664" w:space="0" w:color="4F4F4F"/>
                          <w:right w:val="single" w:sz="5.727664" w:space="0" w:color="676767"/>
                        </w:tcBorders>
                      </w:tcPr>
                      <w:p>
                        <w:pPr>
                          <w:spacing w:before="6" w:after="0" w:line="252" w:lineRule="auto"/>
                          <w:ind w:left="52" w:right="445" w:firstLine="9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47"/>
                          </w:rPr>
                          <w:t>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4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15"/>
                            <w:w w:val="14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zemi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katlı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betonarme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binanı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zemi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katında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cafe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3"/>
                          </w:rPr>
                          <w:t>olarak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27"/>
                          </w:rPr>
                          <w:t>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2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"/>
                            <w:w w:val="12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yerini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mutfa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kısmında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olup;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soruşturınada;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içerisinde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2"/>
                          </w:rPr>
                          <w:t>bulunan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ızartma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kabına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sirayet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etmesi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alevlenmesi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neticesinde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2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35" w:hRule="exact"/>
                    </w:trPr>
                    <w:tc>
                      <w:tcPr>
                        <w:tcW w:w="2043" w:type="dxa"/>
                        <w:gridSpan w:val="3"/>
                        <w:tcBorders>
                          <w:top w:val="single" w:sz="5.727664" w:space="0" w:color="545454"/>
                          <w:bottom w:val="single" w:sz="5.727664" w:space="0" w:color="575757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1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00" w:type="dxa"/>
                        <w:gridSpan w:val="6"/>
                        <w:tcBorders>
                          <w:top w:val="single" w:sz="5.727664" w:space="0" w:color="545454"/>
                          <w:bottom w:val="single" w:sz="5.727664" w:space="0" w:color="575757"/>
                          <w:left w:val="single" w:sz="5.727664" w:space="0" w:color="4F4F4F"/>
                          <w:right w:val="single" w:sz="5.727664" w:space="0" w:color="676767"/>
                        </w:tcBorders>
                      </w:tcPr>
                      <w:p>
                        <w:pPr>
                          <w:spacing w:before="11" w:after="0" w:line="240" w:lineRule="auto"/>
                          <w:ind w:left="-2" w:right="-20"/>
                          <w:jc w:val="left"/>
                          <w:tabs>
                            <w:tab w:pos="460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Şirketi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16"/>
                            <w:position w:val="1"/>
                          </w:rPr>
                          <w:t>Adı:--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  <w:position w:val="0"/>
                          </w:rPr>
                          <w:t>jBe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8"/>
                            <w:w w:val="100"/>
                            <w:position w:val="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-3"/>
                            <w:w w:val="100"/>
                            <w:position w:val="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0"/>
                          </w:rPr>
                          <w:t>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2043" w:type="dxa"/>
                        <w:gridSpan w:val="3"/>
                        <w:tcBorders>
                          <w:top w:val="single" w:sz="5.727664" w:space="0" w:color="575757"/>
                          <w:bottom w:val="single" w:sz="5.727664" w:space="0" w:color="5B5B5B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6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00" w:type="dxa"/>
                        <w:gridSpan w:val="6"/>
                        <w:tcBorders>
                          <w:top w:val="single" w:sz="5.727664" w:space="0" w:color="575757"/>
                          <w:bottom w:val="single" w:sz="5.727664" w:space="0" w:color="5B5B5B"/>
                          <w:left w:val="single" w:sz="5.727664" w:space="0" w:color="4F4F4F"/>
                          <w:right w:val="single" w:sz="5.727664" w:space="0" w:color="676767"/>
                        </w:tcBorders>
                      </w:tcPr>
                      <w:p>
                        <w:pPr>
                          <w:spacing w:before="6" w:after="0" w:line="240" w:lineRule="auto"/>
                          <w:ind w:left="3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689" w:hRule="exact"/>
                    </w:trPr>
                    <w:tc>
                      <w:tcPr>
                        <w:tcW w:w="2043" w:type="dxa"/>
                        <w:gridSpan w:val="3"/>
                        <w:tcBorders>
                          <w:top w:val="single" w:sz="5.727664" w:space="0" w:color="5B5B5B"/>
                          <w:bottom w:val="nil" w:sz="6" w:space="0" w:color="auto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5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'angı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83838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Yerini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147" w:lineRule="exact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w w:val="93"/>
                            <w:position w:val="-4"/>
                          </w:rPr>
                          <w:t>rrc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w w:val="94"/>
                            <w:position w:val="-4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-31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42424"/>
                            <w:spacing w:val="0"/>
                            <w:w w:val="100"/>
                            <w:position w:val="-4"/>
                          </w:rPr>
                          <w:t>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42424"/>
                            <w:spacing w:val="8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  <w:position w:val="-4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18" w:lineRule="exact"/>
                          <w:ind w:left="-7" w:right="-20"/>
                          <w:jc w:val="left"/>
                          <w:tabs>
                            <w:tab w:pos="4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666767"/>
                            <w:spacing w:val="-17"/>
                            <w:w w:val="149"/>
                            <w:position w:val="-5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383838"/>
                            <w:spacing w:val="0"/>
                            <w:w w:val="53"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383838"/>
                            <w:spacing w:val="0"/>
                            <w:w w:val="100"/>
                            <w:position w:val="-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4"/>
                            <w:szCs w:val="44"/>
                            <w:color w:val="383838"/>
                            <w:spacing w:val="0"/>
                            <w:w w:val="100"/>
                            <w:position w:val="-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383838"/>
                            <w:spacing w:val="0"/>
                            <w:w w:val="249"/>
                            <w:position w:val="-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383838"/>
                            <w:spacing w:val="5"/>
                            <w:w w:val="249"/>
                            <w:u w:val="single" w:color="000000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383838"/>
                            <w:spacing w:val="5"/>
                            <w:w w:val="249"/>
                            <w:u w:val="single" w:color="000000"/>
                            <w:position w:val="-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383838"/>
                            <w:spacing w:val="5"/>
                            <w:w w:val="249"/>
                            <w:u w:val="single" w:color="000000"/>
                            <w:position w:val="-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  <w:u w:val="single" w:color="000000"/>
                            <w:position w:val="-5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  <w:position w:val="-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200" w:type="dxa"/>
                        <w:gridSpan w:val="6"/>
                        <w:tcBorders>
                          <w:top w:val="single" w:sz="5.727664" w:space="0" w:color="5B5B5B"/>
                          <w:bottom w:val="nil" w:sz="6" w:space="0" w:color="auto"/>
                          <w:left w:val="single" w:sz="5.727664" w:space="0" w:color="4F4F4F"/>
                          <w:right w:val="single" w:sz="5.727664" w:space="0" w:color="676767"/>
                        </w:tcBorders>
                      </w:tcPr>
                      <w:p>
                        <w:pPr>
                          <w:spacing w:before="6" w:after="0" w:line="240" w:lineRule="auto"/>
                          <w:ind w:left="3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ARGA'ya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edilmiştir.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4" w:lineRule="exact"/>
                          <w:ind w:left="-2" w:right="-20"/>
                          <w:jc w:val="left"/>
                          <w:tabs>
                            <w:tab w:pos="39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  <w:position w:val="-2"/>
                          </w:rPr>
                          <w:t>frarih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  <w:position w:val="-2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7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28"/>
                            <w:position w:val="-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-14"/>
                            <w:w w:val="128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2"/>
                            <w:position w:val="-2"/>
                          </w:rPr>
                          <w:t>21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1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-6"/>
                            <w:w w:val="100"/>
                            <w:position w:val="-2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  <w:t>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56"/>
                            <w:position w:val="-2"/>
                          </w:rPr>
                          <w:t>anti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21"/>
                            <w:w w:val="156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0"/>
                            <w:w w:val="156"/>
                            <w:position w:val="-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66767"/>
                            <w:spacing w:val="-41"/>
                            <w:w w:val="156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  <w:position w:val="-2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75"/>
                            <w:w w:val="106"/>
                            <w:position w:val="-2"/>
                          </w:rPr>
                          <w:t>9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-12"/>
                            <w:w w:val="164"/>
                            <w:position w:val="-2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82"/>
                            <w:w w:val="102"/>
                            <w:position w:val="-2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  <w:position w:val="-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365" w:type="dxa"/>
                        <w:gridSpan w:val="2"/>
                        <w:tcBorders>
                          <w:top w:val="nil" w:sz="6" w:space="0" w:color="auto"/>
                          <w:bottom w:val="single" w:sz="5.727664" w:space="0" w:color="5B5B5B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>
                          <w:spacing w:before="23" w:after="0" w:line="240" w:lineRule="auto"/>
                          <w:ind w:left="84" w:right="-20"/>
                          <w:jc w:val="left"/>
                          <w:tabs>
                            <w:tab w:pos="90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0"/>
                          </w:rPr>
                          <w:t>ÖIU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8" w:type="dxa"/>
                        <w:tcBorders>
                          <w:top w:val="nil" w:sz="6" w:space="0" w:color="auto"/>
                          <w:bottom w:val="single" w:sz="5.727664" w:space="0" w:color="5B5B5B"/>
                          <w:left w:val="single" w:sz="5.727664" w:space="0" w:color="4F4F4F"/>
                          <w:right w:val="single" w:sz="5.727664" w:space="0" w:color="4F4F4F"/>
                        </w:tcBorders>
                      </w:tcPr>
                      <w:p>
                        <w:pPr>
                          <w:spacing w:before="23" w:after="0" w:line="240" w:lineRule="auto"/>
                          <w:ind w:left="4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14" w:type="dxa"/>
                        <w:gridSpan w:val="3"/>
                        <w:tcBorders>
                          <w:top w:val="nil" w:sz="6" w:space="0" w:color="auto"/>
                          <w:bottom w:val="single" w:sz="5.727664" w:space="0" w:color="5B5B5B"/>
                          <w:left w:val="single" w:sz="5.727664" w:space="0" w:color="4F4F4F"/>
                          <w:right w:val="single" w:sz="5.727664" w:space="0" w:color="5B5B5B"/>
                        </w:tcBorders>
                      </w:tcPr>
                      <w:p>
                        <w:pPr>
                          <w:spacing w:before="23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EKİP: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Evkal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1.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4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86" w:type="dxa"/>
                        <w:gridSpan w:val="3"/>
                        <w:tcBorders>
                          <w:top w:val="nil" w:sz="6" w:space="0" w:color="auto"/>
                          <w:bottom w:val="single" w:sz="5.727664" w:space="0" w:color="5B5B5B"/>
                          <w:left w:val="single" w:sz="5.727664" w:space="0" w:color="5B5B5B"/>
                          <w:right w:val="single" w:sz="5.727664" w:space="0" w:color="676767"/>
                        </w:tcBorders>
                      </w:tcPr>
                      <w:p>
                        <w:pPr>
                          <w:spacing w:before="28" w:after="0" w:line="240" w:lineRule="auto"/>
                          <w:ind w:left="1535" w:right="1471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w w:val="99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9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1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87" w:hRule="exact"/>
                    </w:trPr>
                    <w:tc>
                      <w:tcPr>
                        <w:tcW w:w="788" w:type="dxa"/>
                        <w:tcBorders>
                          <w:top w:val="single" w:sz="5.727664" w:space="0" w:color="5B5B5B"/>
                          <w:bottom w:val="single" w:sz="5.727664" w:space="0" w:color="646464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78" w:type="dxa"/>
                        <w:tcBorders>
                          <w:top w:val="single" w:sz="5.727664" w:space="0" w:color="5B5B5B"/>
                          <w:bottom w:val="single" w:sz="5.727664" w:space="0" w:color="646464"/>
                          <w:left w:val="single" w:sz="5.727664" w:space="0" w:color="4F4F4F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8" w:type="dxa"/>
                        <w:tcBorders>
                          <w:top w:val="single" w:sz="5.727664" w:space="0" w:color="5B5B5B"/>
                          <w:bottom w:val="single" w:sz="5.727664" w:space="0" w:color="646464"/>
                          <w:left w:val="single" w:sz="5.727664" w:space="0" w:color="4F4F4F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14" w:type="dxa"/>
                        <w:vMerge w:val="restart"/>
                        <w:gridSpan w:val="3"/>
                        <w:tcBorders>
                          <w:top w:val="single" w:sz="5.727664" w:space="0" w:color="5B5B5B"/>
                          <w:left w:val="single" w:sz="5.727664" w:space="0" w:color="4F4F4F"/>
                          <w:right w:val="single" w:sz="5.727664" w:space="0" w:color="5B5B5B"/>
                        </w:tcBorders>
                      </w:tcPr>
                      <w:p>
                        <w:pPr>
                          <w:spacing w:before="12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6" w:right="-20"/>
                          <w:jc w:val="left"/>
                          <w:tabs>
                            <w:tab w:pos="23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Gitmi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5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Amiri: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-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40" w:lineRule="auto"/>
                          <w:ind w:left="2585" w:right="1531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2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0" w:after="0" w:line="240" w:lineRule="auto"/>
                          <w:ind w:left="273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383838"/>
                            <w:spacing w:val="0"/>
                            <w:w w:val="242"/>
                          </w:rPr>
                          <w:t>---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" w:after="0" w:line="130" w:lineRule="exact"/>
                          <w:jc w:val="left"/>
                          <w:rPr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450" w:right="1529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İsmail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B4D4D"/>
                            <w:spacing w:val="0"/>
                            <w:w w:val="104"/>
                          </w:rPr>
                          <w:t>ESER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253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3"/>
                          </w:rPr>
                          <w:t>Çvş.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86" w:type="dxa"/>
                        <w:vMerge w:val="restart"/>
                        <w:gridSpan w:val="3"/>
                        <w:tcBorders>
                          <w:top w:val="single" w:sz="5.727664" w:space="0" w:color="5B5B5B"/>
                          <w:left w:val="single" w:sz="5.727664" w:space="0" w:color="5B5B5B"/>
                          <w:right w:val="single" w:sz="5.727664" w:space="0" w:color="676767"/>
                        </w:tcBorders>
                      </w:tcPr>
                      <w:p>
                        <w:pPr>
                          <w:spacing w:before="8" w:after="0" w:line="160" w:lineRule="exact"/>
                          <w:jc w:val="left"/>
                          <w:rPr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spacing w:before="0" w:after="0" w:line="134" w:lineRule="exact"/>
                          <w:ind w:left="1589" w:right="2226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A7A7A7"/>
                            <w:w w:val="240"/>
                            <w:position w:val="-2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A7A7A7"/>
                            <w:spacing w:val="-18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666767"/>
                            <w:spacing w:val="-21"/>
                            <w:w w:val="100"/>
                            <w:position w:val="-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89939A"/>
                            <w:spacing w:val="0"/>
                            <w:w w:val="100"/>
                            <w:position w:val="-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89939A"/>
                            <w:spacing w:val="25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4B4D4D"/>
                            <w:spacing w:val="0"/>
                            <w:w w:val="52"/>
                            <w:b/>
                            <w:bCs/>
                            <w:i/>
                            <w:position w:val="-2"/>
                          </w:rPr>
                          <w:t>oJ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75" w:lineRule="exact"/>
                          <w:ind w:left="16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B4D4D"/>
                            <w:w w:val="110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B4D4D"/>
                            <w:spacing w:val="-9"/>
                            <w:w w:val="110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A7A7A7"/>
                            <w:spacing w:val="-46"/>
                            <w:w w:val="118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66767"/>
                            <w:spacing w:val="0"/>
                            <w:w w:val="373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66767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66767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B4D4D"/>
                            <w:spacing w:val="0"/>
                            <w:w w:val="51"/>
                            <w:b/>
                            <w:bCs/>
                          </w:rPr>
                          <w:t>MaYIS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B4D4D"/>
                            <w:spacing w:val="12"/>
                            <w:w w:val="51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4B4D4D"/>
                            <w:spacing w:val="0"/>
                            <w:w w:val="58"/>
                            <w:b/>
                            <w:bCs/>
                          </w:rPr>
                          <w:t>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52" w:lineRule="exact"/>
                          <w:ind w:left="1628" w:right="1623"/>
                          <w:jc w:val="center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4B4D4D"/>
                            <w:spacing w:val="0"/>
                            <w:w w:val="129"/>
                            <w:position w:val="4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4B4D4D"/>
                            <w:spacing w:val="5"/>
                            <w:w w:val="129"/>
                            <w:position w:val="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B4D4D"/>
                            <w:spacing w:val="0"/>
                            <w:w w:val="100"/>
                            <w:i/>
                            <w:position w:val="-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B4D4D"/>
                            <w:spacing w:val="0"/>
                            <w:w w:val="100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B4D4D"/>
                            <w:spacing w:val="35"/>
                            <w:w w:val="100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4B4D4D"/>
                            <w:spacing w:val="0"/>
                            <w:w w:val="97"/>
                            <w:i/>
                            <w:position w:val="-1"/>
                          </w:rPr>
                          <w:t>12017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79" w:hRule="exact"/>
                    </w:trPr>
                    <w:tc>
                      <w:tcPr>
                        <w:tcW w:w="788" w:type="dxa"/>
                        <w:tcBorders>
                          <w:top w:val="single" w:sz="5.727664" w:space="0" w:color="646464"/>
                          <w:bottom w:val="single" w:sz="5.727664" w:space="0" w:color="5B5B5B"/>
                          <w:left w:val="single" w:sz="5.727664" w:space="0" w:color="575757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78" w:type="dxa"/>
                        <w:tcBorders>
                          <w:top w:val="single" w:sz="5.727664" w:space="0" w:color="646464"/>
                          <w:bottom w:val="single" w:sz="5.727664" w:space="0" w:color="5B5B5B"/>
                          <w:left w:val="single" w:sz="5.727664" w:space="0" w:color="4F4F4F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8" w:type="dxa"/>
                        <w:tcBorders>
                          <w:top w:val="single" w:sz="5.727664" w:space="0" w:color="646464"/>
                          <w:bottom w:val="single" w:sz="5.727664" w:space="0" w:color="5B5B5B"/>
                          <w:left w:val="single" w:sz="5.727664" w:space="0" w:color="4F4F4F"/>
                          <w:right w:val="single" w:sz="5.72766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14" w:type="dxa"/>
                        <w:vMerge/>
                        <w:gridSpan w:val="3"/>
                        <w:tcBorders>
                          <w:bottom w:val="single" w:sz="5.727664" w:space="0" w:color="5B5B5B"/>
                          <w:left w:val="single" w:sz="5.727664" w:space="0" w:color="4F4F4F"/>
                          <w:right w:val="single" w:sz="5.72766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186" w:type="dxa"/>
                        <w:vMerge/>
                        <w:gridSpan w:val="3"/>
                        <w:tcBorders>
                          <w:bottom w:val="single" w:sz="5.727664" w:space="0" w:color="5B5B5B"/>
                          <w:left w:val="single" w:sz="5.727664" w:space="0" w:color="5B5B5B"/>
                          <w:right w:val="single" w:sz="5.727664" w:space="0" w:color="676767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auto"/>
        <w:ind w:left="6658" w:right="-20"/>
        <w:jc w:val="left"/>
        <w:tabs>
          <w:tab w:pos="7060" w:val="left"/>
          <w:tab w:pos="8200" w:val="left"/>
          <w:tab w:pos="8640" w:val="left"/>
          <w:tab w:pos="9800" w:val="left"/>
          <w:tab w:pos="100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83838"/>
          <w:spacing w:val="0"/>
          <w:w w:val="79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  <w:t>-</w:t>
      </w:r>
      <w:r>
        <w:rPr>
          <w:rFonts w:ascii="Arial" w:hAnsi="Arial" w:cs="Arial" w:eastAsia="Arial"/>
          <w:sz w:val="34"/>
          <w:szCs w:val="34"/>
          <w:color w:val="383838"/>
          <w:spacing w:val="-67"/>
          <w:w w:val="100"/>
        </w:rPr>
        <w:t> 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74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  <w:t>-</w:t>
      </w:r>
      <w:r>
        <w:rPr>
          <w:rFonts w:ascii="Arial" w:hAnsi="Arial" w:cs="Arial" w:eastAsia="Arial"/>
          <w:sz w:val="34"/>
          <w:szCs w:val="34"/>
          <w:color w:val="383838"/>
          <w:spacing w:val="-73"/>
          <w:w w:val="100"/>
        </w:rPr>
        <w:t> 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4B4D4D"/>
          <w:spacing w:val="0"/>
          <w:w w:val="47"/>
        </w:rPr>
        <w:t>ı</w:t>
      </w:r>
      <w:r>
        <w:rPr>
          <w:rFonts w:ascii="Arial" w:hAnsi="Arial" w:cs="Arial" w:eastAsia="Arial"/>
          <w:sz w:val="34"/>
          <w:szCs w:val="34"/>
          <w:color w:val="4B4D4D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4B4D4D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24"/>
        </w:rPr>
        <w:t>-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.52pt;height:30.72pt;mso-position-horizontal-relative:char;mso-position-vertical-relative:line" type="#_x0000_t75">
            <v:imagedata r:id="rId4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320" w:bottom="280" w:left="220" w:right="180"/>
        </w:sectPr>
      </w:pPr>
      <w:rPr/>
    </w:p>
    <w:p>
      <w:pPr>
        <w:spacing w:before="0" w:after="0" w:line="633" w:lineRule="exact"/>
        <w:ind w:left="852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90"/>
          <w:szCs w:val="90"/>
          <w:color w:val="2F2F2F"/>
          <w:spacing w:val="0"/>
          <w:w w:val="168"/>
          <w:b/>
          <w:bCs/>
          <w:i/>
          <w:position w:val="-32"/>
        </w:rPr>
        <w:t>l</w:t>
      </w:r>
      <w:r>
        <w:rPr>
          <w:rFonts w:ascii="Arial" w:hAnsi="Arial" w:cs="Arial" w:eastAsia="Arial"/>
          <w:sz w:val="90"/>
          <w:szCs w:val="90"/>
          <w:color w:val="2F2F2F"/>
          <w:spacing w:val="0"/>
          <w:w w:val="100"/>
          <w:b/>
          <w:bCs/>
          <w:i/>
          <w:position w:val="-32"/>
        </w:rPr>
        <w:tab/>
      </w:r>
      <w:r>
        <w:rPr>
          <w:rFonts w:ascii="Arial" w:hAnsi="Arial" w:cs="Arial" w:eastAsia="Arial"/>
          <w:sz w:val="90"/>
          <w:szCs w:val="90"/>
          <w:color w:val="2F2F2F"/>
          <w:spacing w:val="0"/>
          <w:w w:val="100"/>
          <w:b/>
          <w:bCs/>
          <w:i/>
          <w:position w:val="-3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6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1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6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11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  <w:position w:val="-6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500" w:right="400"/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5" w:lineRule="exact"/>
        <w:ind w:left="816" w:right="228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F2F2F"/>
          <w:spacing w:val="0"/>
          <w:w w:val="75"/>
          <w:position w:val="-1"/>
        </w:rPr>
        <w:t>ızıvııR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3" w:lineRule="exact"/>
        <w:ind w:left="558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2"/>
          <w:b/>
          <w:bCs/>
          <w:position w:val="-8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47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1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26" w:after="0" w:line="14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1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6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6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2" w:equalWidth="0">
            <w:col w:w="1611" w:space="1350"/>
            <w:col w:w="8059"/>
          </w:cols>
        </w:sectPr>
      </w:pPr>
      <w:rPr/>
    </w:p>
    <w:p>
      <w:pPr>
        <w:spacing w:before="0" w:after="0" w:line="325" w:lineRule="exact"/>
        <w:ind w:left="632" w:right="-20"/>
        <w:jc w:val="left"/>
        <w:tabs>
          <w:tab w:pos="4060" w:val="left"/>
          <w:tab w:pos="93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5"/>
        </w:rPr>
        <w:t>BELEDIYESI</w:t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  <w:position w:val="-2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28"/>
          <w:szCs w:val="28"/>
          <w:color w:val="C3C3C3"/>
          <w:spacing w:val="0"/>
          <w:w w:val="117"/>
          <w:position w:val="3"/>
        </w:rPr>
        <w:t>·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82" w:lineRule="exact"/>
        <w:ind w:left="110" w:right="-20"/>
        <w:jc w:val="left"/>
        <w:tabs>
          <w:tab w:pos="1460" w:val="left"/>
          <w:tab w:pos="2800" w:val="left"/>
          <w:tab w:pos="518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-1"/>
        </w:rPr>
        <w:t>21105/2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6"/>
          <w:position w:val="-1"/>
        </w:rPr>
        <w:t>0</w:t>
      </w:r>
      <w:r>
        <w:rPr>
          <w:rFonts w:ascii="Arial" w:hAnsi="Arial" w:cs="Arial" w:eastAsia="Arial"/>
          <w:sz w:val="26"/>
          <w:szCs w:val="26"/>
          <w:color w:val="2F2F2F"/>
          <w:spacing w:val="3"/>
          <w:w w:val="2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08:25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7"/>
          <w:position w:val="-2"/>
        </w:rPr>
        <w:t>tTeı: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0532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520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2"/>
        </w:rPr>
        <w:t>5940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34" w:right="-20"/>
        <w:jc w:val="left"/>
        <w:tabs>
          <w:tab w:pos="1460" w:val="left"/>
          <w:tab w:pos="2800" w:val="left"/>
          <w:tab w:pos="414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21/05/2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02"/>
          <w:position w:val="1"/>
        </w:rPr>
        <w:t>0</w:t>
      </w:r>
      <w:r>
        <w:rPr>
          <w:rFonts w:ascii="Arial" w:hAnsi="Arial" w:cs="Arial" w:eastAsia="Arial"/>
          <w:sz w:val="26"/>
          <w:szCs w:val="26"/>
          <w:color w:val="2F2F2F"/>
          <w:spacing w:val="-3"/>
          <w:w w:val="22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3315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1"/>
        </w:rPr>
        <w:t>BildirimAlan: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KARAKILJÇ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053492pt;margin-top:11.278557pt;width:539.671491pt;height:25.340778pt;mso-position-horizontal-relative:page;mso-position-vertical-relative:paragraph;z-index:-1514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51" w:hRule="exact"/>
                    </w:trPr>
                    <w:tc>
                      <w:tcPr>
                        <w:tcW w:w="1180" w:type="dxa"/>
                        <w:tcBorders>
                          <w:top w:val="nil" w:sz="6" w:space="0" w:color="auto"/>
                          <w:bottom w:val="single" w:sz="5.635032" w:space="0" w:color="676767"/>
                          <w:left w:val="single" w:sz="5.635032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21" w:after="0" w:line="215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974" w:type="dxa"/>
                        <w:tcBorders>
                          <w:top w:val="nil" w:sz="6" w:space="0" w:color="auto"/>
                          <w:bottom w:val="single" w:sz="5.635032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5" w:after="0" w:line="240" w:lineRule="auto"/>
                          <w:ind w:left="19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Alankıyı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Köyü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Pama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Küme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evleri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No:2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Bayındı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24242"/>
                            <w:spacing w:val="0"/>
                            <w:w w:val="100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24242"/>
                            <w:spacing w:val="-13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2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625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5.635032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180" w:type="dxa"/>
                        <w:tcBorders>
                          <w:top w:val="single" w:sz="5.635032" w:space="0" w:color="676767"/>
                          <w:bottom w:val="single" w:sz="5.635032" w:space="0" w:color="545454"/>
                          <w:left w:val="single" w:sz="5.635032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4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1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974" w:type="dxa"/>
                        <w:tcBorders>
                          <w:top w:val="single" w:sz="5.635032" w:space="0" w:color="676767"/>
                          <w:bottom w:val="single" w:sz="5.6350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40" w:lineRule="auto"/>
                          <w:ind w:left="170" w:right="-20"/>
                          <w:jc w:val="left"/>
                          <w:tabs>
                            <w:tab w:pos="28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:E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sınıfı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625" w:type="dxa"/>
                        <w:tcBorders>
                          <w:top w:val="nil" w:sz="6" w:space="0" w:color="auto"/>
                          <w:bottom w:val="single" w:sz="5.635032" w:space="0" w:color="545454"/>
                          <w:left w:val="nil" w:sz="6" w:space="0" w:color="auto"/>
                          <w:right w:val="single" w:sz="5.635032" w:space="0" w:color="646464"/>
                        </w:tcBorders>
                      </w:tcPr>
                      <w:p>
                        <w:pPr>
                          <w:spacing w:before="15" w:after="0" w:line="240" w:lineRule="auto"/>
                          <w:ind w:left="9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93"/>
                          </w:rPr>
                          <w:t>Ymıgm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8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24242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24242"/>
                            <w:spacing w:val="0"/>
                            <w:w w:val="81"/>
                          </w:rPr>
                          <w:t>Ti.l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24242"/>
                            <w:spacing w:val="0"/>
                            <w:w w:val="81"/>
                          </w:rPr>
                          <w:t>Q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424242"/>
                            <w:spacing w:val="14"/>
                            <w:w w:val="8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Parlaması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Alankıyı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Bayındı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-7"/>
          <w:w w:val="100"/>
          <w:i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-15"/>
          <w:w w:val="13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89" w:after="0" w:line="175" w:lineRule="auto"/>
        <w:ind w:left="3280" w:right="3329" w:firstLine="-3151"/>
        <w:jc w:val="left"/>
        <w:tabs>
          <w:tab w:pos="3260" w:val="left"/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8.688293pt;margin-top:15.64686pt;width:32.536713pt;height:26pt;mso-position-horizontal-relative:page;mso-position-vertical-relative:paragraph;z-index:-1514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  <w:position w:val="1"/>
        </w:rPr>
        <w:t>!ı'apınuı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Alısa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5628" w:right="-20"/>
        <w:jc w:val="left"/>
        <w:tabs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2F2F2F"/>
          <w:spacing w:val="-4"/>
          <w:w w:val="70"/>
          <w:position w:val="1"/>
        </w:rPr>
        <w:t>l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50"/>
          <w:position w:val="1"/>
        </w:rPr>
        <w:t>x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7"/>
          <w:position w:val="7"/>
        </w:rPr>
        <w:t>rYangım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87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7"/>
        </w:rPr>
        <w:t>:08.50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</w:sectPr>
      </w:pPr>
      <w:rPr/>
    </w:p>
    <w:p>
      <w:pPr>
        <w:spacing w:before="0" w:after="0" w:line="209" w:lineRule="exact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ÖZŞEVİK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5"/>
        </w:rPr>
        <w:t>[K.iracı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7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86"/>
        </w:rPr>
        <w:t>lAmiri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BERBER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58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8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8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4"/>
          <w:w w:val="1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08:26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08:50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090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2" w:equalWidth="0">
            <w:col w:w="1153" w:space="648"/>
            <w:col w:w="9219"/>
          </w:cols>
        </w:sectPr>
      </w:pPr>
      <w:rPr/>
    </w:p>
    <w:p>
      <w:pPr>
        <w:spacing w:before="2" w:after="0" w:line="240" w:lineRule="auto"/>
        <w:ind w:left="129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  <w:position w:val="0"/>
        </w:rPr>
        <w:t>Elektr.i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300" w:right="45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291" w:right="50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mniyet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829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</w:sectPr>
      </w:pPr>
      <w:rPr/>
    </w:p>
    <w:p>
      <w:pPr>
        <w:spacing w:before="16" w:after="0" w:line="240" w:lineRule="auto"/>
        <w:ind w:left="125" w:right="-20"/>
        <w:jc w:val="left"/>
        <w:tabs>
          <w:tab w:pos="420" w:val="left"/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211"/>
          <w:position w:val="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8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8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9"/>
          <w:w w:val="1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77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9"/>
        </w:rPr>
        <w:t>ıtmişse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8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82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2" w:equalWidth="0">
            <w:col w:w="3944" w:space="356"/>
            <w:col w:w="6720"/>
          </w:cols>
        </w:sectPr>
      </w:pPr>
      <w:rPr/>
    </w:p>
    <w:p>
      <w:pPr>
        <w:spacing w:before="22" w:after="0" w:line="224" w:lineRule="exact"/>
        <w:ind w:left="110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Orman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İşletme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ekiplerince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söndürülmüş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</w:sectPr>
      </w:pPr>
      <w:rPr/>
    </w:p>
    <w:p>
      <w:pPr>
        <w:spacing w:before="4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tTarafıınızca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yapılmadı.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5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SöndOrmede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2" w:equalWidth="0">
            <w:col w:w="658" w:space="1143"/>
            <w:col w:w="9219"/>
          </w:cols>
        </w:sectPr>
      </w:pPr>
      <w:rPr/>
    </w:p>
    <w:p>
      <w:pPr>
        <w:spacing w:before="22" w:after="0" w:line="181" w:lineRule="exact"/>
        <w:ind w:left="110" w:right="-20"/>
        <w:jc w:val="left"/>
        <w:tabs>
          <w:tab w:pos="5040" w:val="left"/>
          <w:tab w:pos="618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-3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5"/>
          <w:position w:val="-4"/>
        </w:rPr>
        <w:t>IJ&lt;.öpü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5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7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9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98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left="6201" w:right="-20"/>
        <w:jc w:val="left"/>
        <w:tabs>
          <w:tab w:pos="77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24242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0" w:lineRule="auto"/>
        <w:ind w:left="110" w:right="7361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sunulmuştu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ISonundaki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-1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sunulmuştur.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</w:sectPr>
      </w:pPr>
      <w:rPr/>
    </w:p>
    <w:p>
      <w:pPr>
        <w:spacing w:before="35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2" w:equalWidth="0">
            <w:col w:w="1524" w:space="277"/>
            <w:col w:w="9219"/>
          </w:cols>
        </w:sectPr>
      </w:pPr>
      <w:rPr/>
    </w:p>
    <w:p>
      <w:pPr>
        <w:spacing w:before="32" w:after="0" w:line="240" w:lineRule="auto"/>
        <w:ind w:left="129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YAllgt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ÖZŞEViK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3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Edildjgi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</w:sectPr>
      </w:pPr>
      <w:rPr/>
    </w:p>
    <w:p>
      <w:pPr>
        <w:spacing w:before="37" w:after="0" w:line="240" w:lineRule="auto"/>
        <w:ind w:left="125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jbi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32"/>
        </w:rPr>
        <w:t>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110" w:right="-68"/>
        <w:jc w:val="left"/>
        <w:tabs>
          <w:tab w:pos="1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[Va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Öli.l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9" w:lineRule="exact"/>
        <w:ind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rrarilı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21/05/2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2"/>
          <w:position w:val="0"/>
        </w:rPr>
        <w:t>0</w:t>
      </w:r>
      <w:r>
        <w:rPr>
          <w:rFonts w:ascii="Arial" w:hAnsi="Arial" w:cs="Arial" w:eastAsia="Arial"/>
          <w:sz w:val="26"/>
          <w:szCs w:val="26"/>
          <w:color w:val="2F2F2F"/>
          <w:spacing w:val="-8"/>
          <w:w w:val="18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5"/>
          <w:position w:val="-1"/>
        </w:rPr>
        <w:t>IS_aati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09:50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-20"/>
        <w:jc w:val="left"/>
        <w:tabs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2"/>
          <w:w w:val="9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2"/>
        </w:rPr>
        <w:t>KI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5"/>
          <w:w w:val="92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2" w:equalWidth="0">
            <w:col w:w="1646" w:space="155"/>
            <w:col w:w="9219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</w:sectPr>
      </w:pPr>
      <w:rPr/>
    </w:p>
    <w:p>
      <w:pPr>
        <w:spacing w:before="38" w:after="0" w:line="239" w:lineRule="exact"/>
        <w:ind w:left="2247" w:right="-75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2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35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218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424242"/>
          <w:spacing w:val="0"/>
          <w:w w:val="80"/>
          <w:position w:val="-3"/>
        </w:rPr>
        <w:t>·u</w:t>
      </w:r>
      <w:r>
        <w:rPr>
          <w:rFonts w:ascii="Arial" w:hAnsi="Arial" w:cs="Arial" w:eastAsia="Arial"/>
          <w:sz w:val="25"/>
          <w:szCs w:val="25"/>
          <w:color w:val="42424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218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1.751495pt;margin-top:13.986059pt;width:219.883442pt;height:69pt;mso-position-horizontal-relative:page;mso-position-vertical-relative:paragraph;z-index:-15144" type="#_x0000_t202" filled="f" stroked="f">
            <v:textbox inset="0,0,0,0">
              <w:txbxContent>
                <w:p>
                  <w:pPr>
                    <w:spacing w:before="0" w:after="0" w:line="1380" w:lineRule="exact"/>
                    <w:ind w:right="-247"/>
                    <w:jc w:val="left"/>
                    <w:tabs>
                      <w:tab w:pos="2580" w:val="left"/>
                      <w:tab w:pos="4100" w:val="left"/>
                    </w:tabs>
                    <w:rPr>
                      <w:rFonts w:ascii="Times New Roman" w:hAnsi="Times New Roman" w:cs="Times New Roman" w:eastAsia="Times New Roman"/>
                      <w:sz w:val="60"/>
                      <w:szCs w:val="60"/>
                    </w:rPr>
                  </w:pPr>
                  <w:rPr/>
                  <w:r>
                    <w:rPr>
                      <w:rFonts w:ascii="Arial" w:hAnsi="Arial" w:cs="Arial" w:eastAsia="Arial"/>
                      <w:sz w:val="138"/>
                      <w:szCs w:val="138"/>
                      <w:color w:val="424242"/>
                      <w:spacing w:val="-97"/>
                      <w:w w:val="15"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138"/>
                      <w:szCs w:val="138"/>
                      <w:color w:val="2A2F82"/>
                      <w:spacing w:val="0"/>
                      <w:w w:val="367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38"/>
                      <w:szCs w:val="138"/>
                      <w:color w:val="2A2F8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38"/>
                      <w:szCs w:val="138"/>
                      <w:color w:val="2A2F8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42498C"/>
                      <w:spacing w:val="0"/>
                      <w:w w:val="100"/>
                      <w:i/>
                      <w:position w:val="38"/>
                    </w:rPr>
                    <w:t>G.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42498C"/>
                      <w:spacing w:val="-103"/>
                      <w:w w:val="100"/>
                      <w:i/>
                      <w:position w:val="3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42498C"/>
                      <w:spacing w:val="0"/>
                      <w:w w:val="100"/>
                      <w:i/>
                      <w:position w:val="3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42498C"/>
                      <w:spacing w:val="0"/>
                      <w:w w:val="100"/>
                      <w:i/>
                      <w:position w:val="3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565656"/>
                      <w:spacing w:val="0"/>
                      <w:w w:val="91"/>
                      <w:position w:val="3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565656"/>
                      <w:spacing w:val="-106"/>
                      <w:w w:val="100"/>
                      <w:position w:val="3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9E9E97"/>
                      <w:spacing w:val="0"/>
                      <w:w w:val="36"/>
                      <w:position w:val="3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-35"/>
          <w:w w:val="82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62"/>
          <w:w w:val="136"/>
          <w:position w:val="14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0"/>
          <w:w w:val="82"/>
          <w:i/>
          <w:position w:val="-1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2F"/>
          <w:w w:val="73"/>
          <w:b/>
          <w:bCs/>
        </w:rPr>
        <w:t>0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-31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60"/>
          <w:b/>
          <w:bCs/>
        </w:rPr>
        <w:t>&amp;</w:t>
      </w:r>
      <w:r>
        <w:rPr>
          <w:rFonts w:ascii="Arial" w:hAnsi="Arial" w:cs="Arial" w:eastAsia="Arial"/>
          <w:sz w:val="27"/>
          <w:szCs w:val="27"/>
          <w:color w:val="2F2F2F"/>
          <w:spacing w:val="12"/>
          <w:w w:val="6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3"/>
          <w:b/>
          <w:bCs/>
        </w:rPr>
        <w:t>Qa11r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-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3"/>
          <w:b/>
          <w:bCs/>
        </w:rPr>
        <w:t>l817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2" w:equalWidth="0">
            <w:col w:w="6212" w:space="2079"/>
            <w:col w:w="2729"/>
          </w:cols>
        </w:sectPr>
      </w:pPr>
      <w:rPr/>
    </w:p>
    <w:p>
      <w:pPr>
        <w:spacing w:before="67" w:after="0" w:line="240" w:lineRule="auto"/>
        <w:ind w:left="190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54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0" w:lineRule="exact"/>
        <w:ind w:right="-75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C3C3C3"/>
          <w:w w:val="55"/>
          <w:position w:val="-6"/>
        </w:rPr>
        <w:t>ı</w:t>
      </w:r>
      <w:r>
        <w:rPr>
          <w:rFonts w:ascii="Arial" w:hAnsi="Arial" w:cs="Arial" w:eastAsia="Arial"/>
          <w:sz w:val="19"/>
          <w:szCs w:val="19"/>
          <w:color w:val="C3C3C3"/>
          <w:spacing w:val="-22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99"/>
          <w:position w:val="-6"/>
        </w:rPr>
        <w:t>j:;ü</w:t>
      </w:r>
      <w:r>
        <w:rPr>
          <w:rFonts w:ascii="Arial" w:hAnsi="Arial" w:cs="Arial" w:eastAsia="Arial"/>
          <w:sz w:val="19"/>
          <w:szCs w:val="19"/>
          <w:color w:val="666767"/>
          <w:spacing w:val="-39"/>
          <w:w w:val="100"/>
          <w:position w:val="-6"/>
        </w:rPr>
        <w:t>n</w:t>
      </w:r>
      <w:r>
        <w:rPr>
          <w:rFonts w:ascii="Arial" w:hAnsi="Arial" w:cs="Arial" w:eastAsia="Arial"/>
          <w:sz w:val="22"/>
          <w:szCs w:val="22"/>
          <w:color w:val="424242"/>
          <w:spacing w:val="-17"/>
          <w:w w:val="137"/>
          <w:position w:val="-4"/>
        </w:rPr>
        <w:t>i</w:t>
      </w:r>
      <w:r>
        <w:rPr>
          <w:rFonts w:ascii="Arial" w:hAnsi="Arial" w:cs="Arial" w:eastAsia="Arial"/>
          <w:sz w:val="19"/>
          <w:szCs w:val="19"/>
          <w:color w:val="666767"/>
          <w:spacing w:val="-78"/>
          <w:w w:val="100"/>
          <w:position w:val="-6"/>
        </w:rPr>
        <w:t>e</w:t>
      </w:r>
      <w:r>
        <w:rPr>
          <w:rFonts w:ascii="Arial" w:hAnsi="Arial" w:cs="Arial" w:eastAsia="Arial"/>
          <w:sz w:val="22"/>
          <w:szCs w:val="22"/>
          <w:color w:val="424242"/>
          <w:spacing w:val="-13"/>
          <w:w w:val="137"/>
          <w:position w:val="-4"/>
        </w:rPr>
        <w:t>M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1"/>
          <w:b/>
          <w:bCs/>
          <w:position w:val="-6"/>
        </w:rPr>
        <w:t>Bötg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2"/>
          <w:b/>
          <w:bCs/>
          <w:position w:val="-6"/>
        </w:rPr>
        <w:t>e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b/>
          <w:bCs/>
          <w:position w:val="-6"/>
        </w:rPr>
        <w:t>1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b/>
          <w:bCs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666767"/>
          <w:spacing w:val="4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2"/>
          <w:b/>
          <w:bCs/>
          <w:position w:val="-6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77" w:lineRule="exact"/>
        <w:ind w:left="3024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1.111481pt;margin-top:-3.375838pt;width:10.916641pt;height:28pt;mso-position-horizontal-relative:page;mso-position-vertical-relative:paragraph;z-index:-15143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2A2F82"/>
                      <w:spacing w:val="0"/>
                      <w:w w:val="54"/>
                      <w:position w:val="-1"/>
                    </w:rPr>
                    <w:t>D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4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-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347"/>
          <w:position w:val="-4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B1B3B1"/>
          <w:spacing w:val="12"/>
          <w:w w:val="229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E9E97"/>
          <w:spacing w:val="-33"/>
          <w:w w:val="118"/>
          <w:position w:val="-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65"/>
          <w:position w:val="-4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3B1"/>
          <w:spacing w:val="0"/>
          <w:w w:val="48"/>
          <w:position w:val="-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3165" w:right="-20"/>
        <w:jc w:val="left"/>
        <w:tabs>
          <w:tab w:pos="3960" w:val="left"/>
          <w:tab w:pos="43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133A8"/>
          <w:spacing w:val="0"/>
          <w:w w:val="82"/>
          <w:position w:val="1"/>
        </w:rPr>
        <w:t>_.:....</w:t>
      </w:r>
      <w:r>
        <w:rPr>
          <w:rFonts w:ascii="Arial" w:hAnsi="Arial" w:cs="Arial" w:eastAsia="Arial"/>
          <w:sz w:val="18"/>
          <w:szCs w:val="18"/>
          <w:color w:val="2133A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2133A8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B1B3B1"/>
          <w:spacing w:val="0"/>
          <w:w w:val="129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B1B3B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B1B3B1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77"/>
          <w:position w:val="1"/>
        </w:rPr>
        <w:t>·ı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7" w:after="0" w:line="113" w:lineRule="atLeast"/>
        <w:ind w:left="3298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666767"/>
          <w:spacing w:val="-35"/>
          <w:w w:val="80"/>
        </w:rPr>
        <w:t>e</w:t>
      </w:r>
      <w:r>
        <w:rPr>
          <w:rFonts w:ascii="Times New Roman" w:hAnsi="Times New Roman" w:cs="Times New Roman" w:eastAsia="Times New Roman"/>
          <w:sz w:val="42"/>
          <w:szCs w:val="42"/>
          <w:color w:val="7E7E7E"/>
          <w:spacing w:val="0"/>
          <w:w w:val="80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7E7E7E"/>
          <w:spacing w:val="75"/>
          <w:w w:val="8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1B3B1"/>
          <w:spacing w:val="-23"/>
          <w:w w:val="98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20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201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3" w:equalWidth="0">
            <w:col w:w="374" w:space="1394"/>
            <w:col w:w="2026" w:space="1341"/>
            <w:col w:w="5885"/>
          </w:cols>
        </w:sectPr>
      </w:pPr>
      <w:rPr/>
    </w:p>
    <w:p>
      <w:pPr>
        <w:spacing w:before="0" w:after="0" w:line="316" w:lineRule="atLeast"/>
        <w:ind w:left="2252"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2498C"/>
          <w:spacing w:val="0"/>
          <w:w w:val="368"/>
        </w:rPr>
        <w:t>'</w:t>
      </w:r>
      <w:r>
        <w:rPr>
          <w:rFonts w:ascii="Arial" w:hAnsi="Arial" w:cs="Arial" w:eastAsia="Arial"/>
          <w:sz w:val="21"/>
          <w:szCs w:val="21"/>
          <w:color w:val="42498C"/>
          <w:spacing w:val="0"/>
          <w:w w:val="368"/>
        </w:rPr>
        <w:t>7</w:t>
      </w:r>
      <w:r>
        <w:rPr>
          <w:rFonts w:ascii="Arial" w:hAnsi="Arial" w:cs="Arial" w:eastAsia="Arial"/>
          <w:sz w:val="21"/>
          <w:szCs w:val="21"/>
          <w:color w:val="42498C"/>
          <w:spacing w:val="-103"/>
          <w:w w:val="368"/>
        </w:rPr>
        <w:t> </w:t>
      </w:r>
      <w:r>
        <w:rPr>
          <w:rFonts w:ascii="Arial" w:hAnsi="Arial" w:cs="Arial" w:eastAsia="Arial"/>
          <w:sz w:val="21"/>
          <w:szCs w:val="21"/>
          <w:color w:val="7E7E7E"/>
          <w:spacing w:val="0"/>
          <w:w w:val="127"/>
        </w:rPr>
        <w:t>r</w:t>
      </w:r>
      <w:r>
        <w:rPr>
          <w:rFonts w:ascii="Arial" w:hAnsi="Arial" w:cs="Arial" w:eastAsia="Arial"/>
          <w:sz w:val="21"/>
          <w:szCs w:val="21"/>
          <w:color w:val="7E7E7E"/>
          <w:spacing w:val="-1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4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16" w:lineRule="atLeast"/>
        <w:ind w:right="-166"/>
        <w:jc w:val="left"/>
        <w:tabs>
          <w:tab w:pos="3220" w:val="left"/>
          <w:tab w:pos="48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45"/>
          <w:szCs w:val="45"/>
          <w:color w:val="424242"/>
          <w:spacing w:val="-79"/>
          <w:w w:val="51"/>
          <w:position w:val="7"/>
        </w:rPr>
        <w:t>M</w:t>
      </w:r>
      <w:r>
        <w:rPr>
          <w:rFonts w:ascii="Arial" w:hAnsi="Arial" w:cs="Arial" w:eastAsia="Arial"/>
          <w:sz w:val="18"/>
          <w:szCs w:val="18"/>
          <w:color w:val="2F2F2F"/>
          <w:spacing w:val="-7"/>
          <w:w w:val="147"/>
          <w:position w:val="12"/>
        </w:rPr>
        <w:t>l</w:t>
      </w:r>
      <w:r>
        <w:rPr>
          <w:rFonts w:ascii="Arial" w:hAnsi="Arial" w:cs="Arial" w:eastAsia="Arial"/>
          <w:sz w:val="45"/>
          <w:szCs w:val="45"/>
          <w:color w:val="424242"/>
          <w:spacing w:val="-118"/>
          <w:w w:val="50"/>
          <w:position w:val="7"/>
        </w:rPr>
        <w:t>"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46"/>
          <w:position w:val="12"/>
        </w:rPr>
        <w:t>t</w:t>
      </w:r>
      <w:r>
        <w:rPr>
          <w:rFonts w:ascii="Arial" w:hAnsi="Arial" w:cs="Arial" w:eastAsia="Arial"/>
          <w:sz w:val="18"/>
          <w:szCs w:val="18"/>
          <w:color w:val="2F2F2F"/>
          <w:spacing w:val="1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12"/>
        </w:rPr>
        <w:t>aiy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12"/>
          <w:w w:val="100"/>
          <w:position w:val="1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51"/>
          <w:position w:val="12"/>
        </w:rPr>
        <w:t>&lt;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51"/>
          <w:position w:val="1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24"/>
          <w:w w:val="51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2"/>
        </w:rPr>
      </w:r>
      <w:r>
        <w:rPr>
          <w:rFonts w:ascii="Arial" w:hAnsi="Arial" w:cs="Arial" w:eastAsia="Arial"/>
          <w:sz w:val="84"/>
          <w:szCs w:val="84"/>
          <w:color w:val="424964"/>
          <w:spacing w:val="0"/>
          <w:w w:val="63"/>
          <w:i/>
          <w:position w:val="0"/>
        </w:rPr>
        <w:t>;</w:t>
      </w:r>
      <w:r>
        <w:rPr>
          <w:rFonts w:ascii="Arial" w:hAnsi="Arial" w:cs="Arial" w:eastAsia="Arial"/>
          <w:sz w:val="84"/>
          <w:szCs w:val="84"/>
          <w:color w:val="424964"/>
          <w:spacing w:val="-192"/>
          <w:w w:val="63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42"/>
          <w:szCs w:val="42"/>
          <w:color w:val="666767"/>
          <w:spacing w:val="-166"/>
          <w:w w:val="80"/>
          <w:position w:val="18"/>
        </w:rPr>
        <w:t>m</w:t>
      </w:r>
      <w:r>
        <w:rPr>
          <w:rFonts w:ascii="Arial" w:hAnsi="Arial" w:cs="Arial" w:eastAsia="Arial"/>
          <w:sz w:val="84"/>
          <w:szCs w:val="84"/>
          <w:color w:val="424964"/>
          <w:spacing w:val="0"/>
          <w:w w:val="64"/>
          <w:i/>
          <w:position w:val="0"/>
        </w:rPr>
        <w:t>r</w:t>
      </w:r>
      <w:r>
        <w:rPr>
          <w:rFonts w:ascii="Arial" w:hAnsi="Arial" w:cs="Arial" w:eastAsia="Arial"/>
          <w:sz w:val="84"/>
          <w:szCs w:val="84"/>
          <w:color w:val="424964"/>
          <w:spacing w:val="50"/>
          <w:w w:val="63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48"/>
          <w:szCs w:val="48"/>
          <w:color w:val="565656"/>
          <w:spacing w:val="0"/>
          <w:w w:val="44"/>
          <w:position w:val="0"/>
        </w:rPr>
        <w:t>vaıııı·</w:t>
      </w:r>
      <w:r>
        <w:rPr>
          <w:rFonts w:ascii="Times New Roman" w:hAnsi="Times New Roman" w:cs="Times New Roman" w:eastAsia="Times New Roman"/>
          <w:sz w:val="48"/>
          <w:szCs w:val="48"/>
          <w:color w:val="565656"/>
          <w:spacing w:val="-6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565656"/>
          <w:spacing w:val="0"/>
          <w:w w:val="45"/>
          <w:position w:val="0"/>
        </w:rPr>
        <w:t>·</w:t>
      </w:r>
      <w:r>
        <w:rPr>
          <w:rFonts w:ascii="Times New Roman" w:hAnsi="Times New Roman" w:cs="Times New Roman" w:eastAsia="Times New Roman"/>
          <w:sz w:val="48"/>
          <w:szCs w:val="48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7E7E7E"/>
          <w:spacing w:val="0"/>
          <w:w w:val="154"/>
          <w:position w:val="18"/>
        </w:rPr>
        <w:t>··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59" w:lineRule="atLeast"/>
        <w:ind w:left="150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50"/>
        </w:rPr>
        <w:t>&lt;&gt;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5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0"/>
          <w:w w:val="50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424242"/>
          <w:spacing w:val="28"/>
          <w:w w:val="5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E9E97"/>
          <w:spacing w:val="0"/>
          <w:w w:val="124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75" w:lineRule="atLeas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</w:rPr>
        <w:t>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3" w:equalWidth="0">
            <w:col w:w="3403" w:space="1376"/>
            <w:col w:w="5094" w:space="315"/>
            <w:col w:w="832"/>
          </w:cols>
        </w:sectPr>
      </w:pPr>
      <w:rPr/>
    </w:p>
    <w:p>
      <w:pPr>
        <w:spacing w:before="0" w:after="0" w:line="331" w:lineRule="atLeast"/>
        <w:ind w:right="118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0"/>
          <w:w w:val="201"/>
        </w:rPr>
        <w:t>?.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7" w:lineRule="atLeast"/>
        <w:ind w:left="749" w:right="-94"/>
        <w:jc w:val="left"/>
        <w:tabs>
          <w:tab w:pos="96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424242"/>
          <w:spacing w:val="0"/>
          <w:w w:val="51"/>
          <w:position w:val="-10"/>
        </w:rPr>
        <w:t>..</w:t>
      </w:r>
      <w:r>
        <w:rPr>
          <w:rFonts w:ascii="Times New Roman" w:hAnsi="Times New Roman" w:cs="Times New Roman" w:eastAsia="Times New Roman"/>
          <w:sz w:val="36"/>
          <w:szCs w:val="36"/>
          <w:color w:val="424242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424242"/>
          <w:spacing w:val="0"/>
          <w:w w:val="100"/>
          <w:position w:val="-10"/>
        </w:rPr>
      </w:r>
      <w:r>
        <w:rPr>
          <w:rFonts w:ascii="Arial" w:hAnsi="Arial" w:cs="Arial" w:eastAsia="Arial"/>
          <w:sz w:val="20"/>
          <w:szCs w:val="20"/>
          <w:color w:val="666767"/>
          <w:spacing w:val="0"/>
          <w:w w:val="121"/>
          <w:position w:val="0"/>
        </w:rPr>
        <w:t>ll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1" w:lineRule="atLeas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24242"/>
          <w:w w:val="92"/>
        </w:rPr>
        <w:t>:</w:t>
      </w:r>
      <w:r>
        <w:rPr>
          <w:rFonts w:ascii="Arial" w:hAnsi="Arial" w:cs="Arial" w:eastAsia="Arial"/>
          <w:sz w:val="20"/>
          <w:szCs w:val="20"/>
          <w:color w:val="424242"/>
          <w:spacing w:val="-3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68"/>
        </w:rPr>
        <w:t>.,</w:t>
      </w:r>
      <w:r>
        <w:rPr>
          <w:rFonts w:ascii="Arial" w:hAnsi="Arial" w:cs="Arial" w:eastAsia="Arial"/>
          <w:sz w:val="20"/>
          <w:szCs w:val="20"/>
          <w:color w:val="2F2F2F"/>
          <w:spacing w:val="11"/>
          <w:w w:val="168"/>
        </w:rPr>
        <w:t> </w:t>
      </w:r>
      <w:r>
        <w:rPr>
          <w:rFonts w:ascii="Arial" w:hAnsi="Arial" w:cs="Arial" w:eastAsia="Arial"/>
          <w:sz w:val="20"/>
          <w:szCs w:val="20"/>
          <w:color w:val="9E9E97"/>
          <w:spacing w:val="0"/>
          <w:w w:val="168"/>
        </w:rPr>
        <w:t>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2" w:equalWidth="0">
            <w:col w:w="9723" w:space="568"/>
            <w:col w:w="729"/>
          </w:cols>
        </w:sectPr>
      </w:pPr>
      <w:rPr/>
    </w:p>
    <w:p>
      <w:pPr>
        <w:spacing w:before="0" w:after="0" w:line="162" w:lineRule="atLeast"/>
        <w:ind w:left="852" w:right="-20"/>
        <w:jc w:val="left"/>
        <w:tabs>
          <w:tab w:pos="7960" w:val="left"/>
          <w:tab w:pos="8560" w:val="left"/>
          <w:tab w:pos="9620" w:val="left"/>
          <w:tab w:pos="101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152679pt;margin-top:17.812965pt;width:41.740008pt;height:9.5pt;mso-position-horizontal-relative:page;mso-position-vertical-relative:paragraph;z-index:-1514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tabs>
                      <w:tab w:pos="70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66767"/>
                      <w:spacing w:val="-14"/>
                      <w:w w:val="76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9E9E97"/>
                      <w:spacing w:val="7"/>
                      <w:w w:val="135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24242"/>
                      <w:spacing w:val="0"/>
                      <w:w w:val="103"/>
                    </w:rPr>
                    <w:t>?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24242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24242"/>
                      <w:spacing w:val="0"/>
                      <w:w w:val="100"/>
                    </w:rPr>
                    <w:t>••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9E9E97"/>
          <w:spacing w:val="0"/>
          <w:w w:val="100"/>
          <w:position w:val="2"/>
        </w:rPr>
        <w:t>:</w:t>
      </w:r>
      <w:r>
        <w:rPr>
          <w:rFonts w:ascii="Arial" w:hAnsi="Arial" w:cs="Arial" w:eastAsia="Arial"/>
          <w:sz w:val="20"/>
          <w:szCs w:val="20"/>
          <w:color w:val="9E9E97"/>
          <w:spacing w:val="-47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9E9E97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9E9E9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66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666767"/>
          <w:spacing w:val="0"/>
          <w:w w:val="100"/>
          <w:position w:val="0"/>
        </w:rPr>
        <w:t>ıe</w:t>
      </w:r>
      <w:r>
        <w:rPr>
          <w:rFonts w:ascii="Arial" w:hAnsi="Arial" w:cs="Arial" w:eastAsia="Arial"/>
          <w:sz w:val="18"/>
          <w:szCs w:val="18"/>
          <w:color w:val="666767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66767"/>
          <w:spacing w:val="26"/>
          <w:w w:val="100"/>
          <w:position w:val="0"/>
        </w:rPr>
        <w:t> </w:t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38"/>
          <w:position w:val="0"/>
        </w:rPr>
        <w:t>LR</w:t>
      </w:r>
      <w:r>
        <w:rPr>
          <w:rFonts w:ascii="Arial" w:hAnsi="Arial" w:cs="Arial" w:eastAsia="Arial"/>
          <w:sz w:val="31"/>
          <w:szCs w:val="31"/>
          <w:color w:val="424242"/>
          <w:spacing w:val="-11"/>
          <w:w w:val="37"/>
          <w:position w:val="0"/>
        </w:rPr>
        <w:t>f</w:t>
      </w:r>
      <w:r>
        <w:rPr>
          <w:rFonts w:ascii="Arial" w:hAnsi="Arial" w:cs="Arial" w:eastAsia="Arial"/>
          <w:sz w:val="31"/>
          <w:szCs w:val="31"/>
          <w:color w:val="666767"/>
          <w:spacing w:val="0"/>
          <w:w w:val="70"/>
          <w:position w:val="0"/>
        </w:rPr>
        <w:t>t</w:t>
      </w:r>
      <w:r>
        <w:rPr>
          <w:rFonts w:ascii="Arial" w:hAnsi="Arial" w:cs="Arial" w:eastAsia="Arial"/>
          <w:sz w:val="31"/>
          <w:szCs w:val="31"/>
          <w:color w:val="666767"/>
          <w:spacing w:val="-5"/>
          <w:w w:val="70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104"/>
          <w:position w:val="0"/>
        </w:rPr>
        <w:t>tr</w:t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100"/>
          <w:position w:val="0"/>
        </w:rPr>
      </w:r>
      <w:r>
        <w:rPr>
          <w:rFonts w:ascii="Arial" w:hAnsi="Arial" w:cs="Arial" w:eastAsia="Arial"/>
          <w:sz w:val="31"/>
          <w:szCs w:val="31"/>
          <w:color w:val="666767"/>
          <w:spacing w:val="-62"/>
          <w:w w:val="76"/>
          <w:position w:val="0"/>
        </w:rPr>
        <w:t>·</w:t>
      </w:r>
      <w:r>
        <w:rPr>
          <w:rFonts w:ascii="Arial" w:hAnsi="Arial" w:cs="Arial" w:eastAsia="Arial"/>
          <w:sz w:val="31"/>
          <w:szCs w:val="31"/>
          <w:color w:val="424242"/>
          <w:spacing w:val="21"/>
          <w:w w:val="61"/>
          <w:position w:val="0"/>
        </w:rPr>
        <w:t>·</w:t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134"/>
          <w:i/>
          <w:position w:val="0"/>
        </w:rPr>
        <w:t>)</w:t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424242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0"/>
        </w:rPr>
        <w:t>rıı</w:t>
      </w:r>
      <w:r>
        <w:rPr>
          <w:rFonts w:ascii="Arial" w:hAnsi="Arial" w:cs="Arial" w:eastAsia="Arial"/>
          <w:sz w:val="18"/>
          <w:szCs w:val="18"/>
          <w:color w:val="2F2F2F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23"/>
          <w:position w:val="0"/>
        </w:rPr>
        <w:t>,</w:t>
      </w:r>
      <w:r>
        <w:rPr>
          <w:rFonts w:ascii="Arial" w:hAnsi="Arial" w:cs="Arial" w:eastAsia="Arial"/>
          <w:sz w:val="18"/>
          <w:szCs w:val="18"/>
          <w:color w:val="424242"/>
          <w:spacing w:val="3"/>
          <w:w w:val="123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23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</w:sectPr>
      </w:pPr>
      <w:rPr/>
    </w:p>
    <w:p>
      <w:pPr>
        <w:spacing w:before="0" w:after="0" w:line="425" w:lineRule="exact"/>
        <w:ind w:left="2130" w:right="-160"/>
        <w:jc w:val="left"/>
        <w:tabs>
          <w:tab w:pos="4440" w:val="left"/>
          <w:tab w:pos="540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35"/>
          <w:szCs w:val="35"/>
          <w:color w:val="2F2F2F"/>
          <w:spacing w:val="0"/>
          <w:w w:val="59"/>
          <w:position w:val="-11"/>
        </w:rPr>
        <w:t>..</w:t>
      </w:r>
      <w:r>
        <w:rPr>
          <w:rFonts w:ascii="Arial" w:hAnsi="Arial" w:cs="Arial" w:eastAsia="Arial"/>
          <w:sz w:val="35"/>
          <w:szCs w:val="35"/>
          <w:color w:val="2F2F2F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35"/>
          <w:szCs w:val="35"/>
          <w:color w:val="2F2F2F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80"/>
          <w:szCs w:val="80"/>
          <w:color w:val="2133A8"/>
          <w:spacing w:val="0"/>
          <w:w w:val="142"/>
          <w:position w:val="-14"/>
        </w:rPr>
        <w:t>-</w:t>
      </w:r>
      <w:r>
        <w:rPr>
          <w:rFonts w:ascii="Times New Roman" w:hAnsi="Times New Roman" w:cs="Times New Roman" w:eastAsia="Times New Roman"/>
          <w:sz w:val="80"/>
          <w:szCs w:val="80"/>
          <w:color w:val="2133A8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80"/>
          <w:szCs w:val="80"/>
          <w:color w:val="2133A8"/>
          <w:spacing w:val="0"/>
          <w:w w:val="100"/>
          <w:position w:val="-14"/>
        </w:rPr>
      </w:r>
      <w:r>
        <w:rPr>
          <w:rFonts w:ascii="Arial" w:hAnsi="Arial" w:cs="Arial" w:eastAsia="Arial"/>
          <w:sz w:val="9"/>
          <w:szCs w:val="9"/>
          <w:color w:val="151F90"/>
          <w:spacing w:val="0"/>
          <w:w w:val="600"/>
          <w:position w:val="-7"/>
        </w:rPr>
        <w:t>·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61" w:lineRule="exact"/>
        <w:ind w:right="-20"/>
        <w:jc w:val="left"/>
        <w:tabs>
          <w:tab w:pos="1100" w:val="left"/>
          <w:tab w:pos="134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666767"/>
          <w:spacing w:val="0"/>
          <w:w w:val="81"/>
          <w:position w:val="-2"/>
        </w:rPr>
        <w:t>•</w:t>
      </w:r>
      <w:r>
        <w:rPr>
          <w:rFonts w:ascii="Arial" w:hAnsi="Arial" w:cs="Arial" w:eastAsia="Arial"/>
          <w:sz w:val="15"/>
          <w:szCs w:val="15"/>
          <w:color w:val="666767"/>
          <w:spacing w:val="0"/>
          <w:w w:val="81"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666767"/>
          <w:spacing w:val="14"/>
          <w:w w:val="81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81"/>
          <w:position w:val="-2"/>
        </w:rPr>
        <w:t>\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81"/>
          <w:position w:val="-2"/>
        </w:rPr>
        <w:t>-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-2"/>
        </w:rPr>
      </w:r>
      <w:r>
        <w:rPr>
          <w:rFonts w:ascii="Arial" w:hAnsi="Arial" w:cs="Arial" w:eastAsia="Arial"/>
          <w:sz w:val="15"/>
          <w:szCs w:val="15"/>
          <w:color w:val="666767"/>
          <w:spacing w:val="0"/>
          <w:w w:val="100"/>
          <w:position w:val="-2"/>
        </w:rPr>
        <w:t>'</w:t>
      </w:r>
      <w:r>
        <w:rPr>
          <w:rFonts w:ascii="Arial" w:hAnsi="Arial" w:cs="Arial" w:eastAsia="Arial"/>
          <w:sz w:val="15"/>
          <w:szCs w:val="15"/>
          <w:color w:val="666767"/>
          <w:spacing w:val="-35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66676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666767"/>
          <w:spacing w:val="0"/>
          <w:w w:val="100"/>
          <w:position w:val="-2"/>
        </w:rPr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26"/>
          <w:position w:val="-2"/>
        </w:rPr>
        <w:t>""</w:t>
      </w:r>
      <w:r>
        <w:rPr>
          <w:rFonts w:ascii="Arial" w:hAnsi="Arial" w:cs="Arial" w:eastAsia="Arial"/>
          <w:sz w:val="15"/>
          <w:szCs w:val="15"/>
          <w:color w:val="2F2F2F"/>
          <w:spacing w:val="43"/>
          <w:w w:val="126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-2"/>
        </w:rPr>
        <w:t>G'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33" w:right="-20"/>
        <w:jc w:val="left"/>
        <w:tabs>
          <w:tab w:pos="5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9E9E97"/>
          <w:spacing w:val="0"/>
          <w:w w:val="211"/>
          <w:position w:val="1"/>
        </w:rPr>
        <w:t>\</w:t>
      </w:r>
      <w:r>
        <w:rPr>
          <w:rFonts w:ascii="Arial" w:hAnsi="Arial" w:cs="Arial" w:eastAsia="Arial"/>
          <w:sz w:val="16"/>
          <w:szCs w:val="16"/>
          <w:color w:val="9E9E97"/>
          <w:spacing w:val="-39"/>
          <w:w w:val="211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72"/>
          <w:b/>
          <w:bCs/>
          <w:position w:val="1"/>
        </w:rPr>
        <w:t>f!.'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position w:val="1"/>
        </w:rPr>
        <w:t>•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85" w:right="-20"/>
        <w:jc w:val="left"/>
        <w:tabs>
          <w:tab w:pos="700" w:val="left"/>
          <w:tab w:pos="14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013977pt;margin-top:5.030619pt;width:4.781473pt;height:27pt;mso-position-horizontal-relative:page;mso-position-vertical-relative:paragraph;z-index:-15142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Times New Roman" w:hAnsi="Times New Roman" w:cs="Times New Roman" w:eastAsia="Times New Roman"/>
                      <w:sz w:val="54"/>
                      <w:szCs w:val="5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F2F2F"/>
                      <w:spacing w:val="-47"/>
                      <w:w w:val="5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F2F2F"/>
                      <w:spacing w:val="-82"/>
                      <w:w w:val="5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7E7E7E"/>
          <w:spacing w:val="-7"/>
          <w:w w:val="40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9E9E97"/>
          <w:spacing w:val="0"/>
          <w:w w:val="208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9E9E97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80"/>
        </w:rPr>
        <w:t>"J»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20"/>
          <w:i/>
        </w:rPr>
        <w:t>l:'f,1-</w:t>
      </w:r>
      <w:r>
        <w:rPr>
          <w:rFonts w:ascii="Arial" w:hAnsi="Arial" w:cs="Arial" w:eastAsia="Arial"/>
          <w:sz w:val="15"/>
          <w:szCs w:val="15"/>
          <w:color w:val="424242"/>
          <w:spacing w:val="-18"/>
          <w:w w:val="120"/>
          <w:i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i/>
        </w:rPr>
        <w:tab/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424242"/>
          <w:spacing w:val="0"/>
          <w:w w:val="120"/>
          <w:i/>
        </w:rPr>
        <w:t>'&lt;lfl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32" w:lineRule="exact"/>
        <w:ind w:left="723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24242"/>
          <w:w w:val="205"/>
          <w:position w:val="-13"/>
        </w:rPr>
        <w:t>D</w:t>
      </w:r>
      <w:r>
        <w:rPr>
          <w:rFonts w:ascii="Arial" w:hAnsi="Arial" w:cs="Arial" w:eastAsia="Arial"/>
          <w:sz w:val="17"/>
          <w:szCs w:val="17"/>
          <w:color w:val="424242"/>
          <w:spacing w:val="5"/>
          <w:w w:val="205"/>
          <w:position w:val="-13"/>
        </w:rPr>
        <w:t>l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205"/>
          <w:position w:val="-13"/>
        </w:rPr>
        <w:t>i</w:t>
      </w:r>
      <w:r>
        <w:rPr>
          <w:rFonts w:ascii="Arial" w:hAnsi="Arial" w:cs="Arial" w:eastAsia="Arial"/>
          <w:sz w:val="17"/>
          <w:szCs w:val="17"/>
          <w:color w:val="424242"/>
          <w:spacing w:val="-33"/>
          <w:w w:val="100"/>
          <w:position w:val="-13"/>
        </w:rPr>
        <w:t> 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204"/>
          <w:position w:val="-13"/>
        </w:rPr>
        <w:t>lt</w:t>
      </w:r>
      <w:r>
        <w:rPr>
          <w:rFonts w:ascii="Arial" w:hAnsi="Arial" w:cs="Arial" w:eastAsia="Arial"/>
          <w:sz w:val="17"/>
          <w:szCs w:val="17"/>
          <w:color w:val="666767"/>
          <w:spacing w:val="0"/>
          <w:w w:val="71"/>
          <w:position w:val="-13"/>
        </w:rPr>
        <w:t>...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2" w:equalWidth="0">
            <w:col w:w="5676" w:space="3117"/>
            <w:col w:w="222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9.466509pt;margin-top:31.928724pt;width:540.962851pt;height:774.022158pt;mso-position-horizontal-relative:page;mso-position-vertical-relative:page;z-index:-15147" coordorigin="589,639" coordsize="10819,15480">
            <v:group style="position:absolute;left:606;top:660;width:10786;height:2" coordorigin="606,660" coordsize="10786,2">
              <v:shape style="position:absolute;left:606;top:660;width:10786;height:2" coordorigin="606,660" coordsize="10786,0" path="m606,660l11392,660e" filled="f" stroked="t" strokeweight=".704379pt" strokecolor="#5B5B5B">
                <v:path arrowok="t"/>
              </v:shape>
            </v:group>
            <v:group style="position:absolute;left:610;top:646;width:2;height:1035" coordorigin="610,646" coordsize="2,1035">
              <v:shape style="position:absolute;left:610;top:646;width:2;height:1035" coordorigin="610,646" coordsize="0,1035" path="m610,1681l610,646e" filled="f" stroked="t" strokeweight=".704379pt" strokecolor="#808080">
                <v:path arrowok="t"/>
              </v:shape>
            </v:group>
            <v:group style="position:absolute;left:845;top:655;width:230;height:2" coordorigin="845,655" coordsize="230,2">
              <v:shape style="position:absolute;left:845;top:655;width:230;height:2" coordorigin="845,655" coordsize="230,0" path="m845,655l1075,655e" filled="f" stroked="t" strokeweight=".469586pt" strokecolor="#575757">
                <v:path arrowok="t"/>
              </v:shape>
            </v:group>
            <v:group style="position:absolute;left:2306;top:650;width:2;height:1476" coordorigin="2306,650" coordsize="2,1476">
              <v:shape style="position:absolute;left:2306;top:650;width:2;height:1476" coordorigin="2306,650" coordsize="0,1476" path="m2306,2127l2306,650e" filled="f" stroked="t" strokeweight=".704379pt" strokecolor="#606060">
                <v:path arrowok="t"/>
              </v:shape>
            </v:group>
            <v:group style="position:absolute;left:6762;top:662;width:1033;height:2" coordorigin="6762,662" coordsize="1033,2">
              <v:shape style="position:absolute;left:6762;top:662;width:1033;height:2" coordorigin="6762,662" coordsize="1033,0" path="m6762,662l7795,662e" filled="f" stroked="t" strokeweight=".704379pt" strokecolor="#606060">
                <v:path arrowok="t"/>
              </v:shape>
            </v:group>
            <v:group style="position:absolute;left:7809;top:662;width:610;height:2" coordorigin="7809,662" coordsize="610,2">
              <v:shape style="position:absolute;left:7809;top:662;width:610;height:2" coordorigin="7809,662" coordsize="610,0" path="m7809,662l8420,662e" filled="f" stroked="t" strokeweight=".704379pt" strokecolor="#5B5B5B">
                <v:path arrowok="t"/>
              </v:shape>
            </v:group>
            <v:group style="position:absolute;left:8962;top:655;width:2;height:1472" coordorigin="8962,655" coordsize="2,1472">
              <v:shape style="position:absolute;left:8962;top:655;width:2;height:1472" coordorigin="8962,655" coordsize="0,1472" path="m8962,2127l8962,655e" filled="f" stroked="t" strokeweight=".704379pt" strokecolor="#4F4F4F">
                <v:path arrowok="t"/>
              </v:shape>
            </v:group>
            <v:group style="position:absolute;left:11073;top:667;width:319;height:2" coordorigin="11073,667" coordsize="319,2">
              <v:shape style="position:absolute;left:11073;top:667;width:319;height:2" coordorigin="11073,667" coordsize="319,0" path="m11073,667l11392,667e" filled="f" stroked="t" strokeweight=".469586pt" strokecolor="#444444">
                <v:path arrowok="t"/>
              </v:shape>
            </v:group>
            <v:group style="position:absolute;left:11387;top:655;width:2;height:15457" coordorigin="11387,655" coordsize="2,15457">
              <v:shape style="position:absolute;left:11387;top:655;width:2;height:15457" coordorigin="11387,655" coordsize="0,15457" path="m11387,16112l11387,655e" filled="f" stroked="t" strokeweight=".704379pt" strokecolor="#646464">
                <v:path arrowok="t"/>
              </v:shape>
            </v:group>
            <v:group style="position:absolute;left:2306;top:1116;width:2;height:309" coordorigin="2306,1116" coordsize="2,309">
              <v:shape style="position:absolute;left:2306;top:1116;width:2;height:309" coordorigin="2306,1116" coordsize="0,309" path="m2306,1424l2306,1116e" filled="f" stroked="t" strokeweight=".939172pt" strokecolor="#747474">
                <v:path arrowok="t"/>
              </v:shape>
            </v:group>
            <v:group style="position:absolute;left:606;top:1367;width:2;height:152" coordorigin="606,1367" coordsize="2,152">
              <v:shape style="position:absolute;left:606;top:1367;width:2;height:152" coordorigin="606,1367" coordsize="0,152" path="m606,1519l606,1367e" filled="f" stroked="t" strokeweight=".469586pt" strokecolor="#6B6B6B">
                <v:path arrowok="t"/>
              </v:shape>
            </v:group>
            <v:group style="position:absolute;left:2306;top:1367;width:2;height:152" coordorigin="2306,1367" coordsize="2,152">
              <v:shape style="position:absolute;left:2306;top:1367;width:2;height:152" coordorigin="2306,1367" coordsize="0,152" path="m2306,1519l2306,1367e" filled="f" stroked="t" strokeweight=".469586pt" strokecolor="#646464">
                <v:path arrowok="t"/>
              </v:shape>
            </v:group>
            <v:group style="position:absolute;left:2306;top:1462;width:2;height:218" coordorigin="2306,1462" coordsize="2,218">
              <v:shape style="position:absolute;left:2306;top:1462;width:2;height:218" coordorigin="2306,1462" coordsize="0,218" path="m2306,1681l2306,1462e" filled="f" stroked="t" strokeweight=".469586pt" strokecolor="#444444">
                <v:path arrowok="t"/>
              </v:shape>
            </v:group>
            <v:group style="position:absolute;left:610;top:1605;width:2;height:541" coordorigin="610,1605" coordsize="2,541">
              <v:shape style="position:absolute;left:610;top:1605;width:2;height:541" coordorigin="610,1605" coordsize="0,541" path="m610,2146l610,1605e" filled="f" stroked="t" strokeweight=".704379pt" strokecolor="#646464">
                <v:path arrowok="t"/>
              </v:shape>
            </v:group>
            <v:group style="position:absolute;left:601;top:2117;width:10796;height:2" coordorigin="601,2117" coordsize="10796,2">
              <v:shape style="position:absolute;left:601;top:2117;width:10796;height:2" coordorigin="601,2117" coordsize="10796,0" path="m601,2117l11397,2117e" filled="f" stroked="t" strokeweight=".704379pt" strokecolor="#575757">
                <v:path arrowok="t"/>
              </v:shape>
            </v:group>
            <v:group style="position:absolute;left:606;top:2357;width:10786;height:2" coordorigin="606,2357" coordsize="10786,2">
              <v:shape style="position:absolute;left:606;top:2357;width:10786;height:2" coordorigin="606,2357" coordsize="10786,0" path="m606,2357l11392,2357e" filled="f" stroked="t" strokeweight=".704379pt" strokecolor="#5B5B5B">
                <v:path arrowok="t"/>
              </v:shape>
            </v:group>
            <v:group style="position:absolute;left:5659;top:2113;width:2;height:266" coordorigin="5659,2113" coordsize="2,266">
              <v:shape style="position:absolute;left:5659;top:2113;width:2;height:266" coordorigin="5659,2113" coordsize="0,266" path="m5659,2378l5659,2113e" filled="f" stroked="t" strokeweight=".704379pt" strokecolor="#383838">
                <v:path arrowok="t"/>
              </v:shape>
            </v:group>
            <v:group style="position:absolute;left:601;top:2594;width:10791;height:2" coordorigin="601,2594" coordsize="10791,2">
              <v:shape style="position:absolute;left:601;top:2594;width:10791;height:2" coordorigin="601,2594" coordsize="10791,0" path="m601,2594l11392,2594e" filled="f" stroked="t" strokeweight=".704379pt" strokecolor="#575757">
                <v:path arrowok="t"/>
              </v:shape>
            </v:group>
            <v:group style="position:absolute;left:610;top:646;width:2;height:6413" coordorigin="610,646" coordsize="2,6413">
              <v:shape style="position:absolute;left:610;top:646;width:2;height:6413" coordorigin="610,646" coordsize="0,6413" path="m610,7059l610,646e" filled="f" stroked="t" strokeweight=".704379pt" strokecolor="#4F4F4F">
                <v:path arrowok="t"/>
              </v:shape>
            </v:group>
            <v:group style="position:absolute;left:5656;top:2293;width:2;height:304" coordorigin="5656,2293" coordsize="2,304">
              <v:shape style="position:absolute;left:5656;top:2293;width:2;height:304" coordorigin="5656,2293" coordsize="0,304" path="m5656,2597l5656,2293e" filled="f" stroked="t" strokeweight=".939172pt" strokecolor="#4F4F4F">
                <v:path arrowok="t"/>
              </v:shape>
            </v:group>
            <v:group style="position:absolute;left:11385;top:2307;width:2;height:313" coordorigin="11385,2307" coordsize="2,313">
              <v:shape style="position:absolute;left:11385;top:2307;width:2;height:313" coordorigin="11385,2307" coordsize="0,313" path="m11385,2620l11385,2307e" filled="f" stroked="t" strokeweight=".704379pt" strokecolor="#545454">
                <v:path arrowok="t"/>
              </v:shape>
            </v:group>
            <v:group style="position:absolute;left:601;top:2829;width:4222;height:2" coordorigin="601,2829" coordsize="4222,2">
              <v:shape style="position:absolute;left:601;top:2829;width:4222;height:2" coordorigin="601,2829" coordsize="4222,0" path="m601,2829l4823,2829e" filled="f" stroked="t" strokeweight=".469586pt" strokecolor="#646464">
                <v:path arrowok="t"/>
              </v:shape>
            </v:group>
            <v:group style="position:absolute;left:4766;top:2829;width:892;height:2" coordorigin="4766,2829" coordsize="892,2">
              <v:shape style="position:absolute;left:4766;top:2829;width:892;height:2" coordorigin="4766,2829" coordsize="892,0" path="m4766,2829l5659,2829e" filled="f" stroked="t" strokeweight=".704379pt" strokecolor="#6B6B6B">
                <v:path arrowok="t"/>
              </v:shape>
            </v:group>
            <v:group style="position:absolute;left:5602;top:2829;width:207;height:2" coordorigin="5602,2829" coordsize="207,2">
              <v:shape style="position:absolute;left:5602;top:2829;width:207;height:2" coordorigin="5602,2829" coordsize="207,0" path="m5602,2829l5809,2829e" filled="f" stroked="t" strokeweight=".469586pt" strokecolor="#484848">
                <v:path arrowok="t"/>
              </v:shape>
            </v:group>
            <v:group style="position:absolute;left:5752;top:2832;width:3226;height:2" coordorigin="5752,2832" coordsize="3226,2">
              <v:shape style="position:absolute;left:5752;top:2832;width:3226;height:2" coordorigin="5752,2832" coordsize="3226,0" path="m5752,2832l8978,2832e" filled="f" stroked="t" strokeweight=".704379pt" strokecolor="#6B6B6B">
                <v:path arrowok="t"/>
              </v:shape>
            </v:group>
            <v:group style="position:absolute;left:8922;top:2834;width:338;height:2" coordorigin="8922,2834" coordsize="338,2">
              <v:shape style="position:absolute;left:8922;top:2834;width:338;height:2" coordorigin="8922,2834" coordsize="338,0" path="m8922,2834l9260,2834e" filled="f" stroked="t" strokeweight=".469586pt" strokecolor="#5B5B5B">
                <v:path arrowok="t"/>
              </v:shape>
            </v:group>
            <v:group style="position:absolute;left:9171;top:2836;width:2221;height:2" coordorigin="9171,2836" coordsize="2221,2">
              <v:shape style="position:absolute;left:9171;top:2836;width:2221;height:2" coordorigin="9171,2836" coordsize="2221,0" path="m9171,2836l11392,2836e" filled="f" stroked="t" strokeweight=".704379pt" strokecolor="#6B6B6B">
                <v:path arrowok="t"/>
              </v:shape>
            </v:group>
            <v:group style="position:absolute;left:11387;top:2782;width:2;height:313" coordorigin="11387,2782" coordsize="2,313">
              <v:shape style="position:absolute;left:11387;top:2782;width:2;height:313" coordorigin="11387,2782" coordsize="0,313" path="m11387,3095l11387,2782e" filled="f" stroked="t" strokeweight=".469586pt" strokecolor="#4B4B4B">
                <v:path arrowok="t"/>
              </v:shape>
            </v:group>
            <v:group style="position:absolute;left:6823;top:3299;width:2;height:256" coordorigin="6823,3299" coordsize="2,256">
              <v:shape style="position:absolute;left:6823;top:3299;width:2;height:256" coordorigin="6823,3299" coordsize="0,256" path="m6823,3556l6823,3299e" filled="f" stroked="t" strokeweight=".469586pt" strokecolor="#3F3F3F">
                <v:path arrowok="t"/>
              </v:shape>
            </v:group>
            <v:group style="position:absolute;left:6809;top:3736;width:2141;height:2" coordorigin="6809,3736" coordsize="2141,2">
              <v:shape style="position:absolute;left:6809;top:3736;width:2141;height:2" coordorigin="6809,3736" coordsize="2141,0" path="m6809,3736l8950,3736e" filled="f" stroked="t" strokeweight=".234793pt" strokecolor="#4F4F4F">
                <v:path arrowok="t"/>
              </v:shape>
            </v:group>
            <v:group style="position:absolute;left:3764;top:3295;width:2;height:608" coordorigin="3764,3295" coordsize="2,608">
              <v:shape style="position:absolute;left:3764;top:3295;width:2;height:608" coordorigin="3764,3295" coordsize="0,608" path="m3764,3902l3764,3295e" filled="f" stroked="t" strokeweight=".939172pt" strokecolor="#545454">
                <v:path arrowok="t"/>
              </v:shape>
            </v:group>
            <v:group style="position:absolute;left:3752;top:3736;width:3071;height:2" coordorigin="3752,3736" coordsize="3071,2">
              <v:shape style="position:absolute;left:3752;top:3736;width:3071;height:2" coordorigin="3752,3736" coordsize="3071,0" path="m3752,3736l6823,3736e" filled="f" stroked="t" strokeweight=".704379pt" strokecolor="#808080">
                <v:path arrowok="t"/>
              </v:shape>
            </v:group>
            <v:group style="position:absolute;left:6823;top:3499;width:2;height:579" coordorigin="6823,3499" coordsize="2,579">
              <v:shape style="position:absolute;left:6823;top:3499;width:2;height:579" coordorigin="6823,3499" coordsize="0,579" path="m6823,4078l6823,3499e" filled="f" stroked="t" strokeweight=".704379pt" strokecolor="#4F4F4F">
                <v:path arrowok="t"/>
              </v:shape>
            </v:group>
            <v:group style="position:absolute;left:8950;top:3736;width:2151;height:2" coordorigin="8950,3736" coordsize="2151,2">
              <v:shape style="position:absolute;left:8950;top:3736;width:2151;height:2" coordorigin="8950,3736" coordsize="2151,0" path="m8950,3736l11101,3736e" filled="f" stroked="t" strokeweight=".234793pt" strokecolor="#000000">
                <v:path arrowok="t"/>
              </v:shape>
            </v:group>
            <v:group style="position:absolute;left:11101;top:3736;width:282;height:2" coordorigin="11101,3736" coordsize="282,2">
              <v:shape style="position:absolute;left:11101;top:3736;width:282;height:2" coordorigin="11101,3736" coordsize="282,0" path="m11101,3736l11383,3736e" filled="f" stroked="t" strokeweight=".234793pt" strokecolor="#747474">
                <v:path arrowok="t"/>
              </v:shape>
            </v:group>
            <v:group style="position:absolute;left:601;top:4061;width:1381;height:2" coordorigin="601,4061" coordsize="1381,2">
              <v:shape style="position:absolute;left:601;top:4061;width:1381;height:2" coordorigin="601,4061" coordsize="1381,0" path="m601,4061l1982,4061e" filled="f" stroked="t" strokeweight=".704379pt" strokecolor="#545454">
                <v:path arrowok="t"/>
              </v:shape>
            </v:group>
            <v:group style="position:absolute;left:1925;top:4064;width:399;height:2" coordorigin="1925,4064" coordsize="399,2">
              <v:shape style="position:absolute;left:1925;top:4064;width:399;height:2" coordorigin="1925,4064" coordsize="399,0" path="m1925,4064l2324,4064e" filled="f" stroked="t" strokeweight=".469586pt" strokecolor="#484848">
                <v:path arrowok="t"/>
              </v:shape>
            </v:group>
            <v:group style="position:absolute;left:3764;top:3708;width:2;height:399" coordorigin="3764,3708" coordsize="2,399">
              <v:shape style="position:absolute;left:3764;top:3708;width:2;height:399" coordorigin="3764,3708" coordsize="0,399" path="m3764,4106l3764,3708e" filled="f" stroked="t" strokeweight=".704379pt" strokecolor="#3F3F3F">
                <v:path arrowok="t"/>
              </v:shape>
            </v:group>
            <v:group style="position:absolute;left:2268;top:4066;width:9124;height:2" coordorigin="2268,4066" coordsize="9124,2">
              <v:shape style="position:absolute;left:2268;top:4066;width:9124;height:2" coordorigin="2268,4066" coordsize="9124,0" path="m2268,4066l11392,4066e" filled="f" stroked="t" strokeweight=".939172pt" strokecolor="#4F4F4F">
                <v:path arrowok="t"/>
              </v:shape>
            </v:group>
            <v:group style="position:absolute;left:606;top:4344;width:10791;height:2" coordorigin="606,4344" coordsize="10791,2">
              <v:shape style="position:absolute;left:606;top:4344;width:10791;height:2" coordorigin="606,4344" coordsize="10791,0" path="m606,4344l11397,4344e" filled="f" stroked="t" strokeweight=".704379pt" strokecolor="#545454">
                <v:path arrowok="t"/>
              </v:shape>
            </v:group>
            <v:group style="position:absolute;left:11387;top:4021;width:2;height:347" coordorigin="11387,4021" coordsize="2,347">
              <v:shape style="position:absolute;left:11387;top:4021;width:2;height:347" coordorigin="11387,4021" coordsize="0,347" path="m11387,4367l11387,4021e" filled="f" stroked="t" strokeweight=".469586pt" strokecolor="#575757">
                <v:path arrowok="t"/>
              </v:shape>
            </v:group>
            <v:group style="position:absolute;left:2303;top:4054;width:2;height:12053" coordorigin="2303,4054" coordsize="2,12053">
              <v:shape style="position:absolute;left:2303;top:4054;width:2;height:12053" coordorigin="2303,4054" coordsize="0,12053" path="m2303,16107l2303,4054e" filled="f" stroked="t" strokeweight=".704379pt" strokecolor="#4B4B4B">
                <v:path arrowok="t"/>
              </v:shape>
            </v:group>
            <v:group style="position:absolute;left:2301;top:4581;width:3700;height:2" coordorigin="2301,4581" coordsize="3700,2">
              <v:shape style="position:absolute;left:2301;top:4581;width:3700;height:2" coordorigin="2301,4581" coordsize="3700,0" path="m2301,4581l6001,4581e" filled="f" stroked="t" strokeweight=".704379pt" strokecolor="#545454">
                <v:path arrowok="t"/>
              </v:shape>
            </v:group>
            <v:group style="position:absolute;left:5945;top:4581;width:136;height:2" coordorigin="5945,4581" coordsize="136,2">
              <v:shape style="position:absolute;left:5945;top:4581;width:136;height:2" coordorigin="5945,4581" coordsize="136,0" path="m5945,4581l6081,4581e" filled="f" stroked="t" strokeweight=".469586pt" strokecolor="#383838">
                <v:path arrowok="t"/>
              </v:shape>
            </v:group>
            <v:group style="position:absolute;left:6025;top:4579;width:225;height:2" coordorigin="6025,4579" coordsize="225,2">
              <v:shape style="position:absolute;left:6025;top:4579;width:225;height:2" coordorigin="6025,4579" coordsize="225,0" path="m6025,4579l6250,4579e" filled="f" stroked="t" strokeweight=".939172pt" strokecolor="#676767">
                <v:path arrowok="t"/>
              </v:shape>
            </v:group>
            <v:group style="position:absolute;left:6194;top:4583;width:5203;height:2" coordorigin="6194,4583" coordsize="5203,2">
              <v:shape style="position:absolute;left:6194;top:4583;width:5203;height:2" coordorigin="6194,4583" coordsize="5203,0" path="m6194,4583l11397,4583e" filled="f" stroked="t" strokeweight=".704379pt" strokecolor="#545454">
                <v:path arrowok="t"/>
              </v:shape>
            </v:group>
            <v:group style="position:absolute;left:4804;top:4576;width:2;height:313" coordorigin="4804,4576" coordsize="2,313">
              <v:shape style="position:absolute;left:4804;top:4576;width:2;height:313" coordorigin="4804,4576" coordsize="0,313" path="m4804,4890l4804,4576e" filled="f" stroked="t" strokeweight=".469586pt" strokecolor="#3F3F3F">
                <v:path arrowok="t"/>
              </v:shape>
            </v:group>
            <v:group style="position:absolute;left:7579;top:4562;width:2;height:299" coordorigin="7579,4562" coordsize="2,299">
              <v:shape style="position:absolute;left:7579;top:4562;width:2;height:299" coordorigin="7579,4562" coordsize="0,299" path="m7579,4861l7579,4562e" filled="f" stroked="t" strokeweight=".234793pt" strokecolor="#5B5B5B">
                <v:path arrowok="t"/>
              </v:shape>
            </v:group>
            <v:group style="position:absolute;left:4804;top:4833;width:2;height:247" coordorigin="4804,4833" coordsize="2,247">
              <v:shape style="position:absolute;left:4804;top:4833;width:2;height:247" coordorigin="4804,4833" coordsize="0,247" path="m4804,5079l4804,4833e" filled="f" stroked="t" strokeweight=".939172pt" strokecolor="#545454">
                <v:path arrowok="t"/>
              </v:shape>
            </v:group>
            <v:group style="position:absolute;left:4799;top:5058;width:859;height:2" coordorigin="4799,5058" coordsize="859,2">
              <v:shape style="position:absolute;left:4799;top:5058;width:859;height:2" coordorigin="4799,5058" coordsize="859,0" path="m4799,5058l5659,5058e" filled="f" stroked="t" strokeweight=".704379pt" strokecolor="#646464">
                <v:path arrowok="t"/>
              </v:shape>
            </v:group>
            <v:group style="position:absolute;left:5602;top:5061;width:207;height:2" coordorigin="5602,5061" coordsize="207,2">
              <v:shape style="position:absolute;left:5602;top:5061;width:207;height:2" coordorigin="5602,5061" coordsize="207,0" path="m5602,5061l5809,5061e" filled="f" stroked="t" strokeweight=".469586pt" strokecolor="#444444">
                <v:path arrowok="t"/>
              </v:shape>
            </v:group>
            <v:group style="position:absolute;left:5752;top:5063;width:5644;height:2" coordorigin="5752,5063" coordsize="5644,2">
              <v:shape style="position:absolute;left:5752;top:5063;width:5644;height:2" coordorigin="5752,5063" coordsize="5644,0" path="m5752,5063l11397,5063e" filled="f" stroked="t" strokeweight=".704379pt" strokecolor="#575757">
                <v:path arrowok="t"/>
              </v:shape>
            </v:group>
            <v:group style="position:absolute;left:7579;top:4861;width:2;height:199" coordorigin="7579,4861" coordsize="2,199">
              <v:shape style="position:absolute;left:7579;top:4861;width:2;height:199" coordorigin="7579,4861" coordsize="0,199" path="m7579,5061l7579,4861e" filled="f" stroked="t" strokeweight=".234793pt" strokecolor="#343434">
                <v:path arrowok="t"/>
              </v:shape>
            </v:group>
            <v:group style="position:absolute;left:4804;top:5023;width:2;height:294" coordorigin="4804,5023" coordsize="2,294">
              <v:shape style="position:absolute;left:4804;top:5023;width:2;height:294" coordorigin="4804,5023" coordsize="0,294" path="m4804,5317l4804,5023e" filled="f" stroked="t" strokeweight=".469586pt" strokecolor="#343434">
                <v:path arrowok="t"/>
              </v:shape>
            </v:group>
            <v:group style="position:absolute;left:4799;top:5305;width:6593;height:2" coordorigin="4799,5305" coordsize="6593,2">
              <v:shape style="position:absolute;left:4799;top:5305;width:6593;height:2" coordorigin="4799,5305" coordsize="6593,0" path="m4799,5305l11392,5305e" filled="f" stroked="t" strokeweight=".704379pt" strokecolor="#5B5B5B">
                <v:path arrowok="t"/>
              </v:shape>
            </v:group>
            <v:group style="position:absolute;left:4804;top:5260;width:2;height:565" coordorigin="4804,5260" coordsize="2,565">
              <v:shape style="position:absolute;left:4804;top:5260;width:2;height:565" coordorigin="4804,5260" coordsize="0,565" path="m4804,5825l4804,5260e" filled="f" stroked="t" strokeweight=".704379pt" strokecolor="#484848">
                <v:path arrowok="t"/>
              </v:shape>
            </v:group>
            <v:group style="position:absolute;left:4794;top:5542;width:6602;height:2" coordorigin="4794,5542" coordsize="6602,2">
              <v:shape style="position:absolute;left:4794;top:5542;width:6602;height:2" coordorigin="4794,5542" coordsize="6602,0" path="m4794,5542l11397,5542e" filled="f" stroked="t" strokeweight=".704379pt" strokecolor="#575757">
                <v:path arrowok="t"/>
              </v:shape>
            </v:group>
            <v:group style="position:absolute;left:2301;top:5777;width:4339;height:2" coordorigin="2301,5777" coordsize="4339,2">
              <v:shape style="position:absolute;left:2301;top:5777;width:4339;height:2" coordorigin="2301,5777" coordsize="4339,0" path="m2301,5777l6640,5777e" filled="f" stroked="t" strokeweight=".704379pt" strokecolor="#575757">
                <v:path arrowok="t"/>
              </v:shape>
            </v:group>
            <v:group style="position:absolute;left:6584;top:5777;width:258;height:2" coordorigin="6584,5777" coordsize="258,2">
              <v:shape style="position:absolute;left:6584;top:5777;width:258;height:2" coordorigin="6584,5777" coordsize="258,0" path="m6584,5777l6842,5777e" filled="f" stroked="t" strokeweight=".469586pt" strokecolor="#3F3F3F">
                <v:path arrowok="t"/>
              </v:shape>
            </v:group>
            <v:group style="position:absolute;left:6786;top:5782;width:4344;height:2" coordorigin="6786,5782" coordsize="4344,2">
              <v:shape style="position:absolute;left:6786;top:5782;width:4344;height:2" coordorigin="6786,5782" coordsize="4344,0" path="m6786,5782l11129,5782e" filled="f" stroked="t" strokeweight=".704379pt" strokecolor="#575757">
                <v:path arrowok="t"/>
              </v:shape>
            </v:group>
            <v:group style="position:absolute;left:10838;top:5784;width:559;height:2" coordorigin="10838,5784" coordsize="559,2">
              <v:shape style="position:absolute;left:10838;top:5784;width:559;height:2" coordorigin="10838,5784" coordsize="559,0" path="m10838,5784l11397,5784e" filled="f" stroked="t" strokeweight=".704379pt" strokecolor="#5B5B5B">
                <v:path arrowok="t"/>
              </v:shape>
            </v:group>
            <v:group style="position:absolute;left:606;top:6017;width:10796;height:2" coordorigin="606,6017" coordsize="10796,2">
              <v:shape style="position:absolute;left:606;top:6017;width:10796;height:2" coordorigin="606,6017" coordsize="10796,0" path="m606,6017l11402,6017e" filled="f" stroked="t" strokeweight=".704379pt" strokecolor="#575757">
                <v:path arrowok="t"/>
              </v:shape>
            </v:group>
            <v:group style="position:absolute;left:2306;top:4054;width:2;height:2507" coordorigin="2306,4054" coordsize="2,2507">
              <v:shape style="position:absolute;left:2306;top:4054;width:2;height:2507" coordorigin="2306,4054" coordsize="0,2507" path="m2306,6561l2306,4054e" filled="f" stroked="t" strokeweight=".704379pt" strokecolor="#444444">
                <v:path arrowok="t"/>
              </v:shape>
            </v:group>
            <v:group style="position:absolute;left:4804;top:5754;width:2;height:290" coordorigin="4804,5754" coordsize="2,290">
              <v:shape style="position:absolute;left:4804;top:5754;width:2;height:290" coordorigin="4804,5754" coordsize="0,290" path="m4804,6043l4804,5754e" filled="f" stroked="t" strokeweight=".469586pt" strokecolor="#3F3F3F">
                <v:path arrowok="t"/>
              </v:shape>
            </v:group>
            <v:group style="position:absolute;left:11390;top:5754;width:2;height:290" coordorigin="11390,5754" coordsize="2,290">
              <v:shape style="position:absolute;left:11390;top:5754;width:2;height:290" coordorigin="11390,5754" coordsize="0,290" path="m11390,6043l11390,5754e" filled="f" stroked="t" strokeweight=".469586pt" strokecolor="#4F4F4F">
                <v:path arrowok="t"/>
              </v:shape>
            </v:group>
            <v:group style="position:absolute;left:4804;top:5929;width:2;height:394" coordorigin="4804,5929" coordsize="2,394">
              <v:shape style="position:absolute;left:4804;top:5929;width:2;height:394" coordorigin="4804,5929" coordsize="0,394" path="m4804,6323l4804,5929e" filled="f" stroked="t" strokeweight=".939172pt" strokecolor="#575757">
                <v:path arrowok="t"/>
              </v:shape>
            </v:group>
            <v:group style="position:absolute;left:7579;top:6000;width:2;height:722" coordorigin="7579,6000" coordsize="2,722">
              <v:shape style="position:absolute;left:7579;top:6000;width:2;height:722" coordorigin="7579,6000" coordsize="0,722" path="m7579,6722l7579,6000e" filled="f" stroked="t" strokeweight=".234793pt" strokecolor="#606060">
                <v:path arrowok="t"/>
              </v:shape>
            </v:group>
            <v:group style="position:absolute;left:2301;top:6487;width:3700;height:2" coordorigin="2301,6487" coordsize="3700,2">
              <v:shape style="position:absolute;left:2301;top:6487;width:3700;height:2" coordorigin="2301,6487" coordsize="3700,0" path="m2301,6487l6001,6487e" filled="f" stroked="t" strokeweight=".704379pt" strokecolor="#575757">
                <v:path arrowok="t"/>
              </v:shape>
            </v:group>
            <v:group style="position:absolute;left:4806;top:6228;width:2;height:309" coordorigin="4806,6228" coordsize="2,309">
              <v:shape style="position:absolute;left:4806;top:6228;width:2;height:309" coordorigin="4806,6228" coordsize="0,309" path="m4806,6537l4806,6228e" filled="f" stroked="t" strokeweight=".469586pt" strokecolor="#444444">
                <v:path arrowok="t"/>
              </v:shape>
            </v:group>
            <v:group style="position:absolute;left:5945;top:6489;width:136;height:2" coordorigin="5945,6489" coordsize="136,2">
              <v:shape style="position:absolute;left:5945;top:6489;width:136;height:2" coordorigin="5945,6489" coordsize="136,0" path="m5945,6489l6081,6489e" filled="f" stroked="t" strokeweight=".469586pt" strokecolor="#343434">
                <v:path arrowok="t"/>
              </v:shape>
            </v:group>
            <v:group style="position:absolute;left:6025;top:6489;width:5372;height:2" coordorigin="6025,6489" coordsize="5372,2">
              <v:shape style="position:absolute;left:6025;top:6489;width:5372;height:2" coordorigin="6025,6489" coordsize="5372,0" path="m6025,6489l11397,6489e" filled="f" stroked="t" strokeweight=".704379pt" strokecolor="#575757">
                <v:path arrowok="t"/>
              </v:shape>
            </v:group>
            <v:group style="position:absolute;left:2296;top:6727;width:3705;height:2" coordorigin="2296,6727" coordsize="3705,2">
              <v:shape style="position:absolute;left:2296;top:6727;width:3705;height:2" coordorigin="2296,6727" coordsize="3705,0" path="m2296,6727l6001,6727e" filled="f" stroked="t" strokeweight=".704379pt" strokecolor="#575757">
                <v:path arrowok="t"/>
              </v:shape>
            </v:group>
            <v:group style="position:absolute;left:4806;top:6466;width:2;height:266" coordorigin="4806,6466" coordsize="2,266">
              <v:shape style="position:absolute;left:4806;top:6466;width:2;height:266" coordorigin="4806,6466" coordsize="0,266" path="m4806,6732l4806,6466e" filled="f" stroked="t" strokeweight=".939172pt" strokecolor="#575757">
                <v:path arrowok="t"/>
              </v:shape>
            </v:group>
            <v:group style="position:absolute;left:5945;top:6727;width:136;height:2" coordorigin="5945,6727" coordsize="136,2">
              <v:shape style="position:absolute;left:5945;top:6727;width:136;height:2" coordorigin="5945,6727" coordsize="136,0" path="m5945,6727l6081,6727e" filled="f" stroked="t" strokeweight=".469586pt" strokecolor="#343434">
                <v:path arrowok="t"/>
              </v:shape>
            </v:group>
            <v:group style="position:absolute;left:6025;top:6729;width:5377;height:2" coordorigin="6025,6729" coordsize="5377,2">
              <v:shape style="position:absolute;left:6025;top:6729;width:5377;height:2" coordorigin="6025,6729" coordsize="5377,0" path="m6025,6729l11402,6729e" filled="f" stroked="t" strokeweight=".704379pt" strokecolor="#575757">
                <v:path arrowok="t"/>
              </v:shape>
            </v:group>
            <v:group style="position:absolute;left:601;top:6969;width:10796;height:2" coordorigin="601,6969" coordsize="10796,2">
              <v:shape style="position:absolute;left:601;top:6969;width:10796;height:2" coordorigin="601,6969" coordsize="10796,0" path="m601,6969l11397,6969e" filled="f" stroked="t" strokeweight=".704379pt" strokecolor="#575757">
                <v:path arrowok="t"/>
              </v:shape>
            </v:group>
            <v:group style="position:absolute;left:601;top:7432;width:5057;height:2" coordorigin="601,7432" coordsize="5057,2">
              <v:shape style="position:absolute;left:601;top:7432;width:5057;height:2" coordorigin="601,7432" coordsize="5057,0" path="m601,7432l5659,7432e" filled="f" stroked="t" strokeweight=".704379pt" strokecolor="#575757">
                <v:path arrowok="t"/>
              </v:shape>
            </v:group>
            <v:group style="position:absolute;left:5602;top:7434;width:207;height:2" coordorigin="5602,7434" coordsize="207,2">
              <v:shape style="position:absolute;left:5602;top:7434;width:207;height:2" coordorigin="5602,7434" coordsize="207,0" path="m5602,7434l5809,7434e" filled="f" stroked="t" strokeweight=".469586pt" strokecolor="#3B3B3B">
                <v:path arrowok="t"/>
              </v:shape>
            </v:group>
            <v:group style="position:absolute;left:5752;top:7436;width:5644;height:2" coordorigin="5752,7436" coordsize="5644,2">
              <v:shape style="position:absolute;left:5752;top:7436;width:5644;height:2" coordorigin="5752,7436" coordsize="5644,0" path="m5752,7436l11397,7436e" filled="f" stroked="t" strokeweight=".704379pt" strokecolor="#5B5B5B">
                <v:path arrowok="t"/>
              </v:shape>
            </v:group>
            <v:group style="position:absolute;left:4804;top:7425;width:2;height:266" coordorigin="4804,7425" coordsize="2,266">
              <v:shape style="position:absolute;left:4804;top:7425;width:2;height:266" coordorigin="4804,7425" coordsize="0,266" path="m4804,7690l4804,7425e" filled="f" stroked="t" strokeweight=".469586pt" strokecolor="#484848">
                <v:path arrowok="t"/>
              </v:shape>
            </v:group>
            <v:group style="position:absolute;left:4799;top:7679;width:6598;height:2" coordorigin="4799,7679" coordsize="6598,2">
              <v:shape style="position:absolute;left:4799;top:7679;width:6598;height:2" coordorigin="4799,7679" coordsize="6598,0" path="m4799,7679l11397,7679e" filled="f" stroked="t" strokeweight=".704379pt" strokecolor="#5B5B5B">
                <v:path arrowok="t"/>
              </v:shape>
            </v:group>
            <v:group style="position:absolute;left:4806;top:7633;width:2;height:532" coordorigin="4806,7633" coordsize="2,532">
              <v:shape style="position:absolute;left:4806;top:7633;width:2;height:532" coordorigin="4806,7633" coordsize="0,532" path="m4806,8165l4806,7633e" filled="f" stroked="t" strokeweight=".939172pt" strokecolor="#545454">
                <v:path arrowok="t"/>
              </v:shape>
            </v:group>
            <v:group style="position:absolute;left:4794;top:7916;width:6607;height:2" coordorigin="4794,7916" coordsize="6607,2">
              <v:shape style="position:absolute;left:4794;top:7916;width:6607;height:2" coordorigin="4794,7916" coordsize="6607,0" path="m4794,7916l11402,7916e" filled="f" stroked="t" strokeweight=".704379pt" strokecolor="#5B5B5B">
                <v:path arrowok="t"/>
              </v:shape>
            </v:group>
            <v:group style="position:absolute;left:596;top:8274;width:277;height:2" coordorigin="596,8274" coordsize="277,2">
              <v:shape style="position:absolute;left:596;top:8274;width:277;height:2" coordorigin="596,8274" coordsize="277,0" path="m596,8274l873,8274e" filled="f" stroked="t" strokeweight=".234793pt" strokecolor="#575757">
                <v:path arrowok="t"/>
              </v:shape>
            </v:group>
            <v:group style="position:absolute;left:873;top:8274;width:1080;height:2" coordorigin="873,8274" coordsize="1080,2">
              <v:shape style="position:absolute;left:873;top:8274;width:1080;height:2" coordorigin="873,8274" coordsize="1080,0" path="m873,8274l1953,8274e" filled="f" stroked="t" strokeweight=".234793pt" strokecolor="#000000">
                <v:path arrowok="t"/>
              </v:shape>
            </v:group>
            <v:group style="position:absolute;left:1953;top:8274;width:765;height:2" coordorigin="1953,8274" coordsize="765,2">
              <v:shape style="position:absolute;left:1953;top:8274;width:765;height:2" coordorigin="1953,8274" coordsize="765,0" path="m1953,8274l2719,8274e" filled="f" stroked="t" strokeweight=".234793pt" strokecolor="#343434">
                <v:path arrowok="t"/>
              </v:shape>
            </v:group>
            <v:group style="position:absolute;left:2719;top:8274;width:8382;height:2" coordorigin="2719,8274" coordsize="8382,2">
              <v:shape style="position:absolute;left:2719;top:8274;width:8382;height:2" coordorigin="2719,8274" coordsize="8382,0" path="m2719,8274l11101,8274e" filled="f" stroked="t" strokeweight=".234793pt" strokecolor="#000000">
                <v:path arrowok="t"/>
              </v:shape>
            </v:group>
            <v:group style="position:absolute;left:11101;top:8274;width:282;height:2" coordorigin="11101,8274" coordsize="282,2">
              <v:shape style="position:absolute;left:11101;top:8274;width:282;height:2" coordorigin="11101,8274" coordsize="282,0" path="m11101,8274l11383,8274e" filled="f" stroked="t" strokeweight=".234793pt" strokecolor="#808080">
                <v:path arrowok="t"/>
              </v:shape>
            </v:group>
            <v:group style="position:absolute;left:608;top:646;width:2;height:11735" coordorigin="608,646" coordsize="2,11735">
              <v:shape style="position:absolute;left:608;top:646;width:2;height:11735" coordorigin="608,646" coordsize="0,11735" path="m608,12381l608,646e" filled="f" stroked="t" strokeweight=".704379pt" strokecolor="#4F4F4F">
                <v:path arrowok="t"/>
              </v:shape>
            </v:group>
            <v:group style="position:absolute;left:596;top:9079;width:5405;height:2" coordorigin="596,9079" coordsize="5405,2">
              <v:shape style="position:absolute;left:596;top:9079;width:5405;height:2" coordorigin="596,9079" coordsize="5405,0" path="m596,9079l6001,9079e" filled="f" stroked="t" strokeweight=".704379pt" strokecolor="#575757">
                <v:path arrowok="t"/>
              </v:shape>
            </v:group>
            <v:group style="position:absolute;left:5945;top:9081;width:136;height:2" coordorigin="5945,9081" coordsize="136,2">
              <v:shape style="position:absolute;left:5945;top:9081;width:136;height:2" coordorigin="5945,9081" coordsize="136,0" path="m5945,9081l6081,9081e" filled="f" stroked="t" strokeweight=".469586pt" strokecolor="#383838">
                <v:path arrowok="t"/>
              </v:shape>
            </v:group>
            <v:group style="position:absolute;left:6025;top:9081;width:5377;height:2" coordorigin="6025,9081" coordsize="5377,2">
              <v:shape style="position:absolute;left:6025;top:9081;width:5377;height:2" coordorigin="6025,9081" coordsize="5377,0" path="m6025,9081l11402,9081e" filled="f" stroked="t" strokeweight=".704379pt" strokecolor="#575757">
                <v:path arrowok="t"/>
              </v:shape>
            </v:group>
            <v:group style="position:absolute;left:601;top:9919;width:5480;height:2" coordorigin="601,9919" coordsize="5480,2">
              <v:shape style="position:absolute;left:601;top:9919;width:5480;height:2" coordorigin="601,9919" coordsize="5480,0" path="m601,9919l6081,9919e" filled="f" stroked="t" strokeweight=".704379pt" strokecolor="#5B5B5B">
                <v:path arrowok="t"/>
              </v:shape>
            </v:group>
            <v:group style="position:absolute;left:6025;top:9919;width:225;height:2" coordorigin="6025,9919" coordsize="225,2">
              <v:shape style="position:absolute;left:6025;top:9919;width:225;height:2" coordorigin="6025,9919" coordsize="225,0" path="m6025,9919l6250,9919e" filled="f" stroked="t" strokeweight=".469586pt" strokecolor="#484848">
                <v:path arrowok="t"/>
              </v:shape>
            </v:group>
            <v:group style="position:absolute;left:6194;top:9922;width:5203;height:2" coordorigin="6194,9922" coordsize="5203,2">
              <v:shape style="position:absolute;left:6194;top:9922;width:5203;height:2" coordorigin="6194,9922" coordsize="5203,0" path="m6194,9922l11397,9922e" filled="f" stroked="t" strokeweight=".704379pt" strokecolor="#5B5B5B">
                <v:path arrowok="t"/>
              </v:shape>
            </v:group>
            <v:group style="position:absolute;left:601;top:10157;width:5057;height:2" coordorigin="601,10157" coordsize="5057,2">
              <v:shape style="position:absolute;left:601;top:10157;width:5057;height:2" coordorigin="601,10157" coordsize="5057,0" path="m601,10157l5659,10157e" filled="f" stroked="t" strokeweight=".704379pt" strokecolor="#575757">
                <v:path arrowok="t"/>
              </v:shape>
            </v:group>
            <v:group style="position:absolute;left:5602;top:10159;width:207;height:2" coordorigin="5602,10159" coordsize="207,2">
              <v:shape style="position:absolute;left:5602;top:10159;width:207;height:2" coordorigin="5602,10159" coordsize="207,0" path="m5602,10159l5809,10159e" filled="f" stroked="t" strokeweight=".469586pt" strokecolor="#343434">
                <v:path arrowok="t"/>
              </v:shape>
            </v:group>
            <v:group style="position:absolute;left:5752;top:10159;width:498;height:2" coordorigin="5752,10159" coordsize="498,2">
              <v:shape style="position:absolute;left:5752;top:10159;width:498;height:2" coordorigin="5752,10159" coordsize="498,0" path="m5752,10159l6250,10159e" filled="f" stroked="t" strokeweight=".704379pt" strokecolor="#5B5B5B">
                <v:path arrowok="t"/>
              </v:shape>
            </v:group>
            <v:group style="position:absolute;left:6194;top:10159;width:446;height:2" coordorigin="6194,10159" coordsize="446,2">
              <v:shape style="position:absolute;left:6194;top:10159;width:446;height:2" coordorigin="6194,10159" coordsize="446,0" path="m6194,10159l6640,10159e" filled="f" stroked="t" strokeweight=".704379pt" strokecolor="#484848">
                <v:path arrowok="t"/>
              </v:shape>
            </v:group>
            <v:group style="position:absolute;left:6584;top:10161;width:4184;height:2" coordorigin="6584,10161" coordsize="4184,2">
              <v:shape style="position:absolute;left:6584;top:10161;width:4184;height:2" coordorigin="6584,10161" coordsize="4184,0" path="m6584,10161l10768,10161e" filled="f" stroked="t" strokeweight=".704379pt" strokecolor="#606060">
                <v:path arrowok="t"/>
              </v:shape>
            </v:group>
            <v:group style="position:absolute;left:10711;top:10164;width:418;height:2" coordorigin="10711,10164" coordsize="418,2">
              <v:shape style="position:absolute;left:10711;top:10164;width:418;height:2" coordorigin="10711,10164" coordsize="418,0" path="m10711,10164l11129,10164e" filled="f" stroked="t" strokeweight=".704379pt" strokecolor="#444444">
                <v:path arrowok="t"/>
              </v:shape>
            </v:group>
            <v:group style="position:absolute;left:10988;top:10164;width:409;height:2" coordorigin="10988,10164" coordsize="409,2">
              <v:shape style="position:absolute;left:10988;top:10164;width:409;height:2" coordorigin="10988,10164" coordsize="409,0" path="m10988,10164l11397,10164e" filled="f" stroked="t" strokeweight=".704379pt" strokecolor="#575757">
                <v:path arrowok="t"/>
              </v:shape>
            </v:group>
            <v:group style="position:absolute;left:596;top:10401;width:10805;height:2" coordorigin="596,10401" coordsize="10805,2">
              <v:shape style="position:absolute;left:596;top:10401;width:10805;height:2" coordorigin="596,10401" coordsize="10805,0" path="m596,10401l11402,10401e" filled="f" stroked="t" strokeweight=".704379pt" strokecolor="#5B5B5B">
                <v:path arrowok="t"/>
              </v:shape>
            </v:group>
            <v:group style="position:absolute;left:4527;top:10399;width:296;height:2" coordorigin="4527,10399" coordsize="296,2">
              <v:shape style="position:absolute;left:4527;top:10399;width:296;height:2" coordorigin="4527,10399" coordsize="296,0" path="m4527,10399l4823,10399e" filled="f" stroked="t" strokeweight=".704379pt" strokecolor="#4F4F4F">
                <v:path arrowok="t"/>
              </v:shape>
            </v:group>
            <v:group style="position:absolute;left:5752;top:10399;width:1489;height:2" coordorigin="5752,10399" coordsize="1489,2">
              <v:shape style="position:absolute;left:5752;top:10399;width:1489;height:2" coordorigin="5752,10399" coordsize="1489,0" path="m5752,10399l7241,10399e" filled="f" stroked="t" strokeweight=".469586pt" strokecolor="#545454">
                <v:path arrowok="t"/>
              </v:shape>
            </v:group>
            <v:group style="position:absolute;left:7288;top:10399;width:578;height:2" coordorigin="7288,10399" coordsize="578,2">
              <v:shape style="position:absolute;left:7288;top:10399;width:578;height:2" coordorigin="7288,10399" coordsize="578,0" path="m7288,10399l7866,10399e" filled="f" stroked="t" strokeweight=".469586pt" strokecolor="#5B5B5B">
                <v:path arrowok="t"/>
              </v:shape>
            </v:group>
            <v:group style="position:absolute;left:8922;top:10401;width:338;height:2" coordorigin="8922,10401" coordsize="338,2">
              <v:shape style="position:absolute;left:8922;top:10401;width:338;height:2" coordorigin="8922,10401" coordsize="338,0" path="m8922,10401l9260,10401e" filled="f" stroked="t" strokeweight=".469586pt" strokecolor="#4F4F4F">
                <v:path arrowok="t"/>
              </v:shape>
            </v:group>
            <v:group style="position:absolute;left:10711;top:10403;width:418;height:2" coordorigin="10711,10403" coordsize="418,2">
              <v:shape style="position:absolute;left:10711;top:10403;width:418;height:2" coordorigin="10711,10403" coordsize="418,0" path="m10711,10403l11129,10403e" filled="f" stroked="t" strokeweight=".469586pt" strokecolor="#4F4F4F">
                <v:path arrowok="t"/>
              </v:shape>
            </v:group>
            <v:group style="position:absolute;left:11392;top:10358;width:2;height:304" coordorigin="11392,10358" coordsize="2,304">
              <v:shape style="position:absolute;left:11392;top:10358;width:2;height:304" coordorigin="11392,10358" coordsize="0,304" path="m11392,10662l11392,10358e" filled="f" stroked="t" strokeweight=".469586pt" strokecolor="#4F4F4F">
                <v:path arrowok="t"/>
              </v:shape>
            </v:group>
            <v:group style="position:absolute;left:596;top:10871;width:5062;height:2" coordorigin="596,10871" coordsize="5062,2">
              <v:shape style="position:absolute;left:596;top:10871;width:5062;height:2" coordorigin="596,10871" coordsize="5062,0" path="m596,10871l5659,10871e" filled="f" stroked="t" strokeweight=".704379pt" strokecolor="#575757">
                <v:path arrowok="t"/>
              </v:shape>
            </v:group>
            <v:group style="position:absolute;left:5602;top:10871;width:207;height:2" coordorigin="5602,10871" coordsize="207,2">
              <v:shape style="position:absolute;left:5602;top:10871;width:207;height:2" coordorigin="5602,10871" coordsize="207,0" path="m5602,10871l5809,10871e" filled="f" stroked="t" strokeweight=".469586pt" strokecolor="#444444">
                <v:path arrowok="t"/>
              </v:shape>
            </v:group>
            <v:group style="position:absolute;left:5752;top:10873;width:1855;height:2" coordorigin="5752,10873" coordsize="1855,2">
              <v:shape style="position:absolute;left:5752;top:10873;width:1855;height:2" coordorigin="5752,10873" coordsize="1855,0" path="m5752,10873l7607,10873e" filled="f" stroked="t" strokeweight=".704379pt" strokecolor="#5B5B5B">
                <v:path arrowok="t"/>
              </v:shape>
            </v:group>
            <v:group style="position:absolute;left:7551;top:10873;width:315;height:2" coordorigin="7551,10873" coordsize="315,2">
              <v:shape style="position:absolute;left:7551;top:10873;width:315;height:2" coordorigin="7551,10873" coordsize="315,0" path="m7551,10873l7866,10873e" filled="f" stroked="t" strokeweight=".469586pt" strokecolor="#444444">
                <v:path arrowok="t"/>
              </v:shape>
            </v:group>
            <v:group style="position:absolute;left:7809;top:10878;width:3592;height:2" coordorigin="7809,10878" coordsize="3592,2">
              <v:shape style="position:absolute;left:7809;top:10878;width:3592;height:2" coordorigin="7809,10878" coordsize="3592,0" path="m7809,10878l11402,10878e" filled="f" stroked="t" strokeweight=".704379pt" strokecolor="#646464">
                <v:path arrowok="t"/>
              </v:shape>
            </v:group>
            <v:group style="position:absolute;left:601;top:11111;width:5400;height:2" coordorigin="601,11111" coordsize="5400,2">
              <v:shape style="position:absolute;left:601;top:11111;width:5400;height:2" coordorigin="601,11111" coordsize="5400,0" path="m601,11111l6001,11111e" filled="f" stroked="t" strokeweight=".704379pt" strokecolor="#5B5B5B">
                <v:path arrowok="t"/>
              </v:shape>
            </v:group>
            <v:group style="position:absolute;left:5945;top:11113;width:136;height:2" coordorigin="5945,11113" coordsize="136,2">
              <v:shape style="position:absolute;left:5945;top:11113;width:136;height:2" coordorigin="5945,11113" coordsize="136,0" path="m5945,11113l6081,11113e" filled="f" stroked="t" strokeweight=".469586pt" strokecolor="#343434">
                <v:path arrowok="t"/>
              </v:shape>
            </v:group>
            <v:group style="position:absolute;left:6025;top:11116;width:5372;height:2" coordorigin="6025,11116" coordsize="5372,2">
              <v:shape style="position:absolute;left:6025;top:11116;width:5372;height:2" coordorigin="6025,11116" coordsize="5372,0" path="m6025,11116l11397,11116e" filled="f" stroked="t" strokeweight=".704379pt" strokecolor="#5B5B5B">
                <v:path arrowok="t"/>
              </v:shape>
            </v:group>
            <v:group style="position:absolute;left:601;top:11353;width:10800;height:2" coordorigin="601,11353" coordsize="10800,2">
              <v:shape style="position:absolute;left:601;top:11353;width:10800;height:2" coordorigin="601,11353" coordsize="10800,0" path="m601,11353l11402,11353e" filled="f" stroked="t" strokeweight=".704379pt" strokecolor="#5B5B5B">
                <v:path arrowok="t"/>
              </v:shape>
            </v:group>
            <v:group style="position:absolute;left:7222;top:11108;width:2;height:1082" coordorigin="7222,11108" coordsize="2,1082">
              <v:shape style="position:absolute;left:7222;top:11108;width:2;height:1082" coordorigin="7222,11108" coordsize="0,1082" path="m7222,12191l7222,11108e" filled="f" stroked="t" strokeweight=".704379pt" strokecolor="#545454">
                <v:path arrowok="t"/>
              </v:shape>
            </v:group>
            <v:group style="position:absolute;left:1061;top:12010;width:2;height:142" coordorigin="1061,12010" coordsize="2,142">
              <v:shape style="position:absolute;left:1061;top:12010;width:2;height:142" coordorigin="1061,12010" coordsize="0,142" path="m1061,12153l1061,12010e" filled="f" stroked="t" strokeweight=".469586pt" strokecolor="#2B2B2B">
                <v:path arrowok="t"/>
              </v:shape>
            </v:group>
            <v:group style="position:absolute;left:1632;top:11085;width:2;height:1068" coordorigin="1632,11085" coordsize="2,1068">
              <v:shape style="position:absolute;left:1632;top:11085;width:2;height:1068" coordorigin="1632,11085" coordsize="0,1068" path="m1632,12153l1632,11085e" filled="f" stroked="t" strokeweight=".939172pt" strokecolor="#4B4B4B">
                <v:path arrowok="t"/>
              </v:shape>
            </v:group>
            <v:group style="position:absolute;left:2303;top:12010;width:2;height:142" coordorigin="2303,12010" coordsize="2,142">
              <v:shape style="position:absolute;left:2303;top:12010;width:2;height:142" coordorigin="2303,12010" coordsize="0,142" path="m2303,12153l2303,12010e" filled="f" stroked="t" strokeweight=".469586pt" strokecolor="#383838">
                <v:path arrowok="t"/>
              </v:shape>
            </v:group>
            <v:group style="position:absolute;left:1634;top:12096;width:2;height:285" coordorigin="1634,12096" coordsize="2,285">
              <v:shape style="position:absolute;left:1634;top:12096;width:2;height:285" coordorigin="1634,12096" coordsize="0,285" path="m1634,12381l1634,12096e" filled="f" stroked="t" strokeweight=".469586pt" strokecolor="#343434">
                <v:path arrowok="t"/>
              </v:shape>
            </v:group>
            <v:group style="position:absolute;left:7222;top:12096;width:2;height:285" coordorigin="7222,12096" coordsize="2,285">
              <v:shape style="position:absolute;left:7222;top:12096;width:2;height:285" coordorigin="7222,12096" coordsize="0,285" path="m7222,12381l7222,12096e" filled="f" stroked="t" strokeweight=".469586pt" strokecolor="#3F3F3F">
                <v:path arrowok="t"/>
              </v:shape>
            </v:group>
            <v:group style="position:absolute;left:606;top:12324;width:2;height:195" coordorigin="606,12324" coordsize="2,195">
              <v:shape style="position:absolute;left:606;top:12324;width:2;height:195" coordorigin="606,12324" coordsize="0,195" path="m606,12518l606,12324e" filled="f" stroked="t" strokeweight=".469586pt" strokecolor="#2F2F2F">
                <v:path arrowok="t"/>
              </v:shape>
            </v:group>
            <v:group style="position:absolute;left:1634;top:12295;width:2;height:342" coordorigin="1634,12295" coordsize="2,342">
              <v:shape style="position:absolute;left:1634;top:12295;width:2;height:342" coordorigin="1634,12295" coordsize="0,342" path="m1634,12637l1634,12295e" filled="f" stroked="t" strokeweight=".939172pt" strokecolor="#545454">
                <v:path arrowok="t"/>
              </v:shape>
            </v:group>
            <v:group style="position:absolute;left:6682;top:12511;width:131;height:2" coordorigin="6682,12511" coordsize="131,2">
              <v:shape style="position:absolute;left:6682;top:12511;width:131;height:2" coordorigin="6682,12511" coordsize="131,0" path="m6682,12511l6814,12511e" filled="f" stroked="t" strokeweight=".939172pt" strokecolor="#646BBF">
                <v:path arrowok="t"/>
              </v:shape>
            </v:group>
            <v:group style="position:absolute;left:6790;top:12495;width:441;height:2" coordorigin="6790,12495" coordsize="441,2">
              <v:shape style="position:absolute;left:6790;top:12495;width:441;height:2" coordorigin="6790,12495" coordsize="441,0" path="m6790,12495l7232,12495e" filled="f" stroked="t" strokeweight=".939172pt" strokecolor="#4F57A0">
                <v:path arrowok="t"/>
              </v:shape>
            </v:group>
            <v:group style="position:absolute;left:7222;top:12324;width:2;height:1177" coordorigin="7222,12324" coordsize="2,1177">
              <v:shape style="position:absolute;left:7222;top:12324;width:2;height:1177" coordorigin="7222,12324" coordsize="0,1177" path="m7222,13501l7222,12324e" filled="f" stroked="t" strokeweight=".704379pt" strokecolor="#4F4F57">
                <v:path arrowok="t"/>
              </v:shape>
            </v:group>
            <v:group style="position:absolute;left:608;top:12461;width:2;height:1192" coordorigin="608,12461" coordsize="2,1192">
              <v:shape style="position:absolute;left:608;top:12461;width:2;height:1192" coordorigin="608,12461" coordsize="0,1192" path="m608,13653l608,12461e" filled="f" stroked="t" strokeweight=".704379pt" strokecolor="#4F4F4F">
                <v:path arrowok="t"/>
              </v:shape>
            </v:group>
            <v:group style="position:absolute;left:1061;top:12580;width:2;height:271" coordorigin="1061,12580" coordsize="2,271">
              <v:shape style="position:absolute;left:1061;top:12580;width:2;height:271" coordorigin="1061,12580" coordsize="0,271" path="m1061,12851l1061,12580e" filled="f" stroked="t" strokeweight=".469586pt" strokecolor="#383838">
                <v:path arrowok="t"/>
              </v:shape>
            </v:group>
            <v:group style="position:absolute;left:1634;top:12580;width:2;height:271" coordorigin="1634,12580" coordsize="2,271">
              <v:shape style="position:absolute;left:1634;top:12580;width:2;height:271" coordorigin="1634,12580" coordsize="0,271" path="m1634,12851l1634,12580e" filled="f" stroked="t" strokeweight=".469586pt" strokecolor="#343434">
                <v:path arrowok="t"/>
              </v:shape>
            </v:group>
            <v:group style="position:absolute;left:1637;top:12794;width:2;height:484" coordorigin="1637,12794" coordsize="2,484">
              <v:shape style="position:absolute;left:1637;top:12794;width:2;height:484" coordorigin="1637,12794" coordsize="0,484" path="m1637,13278l1637,12794e" filled="f" stroked="t" strokeweight=".939172pt" strokecolor="#545454">
                <v:path arrowok="t"/>
              </v:shape>
            </v:group>
            <v:group style="position:absolute;left:11392;top:12794;width:2;height:161" coordorigin="11392,12794" coordsize="2,161">
              <v:shape style="position:absolute;left:11392;top:12794;width:2;height:161" coordorigin="11392,12794" coordsize="0,161" path="m11392,12955l11392,12794e" filled="f" stroked="t" strokeweight=".469586pt" strokecolor="#4B4B4B">
                <v:path arrowok="t"/>
              </v:shape>
            </v:group>
            <v:group style="position:absolute;left:596;top:13473;width:277;height:2" coordorigin="596,13473" coordsize="277,2">
              <v:shape style="position:absolute;left:596;top:13473;width:277;height:2" coordorigin="596,13473" coordsize="277,0" path="m596,13473l873,13473e" filled="f" stroked="t" strokeweight=".234793pt" strokecolor="#575757">
                <v:path arrowok="t"/>
              </v:shape>
            </v:group>
            <v:group style="position:absolute;left:873;top:13473;width:183;height:2" coordorigin="873,13473" coordsize="183,2">
              <v:shape style="position:absolute;left:873;top:13473;width:183;height:2" coordorigin="873,13473" coordsize="183,0" path="m873,13473l1057,13473e" filled="f" stroked="t" strokeweight=".234793pt" strokecolor="#0F0F0F">
                <v:path arrowok="t"/>
              </v:shape>
            </v:group>
            <v:group style="position:absolute;left:1042;top:13473;width:592;height:2" coordorigin="1042,13473" coordsize="592,2">
              <v:shape style="position:absolute;left:1042;top:13473;width:592;height:2" coordorigin="1042,13473" coordsize="592,0" path="m1042,13473l1634,13473e" filled="f" stroked="t" strokeweight=".234793pt" strokecolor="#444444">
                <v:path arrowok="t"/>
              </v:shape>
            </v:group>
            <v:group style="position:absolute;left:1634;top:13221;width:2;height:285" coordorigin="1634,13221" coordsize="2,285">
              <v:shape style="position:absolute;left:1634;top:13221;width:2;height:285" coordorigin="1634,13221" coordsize="0,285" path="m1634,13506l1634,13221e" filled="f" stroked="t" strokeweight=".469586pt" strokecolor="#343434">
                <v:path arrowok="t"/>
              </v:shape>
            </v:group>
            <v:group style="position:absolute;left:1620;top:13473;width:333;height:2" coordorigin="1620,13473" coordsize="333,2">
              <v:shape style="position:absolute;left:1620;top:13473;width:333;height:2" coordorigin="1620,13473" coordsize="333,0" path="m1620,13473l1953,13473e" filled="f" stroked="t" strokeweight=".234793pt" strokecolor="#2F2F2F">
                <v:path arrowok="t"/>
              </v:shape>
            </v:group>
            <v:group style="position:absolute;left:1953;top:13473;width:352;height:2" coordorigin="1953,13473" coordsize="352,2">
              <v:shape style="position:absolute;left:1953;top:13473;width:352;height:2" coordorigin="1953,13473" coordsize="352,0" path="m1953,13473l2306,13473e" filled="f" stroked="t" strokeweight=".234793pt" strokecolor="#444444">
                <v:path arrowok="t"/>
              </v:shape>
            </v:group>
            <v:group style="position:absolute;left:1634;top:13444;width:2;height:508" coordorigin="1634,13444" coordsize="2,508">
              <v:shape style="position:absolute;left:1634;top:13444;width:2;height:508" coordorigin="1634,13444" coordsize="0,508" path="m1634,13952l1634,13444e" filled="f" stroked="t" strokeweight=".704379pt" strokecolor="#4B4B4B">
                <v:path arrowok="t"/>
              </v:shape>
            </v:group>
            <v:group style="position:absolute;left:5781;top:13525;width:2;height:128" coordorigin="5781,13525" coordsize="2,128">
              <v:shape style="position:absolute;left:5781;top:13525;width:2;height:128" coordorigin="5781,13525" coordsize="0,128" path="m5781,13653l5781,13525e" filled="f" stroked="t" strokeweight="1.173965pt" strokecolor="#3B48A3">
                <v:path arrowok="t"/>
              </v:shape>
            </v:group>
            <v:group style="position:absolute;left:6041;top:13235;width:2;height:418" coordorigin="6041,13235" coordsize="2,418">
              <v:shape style="position:absolute;left:6041;top:13235;width:2;height:418" coordorigin="6041,13235" coordsize="0,418" path="m6041,13653l6041,13235e" filled="f" stroked="t" strokeweight="1.408757pt" strokecolor="#3B448C">
                <v:path arrowok="t"/>
              </v:shape>
            </v:group>
            <v:group style="position:absolute;left:7222;top:13444;width:2;height:209" coordorigin="7222,13444" coordsize="2,209">
              <v:shape style="position:absolute;left:7222;top:13444;width:2;height:209" coordorigin="7222,13444" coordsize="0,209" path="m7222,13653l7222,13444e" filled="f" stroked="t" strokeweight=".469586pt" strokecolor="#383838">
                <v:path arrowok="t"/>
              </v:shape>
            </v:group>
            <v:group style="position:absolute;left:11392;top:13444;width:2;height:209" coordorigin="11392,13444" coordsize="2,209">
              <v:shape style="position:absolute;left:11392;top:13444;width:2;height:209" coordorigin="11392,13444" coordsize="0,209" path="m11392,13653l11392,13444e" filled="f" stroked="t" strokeweight=".469586pt" strokecolor="#484848">
                <v:path arrowok="t"/>
              </v:shape>
            </v:group>
            <v:group style="position:absolute;left:606;top:13596;width:2;height:138" coordorigin="606,13596" coordsize="2,138">
              <v:shape style="position:absolute;left:606;top:13596;width:2;height:138" coordorigin="606,13596" coordsize="0,138" path="m606,13734l606,13596e" filled="f" stroked="t" strokeweight=".469586pt" strokecolor="#1F1F1F">
                <v:path arrowok="t"/>
              </v:shape>
            </v:group>
            <v:group style="position:absolute;left:5123;top:13924;width:1174;height:2" coordorigin="5123,13924" coordsize="1174,2">
              <v:shape style="position:absolute;left:5123;top:13924;width:1174;height:2" coordorigin="5123,13924" coordsize="1174,0" path="m5123,13924l6297,13924e" filled="f" stroked="t" strokeweight="1.878343pt" strokecolor="#2B3BAF">
                <v:path arrowok="t"/>
              </v:shape>
            </v:group>
            <v:group style="position:absolute;left:7222;top:13596;width:2;height:361" coordorigin="7222,13596" coordsize="2,361">
              <v:shape style="position:absolute;left:7222;top:13596;width:2;height:361" coordorigin="7222,13596" coordsize="0,361" path="m7222,13957l7222,13596e" filled="f" stroked="t" strokeweight=".939172pt" strokecolor="#545464">
                <v:path arrowok="t"/>
              </v:shape>
            </v:group>
            <v:group style="position:absolute;left:11108;top:13444;width:2;height:290" coordorigin="11108,13444" coordsize="2,290">
              <v:shape style="position:absolute;left:11108;top:13444;width:2;height:290" coordorigin="11108,13444" coordsize="0,290" path="m11108,13734l11108,13444e" filled="f" stroked="t" strokeweight=".939172pt" strokecolor="#444444">
                <v:path arrowok="t"/>
              </v:shape>
            </v:group>
            <v:group style="position:absolute;left:606;top:13677;width:2;height:2421" coordorigin="606,13677" coordsize="2,2421">
              <v:shape style="position:absolute;left:606;top:13677;width:2;height:2421" coordorigin="606,13677" coordsize="0,2421" path="m606,16098l606,13677e" filled="f" stroked="t" strokeweight=".704379pt" strokecolor="#4B4B4B">
                <v:path arrowok="t"/>
              </v:shape>
            </v:group>
            <v:group style="position:absolute;left:6612;top:13924;width:202;height:2" coordorigin="6612,13924" coordsize="202,2">
              <v:shape style="position:absolute;left:6612;top:13924;width:202;height:2" coordorigin="6612,13924" coordsize="202,0" path="m6612,13924l6814,13924e" filled="f" stroked="t" strokeweight=".234793pt" strokecolor="#000000">
                <v:path arrowok="t"/>
              </v:shape>
            </v:group>
            <v:group style="position:absolute;left:6814;top:13924;width:409;height:2" coordorigin="6814,13924" coordsize="409,2">
              <v:shape style="position:absolute;left:6814;top:13924;width:409;height:2" coordorigin="6814,13924" coordsize="409,0" path="m6814,13924l7222,13924e" filled="f" stroked="t" strokeweight=".234793pt" strokecolor="#4B4B57">
                <v:path arrowok="t"/>
              </v:shape>
            </v:group>
            <v:group style="position:absolute;left:11089;top:13544;width:2;height:342" coordorigin="11089,13544" coordsize="2,342">
              <v:shape style="position:absolute;left:11089;top:13544;width:2;height:342" coordorigin="11089,13544" coordsize="0,342" path="m11089,13886l11089,13544e" filled="f" stroked="t" strokeweight="1.408757pt" strokecolor="#4F4F4F">
                <v:path arrowok="t"/>
              </v:shape>
            </v:group>
            <v:group style="position:absolute;left:1061;top:13895;width:2;height:195" coordorigin="1061,13895" coordsize="2,195">
              <v:shape style="position:absolute;left:1061;top:13895;width:2;height:195" coordorigin="1061,13895" coordsize="0,195" path="m1061,14090l1061,13895e" filled="f" stroked="t" strokeweight=".469586pt" strokecolor="#282828">
                <v:path arrowok="t"/>
              </v:shape>
            </v:group>
            <v:group style="position:absolute;left:1634;top:13895;width:2;height:195" coordorigin="1634,13895" coordsize="2,195">
              <v:shape style="position:absolute;left:1634;top:13895;width:2;height:195" coordorigin="1634,13895" coordsize="0,195" path="m1634,14090l1634,13895e" filled="f" stroked="t" strokeweight=".469586pt" strokecolor="#1C1C1C">
                <v:path arrowok="t"/>
              </v:shape>
            </v:group>
            <v:group style="position:absolute;left:2301;top:13895;width:2;height:195" coordorigin="2301,13895" coordsize="2,195">
              <v:shape style="position:absolute;left:2301;top:13895;width:2;height:195" coordorigin="2301,13895" coordsize="0,195" path="m2301,14090l2301,13895e" filled="f" stroked="t" strokeweight=".469586pt" strokecolor="#232323">
                <v:path arrowok="t"/>
              </v:shape>
            </v:group>
            <v:group style="position:absolute;left:7222;top:13895;width:2;height:423" coordorigin="7222,13895" coordsize="2,423">
              <v:shape style="position:absolute;left:7222;top:13895;width:2;height:423" coordorigin="7222,13895" coordsize="0,423" path="m7222,14318l7222,13895e" filled="f" stroked="t" strokeweight=".469586pt" strokecolor="#3F3F3F">
                <v:path arrowok="t"/>
              </v:shape>
            </v:group>
            <v:group style="position:absolute;left:1061;top:11104;width:2;height:5004" coordorigin="1061,11104" coordsize="2,5004">
              <v:shape style="position:absolute;left:1061;top:11104;width:2;height:5004" coordorigin="1061,11104" coordsize="0,5004" path="m1061,16107l1061,11104e" filled="f" stroked="t" strokeweight=".704379pt" strokecolor="#4F4F4F">
                <v:path arrowok="t"/>
              </v:shape>
            </v:group>
            <v:group style="position:absolute;left:1632;top:14033;width:2;height:2070" coordorigin="1632,14033" coordsize="2,2070">
              <v:shape style="position:absolute;left:1632;top:14033;width:2;height:2070" coordorigin="1632,14033" coordsize="0,2070" path="m1632,16102l1632,14033e" filled="f" stroked="t" strokeweight=".704379pt" strokecolor="#4B4B4B">
                <v:path arrowok="t"/>
              </v:shape>
            </v:group>
            <v:group style="position:absolute;left:7222;top:14261;width:2;height:328" coordorigin="7222,14261" coordsize="2,328">
              <v:shape style="position:absolute;left:7222;top:14261;width:2;height:328" coordorigin="7222,14261" coordsize="0,328" path="m7222,14588l7222,14261e" filled="f" stroked="t" strokeweight=".939172pt" strokecolor="#575757">
                <v:path arrowok="t"/>
              </v:shape>
            </v:group>
            <v:group style="position:absolute;left:2301;top:14531;width:2;height:147" coordorigin="2301,14531" coordsize="2,147">
              <v:shape style="position:absolute;left:2301;top:14531;width:2;height:147" coordorigin="2301,14531" coordsize="0,147" path="m2301,14678l2301,14531e" filled="f" stroked="t" strokeweight=".469586pt" strokecolor="#1C1C1C">
                <v:path arrowok="t"/>
              </v:shape>
            </v:group>
            <v:group style="position:absolute;left:7222;top:14531;width:2;height:332" coordorigin="7222,14531" coordsize="2,332">
              <v:shape style="position:absolute;left:7222;top:14531;width:2;height:332" coordorigin="7222,14531" coordsize="0,332" path="m7222,14863l7222,14531e" filled="f" stroked="t" strokeweight=".469586pt" strokecolor="#383838">
                <v:path arrowok="t"/>
              </v:shape>
            </v:group>
            <v:group style="position:absolute;left:7222;top:14806;width:2;height:1296" coordorigin="7222,14806" coordsize="2,1296">
              <v:shape style="position:absolute;left:7222;top:14806;width:2;height:1296" coordorigin="7222,14806" coordsize="0,1296" path="m7222,16102l7222,14806e" filled="f" stroked="t" strokeweight=".704379pt" strokecolor="#4F4F4F">
                <v:path arrowok="t"/>
              </v:shape>
            </v:group>
            <v:group style="position:absolute;left:606;top:14973;width:2;height:494" coordorigin="606,14973" coordsize="2,494">
              <v:shape style="position:absolute;left:606;top:14973;width:2;height:494" coordorigin="606,14973" coordsize="0,494" path="m606,15466l606,14973e" filled="f" stroked="t" strokeweight=".939172pt" strokecolor="#606060">
                <v:path arrowok="t"/>
              </v:shape>
            </v:group>
            <v:group style="position:absolute;left:601;top:16093;width:7006;height:2" coordorigin="601,16093" coordsize="7006,2">
              <v:shape style="position:absolute;left:601;top:16093;width:7006;height:2" coordorigin="601,16093" coordsize="7006,0" path="m601,16093l7607,16093e" filled="f" stroked="t" strokeweight=".704379pt" strokecolor="#747474">
                <v:path arrowok="t"/>
              </v:shape>
            </v:group>
            <v:group style="position:absolute;left:7551;top:16095;width:315;height:2" coordorigin="7551,16095" coordsize="315,2">
              <v:shape style="position:absolute;left:7551;top:16095;width:315;height:2" coordorigin="7551,16095" coordsize="315,0" path="m7551,16095l7866,16095e" filled="f" stroked="t" strokeweight=".469586pt" strokecolor="#575757">
                <v:path arrowok="t"/>
              </v:shape>
            </v:group>
            <v:group style="position:absolute;left:7809;top:16100;width:3320;height:2" coordorigin="7809,16100" coordsize="3320,2">
              <v:shape style="position:absolute;left:7809;top:16100;width:3320;height:2" coordorigin="7809,16100" coordsize="3320,0" path="m7809,16100l11129,16100e" filled="f" stroked="t" strokeweight=".704379pt" strokecolor="#777777">
                <v:path arrowok="t"/>
              </v:shape>
            </v:group>
            <v:group style="position:absolute;left:11073;top:16105;width:329;height:2" coordorigin="11073,16105" coordsize="329,2">
              <v:shape style="position:absolute;left:11073;top:16105;width:329;height:2" coordorigin="11073,16105" coordsize="329,0" path="m11073,16105l11402,16105e" filled="f" stroked="t" strokeweight=".469586pt" strokecolor="#646464">
                <v:path arrowok="t"/>
              </v:shape>
            </v:group>
            <v:group style="position:absolute;left:9801;top:1494;width:109;height:382" coordorigin="9801,1494" coordsize="109,382">
              <v:shape style="position:absolute;left:9801;top:1494;width:109;height:382" coordorigin="9801,1494" coordsize="109,382" path="m9801,1494l9910,1494,9910,1876,9801,1876,9801,1494e" filled="t" fillcolor="#EDEDED" stroked="f">
                <v:path arrowok="t"/>
                <v:fill/>
              </v:shape>
            </v:group>
            <v:group style="position:absolute;left:10346;top:12506;width:109;height:256" coordorigin="10346,12506" coordsize="109,256">
              <v:shape style="position:absolute;left:10346;top:12506;width:109;height:256" coordorigin="10346,12506" coordsize="109,256" path="m10346,12506l10454,12506,10454,12762,10346,12762,10346,12506e" filled="t" fillcolor="#EDEDED" stroked="f">
                <v:path arrowok="t"/>
                <v:fill/>
              </v:shape>
            </v:group>
            <v:group style="position:absolute;left:10644;top:12506;width:2;height:256" coordorigin="10644,12506" coordsize="2,256">
              <v:shape style="position:absolute;left:10644;top:12506;width:2;height:256" coordorigin="10644,12506" coordsize="0,256" path="m10644,12762l10644,12506e" filled="f" stroked="t" strokeweight="1.61848pt" strokecolor="#EDEDED">
                <v:path arrowok="t"/>
              </v:shape>
            </v:group>
            <v:group style="position:absolute;left:2264;top:12639;width:2;height:259" coordorigin="2264,12639" coordsize="2,259">
              <v:shape style="position:absolute;left:2264;top:12639;width:2;height:259" coordorigin="2264,12639" coordsize="0,259" path="m2264,12898l2264,12639e" filled="f" stroked="t" strokeweight="1.57364pt" strokecolor="#EDEDED">
                <v:path arrowok="t"/>
              </v:shape>
            </v:group>
            <v:group style="position:absolute;left:9294;top:13034;width:91;height:377" coordorigin="9294,13034" coordsize="91,377">
              <v:shape style="position:absolute;left:9294;top:13034;width:91;height:377" coordorigin="9294,13034" coordsize="91,377" path="m9294,13034l9385,13034,9385,13411,9294,13411,9294,13034e" filled="t" fillcolor="#EDEDED" stroked="f">
                <v:path arrowok="t"/>
                <v:fill/>
              </v:shape>
            </v:group>
            <v:group style="position:absolute;left:9510;top:14076;width:157;height:205" coordorigin="9510,14076" coordsize="157,205">
              <v:shape style="position:absolute;left:9510;top:14076;width:157;height:205" coordorigin="9510,14076" coordsize="157,205" path="m9510,14076l9667,14076,9667,14281,9510,14281,9510,14076e" filled="t" fillcolor="#EDEDED" stroked="f">
                <v:path arrowok="t"/>
                <v:fill/>
              </v:shape>
            </v:group>
            <v:group style="position:absolute;left:2037;top:14301;width:2;height:327" coordorigin="2037,14301" coordsize="2,327">
              <v:shape style="position:absolute;left:2037;top:14301;width:2;height:327" coordorigin="2037,14301" coordsize="0,327" path="m2037,14628l2037,14301e" filled="f" stroked="t" strokeweight="2.69272pt" strokecolor="#EDEDED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61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923313pt;margin-top:2.498820pt;width:8.8917pt;height:10pt;mso-position-horizontal-relative:page;mso-position-vertical-relative:paragraph;z-index:-1514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1"/>
                      <w:w w:val="106"/>
                    </w:rPr>
                    <w:t>;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4"/>
                      <w:w w:val="106"/>
                    </w:rPr>
                    <w:t>ı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0"/>
                      <w:w w:val="106"/>
                    </w:rPr>
                    <w:t>: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2F2F2F"/>
          <w:spacing w:val="-3"/>
          <w:w w:val="53"/>
        </w:rPr>
        <w:t>c</w:t>
      </w:r>
      <w:r>
        <w:rPr>
          <w:rFonts w:ascii="Times New Roman" w:hAnsi="Times New Roman" w:cs="Times New Roman" w:eastAsia="Times New Roman"/>
          <w:sz w:val="10"/>
          <w:szCs w:val="10"/>
          <w:color w:val="2F2F2F"/>
          <w:spacing w:val="0"/>
          <w:w w:val="53"/>
        </w:rPr>
        <w:t>&lt;:</w:t>
      </w:r>
      <w:r>
        <w:rPr>
          <w:rFonts w:ascii="Times New Roman" w:hAnsi="Times New Roman" w:cs="Times New Roman" w:eastAsia="Times New Roman"/>
          <w:sz w:val="10"/>
          <w:szCs w:val="10"/>
          <w:color w:val="2F2F2F"/>
          <w:spacing w:val="-23"/>
          <w:w w:val="54"/>
        </w:rPr>
        <w:t>S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left="-39" w:right="366"/>
        <w:jc w:val="center"/>
        <w:tabs>
          <w:tab w:pos="300" w:val="left"/>
          <w:tab w:pos="3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3.284576pt;margin-top:8.049150pt;width:65.422503pt;height:65pt;mso-position-horizontal-relative:page;mso-position-vertical-relative:paragraph;z-index:-15139" type="#_x0000_t202" filled="f" stroked="f">
            <v:textbox inset="0,0,0,0">
              <w:txbxContent>
                <w:p>
                  <w:pPr>
                    <w:spacing w:before="0" w:after="0" w:line="1300" w:lineRule="exact"/>
                    <w:ind w:right="-235"/>
                    <w:jc w:val="left"/>
                    <w:rPr>
                      <w:rFonts w:ascii="Arial" w:hAnsi="Arial" w:cs="Arial" w:eastAsia="Arial"/>
                      <w:sz w:val="130"/>
                      <w:szCs w:val="130"/>
                    </w:rPr>
                  </w:pPr>
                  <w:rPr/>
                  <w:r>
                    <w:rPr>
                      <w:rFonts w:ascii="Arial" w:hAnsi="Arial" w:cs="Arial" w:eastAsia="Arial"/>
                      <w:sz w:val="130"/>
                      <w:szCs w:val="130"/>
                      <w:color w:val="2A2F82"/>
                      <w:spacing w:val="0"/>
                      <w:w w:val="164"/>
                      <w:position w:val="-1"/>
                    </w:rPr>
                    <w:t>rı</w:t>
                  </w:r>
                  <w:r>
                    <w:rPr>
                      <w:rFonts w:ascii="Arial" w:hAnsi="Arial" w:cs="Arial" w:eastAsia="Arial"/>
                      <w:sz w:val="130"/>
                      <w:szCs w:val="1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66"/>
          <w:position w:val="-3"/>
        </w:rPr>
        <w:t>"'</w:t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C3C3C3"/>
          <w:spacing w:val="0"/>
          <w:w w:val="100"/>
          <w:position w:val="-3"/>
        </w:rPr>
      </w:r>
      <w:r>
        <w:rPr>
          <w:rFonts w:ascii="Arial" w:hAnsi="Arial" w:cs="Arial" w:eastAsia="Arial"/>
          <w:sz w:val="24"/>
          <w:szCs w:val="24"/>
          <w:color w:val="B1B3B1"/>
          <w:spacing w:val="0"/>
          <w:w w:val="77"/>
          <w:position w:val="-3"/>
        </w:rPr>
      </w:r>
      <w:r>
        <w:rPr>
          <w:rFonts w:ascii="Arial" w:hAnsi="Arial" w:cs="Arial" w:eastAsia="Arial"/>
          <w:sz w:val="24"/>
          <w:szCs w:val="24"/>
          <w:color w:val="B1B3B1"/>
          <w:spacing w:val="0"/>
          <w:w w:val="66"/>
          <w:imprint/>
          <w:position w:val="-3"/>
        </w:rPr>
        <w:t>.</w:t>
      </w:r>
      <w:r>
        <w:rPr>
          <w:rFonts w:ascii="Arial" w:hAnsi="Arial" w:cs="Arial" w:eastAsia="Arial"/>
          <w:sz w:val="24"/>
          <w:szCs w:val="24"/>
          <w:color w:val="B1B3B1"/>
          <w:spacing w:val="-37"/>
          <w:w w:val="66"/>
          <w:imprint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B1B3B1"/>
          <w:spacing w:val="-37"/>
          <w:w w:val="66"/>
          <w:position w:val="-3"/>
        </w:rPr>
      </w:r>
      <w:r>
        <w:rPr>
          <w:rFonts w:ascii="Arial" w:hAnsi="Arial" w:cs="Arial" w:eastAsia="Arial"/>
          <w:sz w:val="24"/>
          <w:szCs w:val="24"/>
          <w:color w:val="B1B3B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B1B3B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Rafet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0"/>
        </w:rPr>
        <w:t>ÜSTAY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6" w:right="235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120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-15"/>
          <w:w w:val="12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66767"/>
          <w:spacing w:val="0"/>
          <w:w w:val="102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61" w:lineRule="exact"/>
        <w:ind w:left="996" w:right="2173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0"/>
          <w:w w:val="76"/>
        </w:rPr>
        <w:t>Itfaiy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6"/>
        </w:rPr>
        <w:t>e</w:t>
      </w:r>
      <w:r>
        <w:rPr>
          <w:rFonts w:ascii="Arial" w:hAnsi="Arial" w:cs="Arial" w:eastAsia="Arial"/>
          <w:sz w:val="23"/>
          <w:szCs w:val="23"/>
          <w:color w:val="2F2F2F"/>
          <w:spacing w:val="25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6"/>
        </w:rPr>
        <w:t>Güne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6"/>
        </w:rPr>
        <w:t>y</w:t>
      </w:r>
      <w:r>
        <w:rPr>
          <w:rFonts w:ascii="Arial" w:hAnsi="Arial" w:cs="Arial" w:eastAsia="Arial"/>
          <w:sz w:val="23"/>
          <w:szCs w:val="23"/>
          <w:color w:val="2F2F2F"/>
          <w:spacing w:val="-7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6"/>
        </w:rPr>
        <w:t>Bölg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6"/>
        </w:rPr>
        <w:t>e</w:t>
      </w:r>
      <w:r>
        <w:rPr>
          <w:rFonts w:ascii="Arial" w:hAnsi="Arial" w:cs="Arial" w:eastAsia="Arial"/>
          <w:sz w:val="23"/>
          <w:szCs w:val="23"/>
          <w:color w:val="2F2F2F"/>
          <w:spacing w:val="-5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9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85" w:after="0" w:line="240" w:lineRule="auto"/>
        <w:ind w:left="1721" w:right="2001"/>
        <w:jc w:val="center"/>
        <w:rPr>
          <w:rFonts w:ascii="Courier New" w:hAnsi="Courier New" w:cs="Courier New" w:eastAsia="Courier New"/>
          <w:sz w:val="46"/>
          <w:szCs w:val="46"/>
        </w:rPr>
      </w:pPr>
      <w:rPr/>
      <w:r>
        <w:rPr>
          <w:rFonts w:ascii="Courier New" w:hAnsi="Courier New" w:cs="Courier New" w:eastAsia="Courier New"/>
          <w:sz w:val="46"/>
          <w:szCs w:val="46"/>
          <w:color w:val="343870"/>
          <w:spacing w:val="53"/>
          <w:w w:val="229"/>
          <w:i/>
        </w:rPr>
        <w:t>%</w:t>
      </w:r>
      <w:r>
        <w:rPr>
          <w:rFonts w:ascii="Courier New" w:hAnsi="Courier New" w:cs="Courier New" w:eastAsia="Courier New"/>
          <w:sz w:val="46"/>
          <w:szCs w:val="46"/>
          <w:color w:val="42498C"/>
          <w:spacing w:val="0"/>
          <w:w w:val="75"/>
          <w:i/>
        </w:rPr>
        <w:t>6</w:t>
      </w:r>
      <w:r>
        <w:rPr>
          <w:rFonts w:ascii="Courier New" w:hAnsi="Courier New" w:cs="Courier New" w:eastAsia="Courier New"/>
          <w:sz w:val="46"/>
          <w:szCs w:val="46"/>
          <w:color w:val="42498C"/>
          <w:spacing w:val="-194"/>
          <w:w w:val="100"/>
          <w:i/>
        </w:rPr>
        <w:t> </w:t>
      </w:r>
      <w:r>
        <w:rPr>
          <w:rFonts w:ascii="Courier New" w:hAnsi="Courier New" w:cs="Courier New" w:eastAsia="Courier New"/>
          <w:sz w:val="46"/>
          <w:szCs w:val="46"/>
          <w:color w:val="444FB1"/>
          <w:spacing w:val="0"/>
          <w:w w:val="252"/>
          <w:i/>
        </w:rPr>
        <w:t>$</w:t>
      </w:r>
      <w:r>
        <w:rPr>
          <w:rFonts w:ascii="Courier New" w:hAnsi="Courier New" w:cs="Courier New" w:eastAsia="Courier New"/>
          <w:sz w:val="46"/>
          <w:szCs w:val="46"/>
          <w:color w:val="000000"/>
          <w:spacing w:val="0"/>
          <w:w w:val="100"/>
        </w:rPr>
      </w:r>
    </w:p>
    <w:p>
      <w:pPr>
        <w:spacing w:before="0" w:after="0" w:line="153" w:lineRule="exact"/>
        <w:ind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B1B3B1"/>
          <w:spacing w:val="0"/>
          <w:w w:val="157"/>
        </w:rPr>
        <w:t>·,</w:t>
      </w:r>
      <w:r>
        <w:rPr>
          <w:rFonts w:ascii="Arial" w:hAnsi="Arial" w:cs="Arial" w:eastAsia="Arial"/>
          <w:sz w:val="15"/>
          <w:szCs w:val="15"/>
          <w:color w:val="B1B3B1"/>
          <w:spacing w:val="16"/>
          <w:w w:val="157"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57"/>
          <w:i/>
        </w:rPr>
        <w:t>t;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66767"/>
          <w:spacing w:val="-5"/>
          <w:w w:val="53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64"/>
        </w:rPr>
        <w:t>.....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0"/>
          <w:w w:val="41"/>
        </w:rPr>
        <w:t>..........</w:t>
      </w:r>
      <w:r>
        <w:rPr>
          <w:rFonts w:ascii="Times New Roman" w:hAnsi="Times New Roman" w:cs="Times New Roman" w:eastAsia="Times New Roman"/>
          <w:sz w:val="14"/>
          <w:szCs w:val="14"/>
          <w:color w:val="565656"/>
          <w:spacing w:val="-17"/>
          <w:w w:val="4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3"/>
          <w:w w:val="4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1B3B1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1B3B1"/>
          <w:spacing w:val="-23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234"/>
        </w:rPr>
        <w:t>: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500" w:right="400"/>
          <w:cols w:num="4" w:equalWidth="0">
            <w:col w:w="397" w:space="794"/>
            <w:col w:w="5284" w:space="2553"/>
            <w:col w:w="355" w:space="21"/>
            <w:col w:w="161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9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506329pt;margin-top:-15.613075pt;width:20.232081pt;height:44pt;mso-position-horizontal-relative:page;mso-position-vertical-relative:paragraph;z-index:-15132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F2F2F"/>
                      <w:spacing w:val="0"/>
                      <w:w w:val="16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4" w:lineRule="exact"/>
        <w:ind w:left="4026" w:right="-20"/>
        <w:jc w:val="left"/>
        <w:tabs>
          <w:tab w:pos="10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15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-6"/>
        </w:rPr>
        <w:t>DAiRE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51"/>
          <w:position w:val="-6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51"/>
          <w:position w:val="-6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"/>
          <w:w w:val="51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6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9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112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1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843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Müdahale-Şube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2" w:lineRule="exact"/>
        <w:ind w:left="890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6"/>
          <w:position w:val="10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24" w:lineRule="auto"/>
        <w:ind w:left="381" w:right="3583" w:firstLine="-14"/>
        <w:jc w:val="left"/>
        <w:tabs>
          <w:tab w:pos="1720" w:val="left"/>
          <w:tab w:pos="3380" w:val="left"/>
          <w:tab w:pos="4740" w:val="left"/>
          <w:tab w:pos="574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8"/>
          <w:position w:val="1"/>
        </w:rPr>
        <w:t>:21.05.2017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08.20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3F3F3F"/>
          <w:spacing w:val="0"/>
          <w:w w:val="69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3F3F3F"/>
          <w:spacing w:val="5"/>
          <w:w w:val="6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1"/>
        </w:rPr>
        <w:t>K(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1"/>
        </w:rPr>
        <w:t>lyıt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0"/>
        </w:rPr>
        <w:t>:21.0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9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8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3314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3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Çijtli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Çevreyol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viyadug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8"/>
        </w:rPr>
        <w:t>_y_o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381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7"/>
        </w:rPr>
        <w:t>:Çi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1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Çevreyol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viyadilğil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</w:rPr>
        <w:t>yo.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381" w:right="-20"/>
        <w:jc w:val="left"/>
        <w:tabs>
          <w:tab w:pos="1720" w:val="left"/>
          <w:tab w:pos="460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ık_ateş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73" w:lineRule="exact"/>
        <w:ind w:left="367" w:right="-20"/>
        <w:jc w:val="left"/>
        <w:tabs>
          <w:tab w:pos="386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.432922pt;margin-top:13.361665pt;width:4.41261pt;height:27pt;mso-position-horizontal-relative:page;mso-position-vertical-relative:paragraph;z-index:-15131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54"/>
                      <w:szCs w:val="54"/>
                      <w:color w:val="2F2F2F"/>
                      <w:spacing w:val="0"/>
                      <w:w w:val="5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3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93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4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4"/>
        </w:rPr>
        <w:t>auım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5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38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i9etonar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3880" w:right="-20"/>
        <w:jc w:val="left"/>
        <w:tabs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501266pt;margin-top:5.147187pt;width:58.295808pt;height:26pt;mso-position-horizontal-relative:page;mso-position-vertical-relative:paragraph;z-index:-1513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4F4F4F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4F4F4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4F4F4F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4F4F4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4F4F4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1A1A1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2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08.27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0" w:lineRule="auto"/>
        <w:ind w:left="2463" w:right="4067" w:firstLine="-2082"/>
        <w:jc w:val="left"/>
        <w:tabs>
          <w:tab w:pos="24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47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14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9"/>
          <w:position w:val="0"/>
        </w:rPr>
        <w:t>ıniri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6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ARIKAN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383" w:right="-20"/>
        <w:jc w:val="left"/>
        <w:tabs>
          <w:tab w:pos="492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08.21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08.24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367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pideıı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927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386" w:right="-20"/>
        <w:jc w:val="left"/>
        <w:tabs>
          <w:tab w:pos="492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89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w w:val="9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-1"/>
        </w:rPr>
        <w:t>lektrik.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0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954" w:right="-20"/>
        <w:jc w:val="left"/>
        <w:tabs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9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94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niyet-Jandar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397" w:right="-20"/>
        <w:jc w:val="left"/>
        <w:tabs>
          <w:tab w:pos="492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5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5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1"/>
        </w:rPr>
        <w:t>}ta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</w:rPr>
        <w:t>ga.z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</w:rPr>
        <w:t>Geli§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0" w:lineRule="auto"/>
        <w:ind w:left="2397" w:right="2627" w:firstLine="-2030"/>
        <w:jc w:val="left"/>
        <w:tabs>
          <w:tab w:pos="492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9"/>
        </w:rPr>
        <w:t>!Yru-Cıııncı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6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3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3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</w:rPr>
        <w:t>-Soy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5" w:lineRule="auto"/>
        <w:ind w:left="386" w:right="2651" w:firstLine="-19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891" w:right="40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Söndüıınede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7" w:right="-20"/>
        <w:jc w:val="left"/>
        <w:tabs>
          <w:tab w:pos="4920" w:val="left"/>
          <w:tab w:pos="6860" w:val="left"/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21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21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dlirme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7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Köp(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0"/>
        </w:rPr>
        <w:t>IK.</w:t>
      </w:r>
      <w:r>
        <w:rPr>
          <w:rFonts w:ascii="Arial" w:hAnsi="Arial" w:cs="Arial" w:eastAsia="Arial"/>
          <w:sz w:val="19"/>
          <w:szCs w:val="19"/>
          <w:color w:val="2F2F2F"/>
          <w:spacing w:val="-1"/>
          <w:w w:val="100"/>
          <w:position w:val="0"/>
        </w:rPr>
        <w:t>K</w:t>
      </w:r>
      <w:r>
        <w:rPr>
          <w:rFonts w:ascii="Arial" w:hAnsi="Arial" w:cs="Arial" w:eastAsia="Arial"/>
          <w:sz w:val="19"/>
          <w:szCs w:val="19"/>
          <w:color w:val="4F4F4F"/>
          <w:spacing w:val="-2"/>
          <w:w w:val="100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0"/>
        </w:rPr>
        <w:t>T.</w:t>
      </w:r>
      <w:r>
        <w:rPr>
          <w:rFonts w:ascii="Arial" w:hAnsi="Arial" w:cs="Arial" w:eastAsia="Arial"/>
          <w:sz w:val="19"/>
          <w:szCs w:val="19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4" w:lineRule="exact"/>
        <w:ind w:left="2472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40" w:bottom="280" w:left="0" w:right="140"/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2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0"/>
        </w:rPr>
        <w:t>öndUrnıe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3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viyadüğünde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40"/>
          <w:cols w:num="2" w:equalWidth="0">
            <w:col w:w="2175" w:space="232"/>
            <w:col w:w="9373"/>
          </w:cols>
        </w:sectPr>
      </w:pPr>
      <w:rPr/>
    </w:p>
    <w:p>
      <w:pPr>
        <w:spacing w:before="13" w:after="0" w:line="240" w:lineRule="auto"/>
        <w:ind w:left="391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6"/>
        </w:rPr>
        <w:t>örillmü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kibrit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çakmakla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3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4"/>
        </w:rPr>
        <w:t>lt</w:t>
      </w:r>
      <w:r>
        <w:rPr>
          <w:rFonts w:ascii="Arial" w:hAnsi="Arial" w:cs="Arial" w:eastAsia="Arial"/>
          <w:sz w:val="16"/>
          <w:szCs w:val="16"/>
          <w:color w:val="2F2F2F"/>
          <w:spacing w:val="-13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tuşturulması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367" w:right="-20"/>
        <w:jc w:val="left"/>
        <w:tabs>
          <w:tab w:pos="238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6.759491pt;margin-top:11.364947pt;width:10.124051pt;height:.1pt;mso-position-horizontal-relative:page;mso-position-vertical-relative:paragraph;z-index:-15137" coordorigin="9135,227" coordsize="202,2">
            <v:shape style="position:absolute;left:9135;top:227;width:202;height:2" coordorigin="9135,227" coordsize="202,0" path="m9135,227l9338,227e" filled="f" stroked="t" strokeweight=".235443pt" strokecolor="#87878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-18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</w:rPr>
        <w:t>oı·ta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Sil'keti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09" w:lineRule="exact"/>
        <w:ind w:left="3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69.944305pt;margin-top:1.949826pt;width:18.835444pt;height:.1pt;mso-position-horizontal-relative:page;mso-position-vertical-relative:paragraph;z-index:-15136" coordorigin="9399,39" coordsize="377,2">
            <v:shape style="position:absolute;left:9399;top:39;width:377;height:2" coordorigin="9399,39" coordsize="377,0" path="m9399,39l9776,39e" filled="f" stroked="t" strokeweight=".23544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3"/>
          <w:w w:val="20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6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7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9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8"/>
          <w:position w:val="-1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3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F3F3F"/>
          <w:w w:val="52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14"/>
          <w:w w:val="5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3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</w:rPr>
        <w:t>[eslim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itetiği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391" w:right="-20"/>
        <w:jc w:val="left"/>
        <w:tabs>
          <w:tab w:pos="2380" w:val="left"/>
          <w:tab w:pos="6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95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Döııilştl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1"/>
          <w:position w:val="0"/>
        </w:rPr>
        <w:t>[ar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3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08.40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485" w:right="-20"/>
        <w:jc w:val="left"/>
        <w:tabs>
          <w:tab w:pos="1280" w:val="left"/>
          <w:tab w:pos="1780" w:val="left"/>
          <w:tab w:pos="8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1"/>
          <w:position w:val="0"/>
        </w:rPr>
        <w:t>CHHi</w:t>
      </w:r>
      <w:r>
        <w:rPr>
          <w:rFonts w:ascii="Arial" w:hAnsi="Arial" w:cs="Arial" w:eastAsia="Arial"/>
          <w:sz w:val="23"/>
          <w:szCs w:val="23"/>
          <w:color w:val="3F3F3F"/>
          <w:spacing w:val="8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40"/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0"/>
          <w:w w:val="256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91" w:lineRule="exact"/>
        <w:ind w:left="4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2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32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0" w:lineRule="atLeast"/>
        <w:ind w:right="1333" w:firstLine="7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0"/>
          <w:w w:val="50"/>
          <w:b/>
          <w:bCs/>
        </w:rPr>
        <w:t>O</w:t>
      </w:r>
      <w:r>
        <w:rPr>
          <w:rFonts w:ascii="Arial" w:hAnsi="Arial" w:cs="Arial" w:eastAsia="Arial"/>
          <w:sz w:val="25"/>
          <w:szCs w:val="25"/>
          <w:color w:val="2F2F2F"/>
          <w:spacing w:val="22"/>
          <w:w w:val="5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7"/>
        </w:rPr>
        <w:t>2fHazira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7"/>
        </w:rPr>
        <w:t>ı2017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88"/>
        </w:rPr>
        <w:t>hfa</w:t>
      </w:r>
      <w:r>
        <w:rPr>
          <w:rFonts w:ascii="Times New Roman" w:hAnsi="Times New Roman" w:cs="Times New Roman" w:eastAsia="Times New Roman"/>
          <w:sz w:val="28"/>
          <w:szCs w:val="28"/>
          <w:color w:val="646466"/>
          <w:spacing w:val="-33"/>
          <w:w w:val="67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color w:val="A1A1A1"/>
          <w:spacing w:val="0"/>
          <w:w w:val="28"/>
        </w:rPr>
        <w:t>&lt;</w:t>
      </w:r>
      <w:r>
        <w:rPr>
          <w:rFonts w:ascii="Times New Roman" w:hAnsi="Times New Roman" w:cs="Times New Roman" w:eastAsia="Times New Roman"/>
          <w:sz w:val="28"/>
          <w:szCs w:val="28"/>
          <w:color w:val="A1A1A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1A1A1"/>
          <w:spacing w:val="-1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A1A1A1"/>
          <w:spacing w:val="-31"/>
          <w:w w:val="118"/>
          <w:i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9"/>
          <w:i/>
        </w:rPr>
        <w:t>a'i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80"/>
          <w:i/>
        </w:rPr>
        <w:t>(i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00"/>
          <w:i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-31"/>
          <w:w w:val="100"/>
          <w:i/>
        </w:rPr>
        <w:t> 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44"/>
        </w:rPr>
        <w:t>•..</w:t>
      </w:r>
      <w:r>
        <w:rPr>
          <w:rFonts w:ascii="Arial" w:hAnsi="Arial" w:cs="Arial" w:eastAsia="Arial"/>
          <w:sz w:val="23"/>
          <w:szCs w:val="23"/>
          <w:color w:val="A1A1A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</w:rPr>
        <w:t>Alt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87"/>
        </w:rPr>
        <w:t>l</w:t>
      </w:r>
      <w:r>
        <w:rPr>
          <w:rFonts w:ascii="Arial" w:hAnsi="Arial" w:cs="Arial" w:eastAsia="Arial"/>
          <w:sz w:val="20"/>
          <w:szCs w:val="20"/>
          <w:color w:val="3F3F3F"/>
          <w:spacing w:val="-1"/>
          <w:w w:val="13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40"/>
          <w:cols w:num="3" w:equalWidth="0">
            <w:col w:w="1120" w:space="1423"/>
            <w:col w:w="3975" w:space="2283"/>
            <w:col w:w="2979"/>
          </w:cols>
        </w:sectPr>
      </w:pPr>
      <w:rPr/>
    </w:p>
    <w:p>
      <w:pPr>
        <w:spacing w:before="0" w:after="0" w:line="150" w:lineRule="exact"/>
        <w:ind w:right="1456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5B5B6"/>
          <w:spacing w:val="-14"/>
          <w:w w:val="83"/>
          <w:position w:val="-1"/>
        </w:rPr>
        <w:t>J</w:t>
      </w:r>
      <w:r>
        <w:rPr>
          <w:rFonts w:ascii="Times New Roman" w:hAnsi="Times New Roman" w:cs="Times New Roman" w:eastAsia="Times New Roman"/>
          <w:sz w:val="11"/>
          <w:szCs w:val="11"/>
          <w:color w:val="828282"/>
          <w:spacing w:val="3"/>
          <w:w w:val="168"/>
          <w:position w:val="-1"/>
        </w:rPr>
        <w:t>/</w:t>
      </w:r>
      <w:r>
        <w:rPr>
          <w:rFonts w:ascii="Arial" w:hAnsi="Arial" w:cs="Arial" w:eastAsia="Arial"/>
          <w:sz w:val="12"/>
          <w:szCs w:val="12"/>
          <w:color w:val="B5B5B6"/>
          <w:spacing w:val="0"/>
          <w:w w:val="273"/>
          <w:position w:val="0"/>
        </w:rPr>
        <w:t>'</w:t>
      </w:r>
      <w:r>
        <w:rPr>
          <w:rFonts w:ascii="Arial" w:hAnsi="Arial" w:cs="Arial" w:eastAsia="Arial"/>
          <w:sz w:val="12"/>
          <w:szCs w:val="12"/>
          <w:color w:val="B5B5B6"/>
          <w:spacing w:val="0"/>
          <w:w w:val="100"/>
          <w:position w:val="0"/>
        </w:rPr>
        <w:t>    </w:t>
      </w:r>
      <w:r>
        <w:rPr>
          <w:rFonts w:ascii="Arial" w:hAnsi="Arial" w:cs="Arial" w:eastAsia="Arial"/>
          <w:sz w:val="12"/>
          <w:szCs w:val="12"/>
          <w:color w:val="B5B5B6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3F3F3F"/>
          <w:spacing w:val="0"/>
          <w:w w:val="113"/>
          <w:i/>
          <w:position w:val="0"/>
        </w:rPr>
        <w:t>!</w:t>
      </w:r>
      <w:r>
        <w:rPr>
          <w:rFonts w:ascii="Arial" w:hAnsi="Arial" w:cs="Arial" w:eastAsia="Arial"/>
          <w:sz w:val="12"/>
          <w:szCs w:val="12"/>
          <w:color w:val="3F3F3F"/>
          <w:spacing w:val="-25"/>
          <w:w w:val="113"/>
          <w:i/>
          <w:position w:val="0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0"/>
          <w:w w:val="59"/>
          <w:position w:val="-1"/>
        </w:rPr>
        <w:t>.j'</w:t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-16"/>
          <w:w w:val="60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646466"/>
          <w:spacing w:val="-34"/>
          <w:w w:val="129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0"/>
          <w:w w:val="60"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0"/>
          <w:w w:val="59"/>
          <w:position w:val="-1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A1A1A1"/>
          <w:spacing w:val="-40"/>
          <w:w w:val="130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646466"/>
          <w:spacing w:val="-10"/>
          <w:w w:val="130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A1A1A1"/>
          <w:spacing w:val="0"/>
          <w:w w:val="130"/>
          <w:i/>
          <w:position w:val="0"/>
        </w:rPr>
        <w:t>)</w:t>
      </w:r>
      <w:r>
        <w:rPr>
          <w:rFonts w:ascii="Arial" w:hAnsi="Arial" w:cs="Arial" w:eastAsia="Arial"/>
          <w:sz w:val="12"/>
          <w:szCs w:val="12"/>
          <w:color w:val="A1A1A1"/>
          <w:spacing w:val="0"/>
          <w:w w:val="130"/>
          <w:i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A1A1A1"/>
          <w:spacing w:val="16"/>
          <w:w w:val="130"/>
          <w:i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B5B5B6"/>
          <w:spacing w:val="-4"/>
          <w:w w:val="63"/>
          <w:position w:val="0"/>
        </w:rPr>
        <w:t>•</w:t>
      </w:r>
      <w:r>
        <w:rPr>
          <w:rFonts w:ascii="Arial" w:hAnsi="Arial" w:cs="Arial" w:eastAsia="Arial"/>
          <w:sz w:val="15"/>
          <w:szCs w:val="15"/>
          <w:color w:val="828282"/>
          <w:spacing w:val="6"/>
          <w:w w:val="125"/>
          <w:position w:val="0"/>
        </w:rPr>
        <w:t>'</w:t>
      </w:r>
      <w:r>
        <w:rPr>
          <w:rFonts w:ascii="Arial" w:hAnsi="Arial" w:cs="Arial" w:eastAsia="Arial"/>
          <w:sz w:val="15"/>
          <w:szCs w:val="15"/>
          <w:color w:val="A1A1A1"/>
          <w:spacing w:val="-31"/>
          <w:w w:val="187"/>
          <w:position w:val="0"/>
        </w:rPr>
        <w:t>'</w:t>
      </w:r>
      <w:r>
        <w:rPr>
          <w:rFonts w:ascii="Arial" w:hAnsi="Arial" w:cs="Arial" w:eastAsia="Arial"/>
          <w:sz w:val="15"/>
          <w:szCs w:val="15"/>
          <w:color w:val="828282"/>
          <w:spacing w:val="-34"/>
          <w:w w:val="187"/>
          <w:position w:val="0"/>
        </w:rPr>
        <w:t>'</w:t>
      </w:r>
      <w:r>
        <w:rPr>
          <w:rFonts w:ascii="Arial" w:hAnsi="Arial" w:cs="Arial" w:eastAsia="Arial"/>
          <w:sz w:val="15"/>
          <w:szCs w:val="15"/>
          <w:color w:val="A1A1A1"/>
          <w:spacing w:val="-36"/>
          <w:w w:val="197"/>
          <w:position w:val="0"/>
        </w:rPr>
        <w:t>\</w:t>
      </w:r>
      <w:r>
        <w:rPr>
          <w:rFonts w:ascii="Arial" w:hAnsi="Arial" w:cs="Arial" w:eastAsia="Arial"/>
          <w:sz w:val="15"/>
          <w:szCs w:val="15"/>
          <w:color w:val="A1A1A1"/>
          <w:spacing w:val="-82"/>
          <w:w w:val="198"/>
          <w:position w:val="0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B5B5B6"/>
          <w:spacing w:val="-3"/>
          <w:w w:val="86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5B5B6"/>
          <w:spacing w:val="0"/>
          <w:w w:val="86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5B5B6"/>
          <w:spacing w:val="-28"/>
          <w:w w:val="86"/>
          <w:b/>
          <w:bCs/>
          <w:position w:val="-1"/>
        </w:rPr>
        <w:t>-</w:t>
      </w:r>
      <w:r>
        <w:rPr>
          <w:rFonts w:ascii="Arial" w:hAnsi="Arial" w:cs="Arial" w:eastAsia="Arial"/>
          <w:sz w:val="15"/>
          <w:szCs w:val="15"/>
          <w:color w:val="828282"/>
          <w:spacing w:val="-23"/>
          <w:w w:val="83"/>
          <w:position w:val="0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828282"/>
          <w:spacing w:val="0"/>
          <w:w w:val="45"/>
          <w:b/>
          <w:bCs/>
          <w:position w:val="-1"/>
        </w:rPr>
        <w:t>+o</w:t>
      </w:r>
      <w:r>
        <w:rPr>
          <w:rFonts w:ascii="Times New Roman" w:hAnsi="Times New Roman" w:cs="Times New Roman" w:eastAsia="Times New Roman"/>
          <w:sz w:val="10"/>
          <w:szCs w:val="10"/>
          <w:color w:val="828282"/>
          <w:spacing w:val="0"/>
          <w:w w:val="100"/>
          <w:b/>
          <w:bCs/>
          <w:position w:val="-1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828282"/>
          <w:spacing w:val="-1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100"/>
          <w:position w:val="0"/>
        </w:rPr>
        <w:t>•</w:t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100"/>
          <w:position w:val="0"/>
        </w:rPr>
        <w:t>   </w:t>
      </w:r>
      <w:r>
        <w:rPr>
          <w:rFonts w:ascii="Arial" w:hAnsi="Arial" w:cs="Arial" w:eastAsia="Arial"/>
          <w:sz w:val="15"/>
          <w:szCs w:val="15"/>
          <w:color w:val="A1A1A1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473"/>
          <w:position w:val="0"/>
        </w:rPr>
        <w:t>\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3" w:lineRule="exact"/>
        <w:ind w:right="-20"/>
        <w:jc w:val="right"/>
        <w:tabs>
          <w:tab w:pos="3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95290"/>
          <w:w w:val="101"/>
          <w:position w:val="-18"/>
        </w:rPr>
        <w:t>c.</w:t>
      </w:r>
      <w:r>
        <w:rPr>
          <w:rFonts w:ascii="Times New Roman" w:hAnsi="Times New Roman" w:cs="Times New Roman" w:eastAsia="Times New Roman"/>
          <w:sz w:val="22"/>
          <w:szCs w:val="22"/>
          <w:color w:val="495290"/>
          <w:w w:val="102"/>
          <w:position w:val="-18"/>
        </w:rPr>
      </w:r>
      <w:r>
        <w:rPr>
          <w:rFonts w:ascii="Times New Roman" w:hAnsi="Times New Roman" w:cs="Times New Roman" w:eastAsia="Times New Roman"/>
          <w:sz w:val="22"/>
          <w:szCs w:val="22"/>
          <w:color w:val="495290"/>
          <w:w w:val="102"/>
          <w:u w:val="single" w:color="6B77A0"/>
          <w:position w:val="-1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95290"/>
          <w:w w:val="102"/>
          <w:u w:val="single" w:color="6B77A0"/>
          <w:position w:val="-18"/>
        </w:rPr>
      </w:r>
      <w:r>
        <w:rPr>
          <w:rFonts w:ascii="Times New Roman" w:hAnsi="Times New Roman" w:cs="Times New Roman" w:eastAsia="Times New Roman"/>
          <w:sz w:val="22"/>
          <w:szCs w:val="22"/>
          <w:color w:val="495290"/>
          <w:w w:val="100"/>
          <w:u w:val="single" w:color="6B77A0"/>
          <w:position w:val="-1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5290"/>
          <w:w w:val="100"/>
          <w:u w:val="single" w:color="6B77A0"/>
          <w:position w:val="-18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95290"/>
          <w:w w:val="100"/>
          <w:u w:val="single" w:color="6B77A0"/>
          <w:position w:val="-18"/>
        </w:rPr>
      </w:r>
      <w:r>
        <w:rPr>
          <w:rFonts w:ascii="Times New Roman" w:hAnsi="Times New Roman" w:cs="Times New Roman" w:eastAsia="Times New Roman"/>
          <w:sz w:val="22"/>
          <w:szCs w:val="22"/>
          <w:color w:val="495290"/>
          <w:w w:val="100"/>
          <w:position w:val="-18"/>
        </w:rPr>
      </w:r>
      <w:r>
        <w:rPr>
          <w:rFonts w:ascii="Times New Roman" w:hAnsi="Times New Roman" w:cs="Times New Roman" w:eastAsia="Times New Roman"/>
          <w:sz w:val="22"/>
          <w:szCs w:val="22"/>
          <w:color w:val="000000"/>
          <w:w w:val="100"/>
          <w:position w:val="0"/>
        </w:rPr>
      </w:r>
    </w:p>
    <w:p>
      <w:pPr>
        <w:spacing w:before="0" w:after="0" w:line="479" w:lineRule="exact"/>
        <w:ind w:right="-20"/>
        <w:jc w:val="left"/>
        <w:tabs>
          <w:tab w:pos="1120" w:val="left"/>
          <w:tab w:pos="3480" w:val="left"/>
          <w:tab w:pos="53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39"/>
          <w:szCs w:val="39"/>
          <w:color w:val="72779E"/>
          <w:spacing w:val="0"/>
          <w:w w:val="63"/>
          <w:position w:val="-11"/>
        </w:rPr>
        <w:t>,..</w:t>
      </w:r>
      <w:r>
        <w:rPr>
          <w:rFonts w:ascii="Arial" w:hAnsi="Arial" w:cs="Arial" w:eastAsia="Arial"/>
          <w:sz w:val="39"/>
          <w:szCs w:val="39"/>
          <w:color w:val="72779E"/>
          <w:spacing w:val="48"/>
          <w:w w:val="63"/>
          <w:position w:val="-11"/>
        </w:rPr>
        <w:t> </w:t>
      </w:r>
      <w:r>
        <w:rPr>
          <w:rFonts w:ascii="Arial" w:hAnsi="Arial" w:cs="Arial" w:eastAsia="Arial"/>
          <w:sz w:val="39"/>
          <w:szCs w:val="39"/>
          <w:color w:val="2A2D6E"/>
          <w:spacing w:val="-24"/>
          <w:w w:val="100"/>
          <w:position w:val="-11"/>
        </w:rPr>
        <w:t>\</w:t>
      </w:r>
      <w:r>
        <w:rPr>
          <w:rFonts w:ascii="Arial" w:hAnsi="Arial" w:cs="Arial" w:eastAsia="Arial"/>
          <w:sz w:val="25"/>
          <w:szCs w:val="25"/>
          <w:color w:val="383F75"/>
          <w:spacing w:val="0"/>
          <w:w w:val="100"/>
          <w:position w:val="-10"/>
        </w:rPr>
        <w:t>)</w:t>
      </w:r>
      <w:r>
        <w:rPr>
          <w:rFonts w:ascii="Arial" w:hAnsi="Arial" w:cs="Arial" w:eastAsia="Arial"/>
          <w:sz w:val="25"/>
          <w:szCs w:val="25"/>
          <w:color w:val="383F75"/>
          <w:spacing w:val="-18"/>
          <w:w w:val="100"/>
          <w:position w:val="-10"/>
        </w:rPr>
        <w:t> </w:t>
      </w:r>
      <w:r>
        <w:rPr>
          <w:rFonts w:ascii="Arial" w:hAnsi="Arial" w:cs="Arial" w:eastAsia="Arial"/>
          <w:sz w:val="33"/>
          <w:szCs w:val="33"/>
          <w:color w:val="B5B5B6"/>
          <w:spacing w:val="-27"/>
          <w:w w:val="100"/>
          <w:position w:val="-10"/>
        </w:rPr>
        <w:t>·</w:t>
      </w:r>
      <w:r>
        <w:rPr>
          <w:rFonts w:ascii="Arial" w:hAnsi="Arial" w:cs="Arial" w:eastAsia="Arial"/>
          <w:sz w:val="33"/>
          <w:szCs w:val="33"/>
          <w:color w:val="383F75"/>
          <w:spacing w:val="0"/>
          <w:w w:val="100"/>
          <w:position w:val="-10"/>
        </w:rPr>
        <w:t>/</w:t>
      </w:r>
      <w:r>
        <w:rPr>
          <w:rFonts w:ascii="Arial" w:hAnsi="Arial" w:cs="Arial" w:eastAsia="Arial"/>
          <w:sz w:val="33"/>
          <w:szCs w:val="33"/>
          <w:color w:val="383F75"/>
          <w:spacing w:val="0"/>
          <w:w w:val="100"/>
          <w:u w:val="single" w:color="5454BF"/>
          <w:position w:val="-10"/>
        </w:rPr>
        <w:t>\</w:t>
      </w:r>
      <w:r>
        <w:rPr>
          <w:rFonts w:ascii="Arial" w:hAnsi="Arial" w:cs="Arial" w:eastAsia="Arial"/>
          <w:sz w:val="33"/>
          <w:szCs w:val="33"/>
          <w:color w:val="383F75"/>
          <w:spacing w:val="15"/>
          <w:w w:val="100"/>
          <w:u w:val="single" w:color="5454BF"/>
          <w:position w:val="-10"/>
        </w:rPr>
        <w:t> </w:t>
      </w:r>
      <w:r>
        <w:rPr>
          <w:rFonts w:ascii="Arial" w:hAnsi="Arial" w:cs="Arial" w:eastAsia="Arial"/>
          <w:sz w:val="33"/>
          <w:szCs w:val="33"/>
          <w:color w:val="383F75"/>
          <w:spacing w:val="0"/>
          <w:w w:val="100"/>
          <w:u w:val="single" w:color="5454BF"/>
          <w:position w:val="-10"/>
        </w:rPr>
        <w:tab/>
      </w:r>
      <w:r>
        <w:rPr>
          <w:rFonts w:ascii="Arial" w:hAnsi="Arial" w:cs="Arial" w:eastAsia="Arial"/>
          <w:sz w:val="33"/>
          <w:szCs w:val="33"/>
          <w:color w:val="383F75"/>
          <w:spacing w:val="0"/>
          <w:w w:val="100"/>
          <w:u w:val="single" w:color="5454BF"/>
          <w:position w:val="-10"/>
        </w:rPr>
      </w:r>
      <w:r>
        <w:rPr>
          <w:rFonts w:ascii="Arial" w:hAnsi="Arial" w:cs="Arial" w:eastAsia="Arial"/>
          <w:sz w:val="33"/>
          <w:szCs w:val="33"/>
          <w:color w:val="383F75"/>
          <w:spacing w:val="0"/>
          <w:w w:val="100"/>
          <w:position w:val="-10"/>
        </w:rPr>
      </w:r>
      <w:r>
        <w:rPr>
          <w:rFonts w:ascii="Arial" w:hAnsi="Arial" w:cs="Arial" w:eastAsia="Arial"/>
          <w:sz w:val="33"/>
          <w:szCs w:val="33"/>
          <w:color w:val="383F75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33"/>
          <w:szCs w:val="33"/>
          <w:color w:val="383F75"/>
          <w:spacing w:val="0"/>
          <w:w w:val="100"/>
          <w:position w:val="-10"/>
        </w:rPr>
      </w:r>
      <w:r>
        <w:rPr>
          <w:rFonts w:ascii="Arial" w:hAnsi="Arial" w:cs="Arial" w:eastAsia="Arial"/>
          <w:sz w:val="33"/>
          <w:szCs w:val="33"/>
          <w:color w:val="B5B5B6"/>
          <w:spacing w:val="0"/>
          <w:w w:val="56"/>
          <w:b/>
          <w:bCs/>
          <w:position w:val="11"/>
        </w:rPr>
        <w:t>·</w:t>
      </w:r>
      <w:r>
        <w:rPr>
          <w:rFonts w:ascii="Arial" w:hAnsi="Arial" w:cs="Arial" w:eastAsia="Arial"/>
          <w:sz w:val="33"/>
          <w:szCs w:val="33"/>
          <w:color w:val="B5B5B6"/>
          <w:spacing w:val="-75"/>
          <w:w w:val="56"/>
          <w:b/>
          <w:bCs/>
          <w:position w:val="11"/>
        </w:rPr>
        <w:t>"</w:t>
      </w:r>
      <w:r>
        <w:rPr>
          <w:rFonts w:ascii="Arial" w:hAnsi="Arial" w:cs="Arial" w:eastAsia="Arial"/>
          <w:sz w:val="33"/>
          <w:szCs w:val="33"/>
          <w:color w:val="3F3F3F"/>
          <w:spacing w:val="0"/>
          <w:w w:val="82"/>
          <w:b/>
          <w:bCs/>
          <w:position w:val="11"/>
        </w:rPr>
        <w:t>.aü</w:t>
      </w:r>
      <w:r>
        <w:rPr>
          <w:rFonts w:ascii="Arial" w:hAnsi="Arial" w:cs="Arial" w:eastAsia="Arial"/>
          <w:sz w:val="33"/>
          <w:szCs w:val="33"/>
          <w:color w:val="3F3F3F"/>
          <w:spacing w:val="0"/>
          <w:w w:val="83"/>
          <w:b/>
          <w:bCs/>
          <w:position w:val="11"/>
        </w:rPr>
        <w:t>J</w:t>
      </w:r>
      <w:r>
        <w:rPr>
          <w:rFonts w:ascii="Arial" w:hAnsi="Arial" w:cs="Arial" w:eastAsia="Arial"/>
          <w:sz w:val="33"/>
          <w:szCs w:val="33"/>
          <w:color w:val="3F3F3F"/>
          <w:spacing w:val="-27"/>
          <w:w w:val="100"/>
          <w:b/>
          <w:bCs/>
          <w:position w:val="11"/>
        </w:rPr>
        <w:t> </w:t>
      </w:r>
      <w:r>
        <w:rPr>
          <w:rFonts w:ascii="Arial" w:hAnsi="Arial" w:cs="Arial" w:eastAsia="Arial"/>
          <w:sz w:val="33"/>
          <w:szCs w:val="33"/>
          <w:color w:val="4F4F4F"/>
          <w:spacing w:val="-29"/>
          <w:w w:val="70"/>
          <w:position w:val="11"/>
        </w:rPr>
        <w:t>.</w:t>
      </w:r>
      <w:r>
        <w:rPr>
          <w:rFonts w:ascii="Arial" w:hAnsi="Arial" w:cs="Arial" w:eastAsia="Arial"/>
          <w:sz w:val="33"/>
          <w:szCs w:val="33"/>
          <w:color w:val="828282"/>
          <w:spacing w:val="0"/>
          <w:w w:val="25"/>
          <w:position w:val="11"/>
        </w:rPr>
        <w:t>...</w:t>
      </w:r>
      <w:r>
        <w:rPr>
          <w:rFonts w:ascii="Arial" w:hAnsi="Arial" w:cs="Arial" w:eastAsia="Arial"/>
          <w:sz w:val="33"/>
          <w:szCs w:val="33"/>
          <w:color w:val="828282"/>
          <w:spacing w:val="-10"/>
          <w:w w:val="25"/>
          <w:position w:val="11"/>
        </w:rPr>
        <w:t>.</w:t>
      </w:r>
      <w:r>
        <w:rPr>
          <w:rFonts w:ascii="Arial" w:hAnsi="Arial" w:cs="Arial" w:eastAsia="Arial"/>
          <w:sz w:val="33"/>
          <w:szCs w:val="33"/>
          <w:color w:val="A1A1A1"/>
          <w:spacing w:val="-13"/>
          <w:w w:val="99"/>
          <w:position w:val="11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828282"/>
          <w:spacing w:val="-39"/>
          <w:w w:val="86"/>
          <w:position w:val="11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0"/>
          <w:w w:val="113"/>
          <w:position w:val="11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46466"/>
          <w:spacing w:val="0"/>
          <w:w w:val="55"/>
          <w:position w:val="11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646466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646466"/>
          <w:spacing w:val="0"/>
          <w:w w:val="100"/>
          <w:position w:val="11"/>
        </w:rPr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189"/>
          <w:position w:val="11"/>
        </w:rPr>
        <w:t>[</w:t>
      </w:r>
      <w:r>
        <w:rPr>
          <w:rFonts w:ascii="Arial" w:hAnsi="Arial" w:cs="Arial" w:eastAsia="Arial"/>
          <w:sz w:val="14"/>
          <w:szCs w:val="14"/>
          <w:color w:val="4F4F4F"/>
          <w:spacing w:val="-3"/>
          <w:w w:val="190"/>
          <w:position w:val="11"/>
        </w:rPr>
        <w:t>N</w:t>
      </w:r>
      <w:r>
        <w:rPr>
          <w:rFonts w:ascii="Arial" w:hAnsi="Arial" w:cs="Arial" w:eastAsia="Arial"/>
          <w:sz w:val="14"/>
          <w:szCs w:val="14"/>
          <w:color w:val="2A2D6E"/>
          <w:spacing w:val="0"/>
          <w:w w:val="228"/>
          <w:position w:val="11"/>
        </w:rPr>
        <w:t>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40"/>
          <w:cols w:num="2" w:equalWidth="0">
            <w:col w:w="4761" w:space="320"/>
            <w:col w:w="6699"/>
          </w:cols>
        </w:sectPr>
      </w:pPr>
      <w:rPr/>
    </w:p>
    <w:p>
      <w:pPr>
        <w:spacing w:before="0" w:after="0" w:line="348" w:lineRule="exact"/>
        <w:ind w:right="-20"/>
        <w:jc w:val="right"/>
        <w:tabs>
          <w:tab w:pos="1040" w:val="left"/>
        </w:tabs>
        <w:rPr>
          <w:rFonts w:ascii="Arial" w:hAnsi="Arial" w:cs="Arial" w:eastAsia="Arial"/>
          <w:sz w:val="43"/>
          <w:szCs w:val="43"/>
        </w:rPr>
      </w:pPr>
      <w:rPr/>
      <w:r>
        <w:rPr/>
        <w:pict>
          <v:group style="position:absolute;margin-left:244.978485pt;margin-top:-16.09096pt;width:30.372153pt;height:28.627601pt;mso-position-horizontal-relative:page;mso-position-vertical-relative:paragraph;z-index:-15135" coordorigin="4900,-322" coordsize="607,573">
            <v:group style="position:absolute;left:4907;top:135;width:574;height:2" coordorigin="4907,135" coordsize="574,2">
              <v:shape style="position:absolute;left:4907;top:135;width:574;height:2" coordorigin="4907,135" coordsize="574,0" path="m4907,135l5481,135e" filled="f" stroked="t" strokeweight=".706329pt" strokecolor="#4B5490">
                <v:path arrowok="t"/>
              </v:shape>
            </v:group>
            <v:group style="position:absolute;left:5502;top:-317;width:2;height:490" coordorigin="5502,-317" coordsize="2,490">
              <v:shape style="position:absolute;left:5502;top:-317;width:2;height:490" coordorigin="5502,-317" coordsize="0,490" path="m5502,173l5502,-317e" filled="f" stroked="t" strokeweight=".470886pt" strokecolor="#3F4880">
                <v:path arrowok="t"/>
              </v:shape>
            </v:group>
            <v:group style="position:absolute;left:5472;top:111;width:2;height:114" coordorigin="5472,111" coordsize="2,114">
              <v:shape style="position:absolute;left:5472;top:111;width:2;height:114" coordorigin="5472,111" coordsize="0,114" path="m5472,225l5472,111e" filled="f" stroked="t" strokeweight="2.589873pt" strokecolor="#3B48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9.607605pt;margin-top:6.725501pt;width:31.784811pt;height:.1pt;mso-position-horizontal-relative:page;mso-position-vertical-relative:paragraph;z-index:-15134" coordorigin="6192,135" coordsize="636,2">
            <v:shape style="position:absolute;left:6192;top:135;width:636;height:2" coordorigin="6192,135" coordsize="636,0" path="m6192,135l6828,135e" filled="f" stroked="t" strokeweight=".706329pt" strokecolor="#4B5480">
              <v:path arrowok="t"/>
            </v:shape>
          </v:group>
          <w10:wrap type="none"/>
        </w:pict>
      </w:r>
      <w:r>
        <w:rPr/>
        <w:pict>
          <v:group style="position:absolute;margin-left:486.89621pt;margin-top:-4.788065pt;width:36.375950pt;height:19.937099pt;mso-position-horizontal-relative:page;mso-position-vertical-relative:paragraph;z-index:-15133" coordorigin="9738,-96" coordsize="728,399">
            <v:group style="position:absolute;left:9747;top:127;width:226;height:2" coordorigin="9747,127" coordsize="226,2">
              <v:shape style="position:absolute;left:9747;top:127;width:226;height:2" coordorigin="9747,127" coordsize="226,0" path="m9747,127l9973,127e" filled="f" stroked="t" strokeweight=".941772pt" strokecolor="#5760A8">
                <v:path arrowok="t"/>
              </v:shape>
            </v:group>
            <v:group style="position:absolute;left:9926;top:-37;width:2;height:209" coordorigin="9926,-37" coordsize="2,209">
              <v:shape style="position:absolute;left:9926;top:-37;width:2;height:209" coordorigin="9926,-37" coordsize="0,209" path="m9926,173l9926,-37e" filled="f" stroked="t" strokeweight="1.648101pt" strokecolor="#4B4F74">
                <v:path arrowok="t"/>
              </v:shape>
            </v:group>
            <v:group style="position:absolute;left:9945;top:135;width:499;height:2" coordorigin="9945,135" coordsize="499,2">
              <v:shape style="position:absolute;left:9945;top:135;width:499;height:2" coordorigin="9945,135" coordsize="499,0" path="m9945,135l10444,135e" filled="f" stroked="t" strokeweight="2.118987pt" strokecolor="#575B7C">
                <v:path arrowok="t"/>
              </v:shape>
            </v:group>
            <v:group style="position:absolute;left:10216;top:-41;width:2;height:200" coordorigin="10216,-41" coordsize="2,200">
              <v:shape style="position:absolute;left:10216;top:-41;width:2;height:200" coordorigin="10216,-41" coordsize="0,200" path="m10216,158l10216,-41e" filled="f" stroked="t" strokeweight="1.883544pt" strokecolor="#4F5474">
                <v:path arrowok="t"/>
              </v:shape>
            </v:group>
            <v:group style="position:absolute;left:10409;top:-65;width:2;height:338" coordorigin="10409,-65" coordsize="2,338">
              <v:shape style="position:absolute;left:10409;top:-65;width:2;height:338" coordorigin="10409,-65" coordsize="0,338" path="m10409,272l10409,-65e" filled="f" stroked="t" strokeweight="3.06076pt" strokecolor="#57575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8.789886pt;margin-top:-19.766436pt;width:186.230734pt;height:29.935993pt;mso-position-horizontal-relative:page;mso-position-vertical-relative:paragraph;z-index:-15129" type="#_x0000_t202" filled="f" stroked="f">
            <v:textbox inset="0,0,0,0">
              <w:txbxContent>
                <w:p>
                  <w:pPr>
                    <w:spacing w:before="0" w:after="0" w:line="599" w:lineRule="exact"/>
                    <w:ind w:right="-130"/>
                    <w:jc w:val="left"/>
                    <w:tabs>
                      <w:tab w:pos="2120" w:val="left"/>
                    </w:tabs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495290"/>
                      <w:spacing w:val="0"/>
                      <w:w w:val="142"/>
                      <w:position w:val="5"/>
                    </w:rPr>
                    <w:t>_D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95290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95290"/>
                      <w:spacing w:val="0"/>
                      <w:w w:val="100"/>
                      <w:position w:val="5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646466"/>
                      <w:spacing w:val="0"/>
                      <w:w w:val="50"/>
                      <w:i/>
                      <w:position w:val="3"/>
                    </w:rPr>
                    <w:t>f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646466"/>
                      <w:spacing w:val="-103"/>
                      <w:w w:val="100"/>
                      <w:i/>
                      <w:position w:val="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2F2F2F"/>
                      <w:spacing w:val="-190"/>
                      <w:w w:val="41"/>
                      <w:position w:val="-3"/>
                    </w:rPr>
                    <w:t>_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F2F2F"/>
                      <w:spacing w:val="-94"/>
                      <w:w w:val="88"/>
                      <w:position w:val="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2F2F2F"/>
                      <w:spacing w:val="0"/>
                      <w:w w:val="41"/>
                      <w:position w:val="-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2F2F2F"/>
                      <w:spacing w:val="-34"/>
                      <w:w w:val="100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2F2F2F"/>
                      <w:spacing w:val="0"/>
                      <w:w w:val="107"/>
                      <w:position w:val="3"/>
                    </w:rPr>
                    <w:t>;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2F2F2F"/>
                      <w:spacing w:val="-64"/>
                      <w:w w:val="107"/>
                      <w:position w:val="3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2F2F2F"/>
                      <w:spacing w:val="-11"/>
                      <w:w w:val="34"/>
                      <w:position w:val="-3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4F4F4F"/>
                      <w:spacing w:val="-182"/>
                      <w:w w:val="45"/>
                      <w:position w:val="-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2F2F2F"/>
                      <w:spacing w:val="21"/>
                      <w:w w:val="35"/>
                      <w:position w:val="-3"/>
                    </w:rPr>
                    <w:t>J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828282"/>
                      <w:spacing w:val="-89"/>
                      <w:w w:val="101"/>
                      <w:position w:val="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4F4F4F"/>
                      <w:spacing w:val="0"/>
                      <w:w w:val="44"/>
                      <w:position w:val="-3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4F4F4F"/>
                      <w:spacing w:val="-39"/>
                      <w:w w:val="44"/>
                      <w:position w:val="-3"/>
                    </w:rPr>
                    <w:t>t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4F4F4F"/>
                      <w:spacing w:val="0"/>
                      <w:w w:val="70"/>
                      <w:position w:val="3"/>
                    </w:rPr>
                    <w:t>F,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4F4F4F"/>
                      <w:spacing w:val="-157"/>
                      <w:w w:val="71"/>
                      <w:position w:val="3"/>
                    </w:rPr>
                    <w:t>n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F2F2F"/>
                      <w:spacing w:val="0"/>
                      <w:w w:val="82"/>
                      <w:position w:val="-3"/>
                    </w:rPr>
                    <w:t>Ya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F2F2F"/>
                      <w:spacing w:val="-87"/>
                      <w:w w:val="83"/>
                      <w:position w:val="-3"/>
                    </w:rPr>
                    <w:t>n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828282"/>
                      <w:spacing w:val="-49"/>
                      <w:w w:val="107"/>
                      <w:position w:val="3"/>
                    </w:rPr>
                    <w:t>'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F3F3F"/>
                      <w:spacing w:val="13"/>
                      <w:w w:val="331"/>
                      <w:position w:val="3"/>
                    </w:rPr>
                    <w:t>,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646466"/>
                      <w:spacing w:val="0"/>
                      <w:w w:val="89"/>
                      <w:position w:val="3"/>
                    </w:rPr>
                    <w:t>-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-7"/>
        </w:rPr>
        <w:t>rf.'.</w:t>
      </w:r>
      <w:r>
        <w:rPr>
          <w:rFonts w:ascii="Arial" w:hAnsi="Arial" w:cs="Arial" w:eastAsia="Arial"/>
          <w:sz w:val="15"/>
          <w:szCs w:val="15"/>
          <w:color w:val="3F3F3F"/>
          <w:spacing w:val="3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7"/>
          <w:position w:val="-7"/>
        </w:rPr>
        <w:t>yVŞ.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0"/>
          <w:position w:val="-7"/>
        </w:rPr>
      </w:r>
      <w:r>
        <w:rPr>
          <w:rFonts w:ascii="Arial" w:hAnsi="Arial" w:cs="Arial" w:eastAsia="Arial"/>
          <w:sz w:val="43"/>
          <w:szCs w:val="43"/>
          <w:color w:val="2F2F2F"/>
          <w:spacing w:val="-4"/>
          <w:w w:val="42"/>
          <w:position w:val="-7"/>
        </w:rPr>
        <w:t>\</w:t>
      </w:r>
      <w:r>
        <w:rPr>
          <w:rFonts w:ascii="Arial" w:hAnsi="Arial" w:cs="Arial" w:eastAsia="Arial"/>
          <w:sz w:val="43"/>
          <w:szCs w:val="43"/>
          <w:color w:val="495290"/>
          <w:spacing w:val="-115"/>
          <w:w w:val="102"/>
          <w:position w:val="-7"/>
        </w:rPr>
        <w:t>\</w:t>
      </w:r>
      <w:r>
        <w:rPr>
          <w:rFonts w:ascii="Arial" w:hAnsi="Arial" w:cs="Arial" w:eastAsia="Arial"/>
          <w:sz w:val="43"/>
          <w:szCs w:val="43"/>
          <w:color w:val="2F2F2F"/>
          <w:spacing w:val="0"/>
          <w:w w:val="43"/>
          <w:position w:val="-7"/>
        </w:rPr>
        <w:t>j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56" w:after="0" w:line="291" w:lineRule="exact"/>
        <w:ind w:right="-20"/>
        <w:jc w:val="left"/>
        <w:tabs>
          <w:tab w:pos="1500" w:val="left"/>
          <w:tab w:pos="19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B5B5B6"/>
          <w:spacing w:val="-4"/>
          <w:w w:val="74"/>
          <w:position w:val="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28282"/>
          <w:spacing w:val="-4"/>
          <w:w w:val="74"/>
          <w:position w:val="-9"/>
        </w:rPr>
      </w:r>
      <w:r>
        <w:rPr>
          <w:rFonts w:ascii="Times New Roman" w:hAnsi="Times New Roman" w:cs="Times New Roman" w:eastAsia="Times New Roman"/>
          <w:sz w:val="25"/>
          <w:szCs w:val="25"/>
          <w:color w:val="828282"/>
          <w:spacing w:val="0"/>
          <w:w w:val="74"/>
          <w:emboss/>
          <w:position w:val="-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28282"/>
          <w:spacing w:val="28"/>
          <w:w w:val="74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-43"/>
          <w:w w:val="115"/>
          <w:position w:val="4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828282"/>
          <w:spacing w:val="0"/>
          <w:w w:val="53"/>
          <w:position w:val="-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28282"/>
          <w:spacing w:val="-19"/>
          <w:w w:val="53"/>
          <w:position w:val="-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1A1A1"/>
          <w:spacing w:val="-52"/>
          <w:w w:val="70"/>
          <w:position w:val="-9"/>
        </w:rPr>
        <w:t>.</w:t>
      </w:r>
      <w:r>
        <w:rPr>
          <w:rFonts w:ascii="Arial" w:hAnsi="Arial" w:cs="Arial" w:eastAsia="Arial"/>
          <w:sz w:val="21"/>
          <w:szCs w:val="21"/>
          <w:color w:val="2F2F2F"/>
          <w:spacing w:val="-20"/>
          <w:w w:val="114"/>
          <w:position w:val="4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828282"/>
          <w:spacing w:val="-17"/>
          <w:w w:val="87"/>
          <w:position w:val="-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1A1A1"/>
          <w:spacing w:val="-24"/>
          <w:w w:val="116"/>
          <w:position w:val="-9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646466"/>
          <w:spacing w:val="-61"/>
          <w:w w:val="93"/>
          <w:position w:val="-9"/>
        </w:rPr>
        <w:t>;</w:t>
      </w:r>
      <w:r>
        <w:rPr>
          <w:rFonts w:ascii="Arial" w:hAnsi="Arial" w:cs="Arial" w:eastAsia="Arial"/>
          <w:sz w:val="21"/>
          <w:szCs w:val="21"/>
          <w:color w:val="828282"/>
          <w:spacing w:val="7"/>
          <w:w w:val="67"/>
          <w:position w:val="4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646466"/>
          <w:spacing w:val="-61"/>
          <w:w w:val="94"/>
          <w:position w:val="-9"/>
        </w:rPr>
        <w:t>s</w:t>
      </w:r>
      <w:r>
        <w:rPr>
          <w:rFonts w:ascii="Times New Roman" w:hAnsi="Times New Roman" w:cs="Times New Roman" w:eastAsia="Times New Roman"/>
          <w:sz w:val="25"/>
          <w:szCs w:val="25"/>
          <w:color w:val="A1A1A1"/>
          <w:spacing w:val="-56"/>
          <w:w w:val="140"/>
          <w:position w:val="-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-80"/>
          <w:w w:val="75"/>
          <w:position w:val="-9"/>
        </w:rPr>
        <w:t>b</w:t>
      </w:r>
      <w:r>
        <w:rPr>
          <w:rFonts w:ascii="Times New Roman" w:hAnsi="Times New Roman" w:cs="Times New Roman" w:eastAsia="Times New Roman"/>
          <w:sz w:val="25"/>
          <w:szCs w:val="25"/>
          <w:color w:val="646466"/>
          <w:spacing w:val="-45"/>
          <w:w w:val="94"/>
          <w:position w:val="-9"/>
        </w:rPr>
        <w:t>J</w:t>
      </w:r>
      <w:r>
        <w:rPr>
          <w:rFonts w:ascii="Arial" w:hAnsi="Arial" w:cs="Arial" w:eastAsia="Arial"/>
          <w:sz w:val="21"/>
          <w:szCs w:val="21"/>
          <w:color w:val="2F2F2F"/>
          <w:spacing w:val="-43"/>
          <w:w w:val="106"/>
          <w:position w:val="4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828282"/>
          <w:spacing w:val="-1"/>
          <w:w w:val="77"/>
          <w:position w:val="-9"/>
        </w:rPr>
        <w:t>,</w:t>
      </w:r>
      <w:r>
        <w:rPr>
          <w:rFonts w:ascii="Arial" w:hAnsi="Arial" w:cs="Arial" w:eastAsia="Arial"/>
          <w:sz w:val="21"/>
          <w:szCs w:val="21"/>
          <w:color w:val="2F2F2F"/>
          <w:spacing w:val="-6"/>
          <w:w w:val="107"/>
          <w:position w:val="4"/>
        </w:rPr>
        <w:t>l</w:t>
      </w:r>
      <w:r>
        <w:rPr>
          <w:rFonts w:ascii="Arial" w:hAnsi="Arial" w:cs="Arial" w:eastAsia="Arial"/>
          <w:sz w:val="21"/>
          <w:szCs w:val="21"/>
          <w:color w:val="4F4F4F"/>
          <w:spacing w:val="0"/>
          <w:w w:val="75"/>
          <w:position w:val="4"/>
        </w:rPr>
        <w:t>a</w:t>
      </w:r>
      <w:r>
        <w:rPr>
          <w:rFonts w:ascii="Arial" w:hAnsi="Arial" w:cs="Arial" w:eastAsia="Arial"/>
          <w:sz w:val="21"/>
          <w:szCs w:val="21"/>
          <w:color w:val="4F4F4F"/>
          <w:spacing w:val="-7"/>
          <w:w w:val="100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828282"/>
          <w:spacing w:val="0"/>
          <w:w w:val="100"/>
          <w:position w:val="4"/>
        </w:rPr>
        <w:t>.</w:t>
      </w:r>
      <w:r>
        <w:rPr>
          <w:rFonts w:ascii="Arial" w:hAnsi="Arial" w:cs="Arial" w:eastAsia="Arial"/>
          <w:sz w:val="21"/>
          <w:szCs w:val="21"/>
          <w:color w:val="828282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828282"/>
          <w:spacing w:val="50"/>
          <w:w w:val="100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0"/>
          <w:position w:val="4"/>
        </w:rPr>
        <w:t>u</w:t>
      </w:r>
      <w:r>
        <w:rPr>
          <w:rFonts w:ascii="Arial" w:hAnsi="Arial" w:cs="Arial" w:eastAsia="Arial"/>
          <w:sz w:val="21"/>
          <w:szCs w:val="21"/>
          <w:color w:val="2F2F2F"/>
          <w:spacing w:val="43"/>
          <w:w w:val="80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646466"/>
          <w:spacing w:val="0"/>
          <w:w w:val="100"/>
          <w:position w:val="4"/>
        </w:rPr>
        <w:t>'</w:t>
      </w:r>
      <w:r>
        <w:rPr>
          <w:rFonts w:ascii="Arial" w:hAnsi="Arial" w:cs="Arial" w:eastAsia="Arial"/>
          <w:sz w:val="21"/>
          <w:szCs w:val="21"/>
          <w:color w:val="646466"/>
          <w:spacing w:val="-54"/>
          <w:w w:val="100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646466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1"/>
          <w:szCs w:val="21"/>
          <w:color w:val="646466"/>
          <w:spacing w:val="0"/>
          <w:w w:val="100"/>
          <w:position w:val="4"/>
        </w:rPr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69"/>
          <w:position w:val="4"/>
        </w:rPr>
        <w:t>u</w:t>
      </w:r>
      <w:r>
        <w:rPr>
          <w:rFonts w:ascii="Arial" w:hAnsi="Arial" w:cs="Arial" w:eastAsia="Arial"/>
          <w:sz w:val="21"/>
          <w:szCs w:val="21"/>
          <w:color w:val="3F3F3F"/>
          <w:spacing w:val="-33"/>
          <w:w w:val="69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69"/>
          <w:position w:val="4"/>
        </w:rPr>
        <w:t>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40"/>
          <w:cols w:num="2" w:equalWidth="0">
            <w:col w:w="6487" w:space="2064"/>
            <w:col w:w="3229"/>
          </w:cols>
        </w:sectPr>
      </w:pPr>
      <w:rPr/>
    </w:p>
    <w:p>
      <w:pPr>
        <w:spacing w:before="0" w:after="0" w:line="118" w:lineRule="exact"/>
        <w:ind w:left="4977" w:right="-20"/>
        <w:jc w:val="left"/>
        <w:tabs>
          <w:tab w:pos="8620" w:val="left"/>
          <w:tab w:pos="9280" w:val="left"/>
          <w:tab w:pos="9640" w:val="left"/>
          <w:tab w:pos="10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ARIKAN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0"/>
          <w:w w:val="63"/>
          <w:position w:val="-6"/>
        </w:rPr>
        <w:t>.,,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0"/>
          <w:w w:val="6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27"/>
          <w:w w:val="6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41"/>
          <w:position w:val="-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2"/>
          <w:position w:val="-6"/>
        </w:rPr>
        <w:t>.,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29"/>
          <w:position w:val="-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61"/>
          <w:position w:val="-6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40"/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45" w:lineRule="exact"/>
        <w:ind w:left="2731" w:right="-159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79"/>
          <w:szCs w:val="79"/>
          <w:color w:val="5452B5"/>
          <w:spacing w:val="0"/>
          <w:w w:val="100"/>
          <w:i/>
          <w:position w:val="-62"/>
        </w:rPr>
        <w:t>(</w:t>
      </w:r>
      <w:r>
        <w:rPr>
          <w:rFonts w:ascii="Times New Roman" w:hAnsi="Times New Roman" w:cs="Times New Roman" w:eastAsia="Times New Roman"/>
          <w:sz w:val="79"/>
          <w:szCs w:val="79"/>
          <w:color w:val="5452B5"/>
          <w:spacing w:val="0"/>
          <w:w w:val="100"/>
          <w:i/>
          <w:u w:val="thick" w:color="605BC3"/>
          <w:position w:val="-62"/>
        </w:rPr>
        <w:t>71</w:t>
      </w:r>
      <w:r>
        <w:rPr>
          <w:rFonts w:ascii="Times New Roman" w:hAnsi="Times New Roman" w:cs="Times New Roman" w:eastAsia="Times New Roman"/>
          <w:sz w:val="79"/>
          <w:szCs w:val="79"/>
          <w:color w:val="5452B5"/>
          <w:spacing w:val="0"/>
          <w:w w:val="100"/>
          <w:i/>
          <w:u w:val="thick" w:color="605BC3"/>
          <w:position w:val="-62"/>
        </w:rPr>
        <w:t> </w:t>
      </w:r>
      <w:r>
        <w:rPr>
          <w:rFonts w:ascii="Times New Roman" w:hAnsi="Times New Roman" w:cs="Times New Roman" w:eastAsia="Times New Roman"/>
          <w:sz w:val="79"/>
          <w:szCs w:val="79"/>
          <w:color w:val="5452B5"/>
          <w:spacing w:val="58"/>
          <w:w w:val="100"/>
          <w:i/>
          <w:u w:val="thick" w:color="605BC3"/>
          <w:position w:val="-6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452B5"/>
          <w:spacing w:val="0"/>
          <w:w w:val="126"/>
          <w:i/>
          <w:u w:val="thick" w:color="605BC3"/>
          <w:position w:val="-62"/>
        </w:rPr>
        <w:t>A</w:t>
      </w:r>
      <w:r>
        <w:rPr>
          <w:rFonts w:ascii="Times New Roman" w:hAnsi="Times New Roman" w:cs="Times New Roman" w:eastAsia="Times New Roman"/>
          <w:sz w:val="15"/>
          <w:szCs w:val="15"/>
          <w:color w:val="5452B5"/>
          <w:spacing w:val="0"/>
          <w:w w:val="126"/>
          <w:i/>
          <w:position w:val="-62"/>
        </w:rPr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-20"/>
        <w:jc w:val="left"/>
        <w:tabs>
          <w:tab w:pos="54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B5B5B6"/>
          <w:spacing w:val="0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B5B5B6"/>
          <w:spacing w:val="0"/>
          <w:w w:val="100"/>
        </w:rPr>
        <w:t>  </w:t>
      </w:r>
      <w:r>
        <w:rPr>
          <w:rFonts w:ascii="Arial" w:hAnsi="Arial" w:cs="Arial" w:eastAsia="Arial"/>
          <w:sz w:val="16"/>
          <w:szCs w:val="16"/>
          <w:color w:val="B5B5B6"/>
          <w:spacing w:val="1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72"/>
          <w:b/>
          <w:bCs/>
          <w:i/>
        </w:rPr>
        <w:t>1&gt;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49"/>
          <w:i/>
        </w:rPr>
        <w:t>.</w:t>
      </w:r>
      <w:r>
        <w:rPr>
          <w:rFonts w:ascii="Arial" w:hAnsi="Arial" w:cs="Arial" w:eastAsia="Arial"/>
          <w:sz w:val="16"/>
          <w:szCs w:val="16"/>
          <w:color w:val="2F2F2F"/>
          <w:spacing w:val="-32"/>
          <w:w w:val="149"/>
          <w:i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-8"/>
          <w:w w:val="80"/>
          <w:i/>
        </w:rPr>
        <w:t>1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80"/>
          <w:i/>
        </w:rPr>
        <w:t>!</w:t>
      </w:r>
      <w:r>
        <w:rPr>
          <w:rFonts w:ascii="Arial" w:hAnsi="Arial" w:cs="Arial" w:eastAsia="Arial"/>
          <w:sz w:val="15"/>
          <w:szCs w:val="15"/>
          <w:color w:val="4F4F4F"/>
          <w:spacing w:val="14"/>
          <w:w w:val="80"/>
          <w:i/>
        </w:rPr>
        <w:t> </w:t>
      </w:r>
      <w:r>
        <w:rPr>
          <w:rFonts w:ascii="Arial" w:hAnsi="Arial" w:cs="Arial" w:eastAsia="Arial"/>
          <w:sz w:val="15"/>
          <w:szCs w:val="15"/>
          <w:color w:val="4F4F4F"/>
          <w:spacing w:val="-6"/>
          <w:w w:val="62"/>
        </w:rPr>
        <w:t>.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206"/>
        </w:rPr>
        <w:t>,</w:t>
      </w:r>
      <w:r>
        <w:rPr>
          <w:rFonts w:ascii="Arial" w:hAnsi="Arial" w:cs="Arial" w:eastAsia="Arial"/>
          <w:sz w:val="15"/>
          <w:szCs w:val="15"/>
          <w:color w:val="2F2F2F"/>
          <w:spacing w:val="-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100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95" w:lineRule="exact"/>
        <w:ind w:left="584" w:right="-69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475952pt;margin-top:12.709074pt;width:10.032297pt;height:6.5pt;mso-position-horizontal-relative:page;mso-position-vertical-relative:paragraph;z-index:-15127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4F4F4F"/>
                      <w:spacing w:val="0"/>
                      <w:w w:val="145"/>
                    </w:rPr>
                    <w:t>'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4F4F4F"/>
                      <w:spacing w:val="25"/>
                      <w:w w:val="145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2F2F2F"/>
                      <w:spacing w:val="0"/>
                      <w:w w:val="145"/>
                    </w:rPr>
                    <w:t>,.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7"/>
        </w:rPr>
        <w:t>,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52"/>
          <w:position w:val="-7"/>
        </w:rPr>
        <w:t>..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52"/>
          <w:position w:val="-7"/>
        </w:rPr>
        <w:t>   </w:t>
      </w:r>
      <w:r>
        <w:rPr>
          <w:rFonts w:ascii="Arial" w:hAnsi="Arial" w:cs="Arial" w:eastAsia="Arial"/>
          <w:sz w:val="19"/>
          <w:szCs w:val="19"/>
          <w:color w:val="3F3F3F"/>
          <w:spacing w:val="11"/>
          <w:w w:val="52"/>
          <w:position w:val="-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-6"/>
          <w:w w:val="201"/>
          <w:position w:val="-7"/>
        </w:rPr>
        <w:t>{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161"/>
          <w:position w:val="-7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100"/>
          <w:position w:val="-7"/>
        </w:rPr>
        <w:t>    </w:t>
      </w:r>
      <w:r>
        <w:rPr>
          <w:rFonts w:ascii="Times New Roman" w:hAnsi="Times New Roman" w:cs="Times New Roman" w:eastAsia="Times New Roman"/>
          <w:sz w:val="6"/>
          <w:szCs w:val="6"/>
          <w:color w:val="828282"/>
          <w:spacing w:val="-8"/>
          <w:w w:val="238"/>
          <w:position w:val="-7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0"/>
          <w:w w:val="182"/>
          <w:position w:val="-7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0"/>
          <w:w w:val="181"/>
          <w:position w:val="-7"/>
        </w:rPr>
        <w:t>\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646466"/>
          <w:spacing w:val="-18"/>
          <w:w w:val="130"/>
          <w:position w:val="-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51"/>
          <w:position w:val="-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-28"/>
          <w:w w:val="100"/>
          <w:position w:val="7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00"/>
          <w:position w:val="7"/>
        </w:rPr>
        <w:t>'l'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16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A1A1A1"/>
          <w:spacing w:val="7"/>
          <w:w w:val="221"/>
          <w:position w:val="7"/>
        </w:rPr>
        <w:t>,</w:t>
      </w:r>
      <w:r>
        <w:rPr>
          <w:rFonts w:ascii="Arial" w:hAnsi="Arial" w:cs="Arial" w:eastAsia="Arial"/>
          <w:sz w:val="14"/>
          <w:szCs w:val="14"/>
          <w:color w:val="828282"/>
          <w:spacing w:val="0"/>
          <w:w w:val="228"/>
          <w:position w:val="7"/>
        </w:rPr>
        <w:t>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40"/>
          <w:cols w:num="3" w:equalWidth="0">
            <w:col w:w="4355" w:space="4343"/>
            <w:col w:w="1079" w:space="75"/>
            <w:col w:w="192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8" w:right="-102"/>
        <w:jc w:val="left"/>
        <w:tabs>
          <w:tab w:pos="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5.503799pt;margin-top:-10.260051pt;width:51.477582pt;height:33.0pt;mso-position-horizontal-relative:page;mso-position-vertical-relative:paragraph;z-index:-15128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tabs>
                      <w:tab w:pos="540" w:val="left"/>
                    </w:tabs>
                    <w:rPr>
                      <w:rFonts w:ascii="Times New Roman" w:hAnsi="Times New Roman" w:cs="Times New Roman" w:eastAsia="Times New Roman"/>
                      <w:sz w:val="66"/>
                      <w:szCs w:val="6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495290"/>
                      <w:spacing w:val="0"/>
                      <w:w w:val="10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495290"/>
                      <w:spacing w:val="-13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495290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495290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383F75"/>
                      <w:spacing w:val="-142"/>
                      <w:w w:val="176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383F75"/>
                      <w:spacing w:val="-366"/>
                      <w:w w:val="177"/>
                      <w:i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D3D3D3"/>
          <w:w w:val="68"/>
          <w:position w:val="-13"/>
        </w:rPr>
      </w:r>
      <w:r>
        <w:rPr>
          <w:rFonts w:ascii="Arial" w:hAnsi="Arial" w:cs="Arial" w:eastAsia="Arial"/>
          <w:sz w:val="41"/>
          <w:szCs w:val="41"/>
          <w:color w:val="D3D3D3"/>
          <w:spacing w:val="0"/>
          <w:w w:val="68"/>
          <w:imprint/>
          <w:position w:val="-13"/>
        </w:rPr>
        <w:t>.</w:t>
      </w:r>
      <w:r>
        <w:rPr>
          <w:rFonts w:ascii="Arial" w:hAnsi="Arial" w:cs="Arial" w:eastAsia="Arial"/>
          <w:sz w:val="41"/>
          <w:szCs w:val="41"/>
          <w:color w:val="D3D3D3"/>
          <w:spacing w:val="0"/>
          <w:w w:val="68"/>
          <w:position w:val="-13"/>
        </w:rPr>
      </w:r>
      <w:r>
        <w:rPr>
          <w:rFonts w:ascii="Arial" w:hAnsi="Arial" w:cs="Arial" w:eastAsia="Arial"/>
          <w:sz w:val="41"/>
          <w:szCs w:val="41"/>
          <w:color w:val="D3D3D3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41"/>
          <w:szCs w:val="41"/>
          <w:color w:val="D3D3D3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-7"/>
          <w:w w:val="88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8" w:lineRule="exact"/>
        <w:ind w:right="-89"/>
        <w:jc w:val="left"/>
        <w:tabs>
          <w:tab w:pos="1500" w:val="left"/>
          <w:tab w:pos="246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  <w:b/>
          <w:bCs/>
          <w:position w:val="-4"/>
        </w:rPr>
        <w:t>.A.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2"/>
          <w:w w:val="100"/>
          <w:b/>
          <w:bCs/>
          <w:position w:val="-4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  <w:b/>
          <w:bCs/>
          <w:position w:val="-4"/>
        </w:rPr>
        <w:t>eri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  <w:b/>
          <w:bCs/>
          <w:position w:val="-4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64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4"/>
        </w:rPr>
        <w:t>SE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4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33"/>
          <w:szCs w:val="33"/>
          <w:color w:val="9995BA"/>
          <w:spacing w:val="0"/>
          <w:w w:val="170"/>
          <w:position w:val="-7"/>
        </w:rPr>
        <w:t>'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340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828282"/>
          <w:spacing w:val="-10"/>
          <w:w w:val="161"/>
          <w:position w:val="5"/>
        </w:rPr>
        <w:t>'</w:t>
      </w:r>
      <w:r>
        <w:rPr>
          <w:rFonts w:ascii="Arial" w:hAnsi="Arial" w:cs="Arial" w:eastAsia="Arial"/>
          <w:sz w:val="20"/>
          <w:szCs w:val="20"/>
          <w:color w:val="A1A1A1"/>
          <w:spacing w:val="0"/>
          <w:w w:val="161"/>
          <w:position w:val="5"/>
        </w:rPr>
        <w:t>·</w:t>
      </w:r>
      <w:r>
        <w:rPr>
          <w:rFonts w:ascii="Arial" w:hAnsi="Arial" w:cs="Arial" w:eastAsia="Arial"/>
          <w:sz w:val="20"/>
          <w:szCs w:val="20"/>
          <w:color w:val="A1A1A1"/>
          <w:spacing w:val="-56"/>
          <w:w w:val="161"/>
          <w:position w:val="5"/>
        </w:rPr>
        <w:t> </w:t>
      </w:r>
      <w:r>
        <w:rPr>
          <w:rFonts w:ascii="Arial" w:hAnsi="Arial" w:cs="Arial" w:eastAsia="Arial"/>
          <w:sz w:val="31"/>
          <w:szCs w:val="31"/>
          <w:color w:val="A1A1A1"/>
          <w:spacing w:val="0"/>
          <w:w w:val="61"/>
          <w:position w:val="0"/>
        </w:rPr>
        <w:t>-</w:t>
      </w:r>
      <w:r>
        <w:rPr>
          <w:rFonts w:ascii="Arial" w:hAnsi="Arial" w:cs="Arial" w:eastAsia="Arial"/>
          <w:sz w:val="31"/>
          <w:szCs w:val="31"/>
          <w:color w:val="A1A1A1"/>
          <w:spacing w:val="-60"/>
          <w:w w:val="100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-52"/>
          <w:w w:val="79"/>
          <w:position w:val="3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646466"/>
          <w:spacing w:val="0"/>
          <w:w w:val="183"/>
          <w:position w:val="10"/>
        </w:rPr>
        <w:t>l</w:t>
      </w:r>
      <w:r>
        <w:rPr>
          <w:rFonts w:ascii="Times New Roman" w:hAnsi="Times New Roman" w:cs="Times New Roman" w:eastAsia="Times New Roman"/>
          <w:sz w:val="6"/>
          <w:szCs w:val="6"/>
          <w:color w:val="646466"/>
          <w:spacing w:val="-2"/>
          <w:w w:val="100"/>
          <w:position w:val="10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79"/>
          <w:position w:val="3"/>
        </w:rPr>
        <w:t>.</w:t>
      </w:r>
      <w:r>
        <w:rPr>
          <w:rFonts w:ascii="Arial" w:hAnsi="Arial" w:cs="Arial" w:eastAsia="Arial"/>
          <w:sz w:val="28"/>
          <w:szCs w:val="28"/>
          <w:color w:val="2F2F2F"/>
          <w:spacing w:val="-12"/>
          <w:w w:val="79"/>
          <w:position w:val="3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F3F3F"/>
          <w:spacing w:val="0"/>
          <w:w w:val="496"/>
          <w:position w:val="10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3F3F3F"/>
          <w:spacing w:val="-22"/>
          <w:w w:val="496"/>
          <w:position w:val="1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225"/>
          <w:position w:val="10"/>
        </w:rPr>
        <w:t>"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225"/>
          <w:position w:val="10"/>
        </w:rPr>
        <w:t>   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27"/>
          <w:w w:val="225"/>
          <w:position w:val="1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46466"/>
          <w:spacing w:val="0"/>
          <w:w w:val="131"/>
          <w:i/>
          <w:position w:val="10"/>
        </w:rPr>
        <w:t>,,</w:t>
      </w:r>
      <w:r>
        <w:rPr>
          <w:rFonts w:ascii="Times New Roman" w:hAnsi="Times New Roman" w:cs="Times New Roman" w:eastAsia="Times New Roman"/>
          <w:sz w:val="11"/>
          <w:szCs w:val="11"/>
          <w:color w:val="646466"/>
          <w:spacing w:val="-21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0"/>
          <w:w w:val="100"/>
          <w:i/>
          <w:position w:val="10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11"/>
          <w:w w:val="100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F4F4F"/>
          <w:spacing w:val="0"/>
          <w:w w:val="64"/>
          <w:position w:val="16"/>
        </w:rPr>
        <w:t>,.-</w:t>
      </w:r>
      <w:r>
        <w:rPr>
          <w:rFonts w:ascii="Times New Roman" w:hAnsi="Times New Roman" w:cs="Times New Roman" w:eastAsia="Times New Roman"/>
          <w:sz w:val="14"/>
          <w:szCs w:val="14"/>
          <w:color w:val="4F4F4F"/>
          <w:spacing w:val="-18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28282"/>
          <w:spacing w:val="0"/>
          <w:w w:val="238"/>
          <w:position w:val="16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40"/>
          <w:cols w:num="3" w:equalWidth="0">
            <w:col w:w="769" w:space="1746"/>
            <w:col w:w="2575" w:space="3903"/>
            <w:col w:w="2787"/>
          </w:cols>
        </w:sectPr>
      </w:pPr>
      <w:rPr/>
    </w:p>
    <w:p>
      <w:pPr>
        <w:spacing w:before="0" w:after="0" w:line="329" w:lineRule="exact"/>
        <w:ind w:left="1031" w:right="-20"/>
        <w:jc w:val="left"/>
        <w:tabs>
          <w:tab w:pos="250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.06962pt;margin-top:33.161819pt;width:562.237986pt;height:796.033518pt;mso-position-horizontal-relative:page;mso-position-vertical-relative:page;z-index:-15138" coordorigin="341,663" coordsize="11245,15921">
            <v:group style="position:absolute;left:358;top:677;width:2044;height:2" coordorigin="358,677" coordsize="2044,2">
              <v:shape style="position:absolute;left:358;top:677;width:2044;height:2" coordorigin="358,677" coordsize="2044,0" path="m358,677l2402,677e" filled="f" stroked="t" strokeweight=".706329pt" strokecolor="#676767">
                <v:path arrowok="t"/>
              </v:shape>
            </v:group>
            <v:group style="position:absolute;left:2331;top:689;width:9220;height:2" coordorigin="2331,689" coordsize="9220,2">
              <v:shape style="position:absolute;left:2331;top:689;width:9220;height:2" coordorigin="2331,689" coordsize="9220,0" path="m2331,689l11551,689e" filled="f" stroked="t" strokeweight=".706329pt" strokecolor="#4F4F4F">
                <v:path arrowok="t"/>
              </v:shape>
            </v:group>
            <v:group style="position:absolute;left:8358;top:692;width:895;height:2" coordorigin="8358,692" coordsize="895,2">
              <v:shape style="position:absolute;left:8358;top:692;width:895;height:2" coordorigin="8358,692" coordsize="895,0" path="m8358,692l9253,692e" filled="f" stroked="t" strokeweight=".706329pt" strokecolor="#4B4B4F">
                <v:path arrowok="t"/>
              </v:shape>
            </v:group>
            <v:group style="position:absolute;left:9095;top:685;width:2;height:1521" coordorigin="9095,685" coordsize="2,1521">
              <v:shape style="position:absolute;left:9095;top:685;width:2;height:1521" coordorigin="9095,685" coordsize="0,1521" path="m9095,2206l9095,685e" filled="f" stroked="t" strokeweight=".706329pt" strokecolor="#545454">
                <v:path arrowok="t"/>
              </v:shape>
            </v:group>
            <v:group style="position:absolute;left:9196;top:694;width:231;height:2" coordorigin="9196,694" coordsize="231,2">
              <v:shape style="position:absolute;left:9196;top:694;width:231;height:2" coordorigin="9196,694" coordsize="231,0" path="m9196,694l9427,694e" filled="f" stroked="t" strokeweight=".470886pt" strokecolor="#2F2F2F">
                <v:path arrowok="t"/>
              </v:shape>
            </v:group>
            <v:group style="position:absolute;left:9747;top:692;width:207;height:2" coordorigin="9747,692" coordsize="207,2">
              <v:shape style="position:absolute;left:9747;top:692;width:207;height:2" coordorigin="9747,692" coordsize="207,0" path="m9747,692l9955,692e" filled="f" stroked="t" strokeweight=".470886pt" strokecolor="#444444">
                <v:path arrowok="t"/>
              </v:shape>
            </v:group>
            <v:group style="position:absolute;left:11551;top:689;width:2;height:3989" coordorigin="11551,689" coordsize="2,3989">
              <v:shape style="position:absolute;left:11551;top:689;width:2;height:3989" coordorigin="11551,689" coordsize="0,3989" path="m11551,4678l11551,689e" filled="f" stroked="t" strokeweight=".706329pt" strokecolor="#6B6B6B">
                <v:path arrowok="t"/>
              </v:shape>
            </v:group>
            <v:group style="position:absolute;left:360;top:670;width:2;height:1074" coordorigin="360,670" coordsize="2,1074">
              <v:shape style="position:absolute;left:360;top:670;width:2;height:1074" coordorigin="360,670" coordsize="0,1074" path="m360,1745l360,670e" filled="f" stroked="t" strokeweight=".706329pt" strokecolor="#777777">
                <v:path arrowok="t"/>
              </v:shape>
            </v:group>
            <v:group style="position:absolute;left:2376;top:680;width:2;height:1521" coordorigin="2376,680" coordsize="2,1521">
              <v:shape style="position:absolute;left:2376;top:680;width:2;height:1521" coordorigin="2376,680" coordsize="0,1521" path="m2376,2201l2376,680e" filled="f" stroked="t" strokeweight=".706329pt" strokecolor="#4B4B4B">
                <v:path arrowok="t"/>
              </v:shape>
            </v:group>
            <v:group style="position:absolute;left:11546;top:1169;width:2;height:233" coordorigin="11546,1169" coordsize="2,233">
              <v:shape style="position:absolute;left:11546;top:1169;width:2;height:233" coordorigin="11546,1169" coordsize="0,233" path="m11546,1402l11546,1169e" filled="f" stroked="t" strokeweight=".470886pt" strokecolor="#4B4B4B">
                <v:path arrowok="t"/>
              </v:shape>
            </v:group>
            <v:group style="position:absolute;left:353;top:2194;width:8923;height:2" coordorigin="353,2194" coordsize="8923,2">
              <v:shape style="position:absolute;left:353;top:2194;width:8923;height:2" coordorigin="353,2194" coordsize="8923,0" path="m353,2194l9276,2194e" filled="f" stroked="t" strokeweight=".706329pt" strokecolor="#545454">
                <v:path arrowok="t"/>
              </v:shape>
            </v:group>
            <v:group style="position:absolute;left:367;top:670;width:2;height:9755" coordorigin="367,670" coordsize="2,9755">
              <v:shape style="position:absolute;left:367;top:670;width:2;height:9755" coordorigin="367,670" coordsize="0,9755" path="m367,10425l367,670e" filled="f" stroked="t" strokeweight=".706329pt" strokecolor="#545454">
                <v:path arrowok="t"/>
              </v:shape>
            </v:group>
            <v:group style="position:absolute;left:7327;top:2196;width:405;height:2" coordorigin="7327,2196" coordsize="405,2">
              <v:shape style="position:absolute;left:7327;top:2196;width:405;height:2" coordorigin="7327,2196" coordsize="405,0" path="m7327,2196l7732,2196e" filled="f" stroked="t" strokeweight=".941772pt" strokecolor="#575757">
                <v:path arrowok="t"/>
              </v:shape>
            </v:group>
            <v:group style="position:absolute;left:9196;top:2196;width:231;height:2" coordorigin="9196,2196" coordsize="231,2">
              <v:shape style="position:absolute;left:9196;top:2196;width:231;height:2" coordorigin="9196,2196" coordsize="231,0" path="m9196,2196l9427,2196e" filled="f" stroked="t" strokeweight=".470886pt" strokecolor="#3F3F3F">
                <v:path arrowok="t"/>
              </v:shape>
            </v:group>
            <v:group style="position:absolute;left:9371;top:2199;width:2185;height:2" coordorigin="9371,2199" coordsize="2185,2">
              <v:shape style="position:absolute;left:9371;top:2199;width:2185;height:2" coordorigin="9371,2199" coordsize="2185,0" path="m9371,2199l11556,2199e" filled="f" stroked="t" strokeweight=".706329pt" strokecolor="#575757">
                <v:path arrowok="t"/>
              </v:shape>
            </v:group>
            <v:group style="position:absolute;left:353;top:2432;width:9889;height:2" coordorigin="353,2432" coordsize="9889,2">
              <v:shape style="position:absolute;left:353;top:2432;width:9889;height:2" coordorigin="353,2432" coordsize="9889,0" path="m353,2432l10242,2432e" filled="f" stroked="t" strokeweight=".706329pt" strokecolor="#545454">
                <v:path arrowok="t"/>
              </v:shape>
            </v:group>
            <v:group style="position:absolute;left:10185;top:2439;width:240;height:2" coordorigin="10185,2439" coordsize="240,2">
              <v:shape style="position:absolute;left:10185;top:2439;width:240;height:2" coordorigin="10185,2439" coordsize="240,0" path="m10185,2439l10425,2439e" filled="f" stroked="t" strokeweight=".470886pt" strokecolor="#444444">
                <v:path arrowok="t"/>
              </v:shape>
            </v:group>
            <v:group style="position:absolute;left:10369;top:2439;width:1187;height:2" coordorigin="10369,2439" coordsize="1187,2">
              <v:shape style="position:absolute;left:10369;top:2439;width:1187;height:2" coordorigin="10369,2439" coordsize="1187,0" path="m10369,2439l11556,2439e" filled="f" stroked="t" strokeweight=".706329pt" strokecolor="#606060">
                <v:path arrowok="t"/>
              </v:shape>
            </v:group>
            <v:group style="position:absolute;left:348;top:2674;width:11207;height:2" coordorigin="348,2674" coordsize="11207,2">
              <v:shape style="position:absolute;left:348;top:2674;width:11207;height:2" coordorigin="348,2674" coordsize="11207,0" path="m348,2674l11556,2674e" filled="f" stroked="t" strokeweight=".706329pt" strokecolor="#4F4F4F">
                <v:path arrowok="t"/>
              </v:shape>
            </v:group>
            <v:group style="position:absolute;left:11546;top:2386;width:2;height:314" coordorigin="11546,2386" coordsize="2,314">
              <v:shape style="position:absolute;left:11546;top:2386;width:2;height:314" coordorigin="11546,2386" coordsize="0,314" path="m11546,2700l11546,2386e" filled="f" stroked="t" strokeweight=".470886pt" strokecolor="#5B5B5B">
                <v:path arrowok="t"/>
              </v:shape>
            </v:group>
            <v:group style="position:absolute;left:353;top:2912;width:6503;height:2" coordorigin="353,2912" coordsize="6503,2">
              <v:shape style="position:absolute;left:353;top:2912;width:6503;height:2" coordorigin="353,2912" coordsize="6503,0" path="m353,2912l6856,2912e" filled="f" stroked="t" strokeweight=".706329pt" strokecolor="#4F4F4F">
                <v:path arrowok="t"/>
              </v:shape>
            </v:group>
            <v:group style="position:absolute;left:365;top:670;width:2;height:8885" coordorigin="365,670" coordsize="2,8885">
              <v:shape style="position:absolute;left:365;top:670;width:2;height:8885" coordorigin="365,670" coordsize="0,8885" path="m365,9555l365,670e" filled="f" stroked="t" strokeweight=".706329pt" strokecolor="#4F4F4F">
                <v:path arrowok="t"/>
              </v:shape>
            </v:group>
            <v:group style="position:absolute;left:6800;top:2914;width:165;height:2" coordorigin="6800,2914" coordsize="165,2">
              <v:shape style="position:absolute;left:6800;top:2914;width:165;height:2" coordorigin="6800,2914" coordsize="165,0" path="m6800,2914l6964,2914e" filled="f" stroked="t" strokeweight=".470886pt" strokecolor="#232323">
                <v:path arrowok="t"/>
              </v:shape>
            </v:group>
            <v:group style="position:absolute;left:6908;top:2917;width:4648;height:2" coordorigin="6908,2917" coordsize="4648,2">
              <v:shape style="position:absolute;left:6908;top:2917;width:4648;height:2" coordorigin="6908,2917" coordsize="4648,0" path="m6908,2917l11556,2917e" filled="f" stroked="t" strokeweight=".706329pt" strokecolor="#545454">
                <v:path arrowok="t"/>
              </v:shape>
            </v:group>
            <v:group style="position:absolute;left:353;top:3149;width:5147;height:2" coordorigin="353,3149" coordsize="5147,2">
              <v:shape style="position:absolute;left:353;top:3149;width:5147;height:2" coordorigin="353,3149" coordsize="5147,0" path="m353,3149l5500,3149e" filled="f" stroked="t" strokeweight=".706329pt" strokecolor="#4F4F4F">
                <v:path arrowok="t"/>
              </v:shape>
            </v:group>
            <v:group style="position:absolute;left:5443;top:3154;width:466;height:2" coordorigin="5443,3154" coordsize="466,2">
              <v:shape style="position:absolute;left:5443;top:3154;width:466;height:2" coordorigin="5443,3154" coordsize="466,0" path="m5443,3154l5910,3154e" filled="f" stroked="t" strokeweight=".706329pt" strokecolor="#3B3B3B">
                <v:path arrowok="t"/>
              </v:shape>
            </v:group>
            <v:group style="position:absolute;left:5637;top:3154;width:3616;height:2" coordorigin="5637,3154" coordsize="3616,2">
              <v:shape style="position:absolute;left:5637;top:3154;width:3616;height:2" coordorigin="5637,3154" coordsize="3616,0" path="m5637,3154l9253,3154e" filled="f" stroked="t" strokeweight=".706329pt" strokecolor="#545454">
                <v:path arrowok="t"/>
              </v:shape>
            </v:group>
            <v:group style="position:absolute;left:9196;top:3157;width:231;height:2" coordorigin="9196,3157" coordsize="231,2">
              <v:shape style="position:absolute;left:9196;top:3157;width:231;height:2" coordorigin="9196,3157" coordsize="231,0" path="m9196,3157l9427,3157e" filled="f" stroked="t" strokeweight=".470886pt" strokecolor="#383838">
                <v:path arrowok="t"/>
              </v:shape>
            </v:group>
            <v:group style="position:absolute;left:9371;top:3157;width:461;height:2" coordorigin="9371,3157" coordsize="461,2">
              <v:shape style="position:absolute;left:9371;top:3157;width:461;height:2" coordorigin="9371,3157" coordsize="461,0" path="m9371,3157l9832,3157e" filled="f" stroked="t" strokeweight=".941772pt" strokecolor="#606060">
                <v:path arrowok="t"/>
              </v:shape>
            </v:group>
            <v:group style="position:absolute;left:9747;top:3157;width:207;height:2" coordorigin="9747,3157" coordsize="207,2">
              <v:shape style="position:absolute;left:9747;top:3157;width:207;height:2" coordorigin="9747,3157" coordsize="207,0" path="m9747,3157l9955,3157e" filled="f" stroked="t" strokeweight=".706329pt" strokecolor="#484848">
                <v:path arrowok="t"/>
              </v:shape>
            </v:group>
            <v:group style="position:absolute;left:9898;top:3157;width:344;height:2" coordorigin="9898,3157" coordsize="344,2">
              <v:shape style="position:absolute;left:9898;top:3157;width:344;height:2" coordorigin="9898,3157" coordsize="344,0" path="m9898,3157l10242,3157e" filled="f" stroked="t" strokeweight=".470886pt" strokecolor="#3F3F3F">
                <v:path arrowok="t"/>
              </v:shape>
            </v:group>
            <v:group style="position:absolute;left:10133;top:3157;width:1422;height:2" coordorigin="10133,3157" coordsize="1422,2">
              <v:shape style="position:absolute;left:10133;top:3157;width:1422;height:2" coordorigin="10133,3157" coordsize="1422,0" path="m10133,3157l11556,3157e" filled="f" stroked="t" strokeweight=".706329pt" strokecolor="#545454">
                <v:path arrowok="t"/>
              </v:shape>
            </v:group>
            <v:group style="position:absolute;left:358;top:3390;width:11202;height:2" coordorigin="358,3390" coordsize="11202,2">
              <v:shape style="position:absolute;left:358;top:3390;width:11202;height:2" coordorigin="358,3390" coordsize="11202,0" path="m358,3390l11560,3390e" filled="f" stroked="t" strokeweight=".706329pt" strokecolor="#4F4F4F">
                <v:path arrowok="t"/>
              </v:shape>
            </v:group>
            <v:group style="position:absolute;left:6800;top:3390;width:165;height:2" coordorigin="6800,3390" coordsize="165,2">
              <v:shape style="position:absolute;left:6800;top:3390;width:165;height:2" coordorigin="6800,3390" coordsize="165,0" path="m6800,3390l6964,3390e" filled="f" stroked="t" strokeweight=".470886pt" strokecolor="#232323">
                <v:path arrowok="t"/>
              </v:shape>
            </v:group>
            <v:group style="position:absolute;left:3866;top:3380;width:2;height:276" coordorigin="3866,3380" coordsize="2,276">
              <v:shape style="position:absolute;left:3866;top:3380;width:2;height:276" coordorigin="3866,3380" coordsize="0,276" path="m3866,3656l3866,3380e" filled="f" stroked="t" strokeweight=".470886pt" strokecolor="#282828">
                <v:path arrowok="t"/>
              </v:shape>
            </v:group>
            <v:group style="position:absolute;left:6948;top:3385;width:2;height:704" coordorigin="6948,3385" coordsize="2,704">
              <v:shape style="position:absolute;left:6948;top:3385;width:2;height:704" coordorigin="6948,3385" coordsize="0,704" path="m6948,4088l6948,3385e" filled="f" stroked="t" strokeweight=".706329pt" strokecolor="#4B4B4B">
                <v:path arrowok="t"/>
              </v:shape>
            </v:group>
            <v:group style="position:absolute;left:6931;top:3855;width:1455;height:2" coordorigin="6931,3855" coordsize="1455,2">
              <v:shape style="position:absolute;left:6931;top:3855;width:1455;height:2" coordorigin="6931,3855" coordsize="1455,0" path="m6931,3855l8386,3855e" filled="f" stroked="t" strokeweight=".235443pt" strokecolor="#646464">
                <v:path arrowok="t"/>
              </v:shape>
            </v:group>
            <v:group style="position:absolute;left:3866;top:3599;width:2;height:480" coordorigin="3866,3599" coordsize="2,480">
              <v:shape style="position:absolute;left:3866;top:3599;width:2;height:480" coordorigin="3866,3599" coordsize="0,480" path="m3866,4079l3866,3599e" filled="f" stroked="t" strokeweight=".941772pt" strokecolor="#4F4F4F">
                <v:path arrowok="t"/>
              </v:shape>
            </v:group>
            <v:group style="position:absolute;left:6948;top:3599;width:2;height:285" coordorigin="6948,3599" coordsize="2,285">
              <v:shape style="position:absolute;left:6948;top:3599;width:2;height:285" coordorigin="6948,3599" coordsize="0,285" path="m6948,3884l6948,3599e" filled="f" stroked="t" strokeweight=".941772pt" strokecolor="#606060">
                <v:path arrowok="t"/>
              </v:shape>
            </v:group>
            <v:group style="position:absolute;left:8386;top:3855;width:2011;height:2" coordorigin="8386,3855" coordsize="2011,2">
              <v:shape style="position:absolute;left:8386;top:3855;width:2011;height:2" coordorigin="8386,3855" coordsize="2011,0" path="m8386,3855l10397,3855e" filled="f" stroked="t" strokeweight=".235443pt" strokecolor="#000000">
                <v:path arrowok="t"/>
              </v:shape>
            </v:group>
            <v:group style="position:absolute;left:10397;top:3855;width:1158;height:2" coordorigin="10397,3855" coordsize="1158,2">
              <v:shape style="position:absolute;left:10397;top:3855;width:1158;height:2" coordorigin="10397,3855" coordsize="1158,0" path="m10397,3855l11556,3855e" filled="f" stroked="t" strokeweight=".235443pt" strokecolor="#777777">
                <v:path arrowok="t"/>
              </v:shape>
            </v:group>
            <v:group style="position:absolute;left:365;top:3827;width:2;height:252" coordorigin="365,3827" coordsize="2,252">
              <v:shape style="position:absolute;left:365;top:3827;width:2;height:252" coordorigin="365,3827" coordsize="0,252" path="m365,4079l365,3827e" filled="f" stroked="t" strokeweight=".470886pt" strokecolor="#3B3B3B">
                <v:path arrowok="t"/>
              </v:shape>
            </v:group>
            <v:group style="position:absolute;left:3861;top:4065;width:801;height:2" coordorigin="3861,4065" coordsize="801,2">
              <v:shape style="position:absolute;left:3861;top:4065;width:801;height:2" coordorigin="3861,4065" coordsize="801,0" path="m3861,4065l4662,4065e" filled="f" stroked="t" strokeweight=".706329pt" strokecolor="#4F4F4F">
                <v:path arrowok="t"/>
              </v:shape>
            </v:group>
            <v:group style="position:absolute;left:4605;top:4065;width:330;height:2" coordorigin="4605,4065" coordsize="330,2">
              <v:shape style="position:absolute;left:4605;top:4065;width:330;height:2" coordorigin="4605,4065" coordsize="330,0" path="m4605,4065l4935,4065e" filled="f" stroked="t" strokeweight=".470886pt" strokecolor="#3B3B3B">
                <v:path arrowok="t"/>
              </v:shape>
            </v:group>
            <v:group style="position:absolute;left:4878;top:4065;width:1031;height:2" coordorigin="4878,4065" coordsize="1031,2">
              <v:shape style="position:absolute;left:4878;top:4065;width:1031;height:2" coordorigin="4878,4065" coordsize="1031,0" path="m4878,4065l5910,4065e" filled="f" stroked="t" strokeweight=".706329pt" strokecolor="#545454">
                <v:path arrowok="t"/>
              </v:shape>
            </v:group>
            <v:group style="position:absolute;left:5853;top:4060;width:386;height:2" coordorigin="5853,4060" coordsize="386,2">
              <v:shape style="position:absolute;left:5853;top:4060;width:386;height:2" coordorigin="5853,4060" coordsize="386,0" path="m5853,4060l6239,4060e" filled="f" stroked="t" strokeweight=".706329pt" strokecolor="#BFBFBF">
                <v:path arrowok="t"/>
              </v:shape>
            </v:group>
            <v:group style="position:absolute;left:6687;top:4057;width:268;height:2" coordorigin="6687,4057" coordsize="268,2">
              <v:shape style="position:absolute;left:6687;top:4057;width:268;height:2" coordorigin="6687,4057" coordsize="268,0" path="m6687,4057l6955,4057e" filled="f" stroked="t" strokeweight=".470886pt" strokecolor="#B3B3B3">
                <v:path arrowok="t"/>
              </v:shape>
            </v:group>
            <v:group style="position:absolute;left:353;top:4374;width:3546;height:2" coordorigin="353,4374" coordsize="3546,2">
              <v:shape style="position:absolute;left:353;top:4374;width:3546;height:2" coordorigin="353,4374" coordsize="3546,0" path="m353,4374l3899,4374e" filled="f" stroked="t" strokeweight=".706329pt" strokecolor="#545454">
                <v:path arrowok="t"/>
              </v:shape>
            </v:group>
            <v:group style="position:absolute;left:3868;top:4022;width:2;height:361" coordorigin="3868,4022" coordsize="2,361">
              <v:shape style="position:absolute;left:3868;top:4022;width:2;height:361" coordorigin="3868,4022" coordsize="0,361" path="m3868,4383l3868,4022e" filled="f" stroked="t" strokeweight=".706329pt" strokecolor="#383838">
                <v:path arrowok="t"/>
              </v:shape>
            </v:group>
            <v:group style="position:absolute;left:3861;top:4369;width:2058;height:2" coordorigin="3861,4369" coordsize="2058,2">
              <v:shape style="position:absolute;left:3861;top:4369;width:2058;height:2" coordorigin="3861,4369" coordsize="2058,0" path="m3861,4369l5919,4369e" filled="f" stroked="t" strokeweight="1.177215pt" strokecolor="#3B3B3B">
                <v:path arrowok="t"/>
              </v:shape>
            </v:group>
            <v:group style="position:absolute;left:5443;top:4374;width:6122;height:2" coordorigin="5443,4374" coordsize="6122,2">
              <v:shape style="position:absolute;left:5443;top:4374;width:6122;height:2" coordorigin="5443,4374" coordsize="6122,0" path="m5443,4374l11565,4374e" filled="f" stroked="t" strokeweight=".941772pt" strokecolor="#545454">
                <v:path arrowok="t"/>
              </v:shape>
            </v:group>
            <v:group style="position:absolute;left:6941;top:4374;width:19;height:2" coordorigin="6941,4374" coordsize="19,2">
              <v:shape style="position:absolute;left:6941;top:4374;width:19;height:2" coordorigin="6941,4374" coordsize="19,0" path="m6941,4374l6960,4374e" filled="f" stroked="t" strokeweight=".95078pt" strokecolor="#383838">
                <v:path arrowok="t"/>
              </v:shape>
            </v:group>
            <v:group style="position:absolute;left:363;top:4647;width:3372;height:2" coordorigin="363,4647" coordsize="3372,2">
              <v:shape style="position:absolute;left:363;top:4647;width:3372;height:2" coordorigin="363,4647" coordsize="3372,0" path="m363,4647l3734,4647e" filled="f" stroked="t" strokeweight=".706329pt" strokecolor="#4F4F4F">
                <v:path arrowok="t"/>
              </v:shape>
            </v:group>
            <v:group style="position:absolute;left:367;top:4326;width:2;height:352" coordorigin="367,4326" coordsize="2,352">
              <v:shape style="position:absolute;left:367;top:4326;width:2;height:352" coordorigin="367,4326" coordsize="0,352" path="m367,4678l367,4326e" filled="f" stroked="t" strokeweight=".470886pt" strokecolor="#383838">
                <v:path arrowok="t"/>
              </v:shape>
            </v:group>
            <v:group style="position:absolute;left:2378;top:4369;width:2;height:1055" coordorigin="2378,4369" coordsize="2,1055">
              <v:shape style="position:absolute;left:2378;top:4369;width:2;height:1055" coordorigin="2378,4369" coordsize="0,1055" path="m2378,5424l2378,4369e" filled="f" stroked="t" strokeweight=".706329pt" strokecolor="#4B4B4B">
                <v:path arrowok="t"/>
              </v:shape>
            </v:group>
            <v:group style="position:absolute;left:3678;top:4649;width:212;height:2" coordorigin="3678,4649" coordsize="212,2">
              <v:shape style="position:absolute;left:3678;top:4649;width:212;height:2" coordorigin="3678,4649" coordsize="212,0" path="m3678,4649l3890,4649e" filled="f" stroked="t" strokeweight=".470886pt" strokecolor="#131313">
                <v:path arrowok="t"/>
              </v:shape>
            </v:group>
            <v:group style="position:absolute;left:3833;top:4652;width:7727;height:2" coordorigin="3833,4652" coordsize="7727,2">
              <v:shape style="position:absolute;left:3833;top:4652;width:7727;height:2" coordorigin="3833,4652" coordsize="7727,0" path="m3833,4652l11560,4652e" filled="f" stroked="t" strokeweight=".706329pt" strokecolor="#4F4F4F">
                <v:path arrowok="t"/>
              </v:shape>
            </v:group>
            <v:group style="position:absolute;left:2373;top:4892;width:4483;height:2" coordorigin="2373,4892" coordsize="4483,2">
              <v:shape style="position:absolute;left:2373;top:4892;width:4483;height:2" coordorigin="2373,4892" coordsize="4483,0" path="m2373,4892l6856,4892e" filled="f" stroked="t" strokeweight=".706329pt" strokecolor="#484848">
                <v:path arrowok="t"/>
              </v:shape>
            </v:group>
            <v:group style="position:absolute;left:6800;top:4892;width:165;height:2" coordorigin="6800,4892" coordsize="165,2">
              <v:shape style="position:absolute;left:6800;top:4892;width:165;height:2" coordorigin="6800,4892" coordsize="165,0" path="m6800,4892l6964,4892e" filled="f" stroked="t" strokeweight=".470886pt" strokecolor="#232323">
                <v:path arrowok="t"/>
              </v:shape>
            </v:group>
            <v:group style="position:absolute;left:6908;top:4894;width:3362;height:2" coordorigin="6908,4894" coordsize="3362,2">
              <v:shape style="position:absolute;left:6908;top:4894;width:3362;height:2" coordorigin="6908,4894" coordsize="3362,0" path="m6908,4894l10270,4894e" filled="f" stroked="t" strokeweight=".706329pt" strokecolor="#4F4F4F">
                <v:path arrowok="t"/>
              </v:shape>
            </v:group>
            <v:group style="position:absolute;left:10185;top:4892;width:240;height:2" coordorigin="10185,4892" coordsize="240,2">
              <v:shape style="position:absolute;left:10185;top:4892;width:240;height:2" coordorigin="10185,4892" coordsize="240,0" path="m10185,4892l10425,4892e" filled="f" stroked="t" strokeweight=".470886pt" strokecolor="#383838">
                <v:path arrowok="t"/>
              </v:shape>
            </v:group>
            <v:group style="position:absolute;left:10369;top:4894;width:1196;height:2" coordorigin="10369,4894" coordsize="1196,2">
              <v:shape style="position:absolute;left:10369;top:4894;width:1196;height:2" coordorigin="10369,4894" coordsize="1196,0" path="m10369,4894l11565,4894e" filled="f" stroked="t" strokeweight=".706329pt" strokecolor="#575757">
                <v:path arrowok="t"/>
              </v:shape>
            </v:group>
            <v:group style="position:absolute;left:11553;top:4607;width:2;height:333" coordorigin="11553,4607" coordsize="2,333">
              <v:shape style="position:absolute;left:11553;top:4607;width:2;height:333" coordorigin="11553,4607" coordsize="0,333" path="m11553,4939l11553,4607e" filled="f" stroked="t" strokeweight=".470886pt" strokecolor="#575757">
                <v:path arrowok="t"/>
              </v:shape>
            </v:group>
            <v:group style="position:absolute;left:7704;top:4897;width:2;height:276" coordorigin="7704,4897" coordsize="2,276">
              <v:shape style="position:absolute;left:7704;top:4897;width:2;height:276" coordorigin="7704,4897" coordsize="0,276" path="m7704,5172l7704,4897e" filled="f" stroked="t" strokeweight=".235443pt" strokecolor="#131313">
                <v:path arrowok="t"/>
              </v:shape>
            </v:group>
            <v:group style="position:absolute;left:11563;top:4854;width:2;height:6503" coordorigin="11563,4854" coordsize="2,6503">
              <v:shape style="position:absolute;left:11563;top:4854;width:2;height:6503" coordorigin="11563,4854" coordsize="0,6503" path="m11563,11357l11563,4854e" filled="f" stroked="t" strokeweight=".706329pt" strokecolor="#6B6B6B">
                <v:path arrowok="t"/>
              </v:shape>
            </v:group>
            <v:group style="position:absolute;left:367;top:5144;width:2;height:252" coordorigin="367,5144" coordsize="2,252">
              <v:shape style="position:absolute;left:367;top:5144;width:2;height:252" coordorigin="367,5144" coordsize="0,252" path="m367,5396l367,5144e" filled="f" stroked="t" strokeweight=".470886pt" strokecolor="#383838">
                <v:path arrowok="t"/>
              </v:shape>
            </v:group>
            <v:group style="position:absolute;left:4914;top:4887;width:2;height:2168" coordorigin="4914,4887" coordsize="2,2168">
              <v:shape style="position:absolute;left:4914;top:4887;width:2;height:2168" coordorigin="4914,4887" coordsize="0,2168" path="m4914,7055l4914,4887e" filled="f" stroked="t" strokeweight=".941772pt" strokecolor="#4B4B4B">
                <v:path arrowok="t"/>
              </v:shape>
            </v:group>
            <v:group style="position:absolute;left:4907;top:5374;width:1949;height:2" coordorigin="4907,5374" coordsize="1949,2">
              <v:shape style="position:absolute;left:4907;top:5374;width:1949;height:2" coordorigin="4907,5374" coordsize="1949,0" path="m4907,5374l6856,5374e" filled="f" stroked="t" strokeweight=".706329pt" strokecolor="#4B4B4B">
                <v:path arrowok="t"/>
              </v:shape>
            </v:group>
            <v:group style="position:absolute;left:6800;top:5377;width:165;height:2" coordorigin="6800,5377" coordsize="165,2">
              <v:shape style="position:absolute;left:6800;top:5377;width:165;height:2" coordorigin="6800,5377" coordsize="165,0" path="m6800,5377l6964,5377e" filled="f" stroked="t" strokeweight=".470886pt" strokecolor="#1C1C1C">
                <v:path arrowok="t"/>
              </v:shape>
            </v:group>
            <v:group style="position:absolute;left:7704;top:5172;width:2;height:204" coordorigin="7704,5172" coordsize="2,204">
              <v:shape style="position:absolute;left:7704;top:5172;width:2;height:204" coordorigin="7704,5172" coordsize="0,204" path="m7704,5377l7704,5172e" filled="f" stroked="t" strokeweight=".235443pt" strokecolor="#646464">
                <v:path arrowok="t"/>
              </v:shape>
            </v:group>
            <v:group style="position:absolute;left:6908;top:5374;width:4652;height:2" coordorigin="6908,5374" coordsize="4652,2">
              <v:shape style="position:absolute;left:6908;top:5374;width:4652;height:2" coordorigin="6908,5374" coordsize="4652,0" path="m6908,5374l11560,5374e" filled="f" stroked="t" strokeweight=".706329pt" strokecolor="#575757">
                <v:path arrowok="t"/>
              </v:shape>
            </v:group>
            <v:group style="position:absolute;left:10185;top:5377;width:240;height:2" coordorigin="10185,5377" coordsize="240,2">
              <v:shape style="position:absolute;left:10185;top:5377;width:240;height:2" coordorigin="10185,5377" coordsize="240,0" path="m10185,5377l10425,5377e" filled="f" stroked="t" strokeweight=".470886pt" strokecolor="#3F3F3F">
                <v:path arrowok="t"/>
              </v:shape>
            </v:group>
            <v:group style="position:absolute;left:2378;top:5339;width:2;height:328" coordorigin="2378,5339" coordsize="2,328">
              <v:shape style="position:absolute;left:2378;top:5339;width:2;height:328" coordorigin="2378,5339" coordsize="0,328" path="m2378,5667l2378,5339e" filled="f" stroked="t" strokeweight=".470886pt" strokecolor="#343434">
                <v:path arrowok="t"/>
              </v:shape>
            </v:group>
            <v:group style="position:absolute;left:4907;top:5621;width:6654;height:2" coordorigin="4907,5621" coordsize="6654,2">
              <v:shape style="position:absolute;left:4907;top:5621;width:6654;height:2" coordorigin="4907,5621" coordsize="6654,0" path="m4907,5621l11560,5621e" filled="f" stroked="t" strokeweight=".706329pt" strokecolor="#545454">
                <v:path arrowok="t"/>
              </v:shape>
            </v:group>
            <v:group style="position:absolute;left:4902;top:5857;width:3513;height:2" coordorigin="4902,5857" coordsize="3513,2">
              <v:shape style="position:absolute;left:4902;top:5857;width:3513;height:2" coordorigin="4902,5857" coordsize="3513,0" path="m4902,5857l8415,5857e" filled="f" stroked="t" strokeweight=".470886pt" strokecolor="#4F4F4F">
                <v:path arrowok="t"/>
              </v:shape>
            </v:group>
            <v:group style="position:absolute;left:8132;top:5859;width:3433;height:2" coordorigin="8132,5859" coordsize="3433,2">
              <v:shape style="position:absolute;left:8132;top:5859;width:3433;height:2" coordorigin="8132,5859" coordsize="3433,0" path="m8132,5859l11565,5859e" filled="f" stroked="t" strokeweight=".706329pt" strokecolor="#5B5B5B">
                <v:path arrowok="t"/>
              </v:shape>
            </v:group>
            <v:group style="position:absolute;left:367;top:5814;width:2;height:304" coordorigin="367,5814" coordsize="2,304">
              <v:shape style="position:absolute;left:367;top:5814;width:2;height:304" coordorigin="367,5814" coordsize="0,304" path="m367,6118l367,5814e" filled="f" stroked="t" strokeweight=".470886pt" strokecolor="#343434">
                <v:path arrowok="t"/>
              </v:shape>
            </v:group>
            <v:group style="position:absolute;left:2369;top:6097;width:9192;height:2" coordorigin="2369,6097" coordsize="9192,2">
              <v:shape style="position:absolute;left:2369;top:6097;width:9192;height:2" coordorigin="2369,6097" coordsize="9192,0" path="m2369,6097l11560,6097e" filled="f" stroked="t" strokeweight=".706329pt" strokecolor="#545454">
                <v:path arrowok="t"/>
              </v:shape>
            </v:group>
            <v:group style="position:absolute;left:9371;top:6099;width:433;height:2" coordorigin="9371,6099" coordsize="433,2">
              <v:shape style="position:absolute;left:9371;top:6099;width:433;height:2" coordorigin="9371,6099" coordsize="433,0" path="m9371,6099l9804,6099e" filled="f" stroked="t" strokeweight=".470886pt" strokecolor="#3B3B3B">
                <v:path arrowok="t"/>
              </v:shape>
            </v:group>
            <v:group style="position:absolute;left:10185;top:6099;width:240;height:2" coordorigin="10185,6099" coordsize="240,2">
              <v:shape style="position:absolute;left:10185;top:6099;width:240;height:2" coordorigin="10185,6099" coordsize="240,0" path="m10185,6099l10425,6099e" filled="f" stroked="t" strokeweight=".470886pt" strokecolor="#3B3B3B">
                <v:path arrowok="t"/>
              </v:shape>
            </v:group>
            <v:group style="position:absolute;left:2241;top:6335;width:2420;height:2" coordorigin="2241,6335" coordsize="2420,2">
              <v:shape style="position:absolute;left:2241;top:6335;width:2420;height:2" coordorigin="2241,6335" coordsize="2420,0" path="m2241,6335l4662,6335e" filled="f" stroked="t" strokeweight=".941772pt" strokecolor="#4F4F4F">
                <v:path arrowok="t"/>
              </v:shape>
            </v:group>
            <v:group style="position:absolute;left:4605;top:6337;width:339;height:2" coordorigin="4605,6337" coordsize="339,2">
              <v:shape style="position:absolute;left:4605;top:6337;width:339;height:2" coordorigin="4605,6337" coordsize="339,0" path="m4605,6337l4944,6337e" filled="f" stroked="t" strokeweight=".470886pt" strokecolor="#343434">
                <v:path arrowok="t"/>
              </v:shape>
            </v:group>
            <v:group style="position:absolute;left:4874;top:6337;width:4619;height:2" coordorigin="4874,6337" coordsize="4619,2">
              <v:shape style="position:absolute;left:4874;top:6337;width:4619;height:2" coordorigin="4874,6337" coordsize="4619,0" path="m4874,6337l9493,6337e" filled="f" stroked="t" strokeweight=".706329pt" strokecolor="#4F4F4F">
                <v:path arrowok="t"/>
              </v:shape>
            </v:group>
            <v:group style="position:absolute;left:9371;top:6337;width:433;height:2" coordorigin="9371,6337" coordsize="433,2">
              <v:shape style="position:absolute;left:9371;top:6337;width:433;height:2" coordorigin="9371,6337" coordsize="433,0" path="m9371,6337l9804,6337e" filled="f" stroked="t" strokeweight=".470886pt" strokecolor="#444444">
                <v:path arrowok="t"/>
              </v:shape>
            </v:group>
            <v:group style="position:absolute;left:9747;top:6337;width:494;height:2" coordorigin="9747,6337" coordsize="494,2">
              <v:shape style="position:absolute;left:9747;top:6337;width:494;height:2" coordorigin="9747,6337" coordsize="494,0" path="m9747,6337l10242,6337e" filled="f" stroked="t" strokeweight=".706329pt" strokecolor="#575757">
                <v:path arrowok="t"/>
              </v:shape>
            </v:group>
            <v:group style="position:absolute;left:10185;top:6337;width:240;height:2" coordorigin="10185,6337" coordsize="240,2">
              <v:shape style="position:absolute;left:10185;top:6337;width:240;height:2" coordorigin="10185,6337" coordsize="240,0" path="m10185,6337l10425,6337e" filled="f" stroked="t" strokeweight=".470886pt" strokecolor="#2B2B2B">
                <v:path arrowok="t"/>
              </v:shape>
            </v:group>
            <v:group style="position:absolute;left:10369;top:6337;width:1196;height:2" coordorigin="10369,6337" coordsize="1196,2">
              <v:shape style="position:absolute;left:10369;top:6337;width:1196;height:2" coordorigin="10369,6337" coordsize="1196,0" path="m10369,6337l11565,6337e" filled="f" stroked="t" strokeweight=".706329pt" strokecolor="#5B5B5B">
                <v:path arrowok="t"/>
              </v:shape>
            </v:group>
            <v:group style="position:absolute;left:7704;top:6342;width:2;height:276" coordorigin="7704,6342" coordsize="2,276">
              <v:shape style="position:absolute;left:7704;top:6342;width:2;height:276" coordorigin="7704,6342" coordsize="0,276" path="m7704,6617l7704,6342e" filled="f" stroked="t" strokeweight=".235443pt" strokecolor="#1C1C1C">
                <v:path arrowok="t"/>
              </v:shape>
            </v:group>
            <v:group style="position:absolute;left:2369;top:6808;width:1366;height:2" coordorigin="2369,6808" coordsize="1366,2">
              <v:shape style="position:absolute;left:2369;top:6808;width:1366;height:2" coordorigin="2369,6808" coordsize="1366,0" path="m2369,6808l3734,6808e" filled="f" stroked="t" strokeweight=".706329pt" strokecolor="#4B4B4B">
                <v:path arrowok="t"/>
              </v:shape>
            </v:group>
            <v:group style="position:absolute;left:3678;top:6808;width:212;height:2" coordorigin="3678,6808" coordsize="212,2">
              <v:shape style="position:absolute;left:3678;top:6808;width:212;height:2" coordorigin="3678,6808" coordsize="212,0" path="m3678,6808l3890,6808e" filled="f" stroked="t" strokeweight=".470886pt" strokecolor="#282828">
                <v:path arrowok="t"/>
              </v:shape>
            </v:group>
            <v:group style="position:absolute;left:3833;top:6808;width:2077;height:2" coordorigin="3833,6808" coordsize="2077,2">
              <v:shape style="position:absolute;left:3833;top:6808;width:2077;height:2" coordorigin="3833,6808" coordsize="2077,0" path="m3833,6808l5910,6808e" filled="f" stroked="t" strokeweight=".706329pt" strokecolor="#4B4B4B">
                <v:path arrowok="t"/>
              </v:shape>
            </v:group>
            <v:group style="position:absolute;left:4916;top:6589;width:2;height:242" coordorigin="4916,6589" coordsize="2,242">
              <v:shape style="position:absolute;left:4916;top:6589;width:2;height:242" coordorigin="4916,6589" coordsize="0,242" path="m4916,6831l4916,6589e" filled="f" stroked="t" strokeweight=".470886pt" strokecolor="#282828">
                <v:path arrowok="t"/>
              </v:shape>
            </v:group>
            <v:group style="position:absolute;left:5853;top:6808;width:367;height:2" coordorigin="5853,6808" coordsize="367,2">
              <v:shape style="position:absolute;left:5853;top:6808;width:367;height:2" coordorigin="5853,6808" coordsize="367,0" path="m5853,6808l6220,6808e" filled="f" stroked="t" strokeweight=".706329pt" strokecolor="#383838">
                <v:path arrowok="t"/>
              </v:shape>
            </v:group>
            <v:group style="position:absolute;left:6084;top:6810;width:5476;height:2" coordorigin="6084,6810" coordsize="5476,2">
              <v:shape style="position:absolute;left:6084;top:6810;width:5476;height:2" coordorigin="6084,6810" coordsize="5476,0" path="m6084,6810l11560,6810e" filled="f" stroked="t" strokeweight=".706329pt" strokecolor="#4F4F4F">
                <v:path arrowok="t"/>
              </v:shape>
            </v:group>
            <v:group style="position:absolute;left:7704;top:6617;width:2;height:428" coordorigin="7704,6617" coordsize="2,428">
              <v:shape style="position:absolute;left:7704;top:6617;width:2;height:428" coordorigin="7704,6617" coordsize="0,428" path="m7704,7045l7704,6617e" filled="f" stroked="t" strokeweight=".235443pt" strokecolor="#5B5B5B">
                <v:path arrowok="t"/>
              </v:shape>
            </v:group>
            <v:group style="position:absolute;left:11556;top:6589;width:2;height:242" coordorigin="11556,6589" coordsize="2,242">
              <v:shape style="position:absolute;left:11556;top:6589;width:2;height:242" coordorigin="11556,6589" coordsize="0,242" path="m11556,6831l11556,6589e" filled="f" stroked="t" strokeweight=".470886pt" strokecolor="#575757">
                <v:path arrowok="t"/>
              </v:shape>
            </v:group>
            <v:group style="position:absolute;left:363;top:6765;width:2;height:299" coordorigin="363,6765" coordsize="2,299">
              <v:shape style="position:absolute;left:363;top:6765;width:2;height:299" coordorigin="363,6765" coordsize="0,299" path="m363,7064l363,6765e" filled="f" stroked="t" strokeweight=".470886pt" strokecolor="#2B2B2B">
                <v:path arrowok="t"/>
              </v:shape>
            </v:group>
            <v:group style="position:absolute;left:2383;top:4369;width:2;height:12194" coordorigin="2383,4369" coordsize="2,12194">
              <v:shape style="position:absolute;left:2383;top:4369;width:2;height:12194" coordorigin="2383,4369" coordsize="0,12194" path="m2383,16563l2383,4369e" filled="f" stroked="t" strokeweight=".706329pt" strokecolor="#4B4B4B">
                <v:path arrowok="t"/>
              </v:shape>
            </v:group>
            <v:group style="position:absolute;left:2373;top:7048;width:9192;height:2" coordorigin="2373,7048" coordsize="9192,2">
              <v:shape style="position:absolute;left:2373;top:7048;width:9192;height:2" coordorigin="2373,7048" coordsize="9192,0" path="m2373,7048l11565,7048e" filled="f" stroked="t" strokeweight=".706329pt" strokecolor="#4F4F4F">
                <v:path arrowok="t"/>
              </v:shape>
            </v:group>
            <v:group style="position:absolute;left:11556;top:6760;width:2;height:951" coordorigin="11556,6760" coordsize="2,951">
              <v:shape style="position:absolute;left:11556;top:6760;width:2;height:951" coordorigin="11556,6760" coordsize="0,951" path="m11556,7711l11556,6760e" filled="f" stroked="t" strokeweight=".706329pt" strokecolor="#747474">
                <v:path arrowok="t"/>
              </v:shape>
            </v:group>
            <v:group style="position:absolute;left:353;top:7288;width:11212;height:2" coordorigin="353,7288" coordsize="11212,2">
              <v:shape style="position:absolute;left:353;top:7288;width:11212;height:2" coordorigin="353,7288" coordsize="11212,0" path="m353,7288l11565,7288e" filled="f" stroked="t" strokeweight=".706329pt" strokecolor="#4F4F4F">
                <v:path arrowok="t"/>
              </v:shape>
            </v:group>
            <v:group style="position:absolute;left:6800;top:7288;width:165;height:2" coordorigin="6800,7288" coordsize="165,2">
              <v:shape style="position:absolute;left:6800;top:7288;width:165;height:2" coordorigin="6800,7288" coordsize="165,0" path="m6800,7288l6964,7288e" filled="f" stroked="t" strokeweight=".470886pt" strokecolor="#1C1C1C">
                <v:path arrowok="t"/>
              </v:shape>
            </v:group>
            <v:group style="position:absolute;left:7327;top:7288;width:405;height:2" coordorigin="7327,7288" coordsize="405,2">
              <v:shape style="position:absolute;left:7327;top:7288;width:405;height:2" coordorigin="7327,7288" coordsize="405,0" path="m7327,7288l7732,7288e" filled="f" stroked="t" strokeweight=".470886pt" strokecolor="#3B3B3B">
                <v:path arrowok="t"/>
              </v:shape>
            </v:group>
            <v:group style="position:absolute;left:2378;top:7240;width:2;height:328" coordorigin="2378,7240" coordsize="2,328">
              <v:shape style="position:absolute;left:2378;top:7240;width:2;height:328" coordorigin="2378,7240" coordsize="0,328" path="m2378,7568l2378,7240e" filled="f" stroked="t" strokeweight=".706329pt" strokecolor="#4B4B4B">
                <v:path arrowok="t"/>
              </v:shape>
            </v:group>
            <v:group style="position:absolute;left:358;top:7754;width:11212;height:2" coordorigin="358,7754" coordsize="11212,2">
              <v:shape style="position:absolute;left:358;top:7754;width:11212;height:2" coordorigin="358,7754" coordsize="11212,0" path="m358,7754l11570,7754e" filled="f" stroked="t" strokeweight=".706329pt" strokecolor="#545454">
                <v:path arrowok="t"/>
              </v:shape>
            </v:group>
            <v:group style="position:absolute;left:2378;top:7511;width:2;height:271" coordorigin="2378,7511" coordsize="2,271">
              <v:shape style="position:absolute;left:2378;top:7511;width:2;height:271" coordorigin="2378,7511" coordsize="0,271" path="m2378,7782l2378,7511e" filled="f" stroked="t" strokeweight=".470886pt" strokecolor="#343434">
                <v:path arrowok="t"/>
              </v:shape>
            </v:group>
            <v:group style="position:absolute;left:4605;top:7754;width:330;height:2" coordorigin="4605,7754" coordsize="330,2">
              <v:shape style="position:absolute;left:4605;top:7754;width:330;height:2" coordorigin="4605,7754" coordsize="330,0" path="m4605,7754l4935,7754e" filled="f" stroked="t" strokeweight=".470886pt" strokecolor="#383838">
                <v:path arrowok="t"/>
              </v:shape>
            </v:group>
            <v:group style="position:absolute;left:6800;top:7754;width:165;height:2" coordorigin="6800,7754" coordsize="165,2">
              <v:shape style="position:absolute;left:6800;top:7754;width:165;height:2" coordorigin="6800,7754" coordsize="165,0" path="m6800,7754l6964,7754e" filled="f" stroked="t" strokeweight=".470886pt" strokecolor="#282828">
                <v:path arrowok="t"/>
              </v:shape>
            </v:group>
            <v:group style="position:absolute;left:7327;top:7754;width:405;height:2" coordorigin="7327,7754" coordsize="405,2">
              <v:shape style="position:absolute;left:7327;top:7754;width:405;height:2" coordorigin="7327,7754" coordsize="405,0" path="m7327,7754l7732,7754e" filled="f" stroked="t" strokeweight=".470886pt" strokecolor="#3B3B3B">
                <v:path arrowok="t"/>
              </v:shape>
            </v:group>
            <v:group style="position:absolute;left:4921;top:7749;width:2;height:266" coordorigin="4921,7749" coordsize="2,266">
              <v:shape style="position:absolute;left:4921;top:7749;width:2;height:266" coordorigin="4921,7749" coordsize="0,266" path="m4921,8015l4921,7749e" filled="f" stroked="t" strokeweight=".470886pt" strokecolor="#444444">
                <v:path arrowok="t"/>
              </v:shape>
            </v:group>
            <v:group style="position:absolute;left:4911;top:7996;width:4342;height:2" coordorigin="4911,7996" coordsize="4342,2">
              <v:shape style="position:absolute;left:4911;top:7996;width:4342;height:2" coordorigin="4911,7996" coordsize="4342,0" path="m4911,7996l9253,7996e" filled="f" stroked="t" strokeweight=".706329pt" strokecolor="#4F4F4F">
                <v:path arrowok="t"/>
              </v:shape>
            </v:group>
            <v:group style="position:absolute;left:9196;top:7996;width:231;height:2" coordorigin="9196,7996" coordsize="231,2">
              <v:shape style="position:absolute;left:9196;top:7996;width:231;height:2" coordorigin="9196,7996" coordsize="231,0" path="m9196,7996l9427,7996e" filled="f" stroked="t" strokeweight=".470886pt" strokecolor="#232323">
                <v:path arrowok="t"/>
              </v:shape>
            </v:group>
            <v:group style="position:absolute;left:9371;top:7998;width:2199;height:2" coordorigin="9371,7998" coordsize="2199,2">
              <v:shape style="position:absolute;left:9371;top:7998;width:2199;height:2" coordorigin="9371,7998" coordsize="2199,0" path="m9371,7998l11570,7998e" filled="f" stroked="t" strokeweight=".706329pt" strokecolor="#575757">
                <v:path arrowok="t"/>
              </v:shape>
            </v:group>
            <v:group style="position:absolute;left:4921;top:7872;width:2;height:865" coordorigin="4921,7872" coordsize="2,865">
              <v:shape style="position:absolute;left:4921;top:7872;width:2;height:865" coordorigin="4921,7872" coordsize="0,865" path="m4921,8738l4921,7872e" filled="f" stroked="t" strokeweight=".706329pt" strokecolor="#545454">
                <v:path arrowok="t"/>
              </v:shape>
            </v:group>
            <v:group style="position:absolute;left:4911;top:8234;width:589;height:2" coordorigin="4911,8234" coordsize="589,2">
              <v:shape style="position:absolute;left:4911;top:8234;width:589;height:2" coordorigin="4911,8234" coordsize="589,0" path="m4911,8234l5500,8234e" filled="f" stroked="t" strokeweight=".470886pt" strokecolor="#4B4B4B">
                <v:path arrowok="t"/>
              </v:shape>
            </v:group>
            <v:group style="position:absolute;left:5443;top:8234;width:3037;height:2" coordorigin="5443,8234" coordsize="3037,2">
              <v:shape style="position:absolute;left:5443;top:8234;width:3037;height:2" coordorigin="5443,8234" coordsize="3037,0" path="m5443,8234l8481,8234e" filled="f" stroked="t" strokeweight=".706329pt" strokecolor="#545454">
                <v:path arrowok="t"/>
              </v:shape>
            </v:group>
            <v:group style="position:absolute;left:6837;top:7987;width:2;height:290" coordorigin="6837,7987" coordsize="2,290">
              <v:shape style="position:absolute;left:6837;top:7987;width:2;height:290" coordorigin="6837,7987" coordsize="0,290" path="m6837,8277l6837,7987e" filled="f" stroked="t" strokeweight=".706329pt" strokecolor="#575757">
                <v:path arrowok="t"/>
              </v:shape>
            </v:group>
            <v:group style="position:absolute;left:8391;top:7987;width:2;height:513" coordorigin="8391,7987" coordsize="2,513">
              <v:shape style="position:absolute;left:8391;top:7987;width:2;height:513" coordorigin="8391,7987" coordsize="0,513" path="m8391,8500l8391,7987e" filled="f" stroked="t" strokeweight=".470886pt" strokecolor="#4B4B4B">
                <v:path arrowok="t"/>
              </v:shape>
            </v:group>
            <v:group style="position:absolute;left:8354;top:8234;width:1450;height:2" coordorigin="8354,8234" coordsize="1450,2">
              <v:shape style="position:absolute;left:8354;top:8234;width:1450;height:2" coordorigin="8354,8234" coordsize="1450,0" path="m8354,8234l9804,8234e" filled="f" stroked="t" strokeweight=".470886pt" strokecolor="#4B4B4B">
                <v:path arrowok="t"/>
              </v:shape>
            </v:group>
            <v:group style="position:absolute;left:9747;top:8236;width:207;height:2" coordorigin="9747,8236" coordsize="207,2">
              <v:shape style="position:absolute;left:9747;top:8236;width:207;height:2" coordorigin="9747,8236" coordsize="207,0" path="m9747,8236l9955,8236e" filled="f" stroked="t" strokeweight=".941772pt" strokecolor="#646464">
                <v:path arrowok="t"/>
              </v:shape>
            </v:group>
            <v:group style="position:absolute;left:9898;top:8236;width:363;height:2" coordorigin="9898,8236" coordsize="363,2">
              <v:shape style="position:absolute;left:9898;top:8236;width:363;height:2" coordorigin="9898,8236" coordsize="363,0" path="m9898,8236l10261,8236e" filled="f" stroked="t" strokeweight=".470886pt" strokecolor="#3F3F3F">
                <v:path arrowok="t"/>
              </v:shape>
            </v:group>
            <v:group style="position:absolute;left:10162;top:8234;width:1408;height:2" coordorigin="10162,8234" coordsize="1408,2">
              <v:shape style="position:absolute;left:10162;top:8234;width:1408;height:2" coordorigin="10162,8234" coordsize="1408,0" path="m10162,8234l11570,8234e" filled="f" stroked="t" strokeweight=".706329pt" strokecolor="#606060">
                <v:path arrowok="t"/>
              </v:shape>
            </v:group>
            <v:group style="position:absolute;left:11560;top:7953;width:2;height:304" coordorigin="11560,7953" coordsize="2,304">
              <v:shape style="position:absolute;left:11560;top:7953;width:2;height:304" coordorigin="11560,7953" coordsize="0,304" path="m11560,8258l11560,7953e" filled="f" stroked="t" strokeweight=".941772pt" strokecolor="#777777">
                <v:path arrowok="t"/>
              </v:shape>
            </v:group>
            <v:group style="position:absolute;left:363;top:8726;width:3372;height:2" coordorigin="363,8726" coordsize="3372,2">
              <v:shape style="position:absolute;left:363;top:8726;width:3372;height:2" coordorigin="363,8726" coordsize="3372,0" path="m363,8726l3734,8726e" filled="f" stroked="t" strokeweight=".706329pt" strokecolor="#4B4B4B">
                <v:path arrowok="t"/>
              </v:shape>
            </v:group>
            <v:group style="position:absolute;left:3678;top:8728;width:212;height:2" coordorigin="3678,8728" coordsize="212,2">
              <v:shape style="position:absolute;left:3678;top:8728;width:212;height:2" coordorigin="3678,8728" coordsize="212,0" path="m3678,8728l3890,8728e" filled="f" stroked="t" strokeweight=".470886pt" strokecolor="#1F1F1F">
                <v:path arrowok="t"/>
              </v:shape>
            </v:group>
            <v:group style="position:absolute;left:3833;top:8731;width:7737;height:2" coordorigin="3833,8731" coordsize="7737,2">
              <v:shape style="position:absolute;left:3833;top:8731;width:7737;height:2" coordorigin="3833,8731" coordsize="7737,0" path="m3833,8731l11570,8731e" filled="f" stroked="t" strokeweight=".706329pt" strokecolor="#4F4F4F">
                <v:path arrowok="t"/>
              </v:shape>
            </v:group>
            <v:group style="position:absolute;left:6837;top:8158;width:2;height:580" coordorigin="6837,8158" coordsize="2,580">
              <v:shape style="position:absolute;left:6837;top:8158;width:2;height:580" coordorigin="6837,8158" coordsize="0,580" path="m6837,8738l6837,8158e" filled="f" stroked="t" strokeweight=".706329pt" strokecolor="#5B5B5B">
                <v:path arrowok="t"/>
              </v:shape>
            </v:group>
            <v:group style="position:absolute;left:8391;top:8186;width:2;height:551" coordorigin="8391,8186" coordsize="2,551">
              <v:shape style="position:absolute;left:8391;top:8186;width:2;height:551" coordorigin="8391,8186" coordsize="0,551" path="m8391,8738l8391,8186e" filled="f" stroked="t" strokeweight=".706329pt" strokecolor="#575757">
                <v:path arrowok="t"/>
              </v:shape>
            </v:group>
            <v:group style="position:absolute;left:11563;top:8681;width:2;height:314" coordorigin="11563,8681" coordsize="2,314">
              <v:shape style="position:absolute;left:11563;top:8681;width:2;height:314" coordorigin="11563,8681" coordsize="0,314" path="m11563,8994l11563,8681e" filled="f" stroked="t" strokeweight=".470886pt" strokecolor="#676767">
                <v:path arrowok="t"/>
              </v:shape>
            </v:group>
            <v:group style="position:absolute;left:363;top:9534;width:11207;height:2" coordorigin="363,9534" coordsize="11207,2">
              <v:shape style="position:absolute;left:363;top:9534;width:11207;height:2" coordorigin="363,9534" coordsize="11207,0" path="m363,9534l11570,9534e" filled="f" stroked="t" strokeweight=".706329pt" strokecolor="#545454">
                <v:path arrowok="t"/>
              </v:shape>
            </v:group>
            <v:group style="position:absolute;left:11563;top:9484;width:2;height:338" coordorigin="11563,9484" coordsize="2,338">
              <v:shape style="position:absolute;left:11563;top:9484;width:2;height:338" coordorigin="11563,9484" coordsize="0,338" path="m11563,9822l11563,9484e" filled="f" stroked="t" strokeweight=".470886pt" strokecolor="#676767">
                <v:path arrowok="t"/>
              </v:shape>
            </v:group>
            <v:group style="position:absolute;left:367;top:10375;width:11202;height:2" coordorigin="367,10375" coordsize="11202,2">
              <v:shape style="position:absolute;left:367;top:10375;width:11202;height:2" coordorigin="367,10375" coordsize="11202,0" path="m367,10375l11570,10375e" filled="f" stroked="t" strokeweight=".706329pt" strokecolor="#545454">
                <v:path arrowok="t"/>
              </v:shape>
            </v:group>
            <v:group style="position:absolute;left:10185;top:10378;width:240;height:2" coordorigin="10185,10378" coordsize="240,2">
              <v:shape style="position:absolute;left:10185;top:10378;width:240;height:2" coordorigin="10185,10378" coordsize="240,0" path="m10185,10378l10425,10378e" filled="f" stroked="t" strokeweight=".470886pt" strokecolor="#383838">
                <v:path arrowok="t"/>
              </v:shape>
            </v:group>
            <v:group style="position:absolute;left:11565;top:10012;width:2;height:390" coordorigin="11565,10012" coordsize="2,390">
              <v:shape style="position:absolute;left:11565;top:10012;width:2;height:390" coordorigin="11565,10012" coordsize="0,390" path="m11565,10402l11565,10012e" filled="f" stroked="t" strokeweight=".470886pt" strokecolor="#606060">
                <v:path arrowok="t"/>
              </v:shape>
            </v:group>
            <v:group style="position:absolute;left:358;top:10653;width:1366;height:2" coordorigin="358,10653" coordsize="1366,2">
              <v:shape style="position:absolute;left:358;top:10653;width:1366;height:2" coordorigin="358,10653" coordsize="1366,0" path="m358,10653l1723,10653e" filled="f" stroked="t" strokeweight=".235443pt" strokecolor="#4B4B4B">
                <v:path arrowok="t"/>
              </v:shape>
            </v:group>
            <v:group style="position:absolute;left:372;top:10330;width:2;height:357" coordorigin="372,10330" coordsize="2,357">
              <v:shape style="position:absolute;left:372;top:10330;width:2;height:357" coordorigin="372,10330" coordsize="0,357" path="m372,10687l372,10330e" filled="f" stroked="t" strokeweight=".470886pt" strokecolor="#444444">
                <v:path arrowok="t"/>
              </v:shape>
            </v:group>
            <v:group style="position:absolute;left:1723;top:10653;width:650;height:2" coordorigin="1723,10653" coordsize="650,2">
              <v:shape style="position:absolute;left:1723;top:10653;width:650;height:2" coordorigin="1723,10653" coordsize="650,0" path="m1723,10653l2373,10653e" filled="f" stroked="t" strokeweight=".235443pt" strokecolor="#979797">
                <v:path arrowok="t"/>
              </v:shape>
            </v:group>
            <v:group style="position:absolute;left:2359;top:10653;width:1154;height:2" coordorigin="2359,10653" coordsize="1154,2">
              <v:shape style="position:absolute;left:2359;top:10653;width:1154;height:2" coordorigin="2359,10653" coordsize="1154,0" path="m2359,10653l3513,10653e" filled="f" stroked="t" strokeweight=".235443pt" strokecolor="#606060">
                <v:path arrowok="t"/>
              </v:shape>
            </v:group>
            <v:group style="position:absolute;left:3513;top:10653;width:5575;height:2" coordorigin="3513,10653" coordsize="5575,2">
              <v:shape style="position:absolute;left:3513;top:10653;width:5575;height:2" coordorigin="3513,10653" coordsize="5575,0" path="m3513,10653l9088,10653e" filled="f" stroked="t" strokeweight=".235443pt" strokecolor="#000000">
                <v:path arrowok="t"/>
              </v:shape>
            </v:group>
            <v:group style="position:absolute;left:9818;top:10623;width:137;height:2" coordorigin="9818,10623" coordsize="137,2">
              <v:shape style="position:absolute;left:9818;top:10623;width:137;height:2" coordorigin="9818,10623" coordsize="137,0" path="m9818,10623l9955,10623e" filled="f" stroked="t" strokeweight=".235443pt" strokecolor="#878787">
                <v:path arrowok="t"/>
              </v:shape>
            </v:group>
            <v:group style="position:absolute;left:9926;top:10653;width:471;height:2" coordorigin="9926,10653" coordsize="471,2">
              <v:shape style="position:absolute;left:9926;top:10653;width:471;height:2" coordorigin="9926,10653" coordsize="471,0" path="m9926,10653l10397,10653e" filled="f" stroked="t" strokeweight=".235443pt" strokecolor="#000000">
                <v:path arrowok="t"/>
              </v:shape>
            </v:group>
            <v:group style="position:absolute;left:10397;top:10653;width:1158;height:2" coordorigin="10397,10653" coordsize="1158,2">
              <v:shape style="position:absolute;left:10397;top:10653;width:1158;height:2" coordorigin="10397,10653" coordsize="1158,0" path="m10397,10653l11556,10653e" filled="f" stroked="t" strokeweight=".235443pt" strokecolor="#9C9C9C">
                <v:path arrowok="t"/>
              </v:shape>
            </v:group>
            <v:group style="position:absolute;left:777;top:10853;width:6079;height:2" coordorigin="777,10853" coordsize="6079,2">
              <v:shape style="position:absolute;left:777;top:10853;width:6079;height:2" coordorigin="777,10853" coordsize="6079,0" path="m777,10853l6856,10853e" filled="f" stroked="t" strokeweight=".706329pt" strokecolor="#545454">
                <v:path arrowok="t"/>
              </v:shape>
            </v:group>
            <v:group style="position:absolute;left:6800;top:10853;width:165;height:2" coordorigin="6800,10853" coordsize="165,2">
              <v:shape style="position:absolute;left:6800;top:10853;width:165;height:2" coordorigin="6800,10853" coordsize="165,0" path="m6800,10853l6964,10853e" filled="f" stroked="t" strokeweight=".470886pt" strokecolor="#282828">
                <v:path arrowok="t"/>
              </v:shape>
            </v:group>
            <v:group style="position:absolute;left:6908;top:10853;width:3357;height:2" coordorigin="6908,10853" coordsize="3357,2">
              <v:shape style="position:absolute;left:6908;top:10853;width:3357;height:2" coordorigin="6908,10853" coordsize="3357,0" path="m6908,10853l10265,10853e" filled="f" stroked="t" strokeweight=".706329pt" strokecolor="#5B5B5B">
                <v:path arrowok="t"/>
              </v:shape>
            </v:group>
            <v:group style="position:absolute;left:10185;top:10853;width:240;height:2" coordorigin="10185,10853" coordsize="240,2">
              <v:shape style="position:absolute;left:10185;top:10853;width:240;height:2" coordorigin="10185,10853" coordsize="240,0" path="m10185,10853l10425,10853e" filled="f" stroked="t" strokeweight=".470886pt" strokecolor="#4B4B4B">
                <v:path arrowok="t"/>
              </v:shape>
            </v:group>
            <v:group style="position:absolute;left:10369;top:10853;width:1205;height:2" coordorigin="10369,10853" coordsize="1205,2">
              <v:shape style="position:absolute;left:10369;top:10853;width:1205;height:2" coordorigin="10369,10853" coordsize="1205,0" path="m10369,10853l11574,10853e" filled="f" stroked="t" strokeweight=".706329pt" strokecolor="#676767">
                <v:path arrowok="t"/>
              </v:shape>
            </v:group>
            <v:group style="position:absolute;left:11570;top:10625;width:2;height:4768" coordorigin="11570,10625" coordsize="2,4768">
              <v:shape style="position:absolute;left:11570;top:10625;width:2;height:4768" coordorigin="11570,10625" coordsize="0,4768" path="m11570,15393l11570,10625e" filled="f" stroked="t" strokeweight=".470886pt" strokecolor="#707070">
                <v:path arrowok="t"/>
              </v:shape>
            </v:group>
            <v:group style="position:absolute;left:372;top:10625;width:2;height:5938" coordorigin="372,10625" coordsize="2,5938">
              <v:shape style="position:absolute;left:372;top:10625;width:2;height:5938" coordorigin="372,10625" coordsize="0,5938" path="m372,16563l372,10625e" filled="f" stroked="t" strokeweight=".706329pt" strokecolor="#545454">
                <v:path arrowok="t"/>
              </v:shape>
            </v:group>
            <v:group style="position:absolute;left:363;top:11326;width:6494;height:2" coordorigin="363,11326" coordsize="6494,2">
              <v:shape style="position:absolute;left:363;top:11326;width:6494;height:2" coordorigin="363,11326" coordsize="6494,0" path="m363,11326l6856,11326e" filled="f" stroked="t" strokeweight=".706329pt" strokecolor="#545454">
                <v:path arrowok="t"/>
              </v:shape>
            </v:group>
            <v:group style="position:absolute;left:6800;top:11329;width:165;height:2" coordorigin="6800,11329" coordsize="165,2">
              <v:shape style="position:absolute;left:6800;top:11329;width:165;height:2" coordorigin="6800,11329" coordsize="165,0" path="m6800,11329l6964,11329e" filled="f" stroked="t" strokeweight=".470886pt" strokecolor="#2F2F2F">
                <v:path arrowok="t"/>
              </v:shape>
            </v:group>
            <v:group style="position:absolute;left:6908;top:11329;width:476;height:2" coordorigin="6908,11329" coordsize="476,2">
              <v:shape style="position:absolute;left:6908;top:11329;width:476;height:2" coordorigin="6908,11329" coordsize="476,0" path="m6908,11329l7383,11329e" filled="f" stroked="t" strokeweight=".941772pt" strokecolor="#5B5B5B">
                <v:path arrowok="t"/>
              </v:shape>
            </v:group>
            <v:group style="position:absolute;left:7327;top:11329;width:405;height:2" coordorigin="7327,11329" coordsize="405,2">
              <v:shape style="position:absolute;left:7327;top:11329;width:405;height:2" coordorigin="7327,11329" coordsize="405,0" path="m7327,11329l7732,11329e" filled="f" stroked="t" strokeweight=".470886pt" strokecolor="#343434">
                <v:path arrowok="t"/>
              </v:shape>
            </v:group>
            <v:group style="position:absolute;left:7675;top:11331;width:2590;height:2" coordorigin="7675,11331" coordsize="2590,2">
              <v:shape style="position:absolute;left:7675;top:11331;width:2590;height:2" coordorigin="7675,11331" coordsize="2590,0" path="m7675,11331l10265,11331e" filled="f" stroked="t" strokeweight=".706329pt" strokecolor="#4F4F4F">
                <v:path arrowok="t"/>
              </v:shape>
            </v:group>
            <v:group style="position:absolute;left:10185;top:11329;width:240;height:2" coordorigin="10185,11329" coordsize="240,2">
              <v:shape style="position:absolute;left:10185;top:11329;width:240;height:2" coordorigin="10185,11329" coordsize="240,0" path="m10185,11329l10425,11329e" filled="f" stroked="t" strokeweight=".470886pt" strokecolor="#383838">
                <v:path arrowok="t"/>
              </v:shape>
            </v:group>
            <v:group style="position:absolute;left:10369;top:11329;width:1205;height:2" coordorigin="10369,11329" coordsize="1205,2">
              <v:shape style="position:absolute;left:10369;top:11329;width:1205;height:2" coordorigin="10369,11329" coordsize="1205,0" path="m10369,11329l11574,11329e" filled="f" stroked="t" strokeweight=".706329pt" strokecolor="#606060">
                <v:path arrowok="t"/>
              </v:shape>
            </v:group>
            <v:group style="position:absolute;left:363;top:11569;width:8890;height:2" coordorigin="363,11569" coordsize="8890,2">
              <v:shape style="position:absolute;left:363;top:11569;width:8890;height:2" coordorigin="363,11569" coordsize="8890,0" path="m363,11569l9253,11569e" filled="f" stroked="t" strokeweight=".706329pt" strokecolor="#545454">
                <v:path arrowok="t"/>
              </v:shape>
            </v:group>
            <v:group style="position:absolute;left:9196;top:11571;width:231;height:2" coordorigin="9196,11571" coordsize="231,2">
              <v:shape style="position:absolute;left:9196;top:11571;width:231;height:2" coordorigin="9196,11571" coordsize="231,0" path="m9196,11571l9427,11571e" filled="f" stroked="t" strokeweight=".470886pt" strokecolor="#232323">
                <v:path arrowok="t"/>
              </v:shape>
            </v:group>
            <v:group style="position:absolute;left:9371;top:11571;width:2208;height:2" coordorigin="9371,11571" coordsize="2208,2">
              <v:shape style="position:absolute;left:9371;top:11571;width:2208;height:2" coordorigin="9371,11571" coordsize="2208,0" path="m9371,11571l11579,11571e" filled="f" stroked="t" strokeweight=".706329pt" strokecolor="#575757">
                <v:path arrowok="t"/>
              </v:shape>
            </v:group>
            <v:group style="position:absolute;left:367;top:11806;width:11212;height:2" coordorigin="367,11806" coordsize="11212,2">
              <v:shape style="position:absolute;left:367;top:11806;width:11212;height:2" coordorigin="367,11806" coordsize="11212,0" path="m367,11806l11579,11806e" filled="f" stroked="t" strokeweight=".706329pt" strokecolor="#545454">
                <v:path arrowok="t"/>
              </v:shape>
            </v:group>
            <v:group style="position:absolute;left:1083;top:11566;width:2;height:727" coordorigin="1083,11566" coordsize="2,727">
              <v:shape style="position:absolute;left:1083;top:11566;width:2;height:727" coordorigin="1083,11566" coordsize="0,727" path="m1083,12294l1083,11566e" filled="f" stroked="t" strokeweight=".235443pt" strokecolor="#5B5B5B">
                <v:path arrowok="t"/>
              </v:shape>
            </v:group>
            <v:group style="position:absolute;left:1735;top:11557;width:2;height:1640" coordorigin="1735,11557" coordsize="2,1640">
              <v:shape style="position:absolute;left:1735;top:11557;width:2;height:1640" coordorigin="1735,11557" coordsize="0,1640" path="m1735,13197l1735,11557e" filled="f" stroked="t" strokeweight=".706329pt" strokecolor="#545454">
                <v:path arrowok="t"/>
              </v:shape>
            </v:group>
            <v:group style="position:absolute;left:7365;top:11557;width:2;height:5011" coordorigin="7365,11557" coordsize="2,5011">
              <v:shape style="position:absolute;left:7365;top:11557;width:2;height:5011" coordorigin="7365,11557" coordsize="0,5011" path="m7365,16567l7365,11557e" filled="f" stroked="t" strokeweight=".706329pt" strokecolor="#545454">
                <v:path arrowok="t"/>
              </v:shape>
            </v:group>
            <v:group style="position:absolute;left:1083;top:12294;width:2;height:1478" coordorigin="1083,12294" coordsize="2,1478">
              <v:shape style="position:absolute;left:1083;top:12294;width:2;height:1478" coordorigin="1083,12294" coordsize="0,1478" path="m1083,13772l1083,12294e" filled="f" stroked="t" strokeweight=".235443pt" strokecolor="#000000">
                <v:path arrowok="t"/>
              </v:shape>
            </v:group>
            <v:group style="position:absolute;left:11574;top:12265;width:2;height:271" coordorigin="11574,12265" coordsize="2,271">
              <v:shape style="position:absolute;left:11574;top:12265;width:2;height:271" coordorigin="11574,12265" coordsize="0,271" path="m11574,12536l11574,12265e" filled="f" stroked="t" strokeweight=".470886pt" strokecolor="#575757">
                <v:path arrowok="t"/>
              </v:shape>
            </v:group>
            <v:group style="position:absolute;left:377;top:12731;width:2;height:280" coordorigin="377,12731" coordsize="2,280">
              <v:shape style="position:absolute;left:377;top:12731;width:2;height:280" coordorigin="377,12731" coordsize="0,280" path="m377,13011l377,12731e" filled="f" stroked="t" strokeweight=".470886pt" strokecolor="#343434">
                <v:path arrowok="t"/>
              </v:shape>
            </v:group>
            <v:group style="position:absolute;left:2390;top:12954;width:2;height:542" coordorigin="2390,12954" coordsize="2,542">
              <v:shape style="position:absolute;left:2390;top:12954;width:2;height:542" coordorigin="2390,12954" coordsize="0,542" path="m2390,13496l2390,12954e" filled="f" stroked="t" strokeweight=".706329pt" strokecolor="#4B4B4B">
                <v:path arrowok="t"/>
              </v:shape>
            </v:group>
            <v:group style="position:absolute;left:7365;top:12954;width:2;height:242" coordorigin="7365,12954" coordsize="2,242">
              <v:shape style="position:absolute;left:7365;top:12954;width:2;height:242" coordorigin="7365,12954" coordsize="0,242" path="m7365,13197l7365,12954e" filled="f" stroked="t" strokeweight=".470886pt" strokecolor="#444444">
                <v:path arrowok="t"/>
              </v:shape>
            </v:group>
            <v:group style="position:absolute;left:1738;top:13140;width:2;height:233" coordorigin="1738,13140" coordsize="2,233">
              <v:shape style="position:absolute;left:1738;top:13140;width:2;height:233" coordorigin="1738,13140" coordsize="0,233" path="m1738,13373l1738,13140e" filled="f" stroked="t" strokeweight=".470886pt" strokecolor="#2B2B2B">
                <v:path arrowok="t"/>
              </v:shape>
            </v:group>
            <v:group style="position:absolute;left:379;top:13206;width:2;height:209" coordorigin="379,13206" coordsize="2,209">
              <v:shape style="position:absolute;left:379;top:13206;width:2;height:209" coordorigin="379,13206" coordsize="0,209" path="m379,13416l379,13206e" filled="f" stroked="t" strokeweight=".706329pt" strokecolor="#4F4F4F">
                <v:path arrowok="t"/>
              </v:shape>
            </v:group>
            <v:group style="position:absolute;left:377;top:13316;width:2;height:319" coordorigin="377,13316" coordsize="2,319">
              <v:shape style="position:absolute;left:377;top:13316;width:2;height:319" coordorigin="377,13316" coordsize="0,319" path="m377,13634l377,13316e" filled="f" stroked="t" strokeweight=".470886pt" strokecolor="#343434">
                <v:path arrowok="t"/>
              </v:shape>
            </v:group>
            <v:group style="position:absolute;left:1738;top:13316;width:2;height:661" coordorigin="1738,13316" coordsize="2,661">
              <v:shape style="position:absolute;left:1738;top:13316;width:2;height:661" coordorigin="1738,13316" coordsize="0,661" path="m1738,13976l1738,13316e" filled="f" stroked="t" strokeweight=".706329pt" strokecolor="#4B4B4B">
                <v:path arrowok="t"/>
              </v:shape>
            </v:group>
            <v:group style="position:absolute;left:379;top:13577;width:2;height:223" coordorigin="379,13577" coordsize="2,223">
              <v:shape style="position:absolute;left:379;top:13577;width:2;height:223" coordorigin="379,13577" coordsize="0,223" path="m379,13801l379,13577e" filled="f" stroked="t" strokeweight=".706329pt" strokecolor="#4F4F4F">
                <v:path arrowok="t"/>
              </v:shape>
            </v:group>
            <v:group style="position:absolute;left:2392;top:13577;width:2;height:223" coordorigin="2392,13577" coordsize="2,223">
              <v:shape style="position:absolute;left:2392;top:13577;width:2;height:223" coordorigin="2392,13577" coordsize="0,223" path="m2392,13801l2392,13577e" filled="f" stroked="t" strokeweight=".470886pt" strokecolor="#3B3B3B">
                <v:path arrowok="t"/>
              </v:shape>
            </v:group>
            <v:group style="position:absolute;left:7365;top:13577;width:2;height:223" coordorigin="7365,13577" coordsize="2,223">
              <v:shape style="position:absolute;left:7365;top:13577;width:2;height:223" coordorigin="7365,13577" coordsize="0,223" path="m7365,13801l7365,13577e" filled="f" stroked="t" strokeweight=".470886pt" strokecolor="#383838">
                <v:path arrowok="t"/>
              </v:shape>
            </v:group>
            <v:group style="position:absolute;left:358;top:13943;width:2011;height:2" coordorigin="358,13943" coordsize="2011,2">
              <v:shape style="position:absolute;left:358;top:13943;width:2011;height:2" coordorigin="358,13943" coordsize="2011,0" path="m358,13943l2369,13943e" filled="f" stroked="t" strokeweight=".235443pt" strokecolor="#1F1F1F">
                <v:path arrowok="t"/>
              </v:shape>
            </v:group>
            <v:group style="position:absolute;left:1083;top:13772;width:2;height:176" coordorigin="1083,13772" coordsize="2,176">
              <v:shape style="position:absolute;left:1083;top:13772;width:2;height:176" coordorigin="1083,13772" coordsize="0,176" path="m1083,13948l1083,13772e" filled="f" stroked="t" strokeweight=".235443pt" strokecolor="#383838">
                <v:path arrowok="t"/>
              </v:shape>
            </v:group>
            <v:group style="position:absolute;left:2390;top:13744;width:2;height:513" coordorigin="2390,13744" coordsize="2,513">
              <v:shape style="position:absolute;left:2390;top:13744;width:2;height:513" coordorigin="2390,13744" coordsize="0,513" path="m2390,14257l2390,13744e" filled="f" stroked="t" strokeweight=".706329pt" strokecolor="#4F4F4F">
                <v:path arrowok="t"/>
              </v:shape>
            </v:group>
            <v:group style="position:absolute;left:7365;top:13744;width:2;height:228" coordorigin="7365,13744" coordsize="2,228">
              <v:shape style="position:absolute;left:7365;top:13744;width:2;height:228" coordorigin="7365,13744" coordsize="0,228" path="m7365,13972l7365,13744e" filled="f" stroked="t" strokeweight=".941772pt" strokecolor="#676767">
                <v:path arrowok="t"/>
              </v:shape>
            </v:group>
            <v:group style="position:absolute;left:381;top:13915;width:2;height:152" coordorigin="381,13915" coordsize="2,152">
              <v:shape style="position:absolute;left:381;top:13915;width:2;height:152" coordorigin="381,13915" coordsize="0,152" path="m381,14067l381,13915e" filled="f" stroked="t" strokeweight=".470886pt" strokecolor="#383838">
                <v:path arrowok="t"/>
              </v:shape>
            </v:group>
            <v:group style="position:absolute;left:1083;top:13943;width:2;height:1787" coordorigin="1083,13943" coordsize="2,1787">
              <v:shape style="position:absolute;left:1083;top:13943;width:2;height:1787" coordorigin="1083,13943" coordsize="0,1787" path="m1083,15731l1083,13943e" filled="f" stroked="t" strokeweight=".235443pt" strokecolor="#000000">
                <v:path arrowok="t"/>
              </v:shape>
            </v:group>
            <v:group style="position:absolute;left:1738;top:13915;width:2;height:152" coordorigin="1738,13915" coordsize="2,152">
              <v:shape style="position:absolute;left:1738;top:13915;width:2;height:152" coordorigin="1738,13915" coordsize="0,152" path="m1738,14067l1738,13915e" filled="f" stroked="t" strokeweight=".470886pt" strokecolor="#2B2B2B">
                <v:path arrowok="t"/>
              </v:shape>
            </v:group>
            <v:group style="position:absolute;left:381;top:14010;width:2;height:2553" coordorigin="381,14010" coordsize="2,2553">
              <v:shape style="position:absolute;left:381;top:14010;width:2;height:2553" coordorigin="381,14010" coordsize="0,2553" path="m381,16563l381,14010e" filled="f" stroked="t" strokeweight=".706329pt" strokecolor="#575757">
                <v:path arrowok="t"/>
              </v:shape>
            </v:group>
            <v:group style="position:absolute;left:11577;top:14010;width:2;height:247" coordorigin="11577,14010" coordsize="2,247">
              <v:shape style="position:absolute;left:11577;top:14010;width:2;height:247" coordorigin="11577,14010" coordsize="0,247" path="m11577,14257l11577,14010e" filled="f" stroked="t" strokeweight=".470886pt" strokecolor="#606060">
                <v:path arrowok="t"/>
              </v:shape>
            </v:group>
            <v:group style="position:absolute;left:2392;top:14200;width:2;height:276" coordorigin="2392,14200" coordsize="2,276">
              <v:shape style="position:absolute;left:2392;top:14200;width:2;height:276" coordorigin="2392,14200" coordsize="0,276" path="m2392,14476l2392,14200e" filled="f" stroked="t" strokeweight=".470886pt" strokecolor="#282828">
                <v:path arrowok="t"/>
              </v:shape>
            </v:group>
            <v:group style="position:absolute;left:7365;top:14200;width:2;height:166" coordorigin="7365,14200" coordsize="2,166">
              <v:shape style="position:absolute;left:7365;top:14200;width:2;height:166" coordorigin="7365,14200" coordsize="0,166" path="m7365,14366l7365,14200e" filled="f" stroked="t" strokeweight=".470886pt" strokecolor="#343434">
                <v:path arrowok="t"/>
              </v:shape>
            </v:group>
            <v:group style="position:absolute;left:1735;top:14010;width:2;height:2553" coordorigin="1735,14010" coordsize="2,2553">
              <v:shape style="position:absolute;left:1735;top:14010;width:2;height:2553" coordorigin="1735,14010" coordsize="0,2553" path="m1735,16563l1735,14010e" filled="f" stroked="t" strokeweight=".706329pt" strokecolor="#545454">
                <v:path arrowok="t"/>
              </v:shape>
            </v:group>
            <v:group style="position:absolute;left:2390;top:14419;width:2;height:456" coordorigin="2390,14419" coordsize="2,456">
              <v:shape style="position:absolute;left:2390;top:14419;width:2;height:456" coordorigin="2390,14419" coordsize="0,456" path="m2390,14875l2390,14419e" filled="f" stroked="t" strokeweight=".941772pt" strokecolor="#545454">
                <v:path arrowok="t"/>
              </v:shape>
            </v:group>
            <v:group style="position:absolute;left:379;top:14699;width:2;height:176" coordorigin="379,14699" coordsize="2,176">
              <v:shape style="position:absolute;left:379;top:14699;width:2;height:176" coordorigin="379,14699" coordsize="0,176" path="m379,14875l379,14699e" filled="f" stroked="t" strokeweight=".470886pt" strokecolor="#444444">
                <v:path arrowok="t"/>
              </v:shape>
            </v:group>
            <v:group style="position:absolute;left:7367;top:14699;width:2;height:1060" coordorigin="7367,14699" coordsize="2,1060">
              <v:shape style="position:absolute;left:7367;top:14699;width:2;height:1060" coordorigin="7367,14699" coordsize="0,1060" path="m7367,15759l7367,14699e" filled="f" stroked="t" strokeweight=".706329pt" strokecolor="#545454">
                <v:path arrowok="t"/>
              </v:shape>
            </v:group>
            <v:group style="position:absolute;left:11577;top:14699;width:2;height:176" coordorigin="11577,14699" coordsize="2,176">
              <v:shape style="position:absolute;left:11577;top:14699;width:2;height:176" coordorigin="11577,14699" coordsize="0,176" path="m11577,14875l11577,14699e" filled="f" stroked="t" strokeweight=".470886pt" strokecolor="#5B5B5B">
                <v:path arrowok="t"/>
              </v:shape>
            </v:group>
            <v:group style="position:absolute;left:2392;top:14818;width:2;height:328" coordorigin="2392,14818" coordsize="2,328">
              <v:shape style="position:absolute;left:2392;top:14818;width:2;height:328" coordorigin="2392,14818" coordsize="0,328" path="m2392,15146l2392,14818e" filled="f" stroked="t" strokeweight=".470886pt" strokecolor="#282828">
                <v:path arrowok="t"/>
              </v:shape>
            </v:group>
            <v:group style="position:absolute;left:2390;top:15089;width:2;height:1474" coordorigin="2390,15089" coordsize="2,1474">
              <v:shape style="position:absolute;left:2390;top:15089;width:2;height:1474" coordorigin="2390,15089" coordsize="0,1474" path="m2390,16563l2390,15089e" filled="f" stroked="t" strokeweight=".706329pt" strokecolor="#484848">
                <v:path arrowok="t"/>
              </v:shape>
            </v:group>
            <v:group style="position:absolute;left:377;top:16560;width:11202;height:2" coordorigin="377,16560" coordsize="11202,2">
              <v:shape style="position:absolute;left:377;top:16560;width:11202;height:2" coordorigin="377,16560" coordsize="11202,0" path="m377,16560l11579,16560e" filled="f" stroked="t" strokeweight=".706329pt" strokecolor="#606060">
                <v:path arrowok="t"/>
              </v:shape>
            </v:group>
            <v:group style="position:absolute;left:1083;top:15731;width:2;height:827" coordorigin="1083,15731" coordsize="2,827">
              <v:shape style="position:absolute;left:1083;top:15731;width:2;height:827" coordorigin="1083,15731" coordsize="0,827" path="m1083,16558l1083,15731e" filled="f" stroked="t" strokeweight=".235443pt" strokecolor="#606060">
                <v:path arrowok="t"/>
              </v:shape>
            </v:group>
            <v:group style="position:absolute;left:10185;top:16563;width:240;height:2" coordorigin="10185,16563" coordsize="240,2">
              <v:shape style="position:absolute;left:10185;top:16563;width:240;height:2" coordorigin="10185,16563" coordsize="240,0" path="m10185,16563l10425,16563e" filled="f" stroked="t" strokeweight=".470886pt" strokecolor="#3B3B3B">
                <v:path arrowok="t"/>
              </v:shape>
            </v:group>
            <v:group style="position:absolute;left:11574;top:15336;width:2;height:1241" coordorigin="11574,15336" coordsize="2,1241">
              <v:shape style="position:absolute;left:11574;top:15336;width:2;height:1241" coordorigin="11574,15336" coordsize="0,1241" path="m11574,16577l11574,15336e" filled="f" stroked="t" strokeweight=".706329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0"/>
          <w:w w:val="23"/>
          <w:position w:val="1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0"/>
          <w:w w:val="100"/>
          <w:position w:val="11"/>
        </w:rPr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99"/>
          <w:position w:val="2"/>
        </w:rPr>
        <w:t>tfaiy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2"/>
        </w:rPr>
        <w:t>e</w:t>
      </w:r>
      <w:r>
        <w:rPr>
          <w:rFonts w:ascii="Arial" w:hAnsi="Arial" w:cs="Arial" w:eastAsia="Arial"/>
          <w:sz w:val="19"/>
          <w:szCs w:val="19"/>
          <w:color w:val="3F3F3F"/>
          <w:spacing w:val="-23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  <w:position w:val="2"/>
        </w:rPr>
        <w:t>Kuze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  <w:position w:val="2"/>
        </w:rPr>
        <w:t>y</w:t>
      </w:r>
      <w:r>
        <w:rPr>
          <w:rFonts w:ascii="Arial" w:hAnsi="Arial" w:cs="Arial" w:eastAsia="Arial"/>
          <w:sz w:val="19"/>
          <w:szCs w:val="19"/>
          <w:color w:val="2F2F2F"/>
          <w:spacing w:val="-17"/>
          <w:w w:val="94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  <w:position w:val="2"/>
        </w:rPr>
        <w:t>Bölg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  <w:position w:val="2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5"/>
          <w:w w:val="94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2"/>
        </w:rPr>
        <w:t>Amiri</w:t>
      </w:r>
      <w:r>
        <w:rPr>
          <w:rFonts w:ascii="Arial" w:hAnsi="Arial" w:cs="Arial" w:eastAsia="Arial"/>
          <w:sz w:val="19"/>
          <w:szCs w:val="19"/>
          <w:color w:val="2F2F2F"/>
          <w:spacing w:val="-44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2"/>
        </w:rPr>
        <w:t>GÜL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1" w:lineRule="auto"/>
        <w:ind w:left="3606" w:right="4759" w:firstLine="-10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331646pt;margin-top:-15.661552pt;width:39.189662pt;height:55.5pt;mso-position-horizontal-relative:page;mso-position-vertical-relative:paragraph;z-index:-15119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7"/>
                    <w:jc w:val="left"/>
                    <w:rPr>
                      <w:rFonts w:ascii="Arial" w:hAnsi="Arial" w:cs="Arial" w:eastAsia="Arial"/>
                      <w:sz w:val="111"/>
                      <w:szCs w:val="111"/>
                    </w:rPr>
                  </w:pPr>
                  <w:rPr/>
                  <w:r>
                    <w:rPr>
                      <w:rFonts w:ascii="Arial" w:hAnsi="Arial" w:cs="Arial" w:eastAsia="Arial"/>
                      <w:sz w:val="111"/>
                      <w:szCs w:val="111"/>
                      <w:color w:val="2D2D2D"/>
                      <w:spacing w:val="0"/>
                      <w:w w:val="127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5.260773pt;margin-top:16.264893pt;width:8.06347pt;height:20.5pt;mso-position-horizontal-relative:page;mso-position-vertical-relative:paragraph;z-index:-15118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484849"/>
                      <w:spacing w:val="0"/>
                      <w:w w:val="141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Dİ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1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5"/>
          <w:w w:val="10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5"/>
          <w:w w:val="1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78" w:lineRule="exact"/>
        <w:ind w:left="1002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7.026581pt;margin-top:2.99253pt;width:26.722786pt;height:3.296203pt;mso-position-horizontal-relative:page;mso-position-vertical-relative:paragraph;z-index:-15125" coordorigin="10141,60" coordsize="534,66">
            <v:group style="position:absolute;left:10152;top:93;width:193;height:2" coordorigin="10152,93" coordsize="193,2">
              <v:shape style="position:absolute;left:10152;top:93;width:193;height:2" coordorigin="10152,93" coordsize="193,0" path="m10152,93l10345,93e" filled="f" stroked="t" strokeweight="1.177215pt" strokecolor="#4F5454">
                <v:path arrowok="t"/>
              </v:shape>
            </v:group>
            <v:group style="position:absolute;left:10331;top:93;width:311;height:2" coordorigin="10331,93" coordsize="311,2">
              <v:shape style="position:absolute;left:10331;top:93;width:311;height:2" coordorigin="10331,93" coordsize="311,0" path="m10331,93l10642,93e" filled="f" stroked="t" strokeweight="3.296203pt" strokecolor="#4B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>IZMIR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  <w:position w:val="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18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3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734" w:right="-20"/>
        <w:jc w:val="left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2D2D2D"/>
          <w:spacing w:val="0"/>
          <w:w w:val="72"/>
          <w:b/>
          <w:bCs/>
        </w:rPr>
        <w:t>BÜYÜKSEHIR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78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4" w:after="0" w:line="252" w:lineRule="auto"/>
        <w:ind w:left="263" w:right="3565" w:firstLine="-19"/>
        <w:jc w:val="left"/>
        <w:tabs>
          <w:tab w:pos="1600" w:val="left"/>
          <w:tab w:pos="3140" w:val="left"/>
          <w:tab w:pos="3200" w:val="left"/>
          <w:tab w:pos="4540" w:val="left"/>
          <w:tab w:pos="55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77"/>
          <w:position w:val="2"/>
        </w:rPr>
        <w:t>IQ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76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7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21.0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3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"/>
          <w:w w:val="115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7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8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6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1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7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8"/>
          <w:position w:val="0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6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1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4"/>
          <w:w w:val="11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:21.05.2017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8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  <w:position w:val="0"/>
        </w:rPr>
        <w:t>y_ıt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:3313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5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99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74"/>
          <w:position w:val="0"/>
        </w:rPr>
        <w:t>lı"i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:Gökdere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Cad.No:21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Mah./Bomova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67" w:right="-20"/>
        <w:jc w:val="left"/>
        <w:tabs>
          <w:tab w:pos="1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7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7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60"/>
          <w:position w:val="1"/>
        </w:rPr>
        <w:t>lJ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6"/>
          <w:w w:val="60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1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5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Cad.No:21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3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"/>
          <w:w w:val="107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44" w:right="-20"/>
        <w:jc w:val="left"/>
        <w:tabs>
          <w:tab w:pos="1580" w:val="left"/>
          <w:tab w:pos="454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77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7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8"/>
          <w:w w:val="15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1"/>
        </w:rPr>
        <w:t>İş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73" w:lineRule="exact"/>
        <w:ind w:left="263" w:right="-20"/>
        <w:jc w:val="left"/>
        <w:tabs>
          <w:tab w:pos="366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  <w:position w:val="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5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65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lsc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82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5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7"/>
          <w:w w:val="96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4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9"/>
          <w:position w:val="4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6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:Geri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tesisi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36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0.549377pt;margin-top:3.075819pt;width:4.45416pt;height:24pt;mso-position-horizontal-relative:page;mso-position-vertical-relative:paragraph;z-index:-1511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6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5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"/>
          <w:w w:val="11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-2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8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6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96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"/>
          <w:w w:val="114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7"/>
          <w:w w:val="105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7"/>
          <w:w w:val="6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-2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61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97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4"/>
          <w:position w:val="-2"/>
        </w:rPr>
        <w:t>ig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"/>
          <w:w w:val="10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5" w:lineRule="exact"/>
        <w:ind w:left="4425" w:right="-20"/>
        <w:jc w:val="left"/>
        <w:tabs>
          <w:tab w:pos="5000" w:val="left"/>
          <w:tab w:pos="556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14.678467pt;margin-top:20.791756pt;width:12.007595pt;height:.1pt;mso-position-horizontal-relative:page;mso-position-vertical-relative:paragraph;z-index:-15124" coordorigin="10294,416" coordsize="240,2">
            <v:shape style="position:absolute;left:10294;top:416;width:240;height:2" coordorigin="10294,416" coordsize="240,0" path="m10294,416l10534,416e" filled="f" stroked="t" strokeweight=".235443pt" strokecolor="#4B4B4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0"/>
          <w:szCs w:val="40"/>
          <w:color w:val="2D2D2D"/>
          <w:spacing w:val="0"/>
          <w:w w:val="78"/>
          <w:position w:val="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D2D2D"/>
          <w:spacing w:val="0"/>
          <w:w w:val="78"/>
          <w:position w:val="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8E9090"/>
          <w:spacing w:val="0"/>
          <w:w w:val="50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8E909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8E909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85"/>
          <w:position w:val="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96"/>
          <w:position w:val="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6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0"/>
          <w:w w:val="104"/>
          <w:position w:val="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position w:val="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65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7"/>
        </w:rPr>
        <w:t>:08:10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97" w:lineRule="auto"/>
        <w:ind w:left="2056" w:right="1665" w:firstLine="-1812"/>
        <w:jc w:val="left"/>
        <w:tabs>
          <w:tab w:pos="19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:Adna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SAYGIN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-26"/>
          <w:w w:val="12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"/>
          <w:w w:val="10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:Adna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Plastil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Ltd.Şti.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6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vş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left="1942" w:right="2628"/>
        <w:jc w:val="center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:07:54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:07:59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0" w:left="180" w:right="60"/>
        </w:sectPr>
      </w:pPr>
      <w:rPr/>
    </w:p>
    <w:p>
      <w:pPr>
        <w:spacing w:before="0" w:after="0" w:line="213" w:lineRule="exact"/>
        <w:ind w:left="2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21"/>
        </w:rPr>
        <w:t>pi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2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9"/>
          <w:position w:val="-1"/>
        </w:rPr>
        <w:t>fuaç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60"/>
          <w:cols w:num="2" w:equalWidth="0">
            <w:col w:w="730" w:space="1247"/>
            <w:col w:w="9703"/>
          </w:cols>
        </w:sectPr>
      </w:pPr>
      <w:rPr/>
    </w:p>
    <w:p>
      <w:pPr>
        <w:spacing w:before="0" w:after="0" w:line="249" w:lineRule="exact"/>
        <w:ind w:left="267" w:right="-20"/>
        <w:jc w:val="left"/>
        <w:tabs>
          <w:tab w:pos="472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lek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1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9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4750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D2D2D"/>
          <w:spacing w:val="-14"/>
          <w:w w:val="1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7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mniy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2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74" w:lineRule="exact"/>
        <w:ind w:left="244" w:right="-20"/>
        <w:jc w:val="left"/>
        <w:tabs>
          <w:tab w:pos="1980" w:val="left"/>
          <w:tab w:pos="472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84849"/>
          <w:spacing w:val="0"/>
          <w:w w:val="192"/>
          <w:position w:val="-5"/>
        </w:rPr>
        <w:t>f-</w:t>
      </w:r>
      <w:r>
        <w:rPr>
          <w:rFonts w:ascii="Times New Roman" w:hAnsi="Times New Roman" w:cs="Times New Roman" w:eastAsia="Times New Roman"/>
          <w:sz w:val="15"/>
          <w:szCs w:val="15"/>
          <w:color w:val="484849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8484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position w:val="4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96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"/>
          <w:w w:val="114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1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1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position w:val="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8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6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4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5"/>
          <w:w w:val="100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97"/>
          <w:position w:val="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1"/>
          <w:w w:val="110"/>
          <w:position w:val="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4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"/>
          <w:w w:val="100"/>
          <w:position w:val="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4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Geti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63" w:right="-20"/>
        <w:jc w:val="left"/>
        <w:tabs>
          <w:tab w:pos="620" w:val="left"/>
          <w:tab w:pos="2060" w:val="left"/>
          <w:tab w:pos="472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2D2D2D"/>
          <w:spacing w:val="0"/>
          <w:w w:val="194"/>
        </w:rPr>
        <w:t>'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15"/>
          <w:position w:val="3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215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6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Saati:07:55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:6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1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"/>
          <w:w w:val="117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5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3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44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lüırmişse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Saati:09: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9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5" w:lineRule="auto"/>
        <w:ind w:left="1977" w:right="207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7"/>
          <w:w w:val="13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Adı-Soyadı:Bor.grp.Çvş.H.AKAL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Şöf.9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430,EC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578,U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976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ile,Evka-1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Çvş.İ.BİÇİC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Şöf.4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893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ile,Mkz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A.MUTL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Şöf.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EC592,YT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left="19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0"/>
          <w:w w:val="88"/>
        </w:rPr>
        <w:t>828</w:t>
      </w:r>
      <w:r>
        <w:rPr>
          <w:rFonts w:ascii="Arial" w:hAnsi="Arial" w:cs="Arial" w:eastAsia="Arial"/>
          <w:sz w:val="20"/>
          <w:szCs w:val="20"/>
          <w:color w:val="2D2D2D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55" w:lineRule="auto"/>
        <w:ind w:left="267" w:right="3336" w:firstLine="-24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8"/>
        </w:rPr>
        <w:t>[o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4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692" w:right="41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5" w:lineRule="exact"/>
        <w:ind w:left="258" w:right="-20"/>
        <w:jc w:val="left"/>
        <w:tabs>
          <w:tab w:pos="4720" w:val="left"/>
          <w:tab w:pos="6600" w:val="left"/>
          <w:tab w:pos="8160" w:val="left"/>
          <w:tab w:pos="9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9.273438pt;margin-top:6.811822pt;width:82.633729pt;height:22.5pt;mso-position-horizontal-relative:page;mso-position-vertical-relative:paragraph;z-index:-15116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tabs>
                      <w:tab w:pos="154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2D2D2D"/>
                      <w:spacing w:val="0"/>
                      <w:w w:val="58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D2D2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D2D2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484849"/>
                      <w:spacing w:val="0"/>
                      <w:w w:val="82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8"/>
          <w:w w:val="3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1"/>
        </w:rPr>
        <w:t>Kö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9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9"/>
          <w:position w:val="-1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2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7"/>
          <w:position w:val="-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3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7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75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56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"/>
          <w:w w:val="102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1"/>
          <w:w w:val="138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9"/>
          <w:position w:val="-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2829" w:right="-20"/>
        <w:jc w:val="left"/>
        <w:tabs>
          <w:tab w:pos="5560" w:val="left"/>
          <w:tab w:pos="7260" w:val="left"/>
          <w:tab w:pos="972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150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33"/>
          <w:szCs w:val="33"/>
          <w:color w:val="484849"/>
          <w:spacing w:val="0"/>
          <w:w w:val="129"/>
          <w:i/>
          <w:position w:val="0"/>
        </w:rPr>
        <w:t>l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9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!Ya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yükleyici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kepçeni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kabini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lastiği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muhtelifmiktarda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0" w:lineRule="auto"/>
        <w:ind w:left="272" w:right="4982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Sö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dtirı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uı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9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5"/>
          <w:w w:val="9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iy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görmüştür.Tahmini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zarar-ziyan:30.000TL'dir.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0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tesisi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4" w:lineRule="auto"/>
        <w:ind w:left="1977" w:right="56" w:firstLine="-17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9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-1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Şti.'ni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bahçesinde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0"/>
          <w:w w:val="14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kepçeni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kü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lantı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kepçeni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gövdesine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şase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2"/>
        </w:rPr>
        <w:t>ice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0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6"/>
        </w:rPr>
        <w:t>ıka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kepçe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koltuğun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yakması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akünü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ısıda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patiayara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düşmesi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5" w:lineRule="auto"/>
        <w:ind w:left="263" w:right="4217"/>
        <w:jc w:val="left"/>
        <w:tabs>
          <w:tab w:pos="19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6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Adı:--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8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0" w:lineRule="auto"/>
        <w:ind w:left="263" w:right="6640" w:firstLine="5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7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6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SAYGIN'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dildilti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272" w:right="-20"/>
        <w:jc w:val="left"/>
        <w:tabs>
          <w:tab w:pos="196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4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84"/>
          <w:position w:val="1"/>
        </w:rPr>
        <w:t>I</w:t>
      </w:r>
      <w:r>
        <w:rPr>
          <w:rFonts w:ascii="Arial" w:hAnsi="Arial" w:cs="Arial" w:eastAsia="Arial"/>
          <w:sz w:val="27"/>
          <w:szCs w:val="27"/>
          <w:color w:val="2D2D2D"/>
          <w:spacing w:val="-31"/>
          <w:w w:val="8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1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:21.05.2017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8"/>
          <w:position w:val="2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6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2"/>
        </w:rPr>
        <w:t>:09:45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310" w:right="-20"/>
        <w:jc w:val="left"/>
        <w:tabs>
          <w:tab w:pos="196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>ÖHl</w:t>
      </w:r>
      <w:r>
        <w:rPr>
          <w:rFonts w:ascii="Arial" w:hAnsi="Arial" w:cs="Arial" w:eastAsia="Arial"/>
          <w:sz w:val="19"/>
          <w:szCs w:val="19"/>
          <w:color w:val="2D2D2D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  <w:position w:val="0"/>
        </w:rPr>
        <w:t>Y_a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7"/>
          <w:position w:val="0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0"/>
        </w:rPr>
        <w:t>Q_IDE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0"/>
        </w:rPr>
        <w:t>KtP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lşıkken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5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80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9"/>
          <w:w w:val="8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nıbu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73" w:lineRule="exact"/>
        <w:ind w:left="385" w:right="-20"/>
        <w:jc w:val="left"/>
        <w:tabs>
          <w:tab w:pos="2120" w:val="left"/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84849"/>
          <w:spacing w:val="7"/>
          <w:w w:val="52"/>
          <w:position w:val="-4"/>
        </w:rPr>
        <w:t>"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38"/>
          <w:position w:val="-4"/>
        </w:rPr>
        <w:t>ü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4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2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35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427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.372059pt;margin-top:2.299227pt;width:13.881105pt;height:11.5pt;mso-position-horizontal-relative:page;mso-position-vertical-relative:paragraph;z-index:-15115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D2D2D"/>
                      <w:spacing w:val="-154"/>
                      <w:w w:val="306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  <w:i/>
          <w:position w:val="3"/>
        </w:rPr>
        <w:t>(1)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-1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-3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" w:lineRule="atLeast"/>
        <w:ind w:right="2812"/>
        <w:jc w:val="right"/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913925pt;margin-top:12.281789pt;width:69.796803pt;height:48pt;mso-position-horizontal-relative:page;mso-position-vertical-relative:paragraph;z-index:-15114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Times New Roman" w:hAnsi="Times New Roman" w:cs="Times New Roman" w:eastAsia="Times New Roman"/>
                      <w:sz w:val="96"/>
                      <w:szCs w:val="9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F4983"/>
                      <w:spacing w:val="0"/>
                      <w:w w:val="130"/>
                      <w:i/>
                    </w:rPr>
                    <w:t>/M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68"/>
          <w:b/>
          <w:bCs/>
        </w:rPr>
        <w:t>1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180" w:right="60"/>
        </w:sectPr>
      </w:pPr>
      <w:rPr/>
    </w:p>
    <w:p>
      <w:pPr>
        <w:spacing w:before="0" w:after="0" w:line="142" w:lineRule="exact"/>
        <w:ind w:left="36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5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53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2D2D2D"/>
          <w:spacing w:val="-26"/>
          <w:w w:val="5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53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2D2D2D"/>
          <w:spacing w:val="-30"/>
          <w:w w:val="5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5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3"/>
          <w:position w:val="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72"/>
          <w:position w:val="4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4"/>
          <w:w w:val="72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Aydın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4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2D2D2D"/>
          <w:w w:val="79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"/>
          <w:w w:val="20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</w:rPr>
        <w:t>Haıiııa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aru7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76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95.609833pt;margin-top:3.774366pt;width:.1pt;height:7.404053pt;mso-position-horizontal-relative:page;mso-position-vertical-relative:paragraph;z-index:-15121" coordorigin="9912,75" coordsize="2,148">
            <v:shape style="position:absolute;left:9912;top:75;width:2;height:148" coordorigin="9912,75" coordsize="0,148" path="m9912,224l9912,75e" filled="f" stroked="t" strokeweight="1.96813pt" strokecolor="#D8D8D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1"/>
          <w:szCs w:val="11"/>
          <w:color w:val="2D2D2D"/>
          <w:spacing w:val="-30"/>
          <w:w w:val="179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2D2D2D"/>
          <w:spacing w:val="-44"/>
          <w:w w:val="179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707072"/>
          <w:spacing w:val="-17"/>
          <w:w w:val="122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0"/>
          <w:w w:val="102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3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60"/>
          <w:cols w:num="3" w:equalWidth="0">
            <w:col w:w="546" w:space="1431"/>
            <w:col w:w="3958" w:space="2921"/>
            <w:col w:w="2824"/>
          </w:cols>
        </w:sectPr>
      </w:pPr>
      <w:rPr/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7" w:lineRule="exact"/>
        <w:ind w:left="2118" w:right="-156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77"/>
          <w:szCs w:val="77"/>
          <w:color w:val="484849"/>
          <w:w w:val="95"/>
          <w:i/>
          <w:position w:val="-68"/>
        </w:rPr>
        <w:t>ı:</w:t>
      </w:r>
      <w:r>
        <w:rPr>
          <w:rFonts w:ascii="Arial" w:hAnsi="Arial" w:cs="Arial" w:eastAsia="Arial"/>
          <w:sz w:val="77"/>
          <w:szCs w:val="77"/>
          <w:color w:val="484849"/>
          <w:spacing w:val="-106"/>
          <w:w w:val="100"/>
          <w:i/>
          <w:position w:val="-68"/>
        </w:rPr>
        <w:t> </w:t>
      </w:r>
      <w:r>
        <w:rPr>
          <w:rFonts w:ascii="Arial" w:hAnsi="Arial" w:cs="Arial" w:eastAsia="Arial"/>
          <w:sz w:val="22"/>
          <w:szCs w:val="22"/>
          <w:color w:val="484849"/>
          <w:spacing w:val="0"/>
          <w:w w:val="170"/>
          <w:position w:val="-68"/>
        </w:rPr>
        <w:t>i'</w:t>
      </w:r>
      <w:r>
        <w:rPr>
          <w:rFonts w:ascii="Arial" w:hAnsi="Arial" w:cs="Arial" w:eastAsia="Arial"/>
          <w:sz w:val="22"/>
          <w:szCs w:val="22"/>
          <w:color w:val="484849"/>
          <w:spacing w:val="-43"/>
          <w:w w:val="170"/>
          <w:position w:val="-68"/>
        </w:rPr>
        <w:t> </w:t>
      </w:r>
      <w:r>
        <w:rPr>
          <w:rFonts w:ascii="Arial" w:hAnsi="Arial" w:cs="Arial" w:eastAsia="Arial"/>
          <w:sz w:val="63"/>
          <w:szCs w:val="63"/>
          <w:color w:val="3F4983"/>
          <w:spacing w:val="0"/>
          <w:w w:val="69"/>
          <w:i/>
          <w:position w:val="-68"/>
        </w:rPr>
        <w:t>\</w:t>
      </w:r>
      <w:r>
        <w:rPr>
          <w:rFonts w:ascii="Arial" w:hAnsi="Arial" w:cs="Arial" w:eastAsia="Arial"/>
          <w:sz w:val="63"/>
          <w:szCs w:val="63"/>
          <w:color w:val="3F4983"/>
          <w:spacing w:val="0"/>
          <w:w w:val="70"/>
          <w:i/>
          <w:position w:val="-68"/>
        </w:rPr>
        <w:t>k</w:t>
      </w:r>
      <w:r>
        <w:rPr>
          <w:rFonts w:ascii="Arial" w:hAnsi="Arial" w:cs="Arial" w:eastAsia="Arial"/>
          <w:sz w:val="63"/>
          <w:szCs w:val="63"/>
          <w:color w:val="3F4983"/>
          <w:spacing w:val="15"/>
          <w:w w:val="69"/>
          <w:i/>
          <w:position w:val="-68"/>
        </w:rPr>
        <w:t>\</w:t>
      </w:r>
      <w:r>
        <w:rPr>
          <w:rFonts w:ascii="Arial" w:hAnsi="Arial" w:cs="Arial" w:eastAsia="Arial"/>
          <w:sz w:val="31"/>
          <w:szCs w:val="31"/>
          <w:color w:val="707072"/>
          <w:spacing w:val="0"/>
          <w:w w:val="106"/>
          <w:position w:val="-68"/>
        </w:rPr>
        <w:t>'rL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46" w:after="0" w:line="187" w:lineRule="exact"/>
        <w:ind w:left="3550" w:right="-20"/>
        <w:jc w:val="left"/>
        <w:tabs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4"/>
          <w:position w:val="-3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4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0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9090"/>
          <w:spacing w:val="7"/>
          <w:w w:val="225"/>
          <w:position w:val="-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0"/>
          <w:w w:val="124"/>
          <w:position w:val="-3"/>
        </w:rPr>
        <w:t>'.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right="-20"/>
        <w:jc w:val="left"/>
        <w:tabs>
          <w:tab w:pos="3560" w:val="left"/>
          <w:tab w:pos="4460" w:val="left"/>
          <w:tab w:pos="5480" w:val="left"/>
        </w:tabs>
        <w:rPr>
          <w:rFonts w:ascii="Arial" w:hAnsi="Arial" w:cs="Arial" w:eastAsia="Arial"/>
          <w:sz w:val="89"/>
          <w:szCs w:val="89"/>
        </w:rPr>
      </w:pPr>
      <w:rPr/>
      <w:r>
        <w:rPr/>
        <w:pict>
          <v:group style="position:absolute;margin-left:135.615189pt;margin-top:2.62149pt;width:.1pt;height:11.884746pt;mso-position-horizontal-relative:page;mso-position-vertical-relative:paragraph;z-index:-15123" coordorigin="2712,52" coordsize="2,238">
            <v:shape style="position:absolute;left:2712;top:52;width:2;height:238" coordorigin="2712,52" coordsize="0,238" path="m2712,290l2712,52e" filled="f" stroked="t" strokeweight=".23544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6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-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6"/>
        </w:rPr>
      </w:r>
      <w:r>
        <w:rPr>
          <w:rFonts w:ascii="Times New Roman" w:hAnsi="Times New Roman" w:cs="Times New Roman" w:eastAsia="Times New Roman"/>
          <w:sz w:val="26"/>
          <w:szCs w:val="26"/>
          <w:color w:val="484849"/>
          <w:spacing w:val="-1"/>
          <w:w w:val="47"/>
          <w:position w:val="-60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707072"/>
          <w:spacing w:val="6"/>
          <w:w w:val="96"/>
          <w:position w:val="-6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484849"/>
          <w:spacing w:val="6"/>
          <w:w w:val="53"/>
          <w:position w:val="-60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606260"/>
          <w:spacing w:val="3"/>
          <w:w w:val="79"/>
          <w:position w:val="-60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484849"/>
          <w:spacing w:val="0"/>
          <w:w w:val="58"/>
          <w:position w:val="-6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484849"/>
          <w:spacing w:val="1"/>
          <w:w w:val="59"/>
          <w:position w:val="-60"/>
        </w:rPr>
        <w:t>y</w:t>
      </w:r>
      <w:r>
        <w:rPr>
          <w:rFonts w:ascii="Times New Roman" w:hAnsi="Times New Roman" w:cs="Times New Roman" w:eastAsia="Times New Roman"/>
          <w:sz w:val="26"/>
          <w:szCs w:val="26"/>
          <w:color w:val="606260"/>
          <w:spacing w:val="0"/>
          <w:w w:val="87"/>
          <w:position w:val="-60"/>
        </w:rPr>
        <w:t>g·</w:t>
      </w:r>
      <w:r>
        <w:rPr>
          <w:rFonts w:ascii="Times New Roman" w:hAnsi="Times New Roman" w:cs="Times New Roman" w:eastAsia="Times New Roman"/>
          <w:sz w:val="26"/>
          <w:szCs w:val="26"/>
          <w:color w:val="606260"/>
          <w:spacing w:val="0"/>
          <w:w w:val="100"/>
          <w:position w:val="-6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06260"/>
          <w:spacing w:val="0"/>
          <w:w w:val="100"/>
          <w:position w:val="-60"/>
        </w:rPr>
      </w:r>
      <w:r>
        <w:rPr>
          <w:rFonts w:ascii="Arial" w:hAnsi="Arial" w:cs="Arial" w:eastAsia="Arial"/>
          <w:sz w:val="18"/>
          <w:szCs w:val="18"/>
          <w:color w:val="2D2D2D"/>
          <w:spacing w:val="-1"/>
          <w:w w:val="100"/>
          <w:position w:val="-60"/>
        </w:rPr>
        <w:t>ı</w:t>
      </w:r>
      <w:r>
        <w:rPr>
          <w:rFonts w:ascii="Arial" w:hAnsi="Arial" w:cs="Arial" w:eastAsia="Arial"/>
          <w:sz w:val="18"/>
          <w:szCs w:val="18"/>
          <w:color w:val="484849"/>
          <w:spacing w:val="0"/>
          <w:w w:val="100"/>
          <w:position w:val="-60"/>
        </w:rPr>
        <w:t>n</w:t>
      </w:r>
      <w:r>
        <w:rPr>
          <w:rFonts w:ascii="Arial" w:hAnsi="Arial" w:cs="Arial" w:eastAsia="Arial"/>
          <w:sz w:val="18"/>
          <w:szCs w:val="18"/>
          <w:color w:val="484849"/>
          <w:spacing w:val="0"/>
          <w:w w:val="100"/>
          <w:position w:val="-60"/>
        </w:rPr>
        <w:t> </w:t>
      </w:r>
      <w:r>
        <w:rPr>
          <w:rFonts w:ascii="Arial" w:hAnsi="Arial" w:cs="Arial" w:eastAsia="Arial"/>
          <w:sz w:val="18"/>
          <w:szCs w:val="18"/>
          <w:color w:val="484849"/>
          <w:spacing w:val="5"/>
          <w:w w:val="100"/>
          <w:position w:val="-60"/>
        </w:rPr>
        <w:t> 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51"/>
          <w:position w:val="-60"/>
        </w:rPr>
        <w:t>.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00"/>
          <w:position w:val="-60"/>
        </w:rPr>
        <w:tab/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00"/>
          <w:position w:val="-60"/>
        </w:rPr>
      </w:r>
      <w:r>
        <w:rPr>
          <w:rFonts w:ascii="Arial" w:hAnsi="Arial" w:cs="Arial" w:eastAsia="Arial"/>
          <w:sz w:val="89"/>
          <w:szCs w:val="89"/>
          <w:color w:val="484849"/>
          <w:spacing w:val="0"/>
          <w:w w:val="68"/>
          <w:position w:val="-60"/>
        </w:rPr>
        <w:t>r</w:t>
      </w:r>
      <w:r>
        <w:rPr>
          <w:rFonts w:ascii="Arial" w:hAnsi="Arial" w:cs="Arial" w:eastAsia="Arial"/>
          <w:sz w:val="89"/>
          <w:szCs w:val="8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60"/>
          <w:cols w:num="2" w:equalWidth="0">
            <w:col w:w="3691" w:space="1412"/>
            <w:col w:w="6577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3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33.984802pt;margin-top:4.368698pt;width:4.826582pt;height:34.794157pt;mso-position-horizontal-relative:page;mso-position-vertical-relative:paragraph;z-index:-15122" coordorigin="10680,87" coordsize="97,696">
            <v:group style="position:absolute;left:10743;top:120;width:2;height:628" coordorigin="10743,120" coordsize="2,628">
              <v:shape style="position:absolute;left:10743;top:120;width:2;height:628" coordorigin="10743,120" coordsize="0,628" path="m10743,748l10743,120e" filled="f" stroked="t" strokeweight="3.296203pt" strokecolor="#383B3F">
                <v:path arrowok="t"/>
              </v:shape>
            </v:group>
            <v:group style="position:absolute;left:10706;top:586;width:2;height:171" coordorigin="10706,586" coordsize="2,171">
              <v:shape style="position:absolute;left:10706;top:586;width:2;height:171" coordorigin="10706,586" coordsize="0,171" path="m10706,757l10706,586e" filled="f" stroked="t" strokeweight="2.589873pt" strokecolor="#383B3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0.14566pt;margin-top:12.824096pt;width:.1pt;height:12.278321pt;mso-position-horizontal-relative:page;mso-position-vertical-relative:paragraph;z-index:-15120" coordorigin="10003,256" coordsize="2,246">
            <v:shape style="position:absolute;left:10003;top:256;width:2;height:246" coordorigin="10003,256" coordsize="0,246" path="m10003,502l10003,256e" filled="f" stroked="t" strokeweight="1.39636pt" strokecolor="#C8C8C6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7"/>
        </w:rPr>
        <w:t>SarnetMUTLU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9"/>
          <w:szCs w:val="49"/>
          <w:color w:val="8E9090"/>
          <w:spacing w:val="-18"/>
          <w:w w:val="113"/>
          <w:position w:val="-19"/>
        </w:rPr>
        <w:t>s</w:t>
      </w:r>
      <w:r>
        <w:rPr>
          <w:rFonts w:ascii="Times New Roman" w:hAnsi="Times New Roman" w:cs="Times New Roman" w:eastAsia="Times New Roman"/>
          <w:sz w:val="49"/>
          <w:szCs w:val="49"/>
          <w:color w:val="707072"/>
          <w:spacing w:val="0"/>
          <w:w w:val="66"/>
          <w:position w:val="-19"/>
        </w:rPr>
        <w:t>iiren</w:t>
      </w:r>
      <w:r>
        <w:rPr>
          <w:rFonts w:ascii="Times New Roman" w:hAnsi="Times New Roman" w:cs="Times New Roman" w:eastAsia="Times New Roman"/>
          <w:sz w:val="49"/>
          <w:szCs w:val="49"/>
          <w:color w:val="707072"/>
          <w:spacing w:val="-14"/>
          <w:w w:val="66"/>
          <w:position w:val="-19"/>
        </w:rPr>
        <w:t>}</w:t>
      </w:r>
      <w:r>
        <w:rPr>
          <w:rFonts w:ascii="Times New Roman" w:hAnsi="Times New Roman" w:cs="Times New Roman" w:eastAsia="Times New Roman"/>
          <w:sz w:val="49"/>
          <w:szCs w:val="49"/>
          <w:color w:val="484849"/>
          <w:spacing w:val="0"/>
          <w:w w:val="225"/>
          <w:position w:val="-19"/>
        </w:rPr>
        <w:t>ij</w:t>
      </w:r>
      <w:r>
        <w:rPr>
          <w:rFonts w:ascii="Times New Roman" w:hAnsi="Times New Roman" w:cs="Times New Roman" w:eastAsia="Times New Roman"/>
          <w:sz w:val="49"/>
          <w:szCs w:val="49"/>
          <w:color w:val="AFAFAF"/>
          <w:spacing w:val="0"/>
          <w:w w:val="36"/>
          <w:position w:val="-19"/>
        </w:rPr>
        <w:t>.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60"/>
          <w:cols w:num="2" w:equalWidth="0">
            <w:col w:w="5907" w:space="2577"/>
            <w:col w:w="3196"/>
          </w:cols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ltfa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42" w:lineRule="exact"/>
        <w:ind w:right="-20"/>
        <w:jc w:val="left"/>
        <w:tabs>
          <w:tab w:pos="5840" w:val="left"/>
          <w:tab w:pos="6720" w:val="left"/>
          <w:tab w:pos="7160" w:val="left"/>
        </w:tabs>
        <w:rPr>
          <w:rFonts w:ascii="Arial" w:hAnsi="Arial" w:cs="Arial" w:eastAsia="Arial"/>
          <w:sz w:val="71"/>
          <w:szCs w:val="71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484849"/>
          <w:spacing w:val="0"/>
          <w:w w:val="73"/>
          <w:position w:val="-1"/>
        </w:rPr>
        <w:t>'N</w:t>
      </w:r>
      <w:r>
        <w:rPr>
          <w:rFonts w:ascii="Arial" w:hAnsi="Arial" w:cs="Arial" w:eastAsia="Arial"/>
          <w:sz w:val="25"/>
          <w:szCs w:val="25"/>
          <w:color w:val="484849"/>
          <w:spacing w:val="16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0"/>
          <w:w w:val="54"/>
          <w:position w:val="-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11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707072"/>
          <w:spacing w:val="1"/>
          <w:w w:val="92"/>
          <w:position w:val="-6"/>
        </w:rPr>
        <w:t>M</w:t>
      </w:r>
      <w:r>
        <w:rPr>
          <w:rFonts w:ascii="Arial" w:hAnsi="Arial" w:cs="Arial" w:eastAsia="Arial"/>
          <w:sz w:val="18"/>
          <w:szCs w:val="18"/>
          <w:color w:val="484849"/>
          <w:spacing w:val="-12"/>
          <w:w w:val="162"/>
          <w:position w:val="-6"/>
        </w:rPr>
        <w:t>ü</w:t>
      </w:r>
      <w:r>
        <w:rPr>
          <w:rFonts w:ascii="Times New Roman" w:hAnsi="Times New Roman" w:cs="Times New Roman" w:eastAsia="Times New Roman"/>
          <w:sz w:val="38"/>
          <w:szCs w:val="38"/>
          <w:color w:val="8E9090"/>
          <w:spacing w:val="0"/>
          <w:w w:val="69"/>
          <w:position w:val="-10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E9090"/>
          <w:spacing w:val="-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2D2D2D"/>
          <w:spacing w:val="0"/>
          <w:w w:val="52"/>
          <w:position w:val="-10"/>
        </w:rPr>
        <w:t>...</w:t>
      </w:r>
      <w:r>
        <w:rPr>
          <w:rFonts w:ascii="Times New Roman" w:hAnsi="Times New Roman" w:cs="Times New Roman" w:eastAsia="Times New Roman"/>
          <w:sz w:val="38"/>
          <w:szCs w:val="38"/>
          <w:color w:val="2D2D2D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2D2D2D"/>
          <w:spacing w:val="0"/>
          <w:w w:val="100"/>
          <w:position w:val="-10"/>
        </w:rPr>
      </w:r>
      <w:r>
        <w:rPr>
          <w:rFonts w:ascii="Arial" w:hAnsi="Arial" w:cs="Arial" w:eastAsia="Arial"/>
          <w:sz w:val="36"/>
          <w:szCs w:val="36"/>
          <w:color w:val="2D2D2D"/>
          <w:spacing w:val="0"/>
          <w:w w:val="52"/>
          <w:position w:val="-10"/>
        </w:rPr>
        <w:t>-</w:t>
      </w:r>
      <w:r>
        <w:rPr>
          <w:rFonts w:ascii="Arial" w:hAnsi="Arial" w:cs="Arial" w:eastAsia="Arial"/>
          <w:sz w:val="36"/>
          <w:szCs w:val="36"/>
          <w:color w:val="2D2D2D"/>
          <w:spacing w:val="-51"/>
          <w:w w:val="52"/>
          <w:position w:val="-10"/>
        </w:rPr>
        <w:t> </w:t>
      </w:r>
      <w:r>
        <w:rPr>
          <w:rFonts w:ascii="Arial" w:hAnsi="Arial" w:cs="Arial" w:eastAsia="Arial"/>
          <w:sz w:val="36"/>
          <w:szCs w:val="36"/>
          <w:color w:val="2D2D2D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36"/>
          <w:szCs w:val="36"/>
          <w:color w:val="2D2D2D"/>
          <w:spacing w:val="0"/>
          <w:w w:val="100"/>
          <w:position w:val="-10"/>
        </w:rPr>
      </w:r>
      <w:r>
        <w:rPr>
          <w:rFonts w:ascii="Arial" w:hAnsi="Arial" w:cs="Arial" w:eastAsia="Arial"/>
          <w:sz w:val="17"/>
          <w:szCs w:val="17"/>
          <w:color w:val="484849"/>
          <w:spacing w:val="0"/>
          <w:w w:val="132"/>
          <w:position w:val="-6"/>
        </w:rPr>
        <w:t>ü</w:t>
      </w:r>
      <w:r>
        <w:rPr>
          <w:rFonts w:ascii="Arial" w:hAnsi="Arial" w:cs="Arial" w:eastAsia="Arial"/>
          <w:sz w:val="17"/>
          <w:szCs w:val="17"/>
          <w:color w:val="484849"/>
          <w:spacing w:val="0"/>
          <w:w w:val="132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484849"/>
          <w:spacing w:val="5"/>
          <w:w w:val="132"/>
          <w:position w:val="-6"/>
        </w:rPr>
        <w:t> </w:t>
      </w:r>
      <w:r>
        <w:rPr>
          <w:rFonts w:ascii="Arial" w:hAnsi="Arial" w:cs="Arial" w:eastAsia="Arial"/>
          <w:sz w:val="71"/>
          <w:szCs w:val="71"/>
          <w:color w:val="AFAFAF"/>
          <w:spacing w:val="-1"/>
          <w:w w:val="14"/>
          <w:i/>
          <w:position w:val="-6"/>
        </w:rPr>
        <w:t>'</w:t>
      </w:r>
      <w:r>
        <w:rPr>
          <w:rFonts w:ascii="Arial" w:hAnsi="Arial" w:cs="Arial" w:eastAsia="Arial"/>
          <w:sz w:val="71"/>
          <w:szCs w:val="71"/>
          <w:color w:val="484849"/>
          <w:spacing w:val="-64"/>
          <w:w w:val="57"/>
          <w:i/>
          <w:position w:val="-6"/>
        </w:rPr>
        <w:t>'</w:t>
      </w:r>
      <w:r>
        <w:rPr>
          <w:rFonts w:ascii="Arial" w:hAnsi="Arial" w:cs="Arial" w:eastAsia="Arial"/>
          <w:sz w:val="28"/>
          <w:szCs w:val="28"/>
          <w:color w:val="8E9090"/>
          <w:spacing w:val="-33"/>
          <w:w w:val="100"/>
          <w:position w:val="-10"/>
        </w:rPr>
        <w:t>.</w:t>
      </w:r>
      <w:r>
        <w:rPr>
          <w:rFonts w:ascii="Arial" w:hAnsi="Arial" w:cs="Arial" w:eastAsia="Arial"/>
          <w:sz w:val="71"/>
          <w:szCs w:val="71"/>
          <w:color w:val="484849"/>
          <w:spacing w:val="0"/>
          <w:w w:val="57"/>
          <w:i/>
          <w:position w:val="-6"/>
        </w:rPr>
        <w:t>'!J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spacing w:before="0" w:after="0" w:line="53" w:lineRule="atLeast"/>
        <w:ind w:right="1268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707072"/>
          <w:spacing w:val="-8"/>
          <w:w w:val="101"/>
        </w:rPr>
        <w:t>.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12"/>
        </w:rPr>
        <w:t>'</w:t>
      </w:r>
      <w:r>
        <w:rPr>
          <w:rFonts w:ascii="Arial" w:hAnsi="Arial" w:cs="Arial" w:eastAsia="Arial"/>
          <w:sz w:val="13"/>
          <w:szCs w:val="13"/>
          <w:color w:val="AFAFAF"/>
          <w:spacing w:val="-17"/>
          <w:w w:val="113"/>
        </w:rPr>
        <w:t>-</w:t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216"/>
        </w:rPr>
        <w:t>.</w:t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100"/>
        </w:rPr>
        <w:t>   </w:t>
      </w:r>
      <w:r>
        <w:rPr>
          <w:rFonts w:ascii="Arial" w:hAnsi="Arial" w:cs="Arial" w:eastAsia="Arial"/>
          <w:sz w:val="13"/>
          <w:szCs w:val="13"/>
          <w:color w:val="8E9090"/>
          <w:spacing w:val="-14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484849"/>
          <w:spacing w:val="0"/>
          <w:w w:val="68"/>
        </w:rPr>
        <w:t>,</w:t>
      </w:r>
      <w:r>
        <w:rPr>
          <w:rFonts w:ascii="Arial" w:hAnsi="Arial" w:cs="Arial" w:eastAsia="Arial"/>
          <w:sz w:val="13"/>
          <w:szCs w:val="13"/>
          <w:color w:val="484849"/>
          <w:spacing w:val="-55"/>
          <w:w w:val="69"/>
        </w:rPr>
        <w:t>_</w:t>
      </w:r>
      <w:r>
        <w:rPr>
          <w:rFonts w:ascii="Arial" w:hAnsi="Arial" w:cs="Arial" w:eastAsia="Arial"/>
          <w:sz w:val="60"/>
          <w:szCs w:val="60"/>
          <w:color w:val="484849"/>
          <w:spacing w:val="-107"/>
          <w:w w:val="77"/>
        </w:rPr>
        <w:t>.</w:t>
      </w:r>
      <w:r>
        <w:rPr>
          <w:rFonts w:ascii="Arial" w:hAnsi="Arial" w:cs="Arial" w:eastAsia="Arial"/>
          <w:sz w:val="13"/>
          <w:szCs w:val="13"/>
          <w:color w:val="484849"/>
          <w:spacing w:val="0"/>
          <w:w w:val="68"/>
        </w:rPr>
        <w:t>.</w:t>
      </w:r>
      <w:r>
        <w:rPr>
          <w:rFonts w:ascii="Arial" w:hAnsi="Arial" w:cs="Arial" w:eastAsia="Arial"/>
          <w:sz w:val="13"/>
          <w:szCs w:val="13"/>
          <w:color w:val="484849"/>
          <w:spacing w:val="10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</w:rPr>
        <w:t>ki</w:t>
      </w:r>
      <w:r>
        <w:rPr>
          <w:rFonts w:ascii="Arial" w:hAnsi="Arial" w:cs="Arial" w:eastAsia="Arial"/>
          <w:sz w:val="13"/>
          <w:szCs w:val="13"/>
          <w:color w:val="2D2D2D"/>
          <w:spacing w:val="14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484849"/>
          <w:spacing w:val="0"/>
          <w:w w:val="39"/>
          <w:i/>
        </w:rPr>
        <w:t>·</w:t>
      </w:r>
      <w:r>
        <w:rPr>
          <w:rFonts w:ascii="Arial" w:hAnsi="Arial" w:cs="Arial" w:eastAsia="Arial"/>
          <w:sz w:val="10"/>
          <w:szCs w:val="10"/>
          <w:color w:val="484849"/>
          <w:spacing w:val="-14"/>
          <w:w w:val="100"/>
          <w:i/>
        </w:rPr>
        <w:t> </w:t>
      </w:r>
      <w:r>
        <w:rPr>
          <w:rFonts w:ascii="Arial" w:hAnsi="Arial" w:cs="Arial" w:eastAsia="Arial"/>
          <w:sz w:val="10"/>
          <w:szCs w:val="10"/>
          <w:color w:val="2D2D2D"/>
          <w:spacing w:val="0"/>
          <w:w w:val="198"/>
          <w:i/>
        </w:rPr>
        <w:t>l</w:t>
      </w:r>
      <w:r>
        <w:rPr>
          <w:rFonts w:ascii="Arial" w:hAnsi="Arial" w:cs="Arial" w:eastAsia="Arial"/>
          <w:sz w:val="10"/>
          <w:szCs w:val="10"/>
          <w:color w:val="2D2D2D"/>
          <w:spacing w:val="24"/>
          <w:w w:val="198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75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14"/>
          <w:w w:val="75"/>
        </w:rPr>
        <w:t> </w:t>
      </w:r>
      <w:r>
        <w:rPr>
          <w:rFonts w:ascii="Arial" w:hAnsi="Arial" w:cs="Arial" w:eastAsia="Arial"/>
          <w:sz w:val="38"/>
          <w:szCs w:val="38"/>
          <w:color w:val="2D2D2D"/>
          <w:spacing w:val="6"/>
          <w:w w:val="89"/>
        </w:rPr>
        <w:t>"</w:t>
      </w:r>
      <w:r>
        <w:rPr>
          <w:rFonts w:ascii="Arial" w:hAnsi="Arial" w:cs="Arial" w:eastAsia="Arial"/>
          <w:sz w:val="38"/>
          <w:szCs w:val="38"/>
          <w:color w:val="484849"/>
          <w:spacing w:val="0"/>
          <w:w w:val="62"/>
        </w:rPr>
        <w:t>"</w:t>
      </w:r>
      <w:r>
        <w:rPr>
          <w:rFonts w:ascii="Arial" w:hAnsi="Arial" w:cs="Arial" w:eastAsia="Arial"/>
          <w:sz w:val="38"/>
          <w:szCs w:val="38"/>
          <w:color w:val="484849"/>
          <w:spacing w:val="-8"/>
          <w:w w:val="6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707072"/>
          <w:spacing w:val="0"/>
          <w:w w:val="105"/>
        </w:rPr>
        <w:t>"'</w:t>
      </w:r>
      <w:r>
        <w:rPr>
          <w:rFonts w:ascii="Times New Roman" w:hAnsi="Times New Roman" w:cs="Times New Roman" w:eastAsia="Times New Roman"/>
          <w:sz w:val="14"/>
          <w:szCs w:val="14"/>
          <w:color w:val="707072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84849"/>
          <w:spacing w:val="0"/>
          <w:w w:val="221"/>
        </w:rPr>
        <w:t>/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180" w:right="60"/>
          <w:cols w:num="2" w:equalWidth="0">
            <w:col w:w="2397" w:space="244"/>
            <w:col w:w="9039"/>
          </w:cols>
        </w:sectPr>
      </w:pPr>
      <w:rPr/>
    </w:p>
    <w:p>
      <w:pPr>
        <w:spacing w:before="0" w:after="0" w:line="386" w:lineRule="atLeast"/>
        <w:ind w:left="204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1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6"/>
        </w:rPr>
        <w:t>.P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1"/>
          <w:w w:val="11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0"/>
          <w:w w:val="11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5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44" w:lineRule="atLeast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707072"/>
          <w:spacing w:val="-27"/>
          <w:w w:val="133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-23"/>
          <w:w w:val="133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8E9090"/>
          <w:spacing w:val="0"/>
          <w:w w:val="13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8E9090"/>
          <w:spacing w:val="24"/>
          <w:w w:val="13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84849"/>
          <w:spacing w:val="-14"/>
          <w:w w:val="14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80"/>
        </w:rPr>
        <w:t>J,4'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340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85"/>
          <w:i/>
        </w:rPr>
        <w:t>J.fy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12"/>
          <w:w w:val="85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\t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17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3"/>
          <w:w w:val="1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260"/>
          <w:spacing w:val="0"/>
          <w:w w:val="83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06260"/>
          <w:spacing w:val="-37"/>
          <w:w w:val="8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24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9"/>
          <w:spacing w:val="0"/>
          <w:w w:val="10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60"/>
          <w:cols w:num="3" w:equalWidth="0">
            <w:col w:w="4001" w:space="4813"/>
            <w:col w:w="372" w:space="160"/>
            <w:col w:w="2334"/>
          </w:cols>
        </w:sectPr>
      </w:pPr>
      <w:rPr/>
    </w:p>
    <w:p>
      <w:pPr>
        <w:spacing w:before="4" w:after="0" w:line="240" w:lineRule="auto"/>
        <w:ind w:left="27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8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right="-81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707072"/>
          <w:spacing w:val="-4"/>
          <w:w w:val="72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546779"/>
          <w:spacing w:val="0"/>
          <w:w w:val="72"/>
          <w:b/>
          <w:bCs/>
          <w:position w:val="1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546779"/>
          <w:spacing w:val="0"/>
          <w:w w:val="72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46779"/>
          <w:spacing w:val="26"/>
          <w:w w:val="72"/>
          <w:b/>
          <w:bCs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84849"/>
          <w:spacing w:val="-50"/>
          <w:w w:val="79"/>
          <w:b/>
          <w:bCs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546779"/>
          <w:spacing w:val="0"/>
          <w:w w:val="119"/>
          <w:b/>
          <w:bCs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546779"/>
          <w:spacing w:val="-41"/>
          <w:w w:val="118"/>
          <w:b/>
          <w:bCs/>
          <w:position w:val="1"/>
        </w:rPr>
        <w:t>h</w:t>
      </w:r>
      <w:r>
        <w:rPr>
          <w:rFonts w:ascii="Arial" w:hAnsi="Arial" w:cs="Arial" w:eastAsia="Arial"/>
          <w:sz w:val="19"/>
          <w:szCs w:val="19"/>
          <w:color w:val="484849"/>
          <w:spacing w:val="0"/>
          <w:w w:val="109"/>
          <w:b/>
          <w:bCs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484849"/>
          <w:spacing w:val="-1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F4983"/>
          <w:spacing w:val="0"/>
          <w:w w:val="47"/>
          <w:b/>
          <w:bCs/>
          <w:position w:val="1"/>
        </w:rPr>
        <w:t>tı</w:t>
      </w:r>
      <w:r>
        <w:rPr>
          <w:rFonts w:ascii="Times New Roman" w:hAnsi="Times New Roman" w:cs="Times New Roman" w:eastAsia="Times New Roman"/>
          <w:sz w:val="26"/>
          <w:szCs w:val="26"/>
          <w:color w:val="3F4983"/>
          <w:spacing w:val="12"/>
          <w:w w:val="47"/>
          <w:b/>
          <w:bCs/>
          <w:position w:val="1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546779"/>
          <w:spacing w:val="0"/>
          <w:w w:val="92"/>
          <w:b/>
          <w:bCs/>
          <w:position w:val="1"/>
        </w:rPr>
        <w:t>tıui</w:t>
      </w:r>
      <w:r>
        <w:rPr>
          <w:rFonts w:ascii="Times New Roman" w:hAnsi="Times New Roman" w:cs="Times New Roman" w:eastAsia="Times New Roman"/>
          <w:sz w:val="26"/>
          <w:szCs w:val="26"/>
          <w:color w:val="546779"/>
          <w:spacing w:val="0"/>
          <w:w w:val="93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546779"/>
          <w:spacing w:val="-42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46779"/>
          <w:spacing w:val="0"/>
          <w:w w:val="72"/>
          <w:b/>
          <w:bCs/>
          <w:position w:val="1"/>
        </w:rPr>
        <w:t>TOPÇU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0" w:after="0" w:line="259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84849"/>
          <w:w w:val="86"/>
          <w:position w:val="-1"/>
        </w:rPr>
        <w:t>ltl</w:t>
      </w:r>
      <w:r>
        <w:rPr>
          <w:rFonts w:ascii="Arial" w:hAnsi="Arial" w:cs="Arial" w:eastAsia="Arial"/>
          <w:sz w:val="23"/>
          <w:szCs w:val="23"/>
          <w:color w:val="484849"/>
          <w:spacing w:val="-11"/>
          <w:w w:val="87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82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2D2D2D"/>
          <w:spacing w:val="-18"/>
          <w:w w:val="82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484849"/>
          <w:spacing w:val="0"/>
          <w:w w:val="84"/>
          <w:position w:val="-1"/>
        </w:rPr>
        <w:t>geAmiri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3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6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17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2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600"/>
          <w:position w:val="6"/>
        </w:rPr>
        <w:t>-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-2"/>
          <w:w w:val="600"/>
          <w:position w:val="6"/>
        </w:rPr>
        <w:t>"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-2"/>
          <w:w w:val="257"/>
          <w:i/>
          <w:position w:val="6"/>
        </w:rPr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257"/>
          <w:emboss/>
          <w:i/>
          <w:position w:val="6"/>
        </w:rPr>
        <w:t>-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257"/>
          <w:emboss/>
          <w:i/>
          <w:position w:val="6"/>
        </w:rPr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257"/>
          <w:i/>
          <w:position w:val="6"/>
        </w:rPr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-14"/>
          <w:w w:val="257"/>
          <w:i/>
          <w:position w:val="6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AFAFAF"/>
          <w:spacing w:val="0"/>
          <w:w w:val="320"/>
          <w:position w:val="6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AFAFAF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FAFAF"/>
          <w:spacing w:val="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330"/>
          <w:i/>
          <w:position w:val="6"/>
        </w:rPr>
        <w:t>._.;/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330"/>
          <w:i/>
          <w:position w:val="6"/>
        </w:rPr>
        <w:t>   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7"/>
          <w:w w:val="33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8E9090"/>
          <w:spacing w:val="0"/>
          <w:w w:val="109"/>
          <w:position w:val="6"/>
        </w:rPr>
        <w:t>.J&gt;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3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06260"/>
          <w:spacing w:val="7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60"/>
          <w:cols w:num="3" w:equalWidth="0">
            <w:col w:w="642" w:space="1466"/>
            <w:col w:w="2053" w:space="542"/>
            <w:col w:w="6977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0.248102pt;margin-top:32.686428pt;width:562.237986pt;height:770.362467pt;mso-position-horizontal-relative:page;mso-position-vertical-relative:page;z-index:-15126" coordorigin="405,654" coordsize="11245,15407">
            <v:group style="position:absolute;left:414;top:677;width:631;height:2" coordorigin="414,677" coordsize="631,2">
              <v:shape style="position:absolute;left:414;top:677;width:631;height:2" coordorigin="414,677" coordsize="631,0" path="m414,677l1045,677e" filled="f" stroked="t" strokeweight=".941772pt" strokecolor="#676767">
                <v:path arrowok="t"/>
              </v:shape>
            </v:group>
            <v:group style="position:absolute;left:904;top:680;width:1361;height:2" coordorigin="904,680" coordsize="1361,2">
              <v:shape style="position:absolute;left:904;top:680;width:1361;height:2" coordorigin="904,680" coordsize="1361,0" path="m904,680l2265,680e" filled="f" stroked="t" strokeweight=".706329pt" strokecolor="#545454">
                <v:path arrowok="t"/>
              </v:shape>
            </v:group>
            <v:group style="position:absolute;left:2154;top:675;width:2;height:1274" coordorigin="2154,675" coordsize="2,1274">
              <v:shape style="position:absolute;left:2154;top:675;width:2;height:1274" coordorigin="2154,675" coordsize="0,1274" path="m2154,1949l2154,675e" filled="f" stroked="t" strokeweight=".706329pt" strokecolor="#5B5B5B">
                <v:path arrowok="t"/>
              </v:shape>
            </v:group>
            <v:group style="position:absolute;left:2105;top:682;width:636;height:2" coordorigin="2105,682" coordsize="636,2">
              <v:shape style="position:absolute;left:2105;top:682;width:636;height:2" coordorigin="2105,682" coordsize="636,0" path="m2105,682l2741,682e" filled="f" stroked="t" strokeweight=".470886pt" strokecolor="#383838">
                <v:path arrowok="t"/>
              </v:shape>
            </v:group>
            <v:group style="position:absolute;left:2585;top:692;width:9032;height:2" coordorigin="2585,692" coordsize="9032,2">
              <v:shape style="position:absolute;left:2585;top:692;width:9032;height:2" coordorigin="2585,692" coordsize="9032,0" path="m2585,692l11617,692e" filled="f" stroked="t" strokeweight=".706329pt" strokecolor="#4F4F4F">
                <v:path arrowok="t"/>
              </v:shape>
            </v:group>
            <v:group style="position:absolute;left:3117;top:687;width:372;height:2" coordorigin="3117,687" coordsize="372,2">
              <v:shape style="position:absolute;left:3117;top:687;width:372;height:2" coordorigin="3117,687" coordsize="372,0" path="m3117,687l3489,687e" filled="f" stroked="t" strokeweight=".706329pt" strokecolor="#383838">
                <v:path arrowok="t"/>
              </v:shape>
            </v:group>
            <v:group style="position:absolute;left:8523;top:699;width:3094;height:2" coordorigin="8523,699" coordsize="3094,2">
              <v:shape style="position:absolute;left:8523;top:699;width:3094;height:2" coordorigin="8523,699" coordsize="3094,0" path="m8523,699l11617,699e" filled="f" stroked="t" strokeweight=".706329pt" strokecolor="#4F4F4F">
                <v:path arrowok="t"/>
              </v:shape>
            </v:group>
            <v:group style="position:absolute;left:9067;top:685;width:2;height:1502" coordorigin="9067,685" coordsize="2,1502">
              <v:shape style="position:absolute;left:9067;top:685;width:2;height:1502" coordorigin="9067,685" coordsize="0,1502" path="m9067,2187l9067,685e" filled="f" stroked="t" strokeweight=".706329pt" strokecolor="#4B4B4B">
                <v:path arrowok="t"/>
              </v:shape>
            </v:group>
            <v:group style="position:absolute;left:11617;top:694;width:2;height:10677" coordorigin="11617,694" coordsize="2,10677">
              <v:shape style="position:absolute;left:11617;top:694;width:2;height:10677" coordorigin="11617,694" coordsize="0,10677" path="m11617,11371l11617,694e" filled="f" stroked="t" strokeweight=".706329pt" strokecolor="#5B5B5B">
                <v:path arrowok="t"/>
              </v:shape>
            </v:group>
            <v:group style="position:absolute;left:426;top:661;width:2;height:1536" coordorigin="426,661" coordsize="2,1536">
              <v:shape style="position:absolute;left:426;top:661;width:2;height:1536" coordorigin="426,661" coordsize="0,1536" path="m426,2196l426,661e" filled="f" stroked="t" strokeweight=".706329pt" strokecolor="#646464">
                <v:path arrowok="t"/>
              </v:shape>
            </v:group>
            <v:group style="position:absolute;left:424;top:2168;width:5721;height:2" coordorigin="424,2168" coordsize="5721,2">
              <v:shape style="position:absolute;left:424;top:2168;width:5721;height:2" coordorigin="424,2168" coordsize="5721,0" path="m424,2168l6145,2168e" filled="f" stroked="t" strokeweight=".706329pt" strokecolor="#4B4B4B">
                <v:path arrowok="t"/>
              </v:shape>
            </v:group>
            <v:group style="position:absolute;left:2152;top:1892;width:2;height:285" coordorigin="2152,1892" coordsize="2,285">
              <v:shape style="position:absolute;left:2152;top:1892;width:2;height:285" coordorigin="2152,1892" coordsize="0,285" path="m2152,2177l2152,1892e" filled="f" stroked="t" strokeweight=".470886pt" strokecolor="#484848">
                <v:path arrowok="t"/>
              </v:shape>
            </v:group>
            <v:group style="position:absolute;left:6089;top:2173;width:353;height:2" coordorigin="6089,2173" coordsize="353,2">
              <v:shape style="position:absolute;left:6089;top:2173;width:353;height:2" coordorigin="6089,2173" coordsize="353,0" path="m6089,2173l6442,2173e" filled="f" stroked="t" strokeweight=".470886pt" strokecolor="#2B2B2B">
                <v:path arrowok="t"/>
              </v:shape>
            </v:group>
            <v:group style="position:absolute;left:6329;top:2175;width:5288;height:2" coordorigin="6329,2175" coordsize="5288,2">
              <v:shape style="position:absolute;left:6329;top:2175;width:5288;height:2" coordorigin="6329,2175" coordsize="5288,0" path="m6329,2175l11617,2175e" filled="f" stroked="t" strokeweight=".706329pt" strokecolor="#4F4F4F">
                <v:path arrowok="t"/>
              </v:shape>
            </v:group>
            <v:group style="position:absolute;left:419;top:2410;width:11202;height:2" coordorigin="419,2410" coordsize="11202,2">
              <v:shape style="position:absolute;left:419;top:2410;width:11202;height:2" coordorigin="419,2410" coordsize="11202,0" path="m419,2410l11621,2410e" filled="f" stroked="t" strokeweight=".706329pt" strokecolor="#4F4F4F">
                <v:path arrowok="t"/>
              </v:shape>
            </v:group>
            <v:group style="position:absolute;left:414;top:2650;width:9512;height:2" coordorigin="414,2650" coordsize="9512,2">
              <v:shape style="position:absolute;left:414;top:2650;width:9512;height:2" coordorigin="414,2650" coordsize="9512,0" path="m414,2650l9926,2650e" filled="f" stroked="t" strokeweight=".941772pt" strokecolor="#4B4B4B">
                <v:path arrowok="t"/>
              </v:shape>
            </v:group>
            <v:group style="position:absolute;left:9752;top:2653;width:1865;height:2" coordorigin="9752,2653" coordsize="1865,2">
              <v:shape style="position:absolute;left:9752;top:2653;width:1865;height:2" coordorigin="9752,2653" coordsize="1865,0" path="m9752,2653l11617,2653e" filled="f" stroked="t" strokeweight=".706329pt" strokecolor="#545454">
                <v:path arrowok="t"/>
              </v:shape>
            </v:group>
            <v:group style="position:absolute;left:414;top:2890;width:11207;height:2" coordorigin="414,2890" coordsize="11207,2">
              <v:shape style="position:absolute;left:414;top:2890;width:11207;height:2" coordorigin="414,2890" coordsize="11207,0" path="m414,2890l11621,2890e" filled="f" stroked="t" strokeweight=".706329pt" strokecolor="#4B4B4B">
                <v:path arrowok="t"/>
              </v:shape>
            </v:group>
            <v:group style="position:absolute;left:429;top:661;width:2;height:15393" coordorigin="429,661" coordsize="2,15393">
              <v:shape style="position:absolute;left:429;top:661;width:2;height:15393" coordorigin="429,661" coordsize="0,15393" path="m429,16054l429,661e" filled="f" stroked="t" strokeweight=".706329pt" strokecolor="#4B4B4B">
                <v:path arrowok="t"/>
              </v:shape>
            </v:group>
            <v:group style="position:absolute;left:419;top:3128;width:9272;height:2" coordorigin="419,3128" coordsize="9272,2">
              <v:shape style="position:absolute;left:419;top:3128;width:9272;height:2" coordorigin="419,3128" coordsize="9272,0" path="m419,3128l9691,3128e" filled="f" stroked="t" strokeweight=".706329pt" strokecolor="#484848">
                <v:path arrowok="t"/>
              </v:shape>
            </v:group>
            <v:group style="position:absolute;left:426;top:661;width:2;height:15393" coordorigin="426,661" coordsize="2,15393">
              <v:shape style="position:absolute;left:426;top:661;width:2;height:15393" coordorigin="426,661" coordsize="0,15393" path="m426,16054l426,661e" filled="f" stroked="t" strokeweight=".706329pt" strokecolor="#4B4B4B">
                <v:path arrowok="t"/>
              </v:shape>
            </v:group>
            <v:group style="position:absolute;left:9634;top:3133;width:174;height:2" coordorigin="9634,3133" coordsize="174,2">
              <v:shape style="position:absolute;left:9634;top:3133;width:174;height:2" coordorigin="9634,3133" coordsize="174,0" path="m9634,3133l9809,3133e" filled="f" stroked="t" strokeweight=".470886pt" strokecolor="#1F1F1F">
                <v:path arrowok="t"/>
              </v:shape>
            </v:group>
            <v:group style="position:absolute;left:9752;top:3133;width:1869;height:2" coordorigin="9752,3133" coordsize="1869,2">
              <v:shape style="position:absolute;left:9752;top:3133;width:1869;height:2" coordorigin="9752,3133" coordsize="1869,0" path="m9752,3133l11621,3133e" filled="f" stroked="t" strokeweight=".706329pt" strokecolor="#575757">
                <v:path arrowok="t"/>
              </v:shape>
            </v:group>
            <v:group style="position:absolute;left:414;top:3366;width:11202;height:2" coordorigin="414,3366" coordsize="11202,2">
              <v:shape style="position:absolute;left:414;top:3366;width:11202;height:2" coordorigin="414,3366" coordsize="11202,0" path="m414,3366l11617,3366e" filled="f" stroked="t" strokeweight=".706329pt" strokecolor="#4B4B4B">
                <v:path arrowok="t"/>
              </v:shape>
            </v:group>
            <v:group style="position:absolute;left:3838;top:3361;width:2;height:266" coordorigin="3838,3361" coordsize="2,266">
              <v:shape style="position:absolute;left:3838;top:3361;width:2;height:266" coordorigin="3838,3361" coordsize="0,266" path="m3838,3627l3838,3361e" filled="f" stroked="t" strokeweight=".470886pt" strokecolor="#232323">
                <v:path arrowok="t"/>
              </v:shape>
            </v:group>
            <v:group style="position:absolute;left:6908;top:3366;width:2;height:542" coordorigin="6908,3366" coordsize="2,542">
              <v:shape style="position:absolute;left:6908;top:3366;width:2;height:542" coordorigin="6908,3366" coordsize="0,542" path="m6908,3908l6908,3366e" filled="f" stroked="t" strokeweight=".706329pt" strokecolor="#4B4B4B">
                <v:path arrowok="t"/>
              </v:shape>
            </v:group>
            <v:group style="position:absolute;left:6894;top:3817;width:2887;height:2" coordorigin="6894,3817" coordsize="2887,2">
              <v:shape style="position:absolute;left:6894;top:3817;width:2887;height:2" coordorigin="6894,3817" coordsize="2887,0" path="m6894,3817l9780,3817e" filled="f" stroked="t" strokeweight=".235443pt" strokecolor="#646464">
                <v:path arrowok="t"/>
              </v:shape>
            </v:group>
            <v:group style="position:absolute;left:426;top:3570;width:2;height:276" coordorigin="426,3570" coordsize="2,276">
              <v:shape style="position:absolute;left:426;top:3570;width:2;height:276" coordorigin="426,3570" coordsize="0,276" path="m426,3846l426,3570e" filled="f" stroked="t" strokeweight=".706329pt" strokecolor="#383838">
                <v:path arrowok="t"/>
              </v:shape>
            </v:group>
            <v:group style="position:absolute;left:3828;top:3813;width:2764;height:2" coordorigin="3828,3813" coordsize="2764,2">
              <v:shape style="position:absolute;left:3828;top:3813;width:2764;height:2" coordorigin="3828,3813" coordsize="2764,0" path="m3828,3813l6592,3813e" filled="f" stroked="t" strokeweight=".706329pt" strokecolor="#646464">
                <v:path arrowok="t"/>
              </v:shape>
            </v:group>
            <v:group style="position:absolute;left:6385;top:3808;width:532;height:2" coordorigin="6385,3808" coordsize="532,2">
              <v:shape style="position:absolute;left:6385;top:3808;width:532;height:2" coordorigin="6385,3808" coordsize="532,0" path="m6385,3808l6917,3808e" filled="f" stroked="t" strokeweight=".706329pt" strokecolor="#A0A0A0">
                <v:path arrowok="t"/>
              </v:shape>
            </v:group>
            <v:group style="position:absolute;left:6910;top:3556;width:2;height:642" coordorigin="6910,3556" coordsize="2,642">
              <v:shape style="position:absolute;left:6910;top:3556;width:2;height:642" coordorigin="6910,3556" coordsize="0,642" path="m6910,4198l6910,3556e" filled="f" stroked="t" strokeweight=".706329pt" strokecolor="#4F4F4F">
                <v:path arrowok="t"/>
              </v:shape>
            </v:group>
            <v:group style="position:absolute;left:9780;top:3817;width:951;height:2" coordorigin="9780,3817" coordsize="951,2">
              <v:shape style="position:absolute;left:9780;top:3817;width:951;height:2" coordorigin="9780,3817" coordsize="951,0" path="m9780,3817l10731,3817e" filled="f" stroked="t" strokeweight=".235443pt" strokecolor="#000000">
                <v:path arrowok="t"/>
              </v:shape>
            </v:group>
            <v:group style="position:absolute;left:10731;top:3817;width:885;height:2" coordorigin="10731,3817" coordsize="885,2">
              <v:shape style="position:absolute;left:10731;top:3817;width:885;height:2" coordorigin="10731,3817" coordsize="885,0" path="m10731,3817l11617,3817e" filled="f" stroked="t" strokeweight=".235443pt" strokecolor="#6B6B6B">
                <v:path arrowok="t"/>
              </v:shape>
            </v:group>
            <v:group style="position:absolute;left:414;top:4193;width:5731;height:2" coordorigin="414,4193" coordsize="5731,2">
              <v:shape style="position:absolute;left:414;top:4193;width:5731;height:2" coordorigin="414,4193" coordsize="5731,0" path="m414,4193l6145,4193e" filled="f" stroked="t" strokeweight=".706329pt" strokecolor="#575757">
                <v:path arrowok="t"/>
              </v:shape>
            </v:group>
            <v:group style="position:absolute;left:3838;top:3570;width:2;height:632" coordorigin="3838,3570" coordsize="2,632">
              <v:shape style="position:absolute;left:3838;top:3570;width:2;height:632" coordorigin="3838,3570" coordsize="0,632" path="m3838,4202l3838,3570e" filled="f" stroked="t" strokeweight=".706329pt" strokecolor="#484848">
                <v:path arrowok="t"/>
              </v:shape>
            </v:group>
            <v:group style="position:absolute;left:6089;top:4195;width:353;height:2" coordorigin="6089,4195" coordsize="353,2">
              <v:shape style="position:absolute;left:6089;top:4195;width:353;height:2" coordorigin="6089,4195" coordsize="353,0" path="m6089,4195l6442,4195e" filled="f" stroked="t" strokeweight=".235443pt" strokecolor="#3F3F3F">
                <v:path arrowok="t"/>
              </v:shape>
            </v:group>
            <v:group style="position:absolute;left:6385;top:4193;width:2844;height:2" coordorigin="6385,4193" coordsize="2844,2">
              <v:shape style="position:absolute;left:6385;top:4193;width:2844;height:2" coordorigin="6385,4193" coordsize="2844,0" path="m6385,4193l9229,4193e" filled="f" stroked="t" strokeweight=".235443pt" strokecolor="#545454">
                <v:path arrowok="t"/>
              </v:shape>
            </v:group>
            <v:group style="position:absolute;left:10567;top:4195;width:1050;height:2" coordorigin="10567,4195" coordsize="1050,2">
              <v:shape style="position:absolute;left:10567;top:4195;width:1050;height:2" coordorigin="10567,4195" coordsize="1050,0" path="m10567,4195l11617,4195e" filled="f" stroked="t" strokeweight=".706329pt" strokecolor="#6B6B6B">
                <v:path arrowok="t"/>
              </v:shape>
            </v:group>
            <v:group style="position:absolute;left:419;top:4471;width:10341;height:2" coordorigin="419,4471" coordsize="10341,2">
              <v:shape style="position:absolute;left:419;top:4471;width:10341;height:2" coordorigin="419,4471" coordsize="10341,0" path="m419,4471l10760,4471e" filled="f" stroked="t" strokeweight=".706329pt" strokecolor="#575757">
                <v:path arrowok="t"/>
              </v:shape>
            </v:group>
            <v:group style="position:absolute;left:10623;top:4473;width:998;height:2" coordorigin="10623,4473" coordsize="998,2">
              <v:shape style="position:absolute;left:10623;top:4473;width:998;height:2" coordorigin="10623,4473" coordsize="998,0" path="m10623,4473l11621,4473e" filled="f" stroked="t" strokeweight=".706329pt" strokecolor="#6B6B6B">
                <v:path arrowok="t"/>
              </v:shape>
            </v:group>
            <v:group style="position:absolute;left:2152;top:4397;width:2;height:357" coordorigin="2152,4397" coordsize="2,357">
              <v:shape style="position:absolute;left:2152;top:4397;width:2;height:357" coordorigin="2152,4397" coordsize="0,357" path="m2152,4754l2152,4397e" filled="f" stroked="t" strokeweight=".941772pt" strokecolor="#575757">
                <v:path arrowok="t"/>
              </v:shape>
            </v:group>
            <v:group style="position:absolute;left:2143;top:4716;width:9479;height:2" coordorigin="2143,4716" coordsize="9479,2">
              <v:shape style="position:absolute;left:2143;top:4716;width:9479;height:2" coordorigin="2143,4716" coordsize="9479,0" path="m2143,4716l11621,4716e" filled="f" stroked="t" strokeweight=".706329pt" strokecolor="#4B4B4B">
                <v:path arrowok="t"/>
              </v:shape>
            </v:group>
            <v:group style="position:absolute;left:11614;top:4164;width:2;height:1540" coordorigin="11614,4164" coordsize="2,1540">
              <v:shape style="position:absolute;left:11614;top:4164;width:2;height:1540" coordorigin="11614,4164" coordsize="0,1540" path="m11614,5705l11614,4164e" filled="f" stroked="t" strokeweight=".706329pt" strokecolor="#5B5B5B">
                <v:path arrowok="t"/>
              </v:shape>
            </v:group>
            <v:group style="position:absolute;left:2152;top:4673;width:2;height:323" coordorigin="2152,4673" coordsize="2,323">
              <v:shape style="position:absolute;left:2152;top:4673;width:2;height:323" coordorigin="2152,4673" coordsize="0,323" path="m2152,4996l2152,4673e" filled="f" stroked="t" strokeweight=".470886pt" strokecolor="#3B3B3B">
                <v:path arrowok="t"/>
              </v:shape>
            </v:group>
            <v:group style="position:absolute;left:4893;top:4706;width:2;height:290" coordorigin="4893,4706" coordsize="2,290">
              <v:shape style="position:absolute;left:4893;top:4706;width:2;height:290" coordorigin="4893,4706" coordsize="0,290" path="m4893,4996l4893,4706e" filled="f" stroked="t" strokeweight=".470886pt" strokecolor="#383838">
                <v:path arrowok="t"/>
              </v:shape>
            </v:group>
            <v:group style="position:absolute;left:7680;top:4697;width:2;height:271" coordorigin="7680,4697" coordsize="2,271">
              <v:shape style="position:absolute;left:7680;top:4697;width:2;height:271" coordorigin="7680,4697" coordsize="0,271" path="m7680,4968l7680,4697e" filled="f" stroked="t" strokeweight=".235443pt" strokecolor="#4F4F4F">
                <v:path arrowok="t"/>
              </v:shape>
            </v:group>
            <v:group style="position:absolute;left:2152;top:4939;width:2;height:513" coordorigin="2152,4939" coordsize="2,513">
              <v:shape style="position:absolute;left:2152;top:4939;width:2;height:513" coordorigin="2152,4939" coordsize="0,513" path="m2152,5453l2152,4939e" filled="f" stroked="t" strokeweight=".706329pt" strokecolor="#4B4B4B">
                <v:path arrowok="t"/>
              </v:shape>
            </v:group>
            <v:group style="position:absolute;left:4883;top:5198;width:4808;height:2" coordorigin="4883,5198" coordsize="4808,2">
              <v:shape style="position:absolute;left:4883;top:5198;width:4808;height:2" coordorigin="4883,5198" coordsize="4808,0" path="m4883,5198l9691,5198e" filled="f" stroked="t" strokeweight=".941772pt" strokecolor="#4B4B4B">
                <v:path arrowok="t"/>
              </v:shape>
            </v:group>
            <v:group style="position:absolute;left:4895;top:4939;width:2;height:1935" coordorigin="4895,4939" coordsize="2,1935">
              <v:shape style="position:absolute;left:4895;top:4939;width:2;height:1935" coordorigin="4895,4939" coordsize="0,1935" path="m4895,6874l4895,4939e" filled="f" stroked="t" strokeweight=".941772pt" strokecolor="#4B4B4B">
                <v:path arrowok="t"/>
              </v:shape>
            </v:group>
            <v:group style="position:absolute;left:7680;top:4968;width:2;height:238" coordorigin="7680,4968" coordsize="2,238">
              <v:shape style="position:absolute;left:7680;top:4968;width:2;height:238" coordorigin="7680,4968" coordsize="0,238" path="m7680,5206l7680,4968e" filled="f" stroked="t" strokeweight=".235443pt" strokecolor="#3B3B3B">
                <v:path arrowok="t"/>
              </v:shape>
            </v:group>
            <v:group style="position:absolute;left:9634;top:5196;width:174;height:2" coordorigin="9634,5196" coordsize="174,2">
              <v:shape style="position:absolute;left:9634;top:5196;width:174;height:2" coordorigin="9634,5196" coordsize="174,0" path="m9634,5196l9809,5196e" filled="f" stroked="t" strokeweight=".470886pt" strokecolor="#2F2F2F">
                <v:path arrowok="t"/>
              </v:shape>
            </v:group>
            <v:group style="position:absolute;left:9752;top:5198;width:1008;height:2" coordorigin="9752,5198" coordsize="1008,2">
              <v:shape style="position:absolute;left:9752;top:5198;width:1008;height:2" coordorigin="9752,5198" coordsize="1008,0" path="m9752,5198l10760,5198e" filled="f" stroked="t" strokeweight=".706329pt" strokecolor="#4B4B4B">
                <v:path arrowok="t"/>
              </v:shape>
            </v:group>
            <v:group style="position:absolute;left:10623;top:5196;width:998;height:2" coordorigin="10623,5196" coordsize="998,2">
              <v:shape style="position:absolute;left:10623;top:5196;width:998;height:2" coordorigin="10623,5196" coordsize="998,0" path="m10623,5196l11621,5196e" filled="f" stroked="t" strokeweight=".941772pt" strokecolor="#606060">
                <v:path arrowok="t"/>
              </v:shape>
            </v:group>
            <v:group style="position:absolute;left:4888;top:5438;width:2458;height:2" coordorigin="4888,5438" coordsize="2458,2">
              <v:shape style="position:absolute;left:4888;top:5438;width:2458;height:2" coordorigin="4888,5438" coordsize="2458,0" path="m4888,5438l7346,5438e" filled="f" stroked="t" strokeweight=".470886pt" strokecolor="#3F3F3F">
                <v:path arrowok="t"/>
              </v:shape>
            </v:group>
            <v:group style="position:absolute;left:7289;top:5438;width:4337;height:2" coordorigin="7289,5438" coordsize="4337,2">
              <v:shape style="position:absolute;left:7289;top:5438;width:4337;height:2" coordorigin="7289,5438" coordsize="4337,0" path="m7289,5438l11626,5438e" filled="f" stroked="t" strokeweight=".706329pt" strokecolor="#4B4B4B">
                <v:path arrowok="t"/>
              </v:shape>
            </v:group>
            <v:group style="position:absolute;left:429;top:5396;width:2;height:328" coordorigin="429,5396" coordsize="2,328">
              <v:shape style="position:absolute;left:429;top:5396;width:2;height:328" coordorigin="429,5396" coordsize="0,328" path="m429,5724l429,5396e" filled="f" stroked="t" strokeweight=".470886pt" strokecolor="#232323">
                <v:path arrowok="t"/>
              </v:shape>
            </v:group>
            <v:group style="position:absolute;left:2152;top:5396;width:2;height:328" coordorigin="2152,5396" coordsize="2,328">
              <v:shape style="position:absolute;left:2152;top:5396;width:2;height:328" coordorigin="2152,5396" coordsize="0,328" path="m2152,5724l2152,5396e" filled="f" stroked="t" strokeweight=".470886pt" strokecolor="#383838">
                <v:path arrowok="t"/>
              </v:shape>
            </v:group>
            <v:group style="position:absolute;left:4888;top:5674;width:6734;height:2" coordorigin="4888,5674" coordsize="6734,2">
              <v:shape style="position:absolute;left:4888;top:5674;width:6734;height:2" coordorigin="4888,5674" coordsize="6734,0" path="m4888,5674l11621,5674e" filled="f" stroked="t" strokeweight=".706329pt" strokecolor="#4B4B4B">
                <v:path arrowok="t"/>
              </v:shape>
            </v:group>
            <v:group style="position:absolute;left:2159;top:4183;width:2;height:11866" coordorigin="2159,4183" coordsize="2,11866">
              <v:shape style="position:absolute;left:2159;top:4183;width:2;height:11866" coordorigin="2159,4183" coordsize="0,11866" path="m2159,16049l2159,4183e" filled="f" stroked="t" strokeweight=".706329pt" strokecolor="#4F4F4F">
                <v:path arrowok="t"/>
              </v:shape>
            </v:group>
            <v:group style="position:absolute;left:2143;top:5916;width:9479;height:2" coordorigin="2143,5916" coordsize="9479,2">
              <v:shape style="position:absolute;left:2143;top:5916;width:9479;height:2" coordorigin="2143,5916" coordsize="9479,0" path="m2143,5916l11621,5916e" filled="f" stroked="t" strokeweight=".941772pt" strokecolor="#4F4F4F">
                <v:path arrowok="t"/>
              </v:shape>
            </v:group>
            <v:group style="position:absolute;left:11614;top:5662;width:2;height:276" coordorigin="11614,5662" coordsize="2,276">
              <v:shape style="position:absolute;left:11614;top:5662;width:2;height:276" coordorigin="11614,5662" coordsize="0,276" path="m11614,5938l11614,5662e" filled="f" stroked="t" strokeweight=".470886pt" strokecolor="#3F3F3F">
                <v:path arrowok="t"/>
              </v:shape>
            </v:group>
            <v:group style="position:absolute;left:725;top:6154;width:10901;height:2" coordorigin="725,6154" coordsize="10901,2">
              <v:shape style="position:absolute;left:725;top:6154;width:10901;height:2" coordorigin="725,6154" coordsize="10901,0" path="m725,6154l11626,6154e" filled="f" stroked="t" strokeweight=".706329pt" strokecolor="#4B4B4B">
                <v:path arrowok="t"/>
              </v:shape>
            </v:group>
            <v:group style="position:absolute;left:7680;top:6137;width:2;height:723" coordorigin="7680,6137" coordsize="2,723">
              <v:shape style="position:absolute;left:7680;top:6137;width:2;height:723" coordorigin="7680,6137" coordsize="0,723" path="m7680,6860l7680,6137e" filled="f" stroked="t" strokeweight=".235443pt" strokecolor="#5B5B5B">
                <v:path arrowok="t"/>
              </v:shape>
            </v:group>
            <v:group style="position:absolute;left:2152;top:6337;width:2;height:542" coordorigin="2152,6337" coordsize="2,542">
              <v:shape style="position:absolute;left:2152;top:6337;width:2;height:542" coordorigin="2152,6337" coordsize="0,542" path="m2152,6879l2152,6337e" filled="f" stroked="t" strokeweight=".941772pt" strokecolor="#5B5B5B">
                <v:path arrowok="t"/>
              </v:shape>
            </v:group>
            <v:group style="position:absolute;left:2143;top:6627;width:9479;height:2" coordorigin="2143,6627" coordsize="9479,2">
              <v:shape style="position:absolute;left:2143;top:6627;width:9479;height:2" coordorigin="2143,6627" coordsize="9479,0" path="m2143,6627l11621,6627e" filled="f" stroked="t" strokeweight=".706329pt" strokecolor="#4B4B4B">
                <v:path arrowok="t"/>
              </v:shape>
            </v:group>
            <v:group style="position:absolute;left:11614;top:6365;width:2;height:775" coordorigin="11614,6365" coordsize="2,775">
              <v:shape style="position:absolute;left:11614;top:6365;width:2;height:775" coordorigin="11614,6365" coordsize="0,775" path="m11614,7140l11614,6365e" filled="f" stroked="t" strokeweight=".706329pt" strokecolor="#575757">
                <v:path arrowok="t"/>
              </v:shape>
            </v:group>
            <v:group style="position:absolute;left:2147;top:6867;width:9479;height:2" coordorigin="2147,6867" coordsize="9479,2">
              <v:shape style="position:absolute;left:2147;top:6867;width:9479;height:2" coordorigin="2147,6867" coordsize="9479,0" path="m2147,6867l11626,6867e" filled="f" stroked="t" strokeweight=".941772pt" strokecolor="#4B4B4B">
                <v:path arrowok="t"/>
              </v:shape>
            </v:group>
            <v:group style="position:absolute;left:2152;top:6822;width:2;height:319" coordorigin="2152,6822" coordsize="2,319">
              <v:shape style="position:absolute;left:2152;top:6822;width:2;height:319" coordorigin="2152,6822" coordsize="0,319" path="m2152,7140l2152,6822e" filled="f" stroked="t" strokeweight=".470886pt" strokecolor="#343434">
                <v:path arrowok="t"/>
              </v:shape>
            </v:group>
            <v:group style="position:absolute;left:2152;top:7083;width:2;height:509" coordorigin="2152,7083" coordsize="2,509">
              <v:shape style="position:absolute;left:2152;top:7083;width:2;height:509" coordorigin="2152,7083" coordsize="0,509" path="m2152,7592l2152,7083e" filled="f" stroked="t" strokeweight=".941772pt" strokecolor="#575757">
                <v:path arrowok="t"/>
              </v:shape>
            </v:group>
            <v:group style="position:absolute;left:414;top:7563;width:4629;height:2" coordorigin="414,7563" coordsize="4629,2">
              <v:shape style="position:absolute;left:414;top:7563;width:4629;height:2" coordorigin="414,7563" coordsize="4629,0" path="m414,7563l5043,7563e" filled="f" stroked="t" strokeweight=".941772pt" strokecolor="#4B4B4B">
                <v:path arrowok="t"/>
              </v:shape>
            </v:group>
            <v:group style="position:absolute;left:4860;top:7566;width:339;height:2" coordorigin="4860,7566" coordsize="339,2">
              <v:shape style="position:absolute;left:4860;top:7566;width:339;height:2" coordorigin="4860,7566" coordsize="339,0" path="m4860,7566l5199,7566e" filled="f" stroked="t" strokeweight=".706329pt" strokecolor="#343434">
                <v:path arrowok="t"/>
              </v:shape>
            </v:group>
            <v:group style="position:absolute;left:5142;top:7566;width:4549;height:2" coordorigin="5142,7566" coordsize="4549,2">
              <v:shape style="position:absolute;left:5142;top:7566;width:4549;height:2" coordorigin="5142,7566" coordsize="4549,0" path="m5142,7566l9691,7566e" filled="f" stroked="t" strokeweight=".941772pt" strokecolor="#4F4F4F">
                <v:path arrowok="t"/>
              </v:shape>
            </v:group>
            <v:group style="position:absolute;left:9634;top:7563;width:174;height:2" coordorigin="9634,7563" coordsize="174,2">
              <v:shape style="position:absolute;left:9634;top:7563;width:174;height:2" coordorigin="9634,7563" coordsize="174,0" path="m9634,7563l9809,7563e" filled="f" stroked="t" strokeweight=".470886pt" strokecolor="#3B3B3B">
                <v:path arrowok="t"/>
              </v:shape>
            </v:group>
            <v:group style="position:absolute;left:9752;top:7563;width:1874;height:2" coordorigin="9752,7563" coordsize="1874,2">
              <v:shape style="position:absolute;left:9752;top:7563;width:1874;height:2" coordorigin="9752,7563" coordsize="1874,0" path="m9752,7563l11626,7563e" filled="f" stroked="t" strokeweight=".706329pt" strokecolor="#4F4F4F">
                <v:path arrowok="t"/>
              </v:shape>
            </v:group>
            <v:group style="position:absolute;left:2154;top:7521;width:2;height:328" coordorigin="2154,7521" coordsize="2,328">
              <v:shape style="position:absolute;left:2154;top:7521;width:2;height:328" coordorigin="2154,7521" coordsize="0,328" path="m2154,7849l2154,7521e" filled="f" stroked="t" strokeweight=".470886pt" strokecolor="#444444">
                <v:path arrowok="t"/>
              </v:shape>
            </v:group>
            <v:group style="position:absolute;left:419;top:8034;width:2576;height:2" coordorigin="419,8034" coordsize="2576,2">
              <v:shape style="position:absolute;left:419;top:8034;width:2576;height:2" coordorigin="419,8034" coordsize="2576,0" path="m419,8034l2995,8034e" filled="f" stroked="t" strokeweight=".706329pt" strokecolor="#4F4F4F">
                <v:path arrowok="t"/>
              </v:shape>
            </v:group>
            <v:group style="position:absolute;left:2152;top:7768;width:2;height:523" coordorigin="2152,7768" coordsize="2,523">
              <v:shape style="position:absolute;left:2152;top:7768;width:2;height:523" coordorigin="2152,7768" coordsize="0,523" path="m2152,8291l2152,7768e" filled="f" stroked="t" strokeweight=".706329pt" strokecolor="#575757">
                <v:path arrowok="t"/>
              </v:shape>
            </v:group>
            <v:group style="position:absolute;left:2938;top:8034;width:235;height:2" coordorigin="2938,8034" coordsize="235,2">
              <v:shape style="position:absolute;left:2938;top:8034;width:235;height:2" coordorigin="2938,8034" coordsize="235,0" path="m2938,8034l3174,8034e" filled="f" stroked="t" strokeweight=".470886pt" strokecolor="#2F2F2F">
                <v:path arrowok="t"/>
              </v:shape>
            </v:group>
            <v:group style="position:absolute;left:3103;top:8034;width:8523;height:2" coordorigin="3103,8034" coordsize="8523,2">
              <v:shape style="position:absolute;left:3103;top:8034;width:8523;height:2" coordorigin="3103,8034" coordsize="8523,0" path="m3103,8034l11626,8034e" filled="f" stroked="t" strokeweight=".706329pt" strokecolor="#4F4F4F">
                <v:path arrowok="t"/>
              </v:shape>
            </v:group>
            <v:group style="position:absolute;left:4897;top:8025;width:2;height:266" coordorigin="4897,8025" coordsize="2,266">
              <v:shape style="position:absolute;left:4897;top:8025;width:2;height:266" coordorigin="4897,8025" coordsize="0,266" path="m4897,8291l4897,8025e" filled="f" stroked="t" strokeweight=".470886pt" strokecolor="#3F3F3F">
                <v:path arrowok="t"/>
              </v:shape>
            </v:group>
            <v:group style="position:absolute;left:4888;top:8269;width:6738;height:2" coordorigin="4888,8269" coordsize="6738,2">
              <v:shape style="position:absolute;left:4888;top:8269;width:6738;height:2" coordorigin="4888,8269" coordsize="6738,0" path="m4888,8269l11626,8269e" filled="f" stroked="t" strokeweight=".706329pt" strokecolor="#4F4F4F">
                <v:path arrowok="t"/>
              </v:shape>
            </v:group>
            <v:group style="position:absolute;left:2152;top:8234;width:2;height:309" coordorigin="2152,8234" coordsize="2,309">
              <v:shape style="position:absolute;left:2152;top:8234;width:2;height:309" coordorigin="2152,8234" coordsize="0,309" path="m2152,8543l2152,8234e" filled="f" stroked="t" strokeweight=".470886pt" strokecolor="#3B3B3B">
                <v:path arrowok="t"/>
              </v:shape>
            </v:group>
            <v:group style="position:absolute;left:4897;top:8158;width:2;height:628" coordorigin="4897,8158" coordsize="2,628">
              <v:shape style="position:absolute;left:4897;top:8158;width:2;height:628" coordorigin="4897,8158" coordsize="0,628" path="m4897,8785l4897,8158e" filled="f" stroked="t" strokeweight=".706329pt" strokecolor="#4B4B4B">
                <v:path arrowok="t"/>
              </v:shape>
            </v:group>
            <v:group style="position:absolute;left:4888;top:8512;width:6734;height:2" coordorigin="4888,8512" coordsize="6734,2">
              <v:shape style="position:absolute;left:4888;top:8512;width:6734;height:2" coordorigin="4888,8512" coordsize="6734,0" path="m4888,8512l11621,8512e" filled="f" stroked="t" strokeweight=".706329pt" strokecolor="#4B4B4B">
                <v:path arrowok="t"/>
              </v:shape>
            </v:group>
            <v:group style="position:absolute;left:11614;top:7335;width:2;height:1754" coordorigin="11614,7335" coordsize="2,1754">
              <v:shape style="position:absolute;left:11614;top:7335;width:2;height:1754" coordorigin="11614,7335" coordsize="0,1754" path="m11614,9089l11614,7335e" filled="f" stroked="t" strokeweight=".706329pt" strokecolor="#5B5B5B">
                <v:path arrowok="t"/>
              </v:shape>
            </v:group>
            <v:group style="position:absolute;left:419;top:8773;width:9272;height:2" coordorigin="419,8773" coordsize="9272,2">
              <v:shape style="position:absolute;left:419;top:8773;width:9272;height:2" coordorigin="419,8773" coordsize="9272,0" path="m419,8773l9691,8773e" filled="f" stroked="t" strokeweight=".706329pt" strokecolor="#4B4B4B">
                <v:path arrowok="t"/>
              </v:shape>
            </v:group>
            <v:group style="position:absolute;left:2152;top:8486;width:2;height:333" coordorigin="2152,8486" coordsize="2,333">
              <v:shape style="position:absolute;left:2152;top:8486;width:2;height:333" coordorigin="2152,8486" coordsize="0,333" path="m2152,8818l2152,8486e" filled="f" stroked="t" strokeweight=".941772pt" strokecolor="#606060">
                <v:path arrowok="t"/>
              </v:shape>
            </v:group>
            <v:group style="position:absolute;left:9634;top:8771;width:174;height:2" coordorigin="9634,8771" coordsize="174,2">
              <v:shape style="position:absolute;left:9634;top:8771;width:174;height:2" coordorigin="9634,8771" coordsize="174,0" path="m9634,8771l9809,8771e" filled="f" stroked="t" strokeweight=".470886pt" strokecolor="#2F2F2F">
                <v:path arrowok="t"/>
              </v:shape>
            </v:group>
            <v:group style="position:absolute;left:9752;top:8771;width:1874;height:2" coordorigin="9752,8771" coordsize="1874,2">
              <v:shape style="position:absolute;left:9752;top:8771;width:1874;height:2" coordorigin="9752,8771" coordsize="1874,0" path="m9752,8771l11626,8771e" filled="f" stroked="t" strokeweight=".706329pt" strokecolor="#4F4F4F">
                <v:path arrowok="t"/>
              </v:shape>
            </v:group>
            <v:group style="position:absolute;left:424;top:9477;width:5721;height:2" coordorigin="424,9477" coordsize="5721,2">
              <v:shape style="position:absolute;left:424;top:9477;width:5721;height:2" coordorigin="424,9477" coordsize="5721,0" path="m424,9477l6145,9477e" filled="f" stroked="t" strokeweight=".941772pt" strokecolor="#484848">
                <v:path arrowok="t"/>
              </v:shape>
            </v:group>
            <v:group style="position:absolute;left:6089;top:9475;width:353;height:2" coordorigin="6089,9475" coordsize="353,2">
              <v:shape style="position:absolute;left:6089;top:9475;width:353;height:2" coordorigin="6089,9475" coordsize="353,0" path="m6089,9475l6442,9475e" filled="f" stroked="t" strokeweight=".470886pt" strokecolor="#2F2F2F">
                <v:path arrowok="t"/>
              </v:shape>
            </v:group>
            <v:group style="position:absolute;left:6385;top:9472;width:5241;height:2" coordorigin="6385,9472" coordsize="5241,2">
              <v:shape style="position:absolute;left:6385;top:9472;width:5241;height:2" coordorigin="6385,9472" coordsize="5241,0" path="m6385,9472l11626,9472e" filled="f" stroked="t" strokeweight=".706329pt" strokecolor="#4F4F4F">
                <v:path arrowok="t"/>
              </v:shape>
            </v:group>
            <v:group style="position:absolute;left:11621;top:9427;width:2;height:319" coordorigin="11621,9427" coordsize="2,319">
              <v:shape style="position:absolute;left:11621;top:9427;width:2;height:319" coordorigin="11621,9427" coordsize="0,319" path="m11621,9745l11621,9427e" filled="f" stroked="t" strokeweight=".470886pt" strokecolor="#484848">
                <v:path arrowok="t"/>
              </v:shape>
            </v:group>
            <v:group style="position:absolute;left:11629;top:2192;width:2;height:13858" coordorigin="11629,2192" coordsize="2,13858">
              <v:shape style="position:absolute;left:11629;top:2192;width:2;height:13858" coordorigin="11629,2192" coordsize="0,13858" path="m11629,16049l11629,2192e" filled="f" stroked="t" strokeweight=".706329pt" strokecolor="#575757">
                <v:path arrowok="t"/>
              </v:shape>
            </v:group>
            <v:group style="position:absolute;left:433;top:9931;width:2;height:290" coordorigin="433,9931" coordsize="2,290">
              <v:shape style="position:absolute;left:433;top:9931;width:2;height:290" coordorigin="433,9931" coordsize="0,290" path="m433,10221l433,9931e" filled="f" stroked="t" strokeweight=".470886pt" strokecolor="#2B2B2B">
                <v:path arrowok="t"/>
              </v:shape>
            </v:group>
            <v:group style="position:absolute;left:2157;top:10164;width:2;height:1207" coordorigin="2157,10164" coordsize="2,1207">
              <v:shape style="position:absolute;left:2157;top:10164;width:2;height:1207" coordorigin="2157,10164" coordsize="0,1207" path="m2157,11371l2157,10164e" filled="f" stroked="t" strokeweight=".706329pt" strokecolor="#545454">
                <v:path arrowok="t"/>
              </v:shape>
            </v:group>
            <v:group style="position:absolute;left:796;top:10863;width:10830;height:2" coordorigin="796,10863" coordsize="10830,2">
              <v:shape style="position:absolute;left:796;top:10863;width:10830;height:2" coordorigin="796,10863" coordsize="10830,0" path="m796,10863l11626,10863e" filled="f" stroked="t" strokeweight=".706329pt" strokecolor="#4F4F4F">
                <v:path arrowok="t"/>
              </v:shape>
            </v:group>
            <v:group style="position:absolute;left:424;top:11105;width:1752;height:2" coordorigin="424,11105" coordsize="1752,2">
              <v:shape style="position:absolute;left:424;top:11105;width:1752;height:2" coordorigin="424,11105" coordsize="1752,0" path="m424,11105l2175,11105e" filled="f" stroked="t" strokeweight=".706329pt" strokecolor="#4F4F4F">
                <v:path arrowok="t"/>
              </v:shape>
            </v:group>
            <v:group style="position:absolute;left:433;top:10815;width:2;height:314" coordorigin="433,10815" coordsize="2,314">
              <v:shape style="position:absolute;left:433;top:10815;width:2;height:314" coordorigin="433,10815" coordsize="0,314" path="m433,11129l433,10815e" filled="f" stroked="t" strokeweight=".706329pt" strokecolor="#484848">
                <v:path arrowok="t"/>
              </v:shape>
            </v:group>
            <v:group style="position:absolute;left:2105;top:11105;width:1384;height:2" coordorigin="2105,11105" coordsize="1384,2">
              <v:shape style="position:absolute;left:2105;top:11105;width:1384;height:2" coordorigin="2105,11105" coordsize="1384,0" path="m2105,11105l3489,11105e" filled="f" stroked="t" strokeweight=".470886pt" strokecolor="#383838">
                <v:path arrowok="t"/>
              </v:shape>
            </v:group>
            <v:group style="position:absolute;left:3433;top:11107;width:1545;height:2" coordorigin="3433,11107" coordsize="1545,2">
              <v:shape style="position:absolute;left:3433;top:11107;width:1545;height:2" coordorigin="3433,11107" coordsize="1545,0" path="m3433,11107l4977,11107e" filled="f" stroked="t" strokeweight=".941772pt" strokecolor="#4F4F4F">
                <v:path arrowok="t"/>
              </v:shape>
            </v:group>
            <v:group style="position:absolute;left:4860;top:11105;width:339;height:2" coordorigin="4860,11105" coordsize="339,2">
              <v:shape style="position:absolute;left:4860;top:11105;width:339;height:2" coordorigin="4860,11105" coordsize="339,0" path="m4860,11105l5199,11105e" filled="f" stroked="t" strokeweight=".706329pt" strokecolor="#383838">
                <v:path arrowok="t"/>
              </v:shape>
            </v:group>
            <v:group style="position:absolute;left:5142;top:11100;width:6494;height:2" coordorigin="5142,11100" coordsize="6494,2">
              <v:shape style="position:absolute;left:5142;top:11100;width:6494;height:2" coordorigin="5142,11100" coordsize="6494,0" path="m5142,11100l11636,11100e" filled="f" stroked="t" strokeweight=".706329pt" strokecolor="#4F4F4F">
                <v:path arrowok="t"/>
              </v:shape>
            </v:group>
            <v:group style="position:absolute;left:419;top:11343;width:11212;height:2" coordorigin="419,11343" coordsize="11212,2">
              <v:shape style="position:absolute;left:419;top:11343;width:11212;height:2" coordorigin="419,11343" coordsize="11212,0" path="m419,11343l11631,11343e" filled="f" stroked="t" strokeweight=".941772pt" strokecolor="#4B4B4B">
                <v:path arrowok="t"/>
              </v:shape>
            </v:group>
            <v:group style="position:absolute;left:2157;top:11557;width:2;height:523" coordorigin="2157,11557" coordsize="2,523">
              <v:shape style="position:absolute;left:2157;top:11557;width:2;height:523" coordorigin="2157,11557" coordsize="0,523" path="m2157,12080l2157,11557e" filled="f" stroked="t" strokeweight=".941772pt" strokecolor="#575757">
                <v:path arrowok="t"/>
              </v:shape>
            </v:group>
            <v:group style="position:absolute;left:424;top:11809;width:11212;height:2" coordorigin="424,11809" coordsize="11212,2">
              <v:shape style="position:absolute;left:424;top:11809;width:11212;height:2" coordorigin="424,11809" coordsize="11212,0" path="m424,11809l11636,11809e" filled="f" stroked="t" strokeweight=".941772pt" strokecolor="#4F4F4F">
                <v:path arrowok="t"/>
              </v:shape>
            </v:group>
            <v:group style="position:absolute;left:438;top:11761;width:2;height:4293" coordorigin="438,11761" coordsize="2,4293">
              <v:shape style="position:absolute;left:438;top:11761;width:2;height:4293" coordorigin="438,11761" coordsize="0,4293" path="m438,16054l438,11761e" filled="f" stroked="t" strokeweight=".706329pt" strokecolor="#4B4B4B">
                <v:path arrowok="t"/>
              </v:shape>
            </v:group>
            <v:group style="position:absolute;left:429;top:12046;width:11202;height:2" coordorigin="429,12046" coordsize="11202,2">
              <v:shape style="position:absolute;left:429;top:12046;width:11202;height:2" coordorigin="429,12046" coordsize="11202,0" path="m429,12046l11631,12046e" filled="f" stroked="t" strokeweight=".706329pt" strokecolor="#4F4F4F">
                <v:path arrowok="t"/>
              </v:shape>
            </v:group>
            <v:group style="position:absolute;left:419;top:12412;width:1728;height:2" coordorigin="419,12412" coordsize="1728,2">
              <v:shape style="position:absolute;left:419;top:12412;width:1728;height:2" coordorigin="419,12412" coordsize="1728,0" path="m419,12412l2147,12412e" filled="f" stroked="t" strokeweight=".235443pt" strokecolor="#5B5B5B">
                <v:path arrowok="t"/>
              </v:shape>
            </v:group>
            <v:group style="position:absolute;left:942;top:12042;width:2;height:761" coordorigin="942,12042" coordsize="2,761">
              <v:shape style="position:absolute;left:942;top:12042;width:2;height:761" coordorigin="942,12042" coordsize="0,761" path="m942,12802l942,12042e" filled="f" stroked="t" strokeweight=".706329pt" strokecolor="#4B4B4B">
                <v:path arrowok="t"/>
              </v:shape>
            </v:group>
            <v:group style="position:absolute;left:1488;top:11980;width:2;height:4074" coordorigin="1488,11980" coordsize="2,4074">
              <v:shape style="position:absolute;left:1488;top:11980;width:2;height:4074" coordorigin="1488,11980" coordsize="0,4074" path="m1488,16054l1488,11980e" filled="f" stroked="t" strokeweight=".706329pt" strokecolor="#545454">
                <v:path arrowok="t"/>
              </v:shape>
            </v:group>
            <v:group style="position:absolute;left:2133;top:12412;width:3037;height:2" coordorigin="2133,12412" coordsize="3037,2">
              <v:shape style="position:absolute;left:2133;top:12412;width:3037;height:2" coordorigin="2133,12412" coordsize="3037,0" path="m2133,12412l5170,12412e" filled="f" stroked="t" strokeweight=".235443pt" strokecolor="#707070">
                <v:path arrowok="t"/>
              </v:shape>
            </v:group>
            <v:group style="position:absolute;left:5170;top:12412;width:1728;height:2" coordorigin="5170,12412" coordsize="1728,2">
              <v:shape style="position:absolute;left:5170;top:12412;width:1728;height:2" coordorigin="5170,12412" coordsize="1728,0" path="m5170,12412l6898,12412e" filled="f" stroked="t" strokeweight=".235443pt" strokecolor="#000000">
                <v:path arrowok="t"/>
              </v:shape>
            </v:group>
            <v:group style="position:absolute;left:6898;top:12412;width:782;height:2" coordorigin="6898,12412" coordsize="782,2">
              <v:shape style="position:absolute;left:6898;top:12412;width:782;height:2" coordorigin="6898,12412" coordsize="782,0" path="m6898,12412l7680,12412e" filled="f" stroked="t" strokeweight=".235443pt" strokecolor="#2B2B2B">
                <v:path arrowok="t"/>
              </v:shape>
            </v:group>
            <v:group style="position:absolute;left:7680;top:12412;width:3051;height:2" coordorigin="7680,12412" coordsize="3051,2">
              <v:shape style="position:absolute;left:7680;top:12412;width:3051;height:2" coordorigin="7680,12412" coordsize="3051,0" path="m7680,12412l10731,12412e" filled="f" stroked="t" strokeweight=".235443pt" strokecolor="#000000">
                <v:path arrowok="t"/>
              </v:shape>
            </v:group>
            <v:group style="position:absolute;left:10731;top:12412;width:885;height:2" coordorigin="10731,12412" coordsize="885,2">
              <v:shape style="position:absolute;left:10731;top:12412;width:885;height:2" coordorigin="10731,12412" coordsize="885,0" path="m10731,12412l11617,12412e" filled="f" stroked="t" strokeweight=".235443pt" strokecolor="#7C7C7C">
                <v:path arrowok="t"/>
              </v:shape>
            </v:group>
            <v:group style="position:absolute;left:7327;top:12042;width:2;height:879" coordorigin="7327,12042" coordsize="2,879">
              <v:shape style="position:absolute;left:7327;top:12042;width:2;height:879" coordorigin="7327,12042" coordsize="0,879" path="m7327,12921l7327,12042e" filled="f" stroked="t" strokeweight=".706329pt" strokecolor="#444444">
                <v:path arrowok="t"/>
              </v:shape>
            </v:group>
            <v:group style="position:absolute;left:433;top:12745;width:2;height:176" coordorigin="433,12745" coordsize="2,176">
              <v:shape style="position:absolute;left:433;top:12745;width:2;height:176" coordorigin="433,12745" coordsize="0,176" path="m433,12921l433,12745e" filled="f" stroked="t" strokeweight=".470886pt" strokecolor="#282828">
                <v:path arrowok="t"/>
              </v:shape>
            </v:group>
            <v:group style="position:absolute;left:942;top:12745;width:2;height:176" coordorigin="942,12745" coordsize="2,176">
              <v:shape style="position:absolute;left:942;top:12745;width:2;height:176" coordorigin="942,12745" coordsize="0,176" path="m942,12921l942,12745e" filled="f" stroked="t" strokeweight=".470886pt" strokecolor="#2F2F2F">
                <v:path arrowok="t"/>
              </v:shape>
            </v:group>
            <v:group style="position:absolute;left:11626;top:12745;width:2;height:176" coordorigin="11626,12745" coordsize="2,176">
              <v:shape style="position:absolute;left:11626;top:12745;width:2;height:176" coordorigin="11626,12745" coordsize="0,176" path="m11626,12921l11626,12745e" filled="f" stroked="t" strokeweight=".470886pt" strokecolor="#4B4B4B">
                <v:path arrowok="t"/>
              </v:shape>
            </v:group>
            <v:group style="position:absolute;left:942;top:12864;width:2;height:157" coordorigin="942,12864" coordsize="2,157">
              <v:shape style="position:absolute;left:942;top:12864;width:2;height:157" coordorigin="942,12864" coordsize="0,157" path="m942,13021l942,12864e" filled="f" stroked="t" strokeweight=".470886pt" strokecolor="#181818">
                <v:path arrowok="t"/>
              </v:shape>
            </v:group>
            <v:group style="position:absolute;left:7327;top:12864;width:2;height:157" coordorigin="7327,12864" coordsize="2,157">
              <v:shape style="position:absolute;left:7327;top:12864;width:2;height:157" coordorigin="7327,12864" coordsize="0,157" path="m7327,13021l7327,12864e" filled="f" stroked="t" strokeweight=".470886pt" strokecolor="#282828">
                <v:path arrowok="t"/>
              </v:shape>
            </v:group>
            <v:group style="position:absolute;left:944;top:12964;width:2;height:1678" coordorigin="944,12964" coordsize="2,1678">
              <v:shape style="position:absolute;left:944;top:12964;width:2;height:1678" coordorigin="944,12964" coordsize="0,1678" path="m944,14642l944,12964e" filled="f" stroked="t" strokeweight=".706329pt" strokecolor="#484848">
                <v:path arrowok="t"/>
              </v:shape>
            </v:group>
            <v:group style="position:absolute;left:1486;top:12964;width:2;height:242" coordorigin="1486,12964" coordsize="2,242">
              <v:shape style="position:absolute;left:1486;top:12964;width:2;height:242" coordorigin="1486,12964" coordsize="0,242" path="m1486,13206l1486,12964e" filled="f" stroked="t" strokeweight=".470886pt" strokecolor="#3F3F3F">
                <v:path arrowok="t"/>
              </v:shape>
            </v:group>
            <v:group style="position:absolute;left:2159;top:12964;width:2;height:242" coordorigin="2159,12964" coordsize="2,242">
              <v:shape style="position:absolute;left:2159;top:12964;width:2;height:242" coordorigin="2159,12964" coordsize="0,242" path="m2159,13206l2159,12964e" filled="f" stroked="t" strokeweight=".941772pt" strokecolor="#646464">
                <v:path arrowok="t"/>
              </v:shape>
            </v:group>
            <v:group style="position:absolute;left:2164;top:4459;width:2;height:11590" coordorigin="2164,4459" coordsize="2,11590">
              <v:shape style="position:absolute;left:2164;top:4459;width:2;height:11590" coordorigin="2164,4459" coordsize="0,11590" path="m2164,16049l2164,4459e" filled="f" stroked="t" strokeweight=".470886pt" strokecolor="#4F4F4F">
                <v:path arrowok="t"/>
              </v:shape>
            </v:group>
            <v:group style="position:absolute;left:7329;top:12964;width:2;height:1017" coordorigin="7329,12964" coordsize="2,1017">
              <v:shape style="position:absolute;left:7329;top:12964;width:2;height:1017" coordorigin="7329,12964" coordsize="0,1017" path="m7329,13981l7329,12964e" filled="f" stroked="t" strokeweight=".941772pt" strokecolor="#545454">
                <v:path arrowok="t"/>
              </v:shape>
            </v:group>
            <v:group style="position:absolute;left:2161;top:13230;width:2;height:190" coordorigin="2161,13230" coordsize="2,190">
              <v:shape style="position:absolute;left:2161;top:13230;width:2;height:190" coordorigin="2161,13230" coordsize="0,190" path="m2161,13420l2161,13230e" filled="f" stroked="t" strokeweight=".470886pt" strokecolor="#2F2F2F">
                <v:path arrowok="t"/>
              </v:shape>
            </v:group>
            <v:group style="position:absolute;left:7332;top:13924;width:2;height:252" coordorigin="7332,13924" coordsize="2,252">
              <v:shape style="position:absolute;left:7332;top:13924;width:2;height:252" coordorigin="7332,13924" coordsize="0,252" path="m7332,14176l7332,13924e" filled="f" stroked="t" strokeweight=".470886pt" strokecolor="#2B2B2B">
                <v:path arrowok="t"/>
              </v:shape>
            </v:group>
            <v:group style="position:absolute;left:429;top:14359;width:1742;height:2" coordorigin="429,14359" coordsize="1742,2">
              <v:shape style="position:absolute;left:429;top:14359;width:1742;height:2" coordorigin="429,14359" coordsize="1742,0" path="m429,14359l2171,14359e" filled="f" stroked="t" strokeweight=".706329pt" strokecolor="#4F5757">
                <v:path arrowok="t"/>
              </v:shape>
            </v:group>
            <v:group style="position:absolute;left:1488;top:14119;width:2;height:276" coordorigin="1488,14119" coordsize="2,276">
              <v:shape style="position:absolute;left:1488;top:14119;width:2;height:276" coordorigin="1488,14119" coordsize="0,276" path="m1488,14395l1488,14119e" filled="f" stroked="t" strokeweight=".706329pt" strokecolor="#343834">
                <v:path arrowok="t"/>
              </v:shape>
            </v:group>
            <v:group style="position:absolute;left:7332;top:14119;width:2;height:1184" coordorigin="7332,14119" coordsize="2,1184">
              <v:shape style="position:absolute;left:7332;top:14119;width:2;height:1184" coordorigin="7332,14119" coordsize="0,1184" path="m7332,15303l7332,14119e" filled="f" stroked="t" strokeweight=".706329pt" strokecolor="#4F4F4F">
                <v:path arrowok="t"/>
              </v:shape>
            </v:group>
            <v:group style="position:absolute;left:11631;top:14328;width:2;height:314" coordorigin="11631,14328" coordsize="2,314">
              <v:shape style="position:absolute;left:11631;top:14328;width:2;height:314" coordorigin="11631,14328" coordsize="0,314" path="m11631,14642l11631,14328e" filled="f" stroked="t" strokeweight=".470886pt" strokecolor="#484848">
                <v:path arrowok="t"/>
              </v:shape>
            </v:group>
            <v:group style="position:absolute;left:438;top:14585;width:2;height:124" coordorigin="438,14585" coordsize="2,124">
              <v:shape style="position:absolute;left:438;top:14585;width:2;height:124" coordorigin="438,14585" coordsize="0,124" path="m438,14709l438,14585e" filled="f" stroked="t" strokeweight=".470886pt" strokecolor="#1F1F1F">
                <v:path arrowok="t"/>
              </v:shape>
            </v:group>
            <v:group style="position:absolute;left:946;top:14585;width:2;height:124" coordorigin="946,14585" coordsize="2,124">
              <v:shape style="position:absolute;left:946;top:14585;width:2;height:124" coordorigin="946,14585" coordsize="0,124" path="m946,14709l946,14585e" filled="f" stroked="t" strokeweight=".470886pt" strokecolor="#131313">
                <v:path arrowok="t"/>
              </v:shape>
            </v:group>
            <v:group style="position:absolute;left:2161;top:14585;width:2;height:124" coordorigin="2161,14585" coordsize="2,124">
              <v:shape style="position:absolute;left:2161;top:14585;width:2;height:124" coordorigin="2161,14585" coordsize="0,124" path="m2161,14709l2161,14585e" filled="f" stroked="t" strokeweight=".470886pt" strokecolor="#1C1C1C">
                <v:path arrowok="t"/>
              </v:shape>
            </v:group>
            <v:group style="position:absolute;left:7332;top:14585;width:2;height:124" coordorigin="7332,14585" coordsize="2,124">
              <v:shape style="position:absolute;left:7332;top:14585;width:2;height:124" coordorigin="7332,14585" coordsize="0,124" path="m7332,14709l7332,14585e" filled="f" stroked="t" strokeweight=".470886pt" strokecolor="#2B2B2B">
                <v:path arrowok="t"/>
              </v:shape>
            </v:group>
            <v:group style="position:absolute;left:946;top:14652;width:2;height:651" coordorigin="946,14652" coordsize="2,651">
              <v:shape style="position:absolute;left:946;top:14652;width:2;height:651" coordorigin="946,14652" coordsize="0,651" path="m946,15303l946,14652e" filled="f" stroked="t" strokeweight=".706329pt" strokecolor="#575757">
                <v:path arrowok="t"/>
              </v:shape>
            </v:group>
            <v:group style="position:absolute;left:1490;top:14652;width:2;height:261" coordorigin="1490,14652" coordsize="2,261">
              <v:shape style="position:absolute;left:1490;top:14652;width:2;height:261" coordorigin="1490,14652" coordsize="0,261" path="m1490,14913l1490,14652e" filled="f" stroked="t" strokeweight=".470886pt" strokecolor="#4B4B4B">
                <v:path arrowok="t"/>
              </v:shape>
            </v:group>
            <v:group style="position:absolute;left:1488;top:14856;width:2;height:166" coordorigin="1488,14856" coordsize="2,166">
              <v:shape style="position:absolute;left:1488;top:14856;width:2;height:166" coordorigin="1488,14856" coordsize="0,166" path="m1488,15022l1488,14856e" filled="f" stroked="t" strokeweight=".470886pt" strokecolor="#2F2F2F">
                <v:path arrowok="t"/>
              </v:shape>
            </v:group>
            <v:group style="position:absolute;left:1490;top:14965;width:2;height:143" coordorigin="1490,14965" coordsize="2,143">
              <v:shape style="position:absolute;left:1490;top:14965;width:2;height:143" coordorigin="1490,14965" coordsize="0,143" path="m1490,15108l1490,14965e" filled="f" stroked="t" strokeweight=".706329pt" strokecolor="#4F4F4F">
                <v:path arrowok="t"/>
              </v:shape>
            </v:group>
            <v:group style="position:absolute;left:11631;top:14965;width:2;height:338" coordorigin="11631,14965" coordsize="2,338">
              <v:shape style="position:absolute;left:11631;top:14965;width:2;height:338" coordorigin="11631,14965" coordsize="0,338" path="m11631,15303l11631,14965e" filled="f" stroked="t" strokeweight=".470886pt" strokecolor="#4B4B4B">
                <v:path arrowok="t"/>
              </v:shape>
            </v:group>
            <v:group style="position:absolute;left:438;top:15246;width:2;height:209" coordorigin="438,15246" coordsize="2,209">
              <v:shape style="position:absolute;left:438;top:15246;width:2;height:209" coordorigin="438,15246" coordsize="0,209" path="m438,15455l438,15246e" filled="f" stroked="t" strokeweight=".470886pt" strokecolor="#232323">
                <v:path arrowok="t"/>
              </v:shape>
            </v:group>
            <v:group style="position:absolute;left:946;top:15246;width:2;height:209" coordorigin="946,15246" coordsize="2,209">
              <v:shape style="position:absolute;left:946;top:15246;width:2;height:209" coordorigin="946,15246" coordsize="0,209" path="m946,15455l946,15246e" filled="f" stroked="t" strokeweight=".470886pt" strokecolor="#2B2B2B">
                <v:path arrowok="t"/>
              </v:shape>
            </v:group>
            <v:group style="position:absolute;left:2161;top:15246;width:2;height:209" coordorigin="2161,15246" coordsize="2,209">
              <v:shape style="position:absolute;left:2161;top:15246;width:2;height:209" coordorigin="2161,15246" coordsize="0,209" path="m2161,15455l2161,15246e" filled="f" stroked="t" strokeweight=".470886pt" strokecolor="#282828">
                <v:path arrowok="t"/>
              </v:shape>
            </v:group>
            <v:group style="position:absolute;left:7332;top:15246;width:2;height:209" coordorigin="7332,15246" coordsize="2,209">
              <v:shape style="position:absolute;left:7332;top:15246;width:2;height:209" coordorigin="7332,15246" coordsize="0,209" path="m7332,15455l7332,15246e" filled="f" stroked="t" strokeweight=".470886pt" strokecolor="#343434">
                <v:path arrowok="t"/>
              </v:shape>
            </v:group>
            <v:group style="position:absolute;left:946;top:15398;width:2;height:656" coordorigin="946,15398" coordsize="2,656">
              <v:shape style="position:absolute;left:946;top:15398;width:2;height:656" coordorigin="946,15398" coordsize="0,656" path="m946,16054l946,15398e" filled="f" stroked="t" strokeweight=".706329pt" strokecolor="#484848">
                <v:path arrowok="t"/>
              </v:shape>
            </v:group>
            <v:group style="position:absolute;left:1490;top:15398;width:2;height:214" coordorigin="1490,15398" coordsize="2,214">
              <v:shape style="position:absolute;left:1490;top:15398;width:2;height:214" coordorigin="1490,15398" coordsize="0,214" path="m1490,15612l1490,15398e" filled="f" stroked="t" strokeweight=".470886pt" strokecolor="#484848">
                <v:path arrowok="t"/>
              </v:shape>
            </v:group>
            <v:group style="position:absolute;left:433;top:16042;width:377;height:2" coordorigin="433,16042" coordsize="377,2">
              <v:shape style="position:absolute;left:433;top:16042;width:377;height:2" coordorigin="433,16042" coordsize="377,0" path="m433,16042l810,16042e" filled="f" stroked="t" strokeweight=".470886pt" strokecolor="#444444">
                <v:path arrowok="t"/>
              </v:shape>
            </v:group>
            <v:group style="position:absolute;left:7332;top:15398;width:2;height:647" coordorigin="7332,15398" coordsize="2,647">
              <v:shape style="position:absolute;left:7332;top:15398;width:2;height:647" coordorigin="7332,15398" coordsize="0,647" path="m7332,16044l7332,15398e" filled="f" stroked="t" strokeweight=".706329pt" strokecolor="#4B4B4B">
                <v:path arrowok="t"/>
              </v:shape>
            </v:group>
            <v:group style="position:absolute;left:735;top:16040;width:10906;height:2" coordorigin="735,16040" coordsize="10906,2">
              <v:shape style="position:absolute;left:735;top:16040;width:10906;height:2" coordorigin="735,16040" coordsize="10906,0" path="m735,16040l11640,16040e" filled="f" stroked="t" strokeweight=".706329pt" strokecolor="#545454">
                <v:path arrowok="t"/>
              </v:shape>
            </v:group>
            <v:group style="position:absolute;left:10510;top:16035;width:1130;height:2" coordorigin="10510,16035" coordsize="1130,2">
              <v:shape style="position:absolute;left:10510;top:16035;width:1130;height:2" coordorigin="10510,16035" coordsize="1130,0" path="m10510,16035l11640,16035e" filled="f" stroked="t" strokeweight=".941772pt" strokecolor="#6B6B6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1" w:after="0" w:line="240" w:lineRule="auto"/>
        <w:ind w:left="3483" w:right="-20"/>
        <w:jc w:val="lef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546779"/>
          <w:spacing w:val="0"/>
          <w:w w:val="244"/>
        </w:rPr>
        <w:t>'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60"/>
        </w:sectPr>
      </w:pPr>
      <w:rPr/>
    </w:p>
    <w:p>
      <w:pPr>
        <w:spacing w:before="63" w:after="0" w:line="220" w:lineRule="auto"/>
        <w:ind w:left="591" w:right="-152" w:firstLine="4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8"/>
          <w:szCs w:val="88"/>
          <w:color w:val="343434"/>
          <w:spacing w:val="-386"/>
          <w:w w:val="171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43434"/>
          <w:spacing w:val="5"/>
          <w:w w:val="123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3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3" w:right="426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2.480011pt;margin-top:-6.527175pt;width:53.759998pt;height:49.919998pt;mso-position-horizontal-relative:page;mso-position-vertical-relative:paragraph;z-index:-15113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454" w:right="441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5" w:after="0" w:line="237" w:lineRule="exact"/>
        <w:ind w:left="1111" w:right="511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0" w:left="180" w:right="300"/>
          <w:cols w:num="2" w:equalWidth="0">
            <w:col w:w="1622" w:space="1687"/>
            <w:col w:w="8131"/>
          </w:cols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00"/>
        </w:sectPr>
      </w:pPr>
      <w:rPr/>
    </w:p>
    <w:p>
      <w:pPr>
        <w:spacing w:before="34" w:after="0" w:line="240" w:lineRule="auto"/>
        <w:ind w:left="110" w:right="-20"/>
        <w:jc w:val="left"/>
        <w:tabs>
          <w:tab w:pos="1480" w:val="left"/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21.05.2017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0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20" w:right="-70"/>
        <w:jc w:val="left"/>
        <w:tabs>
          <w:tab w:pos="1500" w:val="left"/>
          <w:tab w:pos="3160" w:val="left"/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93"/>
        </w:rPr>
        <w:t>Kayı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21.05.20ı7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2"/>
          <w:w w:val="3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yıtNo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0"/>
        </w:rPr>
        <w:t>33ı2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Göç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6"/>
          <w:w w:val="94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06:09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tf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ı56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Y.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"/>
          <w:w w:val="99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00"/>
          <w:cols w:num="2" w:equalWidth="0">
            <w:col w:w="5041" w:space="500"/>
            <w:col w:w="5899"/>
          </w:cols>
        </w:sectPr>
      </w:pPr>
      <w:rPr/>
    </w:p>
    <w:p>
      <w:pPr>
        <w:spacing w:before="13" w:after="0" w:line="246" w:lineRule="auto"/>
        <w:ind w:left="120" w:right="47"/>
        <w:jc w:val="left"/>
        <w:tabs>
          <w:tab w:pos="1480" w:val="left"/>
          <w:tab w:pos="3640" w:val="left"/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çbeyli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Bölce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No:30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5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Tilrll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65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8"/>
          <w:w w:val="6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30"/>
        </w:rPr>
        <w:t>ise:-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2" w:lineRule="exact"/>
        <w:ind w:left="3652" w:right="-6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93"/>
          <w:position w:val="-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1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72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10"/>
          <w:position w:val="-3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92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5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3"/>
          <w:position w:val="-3"/>
        </w:rPr>
        <w:t>agi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92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9"/>
          <w:position w:val="-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89"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4"/>
          <w:position w:val="-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3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25454"/>
          <w:spacing w:val="-11"/>
          <w:w w:val="170"/>
          <w:position w:val="-3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50"/>
          <w:w w:val="109"/>
          <w:position w:val="-3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1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3"/>
        </w:rPr>
        <w:t>Qiğc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78" w:lineRule="exact"/>
        <w:ind w:right="172"/>
        <w:jc w:val="right"/>
        <w:tabs>
          <w:tab w:pos="580" w:val="left"/>
          <w:tab w:pos="1080" w:val="left"/>
          <w:tab w:pos="15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43434"/>
          <w:spacing w:val="0"/>
          <w:w w:val="39"/>
        </w:rPr>
        <w:t>ı</w:t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39"/>
        </w:rPr>
        <w:t>   </w:t>
      </w:r>
      <w:r>
        <w:rPr>
          <w:rFonts w:ascii="Arial" w:hAnsi="Arial" w:cs="Arial" w:eastAsia="Arial"/>
          <w:sz w:val="41"/>
          <w:szCs w:val="41"/>
          <w:color w:val="343434"/>
          <w:spacing w:val="15"/>
          <w:w w:val="39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0"/>
        </w:rPr>
        <w:t>X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525454"/>
          <w:spacing w:val="0"/>
          <w:w w:val="41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52545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525454"/>
          <w:spacing w:val="0"/>
          <w:w w:val="100"/>
          <w:b/>
          <w:bCs/>
        </w:rPr>
      </w:r>
      <w:r>
        <w:rPr>
          <w:rFonts w:ascii="Arial" w:hAnsi="Arial" w:cs="Arial" w:eastAsia="Arial"/>
          <w:sz w:val="33"/>
          <w:szCs w:val="33"/>
          <w:color w:val="BABABC"/>
          <w:spacing w:val="0"/>
          <w:w w:val="41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BABABC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BABABC"/>
          <w:spacing w:val="0"/>
          <w:w w:val="100"/>
          <w:b/>
          <w:bCs/>
        </w:rPr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65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8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1"/>
          <w:w w:val="10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Özel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İkarnet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:06:25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00"/>
          <w:cols w:num="2" w:equalWidth="0">
            <w:col w:w="6313" w:space="456"/>
            <w:col w:w="4671"/>
          </w:cols>
        </w:sectPr>
      </w:pPr>
      <w:rPr/>
    </w:p>
    <w:p>
      <w:pPr>
        <w:spacing w:before="0" w:after="0" w:line="214" w:lineRule="exact"/>
        <w:ind w:left="12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right="-20"/>
        <w:jc w:val="left"/>
        <w:tabs>
          <w:tab w:pos="3580" w:val="left"/>
          <w:tab w:pos="5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DİRIM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12"/>
          <w:w w:val="3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Kir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7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2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26" w:lineRule="exact"/>
        <w:ind w:left="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Yüksel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KAHRAMAN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00"/>
          <w:cols w:num="2" w:equalWidth="0">
            <w:col w:w="1185" w:space="962"/>
            <w:col w:w="9293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4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2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30" w:lineRule="exact"/>
        <w:ind w:right="643" w:firstLine="5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9"/>
        </w:rPr>
        <w:t>06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373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240" w:lineRule="auto"/>
        <w:ind w:left="25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257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8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5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9"/>
        </w:rPr>
        <w:t>06:ı7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7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06:17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00"/>
          <w:cols w:num="3" w:equalWidth="0">
            <w:col w:w="632" w:space="1520"/>
            <w:col w:w="4728" w:space="289"/>
            <w:col w:w="4271"/>
          </w:cols>
        </w:sectPr>
      </w:pPr>
      <w:rPr/>
    </w:p>
    <w:p>
      <w:pPr>
        <w:spacing w:before="13" w:after="0" w:line="146" w:lineRule="exact"/>
        <w:ind w:left="2157" w:right="-20"/>
        <w:jc w:val="left"/>
        <w:tabs>
          <w:tab w:pos="4700" w:val="left"/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7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5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-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43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7"/>
        </w:rPr>
        <w:t>4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7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97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  <w:position w:val="-6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00"/>
        </w:sectPr>
      </w:pPr>
      <w:rPr/>
    </w:p>
    <w:p>
      <w:pPr>
        <w:spacing w:before="0" w:after="0" w:line="375" w:lineRule="exact"/>
        <w:ind w:left="125" w:right="-4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38"/>
          <w:szCs w:val="38"/>
          <w:color w:val="343434"/>
          <w:spacing w:val="0"/>
          <w:w w:val="63"/>
          <w:position w:val="2"/>
        </w:rPr>
        <w:t>va</w:t>
      </w:r>
      <w:r>
        <w:rPr>
          <w:rFonts w:ascii="Courier New" w:hAnsi="Courier New" w:cs="Courier New" w:eastAsia="Courier New"/>
          <w:sz w:val="38"/>
          <w:szCs w:val="38"/>
          <w:color w:val="343434"/>
          <w:spacing w:val="69"/>
          <w:w w:val="6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  <w:position w:val="2"/>
        </w:rPr>
        <w:t>ı1cı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  <w:position w:val="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6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06:10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215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Saati:07:50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7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00"/>
          <w:cols w:num="2" w:equalWidth="0">
            <w:col w:w="3626" w:space="1082"/>
            <w:col w:w="6732"/>
          </w:cols>
        </w:sectPr>
      </w:pPr>
      <w:rPr/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9" w:lineRule="auto"/>
        <w:ind w:left="115" w:right="88" w:firstLine="5"/>
        <w:jc w:val="left"/>
        <w:tabs>
          <w:tab w:pos="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33"/>
        </w:rPr>
        <w:t>ereç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3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96" w:lineRule="exact"/>
        <w:ind w:left="5" w:right="580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2413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0" w:right="572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oyad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Ufuk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DUMAN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258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5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9" w:lineRule="auto"/>
        <w:ind w:right="2246" w:firstLine="5"/>
        <w:jc w:val="left"/>
        <w:tabs>
          <w:tab w:pos="2560" w:val="left"/>
          <w:tab w:pos="2700" w:val="left"/>
          <w:tab w:pos="4460" w:val="left"/>
          <w:tab w:pos="4840" w:val="left"/>
          <w:tab w:pos="60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söndi.lrme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7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2"/>
        </w:rPr>
        <w:t>     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8"/>
          <w:w w:val="5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39"/>
        </w:rPr>
        <w:t>--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8" w:after="0" w:line="230" w:lineRule="exact"/>
        <w:ind w:right="6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oluşankagi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buzdolabı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makinesi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teleyizyon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grub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perdeler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HTC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telefon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DİRİM'e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kimlik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7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</w:rPr>
        <w:t>lıli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üzerlerine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kayıtlı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çökme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7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dd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35,000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otuz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25,000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yirmi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9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</w:rPr>
        <w:t>dir.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4" w:right="237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Not:</w:t>
      </w:r>
      <w:r>
        <w:rPr>
          <w:rFonts w:ascii="Arial" w:hAnsi="Arial" w:cs="Arial" w:eastAsia="Arial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DİRİ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64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-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kiplerince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5" w:right="6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1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-10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5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8"/>
          <w:w w:val="12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</w:rPr>
        <w:t>öl'Lllınti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telefonu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şarz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aletini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7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9"/>
          <w:w w:val="97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yıp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eskiıne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yapınası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telefon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6"/>
          <w:w w:val="10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2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9" w:lineRule="auto"/>
        <w:ind w:right="3955" w:firstLine="57"/>
        <w:jc w:val="left"/>
        <w:tabs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uhı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turmasıyla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52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-4"/>
          <w:w w:val="6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olabi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3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9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varılmı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tır.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650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edildi.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980" w:bottom="280" w:left="180" w:right="300"/>
          <w:cols w:num="2" w:equalWidth="0">
            <w:col w:w="1825" w:space="327"/>
            <w:col w:w="9288"/>
          </w:cols>
        </w:sectPr>
      </w:pPr>
      <w:rPr/>
    </w:p>
    <w:p>
      <w:pPr>
        <w:spacing w:before="19" w:after="0" w:line="240" w:lineRule="auto"/>
        <w:ind w:left="13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DönllşU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3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</w:rPr>
        <w:t>21.05.2017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20" w:right="-70"/>
        <w:jc w:val="left"/>
        <w:tabs>
          <w:tab w:pos="1020" w:val="left"/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  <w:position w:val="-1"/>
        </w:rPr>
        <w:t>ÖIU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2"/>
          <w:position w:val="-1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3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8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87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79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-12"/>
          <w:w w:val="106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6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6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6"/>
        </w:rPr>
        <w:t>Saa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08:08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00"/>
          <w:cols w:num="3" w:equalWidth="0">
            <w:col w:w="4792" w:space="1287"/>
            <w:col w:w="1041" w:space="1505"/>
            <w:col w:w="2815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00"/>
        </w:sectPr>
      </w:pPr>
      <w:rPr/>
    </w:p>
    <w:p>
      <w:pPr>
        <w:spacing w:before="34" w:after="0" w:line="240" w:lineRule="auto"/>
        <w:ind w:left="230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969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505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93" w:right="539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32pt;margin-top:-2.352768pt;width:113.279999pt;height:119.040001pt;mso-position-horizontal-relative:page;mso-position-vertical-relative:paragraph;z-index:-15111" type="#_x0000_t75">
            <v:imagedata r:id="rId4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80" w:right="300"/>
          <w:cols w:num="2" w:equalWidth="0">
            <w:col w:w="3965" w:space="881"/>
            <w:col w:w="659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00"/>
        </w:sectPr>
      </w:pPr>
      <w:rPr/>
    </w:p>
    <w:p>
      <w:pPr>
        <w:spacing w:before="34" w:after="0" w:line="240" w:lineRule="auto"/>
        <w:ind w:left="1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9" w:after="0" w:line="299" w:lineRule="exact"/>
        <w:ind w:left="129"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4F5777"/>
          <w:spacing w:val="0"/>
          <w:w w:val="600"/>
          <w:position w:val="-2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19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25454"/>
          <w:w w:val="108"/>
          <w:b/>
          <w:bCs/>
        </w:rPr>
        <w:t>lttaly</w:t>
      </w:r>
      <w:r>
        <w:rPr>
          <w:rFonts w:ascii="Arial" w:hAnsi="Arial" w:cs="Arial" w:eastAsia="Arial"/>
          <w:sz w:val="26"/>
          <w:szCs w:val="26"/>
          <w:color w:val="676969"/>
          <w:w w:val="77"/>
        </w:rPr>
        <w:t>KL</w:t>
      </w:r>
      <w:r>
        <w:rPr>
          <w:rFonts w:ascii="Arial" w:hAnsi="Arial" w:cs="Arial" w:eastAsia="Arial"/>
          <w:sz w:val="25"/>
          <w:szCs w:val="25"/>
          <w:color w:val="7C7E7E"/>
          <w:w w:val="129"/>
        </w:rPr>
        <w:t>y</w:t>
      </w:r>
      <w:r>
        <w:rPr>
          <w:rFonts w:ascii="Arial" w:hAnsi="Arial" w:cs="Arial" w:eastAsia="Arial"/>
          <w:sz w:val="25"/>
          <w:szCs w:val="25"/>
          <w:color w:val="7C7E7E"/>
          <w:spacing w:val="-8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676969"/>
          <w:spacing w:val="0"/>
          <w:w w:val="74"/>
          <w:b/>
          <w:bCs/>
        </w:rPr>
        <w:t>'</w:t>
      </w:r>
      <w:r>
        <w:rPr>
          <w:rFonts w:ascii="Arial" w:hAnsi="Arial" w:cs="Arial" w:eastAsia="Arial"/>
          <w:sz w:val="24"/>
          <w:szCs w:val="24"/>
          <w:color w:val="676969"/>
          <w:spacing w:val="7"/>
          <w:w w:val="74"/>
          <w:b/>
          <w:bCs/>
        </w:rPr>
        <w:t>1</w:t>
      </w:r>
      <w:r>
        <w:rPr>
          <w:rFonts w:ascii="Arial" w:hAnsi="Arial" w:cs="Arial" w:eastAsia="Arial"/>
          <w:sz w:val="24"/>
          <w:szCs w:val="24"/>
          <w:color w:val="9A9C9C"/>
          <w:spacing w:val="0"/>
          <w:w w:val="74"/>
          <w:b/>
          <w:bCs/>
        </w:rPr>
        <w:t>.</w:t>
      </w:r>
      <w:r>
        <w:rPr>
          <w:rFonts w:ascii="Arial" w:hAnsi="Arial" w:cs="Arial" w:eastAsia="Arial"/>
          <w:sz w:val="24"/>
          <w:szCs w:val="24"/>
          <w:color w:val="9A9C9C"/>
          <w:spacing w:val="33"/>
          <w:w w:val="74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525454"/>
          <w:spacing w:val="0"/>
          <w:w w:val="100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36" w:lineRule="exact"/>
        <w:ind w:right="-20"/>
        <w:jc w:val="left"/>
        <w:tabs>
          <w:tab w:pos="1140" w:val="left"/>
          <w:tab w:pos="1700" w:val="left"/>
          <w:tab w:pos="20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0"/>
          <w:w w:val="100"/>
          <w:b/>
          <w:bCs/>
        </w:rPr>
        <w:t>1: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454"/>
          <w:spacing w:val="0"/>
          <w:w w:val="100"/>
          <w:b/>
          <w:bCs/>
        </w:rPr>
        <w:t>Po!te</w:t>
      </w:r>
      <w:r>
        <w:rPr>
          <w:rFonts w:ascii="Times New Roman" w:hAnsi="Times New Roman" w:cs="Times New Roman" w:eastAsia="Times New Roman"/>
          <w:sz w:val="22"/>
          <w:szCs w:val="22"/>
          <w:color w:val="525454"/>
          <w:spacing w:val="-1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45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2545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6"/>
          <w:szCs w:val="16"/>
          <w:color w:val="52545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7C7E7E"/>
          <w:spacing w:val="0"/>
          <w:w w:val="105"/>
          <w:b/>
          <w:bCs/>
        </w:rPr>
        <w:t>'</w:t>
      </w:r>
      <w:r>
        <w:rPr>
          <w:rFonts w:ascii="Arial" w:hAnsi="Arial" w:cs="Arial" w:eastAsia="Arial"/>
          <w:sz w:val="18"/>
          <w:szCs w:val="18"/>
          <w:color w:val="7C7E7E"/>
          <w:spacing w:val="-33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525454"/>
          <w:spacing w:val="0"/>
          <w:w w:val="121"/>
          <w:b/>
          <w:bCs/>
        </w:rPr>
        <w:t>t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30" w:lineRule="exact"/>
        <w:ind w:left="2818" w:right="4566" w:firstLine="-5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YUksel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KAHRAMAN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80" w:right="300"/>
          <w:cols w:num="2" w:equalWidth="0">
            <w:col w:w="793" w:space="1478"/>
            <w:col w:w="916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2.970172pt;margin-top:32.990395pt;width:563.072063pt;height:800.798032pt;mso-position-horizontal-relative:page;mso-position-vertical-relative:page;z-index:-15112" coordorigin="259,660" coordsize="11261,16016">
            <v:shape style="position:absolute;left:5261;top:13018;width:2150;height:1114" type="#_x0000_t75">
              <v:imagedata r:id="rId45" o:title=""/>
            </v:shape>
            <v:group style="position:absolute;left:276;top:693;width:11190;height:2" coordorigin="276,693" coordsize="11190,2">
              <v:shape style="position:absolute;left:276;top:693;width:11190;height:2" coordorigin="276,693" coordsize="11190,0" path="m276,693l11466,693e" filled="f" stroked="t" strokeweight=".713954pt" strokecolor="#646464">
                <v:path arrowok="t"/>
              </v:shape>
            </v:group>
            <v:group style="position:absolute;left:288;top:669;width:2;height:14587" coordorigin="288,669" coordsize="2,14587">
              <v:shape style="position:absolute;left:288;top:669;width:2;height:14587" coordorigin="288,669" coordsize="0,14587" path="m288,15256l288,669e" filled="f" stroked="t" strokeweight=".713954pt" strokecolor="#545454">
                <v:path arrowok="t"/>
              </v:shape>
            </v:group>
            <v:group style="position:absolute;left:2308;top:684;width:2;height:1530" coordorigin="2308,684" coordsize="2,1530">
              <v:shape style="position:absolute;left:2308;top:684;width:2;height:1530" coordorigin="2308,684" coordsize="0,1530" path="m2308,2214l2308,684e" filled="f" stroked="t" strokeweight=".713954pt" strokecolor="#4F4F4F">
                <v:path arrowok="t"/>
              </v:shape>
            </v:group>
            <v:group style="position:absolute;left:9096;top:693;width:2;height:1520" coordorigin="9096,693" coordsize="2,1520">
              <v:shape style="position:absolute;left:9096;top:693;width:2;height:1520" coordorigin="9096,693" coordsize="0,1520" path="m9096,2214l9096,693e" filled="f" stroked="t" strokeweight=".713954pt" strokecolor="#5B5B5B">
                <v:path arrowok="t"/>
              </v:shape>
            </v:group>
            <v:group style="position:absolute;left:267;top:2209;width:11209;height:2" coordorigin="267,2209" coordsize="11209,2">
              <v:shape style="position:absolute;left:267;top:2209;width:11209;height:2" coordorigin="267,2209" coordsize="11209,0" path="m267,2209l11476,2209e" filled="f" stroked="t" strokeweight=".713954pt" strokecolor="#676767">
                <v:path arrowok="t"/>
              </v:shape>
            </v:group>
            <v:group style="position:absolute;left:267;top:2448;width:11204;height:2" coordorigin="267,2448" coordsize="11204,2">
              <v:shape style="position:absolute;left:267;top:2448;width:11204;height:2" coordorigin="267,2448" coordsize="11204,0" path="m267,2448l11471,2448e" filled="f" stroked="t" strokeweight=".713954pt" strokecolor="#676767">
                <v:path arrowok="t"/>
              </v:shape>
            </v:group>
            <v:group style="position:absolute;left:276;top:2687;width:11195;height:2" coordorigin="276,2687" coordsize="11195,2">
              <v:shape style="position:absolute;left:276;top:2687;width:11195;height:2" coordorigin="276,2687" coordsize="11195,0" path="m276,2687l11471,2687e" filled="f" stroked="t" strokeweight=".713954pt" strokecolor="#646464">
                <v:path arrowok="t"/>
              </v:shape>
            </v:group>
            <v:group style="position:absolute;left:271;top:2928;width:11200;height:2" coordorigin="271,2928" coordsize="11200,2">
              <v:shape style="position:absolute;left:271;top:2928;width:11200;height:2" coordorigin="271,2928" coordsize="11200,0" path="m271,2928l11471,2928e" filled="f" stroked="t" strokeweight=".713954pt" strokecolor="#646464">
                <v:path arrowok="t"/>
              </v:shape>
            </v:group>
            <v:group style="position:absolute;left:271;top:3170;width:11200;height:2" coordorigin="271,3170" coordsize="11200,2">
              <v:shape style="position:absolute;left:271;top:3170;width:11200;height:2" coordorigin="271,3170" coordsize="11200,0" path="m271,3170l11471,3170e" filled="f" stroked="t" strokeweight=".713954pt" strokecolor="#646464">
                <v:path arrowok="t"/>
              </v:shape>
            </v:group>
            <v:group style="position:absolute;left:271;top:3409;width:11204;height:2" coordorigin="271,3409" coordsize="11204,2">
              <v:shape style="position:absolute;left:271;top:3409;width:11204;height:2" coordorigin="271,3409" coordsize="11204,0" path="m271,3409l11476,3409e" filled="f" stroked="t" strokeweight=".713954pt" strokecolor="#646464">
                <v:path arrowok="t"/>
              </v:shape>
            </v:group>
            <v:group style="position:absolute;left:3815;top:3399;width:2;height:813" coordorigin="3815,3399" coordsize="2,813">
              <v:shape style="position:absolute;left:3815;top:3399;width:2;height:813" coordorigin="3815,3399" coordsize="0,813" path="m3815,4212l3815,3399e" filled="f" stroked="t" strokeweight=".951939pt" strokecolor="#4F4F4F">
                <v:path arrowok="t"/>
              </v:shape>
            </v:group>
            <v:group style="position:absolute;left:6928;top:3404;width:2;height:770" coordorigin="6928,3404" coordsize="2,770">
              <v:shape style="position:absolute;left:6928;top:3404;width:2;height:770" coordorigin="6928,3404" coordsize="0,770" path="m6928,4174l6928,3404e" filled="f" stroked="t" strokeweight=".713954pt" strokecolor="#5B5B5B">
                <v:path arrowok="t"/>
              </v:shape>
            </v:group>
            <v:group style="position:absolute;left:11471;top:669;width:2;height:15987" coordorigin="11471,669" coordsize="2,15987">
              <v:shape style="position:absolute;left:11471;top:669;width:2;height:15987" coordorigin="11471,669" coordsize="0,15987" path="m11471,16657l11471,669e" filled="f" stroked="t" strokeweight=".951939pt" strokecolor="#6B6B6B">
                <v:path arrowok="t"/>
              </v:shape>
            </v:group>
            <v:group style="position:absolute;left:6921;top:3786;width:4555;height:2" coordorigin="6921,3786" coordsize="4555,2">
              <v:shape style="position:absolute;left:6921;top:3786;width:4555;height:2" coordorigin="6921,3786" coordsize="4555,0" path="m6921,3786l11476,3786e" filled="f" stroked="t" strokeweight=".713954pt" strokecolor="#676767">
                <v:path arrowok="t"/>
              </v:shape>
            </v:group>
            <v:group style="position:absolute;left:2330;top:4155;width:2;height:12512" coordorigin="2330,4155" coordsize="2,12512">
              <v:shape style="position:absolute;left:2330;top:4155;width:2;height:12512" coordorigin="2330,4155" coordsize="0,12512" path="m2330,16666l2330,4155e" filled="f" stroked="t" strokeweight=".951939pt" strokecolor="#5B5B5B">
                <v:path arrowok="t"/>
              </v:shape>
            </v:group>
            <v:group style="position:absolute;left:276;top:4164;width:11200;height:2" coordorigin="276,4164" coordsize="11200,2">
              <v:shape style="position:absolute;left:276;top:4164;width:11200;height:2" coordorigin="276,4164" coordsize="11200,0" path="m276,4164l11476,4164e" filled="f" stroked="t" strokeweight=".713954pt" strokecolor="#707070">
                <v:path arrowok="t"/>
              </v:shape>
            </v:group>
            <v:group style="position:absolute;left:276;top:4451;width:11204;height:2" coordorigin="276,4451" coordsize="11204,2">
              <v:shape style="position:absolute;left:276;top:4451;width:11204;height:2" coordorigin="276,4451" coordsize="11204,0" path="m276,4451l11480,4451e" filled="f" stroked="t" strokeweight=".713954pt" strokecolor="#646464">
                <v:path arrowok="t"/>
              </v:shape>
            </v:group>
            <v:group style="position:absolute;left:2308;top:4692;width:9172;height:2" coordorigin="2308,4692" coordsize="9172,2">
              <v:shape style="position:absolute;left:2308;top:4692;width:9172;height:2" coordorigin="2308,4692" coordsize="9172,0" path="m2308,4692l11480,4692e" filled="f" stroked="t" strokeweight=".713954pt" strokecolor="#646464">
                <v:path arrowok="t"/>
              </v:shape>
            </v:group>
            <v:group style="position:absolute;left:4874;top:4685;width:2;height:2190" coordorigin="4874,4685" coordsize="2,2190">
              <v:shape style="position:absolute;left:4874;top:4685;width:2;height:2190" coordorigin="4874,4685" coordsize="0,2190" path="m4874,6875l4874,4685e" filled="f" stroked="t" strokeweight=".713954pt" strokecolor="#575757">
                <v:path arrowok="t"/>
              </v:shape>
            </v:group>
            <v:group style="position:absolute;left:4869;top:5187;width:6616;height:2" coordorigin="4869,5187" coordsize="6616,2">
              <v:shape style="position:absolute;left:4869;top:5187;width:6616;height:2" coordorigin="4869,5187" coordsize="6616,0" path="m4869,5187l11485,5187e" filled="f" stroked="t" strokeweight=".713954pt" strokecolor="#676767">
                <v:path arrowok="t"/>
              </v:shape>
            </v:group>
            <v:group style="position:absolute;left:4864;top:5436;width:6621;height:2" coordorigin="4864,5436" coordsize="6621,2">
              <v:shape style="position:absolute;left:4864;top:5436;width:6621;height:2" coordorigin="4864,5436" coordsize="6621,0" path="m4864,5436l11485,5436e" filled="f" stroked="t" strokeweight=".713954pt" strokecolor="#646464">
                <v:path arrowok="t"/>
              </v:shape>
            </v:group>
            <v:group style="position:absolute;left:4864;top:5675;width:6616;height:2" coordorigin="4864,5675" coordsize="6616,2">
              <v:shape style="position:absolute;left:4864;top:5675;width:6616;height:2" coordorigin="4864,5675" coordsize="6616,0" path="m4864,5675l11480,5675e" filled="f" stroked="t" strokeweight=".713954pt" strokecolor="#646464">
                <v:path arrowok="t"/>
              </v:shape>
            </v:group>
            <v:group style="position:absolute;left:2304;top:5916;width:9177;height:2" coordorigin="2304,5916" coordsize="9177,2">
              <v:shape style="position:absolute;left:2304;top:5916;width:9177;height:2" coordorigin="2304,5916" coordsize="9177,0" path="m2304,5916l11480,5916e" filled="f" stroked="t" strokeweight=".713954pt" strokecolor="#646464">
                <v:path arrowok="t"/>
              </v:shape>
            </v:group>
            <v:group style="position:absolute;left:776;top:6158;width:10709;height:2" coordorigin="776,6158" coordsize="10709,2">
              <v:shape style="position:absolute;left:776;top:6158;width:10709;height:2" coordorigin="776,6158" coordsize="10709,0" path="m776,6158l11485,6158e" filled="f" stroked="t" strokeweight=".713954pt" strokecolor="#6B6B6B">
                <v:path arrowok="t"/>
              </v:shape>
            </v:group>
            <v:group style="position:absolute;left:7782;top:6148;width:2;height:727" coordorigin="7782,6148" coordsize="2,727">
              <v:shape style="position:absolute;left:7782;top:6148;width:2;height:727" coordorigin="7782,6148" coordsize="0,727" path="m7782,6875l7782,6148e" filled="f" stroked="t" strokeweight=".951939pt" strokecolor="#676767">
                <v:path arrowok="t"/>
              </v:shape>
            </v:group>
            <v:group style="position:absolute;left:2308;top:6626;width:9177;height:2" coordorigin="2308,6626" coordsize="9177,2">
              <v:shape style="position:absolute;left:2308;top:6626;width:9177;height:2" coordorigin="2308,6626" coordsize="9177,0" path="m2308,6626l11485,6626e" filled="f" stroked="t" strokeweight=".713954pt" strokecolor="#6B6B6B">
                <v:path arrowok="t"/>
              </v:shape>
            </v:group>
            <v:group style="position:absolute;left:2308;top:6865;width:9177;height:2" coordorigin="2308,6865" coordsize="9177,2">
              <v:shape style="position:absolute;left:2308;top:6865;width:9177;height:2" coordorigin="2308,6865" coordsize="9177,0" path="m2308,6865l11485,6865e" filled="f" stroked="t" strokeweight=".713954pt" strokecolor="#676767">
                <v:path arrowok="t"/>
              </v:shape>
            </v:group>
            <v:group style="position:absolute;left:276;top:7109;width:11209;height:2" coordorigin="276,7109" coordsize="11209,2">
              <v:shape style="position:absolute;left:276;top:7109;width:11209;height:2" coordorigin="276,7109" coordsize="11209,0" path="m276,7109l11485,7109e" filled="f" stroked="t" strokeweight=".713954pt" strokecolor="#6B6B6B">
                <v:path arrowok="t"/>
              </v:shape>
            </v:group>
            <v:group style="position:absolute;left:276;top:7580;width:11214;height:2" coordorigin="276,7580" coordsize="11214,2">
              <v:shape style="position:absolute;left:276;top:7580;width:11214;height:2" coordorigin="276,7580" coordsize="11214,0" path="m276,7580l11490,7580e" filled="f" stroked="t" strokeweight=".47597pt" strokecolor="#676767">
                <v:path arrowok="t"/>
              </v:shape>
            </v:group>
            <v:group style="position:absolute;left:4879;top:7573;width:2;height:736" coordorigin="4879,7573" coordsize="2,736">
              <v:shape style="position:absolute;left:4879;top:7573;width:2;height:736" coordorigin="4879,7573" coordsize="0,736" path="m4879,8309l4879,7573e" filled="f" stroked="t" strokeweight=".713954pt" strokecolor="#646464">
                <v:path arrowok="t"/>
              </v:shape>
            </v:group>
            <v:group style="position:absolute;left:4869;top:7819;width:6621;height:2" coordorigin="4869,7819" coordsize="6621,2">
              <v:shape style="position:absolute;left:4869;top:7819;width:6621;height:2" coordorigin="4869,7819" coordsize="6621,0" path="m4869,7819l11490,7819e" filled="f" stroked="t" strokeweight=".713954pt" strokecolor="#707070">
                <v:path arrowok="t"/>
              </v:shape>
            </v:group>
            <v:group style="position:absolute;left:276;top:9461;width:11219;height:2" coordorigin="276,9461" coordsize="11219,2">
              <v:shape style="position:absolute;left:276;top:9461;width:11219;height:2" coordorigin="276,9461" coordsize="11219,0" path="m276,9461l11495,9461e" filled="f" stroked="t" strokeweight=".713954pt" strokecolor="#707070">
                <v:path arrowok="t"/>
              </v:shape>
            </v:group>
            <v:group style="position:absolute;left:281;top:8304;width:11204;height:2" coordorigin="281,8304" coordsize="11204,2">
              <v:shape style="position:absolute;left:281;top:8304;width:11204;height:2" coordorigin="281,8304" coordsize="11204,0" path="m281,8304l11485,8304e" filled="f" stroked="t" strokeweight=".713954pt" strokecolor="#6B6B6B">
                <v:path arrowok="t"/>
              </v:shape>
            </v:group>
            <v:group style="position:absolute;left:276;top:10387;width:11223;height:2" coordorigin="276,10387" coordsize="11223,2">
              <v:shape style="position:absolute;left:276;top:10387;width:11223;height:2" coordorigin="276,10387" coordsize="11223,0" path="m276,10387l11499,10387e" filled="f" stroked="t" strokeweight=".713954pt" strokecolor="#6B6B6B">
                <v:path arrowok="t"/>
              </v:shape>
            </v:group>
            <v:group style="position:absolute;left:286;top:10633;width:11214;height:2" coordorigin="286,10633" coordsize="11214,2">
              <v:shape style="position:absolute;left:286;top:10633;width:11214;height:2" coordorigin="286,10633" coordsize="11214,0" path="m286,10633l11499,10633e" filled="f" stroked="t" strokeweight=".713954pt" strokecolor="#676767">
                <v:path arrowok="t"/>
              </v:shape>
            </v:group>
            <v:group style="position:absolute;left:281;top:11367;width:11219;height:2" coordorigin="281,11367" coordsize="11219,2">
              <v:shape style="position:absolute;left:281;top:11367;width:11219;height:2" coordorigin="281,11367" coordsize="11219,0" path="m281,11367l11499,11367e" filled="f" stroked="t" strokeweight=".713954pt" strokecolor="#707070">
                <v:path arrowok="t"/>
              </v:shape>
            </v:group>
            <v:group style="position:absolute;left:1092;top:11603;width:2;height:5063" coordorigin="1092,11603" coordsize="2,5063">
              <v:shape style="position:absolute;left:1092;top:11603;width:2;height:5063" coordorigin="1092,11603" coordsize="0,5063" path="m1092,16666l1092,11603e" filled="f" stroked="t" strokeweight=".713954pt" strokecolor="#5B5B5B">
                <v:path arrowok="t"/>
              </v:shape>
            </v:group>
            <v:group style="position:absolute;left:1671;top:11598;width:2;height:5063" coordorigin="1671,11598" coordsize="2,5063">
              <v:shape style="position:absolute;left:1671;top:11598;width:2;height:5063" coordorigin="1671,11598" coordsize="0,5063" path="m1671,16661l1671,11598e" filled="f" stroked="t" strokeweight=".713954pt" strokecolor="#5B5B5B">
                <v:path arrowok="t"/>
              </v:shape>
            </v:group>
            <v:group style="position:absolute;left:281;top:11606;width:11223;height:2" coordorigin="281,11606" coordsize="11223,2">
              <v:shape style="position:absolute;left:281;top:11606;width:11223;height:2" coordorigin="281,11606" coordsize="11223,0" path="m281,11606l11504,11606e" filled="f" stroked="t" strokeweight=".713954pt" strokecolor="#747474">
                <v:path arrowok="t"/>
              </v:shape>
            </v:group>
            <v:group style="position:absolute;left:286;top:11852;width:11219;height:2" coordorigin="286,11852" coordsize="11219,2">
              <v:shape style="position:absolute;left:286;top:11852;width:11219;height:2" coordorigin="286,11852" coordsize="11219,0" path="m286,11852l11504,11852e" filled="f" stroked="t" strokeweight=".713954pt" strokecolor="#747474">
                <v:path arrowok="t"/>
              </v:shape>
            </v:group>
            <v:group style="position:absolute;left:300;top:16652;width:11214;height:2" coordorigin="300,16652" coordsize="11214,2">
              <v:shape style="position:absolute;left:300;top:16652;width:11214;height:2" coordorigin="300,16652" coordsize="11214,0" path="m300,16652l11514,16652e" filled="f" stroked="t" strokeweight=".713954pt" strokecolor="#777777">
                <v:path arrowok="t"/>
              </v:shape>
            </v:group>
            <v:group style="position:absolute;left:286;top:13955;width:2056;height:2" coordorigin="286,13955" coordsize="2056,2">
              <v:shape style="position:absolute;left:286;top:13955;width:2056;height:2" coordorigin="286,13955" coordsize="2056,0" path="m286,13955l2342,13955e" filled="f" stroked="t" strokeweight=".713954pt" strokecolor="#747474">
                <v:path arrowok="t"/>
              </v:shape>
            </v:group>
            <v:group style="position:absolute;left:7351;top:11594;width:2;height:5063" coordorigin="7351,11594" coordsize="2,5063">
              <v:shape style="position:absolute;left:7351;top:11594;width:2;height:5063" coordorigin="7351,11594" coordsize="0,5063" path="m7351,16657l7351,11594e" filled="f" stroked="t" strokeweight=".713954pt" strokecolor="#5B606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2" w:after="0" w:line="214" w:lineRule="exact"/>
        <w:ind w:left="89" w:right="4707"/>
        <w:jc w:val="center"/>
        <w:tabs>
          <w:tab w:pos="5160" w:val="left"/>
          <w:tab w:pos="59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3F467C"/>
          <w:spacing w:val="0"/>
          <w:w w:val="136"/>
          <w:i/>
          <w:position w:val="-3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F467C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F467C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F467C"/>
          <w:spacing w:val="0"/>
          <w:w w:val="589"/>
          <w:position w:val="-3"/>
        </w:rPr>
        <w:t>;,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2419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122"/>
          <w:w w:val="100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  <w:position w:val="1"/>
        </w:rPr>
        <w:t>p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25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1"/>
          <w:b/>
          <w:bCs/>
          <w:position w:val="1"/>
        </w:rPr>
        <w:t>KÖS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17"/>
          <w:w w:val="101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576497"/>
          <w:spacing w:val="0"/>
          <w:w w:val="600"/>
          <w:b/>
          <w:bCs/>
          <w:position w:val="1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22" w:after="0" w:line="224" w:lineRule="exact"/>
        <w:ind w:left="239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>itfaiy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-1"/>
        </w:rPr>
        <w:t>Ku</w:t>
      </w:r>
      <w:r>
        <w:rPr>
          <w:rFonts w:ascii="Arial" w:hAnsi="Arial" w:cs="Arial" w:eastAsia="Arial"/>
          <w:sz w:val="20"/>
          <w:szCs w:val="20"/>
          <w:color w:val="343434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  <w:position w:val="-1"/>
        </w:rPr>
        <w:t>ey</w:t>
      </w:r>
      <w:r>
        <w:rPr>
          <w:rFonts w:ascii="Arial" w:hAnsi="Arial" w:cs="Arial" w:eastAsia="Arial"/>
          <w:sz w:val="20"/>
          <w:szCs w:val="20"/>
          <w:color w:val="343434"/>
          <w:spacing w:val="6"/>
          <w:w w:val="88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  <w:b/>
          <w:bCs/>
          <w:position w:val="-1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  <w:b/>
          <w:bCs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13"/>
          <w:w w:val="88"/>
          <w:b/>
          <w:bCs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3361"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Tanj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ALTAY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5111" w:right="570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80" w:right="300"/>
        </w:sectPr>
      </w:pPr>
      <w:rPr/>
    </w:p>
    <w:p>
      <w:pPr>
        <w:spacing w:before="54" w:after="0" w:line="240" w:lineRule="auto"/>
        <w:ind w:left="5586" w:right="5751"/>
        <w:jc w:val="center"/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549pt;margin-top:17.558178pt;width:500.849362pt;height:86.81955pt;mso-position-horizontal-relative:page;mso-position-vertical-relative:paragraph;z-index:-15107" type="#_x0000_t202" filled="f" stroked="f">
            <v:textbox inset="0,0,0,0">
              <w:txbxContent>
                <w:p>
                  <w:pPr>
                    <w:spacing w:before="0" w:after="0" w:line="1736" w:lineRule="exact"/>
                    <w:ind w:right="-300"/>
                    <w:jc w:val="left"/>
                    <w:tabs>
                      <w:tab w:pos="86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36"/>
                      <w:b/>
                      <w:bCs/>
                      <w:position w:val="6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00"/>
                      <w:b/>
                      <w:bCs/>
                      <w:position w:val="6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F2F2F"/>
                      <w:spacing w:val="0"/>
                      <w:w w:val="100"/>
                      <w:b/>
                      <w:bCs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F2F2F"/>
                      <w:spacing w:val="0"/>
                      <w:w w:val="262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CFCFCF"/>
          <w:spacing w:val="0"/>
          <w:w w:val="88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0" w:lineRule="atLeast"/>
        <w:ind w:left="3635" w:right="4547" w:firstLine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4"/>
        </w:rPr>
        <w:t>S</w:t>
      </w:r>
      <w:r>
        <w:rPr>
          <w:rFonts w:ascii="Arial" w:hAnsi="Arial" w:cs="Arial" w:eastAsia="Arial"/>
          <w:sz w:val="21"/>
          <w:szCs w:val="21"/>
          <w:color w:val="2F2F2F"/>
          <w:spacing w:val="-7"/>
          <w:w w:val="249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9" w:lineRule="exact"/>
        <w:ind w:left="87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9" w:lineRule="exact"/>
        <w:ind w:left="599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47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w w:val="116"/>
          <w:position w:val="9"/>
        </w:rPr>
        <w:t>BELEDI</w:t>
      </w:r>
      <w:r>
        <w:rPr>
          <w:rFonts w:ascii="Arial" w:hAnsi="Arial" w:cs="Arial" w:eastAsia="Arial"/>
          <w:sz w:val="14"/>
          <w:szCs w:val="14"/>
          <w:color w:val="2F2F2F"/>
          <w:spacing w:val="-2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82"/>
          <w:position w:val="9"/>
        </w:rPr>
        <w:t>Y</w:t>
      </w:r>
      <w:r>
        <w:rPr>
          <w:rFonts w:ascii="Arial" w:hAnsi="Arial" w:cs="Arial" w:eastAsia="Arial"/>
          <w:sz w:val="14"/>
          <w:szCs w:val="14"/>
          <w:color w:val="494949"/>
          <w:spacing w:val="-22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  <w:t>ESI</w:t>
      </w:r>
      <w:r>
        <w:rPr>
          <w:rFonts w:ascii="Arial" w:hAnsi="Arial" w:cs="Arial" w:eastAsia="Arial"/>
          <w:sz w:val="14"/>
          <w:szCs w:val="14"/>
          <w:color w:val="2F2F2F"/>
          <w:spacing w:val="-1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tabs>
          <w:tab w:pos="1500" w:val="left"/>
          <w:tab w:pos="3140" w:val="left"/>
          <w:tab w:pos="548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81"/>
          <w:position w:val="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81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1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02:58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1" w:right="-20"/>
        <w:jc w:val="left"/>
        <w:tabs>
          <w:tab w:pos="1500" w:val="left"/>
          <w:tab w:pos="3140" w:val="left"/>
          <w:tab w:pos="462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1"/>
        </w:rPr>
        <w:t>:21.05.2017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1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3311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Karabağlar-582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no:112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1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3"/>
          <w:w w:val="15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Karabağlar-582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1" w:right="-20"/>
        <w:jc w:val="left"/>
        <w:tabs>
          <w:tab w:pos="1500" w:val="left"/>
          <w:tab w:pos="470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Hurdalı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:Tedbirsizlik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72" w:lineRule="exact"/>
        <w:ind w:left="141" w:right="-20"/>
        <w:jc w:val="left"/>
        <w:tabs>
          <w:tab w:pos="346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140335pt;margin-top:13.32469pt;width:107.449338pt;height:28pt;mso-position-horizontal-relative:page;mso-position-vertical-relative:paragraph;z-index:-15106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580" w:val="left"/>
                      <w:tab w:pos="1100" w:val="left"/>
                      <w:tab w:pos="174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F2F2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3A3A3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3A3A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3A3A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F2F2F"/>
                      <w:spacing w:val="0"/>
                      <w:w w:val="4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2F2F2F"/>
                      <w:spacing w:val="-93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5B5D5D"/>
                      <w:spacing w:val="0"/>
                      <w:w w:val="100"/>
                      <w:position w:val="-1"/>
                    </w:rPr>
                    <w:t>x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4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4"/>
        </w:rPr>
        <w:t>:Hurdalık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3491" w:right="-20"/>
        <w:jc w:val="left"/>
        <w:tabs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-48"/>
          <w:w w:val="7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6" w:lineRule="exact"/>
        <w:ind w:left="66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94949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12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3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0" w:after="0" w:line="240" w:lineRule="auto"/>
        <w:ind w:left="136" w:right="-20"/>
        <w:jc w:val="left"/>
        <w:tabs>
          <w:tab w:pos="210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17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1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1"/>
        </w:rPr>
        <w:t>nil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0"/>
        </w:rPr>
        <w:t>JKir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19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6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0"/>
        </w:rPr>
        <w:t>Öğreni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2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2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  <w:position w:val="0"/>
        </w:rPr>
        <w:t>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19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\.miri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Mürni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1988" w:right="-20"/>
        <w:jc w:val="left"/>
        <w:tabs>
          <w:tab w:pos="472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89"/>
        </w:rPr>
        <w:t>ı</w:t>
      </w:r>
      <w:r>
        <w:rPr>
          <w:rFonts w:ascii="Arial" w:hAnsi="Arial" w:cs="Arial" w:eastAsia="Arial"/>
          <w:sz w:val="25"/>
          <w:szCs w:val="25"/>
          <w:color w:val="2F2F2F"/>
          <w:spacing w:val="-128"/>
          <w:w w:val="189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89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8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0"/>
          <w:w w:val="1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02:59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:03:04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40" w:bottom="280" w:left="160" w:right="220"/>
        </w:sectPr>
      </w:pPr>
      <w:rPr/>
    </w:p>
    <w:p>
      <w:pPr>
        <w:spacing w:before="0" w:after="0" w:line="214" w:lineRule="exact"/>
        <w:ind w:left="1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5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w w:val="75"/>
          <w:position w:val="-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1"/>
        </w:rPr>
        <w:t>942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220"/>
          <w:cols w:num="2" w:equalWidth="0">
            <w:col w:w="598" w:space="1390"/>
            <w:col w:w="9552"/>
          </w:cols>
        </w:sectPr>
      </w:pPr>
      <w:rPr/>
    </w:p>
    <w:p>
      <w:pPr>
        <w:spacing w:before="0" w:after="0" w:line="247" w:lineRule="exact"/>
        <w:ind w:left="141" w:right="-20"/>
        <w:jc w:val="left"/>
        <w:tabs>
          <w:tab w:pos="466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2"/>
        </w:rPr>
        <w:t>:04:30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4632" w:right="4030"/>
        <w:jc w:val="center"/>
        <w:tabs>
          <w:tab w:pos="71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65"/>
          <w:position w:val="0"/>
        </w:rPr>
        <w:t>----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9" w:after="0" w:line="167" w:lineRule="auto"/>
        <w:ind w:left="2012" w:right="4008" w:firstLine="2663"/>
        <w:jc w:val="left"/>
        <w:tabs>
          <w:tab w:pos="4660" w:val="left"/>
          <w:tab w:pos="71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:----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65"/>
          <w:position w:val="-2"/>
        </w:rPr>
        <w:t>----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36" w:right="-20"/>
        <w:jc w:val="left"/>
        <w:tabs>
          <w:tab w:pos="2000" w:val="left"/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27"/>
          <w:position w:val="1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31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27"/>
          <w:position w:val="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12"/>
          <w:w w:val="127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2F2F2F"/>
          <w:spacing w:val="0"/>
          <w:w w:val="100"/>
          <w:position w:val="1"/>
        </w:rPr>
        <w:t>'TIC!</w:t>
      </w:r>
      <w:r>
        <w:rPr>
          <w:rFonts w:ascii="Arial" w:hAnsi="Arial" w:cs="Arial" w:eastAsia="Arial"/>
          <w:sz w:val="13"/>
          <w:szCs w:val="13"/>
          <w:color w:val="2F2F2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02:59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36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79"/>
          <w:position w:val="1"/>
        </w:rPr>
        <w:t>f}i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79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6"/>
          <w:w w:val="138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2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38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7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Saati:05:00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183" w:lineRule="exact"/>
        <w:ind w:left="2021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3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3"/>
        </w:rPr>
        <w:t>59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5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8"/>
          <w:position w:val="-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35FM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3"/>
        </w:rPr>
        <w:t>435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1773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CFCFCF"/>
          <w:spacing w:val="0"/>
          <w:w w:val="73"/>
          <w:position w:val="-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0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oyadı:Ami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KlRKAR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r.Meti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AKS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sorumlus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98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OÖ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150" w:right="2801" w:firstLine="-14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627" w:right="40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3" w:lineRule="exact"/>
        <w:ind w:left="136" w:right="-20"/>
        <w:jc w:val="left"/>
        <w:tabs>
          <w:tab w:pos="2080" w:val="left"/>
          <w:tab w:pos="5360" w:val="left"/>
          <w:tab w:pos="6560" w:val="left"/>
          <w:tab w:pos="8120" w:val="left"/>
          <w:tab w:pos="9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47"/>
          <w:position w:val="-2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-3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82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2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12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ıco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5534" w:right="-20"/>
        <w:jc w:val="left"/>
        <w:tabs>
          <w:tab w:pos="6560" w:val="left"/>
          <w:tab w:pos="6940" w:val="left"/>
          <w:tab w:pos="8140" w:val="left"/>
          <w:tab w:pos="97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250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1D1D1D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1D1D1D"/>
          <w:spacing w:val="-44"/>
          <w:w w:val="55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1D1D1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1D1D1D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0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müstakil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göçrne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toplanmı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malzemeler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6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5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Eşyada:3.00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7.000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9"/>
        </w:rPr>
        <w:t>lO.OO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5" w:lineRule="auto"/>
        <w:ind w:left="122" w:right="83" w:firstLine="187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müstakil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6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sebepte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[bitişiğin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yakmaları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garaj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kapısını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altından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içerdeki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hurdalı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eşyala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0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3" w:lineRule="auto"/>
        <w:ind w:left="155" w:right="4106" w:firstLine="-19"/>
        <w:jc w:val="left"/>
        <w:tabs>
          <w:tab w:pos="20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6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6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7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55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2F2F2F"/>
          <w:w w:val="90"/>
          <w:position w:val="-2"/>
        </w:rPr>
        <w:t>i</w:t>
      </w:r>
      <w:r>
        <w:rPr>
          <w:rFonts w:ascii="Arial" w:hAnsi="Arial" w:cs="Arial" w:eastAsia="Arial"/>
          <w:sz w:val="25"/>
          <w:szCs w:val="25"/>
          <w:color w:val="2F2F2F"/>
          <w:spacing w:val="-15"/>
          <w:w w:val="89"/>
          <w:position w:val="-2"/>
        </w:rPr>
        <w:t>f</w:t>
      </w:r>
      <w:r>
        <w:rPr>
          <w:rFonts w:ascii="Arial" w:hAnsi="Arial" w:cs="Arial" w:eastAsia="Arial"/>
          <w:sz w:val="25"/>
          <w:szCs w:val="25"/>
          <w:color w:val="5B5D5D"/>
          <w:spacing w:val="0"/>
          <w:w w:val="57"/>
          <w:position w:val="-2"/>
        </w:rPr>
        <w:t>·</w:t>
      </w:r>
      <w:r>
        <w:rPr>
          <w:rFonts w:ascii="Arial" w:hAnsi="Arial" w:cs="Arial" w:eastAsia="Arial"/>
          <w:sz w:val="25"/>
          <w:szCs w:val="25"/>
          <w:color w:val="5B5D5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5"/>
          <w:szCs w:val="25"/>
          <w:color w:val="5B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" w:lineRule="exact"/>
        <w:ind w:left="155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7E7E7E"/>
          <w:w w:val="80"/>
          <w:position w:val="-9"/>
        </w:rPr>
        <w:t>1'</w:t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-27"/>
          <w:w w:val="79"/>
          <w:position w:val="-9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0"/>
          <w:w w:val="89"/>
          <w:position w:val="-9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220"/>
        </w:sectPr>
      </w:pPr>
      <w:rPr/>
    </w:p>
    <w:p>
      <w:pPr>
        <w:spacing w:before="46" w:after="0" w:line="240" w:lineRule="auto"/>
        <w:ind w:left="16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4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Dönli§ü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0" w:lineRule="exact"/>
        <w:ind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-14"/>
          <w:w w:val="14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:05:20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220"/>
          <w:cols w:num="2" w:equalWidth="0">
            <w:col w:w="1348" w:space="712"/>
            <w:col w:w="9480"/>
          </w:cols>
        </w:sectPr>
      </w:pPr>
      <w:rPr/>
    </w:p>
    <w:p>
      <w:pPr>
        <w:spacing w:before="0" w:after="0" w:line="230" w:lineRule="exact"/>
        <w:ind w:left="265" w:right="-20"/>
        <w:jc w:val="left"/>
        <w:tabs>
          <w:tab w:pos="108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[GiDE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220"/>
        </w:sectPr>
      </w:pPr>
      <w:rPr/>
    </w:p>
    <w:p>
      <w:pPr>
        <w:spacing w:before="40" w:after="0" w:line="240" w:lineRule="auto"/>
        <w:ind w:left="2184" w:right="-73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ind w:right="3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2.307297pt;margin-top:1.098005pt;width:19.360621pt;height:25.5pt;mso-position-horizontal-relative:page;mso-position-vertical-relative:paragraph;z-index:-15105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5E699C"/>
                      <w:spacing w:val="0"/>
                      <w:w w:val="113"/>
                    </w:rPr>
                    <w:t>J/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322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63.715805pt;margin-top:2.00222pt;width:.1pt;height:7.660336pt;mso-position-horizontal-relative:page;mso-position-vertical-relative:paragraph;z-index:-15109" coordorigin="3274,40" coordsize="2,153">
            <v:shape style="position:absolute;left:3274;top:40;width:2;height:153" coordorigin="3274,40" coordsize="0,153" path="m3274,193l3274,40e" filled="f" stroked="t" strokeweight=".715958pt" strokecolor="#777CA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78"/>
          <w:position w:val="-7"/>
        </w:rPr>
        <w:t>·n</w:t>
      </w:r>
      <w:r>
        <w:rPr>
          <w:rFonts w:ascii="Arial" w:hAnsi="Arial" w:cs="Arial" w:eastAsia="Arial"/>
          <w:sz w:val="25"/>
          <w:szCs w:val="25"/>
          <w:color w:val="2F2F2F"/>
          <w:spacing w:val="-48"/>
          <w:w w:val="78"/>
          <w:position w:val="-7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6"/>
          <w:szCs w:val="16"/>
          <w:color w:val="8E9090"/>
          <w:spacing w:val="0"/>
          <w:w w:val="78"/>
          <w:i/>
          <w:position w:val="-14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15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8"/>
          <w:szCs w:val="28"/>
          <w:color w:val="2F2F2F"/>
          <w:spacing w:val="0"/>
          <w:w w:val="100"/>
          <w:b/>
          <w:bCs/>
          <w:i/>
          <w:position w:val="-17"/>
        </w:rPr>
        <w:t>1</w:t>
      </w:r>
      <w:r>
        <w:rPr>
          <w:rFonts w:ascii="Arial" w:hAnsi="Arial" w:cs="Arial" w:eastAsia="Arial"/>
          <w:sz w:val="28"/>
          <w:szCs w:val="28"/>
          <w:color w:val="2F2F2F"/>
          <w:spacing w:val="-9"/>
          <w:w w:val="100"/>
          <w:b/>
          <w:bCs/>
          <w:i/>
          <w:position w:val="-17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67"/>
          <w:b/>
          <w:bCs/>
          <w:position w:val="-17"/>
        </w:rPr>
        <w:t>l!Matı</w:t>
      </w:r>
      <w:r>
        <w:rPr>
          <w:rFonts w:ascii="Arial" w:hAnsi="Arial" w:cs="Arial" w:eastAsia="Arial"/>
          <w:sz w:val="27"/>
          <w:szCs w:val="27"/>
          <w:color w:val="2F2F2F"/>
          <w:spacing w:val="1"/>
          <w:w w:val="67"/>
          <w:b/>
          <w:bCs/>
          <w:position w:val="-17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67"/>
          <w:b/>
          <w:bCs/>
          <w:position w:val="-17"/>
        </w:rPr>
        <w:t>QUtf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220"/>
          <w:cols w:num="2" w:equalWidth="0">
            <w:col w:w="6189" w:space="2486"/>
            <w:col w:w="2865"/>
          </w:cols>
        </w:sectPr>
      </w:pPr>
      <w:rPr/>
    </w:p>
    <w:p>
      <w:pPr>
        <w:spacing w:before="0" w:after="0" w:line="184" w:lineRule="exact"/>
        <w:ind w:left="370" w:right="-20"/>
        <w:jc w:val="left"/>
        <w:tabs>
          <w:tab w:pos="2720" w:val="left"/>
        </w:tabs>
        <w:rPr>
          <w:rFonts w:ascii="Times New Roman" w:hAnsi="Times New Roman" w:cs="Times New Roman" w:eastAsia="Times New Roman"/>
          <w:sz w:val="66"/>
          <w:szCs w:val="6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342583pt;margin-top:6.813356pt;width:10.200175pt;height:9pt;mso-position-horizontal-relative:page;mso-position-vertical-relative:paragraph;z-index:-15104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494949"/>
                      <w:w w:val="99"/>
                    </w:rPr>
                    <w:t>,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F2F2F"/>
                      <w:w w:val="109"/>
                    </w:rPr>
                    <w:t>Q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00"/>
          <w:position w:val="1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00"/>
          <w:position w:val="1"/>
        </w:rPr>
        <w:t>)</w:t>
        <w:tab/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66"/>
          <w:szCs w:val="66"/>
          <w:color w:val="494949"/>
          <w:spacing w:val="0"/>
          <w:w w:val="83"/>
          <w:position w:val="-38"/>
        </w:rPr>
        <w:t>f?1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220"/>
        </w:sectPr>
      </w:pPr>
      <w:rPr/>
    </w:p>
    <w:p>
      <w:pPr>
        <w:spacing w:before="79" w:after="0" w:line="205" w:lineRule="exact"/>
        <w:ind w:right="54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.910666pt;margin-top:9.166759pt;width:9.467081pt;height:11.752123pt;mso-position-horizontal-relative:page;mso-position-vertical-relative:paragraph;z-index:-15103" type="#_x0000_t202" filled="f" stroked="f">
            <v:textbox inset="0,0,0,0">
              <w:txbxContent>
                <w:p>
                  <w:pPr>
                    <w:spacing w:before="0" w:after="0" w:line="235" w:lineRule="exact"/>
                    <w:ind w:right="-75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94949"/>
                      <w:spacing w:val="4"/>
                      <w:w w:val="130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F2F2F"/>
                      <w:spacing w:val="0"/>
                      <w:w w:val="51"/>
                      <w:position w:val="3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F2F2F"/>
                      <w:spacing w:val="-13"/>
                      <w:w w:val="51"/>
                      <w:position w:val="3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F2F2F"/>
                      <w:spacing w:val="0"/>
                      <w:w w:val="51"/>
                      <w:position w:val="3"/>
                    </w:rPr>
                    <w:t>...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5.67186pt;margin-top:6.078092pt;width:11.509121pt;height:14pt;mso-position-horizontal-relative:page;mso-position-vertical-relative:paragraph;z-index:-15102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E699C"/>
                      <w:w w:val="11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E699C"/>
                      <w:spacing w:val="6"/>
                      <w:w w:val="11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E699C"/>
                      <w:spacing w:val="0"/>
                      <w:w w:val="11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"/>
          <w:w w:val="88"/>
          <w:position w:val="-3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77"/>
          <w:w w:val="89"/>
          <w:position w:val="-3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right="-16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51"/>
          <w:position w:val="-4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4" w:after="0" w:line="229" w:lineRule="exact"/>
        <w:ind w:left="53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5B5D5D"/>
          <w:spacing w:val="0"/>
          <w:w w:val="115"/>
          <w:position w:val="-4"/>
        </w:rPr>
        <w:t>A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94949"/>
          <w:w w:val="93"/>
          <w:position w:val="-8"/>
        </w:rPr>
        <w:t>ltfa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47"/>
          <w:position w:val="-8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3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84D"/>
          <w:spacing w:val="0"/>
          <w:w w:val="48"/>
          <w:position w:val="-8"/>
        </w:rPr>
        <w:t>)</w:t>
      </w:r>
      <w:r>
        <w:rPr>
          <w:rFonts w:ascii="Times New Roman" w:hAnsi="Times New Roman" w:cs="Times New Roman" w:eastAsia="Times New Roman"/>
          <w:sz w:val="22"/>
          <w:szCs w:val="22"/>
          <w:color w:val="33384D"/>
          <w:spacing w:val="0"/>
          <w:w w:val="47"/>
          <w:position w:val="-8"/>
        </w:rPr>
        <w:t>&lt;-lı: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505477"/>
          <w:spacing w:val="-5"/>
          <w:w w:val="130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-7"/>
          <w:w w:val="67"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0"/>
          <w:w w:val="68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-39"/>
          <w:w w:val="67"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-32"/>
          <w:w w:val="67"/>
          <w:i/>
          <w:position w:val="-3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40" w:lineRule="exact"/>
        <w:ind w:left="3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F2F2F"/>
          <w:w w:val="147"/>
          <w:position w:val="-7"/>
        </w:rPr>
        <w:t>o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-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B5D5D"/>
          <w:spacing w:val="0"/>
          <w:w w:val="142"/>
          <w:position w:val="-7"/>
        </w:rPr>
        <w:t>t.</w:t>
      </w:r>
      <w:r>
        <w:rPr>
          <w:rFonts w:ascii="Times New Roman" w:hAnsi="Times New Roman" w:cs="Times New Roman" w:eastAsia="Times New Roman"/>
          <w:sz w:val="12"/>
          <w:szCs w:val="12"/>
          <w:color w:val="5B5D5D"/>
          <w:spacing w:val="16"/>
          <w:w w:val="14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7"/>
        </w:rPr>
        <w:t>Böl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2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97" w:lineRule="exact"/>
        <w:ind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F2F2F"/>
          <w:w w:val="93"/>
          <w:position w:val="-14"/>
        </w:rPr>
        <w:t>İt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42"/>
          <w:w w:val="94"/>
          <w:position w:val="-14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108"/>
          <w:position w:val="-14"/>
        </w:rPr>
        <w:t>_i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12"/>
          <w:w w:val="92"/>
          <w:position w:val="-14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A3A3A3"/>
          <w:spacing w:val="-11"/>
          <w:w w:val="115"/>
          <w:position w:val="-1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74"/>
          <w:position w:val="-14"/>
        </w:rPr>
        <w:t>B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6"/>
          <w:w w:val="75"/>
          <w:position w:val="-1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11"/>
          <w:w w:val="64"/>
          <w:position w:val="-14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101"/>
          <w:position w:val="-14"/>
        </w:rPr>
        <w:t>ı:j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1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220"/>
          <w:cols w:num="4" w:equalWidth="0">
            <w:col w:w="488" w:space="1929"/>
            <w:col w:w="569" w:space="237"/>
            <w:col w:w="1096" w:space="4255"/>
            <w:col w:w="2966"/>
          </w:cols>
        </w:sectPr>
      </w:pPr>
      <w:rPr/>
    </w:p>
    <w:p>
      <w:pPr>
        <w:spacing w:before="0" w:after="0" w:line="82" w:lineRule="exact"/>
        <w:ind w:right="1334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33384D"/>
          <w:spacing w:val="0"/>
          <w:w w:val="173"/>
        </w:rPr>
        <w:t>101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246" w:lineRule="exact"/>
        <w:ind w:left="2338" w:right="3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1.Posta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Gruplar/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6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85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22"/>
          <w:w w:val="14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5" w:lineRule="exac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85"/>
          <w:position w:val="-15"/>
        </w:rPr>
        <w:t>z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23" w:after="0" w:line="420" w:lineRule="exact"/>
        <w:ind w:right="-124"/>
        <w:jc w:val="left"/>
        <w:rPr>
          <w:rFonts w:ascii="Arial" w:hAnsi="Arial" w:cs="Arial" w:eastAsia="Arial"/>
          <w:sz w:val="56"/>
          <w:szCs w:val="56"/>
        </w:rPr>
      </w:pPr>
      <w:rPr/>
      <w:r>
        <w:rPr/>
        <w:br w:type="column"/>
      </w:r>
      <w:r>
        <w:rPr>
          <w:rFonts w:ascii="Arial" w:hAnsi="Arial" w:cs="Arial" w:eastAsia="Arial"/>
          <w:sz w:val="56"/>
          <w:szCs w:val="56"/>
          <w:color w:val="6B6B6D"/>
          <w:w w:val="36"/>
          <w:position w:val="-19"/>
        </w:rPr>
        <w:t>ff</w:t>
      </w:r>
      <w:r>
        <w:rPr>
          <w:rFonts w:ascii="Arial" w:hAnsi="Arial" w:cs="Arial" w:eastAsia="Arial"/>
          <w:sz w:val="56"/>
          <w:szCs w:val="56"/>
          <w:color w:val="6B6B6D"/>
          <w:spacing w:val="-119"/>
          <w:w w:val="36"/>
          <w:position w:val="-19"/>
        </w:rPr>
        <w:t>.</w:t>
      </w:r>
      <w:r>
        <w:rPr>
          <w:rFonts w:ascii="Arial" w:hAnsi="Arial" w:cs="Arial" w:eastAsia="Arial"/>
          <w:sz w:val="56"/>
          <w:szCs w:val="56"/>
          <w:color w:val="505477"/>
          <w:spacing w:val="0"/>
          <w:w w:val="106"/>
          <w:position w:val="-19"/>
        </w:rPr>
        <w:t>t</w:t>
      </w:r>
      <w:r>
        <w:rPr>
          <w:rFonts w:ascii="Arial" w:hAnsi="Arial" w:cs="Arial" w:eastAsia="Arial"/>
          <w:sz w:val="56"/>
          <w:szCs w:val="56"/>
          <w:color w:val="505477"/>
          <w:spacing w:val="-99"/>
          <w:w w:val="106"/>
          <w:position w:val="-19"/>
        </w:rPr>
        <w:t>ı</w:t>
      </w:r>
      <w:r>
        <w:rPr>
          <w:rFonts w:ascii="Arial" w:hAnsi="Arial" w:cs="Arial" w:eastAsia="Arial"/>
          <w:sz w:val="56"/>
          <w:szCs w:val="56"/>
          <w:color w:val="5B5D5D"/>
          <w:spacing w:val="-63"/>
          <w:w w:val="118"/>
          <w:position w:val="-19"/>
        </w:rPr>
        <w:t>:</w:t>
      </w:r>
      <w:r>
        <w:rPr>
          <w:rFonts w:ascii="Arial" w:hAnsi="Arial" w:cs="Arial" w:eastAsia="Arial"/>
          <w:sz w:val="56"/>
          <w:szCs w:val="56"/>
          <w:color w:val="8E9090"/>
          <w:spacing w:val="0"/>
          <w:w w:val="84"/>
          <w:position w:val="-19"/>
        </w:rPr>
        <w:t>•</w:t>
      </w:r>
      <w:r>
        <w:rPr>
          <w:rFonts w:ascii="Arial" w:hAnsi="Arial" w:cs="Arial" w:eastAsia="Arial"/>
          <w:sz w:val="56"/>
          <w:szCs w:val="56"/>
          <w:color w:val="8E9090"/>
          <w:spacing w:val="-25"/>
          <w:w w:val="100"/>
          <w:position w:val="-19"/>
        </w:rPr>
        <w:t> </w:t>
      </w:r>
      <w:r>
        <w:rPr>
          <w:rFonts w:ascii="Arial" w:hAnsi="Arial" w:cs="Arial" w:eastAsia="Arial"/>
          <w:sz w:val="56"/>
          <w:szCs w:val="56"/>
          <w:color w:val="8E9090"/>
          <w:spacing w:val="0"/>
          <w:w w:val="83"/>
          <w:position w:val="-19"/>
        </w:rPr>
        <w:t>&gt;,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68" w:after="0" w:line="375" w:lineRule="exact"/>
        <w:ind w:right="-20"/>
        <w:jc w:val="left"/>
        <w:tabs>
          <w:tab w:pos="1200" w:val="left"/>
        </w:tabs>
        <w:rPr>
          <w:rFonts w:ascii="Times New Roman" w:hAnsi="Times New Roman" w:cs="Times New Roman" w:eastAsia="Times New Roman"/>
          <w:sz w:val="86"/>
          <w:szCs w:val="8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6B6B6D"/>
          <w:spacing w:val="-41"/>
          <w:w w:val="158"/>
          <w:position w:val="-22"/>
        </w:rPr>
        <w:t>_</w:t>
      </w:r>
      <w:r>
        <w:rPr>
          <w:rFonts w:ascii="Times New Roman" w:hAnsi="Times New Roman" w:cs="Times New Roman" w:eastAsia="Times New Roman"/>
          <w:sz w:val="6"/>
          <w:szCs w:val="6"/>
          <w:color w:val="8E9090"/>
          <w:spacing w:val="0"/>
          <w:w w:val="295"/>
          <w:position w:val="-1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8E9090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E9090"/>
          <w:spacing w:val="-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B5D5D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5B5D5D"/>
          <w:spacing w:val="1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5B5D5D"/>
          <w:spacing w:val="0"/>
          <w:w w:val="100"/>
          <w:position w:val="-12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5B5D5D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B5D5D"/>
          <w:spacing w:val="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ABABA"/>
          <w:spacing w:val="0"/>
          <w:w w:val="218"/>
          <w:position w:val="-12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BABABA"/>
          <w:spacing w:val="-1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0"/>
          <w:w w:val="176"/>
          <w:position w:val="-12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0"/>
          <w:w w:val="176"/>
          <w:position w:val="-1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11"/>
          <w:w w:val="176"/>
          <w:position w:val="-1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0"/>
          <w:w w:val="176"/>
          <w:position w:val="-12"/>
        </w:rPr>
        <w:t>)</w:t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-22"/>
          <w:w w:val="176"/>
          <w:position w:val="-1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86"/>
          <w:szCs w:val="86"/>
          <w:color w:val="1F38BA"/>
          <w:spacing w:val="0"/>
          <w:w w:val="176"/>
          <w:position w:val="-50"/>
        </w:rPr>
        <w:t>-</w:t>
      </w:r>
      <w:r>
        <w:rPr>
          <w:rFonts w:ascii="Times New Roman" w:hAnsi="Times New Roman" w:cs="Times New Roman" w:eastAsia="Times New Roman"/>
          <w:sz w:val="86"/>
          <w:szCs w:val="8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220"/>
          <w:cols w:num="3" w:equalWidth="0">
            <w:col w:w="4766" w:space="3245"/>
            <w:col w:w="1153" w:space="117"/>
            <w:col w:w="2259"/>
          </w:cols>
        </w:sectPr>
      </w:pPr>
      <w:rPr/>
    </w:p>
    <w:p>
      <w:pPr>
        <w:spacing w:before="0" w:after="0" w:line="61" w:lineRule="exact"/>
        <w:ind w:right="2115"/>
        <w:jc w:val="righ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BABABA"/>
          <w:spacing w:val="0"/>
          <w:w w:val="121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62" w:after="0" w:line="235" w:lineRule="exact"/>
        <w:ind w:right="1335"/>
        <w:jc w:val="right"/>
        <w:tabs>
          <w:tab w:pos="3460" w:val="left"/>
          <w:tab w:pos="4540" w:val="left"/>
          <w:tab w:pos="512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429.694305pt;margin-top:4.495487pt;width:101.904734pt;height:11.244523pt;mso-position-horizontal-relative:page;mso-position-vertical-relative:paragraph;z-index:-15108" coordorigin="8594,90" coordsize="2038,225">
            <v:group style="position:absolute;left:8651;top:111;width:2;height:182" coordorigin="8651,111" coordsize="2,182">
              <v:shape style="position:absolute;left:8651;top:111;width:2;height:182" coordorigin="8651,111" coordsize="0,182" path="m8651,293l8651,111e" filled="f" stroked="t" strokeweight="2.147875pt" strokecolor="#545760">
                <v:path arrowok="t"/>
              </v:shape>
            </v:group>
            <v:group style="position:absolute;left:8625;top:174;width:1976;height:2" coordorigin="8625,174" coordsize="1976,2">
              <v:shape style="position:absolute;left:8625;top:174;width:1976;height:2" coordorigin="8625,174" coordsize="1976,0" path="m8625,174l10601,174e" filled="f" stroked="t" strokeweight="3.102486pt" strokecolor="#4B54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4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494949"/>
          <w:spacing w:val="-108"/>
          <w:w w:val="277"/>
          <w:b/>
          <w:bCs/>
          <w:position w:val="-2"/>
        </w:rPr>
        <w:t>ı</w:t>
      </w:r>
      <w:r>
        <w:rPr>
          <w:rFonts w:ascii="Arial" w:hAnsi="Arial" w:cs="Arial" w:eastAsia="Arial"/>
          <w:sz w:val="20"/>
          <w:szCs w:val="20"/>
          <w:color w:val="494949"/>
          <w:spacing w:val="-8"/>
          <w:w w:val="278"/>
          <w:b/>
          <w:bCs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494949"/>
          <w:spacing w:val="-71"/>
          <w:w w:val="277"/>
          <w:b/>
          <w:bCs/>
          <w:position w:val="-2"/>
        </w:rPr>
        <w:t>ı</w:t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87"/>
          <w:b/>
          <w:bCs/>
          <w:position w:val="-2"/>
        </w:rPr>
        <w:t>·</w:t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2"/>
          <w:szCs w:val="12"/>
          <w:color w:val="494949"/>
          <w:spacing w:val="0"/>
          <w:w w:val="77"/>
          <w:b/>
          <w:bCs/>
          <w:position w:val="-2"/>
        </w:rPr>
        <w:t>Jl.!lllıi</w:t>
      </w:r>
      <w:r>
        <w:rPr>
          <w:rFonts w:ascii="Arial" w:hAnsi="Arial" w:cs="Arial" w:eastAsia="Arial"/>
          <w:sz w:val="12"/>
          <w:szCs w:val="12"/>
          <w:color w:val="494949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494949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2"/>
          <w:szCs w:val="12"/>
          <w:color w:val="6B6B6D"/>
          <w:spacing w:val="0"/>
          <w:w w:val="80"/>
          <w:position w:val="-2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97" w:lineRule="exact"/>
        <w:ind w:right="1345"/>
        <w:jc w:val="right"/>
        <w:tabs>
          <w:tab w:pos="14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-13"/>
          <w:w w:val="15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-27"/>
          <w:w w:val="67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56"/>
        </w:rPr>
        <w:t>[...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50"/>
          <w:w w:val="5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11"/>
          <w:w w:val="53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102"/>
          <w:w w:val="78"/>
        </w:rPr>
        <w:t>g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48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-41"/>
          <w:w w:val="77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8E9090"/>
          <w:spacing w:val="-38"/>
          <w:w w:val="196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4"/>
          <w:w w:val="57"/>
        </w:rPr>
        <w:t>v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68"/>
        </w:rPr>
        <w:t>e.;.ım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A3A3A3"/>
          <w:spacing w:val="0"/>
          <w:w w:val="65"/>
        </w:rPr>
        <w:t>f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0" w:after="0" w:line="178" w:lineRule="exact"/>
        <w:ind w:right="1362"/>
        <w:jc w:val="right"/>
        <w:tabs>
          <w:tab w:pos="188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18"/>
          <w:w w:val="91"/>
          <w:position w:val="-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E9090"/>
          <w:spacing w:val="-3"/>
          <w:w w:val="119"/>
          <w:position w:val="-1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278"/>
          <w:position w:val="-1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18"/>
          <w:w w:val="86"/>
          <w:position w:val="-1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-12"/>
        </w:rPr>
        <w:t>t9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33"/>
          <w:szCs w:val="33"/>
          <w:color w:val="5B5D5D"/>
          <w:spacing w:val="0"/>
          <w:w w:val="46"/>
          <w:i/>
          <w:position w:val="-12"/>
        </w:rPr>
        <w:t>y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160" w:right="220"/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72" w:lineRule="atLeas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53"/>
        </w:rPr>
        <w:t>o::ı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02" w:lineRule="exact"/>
        <w:ind w:right="-190"/>
        <w:jc w:val="left"/>
        <w:tabs>
          <w:tab w:pos="2360" w:val="left"/>
          <w:tab w:pos="354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494949"/>
          <w:w w:val="600"/>
          <w:position w:val="-73"/>
        </w:rPr>
        <w:t>lt</w:t>
      </w:r>
      <w:r>
        <w:rPr>
          <w:rFonts w:ascii="Arial" w:hAnsi="Arial" w:cs="Arial" w:eastAsia="Arial"/>
          <w:sz w:val="23"/>
          <w:szCs w:val="23"/>
          <w:color w:val="2F2F2F"/>
          <w:w w:val="247"/>
          <w:position w:val="-73"/>
        </w:rPr>
        <w:t>'</w:t>
      </w:r>
      <w:r>
        <w:rPr>
          <w:rFonts w:ascii="Arial" w:hAnsi="Arial" w:cs="Arial" w:eastAsia="Arial"/>
          <w:sz w:val="23"/>
          <w:szCs w:val="23"/>
          <w:color w:val="2F2F2F"/>
          <w:w w:val="100"/>
          <w:position w:val="-73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-27"/>
          <w:w w:val="100"/>
          <w:position w:val="-73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235"/>
          <w:position w:val="-73"/>
        </w:rPr>
        <w:t>ge</w:t>
      </w:r>
      <w:r>
        <w:rPr>
          <w:rFonts w:ascii="Arial" w:hAnsi="Arial" w:cs="Arial" w:eastAsia="Arial"/>
          <w:sz w:val="23"/>
          <w:szCs w:val="23"/>
          <w:color w:val="494949"/>
          <w:spacing w:val="-107"/>
          <w:w w:val="235"/>
          <w:position w:val="-73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7"/>
          <w:position w:val="-73"/>
        </w:rPr>
        <w:t>Am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-73"/>
        </w:rPr>
        <w:tab/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-73"/>
        </w:rPr>
      </w:r>
      <w:r>
        <w:rPr>
          <w:rFonts w:ascii="Arial" w:hAnsi="Arial" w:cs="Arial" w:eastAsia="Arial"/>
          <w:sz w:val="100"/>
          <w:szCs w:val="100"/>
          <w:color w:val="363D75"/>
          <w:spacing w:val="0"/>
          <w:w w:val="241"/>
          <w:i/>
          <w:position w:val="-73"/>
        </w:rPr>
        <w:t>i</w:t>
      </w:r>
      <w:r>
        <w:rPr>
          <w:rFonts w:ascii="Arial" w:hAnsi="Arial" w:cs="Arial" w:eastAsia="Arial"/>
          <w:sz w:val="100"/>
          <w:szCs w:val="100"/>
          <w:color w:val="363D75"/>
          <w:spacing w:val="0"/>
          <w:w w:val="100"/>
          <w:i/>
          <w:position w:val="-73"/>
        </w:rPr>
        <w:tab/>
      </w:r>
      <w:r>
        <w:rPr>
          <w:rFonts w:ascii="Arial" w:hAnsi="Arial" w:cs="Arial" w:eastAsia="Arial"/>
          <w:sz w:val="100"/>
          <w:szCs w:val="100"/>
          <w:color w:val="363D75"/>
          <w:spacing w:val="0"/>
          <w:w w:val="100"/>
          <w:i/>
          <w:position w:val="-73"/>
        </w:rPr>
      </w:r>
      <w:r>
        <w:rPr>
          <w:rFonts w:ascii="Arial" w:hAnsi="Arial" w:cs="Arial" w:eastAsia="Arial"/>
          <w:sz w:val="27"/>
          <w:szCs w:val="27"/>
          <w:color w:val="505477"/>
          <w:spacing w:val="0"/>
          <w:w w:val="140"/>
          <w:position w:val="-52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19" w:lineRule="atLeas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5B5D5D"/>
          <w:spacing w:val="0"/>
          <w:w w:val="171"/>
          <w:b/>
          <w:bCs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5B5D5D"/>
          <w:spacing w:val="-6"/>
          <w:w w:val="171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E7E7E"/>
          <w:spacing w:val="0"/>
          <w:w w:val="171"/>
          <w:b/>
          <w:bCs/>
        </w:rPr>
        <w:t>;..,</w:t>
      </w:r>
      <w:r>
        <w:rPr>
          <w:rFonts w:ascii="Times New Roman" w:hAnsi="Times New Roman" w:cs="Times New Roman" w:eastAsia="Times New Roman"/>
          <w:sz w:val="10"/>
          <w:szCs w:val="10"/>
          <w:color w:val="7E7E7E"/>
          <w:spacing w:val="0"/>
          <w:w w:val="171"/>
          <w:b/>
          <w:bCs/>
        </w:rPr>
        <w:t>e</w:t>
      </w:r>
      <w:r>
        <w:rPr>
          <w:rFonts w:ascii="Times New Roman" w:hAnsi="Times New Roman" w:cs="Times New Roman" w:eastAsia="Times New Roman"/>
          <w:sz w:val="10"/>
          <w:szCs w:val="10"/>
          <w:color w:val="7E7E7E"/>
          <w:spacing w:val="-26"/>
          <w:w w:val="171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0"/>
          <w:w w:val="111"/>
          <w:b/>
          <w:bCs/>
        </w:rPr>
        <w:t>,,.tı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220"/>
          <w:cols w:num="3" w:equalWidth="0">
            <w:col w:w="485" w:space="1970"/>
            <w:col w:w="3648" w:space="2758"/>
            <w:col w:w="2679"/>
          </w:cols>
        </w:sectPr>
      </w:pPr>
      <w:rPr/>
    </w:p>
    <w:p>
      <w:pPr>
        <w:spacing w:before="0" w:after="0" w:line="317" w:lineRule="atLeast"/>
        <w:ind w:left="2446" w:right="-99"/>
        <w:jc w:val="left"/>
        <w:tabs>
          <w:tab w:pos="30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39"/>
          <w:szCs w:val="39"/>
          <w:color w:val="494949"/>
          <w:spacing w:val="-48"/>
          <w:w w:val="66"/>
        </w:rPr>
        <w:t>r</w:t>
      </w:r>
      <w:r>
        <w:rPr>
          <w:rFonts w:ascii="Times New Roman" w:hAnsi="Times New Roman" w:cs="Times New Roman" w:eastAsia="Times New Roman"/>
          <w:sz w:val="39"/>
          <w:szCs w:val="39"/>
          <w:color w:val="363D75"/>
          <w:spacing w:val="0"/>
          <w:w w:val="110"/>
        </w:rPr>
        <w:t>\</w:t>
      </w:r>
      <w:r>
        <w:rPr>
          <w:rFonts w:ascii="Times New Roman" w:hAnsi="Times New Roman" w:cs="Times New Roman" w:eastAsia="Times New Roman"/>
          <w:sz w:val="39"/>
          <w:szCs w:val="39"/>
          <w:color w:val="363D75"/>
          <w:spacing w:val="-48"/>
          <w:w w:val="111"/>
        </w:rPr>
        <w:t>"</w:t>
      </w:r>
      <w:r>
        <w:rPr>
          <w:rFonts w:ascii="Times New Roman" w:hAnsi="Times New Roman" w:cs="Times New Roman" w:eastAsia="Times New Roman"/>
          <w:sz w:val="39"/>
          <w:szCs w:val="39"/>
          <w:color w:val="464D93"/>
          <w:spacing w:val="0"/>
          <w:w w:val="92"/>
        </w:rPr>
        <w:t>"")</w:t>
      </w:r>
      <w:r>
        <w:rPr>
          <w:rFonts w:ascii="Times New Roman" w:hAnsi="Times New Roman" w:cs="Times New Roman" w:eastAsia="Times New Roman"/>
          <w:sz w:val="39"/>
          <w:szCs w:val="39"/>
          <w:color w:val="464D9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79"/>
        </w:rPr>
        <w:t>TOP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10"/>
          <w:w w:val="79"/>
        </w:rPr>
        <w:t>Ç</w:t>
      </w:r>
      <w:r>
        <w:rPr>
          <w:rFonts w:ascii="Times New Roman" w:hAnsi="Times New Roman" w:cs="Times New Roman" w:eastAsia="Times New Roman"/>
          <w:sz w:val="27"/>
          <w:szCs w:val="27"/>
          <w:color w:val="5B5D5D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413" w:lineRule="atLeast"/>
        <w:ind w:right="-66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64"/>
          <w:position w:val="-6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64"/>
          <w:position w:val="-6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20"/>
          <w:w w:val="64"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B6B6D"/>
          <w:spacing w:val="0"/>
          <w:w w:val="107"/>
          <w:i/>
          <w:position w:val="0"/>
        </w:rPr>
        <w:t>.:</w:t>
      </w:r>
      <w:r>
        <w:rPr>
          <w:rFonts w:ascii="Times New Roman" w:hAnsi="Times New Roman" w:cs="Times New Roman" w:eastAsia="Times New Roman"/>
          <w:sz w:val="10"/>
          <w:szCs w:val="10"/>
          <w:color w:val="6B6B6D"/>
          <w:spacing w:val="-7"/>
          <w:w w:val="107"/>
          <w:i/>
          <w:position w:val="0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5B5D5D"/>
          <w:spacing w:val="-60"/>
          <w:w w:val="72"/>
          <w:position w:val="-6"/>
        </w:rPr>
        <w:t>4</w:t>
      </w:r>
      <w:r>
        <w:rPr>
          <w:rFonts w:ascii="Times New Roman" w:hAnsi="Times New Roman" w:cs="Times New Roman" w:eastAsia="Times New Roman"/>
          <w:sz w:val="10"/>
          <w:szCs w:val="10"/>
          <w:color w:val="6B6B6D"/>
          <w:spacing w:val="0"/>
          <w:w w:val="106"/>
          <w:i/>
          <w:position w:val="0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6B6B6D"/>
          <w:spacing w:val="-8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D5D"/>
          <w:spacing w:val="0"/>
          <w:w w:val="72"/>
          <w:position w:val="-6"/>
        </w:rPr>
        <w:t>-,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13" w:lineRule="atLeast"/>
        <w:ind w:right="-66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BABABA"/>
          <w:spacing w:val="-49"/>
          <w:w w:val="196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80"/>
          <w:position w:val="-6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-42"/>
          <w:w w:val="80"/>
          <w:position w:val="-6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ABABA"/>
          <w:spacing w:val="0"/>
          <w:w w:val="196"/>
          <w:position w:val="0"/>
        </w:rPr>
        <w:t>)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413" w:lineRule="atLeast"/>
        <w:ind w:right="-66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100"/>
          <w:position w:val="-6"/>
        </w:rPr>
        <w:t>,,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9090"/>
          <w:spacing w:val="0"/>
          <w:w w:val="188"/>
          <w:position w:val="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8E9090"/>
          <w:spacing w:val="-13"/>
          <w:w w:val="188"/>
          <w:position w:val="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-14"/>
          <w:w w:val="52"/>
          <w:position w:val="-6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8E9090"/>
          <w:spacing w:val="-7"/>
          <w:w w:val="188"/>
          <w:position w:val="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8E9090"/>
          <w:spacing w:val="-3"/>
          <w:w w:val="122"/>
          <w:position w:val="0"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-49"/>
          <w:w w:val="94"/>
          <w:position w:val="-6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8E9090"/>
          <w:spacing w:val="0"/>
          <w:w w:val="122"/>
          <w:position w:val="0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E9090"/>
          <w:spacing w:val="-18"/>
          <w:w w:val="121"/>
          <w:position w:val="0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0"/>
          <w:w w:val="94"/>
          <w:position w:val="-6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13" w:lineRule="atLeas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BABABA"/>
          <w:spacing w:val="-4"/>
          <w:w w:val="86"/>
          <w:b/>
          <w:bCs/>
        </w:rPr>
        <w:t>'</w:t>
      </w:r>
      <w:r>
        <w:rPr>
          <w:rFonts w:ascii="Arial" w:hAnsi="Arial" w:cs="Arial" w:eastAsia="Arial"/>
          <w:sz w:val="11"/>
          <w:szCs w:val="11"/>
          <w:color w:val="7E7E7E"/>
          <w:spacing w:val="0"/>
          <w:w w:val="64"/>
          <w:b/>
          <w:bCs/>
        </w:rPr>
        <w:t>'..t</w:t>
      </w:r>
      <w:r>
        <w:rPr>
          <w:rFonts w:ascii="Arial" w:hAnsi="Arial" w:cs="Arial" w:eastAsia="Arial"/>
          <w:sz w:val="11"/>
          <w:szCs w:val="11"/>
          <w:color w:val="7E7E7E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1"/>
          <w:szCs w:val="11"/>
          <w:color w:val="7E7E7E"/>
          <w:spacing w:val="-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ABABA"/>
          <w:spacing w:val="-4"/>
          <w:w w:val="131"/>
          <w:position w:val="-6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6B6B6D"/>
          <w:spacing w:val="-18"/>
          <w:w w:val="147"/>
          <w:position w:val="-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B6B6D"/>
          <w:spacing w:val="0"/>
          <w:w w:val="58"/>
          <w:b/>
          <w:bCs/>
          <w:i/>
          <w:position w:val="0"/>
        </w:rPr>
        <w:t>iA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220"/>
          <w:cols w:num="5" w:equalWidth="0">
            <w:col w:w="4467" w:space="3926"/>
            <w:col w:w="332" w:space="112"/>
            <w:col w:w="162" w:space="148"/>
            <w:col w:w="386" w:space="244"/>
            <w:col w:w="1763"/>
          </w:cols>
        </w:sectPr>
      </w:pPr>
      <w:rPr/>
    </w:p>
    <w:p>
      <w:pPr>
        <w:spacing w:before="0" w:after="0" w:line="155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2.88725pt;margin-top:31.240906pt;width:569.54484pt;height:778.958191pt;mso-position-horizontal-relative:page;mso-position-vertical-relative:page;z-index:-15110" coordorigin="258,625" coordsize="11391,15579">
            <v:group style="position:absolute;left:272;top:651;width:7966;height:2" coordorigin="272,651" coordsize="7966,2">
              <v:shape style="position:absolute;left:272;top:651;width:7966;height:2" coordorigin="272,651" coordsize="7966,0" path="m272,651l8238,651e" filled="f" stroked="t" strokeweight=".477306pt" strokecolor="#484848">
                <v:path arrowok="t"/>
              </v:shape>
            </v:group>
            <v:group style="position:absolute;left:2134;top:656;width:597;height:2" coordorigin="2134,656" coordsize="597,2">
              <v:shape style="position:absolute;left:2134;top:656;width:597;height:2" coordorigin="2134,656" coordsize="597,0" path="m2134,656l2730,656e" filled="f" stroked="t" strokeweight=".477306pt" strokecolor="#282828">
                <v:path arrowok="t"/>
              </v:shape>
            </v:group>
            <v:group style="position:absolute;left:2673;top:658;width:821;height:2" coordorigin="2673,658" coordsize="821,2">
              <v:shape style="position:absolute;left:2673;top:658;width:821;height:2" coordorigin="2673,658" coordsize="821,0" path="m2673,658l3494,658e" filled="f" stroked="t" strokeweight=".477306pt" strokecolor="#444444">
                <v:path arrowok="t"/>
              </v:shape>
            </v:group>
            <v:group style="position:absolute;left:3437;top:661;width:401;height:2" coordorigin="3437,661" coordsize="401,2">
              <v:shape style="position:absolute;left:3437;top:661;width:401;height:2" coordorigin="3437,661" coordsize="401,0" path="m3437,661l3838,661e" filled="f" stroked="t" strokeweight=".477306pt" strokecolor="#232323">
                <v:path arrowok="t"/>
              </v:shape>
            </v:group>
            <v:group style="position:absolute;left:3780;top:665;width:3613;height:2" coordorigin="3780,665" coordsize="3613,2">
              <v:shape style="position:absolute;left:3780;top:665;width:3613;height:2" coordorigin="3780,665" coordsize="3613,0" path="m3780,665l7393,665e" filled="f" stroked="t" strokeweight=".954611pt" strokecolor="#545454">
                <v:path arrowok="t"/>
              </v:shape>
            </v:group>
            <v:group style="position:absolute;left:7269;top:668;width:1394;height:2" coordorigin="7269,668" coordsize="1394,2">
              <v:shape style="position:absolute;left:7269;top:668;width:1394;height:2" coordorigin="7269,668" coordsize="1394,0" path="m7269,668l8663,668e" filled="f" stroked="t" strokeweight=".477306pt" strokecolor="#3B3B3B">
                <v:path arrowok="t"/>
              </v:shape>
            </v:group>
            <v:group style="position:absolute;left:8606;top:670;width:425;height:2" coordorigin="8606,670" coordsize="425,2">
              <v:shape style="position:absolute;left:8606;top:670;width:425;height:2" coordorigin="8606,670" coordsize="425,0" path="m8606,670l9031,670e" filled="f" stroked="t" strokeweight=".477306pt" strokecolor="#232323">
                <v:path arrowok="t"/>
              </v:shape>
            </v:group>
            <v:group style="position:absolute;left:8973;top:673;width:912;height:2" coordorigin="8973,673" coordsize="912,2">
              <v:shape style="position:absolute;left:8973;top:673;width:912;height:2" coordorigin="8973,673" coordsize="912,0" path="m8973,673l9885,673e" filled="f" stroked="t" strokeweight=".715958pt" strokecolor="#3B3B3B">
                <v:path arrowok="t"/>
              </v:shape>
            </v:group>
            <v:group style="position:absolute;left:9828;top:673;width:1728;height:2" coordorigin="9828,673" coordsize="1728,2">
              <v:shape style="position:absolute;left:9828;top:673;width:1728;height:2" coordorigin="9828,673" coordsize="1728,0" path="m9828,673l11556,673e" filled="f" stroked="t" strokeweight=".954611pt" strokecolor="#575757">
                <v:path arrowok="t"/>
              </v:shape>
            </v:group>
            <v:group style="position:absolute;left:270;top:632;width:2;height:742" coordorigin="270,632" coordsize="2,742">
              <v:shape style="position:absolute;left:270;top:632;width:2;height:742" coordorigin="270,632" coordsize="0,742" path="m270,1374l270,632e" filled="f" stroked="t" strokeweight=".238653pt" strokecolor="#484848">
                <v:path arrowok="t"/>
              </v:shape>
            </v:group>
            <v:group style="position:absolute;left:2134;top:651;width:2;height:541" coordorigin="2134,651" coordsize="2,541">
              <v:shape style="position:absolute;left:2134;top:651;width:2;height:541" coordorigin="2134,651" coordsize="0,541" path="m2134,1192l2134,651e" filled="f" stroked="t" strokeweight=".715958pt" strokecolor="#5B5B5B">
                <v:path arrowok="t"/>
              </v:shape>
            </v:group>
            <v:group style="position:absolute;left:9012;top:665;width:2;height:1513" coordorigin="9012,665" coordsize="2,1513">
              <v:shape style="position:absolute;left:9012;top:665;width:2;height:1513" coordorigin="9012,665" coordsize="0,1513" path="m9012,2178l9012,665e" filled="f" stroked="t" strokeweight=".954611pt" strokecolor="#545454">
                <v:path arrowok="t"/>
              </v:shape>
            </v:group>
            <v:group style="position:absolute;left:9059;top:2176;width:2506;height:2" coordorigin="9059,2176" coordsize="2506,2">
              <v:shape style="position:absolute;left:9059;top:2176;width:2506;height:2" coordorigin="9059,2176" coordsize="2506,0" path="m9059,2176l11565,2176e" filled="f" stroked="t" strokeweight=".954611pt" strokecolor="#575757">
                <v:path arrowok="t"/>
              </v:shape>
            </v:group>
            <v:group style="position:absolute;left:11548;top:665;width:2;height:1527" coordorigin="11548,665" coordsize="2,1527">
              <v:shape style="position:absolute;left:11548;top:665;width:2;height:1527" coordorigin="11548,665" coordsize="0,1527" path="m11548,2193l11548,665e" filled="f" stroked="t" strokeweight=".715958pt" strokecolor="#575757">
                <v:path arrowok="t"/>
              </v:shape>
            </v:group>
            <v:group style="position:absolute;left:2138;top:1135;width:2;height:239" coordorigin="2138,1135" coordsize="2,239">
              <v:shape style="position:absolute;left:2138;top:1135;width:2;height:239" coordorigin="2138,1135" coordsize="0,239" path="m2138,1374l2138,1135e" filled="f" stroked="t" strokeweight=".477306pt" strokecolor="#444444">
                <v:path arrowok="t"/>
              </v:shape>
            </v:group>
            <v:group style="position:absolute;left:284;top:632;width:2;height:10523" coordorigin="284,632" coordsize="2,10523">
              <v:shape style="position:absolute;left:284;top:632;width:2;height:10523" coordorigin="284,632" coordsize="0,10523" path="m284,11155l284,632e" filled="f" stroked="t" strokeweight=".715958pt" strokecolor="#545454">
                <v:path arrowok="t"/>
              </v:shape>
            </v:group>
            <v:group style="position:absolute;left:2143;top:1307;width:2;height:857" coordorigin="2143,1307" coordsize="2,857">
              <v:shape style="position:absolute;left:2143;top:1307;width:2;height:857" coordorigin="2143,1307" coordsize="0,857" path="m2143,2164l2143,1307e" filled="f" stroked="t" strokeweight=".715958pt" strokecolor="#6B6B6B">
                <v:path arrowok="t"/>
              </v:shape>
            </v:group>
            <v:group style="position:absolute;left:267;top:2154;width:5289;height:2" coordorigin="267,2154" coordsize="5289,2">
              <v:shape style="position:absolute;left:267;top:2154;width:5289;height:2" coordorigin="267,2154" coordsize="5289,0" path="m267,2154l5556,2154e" filled="f" stroked="t" strokeweight=".954611pt" strokecolor="#606060">
                <v:path arrowok="t"/>
              </v:shape>
            </v:group>
            <v:group style="position:absolute;left:3780;top:2164;width:3408;height:2" coordorigin="3780,2164" coordsize="3408,2">
              <v:shape style="position:absolute;left:3780;top:2164;width:3408;height:2" coordorigin="3780,2164" coordsize="3408,0" path="m3780,2164l7188,2164e" filled="f" stroked="t" strokeweight=".715958pt" strokecolor="#4F4F4F">
                <v:path arrowok="t"/>
              </v:shape>
            </v:group>
            <v:group style="position:absolute;left:7059;top:2166;width:267;height:2" coordorigin="7059,2166" coordsize="267,2">
              <v:shape style="position:absolute;left:7059;top:2166;width:267;height:2" coordorigin="7059,2166" coordsize="267,0" path="m7059,2166l7327,2166e" filled="f" stroked="t" strokeweight=".477306pt" strokecolor="#383838">
                <v:path arrowok="t"/>
              </v:shape>
            </v:group>
            <v:group style="position:absolute;left:7269;top:2169;width:377;height:2" coordorigin="7269,2169" coordsize="377,2">
              <v:shape style="position:absolute;left:7269;top:2169;width:377;height:2" coordorigin="7269,2169" coordsize="377,0" path="m7269,2169l7646,2169e" filled="f" stroked="t" strokeweight=".477306pt" strokecolor="#232323">
                <v:path arrowok="t"/>
              </v:shape>
            </v:group>
            <v:group style="position:absolute;left:7589;top:2169;width:439;height:2" coordorigin="7589,2169" coordsize="439,2">
              <v:shape style="position:absolute;left:7589;top:2169;width:439;height:2" coordorigin="7589,2169" coordsize="439,0" path="m7589,2169l8028,2169e" filled="f" stroked="t" strokeweight=".477306pt" strokecolor="#383838">
                <v:path arrowok="t"/>
              </v:shape>
            </v:group>
            <v:group style="position:absolute;left:7957;top:2169;width:1083;height:2" coordorigin="7957,2169" coordsize="1083,2">
              <v:shape style="position:absolute;left:7957;top:2169;width:1083;height:2" coordorigin="7957,2169" coordsize="1083,0" path="m7957,2169l9040,2169e" filled="f" stroked="t" strokeweight=".954611pt" strokecolor="#545454">
                <v:path arrowok="t"/>
              </v:shape>
            </v:group>
            <v:group style="position:absolute;left:267;top:2391;width:4009;height:2" coordorigin="267,2391" coordsize="4009,2">
              <v:shape style="position:absolute;left:267;top:2391;width:4009;height:2" coordorigin="267,2391" coordsize="4009,0" path="m267,2391l4277,2391e" filled="f" stroked="t" strokeweight=".954611pt" strokecolor="#5B5B5B">
                <v:path arrowok="t"/>
              </v:shape>
            </v:group>
            <v:group style="position:absolute;left:3246;top:2406;width:6740;height:2" coordorigin="3246,2406" coordsize="6740,2">
              <v:shape style="position:absolute;left:3246;top:2406;width:6740;height:2" coordorigin="3246,2406" coordsize="6740,0" path="m3246,2406l9985,2406e" filled="f" stroked="t" strokeweight=".954611pt" strokecolor="#545454">
                <v:path arrowok="t"/>
              </v:shape>
            </v:group>
            <v:group style="position:absolute;left:4701;top:2401;width:955;height:2" coordorigin="4701,2401" coordsize="955,2">
              <v:shape style="position:absolute;left:4701;top:2401;width:955;height:2" coordorigin="4701,2401" coordsize="955,0" path="m4701,2401l5656,2401e" filled="f" stroked="t" strokeweight=".477306pt" strokecolor="#3B3B3B">
                <v:path arrowok="t"/>
              </v:shape>
            </v:group>
            <v:group style="position:absolute;left:6558;top:2413;width:4100;height:2" coordorigin="6558,2413" coordsize="4100,2">
              <v:shape style="position:absolute;left:6558;top:2413;width:4100;height:2" coordorigin="6558,2413" coordsize="4100,0" path="m6558,2413l10658,2413e" filled="f" stroked="t" strokeweight=".715958pt" strokecolor="#545454">
                <v:path arrowok="t"/>
              </v:shape>
            </v:group>
            <v:group style="position:absolute;left:10601;top:2413;width:969;height:2" coordorigin="10601,2413" coordsize="969,2">
              <v:shape style="position:absolute;left:10601;top:2413;width:969;height:2" coordorigin="10601,2413" coordsize="969,0" path="m10601,2413l11570,2413e" filled="f" stroked="t" strokeweight=".477306pt" strokecolor="#2B2B2B">
                <v:path arrowok="t"/>
              </v:shape>
            </v:group>
            <v:group style="position:absolute;left:277;top:2633;width:4663;height:2" coordorigin="277,2633" coordsize="4663,2">
              <v:shape style="position:absolute;left:277;top:2633;width:4663;height:2" coordorigin="277,2633" coordsize="4663,0" path="m277,2633l4940,2633e" filled="f" stroked="t" strokeweight=".954611pt" strokecolor="#606060">
                <v:path arrowok="t"/>
              </v:shape>
            </v:group>
            <v:group style="position:absolute;left:3284;top:2341;width:2;height:306" coordorigin="3284,2341" coordsize="2,306">
              <v:shape style="position:absolute;left:3284;top:2341;width:2;height:306" coordorigin="3284,2341" coordsize="0,306" path="m3284,2648l3284,2341e" filled="f" stroked="t" strokeweight=".954611pt" strokecolor="#4B4B4B">
                <v:path arrowok="t"/>
              </v:shape>
            </v:group>
            <v:group style="position:absolute;left:4701;top:2643;width:4644;height:2" coordorigin="4701,2643" coordsize="4644,2">
              <v:shape style="position:absolute;left:4701;top:2643;width:4644;height:2" coordorigin="4701,2643" coordsize="4644,0" path="m4701,2643l9346,2643e" filled="f" stroked="t" strokeweight=".715958pt" strokecolor="#4F4F4F">
                <v:path arrowok="t"/>
              </v:shape>
            </v:group>
            <v:group style="position:absolute;left:9288;top:2648;width:597;height:2" coordorigin="9288,2648" coordsize="597,2">
              <v:shape style="position:absolute;left:9288;top:2648;width:597;height:2" coordorigin="9288,2648" coordsize="597,0" path="m9288,2648l9885,2648e" filled="f" stroked="t" strokeweight=".477306pt" strokecolor="#1F1F1F">
                <v:path arrowok="t"/>
              </v:shape>
            </v:group>
            <v:group style="position:absolute;left:9828;top:2650;width:831;height:2" coordorigin="9828,2650" coordsize="831,2">
              <v:shape style="position:absolute;left:9828;top:2650;width:831;height:2" coordorigin="9828,2650" coordsize="831,0" path="m9828,2650l10658,2650e" filled="f" stroked="t" strokeweight=".715958pt" strokecolor="#3F3F3F">
                <v:path arrowok="t"/>
              </v:shape>
            </v:group>
            <v:group style="position:absolute;left:10171;top:2648;width:1399;height:2" coordorigin="10171,2648" coordsize="1399,2">
              <v:shape style="position:absolute;left:10171;top:2648;width:1399;height:2" coordorigin="10171,2648" coordsize="1399,0" path="m10171,2648l11570,2648e" filled="f" stroked="t" strokeweight=".954611pt" strokecolor="#545454">
                <v:path arrowok="t"/>
              </v:shape>
            </v:group>
            <v:group style="position:absolute;left:11560;top:665;width:2;height:2001" coordorigin="11560,665" coordsize="2,2001">
              <v:shape style="position:absolute;left:11560;top:665;width:2;height:2001" coordorigin="11560,665" coordsize="0,2001" path="m11560,2667l11560,665e" filled="f" stroked="t" strokeweight=".715958pt" strokecolor="#4B4B4B">
                <v:path arrowok="t"/>
              </v:shape>
            </v:group>
            <v:group style="position:absolute;left:272;top:2880;width:8391;height:2" coordorigin="272,2880" coordsize="8391,2">
              <v:shape style="position:absolute;left:272;top:2880;width:8391;height:2" coordorigin="272,2880" coordsize="8391,0" path="m272,2880l8663,2880e" filled="f" stroked="t" strokeweight=".715958pt" strokecolor="#4B4B4B">
                <v:path arrowok="t"/>
              </v:shape>
            </v:group>
            <v:group style="position:absolute;left:8606;top:2885;width:425;height:2" coordorigin="8606,2885" coordsize="425,2">
              <v:shape style="position:absolute;left:8606;top:2885;width:425;height:2" coordorigin="8606,2885" coordsize="425,0" path="m8606,2885l9031,2885e" filled="f" stroked="t" strokeweight=".477306pt" strokecolor="#343434">
                <v:path arrowok="t"/>
              </v:shape>
            </v:group>
            <v:group style="position:absolute;left:8916;top:2885;width:2654;height:2" coordorigin="8916,2885" coordsize="2654,2">
              <v:shape style="position:absolute;left:8916;top:2885;width:2654;height:2" coordorigin="8916,2885" coordsize="2654,0" path="m8916,2885l11570,2885e" filled="f" stroked="t" strokeweight=".954611pt" strokecolor="#4F4F4F">
                <v:path arrowok="t"/>
              </v:shape>
            </v:group>
            <v:group style="position:absolute;left:11565;top:2595;width:2;height:311" coordorigin="11565,2595" coordsize="2,311">
              <v:shape style="position:absolute;left:11565;top:2595;width:2;height:311" coordorigin="11565,2595" coordsize="0,311" path="m11565,2906l11565,2595e" filled="f" stroked="t" strokeweight=".477306pt" strokecolor="#282828">
                <v:path arrowok="t"/>
              </v:shape>
            </v:group>
            <v:group style="position:absolute;left:272;top:3110;width:4487;height:2" coordorigin="272,3110" coordsize="4487,2">
              <v:shape style="position:absolute;left:272;top:3110;width:4487;height:2" coordorigin="272,3110" coordsize="4487,0" path="m272,3110l4759,3110e" filled="f" stroked="t" strokeweight=".715958pt" strokecolor="#575757">
                <v:path arrowok="t"/>
              </v:shape>
            </v:group>
            <v:group style="position:absolute;left:4701;top:3117;width:912;height:2" coordorigin="4701,3117" coordsize="912,2">
              <v:shape style="position:absolute;left:4701;top:3117;width:912;height:2" coordorigin="4701,3117" coordsize="912,0" path="m4701,3117l5613,3117e" filled="f" stroked="t" strokeweight=".477306pt" strokecolor="#2B2B2B">
                <v:path arrowok="t"/>
              </v:shape>
            </v:group>
            <v:group style="position:absolute;left:5508;top:3119;width:1876;height:2" coordorigin="5508,3119" coordsize="1876,2">
              <v:shape style="position:absolute;left:5508;top:3119;width:1876;height:2" coordorigin="5508,3119" coordsize="1876,0" path="m5508,3119l7384,3119e" filled="f" stroked="t" strokeweight=".954611pt" strokecolor="#575757">
                <v:path arrowok="t"/>
              </v:shape>
            </v:group>
            <v:group style="position:absolute;left:7269;top:3119;width:1394;height:2" coordorigin="7269,3119" coordsize="1394,2">
              <v:shape style="position:absolute;left:7269;top:3119;width:1394;height:2" coordorigin="7269,3119" coordsize="1394,0" path="m7269,3119l8663,3119e" filled="f" stroked="t" strokeweight=".715958pt" strokecolor="#3B3B3B">
                <v:path arrowok="t"/>
              </v:shape>
            </v:group>
            <v:group style="position:absolute;left:8606;top:3122;width:2964;height:2" coordorigin="8606,3122" coordsize="2964,2">
              <v:shape style="position:absolute;left:8606;top:3122;width:2964;height:2" coordorigin="8606,3122" coordsize="2964,0" path="m8606,3122l11570,3122e" filled="f" stroked="t" strokeweight=".954611pt" strokecolor="#575757">
                <v:path arrowok="t"/>
              </v:shape>
            </v:group>
            <v:group style="position:absolute;left:11563;top:2834;width:2;height:986" coordorigin="11563,2834" coordsize="2,986">
              <v:shape style="position:absolute;left:11563;top:2834;width:2;height:986" coordorigin="11563,2834" coordsize="0,986" path="m11563,3821l11563,2834e" filled="f" stroked="t" strokeweight=".715958pt" strokecolor="#444444">
                <v:path arrowok="t"/>
              </v:shape>
            </v:group>
            <v:group style="position:absolute;left:272;top:3349;width:3031;height:2" coordorigin="272,3349" coordsize="3031,2">
              <v:shape style="position:absolute;left:272;top:3349;width:3031;height:2" coordorigin="272,3349" coordsize="3031,0" path="m272,3349l3303,3349e" filled="f" stroked="t" strokeweight=".954611pt" strokecolor="#575757">
                <v:path arrowok="t"/>
              </v:shape>
            </v:group>
            <v:group style="position:absolute;left:279;top:632;width:2;height:8369" coordorigin="279,632" coordsize="2,8369">
              <v:shape style="position:absolute;left:279;top:632;width:2;height:8369" coordorigin="279,632" coordsize="0,8369" path="m279,9001l279,632e" filled="f" stroked="t" strokeweight=".715958pt" strokecolor="#545454">
                <v:path arrowok="t"/>
              </v:shape>
            </v:group>
            <v:group style="position:absolute;left:3246;top:3351;width:592;height:2" coordorigin="3246,3351" coordsize="592,2">
              <v:shape style="position:absolute;left:3246;top:3351;width:592;height:2" coordorigin="3246,3351" coordsize="592,0" path="m3246,3351l3838,3351e" filled="f" stroked="t" strokeweight=".477306pt" strokecolor="#232323">
                <v:path arrowok="t"/>
              </v:shape>
            </v:group>
            <v:group style="position:absolute;left:3780;top:3356;width:3088;height:2" coordorigin="3780,3356" coordsize="3088,2">
              <v:shape style="position:absolute;left:3780;top:3356;width:3088;height:2" coordorigin="3780,3356" coordsize="3088,0" path="m3780,3356l6868,3356e" filled="f" stroked="t" strokeweight=".715958pt" strokecolor="#4B4B4B">
                <v:path arrowok="t"/>
              </v:shape>
            </v:group>
            <v:group style="position:absolute;left:6811;top:3356;width:835;height:2" coordorigin="6811,3356" coordsize="835,2">
              <v:shape style="position:absolute;left:6811;top:3356;width:835;height:2" coordorigin="6811,3356" coordsize="835,0" path="m6811,3356l7646,3356e" filled="f" stroked="t" strokeweight=".477306pt" strokecolor="#1F1F1F">
                <v:path arrowok="t"/>
              </v:shape>
            </v:group>
            <v:group style="position:absolute;left:7589;top:3361;width:3981;height:2" coordorigin="7589,3361" coordsize="3981,2">
              <v:shape style="position:absolute;left:7589;top:3361;width:3981;height:2" coordorigin="7589,3361" coordsize="3981,0" path="m7589,3361l11570,3361e" filled="f" stroked="t" strokeweight=".715958pt" strokecolor="#4B4B4B">
                <v:path arrowok="t"/>
              </v:shape>
            </v:group>
            <v:group style="position:absolute;left:3632;top:3347;width:2;height:776" coordorigin="3632,3347" coordsize="2,776">
              <v:shape style="position:absolute;left:3632;top:3347;width:2;height:776" coordorigin="3632,3347" coordsize="0,776" path="m3632,4122l3632,3347e" filled="f" stroked="t" strokeweight=".954611pt" strokecolor="#4F4F4F">
                <v:path arrowok="t"/>
              </v:shape>
            </v:group>
            <v:group style="position:absolute;left:6845;top:3351;width:2;height:474" coordorigin="6845,3351" coordsize="2,474">
              <v:shape style="position:absolute;left:6845;top:3351;width:2;height:474" coordorigin="6845,3351" coordsize="0,474" path="m6845,3825l6845,3351e" filled="f" stroked="t" strokeweight=".715958pt" strokecolor="#3F3F3F">
                <v:path arrowok="t"/>
              </v:shape>
            </v:group>
            <v:group style="position:absolute;left:6835;top:3787;width:2167;height:2" coordorigin="6835,3787" coordsize="2167,2">
              <v:shape style="position:absolute;left:6835;top:3787;width:2167;height:2" coordorigin="6835,3787" coordsize="2167,0" path="m6835,3787l9002,3787e" filled="f" stroked="t" strokeweight=".238653pt" strokecolor="#5B5B5B">
                <v:path arrowok="t"/>
              </v:shape>
            </v:group>
            <v:group style="position:absolute;left:3623;top:3799;width:3231;height:2" coordorigin="3623,3799" coordsize="3231,2">
              <v:shape style="position:absolute;left:3623;top:3799;width:3231;height:2" coordorigin="3623,3799" coordsize="3231,0" path="m3623,3799l6854,3799e" filled="f" stroked="t" strokeweight=".715958pt" strokecolor="#777777">
                <v:path arrowok="t"/>
              </v:shape>
            </v:group>
            <v:group style="position:absolute;left:9002;top:3787;width:1628;height:2" coordorigin="9002,3787" coordsize="1628,2">
              <v:shape style="position:absolute;left:9002;top:3787;width:1628;height:2" coordorigin="9002,3787" coordsize="1628,0" path="m9002,3787l10630,3787e" filled="f" stroked="t" strokeweight=".238653pt" strokecolor="#000000">
                <v:path arrowok="t"/>
              </v:shape>
            </v:group>
            <v:group style="position:absolute;left:10630;top:3787;width:950;height:2" coordorigin="10630,3787" coordsize="950,2">
              <v:shape style="position:absolute;left:10630;top:3787;width:950;height:2" coordorigin="10630,3787" coordsize="950,0" path="m10630,3787l11579,3787e" filled="f" stroked="t" strokeweight=".238653pt" strokecolor="#3B3B3B">
                <v:path arrowok="t"/>
              </v:shape>
            </v:group>
            <v:group style="position:absolute;left:272;top:4105;width:768;height:2" coordorigin="272,4105" coordsize="768,2">
              <v:shape style="position:absolute;left:272;top:4105;width:768;height:2" coordorigin="272,4105" coordsize="768,0" path="m272,4105l1041,4105e" filled="f" stroked="t" strokeweight=".477306pt" strokecolor="#3F3F3F">
                <v:path arrowok="t"/>
              </v:shape>
            </v:group>
            <v:group style="position:absolute;left:983;top:4108;width:663;height:2" coordorigin="983,4108" coordsize="663,2">
              <v:shape style="position:absolute;left:983;top:4108;width:663;height:2" coordorigin="983,4108" coordsize="663,0" path="m983,4108l1647,4108e" filled="f" stroked="t" strokeweight=".477306pt" strokecolor="#2B2B2B">
                <v:path arrowok="t"/>
              </v:shape>
            </v:group>
            <v:group style="position:absolute;left:1589;top:4110;width:654;height:2" coordorigin="1589,4110" coordsize="654,2">
              <v:shape style="position:absolute;left:1589;top:4110;width:654;height:2" coordorigin="1589,4110" coordsize="654,0" path="m1589,4110l2243,4110e" filled="f" stroked="t" strokeweight=".477306pt" strokecolor="#444444">
                <v:path arrowok="t"/>
              </v:shape>
            </v:group>
            <v:group style="position:absolute;left:2186;top:4113;width:544;height:2" coordorigin="2186,4113" coordsize="544,2">
              <v:shape style="position:absolute;left:2186;top:4113;width:544;height:2" coordorigin="2186,4113" coordsize="544,0" path="m2186,4113l2730,4113e" filled="f" stroked="t" strokeweight=".477306pt" strokecolor="#1F1F1F">
                <v:path arrowok="t"/>
              </v:shape>
            </v:group>
            <v:group style="position:absolute;left:2673;top:4115;width:630;height:2" coordorigin="2673,4115" coordsize="630,2">
              <v:shape style="position:absolute;left:2673;top:4115;width:630;height:2" coordorigin="2673,4115" coordsize="630,0" path="m2673,4115l3303,4115e" filled="f" stroked="t" strokeweight=".477306pt" strokecolor="#4B4B4B">
                <v:path arrowok="t"/>
              </v:shape>
            </v:group>
            <v:group style="position:absolute;left:3093;top:4113;width:8482;height:2" coordorigin="3093,4113" coordsize="8482,2">
              <v:shape style="position:absolute;left:3093;top:4113;width:8482;height:2" coordorigin="3093,4113" coordsize="8482,0" path="m3093,4113l11575,4113e" filled="f" stroked="t" strokeweight=".954611pt" strokecolor="#4B4B4B">
                <v:path arrowok="t"/>
              </v:shape>
            </v:group>
            <v:group style="position:absolute;left:6849;top:3859;width:2;height:268" coordorigin="6849,3859" coordsize="2,268">
              <v:shape style="position:absolute;left:6849;top:3859;width:2;height:268" coordorigin="6849,3859" coordsize="0,268" path="m6849,4127l6849,3859e" filled="f" stroked="t" strokeweight=".954611pt" strokecolor="#676767">
                <v:path arrowok="t"/>
              </v:shape>
            </v:group>
            <v:group style="position:absolute;left:11572;top:1805;width:2;height:4812" coordorigin="11572,1805" coordsize="2,4812">
              <v:shape style="position:absolute;left:11572;top:1805;width:2;height:4812" coordorigin="11572,1805" coordsize="0,4812" path="m11572,6617l11572,1805e" filled="f" stroked="t" strokeweight=".715958pt" strokecolor="#545454">
                <v:path arrowok="t"/>
              </v:shape>
            </v:group>
            <v:group style="position:absolute;left:267;top:4388;width:11279;height:2" coordorigin="267,4388" coordsize="11279,2">
              <v:shape style="position:absolute;left:267;top:4388;width:11279;height:2" coordorigin="267,4388" coordsize="11279,0" path="m267,4388l11546,4388e" filled="f" stroked="t" strokeweight=".715958pt" strokecolor="#575757">
                <v:path arrowok="t"/>
              </v:shape>
            </v:group>
            <v:group style="position:absolute;left:2215;top:4098;width:2;height:287" coordorigin="2215,4098" coordsize="2,287">
              <v:shape style="position:absolute;left:2215;top:4098;width:2;height:287" coordorigin="2215,4098" coordsize="0,287" path="m2215,4386l2215,4098e" filled="f" stroked="t" strokeweight=".715958pt" strokecolor="#575757">
                <v:path arrowok="t"/>
              </v:shape>
            </v:group>
            <v:group style="position:absolute;left:7918;top:4395;width:2830;height:2" coordorigin="7918,4395" coordsize="2830,2">
              <v:shape style="position:absolute;left:7918;top:4395;width:2830;height:2" coordorigin="7918,4395" coordsize="2830,0" path="m7918,4395l10749,4395e" filled="f" stroked="t" strokeweight=".954611pt" strokecolor="#545454">
                <v:path arrowok="t"/>
              </v:shape>
            </v:group>
            <v:group style="position:absolute;left:10601;top:4395;width:974;height:2" coordorigin="10601,4395" coordsize="974,2">
              <v:shape style="position:absolute;left:10601;top:4395;width:974;height:2" coordorigin="10601,4395" coordsize="974,0" path="m10601,4395l11575,4395e" filled="f" stroked="t" strokeweight=".477306pt" strokecolor="#383838">
                <v:path arrowok="t"/>
              </v:shape>
            </v:group>
            <v:group style="position:absolute;left:2150;top:4103;width:2;height:2676" coordorigin="2150,4103" coordsize="2,2676">
              <v:shape style="position:absolute;left:2150;top:4103;width:2;height:2676" coordorigin="2150,4103" coordsize="0,2676" path="m2150,6779l2150,4103e" filled="f" stroked="t" strokeweight=".715958pt" strokecolor="#575757">
                <v:path arrowok="t"/>
              </v:shape>
            </v:group>
            <v:group style="position:absolute;left:2138;top:4627;width:4730;height:2" coordorigin="2138,4627" coordsize="4730,2">
              <v:shape style="position:absolute;left:2138;top:4627;width:4730;height:2" coordorigin="2138,4627" coordsize="4730,0" path="m2138,4627l6868,4627e" filled="f" stroked="t" strokeweight=".954611pt" strokecolor="#575757">
                <v:path arrowok="t"/>
              </v:shape>
            </v:group>
            <v:group style="position:absolute;left:6811;top:4630;width:515;height:2" coordorigin="6811,4630" coordsize="515,2">
              <v:shape style="position:absolute;left:6811;top:4630;width:515;height:2" coordorigin="6811,4630" coordsize="515,0" path="m6811,4630l7327,4630e" filled="f" stroked="t" strokeweight=".477306pt" strokecolor="#343434">
                <v:path arrowok="t"/>
              </v:shape>
            </v:group>
            <v:group style="position:absolute;left:7269;top:4630;width:4310;height:2" coordorigin="7269,4630" coordsize="4310,2">
              <v:shape style="position:absolute;left:7269;top:4630;width:4310;height:2" coordorigin="7269,4630" coordsize="4310,0" path="m7269,4630l11579,4630e" filled="f" stroked="t" strokeweight=".954611pt" strokecolor="#545454">
                <v:path arrowok="t"/>
              </v:shape>
            </v:group>
            <v:group style="position:absolute;left:4730;top:4615;width:2;height:254" coordorigin="4730,4615" coordsize="2,254">
              <v:shape style="position:absolute;left:4730;top:4615;width:2;height:254" coordorigin="4730,4615" coordsize="0,254" path="m4730,4869l4730,4615e" filled="f" stroked="t" strokeweight=".238653pt" strokecolor="#5B5B5B">
                <v:path arrowok="t"/>
              </v:shape>
            </v:group>
            <v:group style="position:absolute;left:7618;top:4615;width:2;height:254" coordorigin="7618,4615" coordsize="2,254">
              <v:shape style="position:absolute;left:7618;top:4615;width:2;height:254" coordorigin="7618,4615" coordsize="0,254" path="m7618,4869l7618,4615e" filled="f" stroked="t" strokeweight=".238653pt" strokecolor="#5B5B5B">
                <v:path arrowok="t"/>
              </v:shape>
            </v:group>
            <v:group style="position:absolute;left:4730;top:4869;width:2;height:728" coordorigin="4730,4869" coordsize="2,728">
              <v:shape style="position:absolute;left:4730;top:4869;width:2;height:728" coordorigin="4730,4869" coordsize="0,728" path="m4730,5597l4730,4869e" filled="f" stroked="t" strokeweight=".238653pt" strokecolor="#000000">
                <v:path arrowok="t"/>
              </v:shape>
            </v:group>
            <v:group style="position:absolute;left:4802;top:5118;width:2067;height:2" coordorigin="4802,5118" coordsize="2067,2">
              <v:shape style="position:absolute;left:4802;top:5118;width:2067;height:2" coordorigin="4802,5118" coordsize="2067,0" path="m4802,5118l6868,5118e" filled="f" stroked="t" strokeweight=".715958pt" strokecolor="#4F4F4F">
                <v:path arrowok="t"/>
              </v:shape>
            </v:group>
            <v:group style="position:absolute;left:6811;top:5118;width:305;height:2" coordorigin="6811,5118" coordsize="305,2">
              <v:shape style="position:absolute;left:6811;top:5118;width:305;height:2" coordorigin="6811,5118" coordsize="305,0" path="m6811,5118l7117,5118e" filled="f" stroked="t" strokeweight=".477306pt" strokecolor="#383838">
                <v:path arrowok="t"/>
              </v:shape>
            </v:group>
            <v:group style="position:absolute;left:7059;top:5118;width:592;height:2" coordorigin="7059,5118" coordsize="592,2">
              <v:shape style="position:absolute;left:7059;top:5118;width:592;height:2" coordorigin="7059,5118" coordsize="592,0" path="m7059,5118l7651,5118e" filled="f" stroked="t" strokeweight=".477306pt" strokecolor="#1F1F1F">
                <v:path arrowok="t"/>
              </v:shape>
            </v:group>
            <v:group style="position:absolute;left:7618;top:4869;width:2;height:244" coordorigin="7618,4869" coordsize="2,244">
              <v:shape style="position:absolute;left:7618;top:4869;width:2;height:244" coordorigin="7618,4869" coordsize="0,244" path="m7618,5113l7618,4869e" filled="f" stroked="t" strokeweight=".238653pt" strokecolor="#383838">
                <v:path arrowok="t"/>
              </v:shape>
            </v:group>
            <v:group style="position:absolute;left:7589;top:5118;width:2296;height:2" coordorigin="7589,5118" coordsize="2296,2">
              <v:shape style="position:absolute;left:7589;top:5118;width:2296;height:2" coordorigin="7589,5118" coordsize="2296,0" path="m7589,5118l9885,5118e" filled="f" stroked="t" strokeweight=".954611pt" strokecolor="#606060">
                <v:path arrowok="t"/>
              </v:shape>
            </v:group>
            <v:group style="position:absolute;left:9828;top:5118;width:831;height:2" coordorigin="9828,5118" coordsize="831,2">
              <v:shape style="position:absolute;left:9828;top:5118;width:831;height:2" coordorigin="9828,5118" coordsize="831,0" path="m9828,5118l10658,5118e" filled="f" stroked="t" strokeweight=".715958pt" strokecolor="#484848">
                <v:path arrowok="t"/>
              </v:shape>
            </v:group>
            <v:group style="position:absolute;left:10367;top:5118;width:1208;height:2" coordorigin="10367,5118" coordsize="1208,2">
              <v:shape style="position:absolute;left:10367;top:5118;width:1208;height:2" coordorigin="10367,5118" coordsize="1208,0" path="m10367,5118l11575,5118e" filled="f" stroked="t" strokeweight=".954611pt" strokecolor="#5B5B5B">
                <v:path arrowok="t"/>
              </v:shape>
            </v:group>
            <v:group style="position:absolute;left:4802;top:5362;width:4596;height:2" coordorigin="4802,5362" coordsize="4596,2">
              <v:shape style="position:absolute;left:4802;top:5362;width:4596;height:2" coordorigin="4802,5362" coordsize="4596,0" path="m4802,5362l9398,5362e" filled="f" stroked="t" strokeweight=".715958pt" strokecolor="#484848">
                <v:path arrowok="t"/>
              </v:shape>
            </v:group>
            <v:group style="position:absolute;left:9288;top:5367;width:597;height:2" coordorigin="9288,5367" coordsize="597,2">
              <v:shape style="position:absolute;left:9288;top:5367;width:597;height:2" coordorigin="9288,5367" coordsize="597,0" path="m9288,5367l9885,5367e" filled="f" stroked="t" strokeweight=".477306pt" strokecolor="#232323">
                <v:path arrowok="t"/>
              </v:shape>
            </v:group>
            <v:group style="position:absolute;left:9828;top:5367;width:1752;height:2" coordorigin="9828,5367" coordsize="1752,2">
              <v:shape style="position:absolute;left:9828;top:5367;width:1752;height:2" coordorigin="9828,5367" coordsize="1752,0" path="m9828,5367l11579,5367e" filled="f" stroked="t" strokeweight=".954611pt" strokecolor="#4F4F4F">
                <v:path arrowok="t"/>
              </v:shape>
            </v:group>
            <v:group style="position:absolute;left:4797;top:5606;width:2530;height:2" coordorigin="4797,5606" coordsize="2530,2">
              <v:shape style="position:absolute;left:4797;top:5606;width:2530;height:2" coordorigin="4797,5606" coordsize="2530,0" path="m4797,5606l7327,5606e" filled="f" stroked="t" strokeweight=".715958pt" strokecolor="#4F4F4F">
                <v:path arrowok="t"/>
              </v:shape>
            </v:group>
            <v:group style="position:absolute;left:7269;top:5606;width:377;height:2" coordorigin="7269,5606" coordsize="377,2">
              <v:shape style="position:absolute;left:7269;top:5606;width:377;height:2" coordorigin="7269,5606" coordsize="377,0" path="m7269,5606l7646,5606e" filled="f" stroked="t" strokeweight=".477306pt" strokecolor="#343434">
                <v:path arrowok="t"/>
              </v:shape>
            </v:group>
            <v:group style="position:absolute;left:7532;top:5606;width:4048;height:2" coordorigin="7532,5606" coordsize="4048,2">
              <v:shape style="position:absolute;left:7532;top:5606;width:4048;height:2" coordorigin="7532,5606" coordsize="4048,0" path="m7532,5606l11579,5606e" filled="f" stroked="t" strokeweight=".954611pt" strokecolor="#545454">
                <v:path arrowok="t"/>
              </v:shape>
            </v:group>
            <v:group style="position:absolute;left:2143;top:5839;width:100;height:2" coordorigin="2143,5839" coordsize="100,2">
              <v:shape style="position:absolute;left:2143;top:5839;width:100;height:2" coordorigin="2143,5839" coordsize="100,0" path="m2143,5839l2243,5839e" filled="f" stroked="t" strokeweight=".477306pt" strokecolor="#3F3F3F">
                <v:path arrowok="t"/>
              </v:shape>
            </v:group>
            <v:group style="position:absolute;left:2186;top:5836;width:544;height:2" coordorigin="2186,5836" coordsize="544,2">
              <v:shape style="position:absolute;left:2186;top:5836;width:544;height:2" coordorigin="2186,5836" coordsize="544,0" path="m2186,5836l2730,5836e" filled="f" stroked="t" strokeweight=".477306pt" strokecolor="#2B2B2B">
                <v:path arrowok="t"/>
              </v:shape>
            </v:group>
            <v:group style="position:absolute;left:2673;top:5839;width:630;height:2" coordorigin="2673,5839" coordsize="630,2">
              <v:shape style="position:absolute;left:2673;top:5839;width:630;height:2" coordorigin="2673,5839" coordsize="630,0" path="m2673,5839l3303,5839e" filled="f" stroked="t" strokeweight=".715958pt" strokecolor="#4B4B4B">
                <v:path arrowok="t"/>
              </v:shape>
            </v:group>
            <v:group style="position:absolute;left:3246;top:5841;width:592;height:2" coordorigin="3246,5841" coordsize="592,2">
              <v:shape style="position:absolute;left:3246;top:5841;width:592;height:2" coordorigin="3246,5841" coordsize="592,0" path="m3246,5841l3838,5841e" filled="f" stroked="t" strokeweight=".477306pt" strokecolor="#2F2F2F">
                <v:path arrowok="t"/>
              </v:shape>
            </v:group>
            <v:group style="position:absolute;left:3780;top:5843;width:6157;height:2" coordorigin="3780,5843" coordsize="6157,2">
              <v:shape style="position:absolute;left:3780;top:5843;width:6157;height:2" coordorigin="3780,5843" coordsize="6157,0" path="m3780,5843l9938,5843e" filled="f" stroked="t" strokeweight=".954611pt" strokecolor="#575757">
                <v:path arrowok="t"/>
              </v:shape>
            </v:group>
            <v:group style="position:absolute;left:4730;top:5597;width:2;height:488" coordorigin="4730,5597" coordsize="2,488">
              <v:shape style="position:absolute;left:4730;top:5597;width:2;height:488" coordorigin="4730,5597" coordsize="0,488" path="m4730,6085l4730,5597e" filled="f" stroked="t" strokeweight=".238653pt" strokecolor="#484848">
                <v:path arrowok="t"/>
              </v:shape>
            </v:group>
            <v:group style="position:absolute;left:9828;top:5846;width:1747;height:2" coordorigin="9828,5846" coordsize="1747,2">
              <v:shape style="position:absolute;left:9828;top:5846;width:1747;height:2" coordorigin="9828,5846" coordsize="1747,0" path="m9828,5846l11575,5846e" filled="f" stroked="t" strokeweight=".715958pt" strokecolor="#4F4F4F">
                <v:path arrowok="t"/>
              </v:shape>
            </v:group>
            <v:group style="position:absolute;left:11567;top:5314;width:2;height:555" coordorigin="11567,5314" coordsize="2,555">
              <v:shape style="position:absolute;left:11567;top:5314;width:2;height:555" coordorigin="11567,5314" coordsize="0,555" path="m11567,5870l11567,5314e" filled="f" stroked="t" strokeweight=".954611pt" strokecolor="#6B6B6B">
                <v:path arrowok="t"/>
              </v:shape>
            </v:group>
            <v:group style="position:absolute;left:272;top:6076;width:1375;height:2" coordorigin="272,6076" coordsize="1375,2">
              <v:shape style="position:absolute;left:272;top:6076;width:1375;height:2" coordorigin="272,6076" coordsize="1375,0" path="m272,6076l1647,6076e" filled="f" stroked="t" strokeweight=".715958pt" strokecolor="#4B4B4B">
                <v:path arrowok="t"/>
              </v:shape>
            </v:group>
            <v:group style="position:absolute;left:1422;top:6083;width:6606;height:2" coordorigin="1422,6083" coordsize="6606,2">
              <v:shape style="position:absolute;left:1422;top:6083;width:6606;height:2" coordorigin="1422,6083" coordsize="6606,0" path="m1422,6083l8028,6083e" filled="f" stroked="t" strokeweight=".954611pt" strokecolor="#575757">
                <v:path arrowok="t"/>
              </v:shape>
            </v:group>
            <v:group style="position:absolute;left:7971;top:6090;width:1060;height:2" coordorigin="7971,6090" coordsize="1060,2">
              <v:shape style="position:absolute;left:7971;top:6090;width:1060;height:2" coordorigin="7971,6090" coordsize="1060,0" path="m7971,6090l9031,6090e" filled="f" stroked="t" strokeweight=".477306pt" strokecolor="#282828">
                <v:path arrowok="t"/>
              </v:shape>
            </v:group>
            <v:group style="position:absolute;left:8954;top:6092;width:2625;height:2" coordorigin="8954,6092" coordsize="2625,2">
              <v:shape style="position:absolute;left:8954;top:6092;width:2625;height:2" coordorigin="8954,6092" coordsize="2625,0" path="m8954,6092l11579,6092e" filled="f" stroked="t" strokeweight=".954611pt" strokecolor="#545454">
                <v:path arrowok="t"/>
              </v:shape>
            </v:group>
            <v:group style="position:absolute;left:11570;top:5798;width:2;height:316" coordorigin="11570,5798" coordsize="2,316">
              <v:shape style="position:absolute;left:11570;top:5798;width:2;height:316" coordorigin="11570,5798" coordsize="0,316" path="m11570,6114l11570,5798e" filled="f" stroked="t" strokeweight=".477306pt" strokecolor="#444444">
                <v:path arrowok="t"/>
              </v:shape>
            </v:group>
            <v:group style="position:absolute;left:294;top:6042;width:2;height:5123" coordorigin="294,6042" coordsize="2,5123">
              <v:shape style="position:absolute;left:294;top:6042;width:2;height:5123" coordorigin="294,6042" coordsize="0,5123" path="m294,11165l294,6042e" filled="f" stroked="t" strokeweight=".715958pt" strokecolor="#545454">
                <v:path arrowok="t"/>
              </v:shape>
            </v:group>
            <v:group style="position:absolute;left:2157;top:6042;width:2;height:316" coordorigin="2157,6042" coordsize="2,316">
              <v:shape style="position:absolute;left:2157;top:6042;width:2;height:316" coordorigin="2157,6042" coordsize="0,316" path="m2157,6358l2157,6042e" filled="f" stroked="t" strokeweight=".715958pt" strokecolor="#3F3F3F">
                <v:path arrowok="t"/>
              </v:shape>
            </v:group>
            <v:group style="position:absolute;left:4730;top:6071;width:2;height:517" coordorigin="4730,6071" coordsize="2,517">
              <v:shape style="position:absolute;left:4730;top:6071;width:2;height:517" coordorigin="4730,6071" coordsize="0,517" path="m4730,6588l4730,6071e" filled="f" stroked="t" strokeweight=".238653pt" strokecolor="#2B2B2B">
                <v:path arrowok="t"/>
              </v:shape>
            </v:group>
            <v:group style="position:absolute;left:7618;top:6071;width:2;height:517" coordorigin="7618,6071" coordsize="2,517">
              <v:shape style="position:absolute;left:7618;top:6071;width:2;height:517" coordorigin="7618,6071" coordsize="0,517" path="m7618,6588l7618,6071e" filled="f" stroked="t" strokeweight=".238653pt" strokecolor="#444444">
                <v:path arrowok="t"/>
              </v:shape>
            </v:group>
            <v:group style="position:absolute;left:2162;top:6301;width:2;height:512" coordorigin="2162,6301" coordsize="2,512">
              <v:shape style="position:absolute;left:2162;top:6301;width:2;height:512" coordorigin="2162,6301" coordsize="0,512" path="m2162,6813l2162,6301e" filled="f" stroked="t" strokeweight=".954611pt" strokecolor="#646464">
                <v:path arrowok="t"/>
              </v:shape>
            </v:group>
            <v:group style="position:absolute;left:2153;top:6557;width:1785;height:2" coordorigin="2153,6557" coordsize="1785,2">
              <v:shape style="position:absolute;left:2153;top:6557;width:1785;height:2" coordorigin="2153,6557" coordsize="1785,0" path="m2153,6557l3938,6557e" filled="f" stroked="t" strokeweight=".477306pt" strokecolor="#4B4B4B">
                <v:path arrowok="t"/>
              </v:shape>
            </v:group>
            <v:group style="position:absolute;left:3227;top:6557;width:1537;height:2" coordorigin="3227,6557" coordsize="1537,2">
              <v:shape style="position:absolute;left:3227;top:6557;width:1537;height:2" coordorigin="3227,6557" coordsize="1537,0" path="m3227,6557l4764,6557e" filled="f" stroked="t" strokeweight=".954611pt" strokecolor="#646464">
                <v:path arrowok="t"/>
              </v:shape>
            </v:group>
            <v:group style="position:absolute;left:4701;top:6554;width:912;height:2" coordorigin="4701,6554" coordsize="912,2">
              <v:shape style="position:absolute;left:4701;top:6554;width:912;height:2" coordorigin="4701,6554" coordsize="912,0" path="m4701,6554l5613,6554e" filled="f" stroked="t" strokeweight=".477306pt" strokecolor="#383838">
                <v:path arrowok="t"/>
              </v:shape>
            </v:group>
            <v:group style="position:absolute;left:5499;top:6557;width:6095;height:2" coordorigin="5499,6557" coordsize="6095,2">
              <v:shape style="position:absolute;left:5499;top:6557;width:6095;height:2" coordorigin="5499,6557" coordsize="6095,0" path="m5499,6557l11594,6557e" filled="f" stroked="t" strokeweight=".954611pt" strokecolor="#575757">
                <v:path arrowok="t"/>
              </v:shape>
            </v:group>
            <v:group style="position:absolute;left:291;top:6550;width:2;height:340" coordorigin="291,6550" coordsize="2,340">
              <v:shape style="position:absolute;left:291;top:6550;width:2;height:340" coordorigin="291,6550" coordsize="0,340" path="m291,6890l291,6550e" filled="f" stroked="t" strokeweight=".954611pt" strokecolor="#747474">
                <v:path arrowok="t"/>
              </v:shape>
            </v:group>
            <v:group style="position:absolute;left:2157;top:6796;width:5499;height:2" coordorigin="2157,6796" coordsize="5499,2">
              <v:shape style="position:absolute;left:2157;top:6796;width:5499;height:2" coordorigin="2157,6796" coordsize="5499,0" path="m2157,6796l7656,6796e" filled="f" stroked="t" strokeweight=".715958pt" strokecolor="#4F4F4F">
                <v:path arrowok="t"/>
              </v:shape>
            </v:group>
            <v:group style="position:absolute;left:4730;top:6574;width:2;height:220" coordorigin="4730,6574" coordsize="2,220">
              <v:shape style="position:absolute;left:4730;top:6574;width:2;height:220" coordorigin="4730,6574" coordsize="0,220" path="m4730,6794l4730,6574e" filled="f" stroked="t" strokeweight=".238653pt" strokecolor="#444444">
                <v:path arrowok="t"/>
              </v:shape>
            </v:group>
            <v:group style="position:absolute;left:7618;top:6574;width:2;height:220" coordorigin="7618,6574" coordsize="2,220">
              <v:shape style="position:absolute;left:7618;top:6574;width:2;height:220" coordorigin="7618,6574" coordsize="0,220" path="m7618,6794l7618,6574e" filled="f" stroked="t" strokeweight=".715958pt" strokecolor="#3B3B3B">
                <v:path arrowok="t"/>
              </v:shape>
            </v:group>
            <v:group style="position:absolute;left:7584;top:6796;width:444;height:2" coordorigin="7584,6796" coordsize="444,2">
              <v:shape style="position:absolute;left:7584;top:6796;width:444;height:2" coordorigin="7584,6796" coordsize="444,0" path="m7584,6796l8028,6796e" filled="f" stroked="t" strokeweight=".477306pt" strokecolor="#3B3B3B">
                <v:path arrowok="t"/>
              </v:shape>
            </v:group>
            <v:group style="position:absolute;left:7909;top:6796;width:3685;height:2" coordorigin="7909,6796" coordsize="3685,2">
              <v:shape style="position:absolute;left:7909;top:6796;width:3685;height:2" coordorigin="7909,6796" coordsize="3685,0" path="m7909,6796l11594,6796e" filled="f" stroked="t" strokeweight=".954611pt" strokecolor="#545454">
                <v:path arrowok="t"/>
              </v:shape>
            </v:group>
            <v:group style="position:absolute;left:286;top:7033;width:2019;height:2" coordorigin="286,7033" coordsize="2019,2">
              <v:shape style="position:absolute;left:286;top:7033;width:2019;height:2" coordorigin="286,7033" coordsize="2019,0" path="m286,7033l2305,7033e" filled="f" stroked="t" strokeweight=".954611pt" strokecolor="#676767">
                <v:path arrowok="t"/>
              </v:shape>
            </v:group>
            <v:group style="position:absolute;left:2162;top:6755;width:2;height:326" coordorigin="2162,6755" coordsize="2,326">
              <v:shape style="position:absolute;left:2162;top:6755;width:2;height:326" coordorigin="2162,6755" coordsize="0,326" path="m2162,7081l2162,6755e" filled="f" stroked="t" strokeweight=".477306pt" strokecolor="#484848">
                <v:path arrowok="t"/>
              </v:shape>
            </v:group>
            <v:group style="position:absolute;left:2129;top:7033;width:9460;height:2" coordorigin="2129,7033" coordsize="9460,2">
              <v:shape style="position:absolute;left:2129;top:7033;width:9460;height:2" coordorigin="2129,7033" coordsize="9460,0" path="m2129,7033l11589,7033e" filled="f" stroked="t" strokeweight=".715958pt" strokecolor="#545454">
                <v:path arrowok="t"/>
              </v:shape>
            </v:group>
            <v:group style="position:absolute;left:11587;top:6128;width:2;height:4821" coordorigin="11587,6128" coordsize="2,4821">
              <v:shape style="position:absolute;left:11587;top:6128;width:2;height:4821" coordorigin="11587,6128" coordsize="0,4821" path="m11587,10949l11587,6128e" filled="f" stroked="t" strokeweight=".715958pt" strokecolor="#5B5B5B">
                <v:path arrowok="t"/>
              </v:shape>
            </v:group>
            <v:group style="position:absolute;left:2162;top:7009;width:2;height:522" coordorigin="2162,7009" coordsize="2,522">
              <v:shape style="position:absolute;left:2162;top:7009;width:2;height:522" coordorigin="2162,7009" coordsize="0,522" path="m2162,7531l2162,7009e" filled="f" stroked="t" strokeweight=".477306pt" strokecolor="#282828">
                <v:path arrowok="t"/>
              </v:shape>
            </v:group>
            <v:group style="position:absolute;left:286;top:7502;width:6582;height:2" coordorigin="286,7502" coordsize="6582,2">
              <v:shape style="position:absolute;left:286;top:7502;width:6582;height:2" coordorigin="286,7502" coordsize="6582,0" path="m286,7502l6868,7502e" filled="f" stroked="t" strokeweight=".954611pt" strokecolor="#575757">
                <v:path arrowok="t"/>
              </v:shape>
            </v:group>
            <v:group style="position:absolute;left:6811;top:7502;width:305;height:2" coordorigin="6811,7502" coordsize="305,2">
              <v:shape style="position:absolute;left:6811;top:7502;width:305;height:2" coordorigin="6811,7502" coordsize="305,0" path="m6811,7502l7117,7502e" filled="f" stroked="t" strokeweight=".477306pt" strokecolor="#2F2F2F">
                <v:path arrowok="t"/>
              </v:shape>
            </v:group>
            <v:group style="position:absolute;left:7059;top:7502;width:587;height:2" coordorigin="7059,7502" coordsize="587,2">
              <v:shape style="position:absolute;left:7059;top:7502;width:587;height:2" coordorigin="7059,7502" coordsize="587,0" path="m7059,7502l7646,7502e" filled="f" stroked="t" strokeweight=".477306pt" strokecolor="#1C1C1C">
                <v:path arrowok="t"/>
              </v:shape>
            </v:group>
            <v:group style="position:absolute;left:7589;top:7502;width:439;height:2" coordorigin="7589,7502" coordsize="439,2">
              <v:shape style="position:absolute;left:7589;top:7502;width:439;height:2" coordorigin="7589,7502" coordsize="439,0" path="m7589,7502l8028,7502e" filled="f" stroked="t" strokeweight=".477306pt" strokecolor="#3F3F3F">
                <v:path arrowok="t"/>
              </v:shape>
            </v:group>
            <v:group style="position:absolute;left:7904;top:7502;width:1441;height:2" coordorigin="7904,7502" coordsize="1441,2">
              <v:shape style="position:absolute;left:7904;top:7502;width:1441;height:2" coordorigin="7904,7502" coordsize="1441,0" path="m7904,7502l9346,7502e" filled="f" stroked="t" strokeweight=".954611pt" strokecolor="#4F4F4F">
                <v:path arrowok="t"/>
              </v:shape>
            </v:group>
            <v:group style="position:absolute;left:9288;top:7502;width:597;height:2" coordorigin="9288,7502" coordsize="597,2">
              <v:shape style="position:absolute;left:9288;top:7502;width:597;height:2" coordorigin="9288,7502" coordsize="597,0" path="m9288,7502l9885,7502e" filled="f" stroked="t" strokeweight=".477306pt" strokecolor="#181818">
                <v:path arrowok="t"/>
              </v:shape>
            </v:group>
            <v:group style="position:absolute;left:9828;top:7502;width:1761;height:2" coordorigin="9828,7502" coordsize="1761,2">
              <v:shape style="position:absolute;left:9828;top:7502;width:1761;height:2" coordorigin="9828,7502" coordsize="1761,0" path="m9828,7502l11589,7502e" filled="f" stroked="t" strokeweight=".715958pt" strokecolor="#4B4B4B">
                <v:path arrowok="t"/>
              </v:shape>
            </v:group>
            <v:group style="position:absolute;left:2167;top:7459;width:2;height:311" coordorigin="2167,7459" coordsize="2,311">
              <v:shape style="position:absolute;left:2167;top:7459;width:2;height:311" coordorigin="2167,7459" coordsize="0,311" path="m2167,7770l2167,7459e" filled="f" stroked="t" strokeweight=".715958pt" strokecolor="#484848">
                <v:path arrowok="t"/>
              </v:shape>
            </v:group>
            <v:group style="position:absolute;left:4730;top:7488;width:2;height:254" coordorigin="4730,7488" coordsize="2,254">
              <v:shape style="position:absolute;left:4730;top:7488;width:2;height:254" coordorigin="4730,7488" coordsize="0,254" path="m4730,7742l4730,7488e" filled="f" stroked="t" strokeweight=".238653pt" strokecolor="#5B5B5B">
                <v:path arrowok="t"/>
              </v:shape>
            </v:group>
            <v:group style="position:absolute;left:4816;top:7739;width:4639;height:2" coordorigin="4816,7739" coordsize="4639,2">
              <v:shape style="position:absolute;left:4816;top:7739;width:4639;height:2" coordorigin="4816,7739" coordsize="4639,0" path="m4816,7739l9455,7739e" filled="f" stroked="t" strokeweight=".715958pt" strokecolor="#545454">
                <v:path arrowok="t"/>
              </v:shape>
            </v:group>
            <v:group style="position:absolute;left:9288;top:7742;width:597;height:2" coordorigin="9288,7742" coordsize="597,2">
              <v:shape style="position:absolute;left:9288;top:7742;width:597;height:2" coordorigin="9288,7742" coordsize="597,0" path="m9288,7742l9885,7742e" filled="f" stroked="t" strokeweight=".477306pt" strokecolor="#282828">
                <v:path arrowok="t"/>
              </v:shape>
            </v:group>
            <v:group style="position:absolute;left:9828;top:7737;width:831;height:2" coordorigin="9828,7737" coordsize="831,2">
              <v:shape style="position:absolute;left:9828;top:7737;width:831;height:2" coordorigin="9828,7737" coordsize="831,0" path="m9828,7737l10658,7737e" filled="f" stroked="t" strokeweight=".954611pt" strokecolor="#5B5B5B">
                <v:path arrowok="t"/>
              </v:shape>
            </v:group>
            <v:group style="position:absolute;left:10601;top:7739;width:988;height:2" coordorigin="10601,7739" coordsize="988,2">
              <v:shape style="position:absolute;left:10601;top:7739;width:988;height:2" coordorigin="10601,7739" coordsize="988,0" path="m10601,7739l11589,7739e" filled="f" stroked="t" strokeweight=".715958pt" strokecolor="#444444">
                <v:path arrowok="t"/>
              </v:shape>
            </v:group>
            <v:group style="position:absolute;left:2165;top:7713;width:2;height:1029" coordorigin="2165,7713" coordsize="2,1029">
              <v:shape style="position:absolute;left:2165;top:7713;width:2;height:1029" coordorigin="2165,7713" coordsize="0,1029" path="m2165,8742l2165,7713e" filled="f" stroked="t" strokeweight=".954611pt" strokecolor="#646464">
                <v:path arrowok="t"/>
              </v:shape>
            </v:group>
            <v:group style="position:absolute;left:4730;top:7742;width:2;height:230" coordorigin="4730,7742" coordsize="2,230">
              <v:shape style="position:absolute;left:4730;top:7742;width:2;height:230" coordorigin="4730,7742" coordsize="0,230" path="m4730,7972l4730,7742e" filled="f" stroked="t" strokeweight=".238653pt" strokecolor="#000000">
                <v:path arrowok="t"/>
              </v:shape>
            </v:group>
            <v:group style="position:absolute;left:4816;top:7986;width:1346;height:2" coordorigin="4816,7986" coordsize="1346,2">
              <v:shape style="position:absolute;left:4816;top:7986;width:1346;height:2" coordorigin="4816,7986" coordsize="1346,0" path="m4816,7986l6162,7986e" filled="f" stroked="t" strokeweight=".715958pt" strokecolor="#575757">
                <v:path arrowok="t"/>
              </v:shape>
            </v:group>
            <v:group style="position:absolute;left:6105;top:7986;width:606;height:2" coordorigin="6105,7986" coordsize="606,2">
              <v:shape style="position:absolute;left:6105;top:7986;width:606;height:2" coordorigin="6105,7986" coordsize="606,0" path="m6105,7986l6711,7986e" filled="f" stroked="t" strokeweight=".477306pt" strokecolor="#343434">
                <v:path arrowok="t"/>
              </v:shape>
            </v:group>
            <v:group style="position:absolute;left:6654;top:7984;width:4935;height:2" coordorigin="6654,7984" coordsize="4935,2">
              <v:shape style="position:absolute;left:6654;top:7984;width:4935;height:2" coordorigin="6654,7984" coordsize="4935,0" path="m6654,7984l11589,7984e" filled="f" stroked="t" strokeweight=".954611pt" strokecolor="#545454">
                <v:path arrowok="t"/>
              </v:shape>
            </v:group>
            <v:group style="position:absolute;left:282;top:8223;width:759;height:2" coordorigin="282,8223" coordsize="759,2">
              <v:shape style="position:absolute;left:282;top:8223;width:759;height:2" coordorigin="282,8223" coordsize="759,0" path="m282,8223l1041,8223e" filled="f" stroked="t" strokeweight=".477306pt" strokecolor="#4B4B4B">
                <v:path arrowok="t"/>
              </v:shape>
            </v:group>
            <v:group style="position:absolute;left:983;top:8225;width:663;height:2" coordorigin="983,8225" coordsize="663,2">
              <v:shape style="position:absolute;left:983;top:8225;width:663;height:2" coordorigin="983,8225" coordsize="663,0" path="m983,8225l1647,8225e" filled="f" stroked="t" strokeweight=".477306pt" strokecolor="#2F2F2F">
                <v:path arrowok="t"/>
              </v:shape>
            </v:group>
            <v:group style="position:absolute;left:1589;top:8228;width:7074;height:2" coordorigin="1589,8228" coordsize="7074,2">
              <v:shape style="position:absolute;left:1589;top:8228;width:7074;height:2" coordorigin="1589,8228" coordsize="7074,0" path="m1589,8228l8663,8228e" filled="f" stroked="t" strokeweight=".954611pt" strokecolor="#575757">
                <v:path arrowok="t"/>
              </v:shape>
            </v:group>
            <v:group style="position:absolute;left:4730;top:7972;width:2;height:254" coordorigin="4730,7972" coordsize="2,254">
              <v:shape style="position:absolute;left:4730;top:7972;width:2;height:254" coordorigin="4730,7972" coordsize="0,254" path="m4730,8225l4730,7972e" filled="f" stroked="t" strokeweight=".238653pt" strokecolor="#1F1F1F">
                <v:path arrowok="t"/>
              </v:shape>
            </v:group>
            <v:group style="position:absolute;left:8606;top:8225;width:425;height:2" coordorigin="8606,8225" coordsize="425,2">
              <v:shape style="position:absolute;left:8606;top:8225;width:425;height:2" coordorigin="8606,8225" coordsize="425,0" path="m8606,8225l9031,8225e" filled="f" stroked="t" strokeweight=".477306pt" strokecolor="#2B2B2B">
                <v:path arrowok="t"/>
              </v:shape>
            </v:group>
            <v:group style="position:absolute;left:8973;top:8228;width:2620;height:2" coordorigin="8973,8228" coordsize="2620,2">
              <v:shape style="position:absolute;left:8973;top:8228;width:2620;height:2" coordorigin="8973,8228" coordsize="2620,0" path="m8973,8228l11594,8228e" filled="f" stroked="t" strokeweight=".715958pt" strokecolor="#4F4F4F">
                <v:path arrowok="t"/>
              </v:shape>
            </v:group>
            <v:group style="position:absolute;left:11584;top:8441;width:2;height:302" coordorigin="11584,8441" coordsize="2,302">
              <v:shape style="position:absolute;left:11584;top:8441;width:2;height:302" coordorigin="11584,8441" coordsize="0,302" path="m11584,8742l11584,8441e" filled="f" stroked="t" strokeweight=".715958pt" strokecolor="#4B4B4B">
                <v:path arrowok="t"/>
              </v:shape>
            </v:group>
            <v:group style="position:absolute;left:2167;top:8685;width:2;height:369" coordorigin="2167,8685" coordsize="2,369">
              <v:shape style="position:absolute;left:2167;top:8685;width:2;height:369" coordorigin="2167,8685" coordsize="0,369" path="m2167,9054l2167,8685e" filled="f" stroked="t" strokeweight=".477306pt" strokecolor="#444444">
                <v:path arrowok="t"/>
              </v:shape>
            </v:group>
            <v:group style="position:absolute;left:286;top:9030;width:11317;height:2" coordorigin="286,9030" coordsize="11317,2">
              <v:shape style="position:absolute;left:286;top:9030;width:11317;height:2" coordorigin="286,9030" coordsize="11317,0" path="m286,9030l11603,9030e" filled="f" stroked="t" strokeweight=".715958pt" strokecolor="#545454">
                <v:path arrowok="t"/>
              </v:shape>
            </v:group>
            <v:group style="position:absolute;left:2167;top:8982;width:2;height:800" coordorigin="2167,8982" coordsize="2,800">
              <v:shape style="position:absolute;left:2167;top:8982;width:2;height:800" coordorigin="2167,8982" coordsize="0,800" path="m2167,9781l2167,8982e" filled="f" stroked="t" strokeweight=".715958pt" strokecolor="#606060">
                <v:path arrowok="t"/>
              </v:shape>
            </v:group>
            <v:group style="position:absolute;left:1480;top:9966;width:721;height:2" coordorigin="1480,9966" coordsize="721,2">
              <v:shape style="position:absolute;left:1480;top:9966;width:721;height:2" coordorigin="1480,9966" coordsize="721,0" path="m1480,9966l2200,9966e" filled="f" stroked="t" strokeweight=".954611pt" strokecolor="#6B6B6B">
                <v:path arrowok="t"/>
              </v:shape>
            </v:group>
            <v:group style="position:absolute;left:2172;top:9724;width:2;height:287" coordorigin="2172,9724" coordsize="2,287">
              <v:shape style="position:absolute;left:2172;top:9724;width:2;height:287" coordorigin="2172,9724" coordsize="0,287" path="m2172,10011l2172,9724e" filled="f" stroked="t" strokeweight=".477306pt" strokecolor="#343434">
                <v:path arrowok="t"/>
              </v:shape>
            </v:group>
            <v:group style="position:absolute;left:296;top:9966;width:8930;height:2" coordorigin="296,9966" coordsize="8930,2">
              <v:shape style="position:absolute;left:296;top:9966;width:8930;height:2" coordorigin="296,9966" coordsize="8930,0" path="m296,9966l9226,9966e" filled="f" stroked="t" strokeweight=".715958pt" strokecolor="#575757">
                <v:path arrowok="t"/>
              </v:shape>
            </v:group>
            <v:group style="position:absolute;left:8973;top:9961;width:372;height:2" coordorigin="8973,9961" coordsize="372,2">
              <v:shape style="position:absolute;left:8973;top:9961;width:372;height:2" coordorigin="8973,9961" coordsize="372,0" path="m8973,9961l9346,9961e" filled="f" stroked="t" strokeweight=".715958pt" strokecolor="#3F3F3F">
                <v:path arrowok="t"/>
              </v:shape>
            </v:group>
            <v:group style="position:absolute;left:9288;top:9963;width:597;height:2" coordorigin="9288,9963" coordsize="597,2">
              <v:shape style="position:absolute;left:9288;top:9963;width:597;height:2" coordorigin="9288,9963" coordsize="597,0" path="m9288,9963l9885,9963e" filled="f" stroked="t" strokeweight=".477306pt" strokecolor="#1F1F1F">
                <v:path arrowok="t"/>
              </v:shape>
            </v:group>
            <v:group style="position:absolute;left:9828;top:9961;width:1771;height:2" coordorigin="9828,9961" coordsize="1771,2">
              <v:shape style="position:absolute;left:9828;top:9961;width:1771;height:2" coordorigin="9828,9961" coordsize="1771,0" path="m9828,9961l11599,9961e" filled="f" stroked="t" strokeweight=".954611pt" strokecolor="#545454">
                <v:path arrowok="t"/>
              </v:shape>
            </v:group>
            <v:group style="position:absolute;left:296;top:10205;width:3007;height:2" coordorigin="296,10205" coordsize="3007,2">
              <v:shape style="position:absolute;left:296;top:10205;width:3007;height:2" coordorigin="296,10205" coordsize="3007,0" path="m296,10205l3303,10205e" filled="f" stroked="t" strokeweight=".715958pt" strokecolor="#575757">
                <v:path arrowok="t"/>
              </v:shape>
            </v:group>
            <v:group style="position:absolute;left:301;top:9939;width:2;height:292" coordorigin="301,9939" coordsize="2,292">
              <v:shape style="position:absolute;left:301;top:9939;width:2;height:292" coordorigin="301,9939" coordsize="0,292" path="m301,10231l301,9939e" filled="f" stroked="t" strokeweight=".477306pt" strokecolor="#383838">
                <v:path arrowok="t"/>
              </v:shape>
            </v:group>
            <v:group style="position:absolute;left:2184;top:9939;width:2;height:4941" coordorigin="2184,9939" coordsize="2,4941">
              <v:shape style="position:absolute;left:2184;top:9939;width:2;height:4941" coordorigin="2184,9939" coordsize="0,4941" path="m2184,14880l2184,9939e" filled="f" stroked="t" strokeweight=".715958pt" strokecolor="#5B5B5B">
                <v:path arrowok="t"/>
              </v:shape>
            </v:group>
            <v:group style="position:absolute;left:3246;top:10207;width:248;height:2" coordorigin="3246,10207" coordsize="248,2">
              <v:shape style="position:absolute;left:3246;top:10207;width:248;height:2" coordorigin="3246,10207" coordsize="248,0" path="m3246,10207l3494,10207e" filled="f" stroked="t" strokeweight=".477306pt" strokecolor="#343434">
                <v:path arrowok="t"/>
              </v:shape>
            </v:group>
            <v:group style="position:absolute;left:3437;top:10205;width:3432;height:2" coordorigin="3437,10205" coordsize="3432,2">
              <v:shape style="position:absolute;left:3437;top:10205;width:3432;height:2" coordorigin="3437,10205" coordsize="3432,0" path="m3437,10205l6868,10205e" filled="f" stroked="t" strokeweight=".954611pt" strokecolor="#575757">
                <v:path arrowok="t"/>
              </v:shape>
            </v:group>
            <v:group style="position:absolute;left:6811;top:10203;width:835;height:2" coordorigin="6811,10203" coordsize="835,2">
              <v:shape style="position:absolute;left:6811;top:10203;width:835;height:2" coordorigin="6811,10203" coordsize="835,0" path="m6811,10203l7646,10203e" filled="f" stroked="t" strokeweight=".477306pt" strokecolor="#383838">
                <v:path arrowok="t"/>
              </v:shape>
            </v:group>
            <v:group style="position:absolute;left:7584;top:10200;width:1761;height:2" coordorigin="7584,10200" coordsize="1761,2">
              <v:shape style="position:absolute;left:7584;top:10200;width:1761;height:2" coordorigin="7584,10200" coordsize="1761,0" path="m7584,10200l9346,10200e" filled="f" stroked="t" strokeweight=".954611pt" strokecolor="#575757">
                <v:path arrowok="t"/>
              </v:shape>
            </v:group>
            <v:group style="position:absolute;left:9288;top:10198;width:597;height:2" coordorigin="9288,10198" coordsize="597,2">
              <v:shape style="position:absolute;left:9288;top:10198;width:597;height:2" coordorigin="9288,10198" coordsize="597,0" path="m9288,10198l9885,10198e" filled="f" stroked="t" strokeweight=".715958pt" strokecolor="#3F3F3F">
                <v:path arrowok="t"/>
              </v:shape>
            </v:group>
            <v:group style="position:absolute;left:9651;top:10200;width:1947;height:2" coordorigin="9651,10200" coordsize="1947,2">
              <v:shape style="position:absolute;left:9651;top:10200;width:1947;height:2" coordorigin="9651,10200" coordsize="1947,0" path="m9651,10200l11599,10200e" filled="f" stroked="t" strokeweight=".954611pt" strokecolor="#545454">
                <v:path arrowok="t"/>
              </v:shape>
            </v:group>
            <v:group style="position:absolute;left:310;top:10160;width:2;height:4366" coordorigin="310,10160" coordsize="2,4366">
              <v:shape style="position:absolute;left:310;top:10160;width:2;height:4366" coordorigin="310,10160" coordsize="0,4366" path="m310,14526l310,10160e" filled="f" stroked="t" strokeweight=".715958pt" strokecolor="#575757">
                <v:path arrowok="t"/>
              </v:shape>
            </v:group>
            <v:group style="position:absolute;left:291;top:10452;width:5914;height:2" coordorigin="291,10452" coordsize="5914,2">
              <v:shape style="position:absolute;left:291;top:10452;width:5914;height:2" coordorigin="291,10452" coordsize="5914,0" path="m291,10452l6205,10452e" filled="f" stroked="t" strokeweight=".715958pt" strokecolor="#575757">
                <v:path arrowok="t"/>
              </v:shape>
            </v:group>
            <v:group style="position:absolute;left:6105;top:10447;width:606;height:2" coordorigin="6105,10447" coordsize="606,2">
              <v:shape style="position:absolute;left:6105;top:10447;width:606;height:2" coordorigin="6105,10447" coordsize="606,0" path="m6105,10447l6711,10447e" filled="f" stroked="t" strokeweight=".477306pt" strokecolor="#3B3B3B">
                <v:path arrowok="t"/>
              </v:shape>
            </v:group>
            <v:group style="position:absolute;left:6601;top:10447;width:1523;height:2" coordorigin="6601,10447" coordsize="1523,2">
              <v:shape style="position:absolute;left:6601;top:10447;width:1523;height:2" coordorigin="6601,10447" coordsize="1523,0" path="m6601,10447l8124,10447e" filled="f" stroked="t" strokeweight=".954611pt" strokecolor="#5B5B5B">
                <v:path arrowok="t"/>
              </v:shape>
            </v:group>
            <v:group style="position:absolute;left:7971;top:10447;width:692;height:2" coordorigin="7971,10447" coordsize="692,2">
              <v:shape style="position:absolute;left:7971;top:10447;width:692;height:2" coordorigin="7971,10447" coordsize="692,0" path="m7971,10447l8663,10447e" filled="f" stroked="t" strokeweight=".477306pt" strokecolor="#383838">
                <v:path arrowok="t"/>
              </v:shape>
            </v:group>
            <v:group style="position:absolute;left:8606;top:10447;width:425;height:2" coordorigin="8606,10447" coordsize="425,2">
              <v:shape style="position:absolute;left:8606;top:10447;width:425;height:2" coordorigin="8606,10447" coordsize="425,0" path="m8606,10447l9031,10447e" filled="f" stroked="t" strokeweight=".477306pt" strokecolor="#232323">
                <v:path arrowok="t"/>
              </v:shape>
            </v:group>
            <v:group style="position:absolute;left:8973;top:10444;width:2630;height:2" coordorigin="8973,10444" coordsize="2630,2">
              <v:shape style="position:absolute;left:8973;top:10444;width:2630;height:2" coordorigin="8973,10444" coordsize="2630,0" path="m8973,10444l11603,10444e" filled="f" stroked="t" strokeweight=".715958pt" strokecolor="#4F4F4F">
                <v:path arrowok="t"/>
              </v:shape>
            </v:group>
            <v:group style="position:absolute;left:305;top:10404;width:2;height:316" coordorigin="305,10404" coordsize="2,316">
              <v:shape style="position:absolute;left:305;top:10404;width:2;height:316" coordorigin="305,10404" coordsize="0,316" path="m305,10720l305,10404e" filled="f" stroked="t" strokeweight=".477306pt" strokecolor="#484848">
                <v:path arrowok="t"/>
              </v:shape>
            </v:group>
            <v:group style="position:absolute;left:749;top:10930;width:1451;height:2" coordorigin="749,10930" coordsize="1451,2">
              <v:shape style="position:absolute;left:749;top:10930;width:1451;height:2" coordorigin="749,10930" coordsize="1451,0" path="m749,10930l2200,10930e" filled="f" stroked="t" strokeweight=".715958pt" strokecolor="#545454">
                <v:path arrowok="t"/>
              </v:shape>
            </v:group>
            <v:group style="position:absolute;left:2129;top:10930;width:601;height:2" coordorigin="2129,10930" coordsize="601,2">
              <v:shape style="position:absolute;left:2129;top:10930;width:601;height:2" coordorigin="2129,10930" coordsize="601,0" path="m2129,10930l2730,10930e" filled="f" stroked="t" strokeweight=".477306pt" strokecolor="#2B2B2B">
                <v:path arrowok="t"/>
              </v:shape>
            </v:group>
            <v:group style="position:absolute;left:2673;top:10928;width:821;height:2" coordorigin="2673,10928" coordsize="821,2">
              <v:shape style="position:absolute;left:2673;top:10928;width:821;height:2" coordorigin="2673,10928" coordsize="821,0" path="m2673,10928l3494,10928e" filled="f" stroked="t" strokeweight=".954611pt" strokecolor="#606060">
                <v:path arrowok="t"/>
              </v:shape>
            </v:group>
            <v:group style="position:absolute;left:3437;top:10926;width:401;height:2" coordorigin="3437,10926" coordsize="401,2">
              <v:shape style="position:absolute;left:3437;top:10926;width:401;height:2" coordorigin="3437,10926" coordsize="401,0" path="m3437,10926l3838,10926e" filled="f" stroked="t" strokeweight=".477306pt" strokecolor="#232323">
                <v:path arrowok="t"/>
              </v:shape>
            </v:group>
            <v:group style="position:absolute;left:3780;top:10926;width:2382;height:2" coordorigin="3780,10926" coordsize="2382,2">
              <v:shape style="position:absolute;left:3780;top:10926;width:2382;height:2" coordorigin="3780,10926" coordsize="2382,0" path="m3780,10926l6162,10926e" filled="f" stroked="t" strokeweight=".715958pt" strokecolor="#4F4F4F">
                <v:path arrowok="t"/>
              </v:shape>
            </v:group>
            <v:group style="position:absolute;left:5981;top:10923;width:1146;height:2" coordorigin="5981,10923" coordsize="1146,2">
              <v:shape style="position:absolute;left:5981;top:10923;width:1146;height:2" coordorigin="5981,10923" coordsize="1146,0" path="m5981,10923l7126,10923e" filled="f" stroked="t" strokeweight=".954611pt" strokecolor="#646464">
                <v:path arrowok="t"/>
              </v:shape>
            </v:group>
            <v:group style="position:absolute;left:7059;top:10921;width:587;height:2" coordorigin="7059,10921" coordsize="587,2">
              <v:shape style="position:absolute;left:7059;top:10921;width:587;height:2" coordorigin="7059,10921" coordsize="587,0" path="m7059,10921l7646,10921e" filled="f" stroked="t" strokeweight=".477306pt" strokecolor="#2F2F2F">
                <v:path arrowok="t"/>
              </v:shape>
            </v:group>
            <v:group style="position:absolute;left:7589;top:10918;width:4000;height:2" coordorigin="7589,10918" coordsize="4000,2">
              <v:shape style="position:absolute;left:7589;top:10918;width:4000;height:2" coordorigin="7589,10918" coordsize="4000,0" path="m7589,10918l11589,10918e" filled="f" stroked="t" strokeweight=".715958pt" strokecolor="#545454">
                <v:path arrowok="t"/>
              </v:shape>
            </v:group>
            <v:group style="position:absolute;left:10601;top:10916;width:1002;height:2" coordorigin="10601,10916" coordsize="1002,2">
              <v:shape style="position:absolute;left:10601;top:10916;width:1002;height:2" coordorigin="10601,10916" coordsize="1002,0" path="m10601,10916l11603,10916e" filled="f" stroked="t" strokeweight=".477306pt" strokecolor="#383838">
                <v:path arrowok="t"/>
              </v:shape>
            </v:group>
            <v:group style="position:absolute;left:11570;top:10906;width:2;height:81" coordorigin="11570,10906" coordsize="2,81">
              <v:shape style="position:absolute;left:11570;top:10906;width:2;height:81" coordorigin="11570,10906" coordsize="0,81" path="m11570,10988l11570,10906e" filled="f" stroked="t" strokeweight=".238653pt" strokecolor="#383838">
                <v:path arrowok="t"/>
              </v:shape>
            </v:group>
            <v:group style="position:absolute;left:305;top:11167;width:9121;height:2" coordorigin="305,11167" coordsize="9121,2">
              <v:shape style="position:absolute;left:305;top:11167;width:9121;height:2" coordorigin="305,11167" coordsize="9121,0" path="m305,11167l9427,11167e" filled="f" stroked="t" strokeweight=".715958pt" strokecolor="#545454">
                <v:path arrowok="t"/>
              </v:shape>
            </v:group>
            <v:group style="position:absolute;left:9288;top:11160;width:597;height:2" coordorigin="9288,11160" coordsize="597,2">
              <v:shape style="position:absolute;left:9288;top:11160;width:597;height:2" coordorigin="9288,11160" coordsize="597,0" path="m9288,11160l9885,11160e" filled="f" stroked="t" strokeweight=".477306pt" strokecolor="#3F3F3F">
                <v:path arrowok="t"/>
              </v:shape>
            </v:group>
            <v:group style="position:absolute;left:9804;top:11158;width:1799;height:2" coordorigin="9804,11158" coordsize="1799,2">
              <v:shape style="position:absolute;left:9804;top:11158;width:1799;height:2" coordorigin="9804,11158" coordsize="1799,0" path="m9804,11158l11603,11158e" filled="f" stroked="t" strokeweight=".954611pt" strokecolor="#575757">
                <v:path arrowok="t"/>
              </v:shape>
            </v:group>
            <v:group style="position:absolute;left:11570;top:10988;width:2;height:900" coordorigin="11570,10988" coordsize="2,900">
              <v:shape style="position:absolute;left:11570;top:10988;width:2;height:900" coordorigin="11570,10988" coordsize="0,900" path="m11570,11888l11570,10988e" filled="f" stroked="t" strokeweight=".238653pt" strokecolor="#5B5B5B">
                <v:path arrowok="t"/>
              </v:shape>
            </v:group>
            <v:group style="position:absolute;left:322;top:10260;width:2;height:5922" coordorigin="322,10260" coordsize="2,5922">
              <v:shape style="position:absolute;left:322;top:10260;width:2;height:5922" coordorigin="322,10260" coordsize="0,5922" path="m322,16182l322,10260e" filled="f" stroked="t" strokeweight=".715958pt" strokecolor="#575757">
                <v:path arrowok="t"/>
              </v:shape>
            </v:group>
            <v:group style="position:absolute;left:1012;top:11170;width:2;height:718" coordorigin="1012,11170" coordsize="2,718">
              <v:shape style="position:absolute;left:1012;top:11170;width:2;height:718" coordorigin="1012,11170" coordsize="0,718" path="m1012,11888l1012,11170e" filled="f" stroked="t" strokeweight=".238653pt" strokecolor="#3B3B3B">
                <v:path arrowok="t"/>
              </v:shape>
            </v:group>
            <v:group style="position:absolute;left:310;top:11409;width:5303;height:2" coordorigin="310,11409" coordsize="5303,2">
              <v:shape style="position:absolute;left:310;top:11409;width:5303;height:2" coordorigin="310,11409" coordsize="5303,0" path="m310,11409l5613,11409e" filled="f" stroked="t" strokeweight=".715958pt" strokecolor="#575757">
                <v:path arrowok="t"/>
              </v:shape>
            </v:group>
            <v:group style="position:absolute;left:1623;top:11160;width:2;height:3529" coordorigin="1623,11160" coordsize="2,3529">
              <v:shape style="position:absolute;left:1623;top:11160;width:2;height:3529" coordorigin="1623,11160" coordsize="0,3529" path="m1623,14689l1623,11160e" filled="f" stroked="t" strokeweight=".715958pt" strokecolor="#5B5B5B">
                <v:path arrowok="t"/>
              </v:shape>
            </v:group>
            <v:group style="position:absolute;left:5556;top:11404;width:606;height:2" coordorigin="5556,11404" coordsize="606,2">
              <v:shape style="position:absolute;left:5556;top:11404;width:606;height:2" coordorigin="5556,11404" coordsize="606,0" path="m5556,11404l6162,11404e" filled="f" stroked="t" strokeweight=".477306pt" strokecolor="#2B2B2B">
                <v:path arrowok="t"/>
              </v:shape>
            </v:group>
            <v:group style="position:absolute;left:6105;top:11400;width:606;height:2" coordorigin="6105,11400" coordsize="606,2">
              <v:shape style="position:absolute;left:6105;top:11400;width:606;height:2" coordorigin="6105,11400" coordsize="606,0" path="m6105,11400l6711,11400e" filled="f" stroked="t" strokeweight=".715958pt" strokecolor="#545454">
                <v:path arrowok="t"/>
              </v:shape>
            </v:group>
            <v:group style="position:absolute;left:6358;top:11402;width:544;height:2" coordorigin="6358,11402" coordsize="544,2">
              <v:shape style="position:absolute;left:6358;top:11402;width:544;height:2" coordorigin="6358,11402" coordsize="544,0" path="m6358,11402l6902,11402e" filled="f" stroked="t" strokeweight=".954611pt" strokecolor="#676767">
                <v:path arrowok="t"/>
              </v:shape>
            </v:group>
            <v:group style="position:absolute;left:6811;top:11400;width:305;height:2" coordorigin="6811,11400" coordsize="305,2">
              <v:shape style="position:absolute;left:6811;top:11400;width:305;height:2" coordorigin="6811,11400" coordsize="305,0" path="m6811,11400l7117,11400e" filled="f" stroked="t" strokeweight=".477306pt" strokecolor="#444444">
                <v:path arrowok="t"/>
              </v:shape>
            </v:group>
            <v:group style="position:absolute;left:7059;top:11400;width:587;height:2" coordorigin="7059,11400" coordsize="587,2">
              <v:shape style="position:absolute;left:7059;top:11400;width:587;height:2" coordorigin="7059,11400" coordsize="587,0" path="m7059,11400l7646,11400e" filled="f" stroked="t" strokeweight=".477306pt" strokecolor="#232323">
                <v:path arrowok="t"/>
              </v:shape>
            </v:group>
            <v:group style="position:absolute;left:7303;top:11155;width:2;height:4074" coordorigin="7303,11155" coordsize="2,4074">
              <v:shape style="position:absolute;left:7303;top:11155;width:2;height:4074" coordorigin="7303,11155" coordsize="0,4074" path="m7303,15230l7303,11155e" filled="f" stroked="t" strokeweight=".715958pt" strokecolor="#4F4F4F">
                <v:path arrowok="t"/>
              </v:shape>
            </v:group>
            <v:group style="position:absolute;left:7589;top:11397;width:439;height:2" coordorigin="7589,11397" coordsize="439,2">
              <v:shape style="position:absolute;left:7589;top:11397;width:439;height:2" coordorigin="7589,11397" coordsize="439,0" path="m7589,11397l8028,11397e" filled="f" stroked="t" strokeweight=".477306pt" strokecolor="#4B4B4B">
                <v:path arrowok="t"/>
              </v:shape>
            </v:group>
            <v:group style="position:absolute;left:7876;top:11395;width:3728;height:2" coordorigin="7876,11395" coordsize="3728,2">
              <v:shape style="position:absolute;left:7876;top:11395;width:3728;height:2" coordorigin="7876,11395" coordsize="3728,0" path="m7876,11395l11603,11395e" filled="f" stroked="t" strokeweight=".954611pt" strokecolor="#4F4F4F">
                <v:path arrowok="t"/>
              </v:shape>
            </v:group>
            <v:group style="position:absolute;left:1012;top:11888;width:2;height:1532" coordorigin="1012,11888" coordsize="2,1532">
              <v:shape style="position:absolute;left:1012;top:11888;width:2;height:1532" coordorigin="1012,11888" coordsize="0,1532" path="m1012,13420l1012,11888e" filled="f" stroked="t" strokeweight=".238653pt" strokecolor="#000000">
                <v:path arrowok="t"/>
              </v:shape>
            </v:group>
            <v:group style="position:absolute;left:1618;top:11859;width:2;height:431" coordorigin="1618,11859" coordsize="2,431">
              <v:shape style="position:absolute;left:1618;top:11859;width:2;height:431" coordorigin="1618,11859" coordsize="0,431" path="m1618,12290l1618,11859e" filled="f" stroked="t" strokeweight=".477306pt" strokecolor="#3B3B3B">
                <v:path arrowok="t"/>
              </v:shape>
            </v:group>
            <v:group style="position:absolute;left:7298;top:11859;width:2;height:431" coordorigin="7298,11859" coordsize="2,431">
              <v:shape style="position:absolute;left:7298;top:11859;width:2;height:431" coordorigin="7298,11859" coordsize="0,431" path="m7298,12290l7298,11859e" filled="f" stroked="t" strokeweight=".477306pt" strokecolor="#2F2F2F">
                <v:path arrowok="t"/>
              </v:shape>
            </v:group>
            <v:group style="position:absolute;left:11601;top:11859;width:2;height:555" coordorigin="11601,11859" coordsize="2,555">
              <v:shape style="position:absolute;left:11601;top:11859;width:2;height:555" coordorigin="11601,11859" coordsize="0,555" path="m11601,12415l11601,11859e" filled="f" stroked="t" strokeweight=".477306pt" strokecolor="#747474">
                <v:path arrowok="t"/>
              </v:shape>
            </v:group>
            <v:group style="position:absolute;left:2191;top:12079;width:2;height:665" coordorigin="2191,12079" coordsize="2,665">
              <v:shape style="position:absolute;left:2191;top:12079;width:2;height:665" coordorigin="2191,12079" coordsize="0,665" path="m2191,12745l2191,12079e" filled="f" stroked="t" strokeweight=".477306pt" strokecolor="#383838">
                <v:path arrowok="t"/>
              </v:shape>
            </v:group>
            <v:group style="position:absolute;left:11601;top:12233;width:2;height:182" coordorigin="11601,12233" coordsize="2,182">
              <v:shape style="position:absolute;left:11601;top:12233;width:2;height:182" coordorigin="11601,12233" coordsize="0,182" path="m11601,12415l11601,12233e" filled="f" stroked="t" strokeweight=".477306pt" strokecolor="#8C8C8C">
                <v:path arrowok="t"/>
              </v:shape>
            </v:group>
            <v:group style="position:absolute;left:1623;top:12266;width:2;height:685" coordorigin="1623,12266" coordsize="2,685">
              <v:shape style="position:absolute;left:1623;top:12266;width:2;height:685" coordorigin="1623,12266" coordsize="0,685" path="m1623,12951l1623,12266e" filled="f" stroked="t" strokeweight=".954611pt" strokecolor="#707070">
                <v:path arrowok="t"/>
              </v:shape>
            </v:group>
            <v:group style="position:absolute;left:11570;top:12415;width:2;height:2729" coordorigin="11570,12415" coordsize="2,2729">
              <v:shape style="position:absolute;left:11570;top:12415;width:2;height:2729" coordorigin="11570,12415" coordsize="0,2729" path="m11570,15144l11570,12415e" filled="f" stroked="t" strokeweight=".238653pt" strokecolor="#000000">
                <v:path arrowok="t"/>
              </v:shape>
            </v:group>
            <v:group style="position:absolute;left:2188;top:12798;width:2;height:469" coordorigin="2188,12798" coordsize="2,469">
              <v:shape style="position:absolute;left:2188;top:12798;width:2;height:469" coordorigin="2188,12798" coordsize="0,469" path="m2188,13267l2188,12798e" filled="f" stroked="t" strokeweight=".954611pt" strokecolor="#707070">
                <v:path arrowok="t"/>
              </v:shape>
            </v:group>
            <v:group style="position:absolute;left:1623;top:13157;width:2;height:292" coordorigin="1623,13157" coordsize="2,292">
              <v:shape style="position:absolute;left:1623;top:13157;width:2;height:292" coordorigin="1623,13157" coordsize="0,292" path="m1623,13449l1623,13157e" filled="f" stroked="t" strokeweight=".477306pt" strokecolor="#3F3F3F">
                <v:path arrowok="t"/>
              </v:shape>
            </v:group>
            <v:group style="position:absolute;left:2193;top:13248;width:2;height:201" coordorigin="2193,13248" coordsize="2,201">
              <v:shape style="position:absolute;left:2193;top:13248;width:2;height:201" coordorigin="2193,13248" coordsize="0,201" path="m2193,13449l2193,13248e" filled="f" stroked="t" strokeweight=".477306pt" strokecolor="#383838">
                <v:path arrowok="t"/>
              </v:shape>
            </v:group>
            <v:group style="position:absolute;left:296;top:13415;width:1332;height:2" coordorigin="296,13415" coordsize="1332,2">
              <v:shape style="position:absolute;left:296;top:13415;width:1332;height:2" coordorigin="296,13415" coordsize="1332,0" path="m296,13415l1628,13415e" filled="f" stroked="t" strokeweight=".238653pt" strokecolor="#5B5B5B">
                <v:path arrowok="t"/>
              </v:shape>
            </v:group>
            <v:group style="position:absolute;left:1613;top:13415;width:601;height:2" coordorigin="1613,13415" coordsize="601,2">
              <v:shape style="position:absolute;left:1613;top:13415;width:601;height:2" coordorigin="1613,13415" coordsize="601,0" path="m1613,13415l2215,13415e" filled="f" stroked="t" strokeweight=".238653pt" strokecolor="#383838">
                <v:path arrowok="t"/>
              </v:shape>
            </v:group>
            <v:group style="position:absolute;left:1012;top:13415;width:2;height:369" coordorigin="1012,13415" coordsize="2,369">
              <v:shape style="position:absolute;left:1012;top:13415;width:2;height:369" coordorigin="1012,13415" coordsize="0,369" path="m1012,13784l1012,13415e" filled="f" stroked="t" strokeweight=".238653pt" strokecolor="#646464">
                <v:path arrowok="t"/>
              </v:shape>
            </v:group>
            <v:group style="position:absolute;left:2193;top:13386;width:2;height:2490" coordorigin="2193,13386" coordsize="2,2490">
              <v:shape style="position:absolute;left:2193;top:13386;width:2;height:2490" coordorigin="2193,13386" coordsize="0,2490" path="m2193,15876l2193,13386e" filled="f" stroked="t" strokeweight=".715958pt" strokecolor="#4F4F4F">
                <v:path arrowok="t"/>
              </v:shape>
            </v:group>
            <v:group style="position:absolute;left:1012;top:13784;width:2;height:2384" coordorigin="1012,13784" coordsize="2,2384">
              <v:shape style="position:absolute;left:1012;top:13784;width:2;height:2384" coordorigin="1012,13784" coordsize="0,2384" path="m1012,16168l1012,13784e" filled="f" stroked="t" strokeweight=".238653pt" strokecolor="#000000">
                <v:path arrowok="t"/>
              </v:shape>
            </v:group>
            <v:group style="position:absolute;left:1632;top:13755;width:2;height:991" coordorigin="1632,13755" coordsize="2,991">
              <v:shape style="position:absolute;left:1632;top:13755;width:2;height:991" coordorigin="1632,13755" coordsize="0,991" path="m1632,14746l1632,13755e" filled="f" stroked="t" strokeweight=".715958pt" strokecolor="#5B5B5B">
                <v:path arrowok="t"/>
              </v:shape>
            </v:group>
            <v:group style="position:absolute;left:2162;top:14148;width:2;height:2020" coordorigin="2162,14148" coordsize="2,2020">
              <v:shape style="position:absolute;left:2162;top:14148;width:2;height:2020" coordorigin="2162,14148" coordsize="0,2020" path="m2162,16168l2162,14148e" filled="f" stroked="t" strokeweight=".238653pt" strokecolor="#000000">
                <v:path arrowok="t"/>
              </v:shape>
            </v:group>
            <v:group style="position:absolute;left:7312;top:12285;width:2;height:2461" coordorigin="7312,12285" coordsize="2,2461">
              <v:shape style="position:absolute;left:7312;top:12285;width:2;height:2461" coordorigin="7312,12285" coordsize="0,2461" path="m7312,14746l7312,12285e" filled="f" stroked="t" strokeweight=".715958pt" strokecolor="#545454">
                <v:path arrowok="t"/>
              </v:shape>
            </v:group>
            <v:group style="position:absolute;left:7312;top:14502;width:2;height:182" coordorigin="7312,14502" coordsize="2,182">
              <v:shape style="position:absolute;left:7312;top:14502;width:2;height:182" coordorigin="7312,14502" coordsize="0,182" path="m7312,14684l7312,14502e" filled="f" stroked="t" strokeweight=".715958pt" strokecolor="#3F3F3F">
                <v:path arrowok="t"/>
              </v:shape>
            </v:group>
            <v:group style="position:absolute;left:329;top:14626;width:2;height:120" coordorigin="329,14626" coordsize="2,120">
              <v:shape style="position:absolute;left:329;top:14626;width:2;height:120" coordorigin="329,14626" coordsize="0,120" path="m329,14746l329,14626e" filled="f" stroked="t" strokeweight=".477306pt" strokecolor="#232323">
                <v:path arrowok="t"/>
              </v:shape>
            </v:group>
            <v:group style="position:absolute;left:1637;top:14689;width:2;height:249" coordorigin="1637,14689" coordsize="2,249">
              <v:shape style="position:absolute;left:1637;top:14689;width:2;height:249" coordorigin="1637,14689" coordsize="0,249" path="m1637,14938l1637,14689e" filled="f" stroked="t" strokeweight=".477306pt" strokecolor="#2F2F2F">
                <v:path arrowok="t"/>
              </v:shape>
            </v:group>
            <v:group style="position:absolute;left:7322;top:12285;width:2;height:3888" coordorigin="7322,12285" coordsize="2,3888">
              <v:shape style="position:absolute;left:7322;top:12285;width:2;height:3888" coordorigin="7322,12285" coordsize="0,3888" path="m7322,16173l7322,12285e" filled="f" stroked="t" strokeweight=".954611pt" strokecolor="#4F4F4F">
                <v:path arrowok="t"/>
              </v:shape>
            </v:group>
            <v:group style="position:absolute;left:1642;top:14880;width:2;height:292" coordorigin="1642,14880" coordsize="2,292">
              <v:shape style="position:absolute;left:1642;top:14880;width:2;height:292" coordorigin="1642,14880" coordsize="0,292" path="m1642,15172l1642,14880e" filled="f" stroked="t" strokeweight=".954611pt" strokecolor="#646464">
                <v:path arrowok="t"/>
              </v:shape>
            </v:group>
            <v:group style="position:absolute;left:332;top:15115;width:2;height:1082" coordorigin="332,15115" coordsize="2,1082">
              <v:shape style="position:absolute;left:332;top:15115;width:2;height:1082" coordorigin="332,15115" coordsize="0,1082" path="m332,16197l332,15115e" filled="f" stroked="t" strokeweight=".715958pt" strokecolor="#4F4F4F">
                <v:path arrowok="t"/>
              </v:shape>
            </v:group>
            <v:group style="position:absolute;left:329;top:16182;width:9923;height:2" coordorigin="329,16182" coordsize="9923,2">
              <v:shape style="position:absolute;left:329;top:16182;width:9923;height:2" coordorigin="329,16182" coordsize="9923,0" path="m329,16182l10253,16182e" filled="f" stroked="t" strokeweight=".715958pt" strokecolor="#5B5B5B">
                <v:path arrowok="t"/>
              </v:shape>
            </v:group>
            <v:group style="position:absolute;left:1642;top:15115;width:2;height:1072" coordorigin="1642,15115" coordsize="2,1072">
              <v:shape style="position:absolute;left:1642;top:15115;width:2;height:1072" coordorigin="1642,15115" coordsize="0,1072" path="m1642,16187l1642,15115e" filled="f" stroked="t" strokeweight=".477306pt" strokecolor="#4F4F4F">
                <v:path arrowok="t"/>
              </v:shape>
            </v:group>
            <v:group style="position:absolute;left:3780;top:16175;width:978;height:2" coordorigin="3780,16175" coordsize="978,2">
              <v:shape style="position:absolute;left:3780;top:16175;width:978;height:2" coordorigin="3780,16175" coordsize="978,0" path="m3780,16175l4759,16175e" filled="f" stroked="t" strokeweight=".477306pt" strokecolor="#4F4F4F">
                <v:path arrowok="t"/>
              </v:shape>
            </v:group>
            <v:group style="position:absolute;left:6811;top:16168;width:305;height:2" coordorigin="6811,16168" coordsize="305,2">
              <v:shape style="position:absolute;left:6811;top:16168;width:305;height:2" coordorigin="6811,16168" coordsize="305,0" path="m6811,16168l7117,16168e" filled="f" stroked="t" strokeweight=".477306pt" strokecolor="#444444">
                <v:path arrowok="t"/>
              </v:shape>
            </v:group>
            <v:group style="position:absolute;left:7059;top:16168;width:277;height:2" coordorigin="7059,16168" coordsize="277,2">
              <v:shape style="position:absolute;left:7059;top:16168;width:277;height:2" coordorigin="7059,16168" coordsize="277,0" path="m7059,16168l7336,16168e" filled="f" stroked="t" strokeweight=".477306pt" strokecolor="#2F2F2F">
                <v:path arrowok="t"/>
              </v:shape>
            </v:group>
            <v:group style="position:absolute;left:2673;top:16170;width:8969;height:2" coordorigin="2673,16170" coordsize="8969,2">
              <v:shape style="position:absolute;left:2673;top:16170;width:8969;height:2" coordorigin="2673,16170" coordsize="8969,0" path="m2673,16170l11641,16170e" filled="f" stroked="t" strokeweight=".715958pt" strokecolor="#4F4F4F">
                <v:path arrowok="t"/>
              </v:shape>
            </v:group>
            <v:group style="position:absolute;left:10601;top:16163;width:1002;height:2" coordorigin="10601,16163" coordsize="1002,2">
              <v:shape style="position:absolute;left:10601;top:16163;width:1002;height:2" coordorigin="10601,16163" coordsize="1002,0" path="m10601,16163l11603,16163e" filled="f" stroked="t" strokeweight=".477306pt" strokecolor="#232323">
                <v:path arrowok="t"/>
              </v:shape>
            </v:group>
            <v:group style="position:absolute;left:11570;top:15144;width:2;height:1025" coordorigin="11570,15144" coordsize="2,1025">
              <v:shape style="position:absolute;left:11570;top:15144;width:2;height:1025" coordorigin="11570,15144" coordsize="0,1025" path="m11570,16168l11570,15144e" filled="f" stroked="t" strokeweight=".238653pt" strokecolor="#2F2F2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51"/>
          <w:position w:val="2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57" w:lineRule="auto"/>
        <w:ind w:left="2630" w:right="-53" w:firstLine="-2630"/>
        <w:jc w:val="left"/>
        <w:tabs>
          <w:tab w:pos="1260" w:val="left"/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699C"/>
          <w:spacing w:val="0"/>
          <w:w w:val="40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E69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99C"/>
          <w:spacing w:val="0"/>
          <w:w w:val="62"/>
        </w:rPr>
        <w:t>-......._</w:t>
      </w:r>
      <w:r>
        <w:rPr>
          <w:rFonts w:ascii="Times New Roman" w:hAnsi="Times New Roman" w:cs="Times New Roman" w:eastAsia="Times New Roman"/>
          <w:sz w:val="19"/>
          <w:szCs w:val="19"/>
          <w:color w:val="5E69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99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ttin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atLeast"/>
        <w:ind w:left="-25" w:right="1514"/>
        <w:jc w:val="center"/>
        <w:tabs>
          <w:tab w:pos="9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5B5D5D"/>
          <w:spacing w:val="0"/>
          <w:w w:val="189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5B5D5D"/>
          <w:spacing w:val="-11"/>
          <w:w w:val="18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94949"/>
          <w:spacing w:val="0"/>
          <w:w w:val="100"/>
        </w:rPr>
        <w:t>)-</w:t>
      </w:r>
      <w:r>
        <w:rPr>
          <w:rFonts w:ascii="Times New Roman" w:hAnsi="Times New Roman" w:cs="Times New Roman" w:eastAsia="Times New Roman"/>
          <w:sz w:val="7"/>
          <w:szCs w:val="7"/>
          <w:color w:val="494949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7"/>
          <w:szCs w:val="7"/>
          <w:color w:val="494949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94949"/>
          <w:spacing w:val="0"/>
          <w:w w:val="146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494949"/>
          <w:spacing w:val="0"/>
          <w:w w:val="146"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494949"/>
          <w:spacing w:val="2"/>
          <w:w w:val="14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46"/>
        </w:rPr>
        <w:t>;.;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46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12"/>
          <w:w w:val="14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79"/>
        </w:rPr>
        <w:t>....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79"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10"/>
          <w:w w:val="7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E7E7E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7E7E7E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0"/>
          <w:w w:val="46"/>
          <w:b/>
          <w:bCs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90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-9"/>
          <w:w w:val="90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7E7E7E"/>
          <w:spacing w:val="0"/>
          <w:w w:val="157"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7E7E7E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76"/>
        </w:rPr>
        <w:t>.;,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77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516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15" w:after="0" w:line="240" w:lineRule="auto"/>
        <w:ind w:left="189" w:right="1795"/>
        <w:jc w:val="center"/>
        <w:tabs>
          <w:tab w:pos="88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494949"/>
          <w:w w:val="108"/>
        </w:rPr>
        <w:t>...</w:t>
      </w:r>
      <w:r>
        <w:rPr>
          <w:rFonts w:ascii="Arial" w:hAnsi="Arial" w:cs="Arial" w:eastAsia="Arial"/>
          <w:sz w:val="8"/>
          <w:szCs w:val="8"/>
          <w:color w:val="494949"/>
          <w:spacing w:val="-3"/>
          <w:w w:val="108"/>
        </w:rPr>
        <w:t>.</w:t>
      </w:r>
      <w:r>
        <w:rPr>
          <w:rFonts w:ascii="Arial" w:hAnsi="Arial" w:cs="Arial" w:eastAsia="Arial"/>
          <w:sz w:val="8"/>
          <w:szCs w:val="8"/>
          <w:color w:val="494949"/>
          <w:spacing w:val="0"/>
          <w:w w:val="279"/>
        </w:rPr>
        <w:t>,</w:t>
      </w:r>
      <w:r>
        <w:rPr>
          <w:rFonts w:ascii="Arial" w:hAnsi="Arial" w:cs="Arial" w:eastAsia="Arial"/>
          <w:sz w:val="8"/>
          <w:szCs w:val="8"/>
          <w:color w:val="494949"/>
          <w:spacing w:val="0"/>
          <w:w w:val="100"/>
        </w:rPr>
        <w:t>       </w:t>
      </w:r>
      <w:r>
        <w:rPr>
          <w:rFonts w:ascii="Arial" w:hAnsi="Arial" w:cs="Arial" w:eastAsia="Arial"/>
          <w:sz w:val="8"/>
          <w:szCs w:val="8"/>
          <w:color w:val="494949"/>
          <w:spacing w:val="10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8E9090"/>
          <w:spacing w:val="0"/>
          <w:w w:val="100"/>
          <w:i/>
        </w:rPr>
        <w:t>h"</w:t>
      </w:r>
      <w:r>
        <w:rPr>
          <w:rFonts w:ascii="Arial" w:hAnsi="Arial" w:cs="Arial" w:eastAsia="Arial"/>
          <w:sz w:val="8"/>
          <w:szCs w:val="8"/>
          <w:color w:val="8E9090"/>
          <w:spacing w:val="0"/>
          <w:w w:val="100"/>
          <w:i/>
        </w:rPr>
        <w:tab/>
      </w:r>
      <w:r>
        <w:rPr>
          <w:rFonts w:ascii="Arial" w:hAnsi="Arial" w:cs="Arial" w:eastAsia="Arial"/>
          <w:sz w:val="8"/>
          <w:szCs w:val="8"/>
          <w:color w:val="8E9090"/>
          <w:spacing w:val="0"/>
          <w:w w:val="100"/>
          <w:i/>
        </w:rPr>
      </w:r>
      <w:r>
        <w:rPr>
          <w:rFonts w:ascii="Arial" w:hAnsi="Arial" w:cs="Arial" w:eastAsia="Arial"/>
          <w:sz w:val="8"/>
          <w:szCs w:val="8"/>
          <w:color w:val="7E7E7E"/>
          <w:spacing w:val="0"/>
          <w:w w:val="100"/>
        </w:rPr>
        <w:t>•</w:t>
      </w:r>
      <w:r>
        <w:rPr>
          <w:rFonts w:ascii="Arial" w:hAnsi="Arial" w:cs="Arial" w:eastAsia="Arial"/>
          <w:sz w:val="8"/>
          <w:szCs w:val="8"/>
          <w:color w:val="7E7E7E"/>
          <w:spacing w:val="0"/>
          <w:w w:val="100"/>
        </w:rPr>
        <w:t>     </w:t>
      </w:r>
      <w:r>
        <w:rPr>
          <w:rFonts w:ascii="Arial" w:hAnsi="Arial" w:cs="Arial" w:eastAsia="Arial"/>
          <w:sz w:val="8"/>
          <w:szCs w:val="8"/>
          <w:color w:val="7E7E7E"/>
          <w:spacing w:val="20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7E7E7E"/>
          <w:spacing w:val="0"/>
          <w:w w:val="198"/>
        </w:rPr>
        <w:t>,</w:t>
      </w:r>
      <w:r>
        <w:rPr>
          <w:rFonts w:ascii="Arial" w:hAnsi="Arial" w:cs="Arial" w:eastAsia="Arial"/>
          <w:sz w:val="8"/>
          <w:szCs w:val="8"/>
          <w:color w:val="7E7E7E"/>
          <w:spacing w:val="-5"/>
          <w:w w:val="198"/>
        </w:rPr>
        <w:t>.,</w:t>
      </w:r>
      <w:r>
        <w:rPr>
          <w:rFonts w:ascii="Arial" w:hAnsi="Arial" w:cs="Arial" w:eastAsia="Arial"/>
          <w:sz w:val="8"/>
          <w:szCs w:val="8"/>
          <w:color w:val="A3A3A3"/>
          <w:spacing w:val="0"/>
          <w:w w:val="96"/>
        </w:rPr>
        <w:t>•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60" w:right="220"/>
          <w:cols w:num="3" w:equalWidth="0">
            <w:col w:w="505" w:space="1936"/>
            <w:col w:w="3728" w:space="2286"/>
            <w:col w:w="3085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24" w:lineRule="exact"/>
        <w:ind w:left="556" w:right="-16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363636"/>
          <w:spacing w:val="-374"/>
          <w:w w:val="206"/>
          <w:i/>
          <w:position w:val="-7"/>
        </w:rPr>
        <w:t>l</w:t>
      </w:r>
      <w:r>
        <w:rPr>
          <w:rFonts w:ascii="Arial" w:hAnsi="Arial" w:cs="Arial" w:eastAsia="Arial"/>
          <w:sz w:val="15"/>
          <w:szCs w:val="15"/>
          <w:color w:val="363636"/>
          <w:spacing w:val="5"/>
          <w:w w:val="114"/>
          <w:position w:val="-20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4"/>
          <w:position w:val="-20"/>
        </w:rPr>
        <w:t>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7" w:right="434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3.916504pt;margin-top:-6.814826pt;width:87.655995pt;height:72pt;mso-position-horizontal-relative:page;mso-position-vertical-relative:paragraph;z-index:-1509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878787"/>
                      <w:spacing w:val="-1146"/>
                      <w:w w:val="273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060089pt;margin-top:-34.201939pt;width:28.205101pt;height:55pt;mso-position-horizontal-relative:page;mso-position-vertical-relative:paragraph;z-index:-15093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878787"/>
                      <w:spacing w:val="0"/>
                      <w:w w:val="77"/>
                      <w:position w:val="-1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70" w:right="448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200" w:bottom="280" w:left="120" w:right="240"/>
          <w:cols w:num="2" w:equalWidth="0">
            <w:col w:w="1359" w:space="2369"/>
            <w:col w:w="7832"/>
          </w:cols>
        </w:sectPr>
      </w:pPr>
      <w:rPr/>
    </w:p>
    <w:p>
      <w:pPr>
        <w:spacing w:before="0" w:after="0" w:line="201" w:lineRule="exact"/>
        <w:ind w:left="617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3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665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  <w:t>BELE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5"/>
          <w:szCs w:val="15"/>
          <w:color w:val="363636"/>
          <w:spacing w:val="-8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525454"/>
          <w:spacing w:val="6"/>
          <w:w w:val="133"/>
          <w:position w:val="9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  <w:position w:val="9"/>
        </w:rPr>
        <w:t>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4" w:right="-20"/>
        <w:jc w:val="left"/>
        <w:tabs>
          <w:tab w:pos="1500" w:val="left"/>
          <w:tab w:pos="3180" w:val="left"/>
          <w:tab w:pos="548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21.05.2017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5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2"/>
          <w:w w:val="261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02:37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Tel: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156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30" w:lineRule="exact"/>
        <w:ind w:left="138" w:right="4032"/>
        <w:jc w:val="left"/>
        <w:tabs>
          <w:tab w:pos="1520" w:val="left"/>
          <w:tab w:pos="3180" w:val="left"/>
          <w:tab w:pos="4580" w:val="left"/>
          <w:tab w:pos="5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21.05.2017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20"/>
          <w:w w:val="109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3310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F.İBA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Zeytinda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3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Zeytinda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Sağlı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Ocağı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38" w:right="-20"/>
        <w:jc w:val="left"/>
        <w:tabs>
          <w:tab w:pos="1500" w:val="left"/>
          <w:tab w:pos="4300" w:val="left"/>
          <w:tab w:pos="7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Ttlrü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Kundaklama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9" w:lineRule="exact"/>
        <w:ind w:left="138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89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0"/>
          <w:w w:val="89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3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6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4"/>
          <w:position w:val="-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87"/>
          <w:position w:val="-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Husus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Otomobil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3631" w:right="4818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414.988678pt;margin-top:6.863525pt;width:111.046564pt;height:.1pt;mso-position-horizontal-relative:page;mso-position-vertical-relative:paragraph;z-index:-15098" coordorigin="8300,137" coordsize="2221,2">
            <v:shape style="position:absolute;left:8300;top:137;width:2221;height:2" coordorigin="8300,137" coordsize="2221,0" path="m8300,137l10521,137e" filled="f" stroked="t" strokeweight=".239324pt" strokecolor="#7474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72"/>
          <w:position w:val="5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72"/>
          <w:position w:val="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8"/>
          <w:w w:val="93"/>
          <w:position w:val="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66"/>
          <w:position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4"/>
          <w:position w:val="5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5"/>
        </w:rPr>
        <w:t>arıne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93"/>
          <w:position w:val="5"/>
        </w:rPr>
        <w:t> </w:t>
      </w:r>
      <w:r>
        <w:rPr>
          <w:rFonts w:ascii="Arial" w:hAnsi="Arial" w:cs="Arial" w:eastAsia="Arial"/>
          <w:sz w:val="52"/>
          <w:szCs w:val="52"/>
          <w:color w:val="525454"/>
          <w:spacing w:val="10"/>
          <w:w w:val="41"/>
          <w:position w:val="-1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81"/>
          <w:position w:val="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5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5"/>
          <w:w w:val="96"/>
          <w:position w:val="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8"/>
          <w:w w:val="90"/>
          <w:position w:val="5"/>
        </w:rPr>
        <w:t>A</w:t>
      </w:r>
      <w:r>
        <w:rPr>
          <w:rFonts w:ascii="Arial" w:hAnsi="Arial" w:cs="Arial" w:eastAsia="Arial"/>
          <w:sz w:val="52"/>
          <w:szCs w:val="52"/>
          <w:color w:val="525454"/>
          <w:spacing w:val="14"/>
          <w:w w:val="51"/>
          <w:position w:val="-1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0"/>
          <w:position w:val="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84"/>
          <w:position w:val="5"/>
        </w:rPr>
        <w:t>sn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5"/>
        </w:rPr>
        <w:t> </w:t>
      </w:r>
      <w:r>
        <w:rPr>
          <w:rFonts w:ascii="Arial" w:hAnsi="Arial" w:cs="Arial" w:eastAsia="Arial"/>
          <w:sz w:val="52"/>
          <w:szCs w:val="52"/>
          <w:color w:val="9A9A9A"/>
          <w:spacing w:val="-58"/>
          <w:w w:val="51"/>
          <w:position w:val="-1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8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  <w:position w:val="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86"/>
          <w:position w:val="5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5"/>
          <w:w w:val="86"/>
          <w:position w:val="5"/>
        </w:rPr>
        <w:t> </w:t>
      </w:r>
      <w:r>
        <w:rPr>
          <w:rFonts w:ascii="Arial" w:hAnsi="Arial" w:cs="Arial" w:eastAsia="Arial"/>
          <w:sz w:val="52"/>
          <w:szCs w:val="52"/>
          <w:color w:val="1F1F1F"/>
          <w:spacing w:val="0"/>
          <w:w w:val="30"/>
          <w:position w:val="-19"/>
        </w:rPr>
        <w:t>ı</w:t>
      </w:r>
      <w:r>
        <w:rPr>
          <w:rFonts w:ascii="Arial" w:hAnsi="Arial" w:cs="Arial" w:eastAsia="Arial"/>
          <w:sz w:val="52"/>
          <w:szCs w:val="52"/>
          <w:color w:val="1F1F1F"/>
          <w:spacing w:val="0"/>
          <w:w w:val="30"/>
          <w:position w:val="-19"/>
        </w:rPr>
        <w:t> </w:t>
      </w:r>
      <w:r>
        <w:rPr>
          <w:rFonts w:ascii="Arial" w:hAnsi="Arial" w:cs="Arial" w:eastAsia="Arial"/>
          <w:sz w:val="52"/>
          <w:szCs w:val="52"/>
          <w:color w:val="1F1F1F"/>
          <w:spacing w:val="8"/>
          <w:w w:val="30"/>
          <w:position w:val="-19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13"/>
          <w:position w:val="5"/>
        </w:rPr>
        <w:t>D</w:t>
      </w:r>
      <w:r>
        <w:rPr>
          <w:rFonts w:ascii="Arial" w:hAnsi="Arial" w:cs="Arial" w:eastAsia="Arial"/>
          <w:sz w:val="17"/>
          <w:szCs w:val="17"/>
          <w:color w:val="363636"/>
          <w:spacing w:val="1"/>
          <w:w w:val="113"/>
          <w:position w:val="5"/>
        </w:rPr>
        <w:t>i</w:t>
      </w:r>
      <w:r>
        <w:rPr>
          <w:rFonts w:ascii="Arial" w:hAnsi="Arial" w:cs="Arial" w:eastAsia="Arial"/>
          <w:sz w:val="17"/>
          <w:szCs w:val="17"/>
          <w:color w:val="525454"/>
          <w:spacing w:val="0"/>
          <w:w w:val="93"/>
          <w:position w:val="5"/>
        </w:rPr>
        <w:t>ger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8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02:52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98" w:lineRule="exact"/>
        <w:ind w:right="3621"/>
        <w:jc w:val="righ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363636"/>
          <w:spacing w:val="3"/>
          <w:w w:val="56"/>
          <w:position w:val="-22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525454"/>
          <w:spacing w:val="0"/>
          <w:w w:val="51"/>
          <w:position w:val="-22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38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9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TUNÇ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8"/>
          <w:w w:val="3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1"/>
          <w:w w:val="104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Yüksel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KAHRAMAN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73" w:right="-20"/>
        <w:jc w:val="left"/>
        <w:tabs>
          <w:tab w:pos="482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73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7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7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38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02:50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3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1"/>
          <w:position w:val="0"/>
        </w:rPr>
        <w:t>373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38" w:right="-20"/>
        <w:jc w:val="left"/>
        <w:tabs>
          <w:tab w:pos="4740" w:val="left"/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767" w:right="-20"/>
        <w:jc w:val="left"/>
        <w:tabs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4743" w:right="-20"/>
        <w:jc w:val="left"/>
        <w:tabs>
          <w:tab w:pos="7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23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02:50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162" w:lineRule="exact"/>
        <w:ind w:left="2182" w:right="-20"/>
        <w:jc w:val="left"/>
        <w:tabs>
          <w:tab w:pos="474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6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-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-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6"/>
        </w:rPr>
        <w:t>Doğa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6"/>
          <w:position w:val="-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2"/>
          <w:w w:val="96"/>
          <w:position w:val="-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6"/>
        </w:rPr>
        <w:t>az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6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  <w:position w:val="-6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119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25454"/>
          <w:spacing w:val="0"/>
          <w:w w:val="155"/>
          <w:position w:val="-2"/>
        </w:rPr>
        <w:t>1--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38" w:right="-20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Ya,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-4"/>
          <w:w w:val="11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9"/>
          <w:position w:val="1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1"/>
        </w:rPr>
        <w:t>ı.rıkı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1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6" w:lineRule="exact"/>
        <w:ind w:left="143" w:right="2837" w:firstLine="-14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dumaıılı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kilde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2230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3" w:lineRule="exact"/>
        <w:ind w:left="138" w:right="-20"/>
        <w:jc w:val="left"/>
        <w:tabs>
          <w:tab w:pos="2160" w:val="left"/>
          <w:tab w:pos="4740" w:val="left"/>
          <w:tab w:pos="6700" w:val="left"/>
          <w:tab w:pos="8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yapılmıştır.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5091" w:right="4293"/>
        <w:jc w:val="center"/>
        <w:tabs>
          <w:tab w:pos="6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363636"/>
          <w:spacing w:val="0"/>
          <w:w w:val="166"/>
        </w:rPr>
        <w:t>ı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lO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1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VHJ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Tofa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Şahi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</w:rPr>
        <w:t>hu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otomobil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görm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5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tlir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Tahmi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143" w:right="6203" w:firstLine="-5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7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2"/>
          <w:w w:val="169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tetldkte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baş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ngıcının3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VHJ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Tofa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Şahi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husus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otomobilde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2182" w:right="71" w:firstLine="-2039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TUNÇ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jandarm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rinin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beyanına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alkoli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vatanda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kendisine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kundaklayara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çıkardığı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43" w:right="-20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2"/>
          <w:w w:val="4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6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66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1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162848pt;margin-top:5.216103pt;width:10.252594pt;height:17pt;mso-position-horizontal-relative:page;mso-position-vertical-relative:paragraph;z-index:-15096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363636"/>
                      <w:spacing w:val="0"/>
                      <w:w w:val="74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363636"/>
                      <w:spacing w:val="-38"/>
                      <w:w w:val="7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525454"/>
                      <w:spacing w:val="-25"/>
                      <w:w w:val="7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26" w:lineRule="exact"/>
        <w:ind w:left="138" w:right="6148" w:firstLine="450"/>
        <w:jc w:val="left"/>
        <w:tabs>
          <w:tab w:pos="2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7"/>
          <w:w w:val="87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8"/>
        </w:rPr>
        <w:t>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edilmişti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Te: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2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1" w:after="0" w:line="240" w:lineRule="auto"/>
        <w:ind w:left="143" w:right="-20"/>
        <w:jc w:val="left"/>
        <w:tabs>
          <w:tab w:pos="2200" w:val="left"/>
          <w:tab w:pos="6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</w:rPr>
        <w:t>:21.0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6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7"/>
          <w:w w:val="10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4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9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03:48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239" w:right="-20"/>
        <w:jc w:val="left"/>
        <w:tabs>
          <w:tab w:pos="1040" w:val="left"/>
          <w:tab w:pos="1560" w:val="left"/>
          <w:tab w:pos="8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40"/>
        </w:sectPr>
      </w:pPr>
      <w:rPr/>
    </w:p>
    <w:p>
      <w:pPr>
        <w:spacing w:before="34" w:after="0" w:line="240" w:lineRule="auto"/>
        <w:ind w:left="2331" w:right="-74"/>
        <w:jc w:val="left"/>
        <w:tabs>
          <w:tab w:pos="4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327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70"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2"/>
          <w:w w:val="7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43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43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16"/>
          <w:w w:val="43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67"/>
        </w:rPr>
        <w:t>MaYIS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67"/>
        </w:rPr>
        <w:t>  </w:t>
      </w:r>
      <w:r>
        <w:rPr>
          <w:rFonts w:ascii="Arial" w:hAnsi="Arial" w:cs="Arial" w:eastAsia="Arial"/>
          <w:sz w:val="16"/>
          <w:szCs w:val="16"/>
          <w:color w:val="363636"/>
          <w:spacing w:val="15"/>
          <w:w w:val="6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7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102" w:lineRule="exact"/>
        <w:ind w:left="115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8.578522pt;margin-top:5.123336pt;width:36.290802pt;height:52pt;mso-position-horizontal-relative:page;mso-position-vertical-relative:paragraph;z-index:-15095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rPr>
                      <w:rFonts w:ascii="Times New Roman" w:hAnsi="Times New Roman" w:cs="Times New Roman" w:eastAsia="Times New Roman"/>
                      <w:sz w:val="104"/>
                      <w:szCs w:val="10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4"/>
                      <w:szCs w:val="104"/>
                      <w:color w:val="3B4489"/>
                      <w:spacing w:val="0"/>
                      <w:w w:val="69"/>
                    </w:rPr>
                    <w:t>c::</w:t>
                  </w:r>
                  <w:r>
                    <w:rPr>
                      <w:rFonts w:ascii="Times New Roman" w:hAnsi="Times New Roman" w:cs="Times New Roman" w:eastAsia="Times New Roman"/>
                      <w:sz w:val="104"/>
                      <w:szCs w:val="10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696B6B"/>
          <w:spacing w:val="0"/>
          <w:w w:val="52"/>
          <w:i/>
          <w:position w:val="-12"/>
        </w:rPr>
        <w:t>1.</w:t>
      </w:r>
      <w:r>
        <w:rPr>
          <w:rFonts w:ascii="Times New Roman" w:hAnsi="Times New Roman" w:cs="Times New Roman" w:eastAsia="Times New Roman"/>
          <w:sz w:val="24"/>
          <w:szCs w:val="24"/>
          <w:color w:val="696B6B"/>
          <w:spacing w:val="0"/>
          <w:w w:val="52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96B6B"/>
          <w:spacing w:val="5"/>
          <w:w w:val="52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-2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-23"/>
          <w:w w:val="102"/>
          <w:position w:val="-1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-1"/>
          <w:w w:val="89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105"/>
          <w:position w:val="-12"/>
        </w:rPr>
        <w:t>29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5"/>
          <w:w w:val="105"/>
          <w:position w:val="-12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-13"/>
          <w:w w:val="145"/>
          <w:position w:val="-1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21"/>
          <w:w w:val="97"/>
          <w:position w:val="-12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0"/>
          <w:w w:val="61"/>
          <w:position w:val="-12"/>
        </w:rPr>
        <w:t>:.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-17"/>
          <w:w w:val="62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0"/>
          <w:w w:val="98"/>
          <w:position w:val="-12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45"/>
          <w:position w:val="-12"/>
        </w:rPr>
        <w:t>.•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-1"/>
          <w:w w:val="100"/>
          <w:position w:val="-12"/>
        </w:rPr>
        <w:t> </w:t>
      </w:r>
      <w:r>
        <w:rPr>
          <w:rFonts w:ascii="Arial" w:hAnsi="Arial" w:cs="Arial" w:eastAsia="Arial"/>
          <w:sz w:val="9"/>
          <w:szCs w:val="9"/>
          <w:color w:val="9A9A9A"/>
          <w:spacing w:val="0"/>
          <w:w w:val="197"/>
          <w:position w:val="-12"/>
        </w:rPr>
        <w:t>)</w:t>
      </w:r>
      <w:r>
        <w:rPr>
          <w:rFonts w:ascii="Arial" w:hAnsi="Arial" w:cs="Arial" w:eastAsia="Arial"/>
          <w:sz w:val="9"/>
          <w:szCs w:val="9"/>
          <w:color w:val="9A9A9A"/>
          <w:spacing w:val="0"/>
          <w:w w:val="196"/>
          <w:position w:val="-12"/>
        </w:rPr>
        <w:t>t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40"/>
          <w:cols w:num="2" w:equalWidth="0">
            <w:col w:w="6358" w:space="2530"/>
            <w:col w:w="2672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1211"/>
        <w:jc w:val="right"/>
        <w:tabs>
          <w:tab w:pos="1020" w:val="left"/>
        </w:tabs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878787"/>
          <w:spacing w:val="0"/>
          <w:w w:val="85"/>
        </w:rPr>
        <w:t>.•</w:t>
      </w:r>
      <w:r>
        <w:rPr>
          <w:rFonts w:ascii="Times New Roman" w:hAnsi="Times New Roman" w:cs="Times New Roman" w:eastAsia="Times New Roman"/>
          <w:sz w:val="13"/>
          <w:szCs w:val="13"/>
          <w:color w:val="878787"/>
          <w:spacing w:val="-1"/>
          <w:w w:val="8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78787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87878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78787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8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-14"/>
          <w:w w:val="84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9A9A9A"/>
          <w:spacing w:val="0"/>
          <w:w w:val="58"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9A9A9A"/>
          <w:spacing w:val="0"/>
          <w:w w:val="57"/>
        </w:rPr>
        <w:t>:.,</w:t>
      </w:r>
      <w:r>
        <w:rPr>
          <w:rFonts w:ascii="Times New Roman" w:hAnsi="Times New Roman" w:cs="Times New Roman" w:eastAsia="Times New Roman"/>
          <w:sz w:val="13"/>
          <w:szCs w:val="13"/>
          <w:color w:val="9A9A9A"/>
          <w:spacing w:val="0"/>
          <w:w w:val="58"/>
        </w:rPr>
        <w:t>_</w:t>
      </w:r>
      <w:r>
        <w:rPr>
          <w:rFonts w:ascii="Times New Roman" w:hAnsi="Times New Roman" w:cs="Times New Roman" w:eastAsia="Times New Roman"/>
          <w:sz w:val="13"/>
          <w:szCs w:val="13"/>
          <w:color w:val="9A9A9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96B6B"/>
          <w:spacing w:val="-20"/>
          <w:w w:val="202"/>
        </w:rPr>
        <w:t>,</w:t>
      </w:r>
      <w:r>
        <w:rPr>
          <w:rFonts w:ascii="Arial" w:hAnsi="Arial" w:cs="Arial" w:eastAsia="Arial"/>
          <w:sz w:val="17"/>
          <w:szCs w:val="17"/>
          <w:color w:val="B3B3B3"/>
          <w:spacing w:val="2"/>
          <w:w w:val="142"/>
          <w:i/>
        </w:rPr>
        <w:t>i</w:t>
      </w:r>
      <w:r>
        <w:rPr>
          <w:rFonts w:ascii="Arial" w:hAnsi="Arial" w:cs="Arial" w:eastAsia="Arial"/>
          <w:sz w:val="17"/>
          <w:szCs w:val="17"/>
          <w:color w:val="9A9A9A"/>
          <w:spacing w:val="0"/>
          <w:w w:val="211"/>
          <w:i/>
        </w:rPr>
        <w:t>'</w:t>
      </w:r>
      <w:r>
        <w:rPr>
          <w:rFonts w:ascii="Arial" w:hAnsi="Arial" w:cs="Arial" w:eastAsia="Arial"/>
          <w:sz w:val="17"/>
          <w:szCs w:val="17"/>
          <w:color w:val="9A9A9A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9A9A9A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5"/>
          <w:w w:val="119"/>
          <w:b/>
          <w:bCs/>
          <w:i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38"/>
          <w:b/>
          <w:bCs/>
          <w:i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10"/>
          <w:w w:val="38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13"/>
          <w:w w:val="72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4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696B6B"/>
          <w:spacing w:val="0"/>
          <w:w w:val="183"/>
        </w:rPr>
        <w:t>1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2" w:lineRule="atLeast"/>
        <w:ind w:left="234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896271pt;margin-top:3.376175pt;width:71.389828pt;height:42.974123pt;mso-position-horizontal-relative:page;mso-position-vertical-relative:paragraph;z-index:-1510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878787"/>
                      <w:spacing w:val="-514"/>
                      <w:w w:val="600"/>
                      <w:position w:val="3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96B6B"/>
                      <w:spacing w:val="0"/>
                      <w:w w:val="99"/>
                      <w:position w:val="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96B6B"/>
                      <w:spacing w:val="-61"/>
                      <w:w w:val="99"/>
                      <w:position w:val="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25454"/>
                      <w:spacing w:val="0"/>
                      <w:w w:val="85"/>
                      <w:position w:val="-2"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25454"/>
                      <w:spacing w:val="-3"/>
                      <w:w w:val="100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25454"/>
                      <w:spacing w:val="0"/>
                      <w:w w:val="100"/>
                      <w:position w:val="-2"/>
                    </w:rPr>
                    <w:t>·.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25454"/>
                      <w:spacing w:val="0"/>
                      <w:w w:val="100"/>
                      <w:position w:val="-2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525454"/>
                      <w:spacing w:val="13"/>
                      <w:w w:val="100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696B6B"/>
                      <w:spacing w:val="0"/>
                      <w:w w:val="137"/>
                      <w:position w:val="3"/>
                    </w:rPr>
                    <w:t>"'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525454"/>
          <w:spacing w:val="0"/>
          <w:w w:val="145"/>
        </w:rPr>
        <w:t>ltfa!y</w:t>
      </w:r>
      <w:r>
        <w:rPr>
          <w:rFonts w:ascii="Arial" w:hAnsi="Arial" w:cs="Arial" w:eastAsia="Arial"/>
          <w:sz w:val="20"/>
          <w:szCs w:val="20"/>
          <w:color w:val="525454"/>
          <w:spacing w:val="12"/>
          <w:w w:val="14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96B6B"/>
          <w:spacing w:val="0"/>
          <w:w w:val="100"/>
        </w:rPr>
        <w:t>Kuı</w:t>
      </w:r>
      <w:r>
        <w:rPr>
          <w:rFonts w:ascii="Times New Roman" w:hAnsi="Times New Roman" w:cs="Times New Roman" w:eastAsia="Times New Roman"/>
          <w:sz w:val="25"/>
          <w:szCs w:val="25"/>
          <w:color w:val="696B6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96B6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696B6B"/>
          <w:spacing w:val="2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96B6B"/>
          <w:spacing w:val="0"/>
          <w:w w:val="100"/>
        </w:rPr>
        <w:t>Böll".!e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40"/>
        </w:sectPr>
      </w:pPr>
      <w:rPr/>
    </w:p>
    <w:p>
      <w:pPr>
        <w:spacing w:before="0" w:after="0" w:line="289" w:lineRule="atLeast"/>
        <w:ind w:left="15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5" w:lineRule="atLeast"/>
        <w:ind w:left="134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525454"/>
          <w:spacing w:val="-3"/>
          <w:w w:val="130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525454"/>
          <w:spacing w:val="-83"/>
          <w:w w:val="129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525454"/>
          <w:spacing w:val="0"/>
          <w:w w:val="123"/>
        </w:rPr>
        <w:t>K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25454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525454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0"/>
          <w:szCs w:val="20"/>
          <w:color w:val="525454"/>
          <w:spacing w:val="8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525454"/>
          <w:spacing w:val="0"/>
          <w:w w:val="100"/>
        </w:rPr>
        <w:t>Postc.</w:t>
      </w:r>
      <w:r>
        <w:rPr>
          <w:rFonts w:ascii="Arial" w:hAnsi="Arial" w:cs="Arial" w:eastAsia="Arial"/>
          <w:sz w:val="20"/>
          <w:szCs w:val="20"/>
          <w:color w:val="525454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25454"/>
          <w:spacing w:val="0"/>
          <w:w w:val="119"/>
        </w:rPr>
        <w:t>Grupiı</w:t>
      </w:r>
      <w:r>
        <w:rPr>
          <w:rFonts w:ascii="Arial" w:hAnsi="Arial" w:cs="Arial" w:eastAsia="Arial"/>
          <w:sz w:val="20"/>
          <w:szCs w:val="20"/>
          <w:color w:val="525454"/>
          <w:spacing w:val="0"/>
          <w:w w:val="120"/>
        </w:rPr>
        <w:t>u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0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525454"/>
          <w:spacing w:val="0"/>
          <w:w w:val="100"/>
          <w:position w:val="-2"/>
        </w:rPr>
        <w:t>Arniri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w w:val="88"/>
          <w:position w:val="1"/>
        </w:rPr>
        <w:t>Y</w:t>
      </w:r>
      <w:r>
        <w:rPr>
          <w:rFonts w:ascii="Arial" w:hAnsi="Arial" w:cs="Arial" w:eastAsia="Arial"/>
          <w:sz w:val="19"/>
          <w:szCs w:val="19"/>
          <w:color w:val="363636"/>
          <w:w w:val="89"/>
          <w:position w:val="1"/>
        </w:rPr>
        <w:t>U</w:t>
      </w:r>
      <w:r>
        <w:rPr>
          <w:rFonts w:ascii="Arial" w:hAnsi="Arial" w:cs="Arial" w:eastAsia="Arial"/>
          <w:sz w:val="19"/>
          <w:szCs w:val="19"/>
          <w:color w:val="000000"/>
          <w:w w:val="100"/>
          <w:position w:val="0"/>
        </w:rPr>
      </w:r>
    </w:p>
    <w:p>
      <w:pPr>
        <w:spacing w:before="0" w:after="0" w:line="270" w:lineRule="atLeast"/>
        <w:ind w:left="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-30"/>
          <w:w w:val="11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1"/>
          <w:w w:val="11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5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25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9"/>
          <w:w w:val="12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-43"/>
          <w:w w:val="77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83"/>
        </w:rPr>
        <w:t>.2: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0"/>
          <w:w w:val="184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78787"/>
          <w:spacing w:val="-51"/>
          <w:w w:val="9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47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0"/>
          <w:w w:val="214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91" w:lineRule="exact"/>
        <w:ind w:left="576" w:right="1073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93"/>
          <w:position w:val="-2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419" w:lineRule="exact"/>
        <w:ind w:right="-135"/>
        <w:jc w:val="left"/>
        <w:rPr>
          <w:rFonts w:ascii="Arial" w:hAnsi="Arial" w:cs="Arial" w:eastAsia="Arial"/>
          <w:sz w:val="63"/>
          <w:szCs w:val="63"/>
        </w:rPr>
      </w:pPr>
      <w:rPr/>
      <w:r>
        <w:rPr>
          <w:rFonts w:ascii="Arial" w:hAnsi="Arial" w:cs="Arial" w:eastAsia="Arial"/>
          <w:sz w:val="63"/>
          <w:szCs w:val="63"/>
          <w:color w:val="383B60"/>
          <w:w w:val="62"/>
          <w:position w:val="-15"/>
        </w:rPr>
        <w:t>;ı</w:t>
      </w:r>
      <w:r>
        <w:rPr>
          <w:rFonts w:ascii="Arial" w:hAnsi="Arial" w:cs="Arial" w:eastAsia="Arial"/>
          <w:sz w:val="63"/>
          <w:szCs w:val="63"/>
          <w:color w:val="383B60"/>
          <w:spacing w:val="-136"/>
          <w:w w:val="62"/>
          <w:position w:val="-1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-14"/>
          <w:w w:val="58"/>
          <w:position w:val="3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9A9A9A"/>
          <w:spacing w:val="-28"/>
          <w:w w:val="107"/>
          <w:position w:val="3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-39"/>
          <w:w w:val="141"/>
          <w:position w:val="3"/>
        </w:rPr>
        <w:t>i</w:t>
      </w:r>
      <w:r>
        <w:rPr>
          <w:rFonts w:ascii="Arial" w:hAnsi="Arial" w:cs="Arial" w:eastAsia="Arial"/>
          <w:sz w:val="63"/>
          <w:szCs w:val="63"/>
          <w:color w:val="383B60"/>
          <w:spacing w:val="-126"/>
          <w:w w:val="63"/>
          <w:position w:val="-15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464D74"/>
          <w:spacing w:val="-10"/>
          <w:w w:val="131"/>
          <w:position w:val="3"/>
        </w:rPr>
        <w:t>t</w:t>
      </w:r>
      <w:r>
        <w:rPr>
          <w:rFonts w:ascii="Arial" w:hAnsi="Arial" w:cs="Arial" w:eastAsia="Arial"/>
          <w:sz w:val="63"/>
          <w:szCs w:val="63"/>
          <w:color w:val="383B60"/>
          <w:spacing w:val="-143"/>
          <w:w w:val="62"/>
          <w:position w:val="-15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464D74"/>
          <w:spacing w:val="-34"/>
          <w:w w:val="131"/>
          <w:position w:val="3"/>
        </w:rPr>
        <w:t>l</w:t>
      </w:r>
      <w:r>
        <w:rPr>
          <w:rFonts w:ascii="Arial" w:hAnsi="Arial" w:cs="Arial" w:eastAsia="Arial"/>
          <w:sz w:val="63"/>
          <w:szCs w:val="63"/>
          <w:color w:val="525454"/>
          <w:spacing w:val="-115"/>
          <w:w w:val="39"/>
          <w:position w:val="-15"/>
        </w:rPr>
        <w:t>·</w:t>
      </w:r>
      <w:r>
        <w:rPr>
          <w:rFonts w:ascii="Arial" w:hAnsi="Arial" w:cs="Arial" w:eastAsia="Arial"/>
          <w:sz w:val="63"/>
          <w:szCs w:val="63"/>
          <w:color w:val="363636"/>
          <w:spacing w:val="-135"/>
          <w:w w:val="61"/>
          <w:position w:val="-15"/>
        </w:rPr>
        <w:t>·</w:t>
      </w:r>
      <w:r>
        <w:rPr>
          <w:rFonts w:ascii="Arial" w:hAnsi="Arial" w:cs="Arial" w:eastAsia="Arial"/>
          <w:sz w:val="63"/>
          <w:szCs w:val="63"/>
          <w:color w:val="525454"/>
          <w:spacing w:val="-6"/>
          <w:w w:val="39"/>
          <w:position w:val="-15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-115"/>
          <w:w w:val="141"/>
          <w:position w:val="3"/>
        </w:rPr>
        <w:t>q</w:t>
      </w:r>
      <w:r>
        <w:rPr>
          <w:rFonts w:ascii="Times New Roman" w:hAnsi="Times New Roman" w:cs="Times New Roman" w:eastAsia="Times New Roman"/>
          <w:sz w:val="27"/>
          <w:szCs w:val="27"/>
          <w:color w:val="696B6B"/>
          <w:spacing w:val="0"/>
          <w:w w:val="44"/>
          <w:position w:val="3"/>
        </w:rPr>
        <w:t>!</w:t>
      </w:r>
      <w:r>
        <w:rPr>
          <w:rFonts w:ascii="Times New Roman" w:hAnsi="Times New Roman" w:cs="Times New Roman" w:eastAsia="Times New Roman"/>
          <w:sz w:val="27"/>
          <w:szCs w:val="27"/>
          <w:color w:val="696B6B"/>
          <w:spacing w:val="-41"/>
          <w:w w:val="43"/>
          <w:position w:val="3"/>
        </w:rPr>
        <w:t>ı</w:t>
      </w:r>
      <w:r>
        <w:rPr>
          <w:rFonts w:ascii="Arial" w:hAnsi="Arial" w:cs="Arial" w:eastAsia="Arial"/>
          <w:sz w:val="63"/>
          <w:szCs w:val="63"/>
          <w:color w:val="525454"/>
          <w:spacing w:val="-107"/>
          <w:w w:val="49"/>
          <w:position w:val="-1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96B6B"/>
          <w:spacing w:val="0"/>
          <w:w w:val="44"/>
          <w:position w:val="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696B6B"/>
          <w:spacing w:val="-2"/>
          <w:w w:val="43"/>
          <w:position w:val="3"/>
        </w:rPr>
        <w:t>ı</w:t>
      </w:r>
      <w:r>
        <w:rPr>
          <w:rFonts w:ascii="Arial" w:hAnsi="Arial" w:cs="Arial" w:eastAsia="Arial"/>
          <w:sz w:val="63"/>
          <w:szCs w:val="63"/>
          <w:color w:val="525454"/>
          <w:spacing w:val="0"/>
          <w:w w:val="49"/>
          <w:position w:val="-15"/>
        </w:rPr>
        <w:t>,</w:t>
      </w:r>
      <w:r>
        <w:rPr>
          <w:rFonts w:ascii="Arial" w:hAnsi="Arial" w:cs="Arial" w:eastAsia="Arial"/>
          <w:sz w:val="63"/>
          <w:szCs w:val="63"/>
          <w:color w:val="525454"/>
          <w:spacing w:val="-35"/>
          <w:w w:val="49"/>
          <w:emboss/>
          <w:position w:val="-15"/>
        </w:rPr>
        <w:t>.</w:t>
      </w:r>
      <w:r>
        <w:rPr>
          <w:rFonts w:ascii="Arial" w:hAnsi="Arial" w:cs="Arial" w:eastAsia="Arial"/>
          <w:sz w:val="63"/>
          <w:szCs w:val="63"/>
          <w:color w:val="525454"/>
          <w:spacing w:val="-35"/>
          <w:w w:val="49"/>
          <w:emboss/>
          <w:position w:val="-15"/>
        </w:rPr>
      </w:r>
      <w:r>
        <w:rPr>
          <w:rFonts w:ascii="Arial" w:hAnsi="Arial" w:cs="Arial" w:eastAsia="Arial"/>
          <w:sz w:val="63"/>
          <w:szCs w:val="63"/>
          <w:color w:val="525454"/>
          <w:spacing w:val="-35"/>
          <w:w w:val="49"/>
          <w:position w:val="-15"/>
        </w:rPr>
      </w:r>
      <w:r>
        <w:rPr>
          <w:rFonts w:ascii="Arial" w:hAnsi="Arial" w:cs="Arial" w:eastAsia="Arial"/>
          <w:sz w:val="63"/>
          <w:szCs w:val="63"/>
          <w:color w:val="525454"/>
          <w:spacing w:val="-107"/>
          <w:w w:val="49"/>
          <w:position w:val="-15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696B6B"/>
          <w:spacing w:val="0"/>
          <w:w w:val="66"/>
          <w:position w:val="3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696B6B"/>
          <w:spacing w:val="-52"/>
          <w:w w:val="66"/>
          <w:position w:val="3"/>
        </w:rPr>
        <w:t>t</w:t>
      </w:r>
      <w:r>
        <w:rPr>
          <w:rFonts w:ascii="Arial" w:hAnsi="Arial" w:cs="Arial" w:eastAsia="Arial"/>
          <w:sz w:val="63"/>
          <w:szCs w:val="63"/>
          <w:color w:val="525454"/>
          <w:spacing w:val="-85"/>
          <w:w w:val="49"/>
          <w:position w:val="-15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696B6B"/>
          <w:spacing w:val="-29"/>
          <w:w w:val="67"/>
          <w:position w:val="3"/>
        </w:rPr>
        <w:t>J</w:t>
      </w:r>
      <w:r>
        <w:rPr>
          <w:rFonts w:ascii="Arial" w:hAnsi="Arial" w:cs="Arial" w:eastAsia="Arial"/>
          <w:sz w:val="63"/>
          <w:szCs w:val="63"/>
          <w:color w:val="525454"/>
          <w:spacing w:val="18"/>
          <w:w w:val="49"/>
          <w:position w:val="-15"/>
        </w:rPr>
        <w:t>.</w:t>
      </w:r>
      <w:r>
        <w:rPr>
          <w:rFonts w:ascii="Arial" w:hAnsi="Arial" w:cs="Arial" w:eastAsia="Arial"/>
          <w:sz w:val="63"/>
          <w:szCs w:val="63"/>
          <w:color w:val="B3B3B3"/>
          <w:spacing w:val="18"/>
          <w:w w:val="124"/>
          <w:position w:val="-15"/>
        </w:rPr>
      </w:r>
      <w:r>
        <w:rPr>
          <w:rFonts w:ascii="Arial" w:hAnsi="Arial" w:cs="Arial" w:eastAsia="Arial"/>
          <w:sz w:val="63"/>
          <w:szCs w:val="63"/>
          <w:color w:val="B3B3B3"/>
          <w:spacing w:val="0"/>
          <w:w w:val="124"/>
          <w:emboss/>
          <w:position w:val="-15"/>
        </w:rPr>
        <w:t>.</w:t>
      </w:r>
      <w:r>
        <w:rPr>
          <w:rFonts w:ascii="Arial" w:hAnsi="Arial" w:cs="Arial" w:eastAsia="Arial"/>
          <w:sz w:val="63"/>
          <w:szCs w:val="63"/>
          <w:color w:val="B3B3B3"/>
          <w:spacing w:val="0"/>
          <w:w w:val="124"/>
          <w:emboss/>
          <w:position w:val="-15"/>
        </w:rPr>
      </w:r>
      <w:r>
        <w:rPr>
          <w:rFonts w:ascii="Arial" w:hAnsi="Arial" w:cs="Arial" w:eastAsia="Arial"/>
          <w:sz w:val="63"/>
          <w:szCs w:val="63"/>
          <w:color w:val="B3B3B3"/>
          <w:spacing w:val="0"/>
          <w:w w:val="124"/>
          <w:position w:val="-15"/>
        </w:rPr>
      </w:r>
      <w:r>
        <w:rPr>
          <w:rFonts w:ascii="Arial" w:hAnsi="Arial" w:cs="Arial" w:eastAsia="Arial"/>
          <w:sz w:val="63"/>
          <w:szCs w:val="63"/>
          <w:color w:val="B3B3B3"/>
          <w:spacing w:val="-71"/>
          <w:w w:val="124"/>
          <w:position w:val="-15"/>
        </w:rPr>
        <w:t>.</w:t>
      </w:r>
      <w:r>
        <w:rPr>
          <w:rFonts w:ascii="Arial" w:hAnsi="Arial" w:cs="Arial" w:eastAsia="Arial"/>
          <w:sz w:val="63"/>
          <w:szCs w:val="63"/>
          <w:color w:val="878787"/>
          <w:spacing w:val="0"/>
          <w:w w:val="45"/>
          <w:position w:val="-15"/>
        </w:rPr>
        <w:t>.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0" w:after="0" w:line="74" w:lineRule="atLeast"/>
        <w:ind w:left="99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696B6B"/>
          <w:spacing w:val="0"/>
          <w:w w:val="149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878787"/>
          <w:spacing w:val="0"/>
          <w:w w:val="106"/>
        </w:rPr>
        <w:t>f'l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40"/>
          <w:cols w:num="5" w:equalWidth="0">
            <w:col w:w="806" w:space="1401"/>
            <w:col w:w="1638" w:space="27"/>
            <w:col w:w="1337" w:space="3364"/>
            <w:col w:w="1755" w:space="126"/>
            <w:col w:w="1106"/>
          </w:cols>
        </w:sectPr>
      </w:pPr>
      <w:rPr/>
    </w:p>
    <w:p>
      <w:pPr>
        <w:spacing w:before="0" w:after="0" w:line="206" w:lineRule="exact"/>
        <w:ind w:left="5069" w:right="-20"/>
        <w:jc w:val="left"/>
        <w:tabs>
          <w:tab w:pos="90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272705pt;margin-top:10.028233pt;width:9.932877pt;height:21.393775pt;mso-position-horizontal-relative:page;mso-position-vertical-relative:paragraph;z-index:-15100" type="#_x0000_t202" filled="f" stroked="f">
            <v:textbox inset="0,0,0,0">
              <w:txbxContent>
                <w:p>
                  <w:pPr>
                    <w:spacing w:before="0" w:after="0" w:line="245" w:lineRule="exact"/>
                    <w:ind w:left="6"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63636"/>
                      <w:w w:val="55"/>
                    </w:rPr>
                    <w:t>ıı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363636"/>
                      <w:spacing w:val="-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525454"/>
                      <w:spacing w:val="0"/>
                      <w:w w:val="78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525454"/>
          <w:spacing w:val="23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99"/>
          <w:position w:val="1"/>
        </w:rPr>
        <w:t>Nali</w:t>
      </w:r>
      <w:r>
        <w:rPr>
          <w:rFonts w:ascii="Arial" w:hAnsi="Arial" w:cs="Arial" w:eastAsia="Arial"/>
          <w:sz w:val="19"/>
          <w:szCs w:val="19"/>
          <w:color w:val="525454"/>
          <w:spacing w:val="-37"/>
          <w:w w:val="98"/>
          <w:position w:val="1"/>
        </w:rPr>
        <w:t>Q</w:t>
      </w:r>
      <w:r>
        <w:rPr>
          <w:rFonts w:ascii="Arial" w:hAnsi="Arial" w:cs="Arial" w:eastAsia="Arial"/>
          <w:sz w:val="19"/>
          <w:szCs w:val="19"/>
          <w:color w:val="9A9A9A"/>
          <w:spacing w:val="-34"/>
          <w:w w:val="112"/>
          <w:position w:val="1"/>
        </w:rPr>
        <w:t>•</w:t>
      </w:r>
      <w:r>
        <w:rPr>
          <w:rFonts w:ascii="Arial" w:hAnsi="Arial" w:cs="Arial" w:eastAsia="Arial"/>
          <w:sz w:val="19"/>
          <w:szCs w:val="19"/>
          <w:color w:val="696B6B"/>
          <w:spacing w:val="-104"/>
          <w:w w:val="90"/>
          <w:position w:val="1"/>
        </w:rPr>
        <w:t>n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98"/>
          <w:position w:val="1"/>
        </w:rPr>
        <w:t>,</w:t>
      </w:r>
      <w:r>
        <w:rPr>
          <w:rFonts w:ascii="Arial" w:hAnsi="Arial" w:cs="Arial" w:eastAsia="Arial"/>
          <w:sz w:val="19"/>
          <w:szCs w:val="19"/>
          <w:color w:val="525454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9A9A9A"/>
          <w:spacing w:val="-12"/>
          <w:w w:val="176"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153"/>
          <w:position w:val="1"/>
        </w:rPr>
        <w:t>v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81"/>
          <w:position w:val="1"/>
        </w:rPr>
        <w:t>A9</w:t>
      </w:r>
      <w:r>
        <w:rPr>
          <w:rFonts w:ascii="Arial" w:hAnsi="Arial" w:cs="Arial" w:eastAsia="Arial"/>
          <w:sz w:val="19"/>
          <w:szCs w:val="19"/>
          <w:color w:val="696B6B"/>
          <w:spacing w:val="-24"/>
          <w:w w:val="82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B3B3B3"/>
          <w:spacing w:val="0"/>
          <w:w w:val="200"/>
          <w:position w:val="1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0" w:lineRule="exact"/>
        <w:ind w:right="92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927383pt;margin-top:2.507278pt;width:205.579741pt;height:57pt;mso-position-horizontal-relative:page;mso-position-vertical-relative:paragraph;z-index:-15094" type="#_x0000_t202" filled="f" stroked="f">
            <v:textbox inset="0,0,0,0">
              <w:txbxContent>
                <w:p>
                  <w:pPr>
                    <w:spacing w:before="0" w:after="0" w:line="1140" w:lineRule="exact"/>
                    <w:ind w:right="-211"/>
                    <w:jc w:val="left"/>
                    <w:tabs>
                      <w:tab w:pos="1340" w:val="left"/>
                      <w:tab w:pos="3720" w:val="left"/>
                      <w:tab w:pos="4100" w:val="left"/>
                    </w:tabs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114"/>
                      <w:szCs w:val="114"/>
                      <w:color w:val="3B4489"/>
                      <w:w w:val="64"/>
                      <w:position w:val="-1"/>
                    </w:rPr>
                    <w:t>gb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3B4489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3B4489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3B4489"/>
                      <w:w w:val="109"/>
                      <w:i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3B4489"/>
                      <w:spacing w:val="-7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8582AA"/>
                      <w:spacing w:val="0"/>
                      <w:w w:val="41"/>
                      <w:i/>
                      <w:position w:val="-1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8582AA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8582AA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262866"/>
                      <w:spacing w:val="0"/>
                      <w:w w:val="99"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262866"/>
                      <w:spacing w:val="-48"/>
                      <w:w w:val="99"/>
                      <w:u w:val="single" w:color="6777BC"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262866"/>
                      <w:spacing w:val="-48"/>
                      <w:w w:val="99"/>
                      <w:u w:val="single" w:color="6777BC"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262866"/>
                      <w:spacing w:val="0"/>
                      <w:w w:val="52"/>
                      <w:u w:val="single" w:color="6777BC"/>
                      <w:position w:val="8"/>
                    </w:rPr>
                    <w:t>o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262866"/>
                      <w:spacing w:val="0"/>
                      <w:w w:val="52"/>
                      <w:u w:val="single" w:color="6777BC"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262866"/>
                      <w:spacing w:val="0"/>
                      <w:w w:val="99"/>
                      <w:u w:val="single" w:color="6777BC"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262866"/>
                      <w:spacing w:val="0"/>
                      <w:w w:val="100"/>
                      <w:u w:val="single" w:color="6777BC"/>
                      <w:position w:val="8"/>
                    </w:rPr>
                    <w:tab/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262866"/>
                      <w:spacing w:val="0"/>
                      <w:w w:val="100"/>
                      <w:u w:val="single" w:color="6777BC"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262866"/>
                      <w:spacing w:val="0"/>
                      <w:w w:val="100"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525454"/>
          <w:w w:val="73"/>
          <w:position w:val="-15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-12"/>
          <w:w w:val="73"/>
          <w:position w:val="-15"/>
        </w:rPr>
        <w:t>W</w:t>
      </w:r>
      <w:r>
        <w:rPr>
          <w:rFonts w:ascii="Arial" w:hAnsi="Arial" w:cs="Arial" w:eastAsia="Arial"/>
          <w:sz w:val="28"/>
          <w:szCs w:val="28"/>
          <w:color w:val="B3B3B3"/>
          <w:spacing w:val="-10"/>
          <w:w w:val="84"/>
          <w:position w:val="-29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-94"/>
          <w:w w:val="73"/>
          <w:position w:val="-15"/>
        </w:rPr>
        <w:t>e</w:t>
      </w:r>
      <w:r>
        <w:rPr>
          <w:rFonts w:ascii="Arial" w:hAnsi="Arial" w:cs="Arial" w:eastAsia="Arial"/>
          <w:sz w:val="28"/>
          <w:szCs w:val="28"/>
          <w:color w:val="9A9A9A"/>
          <w:spacing w:val="0"/>
          <w:w w:val="57"/>
          <w:position w:val="-29"/>
        </w:rPr>
        <w:t>-</w:t>
      </w:r>
      <w:r>
        <w:rPr>
          <w:rFonts w:ascii="Arial" w:hAnsi="Arial" w:cs="Arial" w:eastAsia="Arial"/>
          <w:sz w:val="28"/>
          <w:szCs w:val="28"/>
          <w:color w:val="9A9A9A"/>
          <w:spacing w:val="-32"/>
          <w:w w:val="56"/>
          <w:position w:val="-29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-46"/>
          <w:w w:val="74"/>
          <w:position w:val="-15"/>
        </w:rPr>
        <w:t>-</w:t>
      </w:r>
      <w:r>
        <w:rPr>
          <w:rFonts w:ascii="Arial" w:hAnsi="Arial" w:cs="Arial" w:eastAsia="Arial"/>
          <w:sz w:val="28"/>
          <w:szCs w:val="28"/>
          <w:color w:val="9A9A9A"/>
          <w:spacing w:val="-11"/>
          <w:w w:val="56"/>
          <w:position w:val="-29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-121"/>
          <w:w w:val="74"/>
          <w:position w:val="-15"/>
        </w:rPr>
        <w:t>Ş</w:t>
      </w:r>
      <w:r>
        <w:rPr>
          <w:rFonts w:ascii="Arial" w:hAnsi="Arial" w:cs="Arial" w:eastAsia="Arial"/>
          <w:sz w:val="28"/>
          <w:szCs w:val="28"/>
          <w:color w:val="9A9A9A"/>
          <w:spacing w:val="-1"/>
          <w:w w:val="56"/>
          <w:position w:val="-29"/>
        </w:rPr>
        <w:t>,</w:t>
      </w:r>
      <w:r>
        <w:rPr>
          <w:rFonts w:ascii="Arial" w:hAnsi="Arial" w:cs="Arial" w:eastAsia="Arial"/>
          <w:sz w:val="28"/>
          <w:szCs w:val="28"/>
          <w:color w:val="525454"/>
          <w:spacing w:val="-31"/>
          <w:w w:val="102"/>
          <w:position w:val="-29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-44"/>
          <w:w w:val="74"/>
          <w:position w:val="-15"/>
        </w:rPr>
        <w:t>,</w:t>
      </w:r>
      <w:r>
        <w:rPr>
          <w:rFonts w:ascii="Arial" w:hAnsi="Arial" w:cs="Arial" w:eastAsia="Arial"/>
          <w:sz w:val="28"/>
          <w:szCs w:val="28"/>
          <w:color w:val="878787"/>
          <w:spacing w:val="-43"/>
          <w:w w:val="84"/>
          <w:position w:val="-29"/>
        </w:rPr>
        <w:t>.</w:t>
      </w:r>
      <w:r>
        <w:rPr>
          <w:rFonts w:ascii="Arial" w:hAnsi="Arial" w:cs="Arial" w:eastAsia="Arial"/>
          <w:sz w:val="28"/>
          <w:szCs w:val="28"/>
          <w:color w:val="B3B3B3"/>
          <w:spacing w:val="0"/>
          <w:w w:val="103"/>
          <w:position w:val="-29"/>
        </w:rPr>
        <w:t>..</w:t>
      </w:r>
      <w:r>
        <w:rPr>
          <w:rFonts w:ascii="Arial" w:hAnsi="Arial" w:cs="Arial" w:eastAsia="Arial"/>
          <w:sz w:val="28"/>
          <w:szCs w:val="28"/>
          <w:color w:val="B3B3B3"/>
          <w:spacing w:val="-28"/>
          <w:w w:val="100"/>
          <w:position w:val="-2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-8"/>
          <w:w w:val="77"/>
          <w:position w:val="-1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696B6B"/>
          <w:spacing w:val="0"/>
          <w:w w:val="89"/>
          <w:position w:val="-15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696B6B"/>
          <w:spacing w:val="-3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81"/>
          <w:position w:val="-15"/>
        </w:rPr>
        <w:t>_üdüriı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22"/>
          <w:w w:val="81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1"/>
          <w:w w:val="51"/>
          <w:position w:val="-15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17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2" w:lineRule="exact"/>
        <w:ind w:left="4728" w:right="5430"/>
        <w:jc w:val="center"/>
        <w:tabs>
          <w:tab w:pos="5500" w:val="left"/>
          <w:tab w:pos="60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62866"/>
          <w:w w:val="439"/>
          <w:position w:val="-3"/>
        </w:rPr>
        <w:t>l</w:t>
      </w:r>
      <w:r>
        <w:rPr>
          <w:rFonts w:ascii="Arial" w:hAnsi="Arial" w:cs="Arial" w:eastAsia="Arial"/>
          <w:sz w:val="26"/>
          <w:szCs w:val="26"/>
          <w:color w:val="262866"/>
          <w:w w:val="100"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262866"/>
          <w:w w:val="99"/>
          <w:position w:val="-3"/>
        </w:rPr>
      </w:r>
      <w:r>
        <w:rPr>
          <w:rFonts w:ascii="Arial" w:hAnsi="Arial" w:cs="Arial" w:eastAsia="Arial"/>
          <w:sz w:val="26"/>
          <w:szCs w:val="26"/>
          <w:color w:val="262866"/>
          <w:w w:val="99"/>
          <w:u w:val="single" w:color="7C80AC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262866"/>
          <w:w w:val="100"/>
          <w:u w:val="single" w:color="7C80AC"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262866"/>
          <w:w w:val="100"/>
          <w:u w:val="single" w:color="7C80AC"/>
          <w:position w:val="-3"/>
        </w:rPr>
      </w:r>
      <w:r>
        <w:rPr>
          <w:rFonts w:ascii="Arial" w:hAnsi="Arial" w:cs="Arial" w:eastAsia="Arial"/>
          <w:sz w:val="26"/>
          <w:szCs w:val="26"/>
          <w:color w:val="262866"/>
          <w:w w:val="100"/>
          <w:position w:val="-3"/>
        </w:rPr>
      </w:r>
      <w:r>
        <w:rPr>
          <w:rFonts w:ascii="Arial" w:hAnsi="Arial" w:cs="Arial" w:eastAsia="Arial"/>
          <w:sz w:val="26"/>
          <w:szCs w:val="26"/>
          <w:color w:val="000000"/>
          <w:w w:val="100"/>
          <w:position w:val="0"/>
        </w:rPr>
      </w:r>
    </w:p>
    <w:p>
      <w:pPr>
        <w:spacing w:before="0" w:after="0" w:line="132" w:lineRule="exact"/>
        <w:ind w:left="4710" w:right="5219"/>
        <w:jc w:val="center"/>
        <w:tabs>
          <w:tab w:pos="524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7"/>
          <w:szCs w:val="17"/>
          <w:color w:val="383B60"/>
          <w:spacing w:val="0"/>
          <w:w w:val="176"/>
          <w:i/>
        </w:rPr>
        <w:t>r</w:t>
      </w:r>
      <w:r>
        <w:rPr>
          <w:rFonts w:ascii="Arial" w:hAnsi="Arial" w:cs="Arial" w:eastAsia="Arial"/>
          <w:sz w:val="17"/>
          <w:szCs w:val="17"/>
          <w:color w:val="383B60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383B60"/>
          <w:spacing w:val="0"/>
          <w:w w:val="100"/>
          <w:i/>
        </w:rPr>
      </w:r>
      <w:r>
        <w:rPr>
          <w:rFonts w:ascii="Arial" w:hAnsi="Arial" w:cs="Arial" w:eastAsia="Arial"/>
          <w:sz w:val="14"/>
          <w:szCs w:val="14"/>
          <w:color w:val="262866"/>
          <w:spacing w:val="0"/>
          <w:w w:val="176"/>
          <w:position w:val="-1"/>
        </w:rPr>
        <w:t>ı</w:t>
      </w:r>
      <w:r>
        <w:rPr>
          <w:rFonts w:ascii="Arial" w:hAnsi="Arial" w:cs="Arial" w:eastAsia="Arial"/>
          <w:sz w:val="14"/>
          <w:szCs w:val="14"/>
          <w:color w:val="262866"/>
          <w:spacing w:val="-35"/>
          <w:w w:val="176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262866"/>
          <w:spacing w:val="0"/>
          <w:w w:val="83"/>
          <w:position w:val="-1"/>
        </w:rPr>
        <w:t>•</w:t>
      </w:r>
      <w:r>
        <w:rPr>
          <w:rFonts w:ascii="Arial" w:hAnsi="Arial" w:cs="Arial" w:eastAsia="Arial"/>
          <w:sz w:val="14"/>
          <w:szCs w:val="14"/>
          <w:color w:val="262866"/>
          <w:spacing w:val="0"/>
          <w:w w:val="83"/>
          <w:position w:val="-1"/>
        </w:rPr>
        <w:t>   </w:t>
      </w:r>
      <w:r>
        <w:rPr>
          <w:rFonts w:ascii="Arial" w:hAnsi="Arial" w:cs="Arial" w:eastAsia="Arial"/>
          <w:sz w:val="14"/>
          <w:szCs w:val="14"/>
          <w:color w:val="262866"/>
          <w:spacing w:val="6"/>
          <w:w w:val="83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2D2D87"/>
          <w:spacing w:val="-5"/>
          <w:w w:val="109"/>
          <w:i/>
          <w:position w:val="-1"/>
        </w:rPr>
        <w:t>l</w:t>
      </w:r>
      <w:r>
        <w:rPr>
          <w:rFonts w:ascii="Arial" w:hAnsi="Arial" w:cs="Arial" w:eastAsia="Arial"/>
          <w:sz w:val="13"/>
          <w:szCs w:val="13"/>
          <w:color w:val="464D74"/>
          <w:spacing w:val="0"/>
          <w:w w:val="176"/>
          <w:i/>
          <w:position w:val="-1"/>
        </w:rPr>
        <w:t>v</w:t>
      </w:r>
      <w:r>
        <w:rPr>
          <w:rFonts w:ascii="Arial" w:hAnsi="Arial" w:cs="Arial" w:eastAsia="Arial"/>
          <w:sz w:val="13"/>
          <w:szCs w:val="13"/>
          <w:color w:val="464D74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464D74"/>
          <w:spacing w:val="-17"/>
          <w:w w:val="100"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696B6B"/>
          <w:spacing w:val="0"/>
          <w:w w:val="138"/>
          <w:i/>
          <w:position w:val="-1"/>
        </w:rPr>
        <w:t>"'</w:t>
      </w:r>
      <w:r>
        <w:rPr>
          <w:rFonts w:ascii="Arial" w:hAnsi="Arial" w:cs="Arial" w:eastAsia="Arial"/>
          <w:sz w:val="13"/>
          <w:szCs w:val="13"/>
          <w:color w:val="696B6B"/>
          <w:spacing w:val="15"/>
          <w:w w:val="138"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6770A1"/>
          <w:spacing w:val="0"/>
          <w:w w:val="207"/>
          <w:i/>
          <w:position w:val="-1"/>
        </w:rPr>
        <w:t>.-</w:t>
      </w:r>
      <w:r>
        <w:rPr>
          <w:rFonts w:ascii="Arial" w:hAnsi="Arial" w:cs="Arial" w:eastAsia="Arial"/>
          <w:sz w:val="13"/>
          <w:szCs w:val="13"/>
          <w:color w:val="6770A1"/>
          <w:spacing w:val="-8"/>
          <w:w w:val="208"/>
          <w:i/>
          <w:position w:val="-1"/>
        </w:rPr>
        <w:t>-</w:t>
      </w:r>
      <w:r>
        <w:rPr>
          <w:rFonts w:ascii="Arial" w:hAnsi="Arial" w:cs="Arial" w:eastAsia="Arial"/>
          <w:sz w:val="13"/>
          <w:szCs w:val="13"/>
          <w:color w:val="262866"/>
          <w:spacing w:val="0"/>
          <w:w w:val="156"/>
          <w:i/>
          <w:position w:val="-1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6751" w:right="4662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1C33B1"/>
          <w:spacing w:val="0"/>
          <w:w w:val="83"/>
          <w:i/>
          <w:position w:val="-4"/>
        </w:rPr>
        <w:t>r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20" w:right="240"/>
        </w:sectPr>
      </w:pPr>
      <w:rPr/>
    </w:p>
    <w:p>
      <w:pPr>
        <w:spacing w:before="54" w:after="0" w:line="240" w:lineRule="auto"/>
        <w:ind w:left="15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1.008927pt;margin-top:34.161629pt;width:567.797358pt;height:785.10307pt;mso-position-horizontal-relative:page;mso-position-vertical-relative:page;z-index:-15099" coordorigin="220,683" coordsize="11356,15702">
            <v:group style="position:absolute;left:235;top:700;width:756;height:2" coordorigin="235,700" coordsize="756,2">
              <v:shape style="position:absolute;left:235;top:700;width:756;height:2" coordorigin="235,700" coordsize="756,0" path="m235,700l991,700e" filled="f" stroked="t" strokeweight=".717973pt" strokecolor="#6B6B6B">
                <v:path arrowok="t"/>
              </v:shape>
            </v:group>
            <v:group style="position:absolute;left:242;top:690;width:2;height:15678" coordorigin="242,690" coordsize="2,15678">
              <v:shape style="position:absolute;left:242;top:690;width:2;height:15678" coordorigin="242,690" coordsize="0,15678" path="m242,16369l242,690e" filled="f" stroked="t" strokeweight=".717973pt" strokecolor="#4F4F4F">
                <v:path arrowok="t"/>
              </v:shape>
            </v:group>
            <v:group style="position:absolute;left:933;top:714;width:9970;height:2" coordorigin="933,714" coordsize="9970,2">
              <v:shape style="position:absolute;left:933;top:714;width:9970;height:2" coordorigin="933,714" coordsize="9970,0" path="m933,714l10904,714e" filled="f" stroked="t" strokeweight=".717973pt" strokecolor="#676767">
                <v:path arrowok="t"/>
              </v:shape>
            </v:group>
            <v:group style="position:absolute;left:1584;top:710;width:2221;height:2" coordorigin="1584,710" coordsize="2221,2">
              <v:shape style="position:absolute;left:1584;top:710;width:2221;height:2" coordorigin="1584,710" coordsize="2221,0" path="m1584,710l3805,710e" filled="f" stroked="t" strokeweight=".478649pt" strokecolor="#4B4B4B">
                <v:path arrowok="t"/>
              </v:shape>
            </v:group>
            <v:group style="position:absolute;left:2278;top:705;width:2;height:547" coordorigin="2278,705" coordsize="2,547">
              <v:shape style="position:absolute;left:2278;top:705;width:2;height:547" coordorigin="2278,705" coordsize="0,547" path="m2278,1251l2278,705e" filled="f" stroked="t" strokeweight=".478649pt" strokecolor="#3F3F3F">
                <v:path arrowok="t"/>
              </v:shape>
            </v:group>
            <v:group style="position:absolute;left:9094;top:710;width:2;height:542" coordorigin="9094,710" coordsize="2,542">
              <v:shape style="position:absolute;left:9094;top:710;width:2;height:542" coordorigin="9094,710" coordsize="0,542" path="m9094,1251l9094,710e" filled="f" stroked="t" strokeweight=".478649pt" strokecolor="#484848">
                <v:path arrowok="t"/>
              </v:shape>
            </v:group>
            <v:group style="position:absolute;left:10540;top:717;width:991;height:2" coordorigin="10540,717" coordsize="991,2">
              <v:shape style="position:absolute;left:10540;top:717;width:991;height:2" coordorigin="10540,717" coordsize="991,0" path="m10540,717l11531,717e" filled="f" stroked="t" strokeweight=".478649pt" strokecolor="#606060">
                <v:path arrowok="t"/>
              </v:shape>
            </v:group>
            <v:group style="position:absolute;left:11523;top:710;width:2;height:1558" coordorigin="11523,710" coordsize="2,1558">
              <v:shape style="position:absolute;left:11523;top:710;width:2;height:1558" coordorigin="11523,710" coordsize="0,1558" path="m11523,2268l11523,710e" filled="f" stroked="t" strokeweight=".957298pt" strokecolor="#747474">
                <v:path arrowok="t"/>
              </v:shape>
            </v:group>
            <v:group style="position:absolute;left:2278;top:1194;width:2;height:1055" coordorigin="2278,1194" coordsize="2,1055">
              <v:shape style="position:absolute;left:2278;top:1194;width:2;height:1055" coordorigin="2278,1194" coordsize="0,1055" path="m2278,2249l2278,1194e" filled="f" stroked="t" strokeweight=".957298pt" strokecolor="#646464">
                <v:path arrowok="t"/>
              </v:shape>
            </v:group>
            <v:group style="position:absolute;left:9094;top:1194;width:2;height:590" coordorigin="9094,1194" coordsize="2,590">
              <v:shape style="position:absolute;left:9094;top:1194;width:2;height:590" coordorigin="9094,1194" coordsize="0,590" path="m9094,1784l9094,1194e" filled="f" stroked="t" strokeweight=".957298pt" strokecolor="#747474">
                <v:path arrowok="t"/>
              </v:shape>
            </v:group>
            <v:group style="position:absolute;left:230;top:2234;width:5461;height:2" coordorigin="230,2234" coordsize="5461,2">
              <v:shape style="position:absolute;left:230;top:2234;width:5461;height:2" coordorigin="230,2234" coordsize="5461,0" path="m230,2234l5691,2234e" filled="f" stroked="t" strokeweight=".478649pt" strokecolor="#4F4F4F">
                <v:path arrowok="t"/>
              </v:shape>
            </v:group>
            <v:group style="position:absolute;left:3341;top:2241;width:4021;height:2" coordorigin="3341,2241" coordsize="4021,2">
              <v:shape style="position:absolute;left:3341;top:2241;width:4021;height:2" coordorigin="3341,2241" coordsize="4021,0" path="m3341,2241l7362,2241e" filled="f" stroked="t" strokeweight=".478649pt" strokecolor="#4B4B4B">
                <v:path arrowok="t"/>
              </v:shape>
            </v:group>
            <v:group style="position:absolute;left:5734;top:2241;width:5801;height:2" coordorigin="5734,2241" coordsize="5801,2">
              <v:shape style="position:absolute;left:5734;top:2241;width:5801;height:2" coordorigin="5734,2241" coordsize="5801,0" path="m5734,2241l11535,2241e" filled="f" stroked="t" strokeweight=".717973pt" strokecolor="#6B6B6B">
                <v:path arrowok="t"/>
              </v:shape>
            </v:group>
            <v:group style="position:absolute;left:9099;top:1678;width:2;height:575" coordorigin="9099,1678" coordsize="2,575">
              <v:shape style="position:absolute;left:9099;top:1678;width:2;height:575" coordorigin="9099,1678" coordsize="0,575" path="m9099,2253l9099,1678e" filled="f" stroked="t" strokeweight=".478649pt" strokecolor="#484848">
                <v:path arrowok="t"/>
              </v:shape>
            </v:group>
            <v:group style="position:absolute;left:230;top:2472;width:1412;height:2" coordorigin="230,2472" coordsize="1412,2">
              <v:shape style="position:absolute;left:230;top:2472;width:1412;height:2" coordorigin="230,2472" coordsize="1412,0" path="m230,2472l1642,2472e" filled="f" stroked="t" strokeweight=".478649pt" strokecolor="#606060">
                <v:path arrowok="t"/>
              </v:shape>
            </v:group>
            <v:group style="position:absolute;left:1311;top:2479;width:1991;height:2" coordorigin="1311,2479" coordsize="1991,2">
              <v:shape style="position:absolute;left:1311;top:2479;width:1991;height:2" coordorigin="1311,2479" coordsize="1991,0" path="m1311,2479l3303,2479e" filled="f" stroked="t" strokeweight=".957298pt" strokecolor="#707070">
                <v:path arrowok="t"/>
              </v:shape>
            </v:group>
            <v:group style="position:absolute;left:3202;top:2479;width:2494;height:2" coordorigin="3202,2479" coordsize="2494,2">
              <v:shape style="position:absolute;left:3202;top:2479;width:2494;height:2" coordorigin="3202,2479" coordsize="2494,0" path="m3202,2479l5696,2479e" filled="f" stroked="t" strokeweight=".478649pt" strokecolor="#545454">
                <v:path arrowok="t"/>
              </v:shape>
            </v:group>
            <v:group style="position:absolute;left:3556;top:2481;width:7979;height:2" coordorigin="3556,2481" coordsize="7979,2">
              <v:shape style="position:absolute;left:3556;top:2481;width:7979;height:2" coordorigin="3556,2481" coordsize="7979,0" path="m3556,2481l11535,2481e" filled="f" stroked="t" strokeweight=".717973pt" strokecolor="#676767">
                <v:path arrowok="t"/>
              </v:shape>
            </v:group>
            <v:group style="position:absolute;left:11531;top:2196;width:2;height:786" coordorigin="11531,2196" coordsize="2,786">
              <v:shape style="position:absolute;left:11531;top:2196;width:2;height:786" coordorigin="11531,2196" coordsize="0,786" path="m11531,2982l11531,2196e" filled="f" stroked="t" strokeweight=".478649pt" strokecolor="#444444">
                <v:path arrowok="t"/>
              </v:shape>
            </v:group>
            <v:group style="position:absolute;left:230;top:2716;width:3030;height:2" coordorigin="230,2716" coordsize="3030,2">
              <v:shape style="position:absolute;left:230;top:2716;width:3030;height:2" coordorigin="230,2716" coordsize="3030,0" path="m230,2716l3260,2716e" filled="f" stroked="t" strokeweight=".717973pt" strokecolor="#676767">
                <v:path arrowok="t"/>
              </v:shape>
            </v:group>
            <v:group style="position:absolute;left:235;top:2455;width:2;height:292" coordorigin="235,2455" coordsize="2,292">
              <v:shape style="position:absolute;left:235;top:2455;width:2;height:292" coordorigin="235,2455" coordsize="0,292" path="m235,2747l235,2455e" filled="f" stroked="t" strokeweight=".478649pt" strokecolor="#2F2F2F">
                <v:path arrowok="t"/>
              </v:shape>
            </v:group>
            <v:group style="position:absolute;left:3202;top:2716;width:1436;height:2" coordorigin="3202,2716" coordsize="1436,2">
              <v:shape style="position:absolute;left:3202;top:2716;width:1436;height:2" coordorigin="3202,2716" coordsize="1436,0" path="m3202,2716l4638,2716e" filled="f" stroked="t" strokeweight=".478649pt" strokecolor="#545454">
                <v:path arrowok="t"/>
              </v:shape>
            </v:group>
            <v:group style="position:absolute;left:4581;top:2718;width:967;height:2" coordorigin="4581,2718" coordsize="967,2">
              <v:shape style="position:absolute;left:4581;top:2718;width:967;height:2" coordorigin="4581,2718" coordsize="967,0" path="m4581,2718l5548,2718e" filled="f" stroked="t" strokeweight=".478649pt" strokecolor="#383838">
                <v:path arrowok="t"/>
              </v:shape>
            </v:group>
            <v:group style="position:absolute;left:5490;top:2721;width:6045;height:2" coordorigin="5490,2721" coordsize="6045,2">
              <v:shape style="position:absolute;left:5490;top:2721;width:6045;height:2" coordorigin="5490,2721" coordsize="6045,0" path="m5490,2721l11535,2721e" filled="f" stroked="t" strokeweight=".717973pt" strokecolor="#6B6B6B">
                <v:path arrowok="t"/>
              </v:shape>
            </v:group>
            <v:group style="position:absolute;left:230;top:2956;width:4408;height:2" coordorigin="230,2956" coordsize="4408,2">
              <v:shape style="position:absolute;left:230;top:2956;width:4408;height:2" coordorigin="230,2956" coordsize="4408,0" path="m230,2956l4638,2956e" filled="f" stroked="t" strokeweight=".478649pt" strokecolor="#484848">
                <v:path arrowok="t"/>
              </v:shape>
            </v:group>
            <v:group style="position:absolute;left:4581;top:2958;width:967;height:2" coordorigin="4581,2958" coordsize="967,2">
              <v:shape style="position:absolute;left:4581;top:2958;width:967;height:2" coordorigin="4581,2958" coordsize="967,0" path="m4581,2958l5548,2958e" filled="f" stroked="t" strokeweight=".478649pt" strokecolor="#2F2F2F">
                <v:path arrowok="t"/>
              </v:shape>
            </v:group>
            <v:group style="position:absolute;left:1824;top:2956;width:9712;height:2" coordorigin="1824,2956" coordsize="9712,2">
              <v:shape style="position:absolute;left:1824;top:2956;width:9712;height:2" coordorigin="1824,2956" coordsize="9712,0" path="m1824,2956l11535,2956e" filled="f" stroked="t" strokeweight=".717973pt" strokecolor="#5B5B5B">
                <v:path arrowok="t"/>
              </v:shape>
            </v:group>
            <v:group style="position:absolute;left:5763;top:2961;width:3690;height:2" coordorigin="5763,2961" coordsize="3690,2">
              <v:shape style="position:absolute;left:5763;top:2961;width:3690;height:2" coordorigin="5763,2961" coordsize="3690,0" path="m5763,2961l9453,2961e" filled="f" stroked="t" strokeweight=".957298pt" strokecolor="#707070">
                <v:path arrowok="t"/>
              </v:shape>
            </v:group>
            <v:group style="position:absolute;left:9257;top:2958;width:1340;height:2" coordorigin="9257,2958" coordsize="1340,2">
              <v:shape style="position:absolute;left:9257;top:2958;width:1340;height:2" coordorigin="9257,2958" coordsize="1340,0" path="m9257,2958l10597,2958e" filled="f" stroked="t" strokeweight=".478649pt" strokecolor="#484848">
                <v:path arrowok="t"/>
              </v:shape>
            </v:group>
            <v:group style="position:absolute;left:230;top:3193;width:5945;height:2" coordorigin="230,3193" coordsize="5945,2">
              <v:shape style="position:absolute;left:230;top:3193;width:5945;height:2" coordorigin="230,3193" coordsize="5945,0" path="m230,3193l6175,3193e" filled="f" stroked="t" strokeweight=".478649pt" strokecolor="#545454">
                <v:path arrowok="t"/>
              </v:shape>
            </v:group>
            <v:group style="position:absolute;left:5303;top:3198;width:3274;height:2" coordorigin="5303,3198" coordsize="3274,2">
              <v:shape style="position:absolute;left:5303;top:3198;width:3274;height:2" coordorigin="5303,3198" coordsize="3274,0" path="m5303,3198l8577,3198e" filled="f" stroked="t" strokeweight=".957298pt" strokecolor="#6B6B6B">
                <v:path arrowok="t"/>
              </v:shape>
            </v:group>
            <v:group style="position:absolute;left:8338;top:3198;width:775;height:2" coordorigin="8338,3198" coordsize="775,2">
              <v:shape style="position:absolute;left:8338;top:3198;width:775;height:2" coordorigin="8338,3198" coordsize="775,0" path="m8338,3198l9113,3198e" filled="f" stroked="t" strokeweight=".478649pt" strokecolor="#545454">
                <v:path arrowok="t"/>
              </v:shape>
            </v:group>
            <v:group style="position:absolute;left:9056;top:3198;width:1541;height:2" coordorigin="9056,3198" coordsize="1541,2">
              <v:shape style="position:absolute;left:9056;top:3198;width:1541;height:2" coordorigin="9056,3198" coordsize="1541,0" path="m9056,3198l10597,3198e" filled="f" stroked="t" strokeweight=".478649pt" strokecolor="#3B3B3B">
                <v:path arrowok="t"/>
              </v:shape>
            </v:group>
            <v:group style="position:absolute;left:10540;top:3198;width:1005;height:2" coordorigin="10540,3198" coordsize="1005,2">
              <v:shape style="position:absolute;left:10540;top:3198;width:1005;height:2" coordorigin="10540,3198" coordsize="1005,0" path="m10540,3198l11545,3198e" filled="f" stroked="t" strokeweight=".717973pt" strokecolor="#747474">
                <v:path arrowok="t"/>
              </v:shape>
            </v:group>
            <v:group style="position:absolute;left:11535;top:714;width:2;height:3500" coordorigin="11535,714" coordsize="2,3500">
              <v:shape style="position:absolute;left:11535;top:714;width:2;height:3500" coordorigin="11535,714" coordsize="0,3500" path="m11535,4214l11535,714e" filled="f" stroked="t" strokeweight=".478649pt" strokecolor="#676767">
                <v:path arrowok="t"/>
              </v:shape>
            </v:group>
            <v:group style="position:absolute;left:230;top:3433;width:3576;height:2" coordorigin="230,3433" coordsize="3576,2">
              <v:shape style="position:absolute;left:230;top:3433;width:3576;height:2" coordorigin="230,3433" coordsize="3576,0" path="m230,3433l3805,3433e" filled="f" stroked="t" strokeweight=".478649pt" strokecolor="#4F4F4F">
                <v:path arrowok="t"/>
              </v:shape>
            </v:group>
            <v:group style="position:absolute;left:3748;top:3435;width:7797;height:2" coordorigin="3748,3435" coordsize="7797,2">
              <v:shape style="position:absolute;left:3748;top:3435;width:7797;height:2" coordorigin="3748,3435" coordsize="7797,0" path="m3748,3435l11545,3435e" filled="f" stroked="t" strokeweight=".717973pt" strokecolor="#646464">
                <v:path arrowok="t"/>
              </v:shape>
            </v:group>
            <v:group style="position:absolute;left:7730;top:3438;width:2867;height:2" coordorigin="7730,3438" coordsize="2867,2">
              <v:shape style="position:absolute;left:7730;top:3438;width:2867;height:2" coordorigin="7730,3438" coordsize="2867,0" path="m7730,3438l10597,3438e" filled="f" stroked="t" strokeweight=".478649pt" strokecolor="#4F4F4F">
                <v:path arrowok="t"/>
              </v:shape>
            </v:group>
            <v:group style="position:absolute;left:3786;top:3428;width:2;height:278" coordorigin="3786,3428" coordsize="2,278">
              <v:shape style="position:absolute;left:3786;top:3428;width:2;height:278" coordorigin="3786,3428" coordsize="0,278" path="m3786,3706l3786,3428e" filled="f" stroked="t" strokeweight=".478649pt" strokecolor="#4B4B4B">
                <v:path arrowok="t"/>
              </v:shape>
            </v:group>
            <v:group style="position:absolute;left:6916;top:3428;width:2;height:278" coordorigin="6916,3428" coordsize="2,278">
              <v:shape style="position:absolute;left:6916;top:3428;width:2;height:278" coordorigin="6916,3428" coordsize="0,278" path="m6916,3706l6916,3428e" filled="f" stroked="t" strokeweight=".478649pt" strokecolor="#545454">
                <v:path arrowok="t"/>
              </v:shape>
            </v:group>
            <v:group style="position:absolute;left:239;top:690;width:2;height:15683" coordorigin="239,690" coordsize="2,15683">
              <v:shape style="position:absolute;left:239;top:690;width:2;height:15683" coordorigin="239,690" coordsize="0,15683" path="m239,16373l239,690e" filled="f" stroked="t" strokeweight=".717973pt" strokecolor="#545454">
                <v:path arrowok="t"/>
              </v:shape>
            </v:group>
            <v:group style="position:absolute;left:3784;top:3649;width:2;height:235" coordorigin="3784,3649" coordsize="2,235">
              <v:shape style="position:absolute;left:3784;top:3649;width:2;height:235" coordorigin="3784,3649" coordsize="0,235" path="m3784,3884l3784,3649e" filled="f" stroked="t" strokeweight=".717973pt" strokecolor="#646464">
                <v:path arrowok="t"/>
              </v:shape>
            </v:group>
            <v:group style="position:absolute;left:3777;top:3862;width:2427;height:2" coordorigin="3777,3862" coordsize="2427,2">
              <v:shape style="position:absolute;left:3777;top:3862;width:2427;height:2" coordorigin="3777,3862" coordsize="2427,0" path="m3777,3862l6204,3862e" filled="f" stroked="t" strokeweight=".717973pt" strokecolor="#808080">
                <v:path arrowok="t"/>
              </v:shape>
            </v:group>
            <v:group style="position:absolute;left:6299;top:3862;width:555;height:2" coordorigin="6299,3862" coordsize="555,2">
              <v:shape style="position:absolute;left:6299;top:3862;width:555;height:2" coordorigin="6299,3862" coordsize="555,0" path="m6299,3862l6854,3862e" filled="f" stroked="t" strokeweight=".717973pt" strokecolor="#808080">
                <v:path arrowok="t"/>
              </v:shape>
            </v:group>
            <v:group style="position:absolute;left:6749;top:3857;width:177;height:2" coordorigin="6749,3857" coordsize="177,2">
              <v:shape style="position:absolute;left:6749;top:3857;width:177;height:2" coordorigin="6749,3857" coordsize="177,0" path="m6749,3857l6926,3857e" filled="f" stroked="t" strokeweight=".478649pt" strokecolor="#9C9C9C">
                <v:path arrowok="t"/>
              </v:shape>
            </v:group>
            <v:group style="position:absolute;left:6916;top:3649;width:2;height:556" coordorigin="6916,3649" coordsize="2,556">
              <v:shape style="position:absolute;left:6916;top:3649;width:2;height:556" coordorigin="6916,3649" coordsize="0,556" path="m6916,4205l6916,3649e" filled="f" stroked="t" strokeweight=".957298pt" strokecolor="#6B6B6B">
                <v:path arrowok="t"/>
              </v:shape>
            </v:group>
            <v:group style="position:absolute;left:10569;top:3855;width:967;height:2" coordorigin="10569,3855" coordsize="967,2">
              <v:shape style="position:absolute;left:10569;top:3855;width:967;height:2" coordorigin="10569,3855" coordsize="967,0" path="m10569,3855l11535,3855e" filled="f" stroked="t" strokeweight=".239324pt" strokecolor="#747474">
                <v:path arrowok="t"/>
              </v:shape>
            </v:group>
            <v:group style="position:absolute;left:235;top:4186;width:450;height:2" coordorigin="235,4186" coordsize="450,2">
              <v:shape style="position:absolute;left:235;top:4186;width:450;height:2" coordorigin="235,4186" coordsize="450,0" path="m235,4186l684,4186e" filled="f" stroked="t" strokeweight=".478649pt" strokecolor="#444444">
                <v:path arrowok="t"/>
              </v:shape>
            </v:group>
            <v:group style="position:absolute;left:627;top:4188;width:1015;height:2" coordorigin="627,4188" coordsize="1015,2">
              <v:shape style="position:absolute;left:627;top:4188;width:1015;height:2" coordorigin="627,4188" coordsize="1015,0" path="m627,4188l1642,4188e" filled="f" stroked="t" strokeweight=".478649pt" strokecolor="#676767">
                <v:path arrowok="t"/>
              </v:shape>
            </v:group>
            <v:group style="position:absolute;left:1584;top:4190;width:1675;height:2" coordorigin="1584,4190" coordsize="1675,2">
              <v:shape style="position:absolute;left:1584;top:4190;width:1675;height:2" coordorigin="1584,4190" coordsize="1675,0" path="m1584,4190l3260,4190e" filled="f" stroked="t" strokeweight=".478649pt" strokecolor="#484848">
                <v:path arrowok="t"/>
              </v:shape>
            </v:group>
            <v:group style="position:absolute;left:3202;top:4190;width:617;height:2" coordorigin="3202,4190" coordsize="617,2">
              <v:shape style="position:absolute;left:3202;top:4190;width:617;height:2" coordorigin="3202,4190" coordsize="617,0" path="m3202,4190l3820,4190e" filled="f" stroked="t" strokeweight=".478649pt" strokecolor="#5B5B5B">
                <v:path arrowok="t"/>
              </v:shape>
            </v:group>
            <v:group style="position:absolute;left:3791;top:3692;width:2;height:508" coordorigin="3791,3692" coordsize="2,508">
              <v:shape style="position:absolute;left:3791;top:3692;width:2;height:508" coordorigin="3791,3692" coordsize="0,508" path="m3791,4200l3791,3692e" filled="f" stroked="t" strokeweight="1.435947pt" strokecolor="#5B5B5B">
                <v:path arrowok="t"/>
              </v:shape>
            </v:group>
            <v:group style="position:absolute;left:3777;top:4181;width:2427;height:2" coordorigin="3777,4181" coordsize="2427,2">
              <v:shape style="position:absolute;left:3777;top:4181;width:2427;height:2" coordorigin="3777,4181" coordsize="2427,0" path="m3777,4181l6204,4181e" filled="f" stroked="t" strokeweight="1.435947pt" strokecolor="#7C7C7C">
                <v:path arrowok="t"/>
              </v:shape>
            </v:group>
            <v:group style="position:absolute;left:6299;top:4181;width:521;height:2" coordorigin="6299,4181" coordsize="521,2">
              <v:shape style="position:absolute;left:6299;top:4181;width:521;height:2" coordorigin="6299,4181" coordsize="521,0" path="m6299,4181l6821,4181e" filled="f" stroked="t" strokeweight="1.435947pt" strokecolor="#7C7C7C">
                <v:path arrowok="t"/>
              </v:shape>
            </v:group>
            <v:group style="position:absolute;left:6792;top:4176;width:120;height:2" coordorigin="6792,4176" coordsize="120,2">
              <v:shape style="position:absolute;left:6792;top:4176;width:120;height:2" coordorigin="6792,4176" coordsize="120,0" path="m6792,4176l6912,4176e" filled="f" stroked="t" strokeweight=".717973pt" strokecolor="#A3A3A3">
                <v:path arrowok="t"/>
              </v:shape>
            </v:group>
            <v:group style="position:absolute;left:6869;top:4193;width:3729;height:2" coordorigin="6869,4193" coordsize="3729,2">
              <v:shape style="position:absolute;left:6869;top:4193;width:3729;height:2" coordorigin="6869,4193" coordsize="3729,0" path="m6869,4193l10597,4193e" filled="f" stroked="t" strokeweight=".478649pt" strokecolor="#606060">
                <v:path arrowok="t"/>
              </v:shape>
            </v:group>
            <v:group style="position:absolute;left:10540;top:4195;width:1005;height:2" coordorigin="10540,4195" coordsize="1005,2">
              <v:shape style="position:absolute;left:10540;top:4195;width:1005;height:2" coordorigin="10540,4195" coordsize="1005,0" path="m10540,4195l11545,4195e" filled="f" stroked="t" strokeweight=".717973pt" strokecolor="#7C7C7C">
                <v:path arrowok="t"/>
              </v:shape>
            </v:group>
            <v:group style="position:absolute;left:230;top:4480;width:2934;height:2" coordorigin="230,4480" coordsize="2934,2">
              <v:shape style="position:absolute;left:230;top:4480;width:2934;height:2" coordorigin="230,4480" coordsize="2934,0" path="m230,4480l3164,4480e" filled="f" stroked="t" strokeweight=".957298pt" strokecolor="#707070">
                <v:path arrowok="t"/>
              </v:shape>
            </v:group>
            <v:group style="position:absolute;left:2278;top:4186;width:2;height:1299" coordorigin="2278,4186" coordsize="2,1299">
              <v:shape style="position:absolute;left:2278;top:4186;width:2;height:1299" coordorigin="2278,4186" coordsize="0,1299" path="m2278,5485l2278,4186e" filled="f" stroked="t" strokeweight=".478649pt" strokecolor="#3B3B3B">
                <v:path arrowok="t"/>
              </v:shape>
            </v:group>
            <v:group style="position:absolute;left:2838;top:4480;width:1800;height:2" coordorigin="2838,4480" coordsize="1800,2">
              <v:shape style="position:absolute;left:2838;top:4480;width:1800;height:2" coordorigin="2838,4480" coordsize="1800,0" path="m2838,4480l4638,4480e" filled="f" stroked="t" strokeweight=".478649pt" strokecolor="#545454">
                <v:path arrowok="t"/>
              </v:shape>
            </v:group>
            <v:group style="position:absolute;left:4581;top:4483;width:967;height:2" coordorigin="4581,4483" coordsize="967,2">
              <v:shape style="position:absolute;left:4581;top:4483;width:967;height:2" coordorigin="4581,4483" coordsize="967,0" path="m4581,4483l5548,4483e" filled="f" stroked="t" strokeweight=".478649pt" strokecolor="#3B3B3B">
                <v:path arrowok="t"/>
              </v:shape>
            </v:group>
            <v:group style="position:absolute;left:5490;top:4483;width:6026;height:2" coordorigin="5490,4483" coordsize="6026,2">
              <v:shape style="position:absolute;left:5490;top:4483;width:6026;height:2" coordorigin="5490,4483" coordsize="6026,0" path="m5490,4483l11516,4483e" filled="f" stroked="t" strokeweight=".957298pt" strokecolor="#6B6B6B">
                <v:path arrowok="t"/>
              </v:shape>
            </v:group>
            <v:group style="position:absolute;left:8338;top:4483;width:2259;height:2" coordorigin="8338,4483" coordsize="2259,2">
              <v:shape style="position:absolute;left:8338;top:4483;width:2259;height:2" coordorigin="8338,4483" coordsize="2259,0" path="m8338,4483l10597,4483e" filled="f" stroked="t" strokeweight=".478649pt" strokecolor="#4F4F4F">
                <v:path arrowok="t"/>
              </v:shape>
            </v:group>
            <v:group style="position:absolute;left:10540;top:4480;width:1000;height:2" coordorigin="10540,4480" coordsize="1000,2">
              <v:shape style="position:absolute;left:10540;top:4480;width:1000;height:2" coordorigin="10540,4480" coordsize="1000,0" path="m10540,4480l11540,4480e" filled="f" stroked="t" strokeweight=".957298pt" strokecolor="#808080">
                <v:path arrowok="t"/>
              </v:shape>
            </v:group>
            <v:group style="position:absolute;left:2274;top:4725;width:9267;height:2" coordorigin="2274,4725" coordsize="9267,2">
              <v:shape style="position:absolute;left:2274;top:4725;width:9267;height:2" coordorigin="2274,4725" coordsize="9267,0" path="m2274,4725l11540,4725e" filled="f" stroked="t" strokeweight=".717973pt" strokecolor="#646464">
                <v:path arrowok="t"/>
              </v:shape>
            </v:group>
            <v:group style="position:absolute;left:4964;top:4725;width:2398;height:2" coordorigin="4964,4725" coordsize="2398,2">
              <v:shape style="position:absolute;left:4964;top:4725;width:2398;height:2" coordorigin="4964,4725" coordsize="2398,0" path="m4964,4725l7362,4725e" filled="f" stroked="t" strokeweight=".478649pt" strokecolor="#4B4B4B">
                <v:path arrowok="t"/>
              </v:shape>
            </v:group>
            <v:group style="position:absolute;left:4992;top:4708;width:2;height:264" coordorigin="4992,4708" coordsize="2,264">
              <v:shape style="position:absolute;left:4992;top:4708;width:2;height:264" coordorigin="4992,4708" coordsize="0,264" path="m4992,4972l4992,4708e" filled="f" stroked="t" strokeweight=".239324pt" strokecolor="#2B2B2B">
                <v:path arrowok="t"/>
              </v:shape>
            </v:group>
            <v:group style="position:absolute;left:4964;top:5219;width:3432;height:2" coordorigin="4964,5219" coordsize="3432,2">
              <v:shape style="position:absolute;left:4964;top:5219;width:3432;height:2" coordorigin="4964,5219" coordsize="3432,0" path="m4964,5219l8396,5219e" filled="f" stroked="t" strokeweight=".957298pt" strokecolor="#676767">
                <v:path arrowok="t"/>
              </v:shape>
            </v:group>
            <v:group style="position:absolute;left:7773;top:4713;width:2;height:518" coordorigin="7773,4713" coordsize="2,518">
              <v:shape style="position:absolute;left:7773;top:4713;width:2;height:518" coordorigin="7773,4713" coordsize="0,518" path="m7773,5231l7773,4713e" filled="f" stroked="t" strokeweight=".478649pt" strokecolor="#444444">
                <v:path arrowok="t"/>
              </v:shape>
            </v:group>
            <v:group style="position:absolute;left:11535;top:4679;width:2;height:321" coordorigin="11535,4679" coordsize="2,321">
              <v:shape style="position:absolute;left:11535;top:4679;width:2;height:321" coordorigin="11535,4679" coordsize="0,321" path="m11535,5001l11535,4679e" filled="f" stroked="t" strokeweight=".478649pt" strokecolor="#4B4B4B">
                <v:path arrowok="t"/>
              </v:shape>
            </v:group>
            <v:group style="position:absolute;left:4992;top:4972;width:2;height:235" coordorigin="4992,4972" coordsize="2,235">
              <v:shape style="position:absolute;left:4992;top:4972;width:2;height:235" coordorigin="4992,4972" coordsize="0,235" path="m4992,5207l4992,4972e" filled="f" stroked="t" strokeweight=".239324pt" strokecolor="#000000">
                <v:path arrowok="t"/>
              </v:shape>
            </v:group>
            <v:group style="position:absolute;left:8338;top:5221;width:976;height:2" coordorigin="8338,5221" coordsize="976,2">
              <v:shape style="position:absolute;left:8338;top:5221;width:976;height:2" coordorigin="8338,5221" coordsize="976,0" path="m8338,5221l9315,5221e" filled="f" stroked="t" strokeweight=".478649pt" strokecolor="#575757">
                <v:path arrowok="t"/>
              </v:shape>
            </v:group>
            <v:group style="position:absolute;left:9257;top:5216;width:1340;height:2" coordorigin="9257,5216" coordsize="1340,2">
              <v:shape style="position:absolute;left:9257;top:5216;width:1340;height:2" coordorigin="9257,5216" coordsize="1340,0" path="m9257,5216l10597,5216e" filled="f" stroked="t" strokeweight=".717973pt" strokecolor="#6B6B6B">
                <v:path arrowok="t"/>
              </v:shape>
            </v:group>
            <v:group style="position:absolute;left:10152;top:5219;width:1388;height:2" coordorigin="10152,5219" coordsize="1388,2">
              <v:shape style="position:absolute;left:10152;top:5219;width:1388;height:2" coordorigin="10152,5219" coordsize="1388,0" path="m10152,5219l11540,5219e" filled="f" stroked="t" strokeweight=".957298pt" strokecolor="#808080">
                <v:path arrowok="t"/>
              </v:shape>
            </v:group>
            <v:group style="position:absolute;left:5009;top:5269;width:2;height:144" coordorigin="5009,5269" coordsize="2,144">
              <v:shape style="position:absolute;left:5009;top:5269;width:2;height:144" coordorigin="5009,5269" coordsize="0,144" path="m5009,5413l5009,5269e" filled="f" stroked="t" strokeweight=".717973pt" strokecolor="#343434">
                <v:path arrowok="t"/>
              </v:shape>
            </v:group>
            <v:group style="position:absolute;left:4906;top:5471;width:4207;height:2" coordorigin="4906,5471" coordsize="4207,2">
              <v:shape style="position:absolute;left:4906;top:5471;width:4207;height:2" coordorigin="4906,5471" coordsize="4207,0" path="m4906,5471l9113,5471e" filled="f" stroked="t" strokeweight=".717973pt" strokecolor="#6B6B6B">
                <v:path arrowok="t"/>
              </v:shape>
            </v:group>
            <v:group style="position:absolute;left:9056;top:5471;width:1541;height:2" coordorigin="9056,5471" coordsize="1541,2">
              <v:shape style="position:absolute;left:9056;top:5471;width:1541;height:2" coordorigin="9056,5471" coordsize="1541,0" path="m9056,5471l10597,5471e" filled="f" stroked="t" strokeweight=".478649pt" strokecolor="#444444">
                <v:path arrowok="t"/>
              </v:shape>
            </v:group>
            <v:group style="position:absolute;left:10540;top:5471;width:1000;height:2" coordorigin="10540,5471" coordsize="1000,2">
              <v:shape style="position:absolute;left:10540;top:5471;width:1000;height:2" coordorigin="10540,5471" coordsize="1000,0" path="m10540,5471l11540,5471e" filled="f" stroked="t" strokeweight=".717973pt" strokecolor="#747474">
                <v:path arrowok="t"/>
              </v:shape>
            </v:group>
            <v:group style="position:absolute;left:11535;top:5173;width:2;height:321" coordorigin="11535,5173" coordsize="2,321">
              <v:shape style="position:absolute;left:11535;top:5173;width:2;height:321" coordorigin="11535,5173" coordsize="0,321" path="m11535,5495l11535,5173e" filled="f" stroked="t" strokeweight=".478649pt" strokecolor="#484848">
                <v:path arrowok="t"/>
              </v:shape>
            </v:group>
            <v:group style="position:absolute;left:5011;top:5523;width:2;height:139" coordorigin="5011,5523" coordsize="2,139">
              <v:shape style="position:absolute;left:5011;top:5523;width:2;height:139" coordorigin="5011,5523" coordsize="0,139" path="m5011,5662l5011,5523e" filled="f" stroked="t" strokeweight=".957298pt" strokecolor="#383838">
                <v:path arrowok="t"/>
              </v:shape>
            </v:group>
            <v:group style="position:absolute;left:4959;top:5722;width:2403;height:2" coordorigin="4959,5722" coordsize="2403,2">
              <v:shape style="position:absolute;left:4959;top:5722;width:2403;height:2" coordorigin="4959,5722" coordsize="2403,0" path="m4959,5722l7362,5722e" filled="f" stroked="t" strokeweight=".478649pt" strokecolor="#4B4B4B">
                <v:path arrowok="t"/>
              </v:shape>
            </v:group>
            <v:group style="position:absolute;left:6184;top:5722;width:5366;height:2" coordorigin="6184,5722" coordsize="5366,2">
              <v:shape style="position:absolute;left:6184;top:5722;width:5366;height:2" coordorigin="6184,5722" coordsize="5366,0" path="m6184,5722l11550,5722e" filled="f" stroked="t" strokeweight=".717973pt" strokecolor="#6B6B6B">
                <v:path arrowok="t"/>
              </v:shape>
            </v:group>
            <v:group style="position:absolute;left:11535;top:714;width:2;height:5034" coordorigin="11535,714" coordsize="2,5034">
              <v:shape style="position:absolute;left:11535;top:714;width:2;height:5034" coordorigin="11535,714" coordsize="0,5034" path="m11535,5749l11535,714e" filled="f" stroked="t" strokeweight=".478649pt" strokecolor="#606060">
                <v:path arrowok="t"/>
              </v:shape>
            </v:group>
            <v:group style="position:absolute;left:2274;top:5962;width:2805;height:2" coordorigin="2274,5962" coordsize="2805,2">
              <v:shape style="position:absolute;left:2274;top:5962;width:2805;height:2" coordorigin="2274,5962" coordsize="2805,0" path="m2274,5962l5078,5962e" filled="f" stroked="t" strokeweight=".957298pt" strokecolor="#707070">
                <v:path arrowok="t"/>
              </v:shape>
            </v:group>
            <v:group style="position:absolute;left:4992;top:5710;width:2;height:249" coordorigin="4992,5710" coordsize="2,249">
              <v:shape style="position:absolute;left:4992;top:5710;width:2;height:249" coordorigin="4992,5710" coordsize="0,249" path="m4992,5960l4992,5710e" filled="f" stroked="t" strokeweight=".717973pt" strokecolor="#383838">
                <v:path arrowok="t"/>
              </v:shape>
            </v:group>
            <v:group style="position:absolute;left:4959;top:5962;width:2403;height:2" coordorigin="4959,5962" coordsize="2403,2">
              <v:shape style="position:absolute;left:4959;top:5962;width:2403;height:2" coordorigin="4959,5962" coordsize="2403,0" path="m4959,5962l7362,5962e" filled="f" stroked="t" strokeweight=".478649pt" strokecolor="#4B4B4B">
                <v:path arrowok="t"/>
              </v:shape>
            </v:group>
            <v:group style="position:absolute;left:6136;top:5962;width:5414;height:2" coordorigin="6136,5962" coordsize="5414,2">
              <v:shape style="position:absolute;left:6136;top:5962;width:5414;height:2" coordorigin="6136,5962" coordsize="5414,0" path="m6136,5962l11550,5962e" filled="f" stroked="t" strokeweight=".717973pt" strokecolor="#676767">
                <v:path arrowok="t"/>
              </v:shape>
            </v:group>
            <v:group style="position:absolute;left:11545;top:1635;width:2;height:12236" coordorigin="11545,1635" coordsize="2,12236">
              <v:shape style="position:absolute;left:11545;top:1635;width:2;height:12236" coordorigin="11545,1635" coordsize="0,12236" path="m11545,13871l11545,1635e" filled="f" stroked="t" strokeweight=".717973pt" strokecolor="#707070">
                <v:path arrowok="t"/>
              </v:shape>
            </v:group>
            <v:group style="position:absolute;left:962;top:6252;width:2814;height:2" coordorigin="962,6252" coordsize="2814,2">
              <v:shape style="position:absolute;left:962;top:6252;width:2814;height:2" coordorigin="962,6252" coordsize="2814,0" path="m962,6252l3777,6252e" filled="f" stroked="t" strokeweight=".239324pt" strokecolor="#6B6B6B">
                <v:path arrowok="t"/>
              </v:shape>
            </v:group>
            <v:group style="position:absolute;left:2281;top:5427;width:2;height:1788" coordorigin="2281,5427" coordsize="2,1788">
              <v:shape style="position:absolute;left:2281;top:5427;width:2;height:1788" coordorigin="2281,5427" coordsize="0,1788" path="m2281,7216l2281,5427e" filled="f" stroked="t" strokeweight=".957298pt" strokecolor="#707070">
                <v:path arrowok="t"/>
              </v:shape>
            </v:group>
            <v:group style="position:absolute;left:3777;top:6252;width:833;height:2" coordorigin="3777,6252" coordsize="833,2">
              <v:shape style="position:absolute;left:3777;top:6252;width:833;height:2" coordorigin="3777,6252" coordsize="833,0" path="m3777,6252l4609,6252e" filled="f" stroked="t" strokeweight=".239324pt" strokecolor="#000000">
                <v:path arrowok="t"/>
              </v:shape>
            </v:group>
            <v:group style="position:absolute;left:4609;top:6252;width:392;height:2" coordorigin="4609,6252" coordsize="392,2">
              <v:shape style="position:absolute;left:4609;top:6252;width:392;height:2" coordorigin="4609,6252" coordsize="392,0" path="m4609,6252l5002,6252e" filled="f" stroked="t" strokeweight=".239324pt" strokecolor="#707070">
                <v:path arrowok="t"/>
              </v:shape>
            </v:group>
            <v:group style="position:absolute;left:4992;top:5945;width:2;height:312" coordorigin="4992,5945" coordsize="2,312">
              <v:shape style="position:absolute;left:4992;top:5945;width:2;height:312" coordorigin="4992,5945" coordsize="0,312" path="m4992,6257l4992,5945e" filled="f" stroked="t" strokeweight=".717973pt" strokecolor="#575757">
                <v:path arrowok="t"/>
              </v:shape>
            </v:group>
            <v:group style="position:absolute;left:4988;top:6252;width:2345;height:2" coordorigin="4988,6252" coordsize="2345,2">
              <v:shape style="position:absolute;left:4988;top:6252;width:2345;height:2" coordorigin="4988,6252" coordsize="2345,0" path="m4988,6252l7333,6252e" filled="f" stroked="t" strokeweight=".239324pt" strokecolor="#000000">
                <v:path arrowok="t"/>
              </v:shape>
            </v:group>
            <v:group style="position:absolute;left:7333;top:6252;width:1034;height:2" coordorigin="7333,6252" coordsize="1034,2">
              <v:shape style="position:absolute;left:7333;top:6252;width:1034;height:2" coordorigin="7333,6252" coordsize="1034,0" path="m7333,6252l8367,6252e" filled="f" stroked="t" strokeweight=".239324pt" strokecolor="#909090">
                <v:path arrowok="t"/>
              </v:shape>
            </v:group>
            <v:group style="position:absolute;left:8367;top:6252;width:718;height:2" coordorigin="8367,6252" coordsize="718,2">
              <v:shape style="position:absolute;left:8367;top:6252;width:718;height:2" coordorigin="8367,6252" coordsize="718,0" path="m8367,6252l9085,6252e" filled="f" stroked="t" strokeweight=".239324pt" strokecolor="#707070">
                <v:path arrowok="t"/>
              </v:shape>
            </v:group>
            <v:group style="position:absolute;left:9085;top:6252;width:1484;height:2" coordorigin="9085,6252" coordsize="1484,2">
              <v:shape style="position:absolute;left:9085;top:6252;width:1484;height:2" coordorigin="9085,6252" coordsize="1484,0" path="m9085,6252l10569,6252e" filled="f" stroked="t" strokeweight=".239324pt" strokecolor="#000000">
                <v:path arrowok="t"/>
              </v:shape>
            </v:group>
            <v:group style="position:absolute;left:10569;top:6252;width:967;height:2" coordorigin="10569,6252" coordsize="967,2">
              <v:shape style="position:absolute;left:10569;top:6252;width:967;height:2" coordorigin="10569,6252" coordsize="967,0" path="m10569,6252l11535,6252e" filled="f" stroked="t" strokeweight=".239324pt" strokecolor="#808080">
                <v:path arrowok="t"/>
              </v:shape>
            </v:group>
            <v:group style="position:absolute;left:4992;top:6252;width:2;height:230" coordorigin="4992,6252" coordsize="2,230">
              <v:shape style="position:absolute;left:4992;top:6252;width:2;height:230" coordorigin="4992,6252" coordsize="0,230" path="m4992,6482l4992,6252e" filled="f" stroked="t" strokeweight=".239324pt" strokecolor="#2B2B2B">
                <v:path arrowok="t"/>
              </v:shape>
            </v:group>
            <v:group style="position:absolute;left:7780;top:6223;width:2;height:288" coordorigin="7780,6223" coordsize="2,288">
              <v:shape style="position:absolute;left:7780;top:6223;width:2;height:288" coordorigin="7780,6223" coordsize="0,288" path="m7780,6511l7780,6223e" filled="f" stroked="t" strokeweight=".717973pt" strokecolor="#676767">
                <v:path arrowok="t"/>
              </v:shape>
            </v:group>
            <v:group style="position:absolute;left:235;top:6453;width:2;height:988" coordorigin="235,6453" coordsize="2,988">
              <v:shape style="position:absolute;left:235;top:6453;width:2;height:988" coordorigin="235,6453" coordsize="0,988" path="m235,7441l235,6453e" filled="f" stroked="t" strokeweight=".478649pt" strokecolor="#2F2F2F">
                <v:path arrowok="t"/>
              </v:shape>
            </v:group>
            <v:group style="position:absolute;left:2269;top:6681;width:2422;height:2" coordorigin="2269,6681" coordsize="2422,2">
              <v:shape style="position:absolute;left:2269;top:6681;width:2422;height:2" coordorigin="2269,6681" coordsize="2422,0" path="m2269,6681l4691,6681e" filled="f" stroked="t" strokeweight=".957298pt" strokecolor="#777777">
                <v:path arrowok="t"/>
              </v:shape>
            </v:group>
            <v:group style="position:absolute;left:4581;top:6679;width:1594;height:2" coordorigin="4581,6679" coordsize="1594,2">
              <v:shape style="position:absolute;left:4581;top:6679;width:1594;height:2" coordorigin="4581,6679" coordsize="1594,0" path="m4581,6679l6175,6679e" filled="f" stroked="t" strokeweight=".478649pt" strokecolor="#4F4F4F">
                <v:path arrowok="t"/>
              </v:shape>
            </v:group>
            <v:group style="position:absolute;left:4992;top:6482;width:2;height:436" coordorigin="4992,6482" coordsize="2,436">
              <v:shape style="position:absolute;left:4992;top:6482;width:2;height:436" coordorigin="4992,6482" coordsize="0,436" path="m4992,6919l4992,6482e" filled="f" stroked="t" strokeweight=".239324pt" strokecolor="#484848">
                <v:path arrowok="t"/>
              </v:shape>
            </v:group>
            <v:group style="position:absolute;left:6117;top:6681;width:814;height:2" coordorigin="6117,6681" coordsize="814,2">
              <v:shape style="position:absolute;left:6117;top:6681;width:814;height:2" coordorigin="6117,6681" coordsize="814,0" path="m6117,6681l6931,6681e" filled="f" stroked="t" strokeweight=".478649pt" strokecolor="#646464">
                <v:path arrowok="t"/>
              </v:shape>
            </v:group>
            <v:group style="position:absolute;left:6873;top:6681;width:2499;height:2" coordorigin="6873,6681" coordsize="2499,2">
              <v:shape style="position:absolute;left:6873;top:6681;width:2499;height:2" coordorigin="6873,6681" coordsize="2499,0" path="m6873,6681l9372,6681e" filled="f" stroked="t" strokeweight=".957298pt" strokecolor="#777777">
                <v:path arrowok="t"/>
              </v:shape>
            </v:group>
            <v:group style="position:absolute;left:7778;top:6453;width:2;height:475" coordorigin="7778,6453" coordsize="2,475">
              <v:shape style="position:absolute;left:7778;top:6453;width:2;height:475" coordorigin="7778,6453" coordsize="0,475" path="m7778,6928l7778,6453e" filled="f" stroked="t" strokeweight=".478649pt" strokecolor="#4F4F4F">
                <v:path arrowok="t"/>
              </v:shape>
            </v:group>
            <v:group style="position:absolute;left:9257;top:6679;width:1340;height:2" coordorigin="9257,6679" coordsize="1340,2">
              <v:shape style="position:absolute;left:9257;top:6679;width:1340;height:2" coordorigin="9257,6679" coordsize="1340,0" path="m9257,6679l10597,6679e" filled="f" stroked="t" strokeweight=".478649pt" strokecolor="#606060">
                <v:path arrowok="t"/>
              </v:shape>
            </v:group>
            <v:group style="position:absolute;left:10540;top:6679;width:1010;height:2" coordorigin="10540,6679" coordsize="1010,2">
              <v:shape style="position:absolute;left:10540;top:6679;width:1010;height:2" coordorigin="10540,6679" coordsize="1010,0" path="m10540,6679l11550,6679e" filled="f" stroked="t" strokeweight=".717973pt" strokecolor="#7C7C7C">
                <v:path arrowok="t"/>
              </v:shape>
            </v:group>
            <v:group style="position:absolute;left:11540;top:6453;width:2;height:494" coordorigin="11540,6453" coordsize="2,494">
              <v:shape style="position:absolute;left:11540;top:6453;width:2;height:494" coordorigin="11540,6453" coordsize="0,494" path="m11540,6947l11540,6453e" filled="f" stroked="t" strokeweight=".478649pt" strokecolor="#676767">
                <v:path arrowok="t"/>
              </v:shape>
            </v:group>
            <v:group style="position:absolute;left:2269;top:6919;width:2432;height:2" coordorigin="2269,6919" coordsize="2432,2">
              <v:shape style="position:absolute;left:2269;top:6919;width:2432;height:2" coordorigin="2269,6919" coordsize="2432,0" path="m2269,6919l4700,6919e" filled="f" stroked="t" strokeweight=".717973pt" strokecolor="#707070">
                <v:path arrowok="t"/>
              </v:shape>
            </v:group>
            <v:group style="position:absolute;left:4581;top:6919;width:1594;height:2" coordorigin="4581,6919" coordsize="1594,2">
              <v:shape style="position:absolute;left:4581;top:6919;width:1594;height:2" coordorigin="4581,6919" coordsize="1594,0" path="m4581,6919l6175,6919e" filled="f" stroked="t" strokeweight=".478649pt" strokecolor="#4B4B4B">
                <v:path arrowok="t"/>
              </v:shape>
            </v:group>
            <v:group style="position:absolute;left:6117;top:6923;width:814;height:2" coordorigin="6117,6923" coordsize="814,2">
              <v:shape style="position:absolute;left:6117;top:6923;width:814;height:2" coordorigin="6117,6923" coordsize="814,0" path="m6117,6923l6931,6923e" filled="f" stroked="t" strokeweight=".478649pt" strokecolor="#606060">
                <v:path arrowok="t"/>
              </v:shape>
            </v:group>
            <v:group style="position:absolute;left:6873;top:6921;width:2489;height:2" coordorigin="6873,6921" coordsize="2489,2">
              <v:shape style="position:absolute;left:6873;top:6921;width:2489;height:2" coordorigin="6873,6921" coordsize="2489,0" path="m6873,6921l9362,6921e" filled="f" stroked="t" strokeweight=".957298pt" strokecolor="#777777">
                <v:path arrowok="t"/>
              </v:shape>
            </v:group>
            <v:group style="position:absolute;left:9257;top:6919;width:1340;height:2" coordorigin="9257,6919" coordsize="1340,2">
              <v:shape style="position:absolute;left:9257;top:6919;width:1340;height:2" coordorigin="9257,6919" coordsize="1340,0" path="m9257,6919l10597,6919e" filled="f" stroked="t" strokeweight=".478649pt" strokecolor="#575757">
                <v:path arrowok="t"/>
              </v:shape>
            </v:group>
            <v:group style="position:absolute;left:10540;top:6921;width:1005;height:2" coordorigin="10540,6921" coordsize="1005,2">
              <v:shape style="position:absolute;left:10540;top:6921;width:1005;height:2" coordorigin="10540,6921" coordsize="1005,0" path="m10540,6921l11545,6921e" filled="f" stroked="t" strokeweight=".478649pt" strokecolor="#747474">
                <v:path arrowok="t"/>
              </v:shape>
            </v:group>
            <v:group style="position:absolute;left:230;top:7153;width:1024;height:2" coordorigin="230,7153" coordsize="1024,2">
              <v:shape style="position:absolute;left:230;top:7153;width:1024;height:2" coordorigin="230,7153" coordsize="1024,0" path="m230,7153l1254,7153e" filled="f" stroked="t" strokeweight=".717973pt" strokecolor="#4F4F4F">
                <v:path arrowok="t"/>
              </v:shape>
            </v:group>
            <v:group style="position:absolute;left:627;top:7158;width:627;height:2" coordorigin="627,7158" coordsize="627,2">
              <v:shape style="position:absolute;left:627;top:7158;width:627;height:2" coordorigin="627,7158" coordsize="627,0" path="m627,7158l1254,7158e" filled="f" stroked="t" strokeweight=".478649pt" strokecolor="#4B4B4B">
                <v:path arrowok="t"/>
              </v:shape>
            </v:group>
            <v:group style="position:absolute;left:1326;top:7163;width:976;height:2" coordorigin="1326,7163" coordsize="976,2">
              <v:shape style="position:absolute;left:1326;top:7163;width:976;height:2" coordorigin="1326,7163" coordsize="976,0" path="m1326,7163l2302,7163e" filled="f" stroked="t" strokeweight=".478649pt" strokecolor="#545454">
                <v:path arrowok="t"/>
              </v:shape>
            </v:group>
            <v:group style="position:absolute;left:933;top:7161;width:5059;height:2" coordorigin="933,7161" coordsize="5059,2">
              <v:shape style="position:absolute;left:933;top:7161;width:5059;height:2" coordorigin="933,7161" coordsize="5059,0" path="m933,7161l5993,7161e" filled="f" stroked="t" strokeweight=".717973pt" strokecolor="#676767">
                <v:path arrowok="t"/>
              </v:shape>
            </v:group>
            <v:group style="position:absolute;left:5490;top:7158;width:684;height:2" coordorigin="5490,7158" coordsize="684,2">
              <v:shape style="position:absolute;left:5490;top:7158;width:684;height:2" coordorigin="5490,7158" coordsize="684,0" path="m5490,7158l6175,7158e" filled="f" stroked="t" strokeweight=".478649pt" strokecolor="#606060">
                <v:path arrowok="t"/>
              </v:shape>
            </v:group>
            <v:group style="position:absolute;left:6002;top:7161;width:5543;height:2" coordorigin="6002,7161" coordsize="5543,2">
              <v:shape style="position:absolute;left:6002;top:7161;width:5543;height:2" coordorigin="6002,7161" coordsize="5543,0" path="m6002,7161l11545,7161e" filled="f" stroked="t" strokeweight=".717973pt" strokecolor="#6B6B6B">
                <v:path arrowok="t"/>
              </v:shape>
            </v:group>
            <v:group style="position:absolute;left:9257;top:7158;width:1939;height:2" coordorigin="9257,7158" coordsize="1939,2">
              <v:shape style="position:absolute;left:9257;top:7158;width:1939;height:2" coordorigin="9257,7158" coordsize="1939,0" path="m9257,7158l11196,7158e" filled="f" stroked="t" strokeweight=".478649pt" strokecolor="#5B5B5B">
                <v:path arrowok="t"/>
              </v:shape>
            </v:group>
            <v:group style="position:absolute;left:11540;top:6875;width:2;height:566" coordorigin="11540,6875" coordsize="2,566">
              <v:shape style="position:absolute;left:11540;top:6875;width:2;height:566" coordorigin="11540,6875" coordsize="0,566" path="m11540,7441l11540,6875e" filled="f" stroked="t" strokeweight=".478649pt" strokecolor="#545454">
                <v:path arrowok="t"/>
              </v:shape>
            </v:group>
            <v:group style="position:absolute;left:2278;top:7144;width:2;height:297" coordorigin="2278,7144" coordsize="2,297">
              <v:shape style="position:absolute;left:2278;top:7144;width:2;height:297" coordorigin="2278,7144" coordsize="0,297" path="m2278,7441l2278,7144e" filled="f" stroked="t" strokeweight=".717973pt" strokecolor="#575757">
                <v:path arrowok="t"/>
              </v:shape>
            </v:group>
            <v:group style="position:absolute;left:230;top:7628;width:1034;height:2" coordorigin="230,7628" coordsize="1034,2">
              <v:shape style="position:absolute;left:230;top:7628;width:1034;height:2" coordorigin="230,7628" coordsize="1034,0" path="m230,7628l1264,7628e" filled="f" stroked="t" strokeweight=".478649pt" strokecolor="#484848">
                <v:path arrowok="t"/>
              </v:shape>
            </v:group>
            <v:group style="position:absolute;left:1321;top:7633;width:981;height:2" coordorigin="1321,7633" coordsize="981,2">
              <v:shape style="position:absolute;left:1321;top:7633;width:981;height:2" coordorigin="1321,7633" coordsize="981,0" path="m1321,7633l2302,7633e" filled="f" stroked="t" strokeweight=".478649pt" strokecolor="#606060">
                <v:path arrowok="t"/>
              </v:shape>
            </v:group>
            <v:group style="position:absolute;left:2283;top:7384;width:2;height:743" coordorigin="2283,7384" coordsize="2,743">
              <v:shape style="position:absolute;left:2283;top:7384;width:2;height:743" coordorigin="2283,7384" coordsize="0,743" path="m2283,8127l2283,7384e" filled="f" stroked="t" strokeweight=".478649pt" strokecolor="#3B3B3B">
                <v:path arrowok="t"/>
              </v:shape>
            </v:group>
            <v:group style="position:absolute;left:933;top:7628;width:1962;height:2" coordorigin="933,7628" coordsize="1962,2">
              <v:shape style="position:absolute;left:933;top:7628;width:1962;height:2" coordorigin="933,7628" coordsize="1962,0" path="m933,7628l2896,7628e" filled="f" stroked="t" strokeweight=".478649pt" strokecolor="#5B5B5B">
                <v:path arrowok="t"/>
              </v:shape>
            </v:group>
            <v:group style="position:absolute;left:2767;top:7630;width:1872;height:2" coordorigin="2767,7630" coordsize="1872,2">
              <v:shape style="position:absolute;left:2767;top:7630;width:1872;height:2" coordorigin="2767,7630" coordsize="1872,0" path="m2767,7630l4638,7630e" filled="f" stroked="t" strokeweight=".957298pt" strokecolor="#777777">
                <v:path arrowok="t"/>
              </v:shape>
            </v:group>
            <v:group style="position:absolute;left:4581;top:7628;width:967;height:2" coordorigin="4581,7628" coordsize="967,2">
              <v:shape style="position:absolute;left:4581;top:7628;width:967;height:2" coordorigin="4581,7628" coordsize="967,0" path="m4581,7628l5548,7628e" filled="f" stroked="t" strokeweight=".478649pt" strokecolor="#3B3B3B">
                <v:path arrowok="t"/>
              </v:shape>
            </v:group>
            <v:group style="position:absolute;left:5490;top:7628;width:684;height:2" coordorigin="5490,7628" coordsize="684,2">
              <v:shape style="position:absolute;left:5490;top:7628;width:684;height:2" coordorigin="5490,7628" coordsize="684,0" path="m5490,7628l6175,7628e" filled="f" stroked="t" strokeweight=".478649pt" strokecolor="#545454">
                <v:path arrowok="t"/>
              </v:shape>
            </v:group>
            <v:group style="position:absolute;left:6117;top:7628;width:2460;height:2" coordorigin="6117,7628" coordsize="2460,2">
              <v:shape style="position:absolute;left:6117;top:7628;width:2460;height:2" coordorigin="6117,7628" coordsize="2460,0" path="m6117,7628l8577,7628e" filled="f" stroked="t" strokeweight=".957298pt" strokecolor="#747474">
                <v:path arrowok="t"/>
              </v:shape>
            </v:group>
            <v:group style="position:absolute;left:8338;top:7628;width:2259;height:2" coordorigin="8338,7628" coordsize="2259,2">
              <v:shape style="position:absolute;left:8338;top:7628;width:2259;height:2" coordorigin="8338,7628" coordsize="2259,0" path="m8338,7628l10597,7628e" filled="f" stroked="t" strokeweight=".478649pt" strokecolor="#5B5B5B">
                <v:path arrowok="t"/>
              </v:shape>
            </v:group>
            <v:group style="position:absolute;left:10502;top:7626;width:1053;height:2" coordorigin="10502,7626" coordsize="1053,2">
              <v:shape style="position:absolute;left:10502;top:7626;width:1053;height:2" coordorigin="10502,7626" coordsize="1053,0" path="m10502,7626l11555,7626e" filled="f" stroked="t" strokeweight=".957298pt" strokecolor="#878787">
                <v:path arrowok="t"/>
              </v:shape>
            </v:group>
            <v:group style="position:absolute;left:4992;top:7614;width:2;height:268" coordorigin="4992,7614" coordsize="2,268">
              <v:shape style="position:absolute;left:4992;top:7614;width:2;height:268" coordorigin="4992,7614" coordsize="0,268" path="m4992,7882l4992,7614e" filled="f" stroked="t" strokeweight=".717973pt" strokecolor="#2F2F2F">
                <v:path arrowok="t"/>
              </v:shape>
            </v:group>
            <v:group style="position:absolute;left:4959;top:7868;width:3561;height:2" coordorigin="4959,7868" coordsize="3561,2">
              <v:shape style="position:absolute;left:4959;top:7868;width:3561;height:2" coordorigin="4959,7868" coordsize="3561,0" path="m4959,7868l8520,7868e" filled="f" stroked="t" strokeweight=".717973pt" strokecolor="#6B6B6B">
                <v:path arrowok="t"/>
              </v:shape>
            </v:group>
            <v:group style="position:absolute;left:8338;top:7868;width:775;height:2" coordorigin="8338,7868" coordsize="775,2">
              <v:shape style="position:absolute;left:8338;top:7868;width:775;height:2" coordorigin="8338,7868" coordsize="775,0" path="m8338,7868l9113,7868e" filled="f" stroked="t" strokeweight=".478649pt" strokecolor="#5B5B5B">
                <v:path arrowok="t"/>
              </v:shape>
            </v:group>
            <v:group style="position:absolute;left:9056;top:7868;width:1541;height:2" coordorigin="9056,7868" coordsize="1541,2">
              <v:shape style="position:absolute;left:9056;top:7868;width:1541;height:2" coordorigin="9056,7868" coordsize="1541,0" path="m9056,7868l10597,7868e" filled="f" stroked="t" strokeweight=".478649pt" strokecolor="#484848">
                <v:path arrowok="t"/>
              </v:shape>
            </v:group>
            <v:group style="position:absolute;left:10415;top:7865;width:1139;height:2" coordorigin="10415,7865" coordsize="1139,2">
              <v:shape style="position:absolute;left:10415;top:7865;width:1139;height:2" coordorigin="10415,7865" coordsize="1139,0" path="m10415,7865l11555,7865e" filled="f" stroked="t" strokeweight=".957298pt" strokecolor="#838383">
                <v:path arrowok="t"/>
              </v:shape>
            </v:group>
            <v:group style="position:absolute;left:4999;top:7964;width:2;height:158" coordorigin="4999,7964" coordsize="2,158">
              <v:shape style="position:absolute;left:4999;top:7964;width:2;height:158" coordorigin="4999,7964" coordsize="0,158" path="m4999,8122l4999,7964e" filled="f" stroked="t" strokeweight=".717973pt" strokecolor="#3F3F3F">
                <v:path arrowok="t"/>
              </v:shape>
            </v:group>
            <v:group style="position:absolute;left:4964;top:8110;width:1867;height:2" coordorigin="4964,8110" coordsize="1867,2">
              <v:shape style="position:absolute;left:4964;top:8110;width:1867;height:2" coordorigin="4964,8110" coordsize="1867,0" path="m4964,8110l6830,8110e" filled="f" stroked="t" strokeweight=".478649pt" strokecolor="#5B5B5B">
                <v:path arrowok="t"/>
              </v:shape>
            </v:group>
            <v:group style="position:absolute;left:6806;top:7858;width:2;height:662" coordorigin="6806,7858" coordsize="2,662">
              <v:shape style="position:absolute;left:6806;top:7858;width:2;height:662" coordorigin="6806,7858" coordsize="0,662" path="m6806,8520l6806,7858e" filled="f" stroked="t" strokeweight=".957298pt" strokecolor="#707070">
                <v:path arrowok="t"/>
              </v:shape>
            </v:group>
            <v:group style="position:absolute;left:6759;top:8110;width:2556;height:2" coordorigin="6759,8110" coordsize="2556,2">
              <v:shape style="position:absolute;left:6759;top:8110;width:2556;height:2" coordorigin="6759,8110" coordsize="2556,0" path="m6759,8110l9315,8110e" filled="f" stroked="t" strokeweight=".957298pt" strokecolor="#747474">
                <v:path arrowok="t"/>
              </v:shape>
            </v:group>
            <v:group style="position:absolute;left:8381;top:7858;width:2;height:662" coordorigin="8381,7858" coordsize="2,662">
              <v:shape style="position:absolute;left:8381;top:7858;width:2;height:662" coordorigin="8381,7858" coordsize="0,662" path="m8381,8520l8381,7858e" filled="f" stroked="t" strokeweight=".478649pt" strokecolor="#4B4B4B">
                <v:path arrowok="t"/>
              </v:shape>
            </v:group>
            <v:group style="position:absolute;left:9257;top:8108;width:1340;height:2" coordorigin="9257,8108" coordsize="1340,2">
              <v:shape style="position:absolute;left:9257;top:8108;width:1340;height:2" coordorigin="9257,8108" coordsize="1340,0" path="m9257,8108l10597,8108e" filled="f" stroked="t" strokeweight=".478649pt" strokecolor="#444444">
                <v:path arrowok="t"/>
              </v:shape>
            </v:group>
            <v:group style="position:absolute;left:10540;top:8110;width:1015;height:2" coordorigin="10540,8110" coordsize="1015,2">
              <v:shape style="position:absolute;left:10540;top:8110;width:1015;height:2" coordorigin="10540,8110" coordsize="1015,0" path="m10540,8110l11555,8110e" filled="f" stroked="t" strokeweight=".478649pt" strokecolor="#747474">
                <v:path arrowok="t"/>
              </v:shape>
            </v:group>
            <v:group style="position:absolute;left:235;top:8517;width:2063;height:2" coordorigin="235,8517" coordsize="2063,2">
              <v:shape style="position:absolute;left:235;top:8517;width:2063;height:2" coordorigin="235,8517" coordsize="2063,0" path="m235,8517l2298,8517e" filled="f" stroked="t" strokeweight=".717973pt" strokecolor="#6B6B6B">
                <v:path arrowok="t"/>
              </v:shape>
            </v:group>
            <v:group style="position:absolute;left:2288;top:8069;width:2;height:470" coordorigin="2288,8069" coordsize="2,470">
              <v:shape style="position:absolute;left:2288;top:8069;width:2;height:470" coordorigin="2288,8069" coordsize="0,470" path="m2288,8539l2288,8069e" filled="f" stroked="t" strokeweight=".717973pt" strokecolor="#5B5B5B">
                <v:path arrowok="t"/>
              </v:shape>
            </v:group>
            <v:group style="position:absolute;left:2231;top:8515;width:1575;height:2" coordorigin="2231,8515" coordsize="1575,2">
              <v:shape style="position:absolute;left:2231;top:8515;width:1575;height:2" coordorigin="2231,8515" coordsize="1575,0" path="m2231,8515l3805,8515e" filled="f" stroked="t" strokeweight=".478649pt" strokecolor="#4B4B4B">
                <v:path arrowok="t"/>
              </v:shape>
            </v:group>
            <v:group style="position:absolute;left:3695;top:8515;width:2374;height:2" coordorigin="3695,8515" coordsize="2374,2">
              <v:shape style="position:absolute;left:3695;top:8515;width:2374;height:2" coordorigin="3695,8515" coordsize="2374,0" path="m3695,8515l6069,8515e" filled="f" stroked="t" strokeweight=".957298pt" strokecolor="#707070">
                <v:path arrowok="t"/>
              </v:shape>
            </v:group>
            <v:group style="position:absolute;left:4992;top:8098;width:2;height:412" coordorigin="4992,8098" coordsize="2,412">
              <v:shape style="position:absolute;left:4992;top:8098;width:2;height:412" coordorigin="4992,8098" coordsize="0,412" path="m4992,8510l4992,8098e" filled="f" stroked="t" strokeweight=".239324pt" strokecolor="#676767">
                <v:path arrowok="t"/>
              </v:shape>
            </v:group>
            <v:group style="position:absolute;left:6117;top:8515;width:1244;height:2" coordorigin="6117,8515" coordsize="1244,2">
              <v:shape style="position:absolute;left:6117;top:8515;width:1244;height:2" coordorigin="6117,8515" coordsize="1244,0" path="m6117,8515l7362,8515e" filled="f" stroked="t" strokeweight=".478649pt" strokecolor="#575757">
                <v:path arrowok="t"/>
              </v:shape>
            </v:group>
            <v:group style="position:absolute;left:7304;top:8513;width:2211;height:2" coordorigin="7304,8513" coordsize="2211,2">
              <v:shape style="position:absolute;left:7304;top:8513;width:2211;height:2" coordorigin="7304,8513" coordsize="2211,0" path="m7304,8513l9516,8513e" filled="f" stroked="t" strokeweight=".957298pt" strokecolor="#747474">
                <v:path arrowok="t"/>
              </v:shape>
            </v:group>
            <v:group style="position:absolute;left:9257;top:8510;width:1340;height:2" coordorigin="9257,8510" coordsize="1340,2">
              <v:shape style="position:absolute;left:9257;top:8510;width:1340;height:2" coordorigin="9257,8510" coordsize="1340,0" path="m9257,8510l10597,8510e" filled="f" stroked="t" strokeweight=".478649pt" strokecolor="#545454">
                <v:path arrowok="t"/>
              </v:shape>
            </v:group>
            <v:group style="position:absolute;left:10540;top:8510;width:1015;height:2" coordorigin="10540,8510" coordsize="1015,2">
              <v:shape style="position:absolute;left:10540;top:8510;width:1015;height:2" coordorigin="10540,8510" coordsize="1015,0" path="m10540,8510l11555,8510e" filled="f" stroked="t" strokeweight=".717973pt" strokecolor="#747474">
                <v:path arrowok="t"/>
              </v:shape>
            </v:group>
            <v:group style="position:absolute;left:2286;top:8453;width:2;height:1290" coordorigin="2286,8453" coordsize="2,1290">
              <v:shape style="position:absolute;left:2286;top:8453;width:2;height:1290" coordorigin="2286,8453" coordsize="0,1290" path="m2286,9742l2286,8453e" filled="f" stroked="t" strokeweight=".957298pt" strokecolor="#707070">
                <v:path arrowok="t"/>
              </v:shape>
            </v:group>
            <v:group style="position:absolute;left:235;top:9217;width:3571;height:2" coordorigin="235,9217" coordsize="3571,2">
              <v:shape style="position:absolute;left:235;top:9217;width:3571;height:2" coordorigin="235,9217" coordsize="3571,0" path="m235,9217l3805,9217e" filled="f" stroked="t" strokeweight=".957298pt" strokecolor="#777777">
                <v:path arrowok="t"/>
              </v:shape>
            </v:group>
            <v:group style="position:absolute;left:3748;top:9220;width:1800;height:2" coordorigin="3748,9220" coordsize="1800,2">
              <v:shape style="position:absolute;left:3748;top:9220;width:1800;height:2" coordorigin="3748,9220" coordsize="1800,0" path="m3748,9220l5548,9220e" filled="f" stroked="t" strokeweight=".478649pt" strokecolor="#575757">
                <v:path arrowok="t"/>
              </v:shape>
            </v:group>
            <v:group style="position:absolute;left:5380;top:9217;width:2087;height:2" coordorigin="5380,9217" coordsize="2087,2">
              <v:shape style="position:absolute;left:5380;top:9217;width:2087;height:2" coordorigin="5380,9217" coordsize="2087,0" path="m5380,9217l7467,9217e" filled="f" stroked="t" strokeweight=".957298pt" strokecolor="#838383">
                <v:path arrowok="t"/>
              </v:shape>
            </v:group>
            <v:group style="position:absolute;left:7304;top:9217;width:1809;height:2" coordorigin="7304,9217" coordsize="1809,2">
              <v:shape style="position:absolute;left:7304;top:9217;width:1809;height:2" coordorigin="7304,9217" coordsize="1809,0" path="m7304,9217l9113,9217e" filled="f" stroked="t" strokeweight=".478649pt" strokecolor="#6B6B6B">
                <v:path arrowok="t"/>
              </v:shape>
            </v:group>
            <v:group style="position:absolute;left:9056;top:9215;width:2494;height:2" coordorigin="9056,9215" coordsize="2494,2">
              <v:shape style="position:absolute;left:9056;top:9215;width:2494;height:2" coordorigin="9056,9215" coordsize="2494,0" path="m9056,9215l11550,9215e" filled="f" stroked="t" strokeweight=".957298pt" strokecolor="#838383">
                <v:path arrowok="t"/>
              </v:shape>
            </v:group>
            <v:group style="position:absolute;left:11545;top:8971;width:2;height:1127" coordorigin="11545,8971" coordsize="2,1127">
              <v:shape style="position:absolute;left:11545;top:8971;width:2;height:1127" coordorigin="11545,8971" coordsize="0,1127" path="m11545,10097l11545,8971e" filled="f" stroked="t" strokeweight=".478649pt" strokecolor="#575757">
                <v:path arrowok="t"/>
              </v:shape>
            </v:group>
            <v:group style="position:absolute;left:239;top:9445;width:2;height:288" coordorigin="239,9445" coordsize="2,288">
              <v:shape style="position:absolute;left:239;top:9445;width:2;height:288" coordorigin="239,9445" coordsize="0,288" path="m239,9733l239,9445e" filled="f" stroked="t" strokeweight=".478649pt" strokecolor="#2F2F2F">
                <v:path arrowok="t"/>
              </v:shape>
            </v:group>
            <v:group style="position:absolute;left:235;top:10073;width:1005;height:2" coordorigin="235,10073" coordsize="1005,2">
              <v:shape style="position:absolute;left:235;top:10073;width:1005;height:2" coordorigin="235,10073" coordsize="1005,0" path="m235,10073l1240,10073e" filled="f" stroked="t" strokeweight=".478649pt" strokecolor="#4F4F4F">
                <v:path arrowok="t"/>
              </v:shape>
            </v:group>
            <v:group style="position:absolute;left:1436;top:10078;width:866;height:2" coordorigin="1436,10078" coordsize="866,2">
              <v:shape style="position:absolute;left:1436;top:10078;width:866;height:2" coordorigin="1436,10078" coordsize="866,0" path="m1436,10078l2302,10078e" filled="f" stroked="t" strokeweight=".478649pt" strokecolor="#545454">
                <v:path arrowok="t"/>
              </v:shape>
            </v:group>
            <v:group style="position:absolute;left:2288;top:9675;width:2;height:1410" coordorigin="2288,9675" coordsize="2,1410">
              <v:shape style="position:absolute;left:2288;top:9675;width:2;height:1410" coordorigin="2288,9675" coordsize="0,1410" path="m2288,11085l2288,9675e" filled="f" stroked="t" strokeweight=".478649pt" strokecolor="#444444">
                <v:path arrowok="t"/>
              </v:shape>
            </v:group>
            <v:group style="position:absolute;left:933;top:10073;width:10621;height:2" coordorigin="933,10073" coordsize="10621,2">
              <v:shape style="position:absolute;left:933;top:10073;width:10621;height:2" coordorigin="933,10073" coordsize="10621,0" path="m933,10073l11555,10073e" filled="f" stroked="t" strokeweight=".717973pt" strokecolor="#707070">
                <v:path arrowok="t"/>
              </v:shape>
            </v:group>
            <v:group style="position:absolute;left:235;top:10320;width:7553;height:2" coordorigin="235,10320" coordsize="7553,2">
              <v:shape style="position:absolute;left:235;top:10320;width:7553;height:2" coordorigin="235,10320" coordsize="7553,0" path="m235,10320l7788,10320e" filled="f" stroked="t" strokeweight=".717973pt" strokecolor="#707070">
                <v:path arrowok="t"/>
              </v:shape>
            </v:group>
            <v:group style="position:absolute;left:3748;top:10323;width:1800;height:2" coordorigin="3748,10323" coordsize="1800,2">
              <v:shape style="position:absolute;left:3748;top:10323;width:1800;height:2" coordorigin="3748,10323" coordsize="1800,0" path="m3748,10323l5548,10323e" filled="f" stroked="t" strokeweight=".478649pt" strokecolor="#444444">
                <v:path arrowok="t"/>
              </v:shape>
            </v:group>
            <v:group style="position:absolute;left:7730;top:10320;width:1383;height:2" coordorigin="7730,10320" coordsize="1383,2">
              <v:shape style="position:absolute;left:7730;top:10320;width:1383;height:2" coordorigin="7730,10320" coordsize="1383,0" path="m7730,10320l9113,10320e" filled="f" stroked="t" strokeweight=".478649pt" strokecolor="#575757">
                <v:path arrowok="t"/>
              </v:shape>
            </v:group>
            <v:group style="position:absolute;left:9056;top:10318;width:2503;height:2" coordorigin="9056,10318" coordsize="2503,2">
              <v:shape style="position:absolute;left:9056;top:10318;width:2503;height:2" coordorigin="9056,10318" coordsize="2503,0" path="m9056,10318l11559,10318e" filled="f" stroked="t" strokeweight=".957298pt" strokecolor="#777777">
                <v:path arrowok="t"/>
              </v:shape>
            </v:group>
            <v:group style="position:absolute;left:235;top:10570;width:3456;height:2" coordorigin="235,10570" coordsize="3456,2">
              <v:shape style="position:absolute;left:235;top:10570;width:3456;height:2" coordorigin="235,10570" coordsize="3456,0" path="m235,10570l3690,10570e" filled="f" stroked="t" strokeweight=".717973pt" strokecolor="#606060">
                <v:path arrowok="t"/>
              </v:shape>
            </v:group>
            <v:group style="position:absolute;left:2838;top:10567;width:967;height:2" coordorigin="2838,10567" coordsize="967,2">
              <v:shape style="position:absolute;left:2838;top:10567;width:967;height:2" coordorigin="2838,10567" coordsize="967,0" path="m2838,10567l3805,10567e" filled="f" stroked="t" strokeweight=".478649pt" strokecolor="#4F4F4F">
                <v:path arrowok="t"/>
              </v:shape>
            </v:group>
            <v:group style="position:absolute;left:6117;top:10567;width:814;height:2" coordorigin="6117,10567" coordsize="814,2">
              <v:shape style="position:absolute;left:6117;top:10567;width:814;height:2" coordorigin="6117,10567" coordsize="814,0" path="m6117,10567l6931,10567e" filled="f" stroked="t" strokeweight=".478649pt" strokecolor="#575757">
                <v:path arrowok="t"/>
              </v:shape>
            </v:group>
            <v:group style="position:absolute;left:6873;top:10567;width:914;height:2" coordorigin="6873,10567" coordsize="914,2">
              <v:shape style="position:absolute;left:6873;top:10567;width:914;height:2" coordorigin="6873,10567" coordsize="914,0" path="m6873,10567l7788,10567e" filled="f" stroked="t" strokeweight=".478649pt" strokecolor="#444444">
                <v:path arrowok="t"/>
              </v:shape>
            </v:group>
            <v:group style="position:absolute;left:3700;top:10565;width:5835;height:2" coordorigin="3700,10565" coordsize="5835,2">
              <v:shape style="position:absolute;left:3700;top:10565;width:5835;height:2" coordorigin="3700,10565" coordsize="5835,0" path="m3700,10565l9535,10565e" filled="f" stroked="t" strokeweight=".717973pt" strokecolor="#707070">
                <v:path arrowok="t"/>
              </v:shape>
            </v:group>
            <v:group style="position:absolute;left:9257;top:10562;width:1340;height:2" coordorigin="9257,10562" coordsize="1340,2">
              <v:shape style="position:absolute;left:9257;top:10562;width:1340;height:2" coordorigin="9257,10562" coordsize="1340,0" path="m9257,10562l10597,10562e" filled="f" stroked="t" strokeweight=".478649pt" strokecolor="#4F4F4F">
                <v:path arrowok="t"/>
              </v:shape>
            </v:group>
            <v:group style="position:absolute;left:10540;top:10565;width:1020;height:2" coordorigin="10540,10565" coordsize="1020,2">
              <v:shape style="position:absolute;left:10540;top:10565;width:1020;height:2" coordorigin="10540,10565" coordsize="1020,0" path="m10540,10565l11559,10565e" filled="f" stroked="t" strokeweight=".478649pt" strokecolor="#6B6B6B">
                <v:path arrowok="t"/>
              </v:shape>
            </v:group>
            <v:group style="position:absolute;left:3748;top:11061;width:890;height:2" coordorigin="3748,11061" coordsize="890,2">
              <v:shape style="position:absolute;left:3748;top:11061;width:890;height:2" coordorigin="3748,11061" coordsize="890,0" path="m3748,11061l4638,11061e" filled="f" stroked="t" strokeweight=".478649pt" strokecolor="#606060">
                <v:path arrowok="t"/>
              </v:shape>
            </v:group>
            <v:group style="position:absolute;left:6117;top:11056;width:704;height:2" coordorigin="6117,11056" coordsize="704,2">
              <v:shape style="position:absolute;left:6117;top:11056;width:704;height:2" coordorigin="6117,11056" coordsize="704,0" path="m6117,11056l6821,11056e" filled="f" stroked="t" strokeweight=".478649pt" strokecolor="#6B6B6B">
                <v:path arrowok="t"/>
              </v:shape>
            </v:group>
            <v:group style="position:absolute;left:6763;top:11056;width:1024;height:2" coordorigin="6763,11056" coordsize="1024,2">
              <v:shape style="position:absolute;left:6763;top:11056;width:1024;height:2" coordorigin="6763,11056" coordsize="1024,0" path="m6763,11056l7788,11056e" filled="f" stroked="t" strokeweight=".478649pt" strokecolor="#4F4F4F">
                <v:path arrowok="t"/>
              </v:shape>
            </v:group>
            <v:group style="position:absolute;left:230;top:11056;width:11330;height:2" coordorigin="230,11056" coordsize="11330,2">
              <v:shape style="position:absolute;left:230;top:11056;width:11330;height:2" coordorigin="230,11056" coordsize="11330,0" path="m230,11056l11559,11056e" filled="f" stroked="t" strokeweight=".717973pt" strokecolor="#707070">
                <v:path arrowok="t"/>
              </v:shape>
            </v:group>
            <v:group style="position:absolute;left:242;top:10136;width:2;height:1932" coordorigin="242,10136" coordsize="2,1932">
              <v:shape style="position:absolute;left:242;top:10136;width:2;height:1932" coordorigin="242,10136" coordsize="0,1932" path="m242,12068l242,10136e" filled="f" stroked="t" strokeweight=".957298pt" strokecolor="#676767">
                <v:path arrowok="t"/>
              </v:shape>
            </v:group>
            <v:group style="position:absolute;left:2288;top:11013;width:2;height:1419" coordorigin="2288,11013" coordsize="2,1419">
              <v:shape style="position:absolute;left:2288;top:11013;width:2;height:1419" coordorigin="2288,11013" coordsize="0,1419" path="m2288,12432l2288,11013e" filled="f" stroked="t" strokeweight=".957298pt" strokecolor="#646464">
                <v:path arrowok="t"/>
              </v:shape>
            </v:group>
            <v:group style="position:absolute;left:6117;top:11296;width:1670;height:2" coordorigin="6117,11296" coordsize="1670,2">
              <v:shape style="position:absolute;left:6117;top:11296;width:1670;height:2" coordorigin="6117,11296" coordsize="1670,0" path="m6117,11296l7788,11296e" filled="f" stroked="t" strokeweight=".478649pt" strokecolor="#545454">
                <v:path arrowok="t"/>
              </v:shape>
            </v:group>
            <v:group style="position:absolute;left:230;top:11296;width:11330;height:2" coordorigin="230,11296" coordsize="11330,2">
              <v:shape style="position:absolute;left:230;top:11296;width:11330;height:2" coordorigin="230,11296" coordsize="11330,0" path="m230,11296l11559,11296e" filled="f" stroked="t" strokeweight=".717973pt" strokecolor="#747474">
                <v:path arrowok="t"/>
              </v:shape>
            </v:group>
            <v:group style="position:absolute;left:230;top:11543;width:2073;height:2" coordorigin="230,11543" coordsize="2073,2">
              <v:shape style="position:absolute;left:230;top:11543;width:2073;height:2" coordorigin="230,11543" coordsize="2073,0" path="m230,11543l2302,11543e" filled="f" stroked="t" strokeweight=".478649pt" strokecolor="#4F4F4F">
                <v:path arrowok="t"/>
              </v:shape>
            </v:group>
            <v:group style="position:absolute;left:962;top:11277;width:2;height:748" coordorigin="962,11277" coordsize="2,748">
              <v:shape style="position:absolute;left:962;top:11277;width:2;height:748" coordorigin="962,11277" coordsize="0,748" path="m962,12025l962,11277e" filled="f" stroked="t" strokeweight=".239324pt" strokecolor="#707070">
                <v:path arrowok="t"/>
              </v:shape>
            </v:group>
            <v:group style="position:absolute;left:1618;top:11291;width:2;height:762" coordorigin="1618,11291" coordsize="2,762">
              <v:shape style="position:absolute;left:1618;top:11291;width:2;height:762" coordorigin="1618,11291" coordsize="0,762" path="m1618,12053l1618,11291e" filled="f" stroked="t" strokeweight=".957298pt" strokecolor="#707070">
                <v:path arrowok="t"/>
              </v:shape>
            </v:group>
            <v:group style="position:absolute;left:2231;top:11545;width:2791;height:2" coordorigin="2231,11545" coordsize="2791,2">
              <v:shape style="position:absolute;left:2231;top:11545;width:2791;height:2" coordorigin="2231,11545" coordsize="2791,0" path="m2231,11545l5021,11545e" filled="f" stroked="t" strokeweight=".717973pt" strokecolor="#676767">
                <v:path arrowok="t"/>
              </v:shape>
            </v:group>
            <v:group style="position:absolute;left:4964;top:11540;width:1211;height:2" coordorigin="4964,11540" coordsize="1211,2">
              <v:shape style="position:absolute;left:4964;top:11540;width:1211;height:2" coordorigin="4964,11540" coordsize="1211,0" path="m4964,11540l6175,11540e" filled="f" stroked="t" strokeweight=".478649pt" strokecolor="#5B5B5B">
                <v:path arrowok="t"/>
              </v:shape>
            </v:group>
            <v:group style="position:absolute;left:7333;top:11291;width:2;height:762" coordorigin="7333,11291" coordsize="2,762">
              <v:shape style="position:absolute;left:7333;top:11291;width:2;height:762" coordorigin="7333,11291" coordsize="0,762" path="m7333,12053l7333,11291e" filled="f" stroked="t" strokeweight=".957298pt" strokecolor="#6B6B6B">
                <v:path arrowok="t"/>
              </v:shape>
            </v:group>
            <v:group style="position:absolute;left:6117;top:11538;width:5442;height:2" coordorigin="6117,11538" coordsize="5442,2">
              <v:shape style="position:absolute;left:6117;top:11538;width:5442;height:2" coordorigin="6117,11538" coordsize="5442,0" path="m6117,11538l11559,11538e" filled="f" stroked="t" strokeweight=".717973pt" strokecolor="#747474">
                <v:path arrowok="t"/>
              </v:shape>
            </v:group>
            <v:group style="position:absolute;left:244;top:11996;width:2;height:1026" coordorigin="244,11996" coordsize="2,1026">
              <v:shape style="position:absolute;left:244;top:11996;width:2;height:1026" coordorigin="244,11996" coordsize="0,1026" path="m244,13022l244,11996e" filled="f" stroked="t" strokeweight=".478649pt" strokecolor="#2B2B2B">
                <v:path arrowok="t"/>
              </v:shape>
            </v:group>
            <v:group style="position:absolute;left:962;top:12025;width:2;height:1539" coordorigin="962,12025" coordsize="2,1539">
              <v:shape style="position:absolute;left:962;top:12025;width:2;height:1539" coordorigin="962,12025" coordsize="0,1539" path="m962,13564l962,12025e" filled="f" stroked="t" strokeweight=".239324pt" strokecolor="#000000">
                <v:path arrowok="t"/>
              </v:shape>
            </v:group>
            <v:group style="position:absolute;left:1623;top:11996;width:2;height:719" coordorigin="1623,11996" coordsize="2,719">
              <v:shape style="position:absolute;left:1623;top:11996;width:2;height:719" coordorigin="1623,11996" coordsize="0,719" path="m1623,12715l1623,11996e" filled="f" stroked="t" strokeweight=".478649pt" strokecolor="#3B3B3B">
                <v:path arrowok="t"/>
              </v:shape>
            </v:group>
            <v:group style="position:absolute;left:7338;top:11996;width:2;height:283" coordorigin="7338,11996" coordsize="2,283">
              <v:shape style="position:absolute;left:7338;top:11996;width:2;height:283" coordorigin="7338,11996" coordsize="0,283" path="m7338,12279l7338,11996e" filled="f" stroked="t" strokeweight=".478649pt" strokecolor="#343434">
                <v:path arrowok="t"/>
              </v:shape>
            </v:group>
            <v:group style="position:absolute;left:2288;top:12221;width:2;height:1621" coordorigin="2288,12221" coordsize="2,1621">
              <v:shape style="position:absolute;left:2288;top:12221;width:2;height:1621" coordorigin="2288,12221" coordsize="0,1621" path="m2288,13842l2288,12221e" filled="f" stroked="t" strokeweight=".717973pt" strokecolor="#4B4B4B">
                <v:path arrowok="t"/>
              </v:shape>
            </v:group>
            <v:group style="position:absolute;left:7342;top:12221;width:2;height:1472" coordorigin="7342,12221" coordsize="2,1472">
              <v:shape style="position:absolute;left:7342;top:12221;width:2;height:1472" coordorigin="7342,12221" coordsize="0,1472" path="m7342,13693l7342,12221e" filled="f" stroked="t" strokeweight=".717973pt" strokecolor="#606467">
                <v:path arrowok="t"/>
              </v:shape>
            </v:group>
            <v:group style="position:absolute;left:2293;top:12471;width:2;height:1132" coordorigin="2293,12471" coordsize="2,1132">
              <v:shape style="position:absolute;left:2293;top:12471;width:2;height:1132" coordorigin="2293,12471" coordsize="0,1132" path="m2293,13602l2293,12471e" filled="f" stroked="t" strokeweight=".478649pt" strokecolor="#3F3F3F">
                <v:path arrowok="t"/>
              </v:shape>
            </v:group>
            <v:group style="position:absolute;left:10433;top:13286;width:135;height:2" coordorigin="10433,13286" coordsize="135,2">
              <v:shape style="position:absolute;left:10433;top:13286;width:135;height:2" coordorigin="10433,13286" coordsize="135,0" path="m10433,13286l10569,13286e" filled="f" stroked="t" strokeweight=".717973pt" strokecolor="#575B9C">
                <v:path arrowok="t"/>
              </v:shape>
            </v:group>
            <v:group style="position:absolute;left:9085;top:13286;width:967;height:2" coordorigin="9085,13286" coordsize="967,2">
              <v:shape style="position:absolute;left:9085;top:13286;width:967;height:2" coordorigin="9085,13286" coordsize="967,0" path="m9085,13286l10052,13286e" filled="f" stroked="t" strokeweight=".717973pt" strokecolor="#575B9C">
                <v:path arrowok="t"/>
              </v:shape>
            </v:group>
            <v:group style="position:absolute;left:10602;top:13319;width:455;height:2" coordorigin="10602,13319" coordsize="455,2">
              <v:shape style="position:absolute;left:10602;top:13319;width:455;height:2" coordorigin="10602,13319" coordsize="455,0" path="m10602,13319l11057,13319e" filled="f" stroked="t" strokeweight=".957298pt" strokecolor="#4454B8">
                <v:path arrowok="t"/>
              </v:shape>
            </v:group>
            <v:group style="position:absolute;left:247;top:13079;width:2;height:551" coordorigin="247,13079" coordsize="2,551">
              <v:shape style="position:absolute;left:247;top:13079;width:2;height:551" coordorigin="247,13079" coordsize="0,551" path="m247,13631l247,13079e" filled="f" stroked="t" strokeweight=".957298pt" strokecolor="#676767">
                <v:path arrowok="t"/>
              </v:shape>
            </v:group>
            <v:group style="position:absolute;left:235;top:13648;width:2063;height:2" coordorigin="235,13648" coordsize="2063,2">
              <v:shape style="position:absolute;left:235;top:13648;width:2063;height:2" coordorigin="235,13648" coordsize="2063,0" path="m235,13648l2298,13648e" filled="f" stroked="t" strokeweight=".717973pt" strokecolor="#747474">
                <v:path arrowok="t"/>
              </v:shape>
            </v:group>
            <v:group style="position:absolute;left:962;top:13564;width:2;height:110" coordorigin="962,13564" coordsize="2,110">
              <v:shape style="position:absolute;left:962;top:13564;width:2;height:110" coordorigin="962,13564" coordsize="0,110" path="m962,13674l962,13564e" filled="f" stroked="t" strokeweight=".239324pt" strokecolor="#7C7C7C">
                <v:path arrowok="t"/>
              </v:shape>
            </v:group>
            <v:group style="position:absolute;left:962;top:13660;width:2;height:1812" coordorigin="962,13660" coordsize="2,1812">
              <v:shape style="position:absolute;left:962;top:13660;width:2;height:1812" coordorigin="962,13660" coordsize="0,1812" path="m962,15472l962,13660e" filled="f" stroked="t" strokeweight=".239324pt" strokecolor="#000000">
                <v:path arrowok="t"/>
              </v:shape>
            </v:group>
            <v:group style="position:absolute;left:1625;top:12658;width:2;height:1784" coordorigin="1625,12658" coordsize="2,1784">
              <v:shape style="position:absolute;left:1625;top:12658;width:2;height:1784" coordorigin="1625,12658" coordsize="0,1784" path="m1625,14441l1625,12658e" filled="f" stroked="t" strokeweight=".957298pt" strokecolor="#747474">
                <v:path arrowok="t"/>
              </v:shape>
            </v:group>
            <v:group style="position:absolute;left:7340;top:13636;width:2;height:187" coordorigin="7340,13636" coordsize="2,187">
              <v:shape style="position:absolute;left:7340;top:13636;width:2;height:187" coordorigin="7340,13636" coordsize="0,187" path="m7340,13823l7340,13636e" filled="f" stroked="t" strokeweight="1.196622pt" strokecolor="#909090">
                <v:path arrowok="t"/>
              </v:shape>
            </v:group>
            <v:group style="position:absolute;left:2290;top:13727;width:2;height:1309" coordorigin="2290,13727" coordsize="2,1309">
              <v:shape style="position:absolute;left:2290;top:13727;width:2;height:1309" coordorigin="2290,13727" coordsize="0,1309" path="m2290,15036l2290,13727e" filled="f" stroked="t" strokeweight=".717973pt" strokecolor="#646464">
                <v:path arrowok="t"/>
              </v:shape>
            </v:group>
            <v:group style="position:absolute;left:7340;top:13727;width:2;height:432" coordorigin="7340,13727" coordsize="2,432">
              <v:shape style="position:absolute;left:7340;top:13727;width:2;height:432" coordorigin="7340,13727" coordsize="0,432" path="m7340,14158l7340,13727e" filled="f" stroked="t" strokeweight=".717973pt" strokecolor="#747474">
                <v:path arrowok="t"/>
              </v:shape>
            </v:group>
            <v:group style="position:absolute;left:11555;top:7465;width:2;height:8894" coordorigin="11555,7465" coordsize="2,8894">
              <v:shape style="position:absolute;left:11555;top:7465;width:2;height:8894" coordorigin="11555,7465" coordsize="0,8894" path="m11555,16359l11555,7465e" filled="f" stroked="t" strokeweight=".478649pt" strokecolor="#747474">
                <v:path arrowok="t"/>
              </v:shape>
            </v:group>
            <v:group style="position:absolute;left:3231;top:14129;width:2;height:187" coordorigin="3231,14129" coordsize="2,187">
              <v:shape style="position:absolute;left:3231;top:14129;width:2;height:187" coordorigin="3231,14129" coordsize="0,187" path="m3231,14316l3231,14129e" filled="f" stroked="t" strokeweight=".239324pt" strokecolor="#000000">
                <v:path arrowok="t"/>
              </v:shape>
            </v:group>
            <v:group style="position:absolute;left:7342;top:14101;width:2;height:245" coordorigin="7342,14101" coordsize="2,245">
              <v:shape style="position:absolute;left:7342;top:14101;width:2;height:245" coordorigin="7342,14101" coordsize="0,245" path="m7342,14345l7342,14101e" filled="f" stroked="t" strokeweight=".478649pt" strokecolor="#3F3F3F">
                <v:path arrowok="t"/>
              </v:shape>
            </v:group>
            <v:group style="position:absolute;left:11555;top:14101;width:2;height:245" coordorigin="11555,14101" coordsize="2,245">
              <v:shape style="position:absolute;left:11555;top:14101;width:2;height:245" coordorigin="11555,14101" coordsize="0,245" path="m11555,14345l11555,14101e" filled="f" stroked="t" strokeweight=".478649pt" strokecolor="#545454">
                <v:path arrowok="t"/>
              </v:shape>
            </v:group>
            <v:group style="position:absolute;left:1627;top:14288;width:2;height:475" coordorigin="1627,14288" coordsize="2,475">
              <v:shape style="position:absolute;left:1627;top:14288;width:2;height:475" coordorigin="1627,14288" coordsize="0,475" path="m1627,14762l1627,14288e" filled="f" stroked="t" strokeweight=".478649pt" strokecolor="#3F3F3F">
                <v:path arrowok="t"/>
              </v:shape>
            </v:group>
            <v:group style="position:absolute;left:4475;top:14719;width:546;height:2" coordorigin="4475,14719" coordsize="546,2">
              <v:shape style="position:absolute;left:4475;top:14719;width:546;height:2" coordorigin="4475,14719" coordsize="546,0" path="m4475,14719l5021,14719e" filled="f" stroked="t" strokeweight=".717973pt" strokecolor="#707CAF">
                <v:path arrowok="t"/>
              </v:shape>
            </v:group>
            <v:group style="position:absolute;left:4964;top:14710;width:450;height:2" coordorigin="4964,14710" coordsize="450,2">
              <v:shape style="position:absolute;left:4964;top:14710;width:450;height:2" coordorigin="4964,14710" coordsize="450,0" path="m4964,14710l5414,14710e" filled="f" stroked="t" strokeweight=".957298pt" strokecolor="#9097BC">
                <v:path arrowok="t"/>
              </v:shape>
            </v:group>
            <v:group style="position:absolute;left:7347;top:14288;width:2;height:2071" coordorigin="7347,14288" coordsize="2,2071">
              <v:shape style="position:absolute;left:7347;top:14288;width:2;height:2071" coordorigin="7347,14288" coordsize="0,2071" path="m7347,16359l7347,14288e" filled="f" stroked="t" strokeweight=".717973pt" strokecolor="#6B6B6B">
                <v:path arrowok="t"/>
              </v:shape>
            </v:group>
            <v:group style="position:absolute;left:249;top:14705;width:2;height:796" coordorigin="249,14705" coordsize="2,796">
              <v:shape style="position:absolute;left:249;top:14705;width:2;height:796" coordorigin="249,14705" coordsize="0,796" path="m249,15501l249,14705e" filled="f" stroked="t" strokeweight=".478649pt" strokecolor="#232323">
                <v:path arrowok="t"/>
              </v:shape>
            </v:group>
            <v:group style="position:absolute;left:1627;top:14705;width:2;height:796" coordorigin="1627,14705" coordsize="2,796">
              <v:shape style="position:absolute;left:1627;top:14705;width:2;height:796" coordorigin="1627,14705" coordsize="0,796" path="m1627,15501l1627,14705e" filled="f" stroked="t" strokeweight=".478649pt" strokecolor="#2B2B2B">
                <v:path arrowok="t"/>
              </v:shape>
            </v:group>
            <v:group style="position:absolute;left:3231;top:14877;width:2;height:129" coordorigin="3231,14877" coordsize="2,129">
              <v:shape style="position:absolute;left:3231;top:14877;width:2;height:129" coordorigin="3231,14877" coordsize="0,129" path="m3231,15007l3231,14877e" filled="f" stroked="t" strokeweight="1.675271pt" strokecolor="#3F5BA8">
                <v:path arrowok="t"/>
              </v:shape>
            </v:group>
            <v:group style="position:absolute;left:2295;top:14978;width:2;height:249" coordorigin="2295,14978" coordsize="2,249">
              <v:shape style="position:absolute;left:2295;top:14978;width:2;height:249" coordorigin="2295,14978" coordsize="0,249" path="m2295,15227l2295,14978e" filled="f" stroked="t" strokeweight=".239324pt" strokecolor="#3F3F3F">
                <v:path arrowok="t"/>
              </v:shape>
            </v:group>
            <v:group style="position:absolute;left:3231;top:15007;width:2;height:192" coordorigin="3231,15007" coordsize="2,192">
              <v:shape style="position:absolute;left:3231;top:15007;width:2;height:192" coordorigin="3231,15007" coordsize="0,192" path="m3231,15199l3231,15007e" filled="f" stroked="t" strokeweight=".717973pt" strokecolor="#3F4B83">
                <v:path arrowok="t"/>
              </v:shape>
            </v:group>
            <v:group style="position:absolute;left:2293;top:15170;width:2;height:1199" coordorigin="2293,15170" coordsize="2,1199">
              <v:shape style="position:absolute;left:2293;top:15170;width:2;height:1199" coordorigin="2293,15170" coordsize="0,1199" path="m2293,16369l2293,15170e" filled="f" stroked="t" strokeweight=".478649pt" strokecolor="#5B5B5B">
                <v:path arrowok="t"/>
              </v:shape>
            </v:group>
            <v:group style="position:absolute;left:239;top:16364;width:5308;height:2" coordorigin="239,16364" coordsize="5308,2">
              <v:shape style="position:absolute;left:239;top:16364;width:5308;height:2" coordorigin="239,16364" coordsize="5308,0" path="m239,16364l5548,16364e" filled="f" stroked="t" strokeweight=".717973pt" strokecolor="#707070">
                <v:path arrowok="t"/>
              </v:shape>
            </v:group>
            <v:group style="position:absolute;left:249;top:15443;width:2;height:930" coordorigin="249,15443" coordsize="2,930">
              <v:shape style="position:absolute;left:249;top:15443;width:2;height:930" coordorigin="249,15443" coordsize="0,930" path="m249,16373l249,15443e" filled="f" stroked="t" strokeweight=".717973pt" strokecolor="#545454">
                <v:path arrowok="t"/>
              </v:shape>
            </v:group>
            <v:group style="position:absolute;left:962;top:15472;width:2;height:882" coordorigin="962,15472" coordsize="2,882">
              <v:shape style="position:absolute;left:962;top:15472;width:2;height:882" coordorigin="962,15472" coordsize="0,882" path="m962,16354l962,15472e" filled="f" stroked="t" strokeweight=".239324pt" strokecolor="#979797">
                <v:path arrowok="t"/>
              </v:shape>
            </v:group>
            <v:group style="position:absolute;left:1625;top:11291;width:2;height:5087" coordorigin="1625,11291" coordsize="2,5087">
              <v:shape style="position:absolute;left:1625;top:11291;width:2;height:5087" coordorigin="1625,11291" coordsize="0,5087" path="m1625,16378l1625,11291e" filled="f" stroked="t" strokeweight=".717973pt" strokecolor="#606060">
                <v:path arrowok="t"/>
              </v:shape>
            </v:group>
            <v:group style="position:absolute;left:6763;top:16354;width:1024;height:2" coordorigin="6763,16354" coordsize="1024,2">
              <v:shape style="position:absolute;left:6763;top:16354;width:1024;height:2" coordorigin="6763,16354" coordsize="1024,0" path="m6763,16354l7788,16354e" filled="f" stroked="t" strokeweight=".478649pt" strokecolor="#575757">
                <v:path arrowok="t"/>
              </v:shape>
            </v:group>
            <v:group style="position:absolute;left:5035;top:16354;width:6534;height:2" coordorigin="5035,16354" coordsize="6534,2">
              <v:shape style="position:absolute;left:5035;top:16354;width:6534;height:2" coordorigin="5035,16354" coordsize="6534,0" path="m5035,16354l11569,16354e" filled="f" stroked="t" strokeweight=".717973pt" strokecolor="#747474">
                <v:path arrowok="t"/>
              </v:shape>
            </v:group>
            <v:group style="position:absolute;left:9257;top:16349;width:1340;height:2" coordorigin="9257,16349" coordsize="1340,2">
              <v:shape style="position:absolute;left:9257;top:16349;width:1340;height:2" coordorigin="9257,16349" coordsize="1340,0" path="m9257,16349l10597,16349e" filled="f" stroked="t" strokeweight=".478649pt" strokecolor="#5B5B5B">
                <v:path arrowok="t"/>
              </v:shape>
            </v:group>
            <v:group style="position:absolute;left:6204;top:3516;width:96;height:709" coordorigin="6204,3516" coordsize="96,709">
              <v:shape style="position:absolute;left:6204;top:3516;width:96;height:709" coordorigin="6204,3516" coordsize="96,709" path="m6204,3516l6299,3516,6299,4225,6204,4225,6204,3516e" filled="t" fillcolor="#EBEDED" stroked="f">
                <v:path arrowok="t"/>
                <v:fill/>
              </v:shape>
            </v:group>
            <v:group style="position:absolute;left:9437;top:12229;width:2;height:269" coordorigin="9437,12229" coordsize="2,269">
              <v:shape style="position:absolute;left:9437;top:12229;width:2;height:269" coordorigin="9437,12229" coordsize="0,269" path="m9437,12498l9437,12229e" filled="f" stroked="t" strokeweight="2.325pt" strokecolor="#EBEDED">
                <v:path arrowok="t"/>
              </v:shape>
            </v:group>
            <v:group style="position:absolute;left:9862;top:12229;width:96;height:269" coordorigin="9862,12229" coordsize="96,269">
              <v:shape style="position:absolute;left:9862;top:12229;width:96;height:269" coordorigin="9862,12229" coordsize="96,269" path="m9862,12229l9958,12229,9958,12498,9862,12498,9862,12229e" filled="t" fillcolor="#EBEDED" stroked="f">
                <v:path arrowok="t"/>
                <v:fill/>
              </v:shape>
            </v:group>
            <v:group style="position:absolute;left:9310;top:12513;width:2;height:175" coordorigin="9310,12513" coordsize="2,175">
              <v:shape style="position:absolute;left:9310;top:12513;width:2;height:175" coordorigin="9310,12513" coordsize="0,175" path="m9310,12688l9310,12513e" filled="f" stroked="t" strokeweight="3.011675pt" strokecolor="#EBEDED">
                <v:path arrowok="t"/>
              </v:shape>
            </v:group>
            <v:group style="position:absolute;left:9532;top:12478;width:2;height:225" coordorigin="9532,12478" coordsize="2,225">
              <v:shape style="position:absolute;left:9532;top:12478;width:2;height:225" coordorigin="9532,12478" coordsize="0,225" path="m9532,12703l9532,12478e" filled="f" stroked="t" strokeweight="2.77954pt" strokecolor="#EBEDED">
                <v:path arrowok="t"/>
              </v:shape>
            </v:group>
            <v:group style="position:absolute;left:9366;top:13119;width:2;height:135" coordorigin="9366,13119" coordsize="2,135">
              <v:shape style="position:absolute;left:9366;top:13119;width:2;height:135" coordorigin="9366,13119" coordsize="0,135" path="m9366,13254l9366,13119e" filled="f" stroked="t" strokeweight="1.64845pt" strokecolor="#EBEDED">
                <v:path arrowok="t"/>
              </v:shape>
            </v:group>
            <v:group style="position:absolute;left:10052;top:13053;width:382;height:859" coordorigin="10052,13053" coordsize="382,859">
              <v:shape style="position:absolute;left:10052;top:13053;width:382;height:859" coordorigin="10052,13053" coordsize="382,859" path="m10052,13053l10433,13053,10433,13912,10052,13912,10052,13053e" filled="t" fillcolor="#EBEDED" stroked="f">
                <v:path arrowok="t"/>
                <v:fill/>
              </v:shape>
            </v:group>
            <v:group style="position:absolute;left:10539;top:13596;width:2;height:259" coordorigin="10539,13596" coordsize="2,259">
              <v:shape style="position:absolute;left:10539;top:13596;width:2;height:259" coordorigin="10539,13596" coordsize="0,259" path="m10539,13856l10539,13596e" filled="f" stroked="t" strokeweight="3.7461pt" strokecolor="#EBEDED">
                <v:path arrowok="t"/>
              </v:shape>
            </v:group>
            <v:group style="position:absolute;left:10637;top:13836;width:2;height:256" coordorigin="10637,13836" coordsize="2,256">
              <v:shape style="position:absolute;left:10637;top:13836;width:2;height:256" coordorigin="10637,13836" coordsize="0,256" path="m10637,14092l10637,13836e" filled="f" stroked="t" strokeweight="1.79575pt" strokecolor="#EBEDED">
                <v:path arrowok="t"/>
              </v:shape>
            </v:group>
            <v:group style="position:absolute;left:9432;top:13886;width:2;height:382" coordorigin="9432,13886" coordsize="2,382">
              <v:shape style="position:absolute;left:9432;top:13886;width:2;height:382" coordorigin="9432,13886" coordsize="0,382" path="m9432,14268l9432,13886e" filled="f" stroked="t" strokeweight="3.3963pt" strokecolor="#EBEDED">
                <v:path arrowok="t"/>
              </v:shape>
            </v:group>
            <v:group style="position:absolute;left:9705;top:13886;width:170;height:382" coordorigin="9705,13886" coordsize="170,382">
              <v:shape style="position:absolute;left:9705;top:13886;width:170;height:382" coordorigin="9705,13886" coordsize="170,382" path="m9705,13886l9875,13886,9875,14268,9705,14268,9705,13886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29" w:lineRule="exact"/>
        <w:ind w:left="29" w:right="-61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525454"/>
          <w:w w:val="103"/>
          <w:position w:val="-4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-15"/>
          <w:w w:val="103"/>
          <w:position w:val="-4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11"/>
          <w:position w:val="-4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29"/>
          <w:w w:val="110"/>
          <w:position w:val="-4"/>
        </w:rPr>
        <w:t>e</w:t>
      </w:r>
      <w:r>
        <w:rPr>
          <w:rFonts w:ascii="Arial" w:hAnsi="Arial" w:cs="Arial" w:eastAsia="Arial"/>
          <w:sz w:val="38"/>
          <w:szCs w:val="38"/>
          <w:color w:val="525454"/>
          <w:spacing w:val="-57"/>
          <w:w w:val="35"/>
          <w:i/>
          <w:position w:val="12"/>
        </w:rPr>
        <w:t>-</w:t>
      </w:r>
      <w:r>
        <w:rPr>
          <w:rFonts w:ascii="Arial" w:hAnsi="Arial" w:cs="Arial" w:eastAsia="Arial"/>
          <w:sz w:val="38"/>
          <w:szCs w:val="38"/>
          <w:color w:val="363636"/>
          <w:spacing w:val="-92"/>
          <w:w w:val="73"/>
          <w:i/>
          <w:position w:val="12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10"/>
          <w:position w:val="-4"/>
        </w:rPr>
        <w:t>rim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103"/>
          <w:b/>
          <w:bCs/>
          <w:position w:val="-4"/>
        </w:rPr>
        <w:t>KOSE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right="-74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83"/>
        </w:rPr>
        <w:t>\tfaiye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83"/>
        </w:rPr>
        <w:t>l&lt;uıe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Tanj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ALTAY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20" w:right="240"/>
          <w:cols w:num="3" w:equalWidth="0">
            <w:col w:w="530" w:space="1892"/>
            <w:col w:w="2069" w:space="578"/>
            <w:col w:w="6491"/>
          </w:cols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8" w:lineRule="exact"/>
        <w:ind w:left="127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864899pt;margin-top:-9.845222pt;width:448.700841pt;height:72pt;mso-position-horizontal-relative:page;mso-position-vertical-relative:paragraph;z-index:-1508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78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62626"/>
                      <w:spacing w:val="0"/>
                      <w:w w:val="165"/>
                      <w:b/>
                      <w:bCs/>
                      <w:position w:val="34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62626"/>
                      <w:spacing w:val="0"/>
                      <w:w w:val="100"/>
                      <w:b/>
                      <w:bCs/>
                      <w:position w:val="34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62626"/>
                      <w:spacing w:val="0"/>
                      <w:w w:val="100"/>
                      <w:b/>
                      <w:bCs/>
                      <w:position w:val="3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D5D5D"/>
                      <w:spacing w:val="0"/>
                      <w:w w:val="224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3"/>
          <w:szCs w:val="33"/>
          <w:color w:val="CAD1CD"/>
          <w:spacing w:val="0"/>
          <w:w w:val="52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CAD1CD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CAD1CD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3444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29" w:after="0" w:line="192" w:lineRule="exact"/>
        <w:ind w:left="902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8"/>
          <w:position w:val="2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-27"/>
          <w:w w:val="118"/>
          <w:position w:val="2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8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62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4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672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-28"/>
          <w:w w:val="114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30" w:lineRule="exact"/>
        <w:ind w:left="160" w:right="4727" w:firstLine="-19"/>
        <w:jc w:val="left"/>
        <w:tabs>
          <w:tab w:pos="3620" w:val="left"/>
          <w:tab w:pos="46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.769602pt;margin-top:22.562435pt;width:463.98217pt;height:37.697672pt;mso-position-horizontal-relative:page;mso-position-vertical-relative:paragraph;z-index:-15088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60" w:hRule="exact"/>
                    </w:trPr>
                    <w:tc>
                      <w:tcPr>
                        <w:tcW w:w="1578" w:type="dxa"/>
                        <w:tcBorders>
                          <w:top w:val="nil" w:sz="6" w:space="0" w:color="auto"/>
                          <w:bottom w:val="single" w:sz="3.829192" w:space="0" w:color="484848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0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8"/>
                          </w:rPr>
                          <w:t>Bildiri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98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7"/>
                            <w:w w:val="98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8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9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701" w:type="dxa"/>
                        <w:tcBorders>
                          <w:top w:val="nil" w:sz="6" w:space="0" w:color="auto"/>
                          <w:bottom w:val="single" w:sz="5.743784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5" w:after="0" w:line="240" w:lineRule="auto"/>
                          <w:ind w:left="3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Eski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Foça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100"/>
                          </w:rPr>
                          <w:t>Üze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Keyifli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Bahçe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12"/>
                          </w:rPr>
                          <w:t>-MENEMEN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578" w:type="dxa"/>
                        <w:tcBorders>
                          <w:top w:val="single" w:sz="3.829192" w:space="0" w:color="484848"/>
                          <w:bottom w:val="single" w:sz="3.82919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701" w:type="dxa"/>
                        <w:tcBorders>
                          <w:top w:val="single" w:sz="5.743784" w:space="0" w:color="646464"/>
                          <w:bottom w:val="single" w:sz="5.743784" w:space="0" w:color="74747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40" w:lineRule="auto"/>
                          <w:ind w:left="30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Eski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Foça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0"/>
                            <w:w w:val="86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D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Keyifli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Bahçe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12"/>
                          </w:rPr>
                          <w:t>-MENEMEN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578" w:type="dxa"/>
                        <w:tcBorders>
                          <w:top w:val="single" w:sz="3.829192" w:space="0" w:color="545454"/>
                          <w:bottom w:val="single" w:sz="3.82919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701" w:type="dxa"/>
                        <w:tcBorders>
                          <w:top w:val="single" w:sz="5.743784" w:space="0" w:color="747474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auto"/>
                          <w:ind w:left="89" w:right="-20"/>
                          <w:jc w:val="left"/>
                          <w:tabs>
                            <w:tab w:pos="2320" w:val="left"/>
                            <w:tab w:pos="55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RJayTarihi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02:08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3"/>
          <w:position w:val="0"/>
        </w:rPr>
        <w:t>I</w:t>
      </w:r>
      <w:r>
        <w:rPr>
          <w:rFonts w:ascii="Arial" w:hAnsi="Arial" w:cs="Arial" w:eastAsia="Arial"/>
          <w:sz w:val="25"/>
          <w:szCs w:val="25"/>
          <w:color w:val="383838"/>
          <w:spacing w:val="-10"/>
          <w:w w:val="103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KayıtTarihi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  <w:position w:val="0"/>
        </w:rPr>
        <w:t>!Kay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3309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89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AFAFAF"/>
          <w:spacing w:val="0"/>
          <w:w w:val="167"/>
        </w:rPr>
        <w:t>i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7" w:after="0" w:line="164" w:lineRule="auto"/>
        <w:ind w:left="2759" w:right="4552" w:firstLine="-2604"/>
        <w:jc w:val="left"/>
        <w:tabs>
          <w:tab w:pos="2740" w:val="left"/>
          <w:tab w:pos="530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Kullamı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5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8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9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nar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  <w:position w:val="1"/>
        </w:rPr>
        <w:t>Ka_gi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4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1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0" w:lineRule="exact"/>
        <w:ind w:left="3568" w:right="-20"/>
        <w:jc w:val="left"/>
        <w:tabs>
          <w:tab w:pos="4160" w:val="left"/>
          <w:tab w:pos="468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3"/>
          <w:szCs w:val="33"/>
          <w:color w:val="383838"/>
          <w:spacing w:val="0"/>
          <w:w w:val="55"/>
        </w:rPr>
        <w:t>ı</w:t>
      </w:r>
      <w:r>
        <w:rPr>
          <w:rFonts w:ascii="Arial" w:hAnsi="Arial" w:cs="Arial" w:eastAsia="Arial"/>
          <w:sz w:val="33"/>
          <w:szCs w:val="33"/>
          <w:color w:val="383838"/>
          <w:spacing w:val="-41"/>
          <w:w w:val="55"/>
        </w:rPr>
        <w:t> </w:t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262626"/>
          <w:spacing w:val="0"/>
          <w:w w:val="55"/>
        </w:rPr>
        <w:t>ı</w:t>
      </w:r>
      <w:r>
        <w:rPr>
          <w:rFonts w:ascii="Arial" w:hAnsi="Arial" w:cs="Arial" w:eastAsia="Arial"/>
          <w:sz w:val="33"/>
          <w:szCs w:val="33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262626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BFBFC1"/>
          <w:spacing w:val="0"/>
          <w:w w:val="55"/>
        </w:rPr>
        <w:t>ı</w:t>
      </w:r>
      <w:r>
        <w:rPr>
          <w:rFonts w:ascii="Arial" w:hAnsi="Arial" w:cs="Arial" w:eastAsia="Arial"/>
          <w:sz w:val="41"/>
          <w:szCs w:val="41"/>
          <w:color w:val="BFBFC1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BFBFC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9"/>
        </w:rPr>
        <w:t>02:35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18" w:right="-20"/>
        <w:jc w:val="left"/>
        <w:tabs>
          <w:tab w:pos="1780" w:val="left"/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2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6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ıKiracı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17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788" w:right="-20"/>
        <w:jc w:val="left"/>
        <w:tabs>
          <w:tab w:pos="38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80"/>
          <w:position w:val="-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8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8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02:09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1"/>
        </w:rPr>
        <w:t>02:15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141" w:right="-20"/>
        <w:jc w:val="left"/>
        <w:tabs>
          <w:tab w:pos="1780" w:val="left"/>
          <w:tab w:pos="1160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6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36"/>
          <w:szCs w:val="36"/>
          <w:color w:val="828282"/>
          <w:spacing w:val="0"/>
          <w:w w:val="59"/>
          <w:position w:val="-3"/>
        </w:rPr>
        <w:t>J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55"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38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797" w:right="5425" w:firstLine="2015"/>
        <w:jc w:val="left"/>
        <w:tabs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auto"/>
        <w:ind w:left="141" w:right="3770"/>
        <w:jc w:val="left"/>
        <w:tabs>
          <w:tab w:pos="680" w:val="left"/>
          <w:tab w:pos="1780" w:val="left"/>
          <w:tab w:pos="37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ıcıEkip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0"/>
        </w:rPr>
        <w:t>r-.raç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Gitmışse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7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YardımaGelenA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Plak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1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9" w:after="0" w:line="240" w:lineRule="auto"/>
        <w:ind w:left="17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51" w:right="5825" w:firstLine="-1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6.823669pt;margin-top:2.062681pt;width:2.239545pt;height:16.5pt;mso-position-horizontal-relative:page;mso-position-vertical-relative:paragraph;z-index:-15086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4B4B4B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37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Söndilrnıe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41" w:right="-20"/>
        <w:jc w:val="left"/>
        <w:tabs>
          <w:tab w:pos="3780" w:val="left"/>
          <w:tab w:pos="572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3798" w:right="-20"/>
        <w:jc w:val="left"/>
        <w:tabs>
          <w:tab w:pos="572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3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3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146" w:right="585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Soıı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52" w:lineRule="auto"/>
        <w:ind w:left="151" w:right="97" w:firstLine="16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YangınÇıkış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söndüıülmede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bırakılmas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1" w:right="-20"/>
        <w:jc w:val="left"/>
        <w:tabs>
          <w:tab w:pos="178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9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0"/>
        </w:rPr>
        <w:t>Bedeli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39" w:lineRule="auto"/>
        <w:ind w:left="141" w:right="9644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21.614487pt;margin-top:12.331139pt;width:245.786254pt;height:1.917209pt;mso-position-horizontal-relative:page;mso-position-vertical-relative:paragraph;z-index:-15091" coordorigin="4432,247" coordsize="4916,38">
            <v:group style="position:absolute;left:4437;top:280;width:1747;height:2" coordorigin="4437,280" coordsize="1747,2">
              <v:shape style="position:absolute;left:4437;top:280;width:1747;height:2" coordorigin="4437,280" coordsize="1747,0" path="m4437,280l6184,280e" filled="f" stroked="t" strokeweight=".478649pt" strokecolor="#000000">
                <v:path arrowok="t"/>
              </v:shape>
            </v:group>
            <v:group style="position:absolute;left:6155;top:249;width:2178;height:2" coordorigin="6155,249" coordsize="2178,2">
              <v:shape style="position:absolute;left:6155;top:249;width:2178;height:2" coordorigin="6155,249" coordsize="2178,0" path="m6155,249l8333,249e" filled="f" stroked="t" strokeweight=".239324pt" strokecolor="#545454">
                <v:path arrowok="t"/>
              </v:shape>
            </v:group>
            <v:group style="position:absolute;left:8276;top:251;width:1067;height:2" coordorigin="8276,251" coordsize="1067,2">
              <v:shape style="position:absolute;left:8276;top:251;width:1067;height:2" coordorigin="8276,251" coordsize="1067,0" path="m8276,251l9343,251e" filled="f" stroked="t" strokeweight=".478649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2"/>
          <w:w w:val="6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3"/>
        </w:rPr>
        <w:t>Kime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41" w:right="-20"/>
        <w:jc w:val="left"/>
        <w:tabs>
          <w:tab w:pos="1780" w:val="left"/>
          <w:tab w:pos="262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Döoilşü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21.0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0"/>
          <w:position w:val="0"/>
        </w:rPr>
        <w:t>!Saati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8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02:56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14" w:lineRule="exact"/>
        <w:ind w:left="242" w:right="-20"/>
        <w:jc w:val="left"/>
        <w:tabs>
          <w:tab w:pos="940" w:val="left"/>
          <w:tab w:pos="320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:Yaral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Sz w:w="11920" w:h="16840"/>
          <w:pgMar w:top="680" w:bottom="0" w:left="60" w:right="20"/>
        </w:sectPr>
      </w:pPr>
      <w:rPr/>
    </w:p>
    <w:p>
      <w:pPr>
        <w:spacing w:before="35" w:after="0" w:line="240" w:lineRule="auto"/>
        <w:ind w:left="1941" w:right="-73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8" w:after="0" w:line="406" w:lineRule="exact"/>
        <w:ind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262626"/>
          <w:w w:val="61"/>
          <w:b/>
          <w:bCs/>
          <w:position w:val="-1"/>
        </w:rPr>
        <w:t>Z</w:t>
      </w:r>
      <w:r>
        <w:rPr>
          <w:rFonts w:ascii="Arial" w:hAnsi="Arial" w:cs="Arial" w:eastAsia="Arial"/>
          <w:sz w:val="28"/>
          <w:szCs w:val="28"/>
          <w:color w:val="262626"/>
          <w:spacing w:val="-4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6"/>
          <w:b/>
          <w:bCs/>
          <w:position w:val="-1"/>
        </w:rPr>
        <w:t>M</w:t>
      </w:r>
      <w:r>
        <w:rPr>
          <w:rFonts w:ascii="Arial" w:hAnsi="Arial" w:cs="Arial" w:eastAsia="Arial"/>
          <w:sz w:val="28"/>
          <w:szCs w:val="28"/>
          <w:color w:val="383838"/>
          <w:spacing w:val="13"/>
          <w:w w:val="56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6"/>
          <w:b/>
          <w:bCs/>
          <w:position w:val="-1"/>
        </w:rPr>
        <w:t>Y§l</w:t>
      </w:r>
      <w:r>
        <w:rPr>
          <w:rFonts w:ascii="Arial" w:hAnsi="Arial" w:cs="Arial" w:eastAsia="Arial"/>
          <w:sz w:val="28"/>
          <w:szCs w:val="28"/>
          <w:color w:val="383838"/>
          <w:spacing w:val="-31"/>
          <w:w w:val="56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36"/>
          <w:szCs w:val="36"/>
          <w:color w:val="262626"/>
          <w:spacing w:val="0"/>
          <w:w w:val="56"/>
          <w:b/>
          <w:bCs/>
          <w:position w:val="-1"/>
        </w:rPr>
        <w:t>1917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60" w:right="20"/>
          <w:cols w:num="2" w:equalWidth="0">
            <w:col w:w="5955" w:space="2448"/>
            <w:col w:w="3437"/>
          </w:cols>
        </w:sectPr>
      </w:pPr>
      <w:rPr/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25" w:lineRule="atLeast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835724pt;margin-top:4.289544pt;width:5.9375pt;height:9.5pt;mso-position-horizontal-relative:page;mso-position-vertical-relative:paragraph;z-index:-1508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AFAFAF"/>
                      <w:spacing w:val="0"/>
                      <w:w w:val="12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150543pt;margin-top:14.72451pt;width:115.605349pt;height:57.5pt;mso-position-horizontal-relative:page;mso-position-vertical-relative:paragraph;z-index:-15084" type="#_x0000_t202" filled="f" stroked="f">
            <v:textbox inset="0,0,0,0">
              <w:txbxContent>
                <w:p>
                  <w:pPr>
                    <w:spacing w:before="0" w:after="0" w:line="1150" w:lineRule="exact"/>
                    <w:ind w:right="-213"/>
                    <w:jc w:val="left"/>
                    <w:tabs>
                      <w:tab w:pos="1440" w:val="left"/>
                    </w:tabs>
                    <w:rPr>
                      <w:rFonts w:ascii="Arial" w:hAnsi="Arial" w:cs="Arial" w:eastAsia="Arial"/>
                      <w:sz w:val="115"/>
                      <w:szCs w:val="1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5D5D5D"/>
                      <w:w w:val="58"/>
                      <w:position w:val="-1"/>
                    </w:rPr>
                    <w:t>14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5D5D5D"/>
                      <w:w w:val="232"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5D5D5D"/>
                      <w:spacing w:val="-95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828282"/>
                      <w:spacing w:val="0"/>
                      <w:w w:val="155"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82828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82828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3F4660"/>
                      <w:spacing w:val="-137"/>
                      <w:w w:val="73"/>
                      <w:position w:val="-1"/>
                    </w:rPr>
                    <w:t>}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5D5D5D"/>
                      <w:spacing w:val="-125"/>
                      <w:w w:val="61"/>
                      <w:position w:val="-1"/>
                    </w:rPr>
                    <w:t>h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1F2390"/>
                      <w:spacing w:val="0"/>
                      <w:w w:val="59"/>
                      <w:position w:val="-1"/>
                    </w:rPr>
                    <w:t>7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65B97"/>
          <w:w w:val="76"/>
        </w:rPr>
        <w:t>c</w:t>
      </w:r>
      <w:r>
        <w:rPr>
          <w:rFonts w:ascii="Arial" w:hAnsi="Arial" w:cs="Arial" w:eastAsia="Arial"/>
          <w:sz w:val="19"/>
          <w:szCs w:val="19"/>
          <w:color w:val="565B97"/>
          <w:spacing w:val="-20"/>
          <w:w w:val="75"/>
        </w:rPr>
        <w:t>:</w:t>
      </w:r>
      <w:r>
        <w:rPr>
          <w:rFonts w:ascii="Times New Roman" w:hAnsi="Times New Roman" w:cs="Times New Roman" w:eastAsia="Times New Roman"/>
          <w:sz w:val="68"/>
          <w:szCs w:val="68"/>
          <w:color w:val="ACB3CF"/>
          <w:spacing w:val="-185"/>
          <w:w w:val="59"/>
          <w:position w:val="-19"/>
        </w:rPr>
        <w:t>-</w:t>
      </w:r>
      <w:r>
        <w:rPr>
          <w:rFonts w:ascii="Arial" w:hAnsi="Arial" w:cs="Arial" w:eastAsia="Arial"/>
          <w:sz w:val="19"/>
          <w:szCs w:val="19"/>
          <w:color w:val="565B97"/>
          <w:spacing w:val="0"/>
          <w:w w:val="75"/>
          <w:position w:val="0"/>
        </w:rPr>
        <w:t>;</w:t>
      </w:r>
      <w:r>
        <w:rPr>
          <w:rFonts w:ascii="Arial" w:hAnsi="Arial" w:cs="Arial" w:eastAsia="Arial"/>
          <w:sz w:val="19"/>
          <w:szCs w:val="19"/>
          <w:color w:val="565B97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68"/>
          <w:szCs w:val="68"/>
          <w:color w:val="ACB3CF"/>
          <w:spacing w:val="-182"/>
          <w:w w:val="58"/>
          <w:position w:val="-19"/>
        </w:rPr>
        <w:t>=</w:t>
      </w:r>
      <w:r>
        <w:rPr>
          <w:rFonts w:ascii="Arial" w:hAnsi="Arial" w:cs="Arial" w:eastAsia="Arial"/>
          <w:sz w:val="26"/>
          <w:szCs w:val="26"/>
          <w:color w:val="99999A"/>
          <w:spacing w:val="0"/>
          <w:w w:val="115"/>
          <w:position w:val="-6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right="-234"/>
        <w:jc w:val="left"/>
        <w:tabs>
          <w:tab w:pos="660" w:val="left"/>
        </w:tabs>
        <w:rPr>
          <w:rFonts w:ascii="Arial" w:hAnsi="Arial" w:cs="Arial" w:eastAsia="Arial"/>
          <w:sz w:val="129"/>
          <w:szCs w:val="12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4"/>
          <w:szCs w:val="14"/>
          <w:color w:val="ACB3CF"/>
          <w:spacing w:val="0"/>
          <w:w w:val="153"/>
          <w:position w:val="-70"/>
        </w:rPr>
        <w:t>.</w:t>
      </w:r>
      <w:r>
        <w:rPr>
          <w:rFonts w:ascii="Courier New" w:hAnsi="Courier New" w:cs="Courier New" w:eastAsia="Courier New"/>
          <w:sz w:val="14"/>
          <w:szCs w:val="14"/>
          <w:color w:val="ACB3CF"/>
          <w:spacing w:val="-112"/>
          <w:w w:val="153"/>
          <w:position w:val="-70"/>
        </w:rPr>
        <w:t> </w:t>
      </w:r>
      <w:r>
        <w:rPr>
          <w:rFonts w:ascii="Courier New" w:hAnsi="Courier New" w:cs="Courier New" w:eastAsia="Courier New"/>
          <w:sz w:val="14"/>
          <w:szCs w:val="14"/>
          <w:color w:val="ACB3CF"/>
          <w:spacing w:val="0"/>
          <w:w w:val="100"/>
          <w:position w:val="-70"/>
        </w:rPr>
        <w:tab/>
      </w:r>
      <w:r>
        <w:rPr>
          <w:rFonts w:ascii="Courier New" w:hAnsi="Courier New" w:cs="Courier New" w:eastAsia="Courier New"/>
          <w:sz w:val="14"/>
          <w:szCs w:val="14"/>
          <w:color w:val="ACB3CF"/>
          <w:spacing w:val="0"/>
          <w:w w:val="100"/>
          <w:position w:val="-70"/>
        </w:rPr>
      </w:r>
      <w:r>
        <w:rPr>
          <w:rFonts w:ascii="Arial" w:hAnsi="Arial" w:cs="Arial" w:eastAsia="Arial"/>
          <w:sz w:val="25"/>
          <w:szCs w:val="25"/>
          <w:color w:val="ACB3CF"/>
          <w:spacing w:val="0"/>
          <w:w w:val="153"/>
          <w:position w:val="-61"/>
        </w:rPr>
        <w:t>·-</w:t>
      </w:r>
      <w:r>
        <w:rPr>
          <w:rFonts w:ascii="Arial" w:hAnsi="Arial" w:cs="Arial" w:eastAsia="Arial"/>
          <w:sz w:val="25"/>
          <w:szCs w:val="25"/>
          <w:color w:val="ACB3CF"/>
          <w:spacing w:val="-59"/>
          <w:w w:val="153"/>
          <w:position w:val="-61"/>
        </w:rPr>
        <w:t> </w:t>
      </w:r>
      <w:r>
        <w:rPr>
          <w:rFonts w:ascii="Arial" w:hAnsi="Arial" w:cs="Arial" w:eastAsia="Arial"/>
          <w:sz w:val="129"/>
          <w:szCs w:val="129"/>
          <w:color w:val="838EBC"/>
          <w:spacing w:val="0"/>
          <w:w w:val="64"/>
          <w:position w:val="-100"/>
        </w:rPr>
        <w:t>---</w:t>
      </w:r>
      <w:r>
        <w:rPr>
          <w:rFonts w:ascii="Arial" w:hAnsi="Arial" w:cs="Arial" w:eastAsia="Arial"/>
          <w:sz w:val="129"/>
          <w:szCs w:val="1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0" w:lineRule="atLeast"/>
        <w:ind w:right="-20"/>
        <w:jc w:val="left"/>
        <w:rPr>
          <w:rFonts w:ascii="Times New Roman" w:hAnsi="Times New Roman" w:cs="Times New Roman" w:eastAsia="Times New Roman"/>
          <w:sz w:val="64"/>
          <w:szCs w:val="64"/>
        </w:rPr>
      </w:pPr>
      <w:rPr/>
      <w:r>
        <w:rPr>
          <w:rFonts w:ascii="Times New Roman" w:hAnsi="Times New Roman" w:cs="Times New Roman" w:eastAsia="Times New Roman"/>
          <w:sz w:val="64"/>
          <w:szCs w:val="64"/>
          <w:color w:val="5D5D5D"/>
          <w:w w:val="353"/>
        </w:rPr>
        <w:t>,</w:t>
      </w:r>
      <w:r>
        <w:rPr>
          <w:rFonts w:ascii="Times New Roman" w:hAnsi="Times New Roman" w:cs="Times New Roman" w:eastAsia="Times New Roman"/>
          <w:sz w:val="64"/>
          <w:szCs w:val="64"/>
          <w:color w:val="3F4660"/>
          <w:spacing w:val="-18"/>
          <w:w w:val="99"/>
        </w:rPr>
        <w:t>t</w:t>
      </w:r>
      <w:r>
        <w:rPr>
          <w:rFonts w:ascii="Times New Roman" w:hAnsi="Times New Roman" w:cs="Times New Roman" w:eastAsia="Times New Roman"/>
          <w:sz w:val="64"/>
          <w:szCs w:val="64"/>
          <w:color w:val="5D5D5D"/>
          <w:spacing w:val="0"/>
          <w:w w:val="30"/>
        </w:rPr>
        <w:t>ıw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60" w:right="20"/>
          <w:cols w:num="3" w:equalWidth="0">
            <w:col w:w="4563" w:space="824"/>
            <w:col w:w="1807" w:space="730"/>
            <w:col w:w="3916"/>
          </w:cols>
        </w:sectPr>
      </w:pPr>
      <w:rPr/>
    </w:p>
    <w:p>
      <w:pPr>
        <w:spacing w:before="0" w:after="0" w:line="690" w:lineRule="atLeast"/>
        <w:ind w:left="160" w:right="-20"/>
        <w:jc w:val="left"/>
        <w:tabs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  <w:t>ftfaiyeci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7"/>
          <w:position w:val="0"/>
        </w:rPr>
        <w:t>iye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1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8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0"/>
          <w:w w:val="181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83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02" w:right="-20"/>
        <w:jc w:val="left"/>
        <w:tabs>
          <w:tab w:pos="8000" w:val="left"/>
          <w:tab w:pos="9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  <w:position w:val="-7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</w:r>
      <w:r>
        <w:rPr>
          <w:rFonts w:ascii="Arial" w:hAnsi="Arial" w:cs="Arial" w:eastAsia="Arial"/>
          <w:sz w:val="19"/>
          <w:szCs w:val="19"/>
          <w:color w:val="99999A"/>
          <w:spacing w:val="0"/>
          <w:w w:val="126"/>
          <w:i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99999A"/>
          <w:spacing w:val="0"/>
          <w:w w:val="126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99999A"/>
          <w:spacing w:val="6"/>
          <w:w w:val="126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AFAFAF"/>
          <w:spacing w:val="0"/>
          <w:w w:val="25"/>
          <w:position w:val="0"/>
        </w:rPr>
        <w:t>·</w:t>
      </w:r>
      <w:r>
        <w:rPr>
          <w:rFonts w:ascii="Arial" w:hAnsi="Arial" w:cs="Arial" w:eastAsia="Arial"/>
          <w:sz w:val="19"/>
          <w:szCs w:val="19"/>
          <w:color w:val="AFAFAF"/>
          <w:spacing w:val="0"/>
          <w:w w:val="25"/>
          <w:position w:val="0"/>
        </w:rPr>
        <w:t>     </w:t>
      </w:r>
      <w:r>
        <w:rPr>
          <w:rFonts w:ascii="Arial" w:hAnsi="Arial" w:cs="Arial" w:eastAsia="Arial"/>
          <w:sz w:val="19"/>
          <w:szCs w:val="19"/>
          <w:color w:val="AFAFAF"/>
          <w:spacing w:val="11"/>
          <w:w w:val="25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90"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4B4B4B"/>
          <w:spacing w:val="-2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99999A"/>
          <w:spacing w:val="0"/>
          <w:w w:val="49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99999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99999A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80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4B4B4B"/>
          <w:spacing w:val="2"/>
          <w:w w:val="18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56"/>
          <w:position w:val="0"/>
        </w:rPr>
        <w:t>11e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56"/>
          <w:position w:val="0"/>
        </w:rPr>
        <w:t>   </w:t>
      </w:r>
      <w:r>
        <w:rPr>
          <w:rFonts w:ascii="Arial" w:hAnsi="Arial" w:cs="Arial" w:eastAsia="Arial"/>
          <w:sz w:val="19"/>
          <w:szCs w:val="19"/>
          <w:color w:val="4B4B4B"/>
          <w:spacing w:val="13"/>
          <w:w w:val="5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B6E"/>
          <w:spacing w:val="0"/>
          <w:w w:val="50"/>
          <w:position w:val="0"/>
        </w:rPr>
        <w:t>rt</w:t>
      </w:r>
      <w:r>
        <w:rPr>
          <w:rFonts w:ascii="Times New Roman" w:hAnsi="Times New Roman" w:cs="Times New Roman" w:eastAsia="Times New Roman"/>
          <w:sz w:val="20"/>
          <w:szCs w:val="20"/>
          <w:color w:val="262B6E"/>
          <w:spacing w:val="10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4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73"/>
          <w:position w:val="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4826" w:right="64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4.791321pt;margin-top:13.104757pt;width:.1pt;height:12.705505pt;mso-position-horizontal-relative:page;mso-position-vertical-relative:paragraph;z-index:-15090" coordorigin="2896,262" coordsize="2,254">
            <v:shape style="position:absolute;left:2896;top:262;width:2;height:254" coordorigin="2896,262" coordsize="0,254" path="m2896,516l2896,262e" filled="f" stroked="t" strokeweight=".478649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25" w:lineRule="exact"/>
        <w:ind w:left="2955" w:right="-20"/>
        <w:jc w:val="left"/>
        <w:tabs>
          <w:tab w:pos="8080" w:val="left"/>
          <w:tab w:pos="8760" w:val="left"/>
          <w:tab w:pos="952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8"/>
          <w:szCs w:val="18"/>
          <w:color w:val="262B6E"/>
          <w:spacing w:val="0"/>
          <w:w w:val="100"/>
          <w:b/>
          <w:bCs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262B6E"/>
          <w:spacing w:val="-49"/>
          <w:w w:val="100"/>
          <w:b/>
          <w:bCs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62B6E"/>
          <w:spacing w:val="0"/>
          <w:w w:val="100"/>
          <w:b/>
          <w:bCs/>
          <w:i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262B6E"/>
          <w:spacing w:val="0"/>
          <w:w w:val="100"/>
          <w:b/>
          <w:bCs/>
          <w:i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17"/>
          <w:w w:val="152"/>
          <w:position w:val="-4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52"/>
          <w:position w:val="-4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77"/>
          <w:position w:val="-4"/>
        </w:rPr>
        <w:t>-&lt;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8"/>
          <w:w w:val="78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9"/>
          <w:position w:val="-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2828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BFBFC1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FBFC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FBFC1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1"/>
          <w:w w:val="100"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BFBFC1"/>
          <w:spacing w:val="0"/>
          <w:w w:val="100"/>
          <w:b/>
          <w:bCs/>
          <w:i/>
          <w:position w:val="-4"/>
        </w:rPr>
        <w:t>1</w:t>
      </w:r>
      <w:r>
        <w:rPr>
          <w:rFonts w:ascii="Arial" w:hAnsi="Arial" w:cs="Arial" w:eastAsia="Arial"/>
          <w:sz w:val="10"/>
          <w:szCs w:val="10"/>
          <w:color w:val="BFBFC1"/>
          <w:spacing w:val="0"/>
          <w:w w:val="10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BFBFC1"/>
          <w:spacing w:val="18"/>
          <w:w w:val="10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AFAFAF"/>
          <w:spacing w:val="0"/>
          <w:w w:val="131"/>
          <w:position w:val="-4"/>
        </w:rPr>
        <w:t>·</w:t>
      </w:r>
      <w:r>
        <w:rPr>
          <w:rFonts w:ascii="Arial" w:hAnsi="Arial" w:cs="Arial" w:eastAsia="Arial"/>
          <w:sz w:val="10"/>
          <w:szCs w:val="10"/>
          <w:color w:val="AFAFAF"/>
          <w:spacing w:val="-14"/>
          <w:w w:val="131"/>
          <w:position w:val="-4"/>
        </w:rPr>
        <w:t>,</w:t>
      </w:r>
      <w:r>
        <w:rPr>
          <w:rFonts w:ascii="Arial" w:hAnsi="Arial" w:cs="Arial" w:eastAsia="Arial"/>
          <w:sz w:val="10"/>
          <w:szCs w:val="10"/>
          <w:color w:val="BFBFC1"/>
          <w:spacing w:val="0"/>
          <w:w w:val="131"/>
          <w:position w:val="-4"/>
        </w:rPr>
        <w:t>••</w:t>
      </w:r>
      <w:r>
        <w:rPr>
          <w:rFonts w:ascii="Arial" w:hAnsi="Arial" w:cs="Arial" w:eastAsia="Arial"/>
          <w:sz w:val="10"/>
          <w:szCs w:val="10"/>
          <w:color w:val="BFBFC1"/>
          <w:spacing w:val="-16"/>
          <w:w w:val="131"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BFBFC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0"/>
          <w:szCs w:val="10"/>
          <w:color w:val="BFBFC1"/>
          <w:spacing w:val="0"/>
          <w:w w:val="131"/>
          <w:position w:val="-4"/>
        </w:rPr>
        <w:t>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right="2070"/>
        <w:jc w:val="right"/>
        <w:tabs>
          <w:tab w:pos="260" w:val="left"/>
          <w:tab w:pos="12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262726pt;margin-top:15.004085pt;width:6.332239pt;height:11pt;mso-position-horizontal-relative:page;mso-position-vertical-relative:paragraph;z-index:-15083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BFBFC1"/>
                      <w:spacing w:val="-11"/>
                      <w:w w:val="173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9999A"/>
                      <w:spacing w:val="0"/>
                      <w:w w:val="82"/>
                    </w:rPr>
                    <w:t>"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"/>
          <w:szCs w:val="6"/>
          <w:color w:val="BFBFC1"/>
          <w:w w:val="149"/>
          <w:b/>
          <w:bCs/>
          <w:position w:val="1"/>
        </w:rPr>
        <w:t>'l</w:t>
      </w:r>
      <w:r>
        <w:rPr>
          <w:rFonts w:ascii="Times New Roman" w:hAnsi="Times New Roman" w:cs="Times New Roman" w:eastAsia="Times New Roman"/>
          <w:sz w:val="6"/>
          <w:szCs w:val="6"/>
          <w:color w:val="BFBFC1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FBFC1"/>
          <w:w w:val="100"/>
          <w:b/>
          <w:bCs/>
          <w:position w:val="1"/>
        </w:rPr>
      </w:r>
      <w:r>
        <w:rPr>
          <w:rFonts w:ascii="Arial" w:hAnsi="Arial" w:cs="Arial" w:eastAsia="Arial"/>
          <w:sz w:val="14"/>
          <w:szCs w:val="14"/>
          <w:color w:val="99999A"/>
          <w:w w:val="61"/>
          <w:b/>
          <w:bCs/>
          <w:i/>
          <w:position w:val="1"/>
        </w:rPr>
        <w:t>i::</w:t>
      </w:r>
      <w:r>
        <w:rPr>
          <w:rFonts w:ascii="Arial" w:hAnsi="Arial" w:cs="Arial" w:eastAsia="Arial"/>
          <w:sz w:val="14"/>
          <w:szCs w:val="14"/>
          <w:color w:val="99999A"/>
          <w:w w:val="100"/>
          <w:b/>
          <w:bCs/>
          <w:i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99999A"/>
          <w:w w:val="100"/>
          <w:b/>
          <w:bCs/>
          <w:i/>
          <w:position w:val="1"/>
        </w:rPr>
      </w:r>
      <w:r>
        <w:rPr>
          <w:rFonts w:ascii="Arial" w:hAnsi="Arial" w:cs="Arial" w:eastAsia="Arial"/>
          <w:sz w:val="14"/>
          <w:szCs w:val="14"/>
          <w:color w:val="99999A"/>
          <w:spacing w:val="0"/>
          <w:w w:val="83"/>
          <w:position w:val="1"/>
        </w:rPr>
        <w:t>•</w:t>
      </w:r>
      <w:r>
        <w:rPr>
          <w:rFonts w:ascii="Arial" w:hAnsi="Arial" w:cs="Arial" w:eastAsia="Arial"/>
          <w:sz w:val="14"/>
          <w:szCs w:val="14"/>
          <w:color w:val="99999A"/>
          <w:spacing w:val="3"/>
          <w:w w:val="83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727272"/>
          <w:spacing w:val="0"/>
          <w:w w:val="136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727272"/>
          <w:spacing w:val="0"/>
          <w:w w:val="136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727272"/>
          <w:spacing w:val="24"/>
          <w:w w:val="136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99999A"/>
          <w:spacing w:val="0"/>
          <w:w w:val="136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60" w:right="20"/>
        </w:sectPr>
      </w:pPr>
      <w:rPr/>
    </w:p>
    <w:p>
      <w:pPr>
        <w:spacing w:before="43" w:after="0" w:line="523" w:lineRule="exact"/>
        <w:ind w:left="1998" w:right="-128"/>
        <w:jc w:val="left"/>
        <w:rPr>
          <w:rFonts w:ascii="Arial" w:hAnsi="Arial" w:cs="Arial" w:eastAsia="Arial"/>
          <w:sz w:val="41"/>
          <w:szCs w:val="41"/>
        </w:rPr>
      </w:pPr>
      <w:rPr/>
      <w:r>
        <w:rPr/>
        <w:pict>
          <v:group style="position:absolute;margin-left:142.517731pt;margin-top:12.103935pt;width:50.736792pt;height:18.457735pt;mso-position-horizontal-relative:page;mso-position-vertical-relative:paragraph;z-index:-15089" coordorigin="2850,242" coordsize="1015,369">
            <v:group style="position:absolute;left:2867;top:273;width:981;height:2" coordorigin="2867,273" coordsize="981,2">
              <v:shape style="position:absolute;left:2867;top:273;width:981;height:2" coordorigin="2867,273" coordsize="981,0" path="m2867,273l3848,273e" filled="f" stroked="t" strokeweight="1.675271pt" strokecolor="#3F4BA3">
                <v:path arrowok="t"/>
              </v:shape>
            </v:group>
            <v:group style="position:absolute;left:2896;top:252;width:2;height:173" coordorigin="2896,252" coordsize="2,173">
              <v:shape style="position:absolute;left:2896;top:252;width:2;height:173" coordorigin="2896,252" coordsize="0,173" path="m2896,424l2896,252e" filled="f" stroked="t" strokeweight=".957298pt" strokecolor="#5760A0">
                <v:path arrowok="t"/>
              </v:shape>
            </v:group>
            <v:group style="position:absolute;left:2896;top:424;width:2;height:182" coordorigin="2896,424" coordsize="2,182">
              <v:shape style="position:absolute;left:2896;top:424;width:2;height:182" coordorigin="2896,424" coordsize="0,182" path="m2896,606l2896,424e" filled="f" stroked="t" strokeweight=".478649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47"/>
          <w:szCs w:val="47"/>
          <w:color w:val="262B6E"/>
          <w:w w:val="263"/>
          <w:i/>
          <w:position w:val="-2"/>
        </w:rPr>
        <w:t>"/</w:t>
      </w:r>
      <w:r>
        <w:rPr>
          <w:rFonts w:ascii="Times New Roman" w:hAnsi="Times New Roman" w:cs="Times New Roman" w:eastAsia="Times New Roman"/>
          <w:sz w:val="47"/>
          <w:szCs w:val="47"/>
          <w:color w:val="262B6E"/>
          <w:spacing w:val="-62"/>
          <w:w w:val="100"/>
          <w:i/>
          <w:position w:val="-2"/>
        </w:rPr>
        <w:t> </w:t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-15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263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BFBFC1"/>
          <w:w w:val="76"/>
          <w:position w:val="-1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FBFC1"/>
          <w:spacing w:val="-9"/>
          <w:w w:val="76"/>
          <w:position w:val="-1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FBFC1"/>
          <w:spacing w:val="0"/>
          <w:w w:val="76"/>
          <w:position w:val="-15"/>
        </w:rPr>
        <w:t>....</w:t>
      </w:r>
      <w:r>
        <w:rPr>
          <w:rFonts w:ascii="Times New Roman" w:hAnsi="Times New Roman" w:cs="Times New Roman" w:eastAsia="Times New Roman"/>
          <w:sz w:val="30"/>
          <w:szCs w:val="30"/>
          <w:color w:val="BFBFC1"/>
          <w:spacing w:val="-3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FBFC1"/>
          <w:spacing w:val="0"/>
          <w:w w:val="179"/>
          <w:position w:val="0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FBFC1"/>
          <w:spacing w:val="0"/>
          <w:w w:val="179"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FBFC1"/>
          <w:spacing w:val="13"/>
          <w:w w:val="179"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FAFAF"/>
          <w:spacing w:val="0"/>
          <w:w w:val="179"/>
          <w:position w:val="0"/>
        </w:rPr>
        <w:t>,..,.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60" w:right="20"/>
          <w:cols w:num="2" w:equalWidth="0">
            <w:col w:w="3023" w:space="5542"/>
            <w:col w:w="3275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5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5" w:lineRule="exact"/>
        <w:ind w:left="751" w:right="-54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4B4B4B"/>
          <w:w w:val="110"/>
          <w:b/>
          <w:bCs/>
        </w:rPr>
        <w:t>ıın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13"/>
          <w:w w:val="110"/>
          <w:b/>
          <w:bCs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0"/>
          <w:w w:val="100"/>
          <w:b/>
          <w:bCs/>
        </w:rPr>
        <w:t>OSE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99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B4B4B"/>
          <w:spacing w:val="0"/>
          <w:w w:val="94"/>
        </w:rPr>
        <w:t>rfaiy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94"/>
        </w:rPr>
        <w:t>e</w:t>
      </w:r>
      <w:r>
        <w:rPr>
          <w:rFonts w:ascii="Arial" w:hAnsi="Arial" w:cs="Arial" w:eastAsia="Arial"/>
          <w:sz w:val="19"/>
          <w:szCs w:val="19"/>
          <w:color w:val="4B4B4B"/>
          <w:spacing w:val="2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</w:rPr>
        <w:t>Kuze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4"/>
        </w:rPr>
        <w:t>y</w:t>
      </w:r>
      <w:r>
        <w:rPr>
          <w:rFonts w:ascii="Arial" w:hAnsi="Arial" w:cs="Arial" w:eastAsia="Arial"/>
          <w:sz w:val="19"/>
          <w:szCs w:val="19"/>
          <w:color w:val="383838"/>
          <w:spacing w:val="-17"/>
          <w:w w:val="94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94"/>
          <w:i/>
        </w:rPr>
        <w:t>Bölg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94"/>
          <w:i/>
        </w:rPr>
        <w:t>e</w:t>
      </w:r>
      <w:r>
        <w:rPr>
          <w:rFonts w:ascii="Arial" w:hAnsi="Arial" w:cs="Arial" w:eastAsia="Arial"/>
          <w:sz w:val="20"/>
          <w:szCs w:val="20"/>
          <w:color w:val="262626"/>
          <w:spacing w:val="-19"/>
          <w:w w:val="94"/>
          <w:i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83838"/>
          <w:spacing w:val="-8"/>
          <w:w w:val="117"/>
        </w:rPr>
        <w:t>D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4"/>
        </w:rPr>
        <w:t>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60" w:right="20"/>
          <w:cols w:num="3" w:equalWidth="0">
            <w:col w:w="532" w:space="1590"/>
            <w:col w:w="2004" w:space="337"/>
            <w:col w:w="7377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8.615682pt;margin-top:44.829659pt;width:580.840543pt;height:792.294864pt;mso-position-horizontal-relative:page;mso-position-vertical-relative:page;z-index:-15092" coordorigin="172,897" coordsize="11617,15846">
            <v:group style="position:absolute;left:191;top:916;width:11550;height:2" coordorigin="191,916" coordsize="11550,2">
              <v:shape style="position:absolute;left:191;top:916;width:11550;height:2" coordorigin="191,916" coordsize="11550,0" path="m191,916l11741,916e" filled="f" stroked="t" strokeweight=".717973pt" strokecolor="#646464">
                <v:path arrowok="t"/>
              </v:shape>
            </v:group>
            <v:group style="position:absolute;left:1840;top:906;width:2;height:1012" coordorigin="1840,906" coordsize="2,1012">
              <v:shape style="position:absolute;left:1840;top:906;width:2;height:1012" coordorigin="1840,906" coordsize="0,1012" path="m1840,1918l1840,906e" filled="f" stroked="t" strokeweight=".957298pt" strokecolor="#A0A0A0">
                <v:path arrowok="t"/>
              </v:shape>
            </v:group>
            <v:group style="position:absolute;left:7228;top:921;width:603;height:2" coordorigin="7228,921" coordsize="603,2">
              <v:shape style="position:absolute;left:7228;top:921;width:603;height:2" coordorigin="7228,921" coordsize="603,0" path="m7228,921l7831,921e" filled="f" stroked="t" strokeweight=".478649pt" strokecolor="#2B2B2B">
                <v:path arrowok="t"/>
              </v:shape>
            </v:group>
            <v:group style="position:absolute;left:7773;top:921;width:560;height:2" coordorigin="7773,921" coordsize="560,2">
              <v:shape style="position:absolute;left:7773;top:921;width:560;height:2" coordorigin="7773,921" coordsize="560,0" path="m7773,921l8333,921e" filled="f" stroked="t" strokeweight=".478649pt" strokecolor="#444444">
                <v:path arrowok="t"/>
              </v:shape>
            </v:group>
            <v:group style="position:absolute;left:8099;top:916;width:2;height:1314" coordorigin="8099,916" coordsize="2,1314">
              <v:shape style="position:absolute;left:8099;top:916;width:2;height:1314" coordorigin="8099,916" coordsize="0,1314" path="m8099,2229l8099,916e" filled="f" stroked="t" strokeweight=".717973pt" strokecolor="#545454">
                <v:path arrowok="t"/>
              </v:shape>
            </v:group>
            <v:group style="position:absolute;left:8276;top:925;width:3465;height:2" coordorigin="8276,925" coordsize="3465,2">
              <v:shape style="position:absolute;left:8276;top:925;width:3465;height:2" coordorigin="8276,925" coordsize="3465,0" path="m8276,925l11741,925e" filled="f" stroked="t" strokeweight=".717973pt" strokecolor="#646464">
                <v:path arrowok="t"/>
              </v:shape>
            </v:group>
            <v:group style="position:absolute;left:11736;top:916;width:2;height:1803" coordorigin="11736,916" coordsize="2,1803">
              <v:shape style="position:absolute;left:11736;top:916;width:2;height:1803" coordorigin="11736,916" coordsize="0,1803" path="m11736,2718l11736,916e" filled="f" stroked="t" strokeweight=".717973pt" strokecolor="#939393">
                <v:path arrowok="t"/>
              </v:shape>
            </v:group>
            <v:group style="position:absolute;left:191;top:2220;width:5945;height:2" coordorigin="191,2220" coordsize="5945,2">
              <v:shape style="position:absolute;left:191;top:2220;width:5945;height:2" coordorigin="191,2220" coordsize="5945,0" path="m191,2220l6136,2220e" filled="f" stroked="t" strokeweight=".957298pt" strokecolor="#646464">
                <v:path arrowok="t"/>
              </v:shape>
            </v:group>
            <v:group style="position:absolute;left:1838;top:1841;width:2;height:388" coordorigin="1838,1841" coordsize="2,388">
              <v:shape style="position:absolute;left:1838;top:1841;width:2;height:388" coordorigin="1838,1841" coordsize="0,388" path="m1838,2229l1838,1841e" filled="f" stroked="t" strokeweight=".717973pt" strokecolor="#707070">
                <v:path arrowok="t"/>
              </v:shape>
            </v:group>
            <v:group style="position:absolute;left:5883;top:2222;width:330;height:2" coordorigin="5883,2222" coordsize="330,2">
              <v:shape style="position:absolute;left:5883;top:2222;width:330;height:2" coordorigin="5883,2222" coordsize="330,0" path="m5883,2222l6213,2222e" filled="f" stroked="t" strokeweight=".717973pt" strokecolor="#575757">
                <v:path arrowok="t"/>
              </v:shape>
            </v:group>
            <v:group style="position:absolute;left:6155;top:2225;width:2178;height:2" coordorigin="6155,2225" coordsize="2178,2">
              <v:shape style="position:absolute;left:6155;top:2225;width:2178;height:2" coordorigin="6155,2225" coordsize="2178,0" path="m6155,2225l8333,2225e" filled="f" stroked="t" strokeweight=".478649pt" strokecolor="#383838">
                <v:path arrowok="t"/>
              </v:shape>
            </v:group>
            <v:group style="position:absolute;left:8276;top:2225;width:1297;height:2" coordorigin="8276,2225" coordsize="1297,2">
              <v:shape style="position:absolute;left:8276;top:2225;width:1297;height:2" coordorigin="8276,2225" coordsize="1297,0" path="m8276,2225l9573,2225e" filled="f" stroked="t" strokeweight=".717973pt" strokecolor="#575757">
                <v:path arrowok="t"/>
              </v:shape>
            </v:group>
            <v:group style="position:absolute;left:9458;top:2227;width:2288;height:2" coordorigin="9458,2227" coordsize="2288,2">
              <v:shape style="position:absolute;left:9458;top:2227;width:2288;height:2" coordorigin="9458,2227" coordsize="2288,0" path="m9458,2227l11746,2227e" filled="f" stroked="t" strokeweight=".957298pt" strokecolor="#6B6B6B">
                <v:path arrowok="t"/>
              </v:shape>
            </v:group>
            <v:group style="position:absolute;left:191;top:2464;width:7118;height:2" coordorigin="191,2464" coordsize="7118,2">
              <v:shape style="position:absolute;left:191;top:2464;width:7118;height:2" coordorigin="191,2464" coordsize="7118,0" path="m191,2464l7309,2464e" filled="f" stroked="t" strokeweight=".957298pt" strokecolor="#606060">
                <v:path arrowok="t"/>
              </v:shape>
            </v:group>
            <v:group style="position:absolute;left:201;top:2090;width:2;height:422" coordorigin="201,2090" coordsize="2,422">
              <v:shape style="position:absolute;left:201;top:2090;width:2;height:422" coordorigin="201,2090" coordsize="0,422" path="m201,2512l201,2090e" filled="f" stroked="t" strokeweight=".717973pt" strokecolor="#676767">
                <v:path arrowok="t"/>
              </v:shape>
            </v:group>
            <v:group style="position:absolute;left:7228;top:2469;width:4384;height:2" coordorigin="7228,2469" coordsize="4384,2">
              <v:shape style="position:absolute;left:7228;top:2469;width:4384;height:2" coordorigin="7228,2469" coordsize="4384,0" path="m7228,2469l11612,2469e" filled="f" stroked="t" strokeweight=".478649pt" strokecolor="#4B4B4B">
                <v:path arrowok="t"/>
              </v:shape>
            </v:group>
            <v:group style="position:absolute;left:7773;top:2464;width:560;height:2" coordorigin="7773,2464" coordsize="560,2">
              <v:shape style="position:absolute;left:7773;top:2464;width:560;height:2" coordorigin="7773,2464" coordsize="560,0" path="m7773,2464l8333,2464e" filled="f" stroked="t" strokeweight=".478649pt" strokecolor="#484848">
                <v:path arrowok="t"/>
              </v:shape>
            </v:group>
            <v:group style="position:absolute;left:8707;top:2469;width:3035;height:2" coordorigin="8707,2469" coordsize="3035,2">
              <v:shape style="position:absolute;left:8707;top:2469;width:3035;height:2" coordorigin="8707,2469" coordsize="3035,0" path="m8707,2469l11741,2469e" filled="f" stroked="t" strokeweight=".478649pt" strokecolor="#484848">
                <v:path arrowok="t"/>
              </v:shape>
            </v:group>
            <v:group style="position:absolute;left:11684;top:2469;width:62;height:2" coordorigin="11684,2469" coordsize="62,2">
              <v:shape style="position:absolute;left:11684;top:2469;width:62;height:2" coordorigin="11684,2469" coordsize="62,0" path="m11684,2469l11746,2469e" filled="f" stroked="t" strokeweight=".717973pt" strokecolor="#6B6B6B">
                <v:path arrowok="t"/>
              </v:shape>
            </v:group>
            <v:group style="position:absolute;left:191;top:2699;width:3015;height:2" coordorigin="191,2699" coordsize="3015,2">
              <v:shape style="position:absolute;left:191;top:2699;width:3015;height:2" coordorigin="191,2699" coordsize="3015,0" path="m191,2699l3207,2699e" filled="f" stroked="t" strokeweight=".478649pt" strokecolor="#484848">
                <v:path arrowok="t"/>
              </v:shape>
            </v:group>
            <v:group style="position:absolute;left:196;top:2416;width:2;height:312" coordorigin="196,2416" coordsize="2,312">
              <v:shape style="position:absolute;left:196;top:2416;width:2;height:312" coordorigin="196,2416" coordsize="0,312" path="m196,2728l196,2416e" filled="f" stroked="t" strokeweight=".478649pt" strokecolor="#575757">
                <v:path arrowok="t"/>
              </v:shape>
            </v:group>
            <v:group style="position:absolute;left:3011;top:2702;width:2929;height:2" coordorigin="3011,2702" coordsize="2929,2">
              <v:shape style="position:absolute;left:3011;top:2702;width:2929;height:2" coordorigin="3011,2702" coordsize="2929,0" path="m3011,2702l5940,2702e" filled="f" stroked="t" strokeweight=".957298pt" strokecolor="#676767">
                <v:path arrowok="t"/>
              </v:shape>
            </v:group>
            <v:group style="position:absolute;left:5883;top:2707;width:5863;height:2" coordorigin="5883,2707" coordsize="5863,2">
              <v:shape style="position:absolute;left:5883;top:2707;width:5863;height:2" coordorigin="5883,2707" coordsize="5863,0" path="m5883,2707l11746,2707e" filled="f" stroked="t" strokeweight=".478649pt" strokecolor="#4F4F4F">
                <v:path arrowok="t"/>
              </v:shape>
            </v:group>
            <v:group style="position:absolute;left:11564;top:2709;width:182;height:2" coordorigin="11564,2709" coordsize="182,2">
              <v:shape style="position:absolute;left:11564;top:2709;width:182;height:2" coordorigin="11564,2709" coordsize="182,0" path="m11564,2709l11746,2709e" filled="f" stroked="t" strokeweight=".957298pt" strokecolor="#7C7C7C">
                <v:path arrowok="t"/>
              </v:shape>
            </v:group>
            <v:group style="position:absolute;left:201;top:2637;width:2;height:374" coordorigin="201,2637" coordsize="2,374">
              <v:shape style="position:absolute;left:201;top:2637;width:2;height:374" coordorigin="201,2637" coordsize="0,374" path="m201,3011l201,2637e" filled="f" stroked="t" strokeweight=".717973pt" strokecolor="#6B6B6B">
                <v:path arrowok="t"/>
              </v:shape>
            </v:group>
            <v:group style="position:absolute;left:196;top:2901;width:2;height:307" coordorigin="196,2901" coordsize="2,307">
              <v:shape style="position:absolute;left:196;top:2901;width:2;height:307" coordorigin="196,2901" coordsize="0,307" path="m196,3208l196,2901e" filled="f" stroked="t" strokeweight=".478649pt" strokecolor="#606060">
                <v:path arrowok="t"/>
              </v:shape>
            </v:group>
            <v:group style="position:absolute;left:8707;top:2949;width:3039;height:2" coordorigin="8707,2949" coordsize="3039,2">
              <v:shape style="position:absolute;left:8707;top:2949;width:3039;height:2" coordorigin="8707,2949" coordsize="3039,0" path="m8707,2949l11746,2949e" filled="f" stroked="t" strokeweight=".478649pt" strokecolor="#484848">
                <v:path arrowok="t"/>
              </v:shape>
            </v:group>
            <v:group style="position:absolute;left:11720;top:2929;width:34;height:2" coordorigin="11720,2929" coordsize="34,2">
              <v:shape style="position:absolute;left:11720;top:2929;width:34;height:2" coordorigin="11720,2929" coordsize="34,0" path="m11720,2929l11753,2929e" filled="f" stroked="t" strokeweight="2.876718pt" strokecolor="#7C7C7C">
                <v:path arrowok="t"/>
              </v:shape>
            </v:group>
            <v:group style="position:absolute;left:9319;top:3193;width:254;height:2" coordorigin="9319,3193" coordsize="254,2">
              <v:shape style="position:absolute;left:9319;top:3193;width:254;height:2" coordorigin="9319,3193" coordsize="254,0" path="m9319,3193l9573,3193e" filled="f" stroked="t" strokeweight=".717973pt" strokecolor="#707070">
                <v:path arrowok="t"/>
              </v:shape>
            </v:group>
            <v:group style="position:absolute;left:9444;top:3191;width:2302;height:2" coordorigin="9444,3191" coordsize="2302,2">
              <v:shape style="position:absolute;left:9444;top:3191;width:2302;height:2" coordorigin="9444,3191" coordsize="2302,0" path="m9444,3191l11746,3191e" filled="f" stroked="t" strokeweight=".478649pt" strokecolor="#5B5B5B">
                <v:path arrowok="t"/>
              </v:shape>
            </v:group>
            <v:group style="position:absolute;left:11736;top:2858;width:2;height:1338" coordorigin="11736,2858" coordsize="2,1338">
              <v:shape style="position:absolute;left:11736;top:2858;width:2;height:1338" coordorigin="11736,2858" coordsize="0,1338" path="m11736,4195l11736,2858e" filled="f" stroked="t" strokeweight=".717973pt" strokecolor="#838383">
                <v:path arrowok="t"/>
              </v:shape>
            </v:group>
            <v:group style="position:absolute;left:5610;top:3428;width:4609;height:2" coordorigin="5610,3428" coordsize="4609,2">
              <v:shape style="position:absolute;left:5610;top:3428;width:4609;height:2" coordorigin="5610,3428" coordsize="4609,0" path="m5610,3428l10219,3428e" filled="f" stroked="t" strokeweight=".957298pt" strokecolor="#7C7C7C">
                <v:path arrowok="t"/>
              </v:shape>
            </v:group>
            <v:group style="position:absolute;left:9516;top:3430;width:2231;height:2" coordorigin="9516,3430" coordsize="2231,2">
              <v:shape style="position:absolute;left:9516;top:3430;width:2231;height:2" coordorigin="9516,3430" coordsize="2231,0" path="m9516,3430l11746,3430e" filled="f" stroked="t" strokeweight=".717973pt" strokecolor="#707070">
                <v:path arrowok="t"/>
              </v:shape>
            </v:group>
            <v:group style="position:absolute;left:5902;top:3869;width:1355;height:2" coordorigin="5902,3869" coordsize="1355,2">
              <v:shape style="position:absolute;left:5902;top:3869;width:1355;height:2" coordorigin="5902,3869" coordsize="1355,0" path="m5902,3869l7256,3869e" filled="f" stroked="t" strokeweight=".478649pt" strokecolor="#7C7C7C">
                <v:path arrowok="t"/>
              </v:shape>
            </v:group>
            <v:group style="position:absolute;left:5923;top:3414;width:2;height:762" coordorigin="5923,3414" coordsize="2,762">
              <v:shape style="position:absolute;left:5923;top:3414;width:2;height:762" coordorigin="5923,3414" coordsize="0,762" path="m5923,4176l5923,3414e" filled="f" stroked="t" strokeweight=".957298pt" strokecolor="#747474">
                <v:path arrowok="t"/>
              </v:shape>
            </v:group>
            <v:group style="position:absolute;left:7256;top:3869;width:2288;height:2" coordorigin="7256,3869" coordsize="2288,2">
              <v:shape style="position:absolute;left:7256;top:3869;width:2288;height:2" coordorigin="7256,3869" coordsize="2288,0" path="m7256,3869l9544,3869e" filled="f" stroked="t" strokeweight=".478649pt" strokecolor="#000000">
                <v:path arrowok="t"/>
              </v:shape>
            </v:group>
            <v:group style="position:absolute;left:9544;top:3869;width:2187;height:2" coordorigin="9544,3869" coordsize="2187,2">
              <v:shape style="position:absolute;left:9544;top:3869;width:2187;height:2" coordorigin="9544,3869" coordsize="2187,0" path="m9544,3869l11732,3869e" filled="f" stroked="t" strokeweight=".478649pt" strokecolor="#979797">
                <v:path arrowok="t"/>
              </v:shape>
            </v:group>
            <v:group style="position:absolute;left:11713;top:3869;width:67;height:2" coordorigin="11713,3869" coordsize="67,2">
              <v:shape style="position:absolute;left:11713;top:3869;width:67;height:2" coordorigin="11713,3869" coordsize="67,0" path="m11713,3869l11780,3869e" filled="f" stroked="t" strokeweight=".478649pt" strokecolor="#808080">
                <v:path arrowok="t"/>
              </v:shape>
            </v:group>
            <v:group style="position:absolute;left:2798;top:3418;width:2;height:758" coordorigin="2798,3418" coordsize="2,758">
              <v:shape style="position:absolute;left:2798;top:3418;width:2;height:758" coordorigin="2798,3418" coordsize="0,758" path="m2798,4176l2798,3418e" filled="f" stroked="t" strokeweight=".717973pt" strokecolor="#444444">
                <v:path arrowok="t"/>
              </v:shape>
            </v:group>
            <v:group style="position:absolute;left:2791;top:3855;width:2551;height:2" coordorigin="2791,3855" coordsize="2551,2">
              <v:shape style="position:absolute;left:2791;top:3855;width:2551;height:2" coordorigin="2791,3855" coordsize="2551,0" path="m2791,3855l5342,3855e" filled="f" stroked="t" strokeweight=".717973pt" strokecolor="#676767">
                <v:path arrowok="t"/>
              </v:shape>
            </v:group>
            <v:group style="position:absolute;left:187;top:4164;width:2637;height:2" coordorigin="187,4164" coordsize="2637,2">
              <v:shape style="position:absolute;left:187;top:4164;width:2637;height:2" coordorigin="187,4164" coordsize="2637,0" path="m187,4164l2824,4164e" filled="f" stroked="t" strokeweight=".957298pt" strokecolor="#646464">
                <v:path arrowok="t"/>
              </v:shape>
            </v:group>
            <v:group style="position:absolute;left:2747;top:4162;width:2015;height:2" coordorigin="2747,4162" coordsize="2015,2">
              <v:shape style="position:absolute;left:2747;top:4162;width:2015;height:2" coordorigin="2747,4162" coordsize="2015,0" path="m2747,4162l4763,4162e" filled="f" stroked="t" strokeweight="1.196622pt" strokecolor="#3B3B3B">
                <v:path arrowok="t"/>
              </v:shape>
            </v:group>
            <v:group style="position:absolute;left:4054;top:4162;width:708;height:2" coordorigin="4054,4162" coordsize="708,2">
              <v:shape style="position:absolute;left:4054;top:4162;width:708;height:2" coordorigin="4054,4162" coordsize="708,0" path="m4054,4162l4763,4162e" filled="f" stroked="t" strokeweight=".957298pt" strokecolor="#282828">
                <v:path arrowok="t"/>
              </v:shape>
            </v:group>
            <v:group style="position:absolute;left:4633;top:4166;width:742;height:2" coordorigin="4633,4166" coordsize="742,2">
              <v:shape style="position:absolute;left:4633;top:4166;width:742;height:2" coordorigin="4633,4166" coordsize="742,0" path="m4633,4166l5375,4166e" filled="f" stroked="t" strokeweight=".478649pt" strokecolor="#343434">
                <v:path arrowok="t"/>
              </v:shape>
            </v:group>
            <v:group style="position:absolute;left:5318;top:4169;width:4059;height:2" coordorigin="5318,4169" coordsize="4059,2">
              <v:shape style="position:absolute;left:5318;top:4169;width:4059;height:2" coordorigin="5318,4169" coordsize="4059,0" path="m5318,4169l9377,4169e" filled="f" stroked="t" strokeweight=".478649pt" strokecolor="#545454">
                <v:path arrowok="t"/>
              </v:shape>
            </v:group>
            <v:group style="position:absolute;left:8041;top:4174;width:3700;height:2" coordorigin="8041,4174" coordsize="3700,2">
              <v:shape style="position:absolute;left:8041;top:4174;width:3700;height:2" coordorigin="8041,4174" coordsize="3700,0" path="m8041,4174l11741,4174e" filled="f" stroked="t" strokeweight=".957298pt" strokecolor="#6B6B6B">
                <v:path arrowok="t"/>
              </v:shape>
            </v:group>
            <v:group style="position:absolute;left:187;top:4442;width:3681;height:2" coordorigin="187,4442" coordsize="3681,2">
              <v:shape style="position:absolute;left:187;top:4442;width:3681;height:2" coordorigin="187,4442" coordsize="3681,0" path="m187,4442l3867,4442e" filled="f" stroked="t" strokeweight=".957298pt" strokecolor="#646464">
                <v:path arrowok="t"/>
              </v:shape>
            </v:group>
            <v:group style="position:absolute;left:1838;top:4157;width:2;height:316" coordorigin="1838,4157" coordsize="2,316">
              <v:shape style="position:absolute;left:1838;top:4157;width:2;height:316" coordorigin="1838,4157" coordsize="0,316" path="m1838,4473l1838,4157e" filled="f" stroked="t" strokeweight=".478649pt" strokecolor="#444444">
                <v:path arrowok="t"/>
              </v:shape>
            </v:group>
            <v:group style="position:absolute;left:3810;top:4447;width:656;height:2" coordorigin="3810,4447" coordsize="656,2">
              <v:shape style="position:absolute;left:3810;top:4447;width:656;height:2" coordorigin="3810,4447" coordsize="656,0" path="m3810,4447l4466,4447e" filled="f" stroked="t" strokeweight=".478649pt" strokecolor="#484848">
                <v:path arrowok="t"/>
              </v:shape>
            </v:group>
            <v:group style="position:absolute;left:4408;top:4445;width:282;height:2" coordorigin="4408,4445" coordsize="282,2">
              <v:shape style="position:absolute;left:4408;top:4445;width:282;height:2" coordorigin="4408,4445" coordsize="282,0" path="m4408,4445l4691,4445e" filled="f" stroked="t" strokeweight=".478649pt" strokecolor="#2B2B2B">
                <v:path arrowok="t"/>
              </v:shape>
            </v:group>
            <v:group style="position:absolute;left:4633;top:4445;width:2087;height:2" coordorigin="4633,4445" coordsize="2087,2">
              <v:shape style="position:absolute;left:4633;top:4445;width:2087;height:2" coordorigin="4633,4445" coordsize="2087,0" path="m4633,4445l6720,4445e" filled="f" stroked="t" strokeweight=".478649pt" strokecolor="#444444">
                <v:path arrowok="t"/>
              </v:shape>
            </v:group>
            <v:group style="position:absolute;left:6146;top:4449;width:5600;height:2" coordorigin="6146,4449" coordsize="5600,2">
              <v:shape style="position:absolute;left:6146;top:4449;width:5600;height:2" coordorigin="6146,4449" coordsize="5600,0" path="m6146,4449l11746,4449e" filled="f" stroked="t" strokeweight=".957298pt" strokecolor="#676767">
                <v:path arrowok="t"/>
              </v:shape>
            </v:group>
            <v:group style="position:absolute;left:11736;top:4061;width:2;height:1103" coordorigin="11736,4061" coordsize="2,1103">
              <v:shape style="position:absolute;left:11736;top:4061;width:2;height:1103" coordorigin="11736,4061" coordsize="0,1103" path="m11736,5164l11736,4061e" filled="f" stroked="t" strokeweight=".478649pt" strokecolor="#808080">
                <v:path arrowok="t"/>
              </v:shape>
            </v:group>
            <v:group style="position:absolute;left:1838;top:4397;width:2;height:1280" coordorigin="1838,4397" coordsize="2,1280">
              <v:shape style="position:absolute;left:1838;top:4397;width:2;height:1280" coordorigin="1838,4397" coordsize="0,1280" path="m1838,5677l1838,4397e" filled="f" stroked="t" strokeweight=".478649pt" strokecolor="#1F1F1F">
                <v:path arrowok="t"/>
              </v:shape>
            </v:group>
            <v:group style="position:absolute;left:1833;top:4687;width:2944;height:2" coordorigin="1833,4687" coordsize="2944,2">
              <v:shape style="position:absolute;left:1833;top:4687;width:2944;height:2" coordorigin="1833,4687" coordsize="2944,0" path="m1833,4687l4777,4687e" filled="f" stroked="t" strokeweight=".957298pt" strokecolor="#646464">
                <v:path arrowok="t"/>
              </v:shape>
            </v:group>
            <v:group style="position:absolute;left:4633;top:4689;width:2087;height:2" coordorigin="4633,4689" coordsize="2087,2">
              <v:shape style="position:absolute;left:4633;top:4689;width:2087;height:2" coordorigin="4633,4689" coordsize="2087,0" path="m4633,4689l6720,4689e" filled="f" stroked="t" strokeweight=".478649pt" strokecolor="#4B4B4B">
                <v:path arrowok="t"/>
              </v:shape>
            </v:group>
            <v:group style="position:absolute;left:6663;top:4689;width:1670;height:2" coordorigin="6663,4689" coordsize="1670,2">
              <v:shape style="position:absolute;left:6663;top:4689;width:1670;height:2" coordorigin="6663,4689" coordsize="1670,0" path="m6663,4689l8333,4689e" filled="f" stroked="t" strokeweight=".478649pt" strokecolor="#383838">
                <v:path arrowok="t"/>
              </v:shape>
            </v:group>
            <v:group style="position:absolute;left:8276;top:4691;width:1101;height:2" coordorigin="8276,4691" coordsize="1101,2">
              <v:shape style="position:absolute;left:8276;top:4691;width:1101;height:2" coordorigin="8276,4691" coordsize="1101,0" path="m8276,4691l9377,4691e" filled="f" stroked="t" strokeweight=".717973pt" strokecolor="#545454">
                <v:path arrowok="t"/>
              </v:shape>
            </v:group>
            <v:group style="position:absolute;left:9319;top:4694;width:254;height:2" coordorigin="9319,4694" coordsize="254,2">
              <v:shape style="position:absolute;left:9319;top:4694;width:254;height:2" coordorigin="9319,4694" coordsize="254,0" path="m9319,4694l9573,4694e" filled="f" stroked="t" strokeweight=".478649pt" strokecolor="#3F3F3F">
                <v:path arrowok="t"/>
              </v:shape>
            </v:group>
            <v:group style="position:absolute;left:9516;top:4694;width:2231;height:2" coordorigin="9516,4694" coordsize="2231,2">
              <v:shape style="position:absolute;left:9516;top:4694;width:2231;height:2" coordorigin="9516,4694" coordsize="2231,0" path="m9516,4694l11746,4694e" filled="f" stroked="t" strokeweight=".717973pt" strokecolor="#606060">
                <v:path arrowok="t"/>
              </v:shape>
            </v:group>
            <v:group style="position:absolute;left:11689;top:4694;width:57;height:2" coordorigin="11689,4694" coordsize="57,2">
              <v:shape style="position:absolute;left:11689;top:4694;width:57;height:2" coordorigin="11689,4694" coordsize="57,0" path="m11689,4694l11746,4694e" filled="f" stroked="t" strokeweight=".957298pt" strokecolor="#777777">
                <v:path arrowok="t"/>
              </v:shape>
            </v:group>
            <v:group style="position:absolute;left:3848;top:4679;width:2;height:662" coordorigin="3848,4679" coordsize="2,662">
              <v:shape style="position:absolute;left:3848;top:4679;width:2;height:662" coordorigin="3848,4679" coordsize="0,662" path="m3848,5341l3848,4679e" filled="f" stroked="t" strokeweight=".957298pt" strokecolor="#3B3B3B">
                <v:path arrowok="t"/>
              </v:shape>
            </v:group>
            <v:group style="position:absolute;left:3844;top:5173;width:1876;height:2" coordorigin="3844,5173" coordsize="1876,2">
              <v:shape style="position:absolute;left:3844;top:5173;width:1876;height:2" coordorigin="3844,5173" coordsize="1876,0" path="m3844,5173l5720,5173e" filled="f" stroked="t" strokeweight=".478649pt" strokecolor="#383838">
                <v:path arrowok="t"/>
              </v:shape>
            </v:group>
            <v:group style="position:absolute;left:6692;top:4670;width:2;height:264" coordorigin="6692,4670" coordsize="2,264">
              <v:shape style="position:absolute;left:6692;top:4670;width:2;height:264" coordorigin="6692,4670" coordsize="0,264" path="m6692,4934l6692,4670e" filled="f" stroked="t" strokeweight=".478649pt" strokecolor="#3F3F3F">
                <v:path arrowok="t"/>
              </v:shape>
            </v:group>
            <v:group style="position:absolute;left:5662;top:5173;width:278;height:2" coordorigin="5662,5173" coordsize="278,2">
              <v:shape style="position:absolute;left:5662;top:5173;width:278;height:2" coordorigin="5662,5173" coordsize="278,0" path="m5662,5173l5940,5173e" filled="f" stroked="t" strokeweight=".478649pt" strokecolor="#545454">
                <v:path arrowok="t"/>
              </v:shape>
            </v:group>
            <v:group style="position:absolute;left:5849;top:5173;width:5883;height:2" coordorigin="5849,5173" coordsize="5883,2">
              <v:shape style="position:absolute;left:5849;top:5173;width:5883;height:2" coordorigin="5849,5173" coordsize="5883,0" path="m5849,5173l11732,5173e" filled="f" stroked="t" strokeweight=".957298pt" strokecolor="#6B6B6B">
                <v:path arrowok="t"/>
              </v:shape>
            </v:group>
            <v:group style="position:absolute;left:6692;top:4934;width:2;height:240" coordorigin="6692,4934" coordsize="2,240">
              <v:shape style="position:absolute;left:6692;top:4934;width:2;height:240" coordorigin="6692,4934" coordsize="0,240" path="m6692,5173l6692,4934e" filled="f" stroked="t" strokeweight=".478649pt" strokecolor="#606060">
                <v:path arrowok="t"/>
              </v:shape>
            </v:group>
            <v:group style="position:absolute;left:3844;top:5413;width:2096;height:2" coordorigin="3844,5413" coordsize="2096,2">
              <v:shape style="position:absolute;left:3844;top:5413;width:2096;height:2" coordorigin="3844,5413" coordsize="2096,0" path="m3844,5413l5940,5413e" filled="f" stroked="t" strokeweight=".478649pt" strokecolor="#383838">
                <v:path arrowok="t"/>
              </v:shape>
            </v:group>
            <v:group style="position:absolute;left:5883;top:5415;width:866;height:2" coordorigin="5883,5415" coordsize="866,2">
              <v:shape style="position:absolute;left:5883;top:5415;width:866;height:2" coordorigin="5883,5415" coordsize="866,0" path="m5883,5415l6749,5415e" filled="f" stroked="t" strokeweight=".717973pt" strokecolor="#575757">
                <v:path arrowok="t"/>
              </v:shape>
            </v:group>
            <v:group style="position:absolute;left:6663;top:5415;width:1168;height:2" coordorigin="6663,5415" coordsize="1168,2">
              <v:shape style="position:absolute;left:6663;top:5415;width:1168;height:2" coordorigin="6663,5415" coordsize="1168,0" path="m6663,5415l7831,5415e" filled="f" stroked="t" strokeweight=".478649pt" strokecolor="#444444">
                <v:path arrowok="t"/>
              </v:shape>
            </v:group>
            <v:group style="position:absolute;left:7754;top:5415;width:3997;height:2" coordorigin="7754,5415" coordsize="3997,2">
              <v:shape style="position:absolute;left:7754;top:5415;width:3997;height:2" coordorigin="7754,5415" coordsize="3997,0" path="m7754,5415l11751,5415e" filled="f" stroked="t" strokeweight=".957298pt" strokecolor="#6B6B6B">
                <v:path arrowok="t"/>
              </v:shape>
            </v:group>
            <v:group style="position:absolute;left:11744;top:5111;width:2;height:4272" coordorigin="11744,5111" coordsize="2,4272">
              <v:shape style="position:absolute;left:11744;top:5111;width:2;height:4272" coordorigin="11744,5111" coordsize="0,4272" path="m11744,9383l11744,5111e" filled="f" stroked="t" strokeweight=".717973pt" strokecolor="#878787">
                <v:path arrowok="t"/>
              </v:shape>
            </v:group>
            <v:group style="position:absolute;left:11598;top:5423;width:153;height:2" coordorigin="11598,5423" coordsize="153,2">
              <v:shape style="position:absolute;left:11598;top:5423;width:153;height:2" coordorigin="11598,5423" coordsize="153,0" path="m11598,5423l11751,5423e" filled="f" stroked="t" strokeweight=".957298pt" strokecolor="#808080">
                <v:path arrowok="t"/>
              </v:shape>
            </v:group>
            <v:group style="position:absolute;left:3844;top:5658;width:2369;height:2" coordorigin="3844,5658" coordsize="2369,2">
              <v:shape style="position:absolute;left:3844;top:5658;width:2369;height:2" coordorigin="3844,5658" coordsize="2369,0" path="m3844,5658l6213,5658e" filled="f" stroked="t" strokeweight=".957298pt" strokecolor="#606060">
                <v:path arrowok="t"/>
              </v:shape>
            </v:group>
            <v:group style="position:absolute;left:6155;top:5660;width:5595;height:2" coordorigin="6155,5660" coordsize="5595,2">
              <v:shape style="position:absolute;left:6155;top:5660;width:5595;height:2" coordorigin="6155,5660" coordsize="5595,0" path="m6155,5660l11751,5660e" filled="f" stroked="t" strokeweight=".478649pt" strokecolor="#444444">
                <v:path arrowok="t"/>
              </v:shape>
            </v:group>
            <v:group style="position:absolute;left:11684;top:5662;width:67;height:2" coordorigin="11684,5662" coordsize="67,2">
              <v:shape style="position:absolute;left:11684;top:5662;width:67;height:2" coordorigin="11684,5662" coordsize="67,0" path="m11684,5662l11751,5662e" filled="f" stroked="t" strokeweight=".717973pt" strokecolor="#707070">
                <v:path arrowok="t"/>
              </v:shape>
            </v:group>
            <v:group style="position:absolute;left:1838;top:5619;width:2;height:542" coordorigin="1838,5619" coordsize="2,542">
              <v:shape style="position:absolute;left:1838;top:5619;width:2;height:542" coordorigin="1838,5619" coordsize="0,542" path="m1838,6161l1838,5619e" filled="f" stroked="t" strokeweight=".478649pt" strokecolor="#3B3B3B">
                <v:path arrowok="t"/>
              </v:shape>
            </v:group>
            <v:group style="position:absolute;left:1828;top:5897;width:1379;height:2" coordorigin="1828,5897" coordsize="1379,2">
              <v:shape style="position:absolute;left:1828;top:5897;width:1379;height:2" coordorigin="1828,5897" coordsize="1379,0" path="m1828,5897l3207,5897e" filled="f" stroked="t" strokeweight=".478649pt" strokecolor="#3B3B3B">
                <v:path arrowok="t"/>
              </v:shape>
            </v:group>
            <v:group style="position:absolute;left:3150;top:5900;width:4681;height:2" coordorigin="3150,5900" coordsize="4681,2">
              <v:shape style="position:absolute;left:3150;top:5900;width:4681;height:2" coordorigin="3150,5900" coordsize="4681,0" path="m3150,5900l7831,5900e" filled="f" stroked="t" strokeweight=".957298pt" strokecolor="#646464">
                <v:path arrowok="t"/>
              </v:shape>
            </v:group>
            <v:group style="position:absolute;left:7773;top:5902;width:3978;height:2" coordorigin="7773,5902" coordsize="3978,2">
              <v:shape style="position:absolute;left:7773;top:5902;width:3978;height:2" coordorigin="7773,5902" coordsize="3978,0" path="m7773,5902l11751,5902e" filled="f" stroked="t" strokeweight=".478649pt" strokecolor="#4B4B4B">
                <v:path arrowok="t"/>
              </v:shape>
            </v:group>
            <v:group style="position:absolute;left:187;top:6137;width:1608;height:2" coordorigin="187,6137" coordsize="1608,2">
              <v:shape style="position:absolute;left:187;top:6137;width:1608;height:2" coordorigin="187,6137" coordsize="1608,0" path="m187,6137l1795,6137e" filled="f" stroked="t" strokeweight=".957298pt" strokecolor="#747474">
                <v:path arrowok="t"/>
              </v:shape>
            </v:group>
            <v:group style="position:absolute;left:637;top:6142;width:11114;height:2" coordorigin="637,6142" coordsize="11114,2">
              <v:shape style="position:absolute;left:637;top:6142;width:11114;height:2" coordorigin="637,6142" coordsize="11114,0" path="m637,6142l11751,6142e" filled="f" stroked="t" strokeweight=".717973pt" strokecolor="#606060">
                <v:path arrowok="t"/>
              </v:shape>
            </v:group>
            <v:group style="position:absolute;left:11684;top:6147;width:67;height:2" coordorigin="11684,6147" coordsize="67,2">
              <v:shape style="position:absolute;left:11684;top:6147;width:67;height:2" coordorigin="11684,6147" coordsize="67,0" path="m11684,6147l11751,6147e" filled="f" stroked="t" strokeweight=".478649pt" strokecolor="#575757">
                <v:path arrowok="t"/>
              </v:shape>
            </v:group>
            <v:group style="position:absolute;left:196;top:3116;width:2;height:4061" coordorigin="196,3116" coordsize="2,4061">
              <v:shape style="position:absolute;left:196;top:3116;width:2;height:4061" coordorigin="196,3116" coordsize="0,4061" path="m196,7177l196,3116e" filled="f" stroked="t" strokeweight=".957298pt" strokecolor="#747474">
                <v:path arrowok="t"/>
              </v:shape>
            </v:group>
            <v:group style="position:absolute;left:3851;top:4905;width:2;height:1808" coordorigin="3851,4905" coordsize="2,1808">
              <v:shape style="position:absolute;left:3851;top:4905;width:2;height:1808" coordorigin="3851,4905" coordsize="0,1808" path="m3851,6712l3851,4905e" filled="f" stroked="t" strokeweight=".957298pt" strokecolor="#5B5B5B">
                <v:path arrowok="t"/>
              </v:shape>
            </v:group>
            <v:group style="position:absolute;left:6692;top:6113;width:2;height:278" coordorigin="6692,6113" coordsize="2,278">
              <v:shape style="position:absolute;left:6692;top:6113;width:2;height:278" coordorigin="6692,6113" coordsize="0,278" path="m6692,6391l6692,6113e" filled="f" stroked="t" strokeweight=".478649pt" strokecolor="#676767">
                <v:path arrowok="t"/>
              </v:shape>
            </v:group>
            <v:group style="position:absolute;left:1828;top:6614;width:2637;height:2" coordorigin="1828,6614" coordsize="2637,2">
              <v:shape style="position:absolute;left:1828;top:6614;width:2637;height:2" coordorigin="1828,6614" coordsize="2637,0" path="m1828,6614l4466,6614e" filled="f" stroked="t" strokeweight=".957298pt" strokecolor="#676767">
                <v:path arrowok="t"/>
              </v:shape>
            </v:group>
            <v:group style="position:absolute;left:4408;top:6614;width:3422;height:2" coordorigin="4408,6614" coordsize="3422,2">
              <v:shape style="position:absolute;left:4408;top:6614;width:3422;height:2" coordorigin="4408,6614" coordsize="3422,0" path="m4408,6614l7831,6614e" filled="f" stroked="t" strokeweight=".478649pt" strokecolor="#4B4B4B">
                <v:path arrowok="t"/>
              </v:shape>
            </v:group>
            <v:group style="position:absolute;left:6692;top:6391;width:2;height:254" coordorigin="6692,6391" coordsize="2,254">
              <v:shape style="position:absolute;left:6692;top:6391;width:2;height:254" coordorigin="6692,6391" coordsize="0,254" path="m6692,6645l6692,6391e" filled="f" stroked="t" strokeweight=".478649pt" strokecolor="#4B4B4B">
                <v:path arrowok="t"/>
              </v:shape>
            </v:group>
            <v:group style="position:absolute;left:7668;top:6616;width:4078;height:2" coordorigin="7668,6616" coordsize="4078,2">
              <v:shape style="position:absolute;left:7668;top:6616;width:4078;height:2" coordorigin="7668,6616" coordsize="4078,0" path="m7668,6616l11746,6616e" filled="f" stroked="t" strokeweight=".957298pt" strokecolor="#747474">
                <v:path arrowok="t"/>
              </v:shape>
            </v:group>
            <v:group style="position:absolute;left:1828;top:6904;width:4384;height:2" coordorigin="1828,6904" coordsize="4384,2">
              <v:shape style="position:absolute;left:1828;top:6904;width:4384;height:2" coordorigin="1828,6904" coordsize="4384,0" path="m1828,6904l6213,6904e" filled="f" stroked="t" strokeweight=".717973pt" strokecolor="#606060">
                <v:path arrowok="t"/>
              </v:shape>
            </v:group>
            <v:group style="position:absolute;left:3853;top:6597;width:2;height:316" coordorigin="3853,6597" coordsize="2,316">
              <v:shape style="position:absolute;left:3853;top:6597;width:2;height:316" coordorigin="3853,6597" coordsize="0,316" path="m3853,6914l3853,6597e" filled="f" stroked="t" strokeweight=".478649pt" strokecolor="#3B3B3B">
                <v:path arrowok="t"/>
              </v:shape>
            </v:group>
            <v:group style="position:absolute;left:6155;top:6904;width:1962;height:2" coordorigin="6155,6904" coordsize="1962,2">
              <v:shape style="position:absolute;left:6155;top:6904;width:1962;height:2" coordorigin="6155,6904" coordsize="1962,0" path="m6155,6904l8118,6904e" filled="f" stroked="t" strokeweight=".478649pt" strokecolor="#383838">
                <v:path arrowok="t"/>
              </v:shape>
            </v:group>
            <v:group style="position:absolute;left:6692;top:6626;width:2;height:273" coordorigin="6692,6626" coordsize="2,273">
              <v:shape style="position:absolute;left:6692;top:6626;width:2;height:273" coordorigin="6692,6626" coordsize="0,273" path="m6692,6899l6692,6626e" filled="f" stroked="t" strokeweight=".478649pt" strokecolor="#232323">
                <v:path arrowok="t"/>
              </v:shape>
            </v:group>
            <v:group style="position:absolute;left:8060;top:6909;width:3686;height:2" coordorigin="8060,6909" coordsize="3686,2">
              <v:shape style="position:absolute;left:8060;top:6909;width:3686;height:2" coordorigin="8060,6909" coordsize="3686,0" path="m8060,6909l11746,6909e" filled="f" stroked="t" strokeweight=".478649pt" strokecolor="#575757">
                <v:path arrowok="t"/>
              </v:shape>
            </v:group>
            <v:group style="position:absolute;left:11689;top:6909;width:62;height:2" coordorigin="11689,6909" coordsize="62,2">
              <v:shape style="position:absolute;left:11689;top:6909;width:62;height:2" coordorigin="11689,6909" coordsize="62,0" path="m11689,6909l11751,6909e" filled="f" stroked="t" strokeweight=".717973pt" strokecolor="#7C7C7C">
                <v:path arrowok="t"/>
              </v:shape>
            </v:group>
            <v:group style="position:absolute;left:191;top:7144;width:1254;height:2" coordorigin="191,7144" coordsize="1254,2">
              <v:shape style="position:absolute;left:191;top:7144;width:1254;height:2" coordorigin="191,7144" coordsize="1254,0" path="m191,7144l1446,7144e" filled="f" stroked="t" strokeweight=".957298pt" strokecolor="#6B6B6B">
                <v:path arrowok="t"/>
              </v:shape>
            </v:group>
            <v:group style="position:absolute;left:1288;top:7146;width:3403;height:2" coordorigin="1288,7146" coordsize="3403,2">
              <v:shape style="position:absolute;left:1288;top:7146;width:3403;height:2" coordorigin="1288,7146" coordsize="3403,0" path="m1288,7146l4691,7146e" filled="f" stroked="t" strokeweight=".478649pt" strokecolor="#484848">
                <v:path arrowok="t"/>
              </v:shape>
            </v:group>
            <v:group style="position:absolute;left:4633;top:7149;width:6869;height:2" coordorigin="4633,7149" coordsize="6869,2">
              <v:shape style="position:absolute;left:4633;top:7149;width:6869;height:2" coordorigin="4633,7149" coordsize="6869,0" path="m4633,7149l11502,7149e" filled="f" stroked="t" strokeweight=".957298pt" strokecolor="#676767">
                <v:path arrowok="t"/>
              </v:shape>
            </v:group>
            <v:group style="position:absolute;left:9516;top:7151;width:2231;height:2" coordorigin="9516,7151" coordsize="2231,2">
              <v:shape style="position:absolute;left:9516;top:7151;width:2231;height:2" coordorigin="9516,7151" coordsize="2231,0" path="m9516,7151l11746,7151e" filled="f" stroked="t" strokeweight=".717973pt" strokecolor="#606060">
                <v:path arrowok="t"/>
              </v:shape>
            </v:group>
            <v:group style="position:absolute;left:191;top:7619;width:761;height:2" coordorigin="191,7619" coordsize="761,2">
              <v:shape style="position:absolute;left:191;top:7619;width:761;height:2" coordorigin="191,7619" coordsize="761,0" path="m191,7619l953,7619e" filled="f" stroked="t" strokeweight=".478649pt" strokecolor="#4B4B4B">
                <v:path arrowok="t"/>
              </v:shape>
            </v:group>
            <v:group style="position:absolute;left:895;top:7621;width:3848;height:2" coordorigin="895,7621" coordsize="3848,2">
              <v:shape style="position:absolute;left:895;top:7621;width:3848;height:2" coordorigin="895,7621" coordsize="3848,0" path="m895,7621l4743,7621e" filled="f" stroked="t" strokeweight=".957298pt" strokecolor="#676767">
                <v:path arrowok="t"/>
              </v:shape>
            </v:group>
            <v:group style="position:absolute;left:4633;top:7623;width:2087;height:2" coordorigin="4633,7623" coordsize="2087,2">
              <v:shape style="position:absolute;left:4633;top:7623;width:2087;height:2" coordorigin="4633,7623" coordsize="2087,0" path="m4633,7623l6720,7623e" filled="f" stroked="t" strokeweight=".478649pt" strokecolor="#4F4F4F">
                <v:path arrowok="t"/>
              </v:shape>
            </v:group>
            <v:group style="position:absolute;left:6663;top:7623;width:1455;height:2" coordorigin="6663,7623" coordsize="1455,2">
              <v:shape style="position:absolute;left:6663;top:7623;width:1455;height:2" coordorigin="6663,7623" coordsize="1455,0" path="m6663,7623l8118,7623e" filled="f" stroked="t" strokeweight=".478649pt" strokecolor="#343434">
                <v:path arrowok="t"/>
              </v:shape>
            </v:group>
            <v:group style="position:absolute;left:8051;top:7623;width:3695;height:2" coordorigin="8051,7623" coordsize="3695,2">
              <v:shape style="position:absolute;left:8051;top:7623;width:3695;height:2" coordorigin="8051,7623" coordsize="3695,0" path="m8051,7623l11746,7623e" filled="f" stroked="t" strokeweight=".957298pt" strokecolor="#707070">
                <v:path arrowok="t"/>
              </v:shape>
            </v:group>
            <v:group style="position:absolute;left:3853;top:7614;width:2;height:767" coordorigin="3853,7614" coordsize="2,767">
              <v:shape style="position:absolute;left:3853;top:7614;width:2;height:767" coordorigin="3853,7614" coordsize="0,767" path="m3853,8381l3853,7614e" filled="f" stroked="t" strokeweight=".478649pt" strokecolor="#3B3B3B">
                <v:path arrowok="t"/>
              </v:shape>
            </v:group>
            <v:group style="position:absolute;left:3848;top:7863;width:2872;height:2" coordorigin="3848,7863" coordsize="2872,2">
              <v:shape style="position:absolute;left:3848;top:7863;width:2872;height:2" coordorigin="3848,7863" coordsize="2872,0" path="m3848,7863l6720,7863e" filled="f" stroked="t" strokeweight=".717973pt" strokecolor="#5B5B5B">
                <v:path arrowok="t"/>
              </v:shape>
            </v:group>
            <v:group style="position:absolute;left:5806;top:7863;width:2527;height:2" coordorigin="5806,7863" coordsize="2527,2">
              <v:shape style="position:absolute;left:5806;top:7863;width:2527;height:2" coordorigin="5806,7863" coordsize="2527,0" path="m5806,7863l8333,7863e" filled="f" stroked="t" strokeweight=".478649pt" strokecolor="#3F3F3F">
                <v:path arrowok="t"/>
              </v:shape>
            </v:group>
            <v:group style="position:absolute;left:8276;top:7865;width:488;height:2" coordorigin="8276,7865" coordsize="488,2">
              <v:shape style="position:absolute;left:8276;top:7865;width:488;height:2" coordorigin="8276,7865" coordsize="488,0" path="m8276,7865l8764,7865e" filled="f" stroked="t" strokeweight=".478649pt" strokecolor="#545454">
                <v:path arrowok="t"/>
              </v:shape>
            </v:group>
            <v:group style="position:absolute;left:8597;top:7865;width:3150;height:2" coordorigin="8597,7865" coordsize="3150,2">
              <v:shape style="position:absolute;left:8597;top:7865;width:3150;height:2" coordorigin="8597,7865" coordsize="3150,0" path="m8597,7865l11746,7865e" filled="f" stroked="t" strokeweight=".957298pt" strokecolor="#6B6B6B">
                <v:path arrowok="t"/>
              </v:shape>
            </v:group>
            <v:group style="position:absolute;left:3848;top:8103;width:2872;height:2" coordorigin="3848,8103" coordsize="2872,2">
              <v:shape style="position:absolute;left:3848;top:8103;width:2872;height:2" coordorigin="3848,8103" coordsize="2872,0" path="m3848,8103l6720,8103e" filled="f" stroked="t" strokeweight=".957298pt" strokecolor="#646464">
                <v:path arrowok="t"/>
              </v:shape>
            </v:group>
            <v:group style="position:absolute;left:6663;top:8103;width:1670;height:2" coordorigin="6663,8103" coordsize="1670,2">
              <v:shape style="position:absolute;left:6663;top:8103;width:1670;height:2" coordorigin="6663,8103" coordsize="1670,0" path="m6663,8103l8333,8103e" filled="f" stroked="t" strokeweight=".478649pt" strokecolor="#343434">
                <v:path arrowok="t"/>
              </v:shape>
            </v:group>
            <v:group style="position:absolute;left:8276;top:8105;width:3475;height:2" coordorigin="8276,8105" coordsize="3475,2">
              <v:shape style="position:absolute;left:8276;top:8105;width:3475;height:2" coordorigin="8276,8105" coordsize="3475,0" path="m8276,8105l11751,8105e" filled="f" stroked="t" strokeweight=".478649pt" strokecolor="#4F4F4F">
                <v:path arrowok="t"/>
              </v:shape>
            </v:group>
            <v:group style="position:absolute;left:11684;top:8108;width:67;height:2" coordorigin="11684,8108" coordsize="67,2">
              <v:shape style="position:absolute;left:11684;top:8108;width:67;height:2" coordorigin="11684,8108" coordsize="67,0" path="m11684,8108l11751,8108e" filled="f" stroked="t" strokeweight=".957298pt" strokecolor="#808080">
                <v:path arrowok="t"/>
              </v:shape>
            </v:group>
            <v:group style="position:absolute;left:177;top:8505;width:550;height:2" coordorigin="177,8505" coordsize="550,2">
              <v:shape style="position:absolute;left:177;top:8505;width:550;height:2" coordorigin="177,8505" coordsize="550,0" path="m177,8505l728,8505e" filled="f" stroked="t" strokeweight=".478649pt" strokecolor="#878787">
                <v:path arrowok="t"/>
              </v:shape>
            </v:group>
            <v:group style="position:absolute;left:728;top:8505;width:589;height:2" coordorigin="728,8505" coordsize="589,2">
              <v:shape style="position:absolute;left:728;top:8505;width:589;height:2" coordorigin="728,8505" coordsize="589,0" path="m728,8505l1316,8505e" filled="f" stroked="t" strokeweight=".478649pt" strokecolor="#000000">
                <v:path arrowok="t"/>
              </v:shape>
            </v:group>
            <v:group style="position:absolute;left:1316;top:8505;width:1244;height:2" coordorigin="1316,8505" coordsize="1244,2">
              <v:shape style="position:absolute;left:1316;top:8505;width:1244;height:2" coordorigin="1316,8505" coordsize="1244,0" path="m1316,8505l2561,8505e" filled="f" stroked="t" strokeweight=".478649pt" strokecolor="#606060">
                <v:path arrowok="t"/>
              </v:shape>
            </v:group>
            <v:group style="position:absolute;left:2561;top:8505;width:9171;height:2" coordorigin="2561,8505" coordsize="9171,2">
              <v:shape style="position:absolute;left:2561;top:8505;width:9171;height:2" coordorigin="2561,8505" coordsize="9171,0" path="m2561,8505l11732,8505e" filled="f" stroked="t" strokeweight=".478649pt" strokecolor="#000000">
                <v:path arrowok="t"/>
              </v:shape>
            </v:group>
            <v:group style="position:absolute;left:11713;top:8505;width:67;height:2" coordorigin="11713,8505" coordsize="67,2">
              <v:shape style="position:absolute;left:11713;top:8505;width:67;height:2" coordorigin="11713,8505" coordsize="67,0" path="m11713,8505l11780,8505e" filled="f" stroked="t" strokeweight=".957298pt" strokecolor="#909090">
                <v:path arrowok="t"/>
              </v:shape>
            </v:group>
            <v:group style="position:absolute;left:194;top:7101;width:2;height:1999" coordorigin="194,7101" coordsize="2,1999">
              <v:shape style="position:absolute;left:194;top:7101;width:2;height:1999" coordorigin="194,7101" coordsize="0,1999" path="m194,9100l194,7101e" filled="f" stroked="t" strokeweight=".478649pt" strokecolor="#676767">
                <v:path arrowok="t"/>
              </v:shape>
            </v:group>
            <v:group style="position:absolute;left:1836;top:6084;width:2;height:3246" coordorigin="1836,6084" coordsize="2,3246">
              <v:shape style="position:absolute;left:1836;top:6084;width:2;height:3246" coordorigin="1836,6084" coordsize="0,3246" path="m1836,9330l1836,6084e" filled="f" stroked="t" strokeweight=".957298pt" strokecolor="#5B5B5B">
                <v:path arrowok="t"/>
              </v:shape>
            </v:group>
            <v:group style="position:absolute;left:187;top:9306;width:10841;height:2" coordorigin="187,9306" coordsize="10841,2">
              <v:shape style="position:absolute;left:187;top:9306;width:10841;height:2" coordorigin="187,9306" coordsize="10841,0" path="m187,9306l11028,9306e" filled="f" stroked="t" strokeweight=".957298pt" strokecolor="#646464">
                <v:path arrowok="t"/>
              </v:shape>
            </v:group>
            <v:group style="position:absolute;left:191;top:9023;width:2;height:1247" coordorigin="191,9023" coordsize="2,1247">
              <v:shape style="position:absolute;left:191;top:9023;width:2;height:1247" coordorigin="191,9023" coordsize="0,1247" path="m191,10270l191,9023e" filled="f" stroked="t" strokeweight=".478649pt" strokecolor="#484848">
                <v:path arrowok="t"/>
              </v:shape>
            </v:group>
            <v:group style="position:absolute;left:3810;top:9306;width:2403;height:2" coordorigin="3810,9306" coordsize="2403,2">
              <v:shape style="position:absolute;left:3810;top:9306;width:2403;height:2" coordorigin="3810,9306" coordsize="2403,0" path="m3810,9306l6213,9306e" filled="f" stroked="t" strokeweight=".478649pt" strokecolor="#3F3F3F">
                <v:path arrowok="t"/>
              </v:shape>
            </v:group>
            <v:group style="position:absolute;left:6146;top:9309;width:5605;height:2" coordorigin="6146,9309" coordsize="5605,2">
              <v:shape style="position:absolute;left:6146;top:9309;width:5605;height:2" coordorigin="6146,9309" coordsize="5605,0" path="m6146,9309l11751,9309e" filled="f" stroked="t" strokeweight=".717973pt" strokecolor="#676767">
                <v:path arrowok="t"/>
              </v:shape>
            </v:group>
            <v:group style="position:absolute;left:1833;top:9253;width:2;height:340" coordorigin="1833,9253" coordsize="2,340">
              <v:shape style="position:absolute;left:1833;top:9253;width:2;height:340" coordorigin="1833,9253" coordsize="0,340" path="m1833,9594l1833,9253e" filled="f" stroked="t" strokeweight=".717973pt" strokecolor="#484848">
                <v:path arrowok="t"/>
              </v:shape>
            </v:group>
            <v:group style="position:absolute;left:1838;top:9536;width:2;height:978" coordorigin="1838,9536" coordsize="2,978">
              <v:shape style="position:absolute;left:1838;top:9536;width:2;height:978" coordorigin="1838,9536" coordsize="0,978" path="m1838,10514l1838,9536e" filled="f" stroked="t" strokeweight=".478649pt" strokecolor="#2B2B2B">
                <v:path arrowok="t"/>
              </v:shape>
            </v:group>
            <v:group style="position:absolute;left:187;top:10244;width:2412;height:2" coordorigin="187,10244" coordsize="2412,2">
              <v:shape style="position:absolute;left:187;top:10244;width:2412;height:2" coordorigin="187,10244" coordsize="2412,0" path="m187,10244l2599,10244e" filled="f" stroked="t" strokeweight=".957298pt" strokecolor="#6B6B6B">
                <v:path arrowok="t"/>
              </v:shape>
            </v:group>
            <v:group style="position:absolute;left:1795;top:10244;width:3580;height:2" coordorigin="1795,10244" coordsize="3580,2">
              <v:shape style="position:absolute;left:1795;top:10244;width:3580;height:2" coordorigin="1795,10244" coordsize="3580,0" path="m1795,10244l5375,10244e" filled="f" stroked="t" strokeweight=".478649pt" strokecolor="#4F4F4F">
                <v:path arrowok="t"/>
              </v:shape>
            </v:group>
            <v:group style="position:absolute;left:5318;top:10246;width:402;height:2" coordorigin="5318,10246" coordsize="402,2">
              <v:shape style="position:absolute;left:5318;top:10246;width:402;height:2" coordorigin="5318,10246" coordsize="402,0" path="m5318,10246l5720,10246e" filled="f" stroked="t" strokeweight=".478649pt" strokecolor="#3B3B3B">
                <v:path arrowok="t"/>
              </v:shape>
            </v:group>
            <v:group style="position:absolute;left:5648;top:10244;width:3116;height:2" coordorigin="5648,10244" coordsize="3116,2">
              <v:shape style="position:absolute;left:5648;top:10244;width:3116;height:2" coordorigin="5648,10244" coordsize="3116,0" path="m5648,10244l8764,10244e" filled="f" stroked="t" strokeweight=".957298pt" strokecolor="#676767">
                <v:path arrowok="t"/>
              </v:shape>
            </v:group>
            <v:group style="position:absolute;left:8707;top:10246;width:866;height:2" coordorigin="8707,10246" coordsize="866,2">
              <v:shape style="position:absolute;left:8707;top:10246;width:866;height:2" coordorigin="8707,10246" coordsize="866,0" path="m8707,10246l9573,10246e" filled="f" stroked="t" strokeweight=".478649pt" strokecolor="#343434">
                <v:path arrowok="t"/>
              </v:shape>
            </v:group>
            <v:group style="position:absolute;left:9516;top:10246;width:2235;height:2" coordorigin="9516,10246" coordsize="2235,2">
              <v:shape style="position:absolute;left:9516;top:10246;width:2235;height:2" coordorigin="9516,10246" coordsize="2235,0" path="m9516,10246l11751,10246e" filled="f" stroked="t" strokeweight=".478649pt" strokecolor="#4F4F4F">
                <v:path arrowok="t"/>
              </v:shape>
            </v:group>
            <v:group style="position:absolute;left:11746;top:9450;width:2;height:374" coordorigin="11746,9450" coordsize="2,374">
              <v:shape style="position:absolute;left:11746;top:9450;width:2;height:374" coordorigin="11746,9450" coordsize="0,374" path="m11746,9824l11746,9450e" filled="f" stroked="t" strokeweight=".478649pt" strokecolor="#939393">
                <v:path arrowok="t"/>
              </v:shape>
            </v:group>
            <v:group style="position:absolute;left:11746;top:9766;width:2;height:921" coordorigin="11746,9766" coordsize="2,921">
              <v:shape style="position:absolute;left:11746;top:9766;width:2;height:921" coordorigin="11746,9766" coordsize="0,921" path="m11746,10687l11746,9766e" filled="f" stroked="t" strokeweight=".478649pt" strokecolor="#7C7C7C">
                <v:path arrowok="t"/>
              </v:shape>
            </v:group>
            <v:group style="position:absolute;left:11478;top:10246;width:273;height:2" coordorigin="11478,10246" coordsize="273,2">
              <v:shape style="position:absolute;left:11478;top:10246;width:273;height:2" coordorigin="11478,10246" coordsize="273,0" path="m11478,10246l11751,10246e" filled="f" stroked="t" strokeweight=".957298pt" strokecolor="#747474">
                <v:path arrowok="t"/>
              </v:shape>
            </v:group>
            <v:group style="position:absolute;left:187;top:10488;width:11009;height:2" coordorigin="187,10488" coordsize="11009,2">
              <v:shape style="position:absolute;left:187;top:10488;width:11009;height:2" coordorigin="187,10488" coordsize="11009,0" path="m187,10488l11196,10488e" filled="f" stroked="t" strokeweight=".717973pt" strokecolor="#575757">
                <v:path arrowok="t"/>
              </v:shape>
            </v:group>
            <v:group style="position:absolute;left:3810;top:10486;width:1910;height:2" coordorigin="3810,10486" coordsize="1910,2">
              <v:shape style="position:absolute;left:3810;top:10486;width:1910;height:2" coordorigin="3810,10486" coordsize="1910,0" path="m3810,10486l5720,10486e" filled="f" stroked="t" strokeweight=".478649pt" strokecolor="#3B3B3B">
                <v:path arrowok="t"/>
              </v:shape>
            </v:group>
            <v:group style="position:absolute;left:6663;top:10488;width:2321;height:2" coordorigin="6663,10488" coordsize="2321,2">
              <v:shape style="position:absolute;left:6663;top:10488;width:2321;height:2" coordorigin="6663,10488" coordsize="2321,0" path="m6663,10488l8984,10488e" filled="f" stroked="t" strokeweight=".957298pt" strokecolor="#6B6B6B">
                <v:path arrowok="t"/>
              </v:shape>
            </v:group>
            <v:group style="position:absolute;left:9319;top:10486;width:2436;height:2" coordorigin="9319,10486" coordsize="2436,2">
              <v:shape style="position:absolute;left:9319;top:10486;width:2436;height:2" coordorigin="9319,10486" coordsize="2436,0" path="m9319,10486l11756,10486e" filled="f" stroked="t" strokeweight=".478649pt" strokecolor="#4B4B4B">
                <v:path arrowok="t"/>
              </v:shape>
            </v:group>
            <v:group style="position:absolute;left:11669;top:10486;width:86;height:2" coordorigin="11669,10486" coordsize="86,2">
              <v:shape style="position:absolute;left:11669;top:10486;width:86;height:2" coordorigin="11669,10486" coordsize="86,0" path="m11669,10486l11756,10486e" filled="f" stroked="t" strokeweight=".957298pt" strokecolor="#979797">
                <v:path arrowok="t"/>
              </v:shape>
            </v:group>
            <v:group style="position:absolute;left:9348;top:10764;width:2379;height:2" coordorigin="9348,10764" coordsize="2379,2">
              <v:shape style="position:absolute;left:9348;top:10764;width:2379;height:2" coordorigin="9348,10764" coordsize="2379,0" path="m9348,10764l11727,10764e" filled="f" stroked="t" strokeweight=".478649pt" strokecolor="#000000">
                <v:path arrowok="t"/>
              </v:shape>
            </v:group>
            <v:group style="position:absolute;left:11689;top:10733;width:62;height:2" coordorigin="11689,10733" coordsize="62,2">
              <v:shape style="position:absolute;left:11689;top:10733;width:62;height:2" coordorigin="11689,10733" coordsize="62,0" path="m11689,10733l11751,10733e" filled="f" stroked="t" strokeweight=".239324pt" strokecolor="#707070">
                <v:path arrowok="t"/>
              </v:shape>
            </v:group>
            <v:group style="position:absolute;left:177;top:10764;width:1661;height:2" coordorigin="177,10764" coordsize="1661,2">
              <v:shape style="position:absolute;left:177;top:10764;width:1661;height:2" coordorigin="177,10764" coordsize="1661,0" path="m177,10764l1838,10764e" filled="f" stroked="t" strokeweight=".478649pt" strokecolor="#646464">
                <v:path arrowok="t"/>
              </v:shape>
            </v:group>
            <v:group style="position:absolute;left:1790;top:10733;width:1417;height:2" coordorigin="1790,10733" coordsize="1417,2">
              <v:shape style="position:absolute;left:1790;top:10733;width:1417;height:2" coordorigin="1790,10733" coordsize="1417,0" path="m1790,10733l3207,10733e" filled="f" stroked="t" strokeweight=".239324pt" strokecolor="#4F4F4F">
                <v:path arrowok="t"/>
              </v:shape>
            </v:group>
            <v:group style="position:absolute;left:3150;top:10733;width:718;height:2" coordorigin="3150,10733" coordsize="718,2">
              <v:shape style="position:absolute;left:3150;top:10733;width:718;height:2" coordorigin="3150,10733" coordsize="718,0" path="m3150,10733l3867,10733e" filled="f" stroked="t" strokeweight=".239324pt" strokecolor="#747474">
                <v:path arrowok="t"/>
              </v:shape>
            </v:group>
            <v:group style="position:absolute;left:3810;top:10735;width:594;height:2" coordorigin="3810,10735" coordsize="594,2">
              <v:shape style="position:absolute;left:3810;top:10735;width:594;height:2" coordorigin="3810,10735" coordsize="594,0" path="m3810,10735l4404,10735e" filled="f" stroked="t" strokeweight=".478649pt" strokecolor="#878787">
                <v:path arrowok="t"/>
              </v:shape>
            </v:group>
            <v:group style="position:absolute;left:1840;top:10399;width:2;height:1074" coordorigin="1840,10399" coordsize="2,1074">
              <v:shape style="position:absolute;left:1840;top:10399;width:2;height:1074" coordorigin="1840,10399" coordsize="0,1074" path="m1840,11473l1840,10399e" filled="f" stroked="t" strokeweight=".957298pt" strokecolor="#575757">
                <v:path arrowok="t"/>
              </v:shape>
            </v:group>
            <v:group style="position:absolute;left:182;top:11207;width:1685;height:2" coordorigin="182,11207" coordsize="1685,2">
              <v:shape style="position:absolute;left:182;top:11207;width:1685;height:2" coordorigin="182,11207" coordsize="1685,0" path="m182,11207l1867,11207e" filled="f" stroked="t" strokeweight=".478649pt" strokecolor="#4F4F4F">
                <v:path arrowok="t"/>
              </v:shape>
            </v:group>
            <v:group style="position:absolute;left:194;top:10126;width:2;height:6583" coordorigin="194,10126" coordsize="2,6583">
              <v:shape style="position:absolute;left:194;top:10126;width:2;height:6583" coordorigin="194,10126" coordsize="0,6583" path="m194,16709l194,10126e" filled="f" stroked="t" strokeweight=".717973pt" strokecolor="#6B6B6B">
                <v:path arrowok="t"/>
              </v:shape>
            </v:group>
            <v:group style="position:absolute;left:1790;top:11207;width:9965;height:2" coordorigin="1790,11207" coordsize="9965,2">
              <v:shape style="position:absolute;left:1790;top:11207;width:9965;height:2" coordorigin="1790,11207" coordsize="9965,0" path="m1790,11207l11756,11207e" filled="f" stroked="t" strokeweight=".717973pt" strokecolor="#676767">
                <v:path arrowok="t"/>
              </v:shape>
            </v:group>
            <v:group style="position:absolute;left:5318;top:11207;width:1967;height:2" coordorigin="5318,11207" coordsize="1967,2">
              <v:shape style="position:absolute;left:5318;top:11207;width:1967;height:2" coordorigin="5318,11207" coordsize="1967,0" path="m5318,11207l7285,11207e" filled="f" stroked="t" strokeweight=".478649pt" strokecolor="#4F4F4F">
                <v:path arrowok="t"/>
              </v:shape>
            </v:group>
            <v:group style="position:absolute;left:11689;top:11210;width:67;height:2" coordorigin="11689,11210" coordsize="67,2">
              <v:shape style="position:absolute;left:11689;top:11210;width:67;height:2" coordorigin="11689,11210" coordsize="67,0" path="m11689,11210l11756,11210e" filled="f" stroked="t" strokeweight=".478649pt" strokecolor="#777777">
                <v:path arrowok="t"/>
              </v:shape>
            </v:group>
            <v:group style="position:absolute;left:182;top:11447;width:1685;height:2" coordorigin="182,11447" coordsize="1685,2">
              <v:shape style="position:absolute;left:182;top:11447;width:1685;height:2" coordorigin="182,11447" coordsize="1685,0" path="m182,11447l1867,11447e" filled="f" stroked="t" strokeweight=".717973pt" strokecolor="#575757">
                <v:path arrowok="t"/>
              </v:shape>
            </v:group>
            <v:group style="position:absolute;left:1790;top:11449;width:799;height:2" coordorigin="1790,11449" coordsize="799,2">
              <v:shape style="position:absolute;left:1790;top:11449;width:799;height:2" coordorigin="1790,11449" coordsize="799,0" path="m1790,11449l2589,11449e" filled="f" stroked="t" strokeweight=".478649pt" strokecolor="#3B3B3B">
                <v:path arrowok="t"/>
              </v:shape>
            </v:group>
            <v:group style="position:absolute;left:2532;top:11447;width:4188;height:2" coordorigin="2532,11447" coordsize="4188,2">
              <v:shape style="position:absolute;left:2532;top:11447;width:4188;height:2" coordorigin="2532,11447" coordsize="4188,0" path="m2532,11447l6720,11447e" filled="f" stroked="t" strokeweight=".717973pt" strokecolor="#646464">
                <v:path arrowok="t"/>
              </v:shape>
            </v:group>
            <v:group style="position:absolute;left:6663;top:11449;width:1455;height:2" coordorigin="6663,11449" coordsize="1455,2">
              <v:shape style="position:absolute;left:6663;top:11449;width:1455;height:2" coordorigin="6663,11449" coordsize="1455,0" path="m6663,11449l8118,11449e" filled="f" stroked="t" strokeweight=".478649pt" strokecolor="#3B3B3B">
                <v:path arrowok="t"/>
              </v:shape>
            </v:group>
            <v:group style="position:absolute;left:8056;top:11447;width:3700;height:2" coordorigin="8056,11447" coordsize="3700,2">
              <v:shape style="position:absolute;left:8056;top:11447;width:3700;height:2" coordorigin="8056,11447" coordsize="3700,0" path="m8056,11447l11756,11447e" filled="f" stroked="t" strokeweight=".957298pt" strokecolor="#707070">
                <v:path arrowok="t"/>
              </v:shape>
            </v:group>
            <v:group style="position:absolute;left:11684;top:11449;width:72;height:2" coordorigin="11684,11449" coordsize="72,2">
              <v:shape style="position:absolute;left:11684;top:11449;width:72;height:2" coordorigin="11684,11449" coordsize="72,0" path="m11684,11449l11756,11449e" filled="f" stroked="t" strokeweight=".478649pt" strokecolor="#4F4F4F">
                <v:path arrowok="t"/>
              </v:shape>
            </v:group>
            <v:group style="position:absolute;left:191;top:11922;width:766;height:2" coordorigin="191,11922" coordsize="766,2">
              <v:shape style="position:absolute;left:191;top:11922;width:766;height:2" coordorigin="191,11922" coordsize="766,0" path="m191,11922l957,11922e" filled="f" stroked="t" strokeweight=".478649pt" strokecolor="#545454">
                <v:path arrowok="t"/>
              </v:shape>
            </v:group>
            <v:group style="position:absolute;left:924;top:11425;width:2;height:1223" coordorigin="924,11425" coordsize="2,1223">
              <v:shape style="position:absolute;left:924;top:11425;width:2;height:1223" coordorigin="924,11425" coordsize="0,1223" path="m924,12648l924,11425e" filled="f" stroked="t" strokeweight=".478649pt" strokecolor="#6B6B6B">
                <v:path arrowok="t"/>
              </v:shape>
            </v:group>
            <v:group style="position:absolute;left:766;top:11922;width:2441;height:2" coordorigin="766,11922" coordsize="2441,2">
              <v:shape style="position:absolute;left:766;top:11922;width:2441;height:2" coordorigin="766,11922" coordsize="2441,0" path="m766,11922l3207,11922e" filled="f" stroked="t" strokeweight=".957298pt" strokecolor="#676767">
                <v:path arrowok="t"/>
              </v:shape>
            </v:group>
            <v:group style="position:absolute;left:1326;top:11440;width:2;height:513" coordorigin="1326,11440" coordsize="2,513">
              <v:shape style="position:absolute;left:1326;top:11440;width:2;height:513" coordorigin="1326,11440" coordsize="0,513" path="m1326,11953l1326,11440e" filled="f" stroked="t" strokeweight=".478649pt" strokecolor="#383838">
                <v:path arrowok="t"/>
              </v:shape>
            </v:group>
            <v:group style="position:absolute;left:1840;top:11397;width:2;height:575" coordorigin="1840,11397" coordsize="2,575">
              <v:shape style="position:absolute;left:1840;top:11397;width:2;height:575" coordorigin="1840,11397" coordsize="0,575" path="m1840,11972l1840,11397e" filled="f" stroked="t" strokeweight=".717973pt" strokecolor="#444444">
                <v:path arrowok="t"/>
              </v:shape>
            </v:group>
            <v:group style="position:absolute;left:3150;top:11924;width:2226;height:2" coordorigin="3150,11924" coordsize="2226,2">
              <v:shape style="position:absolute;left:3150;top:11924;width:2226;height:2" coordorigin="3150,11924" coordsize="2226,0" path="m3150,11924l5375,11924e" filled="f" stroked="t" strokeweight=".478649pt" strokecolor="#484848">
                <v:path arrowok="t"/>
              </v:shape>
            </v:group>
            <v:group style="position:absolute;left:5318;top:11922;width:6438;height:2" coordorigin="5318,11922" coordsize="6438,2">
              <v:shape style="position:absolute;left:5318;top:11922;width:6438;height:2" coordorigin="5318,11922" coordsize="6438,0" path="m5318,11922l11756,11922e" filled="f" stroked="t" strokeweight=".717973pt" strokecolor="#646464">
                <v:path arrowok="t"/>
              </v:shape>
            </v:group>
            <v:group style="position:absolute;left:6189;top:11440;width:2;height:5264" coordorigin="6189,11440" coordsize="2,5264">
              <v:shape style="position:absolute;left:6189;top:11440;width:2;height:5264" coordorigin="6189,11440" coordsize="0,5264" path="m6189,16704l6189,11440e" filled="f" stroked="t" strokeweight=".478649pt" strokecolor="#4B4F4F">
                <v:path arrowok="t"/>
              </v:shape>
            </v:group>
            <v:group style="position:absolute;left:11748;top:9766;width:2;height:6947" coordorigin="11748,9766" coordsize="2,6947">
              <v:shape style="position:absolute;left:11748;top:9766;width:2;height:6947" coordorigin="11748,9766" coordsize="0,6947" path="m11748,16714l11748,9766e" filled="f" stroked="t" strokeweight=".717973pt" strokecolor="#838383">
                <v:path arrowok="t"/>
              </v:shape>
            </v:group>
            <v:group style="position:absolute;left:196;top:11876;width:2;height:1486" coordorigin="196,11876" coordsize="2,1486">
              <v:shape style="position:absolute;left:196;top:11876;width:2;height:1486" coordorigin="196,11876" coordsize="0,1486" path="m196,13362l196,11876e" filled="f" stroked="t" strokeweight=".478649pt" strokecolor="#484848">
                <v:path arrowok="t"/>
              </v:shape>
            </v:group>
            <v:group style="position:absolute;left:1843;top:11876;width:2;height:1084" coordorigin="1843,11876" coordsize="2,1084">
              <v:shape style="position:absolute;left:1843;top:11876;width:2;height:1084" coordorigin="1843,11876" coordsize="0,1084" path="m1843,12960l1843,11876e" filled="f" stroked="t" strokeweight=".478649pt" strokecolor="#282828">
                <v:path arrowok="t"/>
              </v:shape>
            </v:group>
            <v:group style="position:absolute;left:6194;top:11876;width:2;height:1486" coordorigin="6194,11876" coordsize="2,1486">
              <v:shape style="position:absolute;left:6194;top:11876;width:2;height:1486" coordorigin="6194,11876" coordsize="0,1486" path="m6194,13362l6194,11876e" filled="f" stroked="t" strokeweight=".957298pt" strokecolor="#575757">
                <v:path arrowok="t"/>
              </v:shape>
            </v:group>
            <v:group style="position:absolute;left:11751;top:11857;width:2;height:1103" coordorigin="11751,11857" coordsize="2,1103">
              <v:shape style="position:absolute;left:11751;top:11857;width:2;height:1103" coordorigin="11751,11857" coordsize="0,1103" path="m11751,12960l11751,11857e" filled="f" stroked="t" strokeweight=".478649pt" strokecolor="#6B6B6B">
                <v:path arrowok="t"/>
              </v:shape>
            </v:group>
            <v:group style="position:absolute;left:924;top:12648;width:2;height:1170" coordorigin="924,12648" coordsize="2,1170">
              <v:shape style="position:absolute;left:924;top:12648;width:2;height:1170" coordorigin="924,12648" coordsize="0,1170" path="m924,13818l924,12648e" filled="f" stroked="t" strokeweight=".478649pt" strokecolor="#000000">
                <v:path arrowok="t"/>
              </v:shape>
            </v:group>
            <v:group style="position:absolute;left:1843;top:12902;width:2;height:460" coordorigin="1843,12902" coordsize="2,460">
              <v:shape style="position:absolute;left:1843;top:12902;width:2;height:460" coordorigin="1843,12902" coordsize="0,460" path="m1843,13362l1843,12902e" filled="f" stroked="t" strokeweight=".478649pt" strokecolor="#3B3B3B">
                <v:path arrowok="t"/>
              </v:shape>
            </v:group>
            <v:group style="position:absolute;left:11751;top:12902;width:2;height:945" coordorigin="11751,12902" coordsize="2,945">
              <v:shape style="position:absolute;left:11751;top:12902;width:2;height:945" coordorigin="11751,12902" coordsize="0,945" path="m11751,13847l11751,12902e" filled="f" stroked="t" strokeweight=".478649pt" strokecolor="#838383">
                <v:path arrowok="t"/>
              </v:shape>
            </v:group>
            <v:group style="position:absolute;left:1328;top:11876;width:2;height:2546" coordorigin="1328,11876" coordsize="2,2546">
              <v:shape style="position:absolute;left:1328;top:11876;width:2;height:2546" coordorigin="1328,11876" coordsize="0,2546" path="m1328,14422l1328,11876e" filled="f" stroked="t" strokeweight=".957298pt" strokecolor="#606060">
                <v:path arrowok="t"/>
              </v:shape>
            </v:group>
            <v:group style="position:absolute;left:1843;top:13305;width:2;height:2963" coordorigin="1843,13305" coordsize="2,2963">
              <v:shape style="position:absolute;left:1843;top:13305;width:2;height:2963" coordorigin="1843,13305" coordsize="0,2963" path="m1843,16268l1843,13305e" filled="f" stroked="t" strokeweight=".957298pt" strokecolor="#575757">
                <v:path arrowok="t"/>
              </v:shape>
            </v:group>
            <v:group style="position:absolute;left:4437;top:13578;width:225;height:2" coordorigin="4437,13578" coordsize="225,2">
              <v:shape style="position:absolute;left:4437;top:13578;width:225;height:2" coordorigin="4437,13578" coordsize="225,0" path="m4437,13578l4662,13578e" filled="f" stroked="t" strokeweight="1.435947pt" strokecolor="#9CA8B8">
                <v:path arrowok="t"/>
              </v:shape>
            </v:group>
            <v:group style="position:absolute;left:4662;top:13578;width:684;height:2" coordorigin="4662,13578" coordsize="684,2">
              <v:shape style="position:absolute;left:4662;top:13578;width:684;height:2" coordorigin="4662,13578" coordsize="684,0" path="m4662,13578l5347,13578e" filled="f" stroked="t" strokeweight="1.435947pt" strokecolor="#C3C8E4">
                <v:path arrowok="t"/>
              </v:shape>
            </v:group>
            <v:group style="position:absolute;left:5347;top:13578;width:345;height:2" coordorigin="5347,13578" coordsize="345,2">
              <v:shape style="position:absolute;left:5347;top:13578;width:345;height:2" coordorigin="5347,13578" coordsize="345,0" path="m5347,13578l5691,13578e" filled="f" stroked="t" strokeweight="2.393245pt" strokecolor="#7074AF">
                <v:path arrowok="t"/>
              </v:shape>
            </v:group>
            <v:group style="position:absolute;left:5691;top:13578;width:220;height:2" coordorigin="5691,13578" coordsize="220,2">
              <v:shape style="position:absolute;left:5691;top:13578;width:220;height:2" coordorigin="5691,13578" coordsize="220,0" path="m5691,13578l5911,13578e" filled="f" stroked="t" strokeweight="2.393245pt" strokecolor="#93A3D8">
                <v:path arrowok="t"/>
              </v:shape>
            </v:group>
            <v:group style="position:absolute;left:5816;top:13581;width:579;height:2" coordorigin="5816,13581" coordsize="579,2">
              <v:shape style="position:absolute;left:5816;top:13581;width:579;height:2" coordorigin="5816,13581" coordsize="579,0" path="m5816,13581l6395,13581e" filled="f" stroked="t" strokeweight="1.675271pt" strokecolor="#8C97BF">
                <v:path arrowok="t"/>
              </v:shape>
            </v:group>
            <v:group style="position:absolute;left:6191;top:13511;width:2;height:379" coordorigin="6191,13511" coordsize="2,379">
              <v:shape style="position:absolute;left:6191;top:13511;width:2;height:379" coordorigin="6191,13511" coordsize="0,379" path="m6191,13890l6191,13511e" filled="f" stroked="t" strokeweight="1.196622pt" strokecolor="#707477">
                <v:path arrowok="t"/>
              </v:shape>
            </v:group>
            <v:group style="position:absolute;left:187;top:14014;width:771;height:2" coordorigin="187,14014" coordsize="771,2">
              <v:shape style="position:absolute;left:187;top:14014;width:771;height:2" coordorigin="187,14014" coordsize="771,0" path="m187,14014l957,14014e" filled="f" stroked="t" strokeweight=".478649pt" strokecolor="#676767">
                <v:path arrowok="t"/>
              </v:shape>
            </v:group>
            <v:group style="position:absolute;left:924;top:13818;width:2;height:230" coordorigin="924,13818" coordsize="2,230">
              <v:shape style="position:absolute;left:924;top:13818;width:2;height:230" coordorigin="924,13818" coordsize="0,230" path="m924,14048l924,13818e" filled="f" stroked="t" strokeweight=".478649pt" strokecolor="#808080">
                <v:path arrowok="t"/>
              </v:shape>
            </v:group>
            <v:group style="position:absolute;left:890;top:14014;width:962;height:2" coordorigin="890,14014" coordsize="962,2">
              <v:shape style="position:absolute;left:890;top:14014;width:962;height:2" coordorigin="890,14014" coordsize="962,0" path="m890,14014l1852,14014e" filled="f" stroked="t" strokeweight=".957298pt" strokecolor="#707074">
                <v:path arrowok="t"/>
              </v:shape>
            </v:group>
            <v:group style="position:absolute;left:6194;top:13789;width:2;height:2915" coordorigin="6194,13789" coordsize="2,2915">
              <v:shape style="position:absolute;left:6194;top:13789;width:2;height:2915" coordorigin="6194,13789" coordsize="0,2915" path="m6194,16704l6194,13789e" filled="f" stroked="t" strokeweight=".717973pt" strokecolor="#575757">
                <v:path arrowok="t"/>
              </v:shape>
            </v:group>
            <v:group style="position:absolute;left:924;top:14038;width:2;height:2699" coordorigin="924,14038" coordsize="2,2699">
              <v:shape style="position:absolute;left:924;top:14038;width:2;height:2699" coordorigin="924,14038" coordsize="0,2699" path="m924,16738l924,14038e" filled="f" stroked="t" strokeweight=".478649pt" strokecolor="#000000">
                <v:path arrowok="t"/>
              </v:shape>
            </v:group>
            <v:group style="position:absolute;left:6194;top:14014;width:2;height:331" coordorigin="6194,14014" coordsize="2,331">
              <v:shape style="position:absolute;left:6194;top:14014;width:2;height:331" coordorigin="6194,14014" coordsize="0,331" path="m6194,14345l6194,14014e" filled="f" stroked="t" strokeweight=".478649pt" strokecolor="#383838">
                <v:path arrowok="t"/>
              </v:shape>
            </v:group>
            <v:group style="position:absolute;left:1326;top:14288;width:2;height:2421" coordorigin="1326,14288" coordsize="2,2421">
              <v:shape style="position:absolute;left:1326;top:14288;width:2;height:2421" coordorigin="1326,14288" coordsize="0,2421" path="m1326,16709l1326,14288e" filled="f" stroked="t" strokeweight=".717973pt" strokecolor="#4B4B4B">
                <v:path arrowok="t"/>
              </v:shape>
            </v:group>
            <v:group style="position:absolute;left:6194;top:14288;width:2;height:882" coordorigin="6194,14288" coordsize="2,882">
              <v:shape style="position:absolute;left:6194;top:14288;width:2;height:882" coordorigin="6194,14288" coordsize="0,882" path="m6194,15170l6194,14288e" filled="f" stroked="t" strokeweight=".478649pt" strokecolor="#1F1F1F">
                <v:path arrowok="t"/>
              </v:shape>
            </v:group>
            <v:group style="position:absolute;left:1331;top:14542;width:2;height:1036" coordorigin="1331,14542" coordsize="2,1036">
              <v:shape style="position:absolute;left:1331;top:14542;width:2;height:1036" coordorigin="1331,14542" coordsize="0,1036" path="m1331,15577l1331,14542e" filled="f" stroked="t" strokeweight=".478649pt" strokecolor="#282828">
                <v:path arrowok="t"/>
              </v:shape>
            </v:group>
            <v:group style="position:absolute;left:11753;top:14542;width:2;height:1712" coordorigin="11753,14542" coordsize="2,1712">
              <v:shape style="position:absolute;left:11753;top:14542;width:2;height:1712" coordorigin="11753,14542" coordsize="0,1712" path="m11753,16253l11753,14542e" filled="f" stroked="t" strokeweight=".239324pt" strokecolor="#747474">
                <v:path arrowok="t"/>
              </v:shape>
            </v:group>
            <v:group style="position:absolute;left:1331;top:15520;width:2;height:1189" coordorigin="1331,15520" coordsize="2,1189">
              <v:shape style="position:absolute;left:1331;top:15520;width:2;height:1189" coordorigin="1331,15520" coordsize="0,1189" path="m1331,16709l1331,15520e" filled="f" stroked="t" strokeweight=".957298pt" strokecolor="#646464">
                <v:path arrowok="t"/>
              </v:shape>
            </v:group>
            <v:group style="position:absolute;left:196;top:16196;width:2;height:523" coordorigin="196,16196" coordsize="2,523">
              <v:shape style="position:absolute;left:196;top:16196;width:2;height:523" coordorigin="196,16196" coordsize="0,523" path="m196,16719l196,16196e" filled="f" stroked="t" strokeweight=".478649pt" strokecolor="#545454">
                <v:path arrowok="t"/>
              </v:shape>
            </v:group>
            <v:group style="position:absolute;left:1845;top:16196;width:2;height:508" coordorigin="1845,16196" coordsize="2,508">
              <v:shape style="position:absolute;left:1845;top:16196;width:2;height:508" coordorigin="1845,16196" coordsize="0,508" path="m1845,16704l1845,16196e" filled="f" stroked="t" strokeweight=".478649pt" strokecolor="#444444">
                <v:path arrowok="t"/>
              </v:shape>
            </v:group>
            <v:group style="position:absolute;left:11751;top:16196;width:2;height:518" coordorigin="11751,16196" coordsize="2,518">
              <v:shape style="position:absolute;left:11751;top:16196;width:2;height:518" coordorigin="11751,16196" coordsize="0,518" path="m11751,16714l11751,16196e" filled="f" stroked="t" strokeweight=".478649pt" strokecolor="#979797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9" w:after="0" w:line="240" w:lineRule="auto"/>
        <w:ind w:left="323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5"/>
          <w:szCs w:val="15"/>
          <w:color w:val="BFBFC1"/>
          <w:spacing w:val="0"/>
          <w:w w:val="199"/>
        </w:rPr>
        <w:t>-</w:t>
      </w:r>
      <w:r>
        <w:rPr>
          <w:rFonts w:ascii="Arial" w:hAnsi="Arial" w:cs="Arial" w:eastAsia="Arial"/>
          <w:sz w:val="15"/>
          <w:szCs w:val="15"/>
          <w:color w:val="BFBFC1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BFBFC1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B8AF8C"/>
          <w:spacing w:val="0"/>
          <w:w w:val="24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60" w:right="2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876049pt;margin-top:-.654421pt;width:38.297282pt;height:41pt;mso-position-horizontal-relative:page;mso-position-vertical-relative:paragraph;z-index:-15076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242424"/>
                      <w:spacing w:val="0"/>
                      <w:w w:val="168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AAAEAF"/>
          <w:spacing w:val="0"/>
          <w:w w:val="9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9" w:lineRule="exact"/>
        <w:ind w:left="86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25254"/>
          <w:spacing w:val="0"/>
          <w:w w:val="105"/>
          <w:position w:val="-3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43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80" w:right="450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460" w:bottom="280" w:left="360" w:right="80"/>
          <w:cols w:num="2" w:equalWidth="0">
            <w:col w:w="2722" w:space="921"/>
            <w:col w:w="7837"/>
          </w:cols>
        </w:sectPr>
      </w:pPr>
      <w:rPr/>
    </w:p>
    <w:p>
      <w:pPr>
        <w:spacing w:before="0" w:after="0" w:line="191" w:lineRule="exact"/>
        <w:ind w:left="601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383838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49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83838"/>
          <w:w w:val="106"/>
          <w:position w:val="10"/>
        </w:rPr>
        <w:t>B</w:t>
      </w:r>
      <w:r>
        <w:rPr>
          <w:rFonts w:ascii="Arial" w:hAnsi="Arial" w:cs="Arial" w:eastAsia="Arial"/>
          <w:sz w:val="14"/>
          <w:szCs w:val="14"/>
          <w:color w:val="383838"/>
          <w:spacing w:val="-25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525254"/>
          <w:spacing w:val="0"/>
          <w:w w:val="88"/>
          <w:position w:val="10"/>
        </w:rPr>
        <w:t>E</w:t>
      </w:r>
      <w:r>
        <w:rPr>
          <w:rFonts w:ascii="Arial" w:hAnsi="Arial" w:cs="Arial" w:eastAsia="Arial"/>
          <w:sz w:val="14"/>
          <w:szCs w:val="14"/>
          <w:color w:val="525254"/>
          <w:spacing w:val="-21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10"/>
        </w:rPr>
        <w:t>LEDIYE</w:t>
      </w:r>
      <w:r>
        <w:rPr>
          <w:rFonts w:ascii="Arial" w:hAnsi="Arial" w:cs="Arial" w:eastAsia="Arial"/>
          <w:sz w:val="14"/>
          <w:szCs w:val="14"/>
          <w:color w:val="383838"/>
          <w:spacing w:val="-18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525254"/>
          <w:spacing w:val="0"/>
          <w:w w:val="95"/>
          <w:position w:val="10"/>
        </w:rPr>
        <w:t>S</w:t>
      </w:r>
      <w:r>
        <w:rPr>
          <w:rFonts w:ascii="Arial" w:hAnsi="Arial" w:cs="Arial" w:eastAsia="Arial"/>
          <w:sz w:val="14"/>
          <w:szCs w:val="14"/>
          <w:color w:val="525254"/>
          <w:spacing w:val="-26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0"/>
        </w:rPr>
        <w:t>I</w:t>
      </w:r>
      <w:r>
        <w:rPr>
          <w:rFonts w:ascii="Arial" w:hAnsi="Arial" w:cs="Arial" w:eastAsia="Arial"/>
          <w:sz w:val="14"/>
          <w:szCs w:val="14"/>
          <w:color w:val="383838"/>
          <w:spacing w:val="-37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9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5" w:right="-20"/>
        <w:jc w:val="left"/>
        <w:tabs>
          <w:tab w:pos="1500" w:val="left"/>
          <w:tab w:pos="3100" w:val="left"/>
          <w:tab w:pos="548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9"/>
          <w:w w:val="12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5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05.20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16"/>
          <w:w w:val="11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01:05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trel:05323464786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35" w:right="-20"/>
        <w:jc w:val="left"/>
        <w:tabs>
          <w:tab w:pos="1520" w:val="left"/>
          <w:tab w:pos="3120" w:val="left"/>
          <w:tab w:pos="448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6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8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aşa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7" w:lineRule="auto"/>
        <w:ind w:left="135" w:right="6166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1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iııili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-KEMALPAŞA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6"/>
          <w:w w:val="10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inil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köy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-KEM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0" w:right="-20"/>
        <w:jc w:val="left"/>
        <w:tabs>
          <w:tab w:pos="1500" w:val="left"/>
          <w:tab w:pos="356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7"/>
          <w:w w:val="1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Devresi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3" w:lineRule="exact"/>
        <w:ind w:left="130" w:right="-20"/>
        <w:jc w:val="left"/>
        <w:tabs>
          <w:tab w:pos="358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44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4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3566" w:right="50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222794pt;margin-top:2.685872pt;width:4.465240pt;height:26pt;mso-position-horizontal-relative:page;mso-position-vertical-relative:paragraph;z-index:-1507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25254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7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9"/>
        </w:rPr>
        <w:t>ag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1"/>
          <w:w w:val="99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Alış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87" w:lineRule="exact"/>
        <w:ind w:left="3914" w:right="-20"/>
        <w:jc w:val="left"/>
        <w:tabs>
          <w:tab w:pos="4960" w:val="left"/>
          <w:tab w:pos="606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6"/>
        </w:rPr>
        <w:t>X</w:t>
      </w:r>
      <w:r>
        <w:rPr>
          <w:rFonts w:ascii="Arial" w:hAnsi="Arial" w:cs="Arial" w:eastAsia="Arial"/>
          <w:sz w:val="23"/>
          <w:szCs w:val="23"/>
          <w:color w:val="383838"/>
          <w:spacing w:val="-50"/>
          <w:w w:val="100"/>
          <w:position w:val="6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6"/>
        </w:rPr>
      </w:r>
      <w:r>
        <w:rPr>
          <w:rFonts w:ascii="Arial" w:hAnsi="Arial" w:cs="Arial" w:eastAsia="Arial"/>
          <w:sz w:val="37"/>
          <w:szCs w:val="37"/>
          <w:color w:val="242424"/>
          <w:spacing w:val="0"/>
          <w:w w:val="55"/>
          <w:position w:val="-1"/>
        </w:rPr>
        <w:t>J</w:t>
      </w:r>
      <w:r>
        <w:rPr>
          <w:rFonts w:ascii="Arial" w:hAnsi="Arial" w:cs="Arial" w:eastAsia="Arial"/>
          <w:sz w:val="37"/>
          <w:szCs w:val="37"/>
          <w:color w:val="242424"/>
          <w:spacing w:val="-49"/>
          <w:w w:val="55"/>
          <w:position w:val="-1"/>
        </w:rPr>
        <w:t> </w:t>
      </w:r>
      <w:r>
        <w:rPr>
          <w:rFonts w:ascii="Arial" w:hAnsi="Arial" w:cs="Arial" w:eastAsia="Arial"/>
          <w:sz w:val="37"/>
          <w:szCs w:val="37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7"/>
          <w:szCs w:val="37"/>
          <w:color w:val="242424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8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0"/>
        </w:rPr>
        <w:t>01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91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0"/>
        </w:rPr>
        <w:t>09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35" w:right="-20"/>
        <w:jc w:val="left"/>
        <w:tabs>
          <w:tab w:pos="210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:Aydı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TOK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5"/>
          <w:w w:val="109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TOK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1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ŞAHBAZ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06" w:right="-20"/>
        <w:jc w:val="left"/>
        <w:tabs>
          <w:tab w:pos="46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:Ol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:06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:09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5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104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30" w:right="-20"/>
        <w:jc w:val="left"/>
        <w:tabs>
          <w:tab w:pos="2100" w:val="left"/>
          <w:tab w:pos="466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45"/>
          <w:position w:val="2"/>
        </w:rPr>
        <w:t>y</w:t>
      </w:r>
      <w:r>
        <w:rPr>
          <w:rFonts w:ascii="Arial" w:hAnsi="Arial" w:cs="Arial" w:eastAsia="Arial"/>
          <w:sz w:val="18"/>
          <w:szCs w:val="18"/>
          <w:color w:val="383838"/>
          <w:spacing w:val="-14"/>
          <w:w w:val="14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6104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81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6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mniyet-Jan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15" w:right="-20"/>
        <w:jc w:val="left"/>
        <w:tabs>
          <w:tab w:pos="466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Savıs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2110" w:right="2575" w:firstLine="-1985"/>
        <w:jc w:val="left"/>
        <w:tabs>
          <w:tab w:pos="46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6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06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vatandaşı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imkanlarıyla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göıilldü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Tarafımı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6"/>
          <w:w w:val="9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7"/>
        </w:rPr>
        <w:t>öndüıme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yapıl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622" w:right="39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Söndüımede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söndüıilci.i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2" w:lineRule="exact"/>
        <w:ind w:left="169" w:right="-20"/>
        <w:jc w:val="left"/>
        <w:tabs>
          <w:tab w:pos="4640" w:val="left"/>
          <w:tab w:pos="656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0"/>
        </w:rPr>
        <w:t>öndüıme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3"/>
          <w:position w:val="-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73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6565" w:right="-20"/>
        <w:jc w:val="left"/>
        <w:tabs>
          <w:tab w:pos="812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242424"/>
          <w:spacing w:val="0"/>
          <w:w w:val="45"/>
        </w:rPr>
        <w:t>ı</w:t>
      </w:r>
      <w:r>
        <w:rPr>
          <w:rFonts w:ascii="Arial" w:hAnsi="Arial" w:cs="Arial" w:eastAsia="Arial"/>
          <w:sz w:val="35"/>
          <w:szCs w:val="35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35"/>
          <w:szCs w:val="35"/>
          <w:color w:val="242424"/>
          <w:spacing w:val="0"/>
          <w:w w:val="100"/>
        </w:rPr>
      </w:r>
      <w:r>
        <w:rPr>
          <w:rFonts w:ascii="Arial" w:hAnsi="Arial" w:cs="Arial" w:eastAsia="Arial"/>
          <w:sz w:val="35"/>
          <w:szCs w:val="35"/>
          <w:color w:val="383838"/>
          <w:spacing w:val="0"/>
          <w:w w:val="61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spacing w:before="0" w:after="0" w:line="188" w:lineRule="exact"/>
        <w:ind w:left="20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!Yangında;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balkonunda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buzdolabı,balkon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6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lllzerindeki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balko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duvarını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montalaması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görmüştür.Yangından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5"/>
          <w:position w:val="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500,00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eşyalarda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500,00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üzere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toplamda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5.000,00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vardır.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06" w:right="101" w:firstLine="2175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katın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ıYangı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3"/>
        </w:rPr>
        <w:t>alkonunda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buzdolabında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buzdolabın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0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devresiyle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skimi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yıpranmı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06" w:right="4082"/>
        <w:jc w:val="left"/>
        <w:tabs>
          <w:tab w:pos="20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83838"/>
          <w:w w:val="80"/>
          <w:position w:val="1"/>
        </w:rPr>
        <w:t>;</w:t>
      </w:r>
      <w:r>
        <w:rPr>
          <w:rFonts w:ascii="Arial" w:hAnsi="Arial" w:cs="Arial" w:eastAsia="Arial"/>
          <w:sz w:val="17"/>
          <w:szCs w:val="17"/>
          <w:color w:val="383838"/>
          <w:w w:val="81"/>
          <w:position w:val="1"/>
        </w:rPr>
        <w:t>s</w:t>
      </w:r>
      <w:r>
        <w:rPr>
          <w:rFonts w:ascii="Arial" w:hAnsi="Arial" w:cs="Arial" w:eastAsia="Arial"/>
          <w:sz w:val="17"/>
          <w:szCs w:val="17"/>
          <w:color w:val="38383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igoı1alı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0"/>
        </w:rPr>
        <w:t>ISir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5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9"/>
          <w:position w:val="0"/>
        </w:rPr>
        <w:t>ti.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7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8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2" w:lineRule="auto"/>
        <w:ind w:left="106" w:right="6234" w:firstLine="1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TOK'a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1" w:right="-20"/>
        <w:jc w:val="left"/>
        <w:tabs>
          <w:tab w:pos="208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w w:val="73"/>
          <w:position w:val="1"/>
        </w:rPr>
        <w:t>F.lri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6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0"/>
          <w:position w:val="0"/>
        </w:rPr>
        <w:t>[Ta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2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4"/>
          <w:w w:val="9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01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14" w:lineRule="exact"/>
        <w:ind w:left="402" w:right="-20"/>
        <w:jc w:val="left"/>
        <w:tabs>
          <w:tab w:pos="102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.isa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3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16" w:lineRule="exact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7" w:lineRule="exact"/>
        <w:ind w:left="2770" w:right="-20"/>
        <w:jc w:val="left"/>
        <w:tabs>
          <w:tab w:pos="65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28"/>
          <w:szCs w:val="28"/>
          <w:color w:val="384652"/>
          <w:spacing w:val="0"/>
          <w:w w:val="53"/>
          <w:b/>
          <w:bCs/>
          <w:position w:val="0"/>
        </w:rPr>
        <w:t>Z</w:t>
      </w:r>
      <w:r>
        <w:rPr>
          <w:rFonts w:ascii="Arial" w:hAnsi="Arial" w:cs="Arial" w:eastAsia="Arial"/>
          <w:sz w:val="28"/>
          <w:szCs w:val="28"/>
          <w:color w:val="384652"/>
          <w:spacing w:val="0"/>
          <w:w w:val="53"/>
          <w:b/>
          <w:bCs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384652"/>
          <w:spacing w:val="6"/>
          <w:w w:val="53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4652"/>
          <w:spacing w:val="0"/>
          <w:w w:val="53"/>
          <w:b/>
          <w:bCs/>
          <w:position w:val="0"/>
        </w:rPr>
        <w:t>L"</w:t>
      </w:r>
      <w:r>
        <w:rPr>
          <w:rFonts w:ascii="Times New Roman" w:hAnsi="Times New Roman" w:cs="Times New Roman" w:eastAsia="Times New Roman"/>
          <w:sz w:val="17"/>
          <w:szCs w:val="17"/>
          <w:color w:val="384652"/>
          <w:spacing w:val="0"/>
          <w:w w:val="53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4652"/>
          <w:spacing w:val="14"/>
          <w:w w:val="53"/>
          <w:b/>
          <w:bCs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84652"/>
          <w:spacing w:val="0"/>
          <w:w w:val="53"/>
          <w:position w:val="0"/>
        </w:rPr>
        <w:t>MaYı</w:t>
      </w:r>
      <w:r>
        <w:rPr>
          <w:rFonts w:ascii="Arial" w:hAnsi="Arial" w:cs="Arial" w:eastAsia="Arial"/>
          <w:sz w:val="25"/>
          <w:szCs w:val="25"/>
          <w:color w:val="384652"/>
          <w:spacing w:val="0"/>
          <w:w w:val="53"/>
          <w:position w:val="0"/>
        </w:rPr>
        <w:t>s</w:t>
      </w:r>
      <w:r>
        <w:rPr>
          <w:rFonts w:ascii="Arial" w:hAnsi="Arial" w:cs="Arial" w:eastAsia="Arial"/>
          <w:sz w:val="25"/>
          <w:szCs w:val="25"/>
          <w:color w:val="384652"/>
          <w:spacing w:val="24"/>
          <w:w w:val="53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384652"/>
          <w:spacing w:val="0"/>
          <w:w w:val="58"/>
          <w:b/>
          <w:bCs/>
          <w:position w:val="0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right="44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25254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525254"/>
          <w:spacing w:val="38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4652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7" w:after="0" w:line="308" w:lineRule="exact"/>
        <w:ind w:right="-20"/>
        <w:jc w:val="right"/>
        <w:rPr>
          <w:rFonts w:ascii="Arial" w:hAnsi="Arial" w:cs="Arial" w:eastAsia="Arial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3680"/>
          <w:w w:val="340"/>
          <w:position w:val="-12"/>
        </w:rPr>
        <w:t>_j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0"/>
          <w:position w:val="-12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7"/>
          <w:w w:val="100"/>
          <w:position w:val="-1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BFC3C6"/>
          <w:spacing w:val="0"/>
          <w:w w:val="100"/>
          <w:position w:val="-1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FC3C6"/>
          <w:spacing w:val="-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93"/>
          <w:position w:val="-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-2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3"/>
          <w:w w:val="117"/>
          <w:position w:val="-12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707456"/>
          <w:spacing w:val="6"/>
          <w:w w:val="93"/>
          <w:position w:val="-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5"/>
          <w:w w:val="55"/>
          <w:position w:val="-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331"/>
          <w:position w:val="-12"/>
        </w:rPr>
        <w:t>{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8"/>
          <w:w w:val="100"/>
          <w:position w:val="-12"/>
        </w:rPr>
        <w:t> </w:t>
      </w:r>
      <w:r>
        <w:rPr>
          <w:rFonts w:ascii="Arial" w:hAnsi="Arial" w:cs="Arial" w:eastAsia="Arial"/>
          <w:sz w:val="50"/>
          <w:szCs w:val="50"/>
          <w:color w:val="676767"/>
          <w:spacing w:val="0"/>
          <w:w w:val="104"/>
          <w:position w:val="-22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7" w:lineRule="exact"/>
        <w:ind w:right="-20"/>
        <w:jc w:val="left"/>
        <w:tabs>
          <w:tab w:pos="280" w:val="left"/>
        </w:tabs>
        <w:rPr>
          <w:rFonts w:ascii="Arial" w:hAnsi="Arial" w:cs="Arial" w:eastAsia="Arial"/>
          <w:sz w:val="51"/>
          <w:szCs w:val="51"/>
        </w:rPr>
      </w:pPr>
      <w:rPr/>
      <w:r>
        <w:rPr/>
        <w:pict>
          <v:group style="position:absolute;margin-left:568.783691pt;margin-top:21.767298pt;width:.1pt;height:27.012136pt;mso-position-horizontal-relative:page;mso-position-vertical-relative:paragraph;z-index:-15080" coordorigin="11376,435" coordsize="2,540">
            <v:shape style="position:absolute;left:11376;top:435;width:2;height:540" coordorigin="11376,435" coordsize="0,540" path="m11376,976l11376,435e" filled="f" stroked="t" strokeweight=".713954pt" strokecolor="#808383">
              <v:path arrowok="t"/>
            </v:shape>
          </v:group>
          <w10:wrap type="none"/>
        </w:pict>
      </w:r>
      <w:r>
        <w:rPr/>
        <w:pict>
          <v:group style="position:absolute;margin-left:535.924805pt;margin-top:11.444098pt;width:.1pt;height:16.371095pt;mso-position-horizontal-relative:page;mso-position-vertical-relative:paragraph;z-index:-15077" coordorigin="10718,229" coordsize="2,327">
            <v:shape style="position:absolute;left:10718;top:229;width:2;height:327" coordorigin="10718,229" coordsize="0,327" path="m10718,556l10718,229e" filled="f" stroked="t" strokeweight="2.72596pt" strokecolor="#D1D3D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color w:val="808080"/>
          <w:spacing w:val="-41"/>
          <w:w w:val="118"/>
          <w:position w:val="-23"/>
        </w:rPr>
        <w:t>.</w:t>
      </w:r>
      <w:r>
        <w:rPr>
          <w:rFonts w:ascii="Arial" w:hAnsi="Arial" w:cs="Arial" w:eastAsia="Arial"/>
          <w:sz w:val="24"/>
          <w:szCs w:val="24"/>
          <w:color w:val="AAAEAF"/>
          <w:spacing w:val="0"/>
          <w:w w:val="78"/>
          <w:position w:val="-23"/>
        </w:rPr>
        <w:t>.</w:t>
      </w:r>
      <w:r>
        <w:rPr>
          <w:rFonts w:ascii="Arial" w:hAnsi="Arial" w:cs="Arial" w:eastAsia="Arial"/>
          <w:sz w:val="24"/>
          <w:szCs w:val="24"/>
          <w:color w:val="AAAEAF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24"/>
          <w:szCs w:val="24"/>
          <w:color w:val="AAAEAF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-12"/>
          <w:w w:val="154"/>
          <w:position w:val="-12"/>
        </w:rPr>
        <w:t>,</w:t>
      </w:r>
      <w:r>
        <w:rPr>
          <w:rFonts w:ascii="Arial" w:hAnsi="Arial" w:cs="Arial" w:eastAsia="Arial"/>
          <w:sz w:val="51"/>
          <w:szCs w:val="51"/>
          <w:color w:val="676767"/>
          <w:spacing w:val="0"/>
          <w:w w:val="51"/>
          <w:position w:val="-23"/>
        </w:rPr>
        <w:t>"'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80"/>
          <w:cols w:num="3" w:equalWidth="0">
            <w:col w:w="774" w:space="1465"/>
            <w:col w:w="7847" w:space="240"/>
            <w:col w:w="1154"/>
          </w:cols>
        </w:sectPr>
      </w:pPr>
      <w:rPr/>
    </w:p>
    <w:p>
      <w:pPr>
        <w:spacing w:before="0" w:after="0" w:line="607" w:lineRule="exact"/>
        <w:ind w:left="2125" w:right="-178"/>
        <w:jc w:val="left"/>
        <w:tabs>
          <w:tab w:pos="50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416.235443pt;margin-top:1.636271pt;width:12.137226pt;height:.1pt;mso-position-horizontal-relative:page;mso-position-vertical-relative:paragraph;z-index:-15081" coordorigin="8325,33" coordsize="243,2">
            <v:shape style="position:absolute;left:8325;top:33;width:243;height:2" coordorigin="8325,33" coordsize="243,0" path="m8325,33l8567,33e" filled="f" stroked="t" strokeweight=".237985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322784pt;margin-top:2.013132pt;width:2.992077pt;height:7.5pt;mso-position-horizontal-relative:page;mso-position-vertical-relative:paragraph;z-index:-15074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676767"/>
                      <w:spacing w:val="-65"/>
                      <w:w w:val="252"/>
                    </w:rPr>
                    <w:t>/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2"/>
          <w:szCs w:val="92"/>
          <w:color w:val="AAAEAF"/>
          <w:spacing w:val="42"/>
          <w:w w:val="22"/>
          <w:i/>
          <w:position w:val="-26"/>
        </w:rPr>
        <w:t>,</w:t>
      </w:r>
      <w:r>
        <w:rPr>
          <w:rFonts w:ascii="Times New Roman" w:hAnsi="Times New Roman" w:cs="Times New Roman" w:eastAsia="Times New Roman"/>
          <w:sz w:val="92"/>
          <w:szCs w:val="92"/>
          <w:color w:val="808080"/>
          <w:spacing w:val="1"/>
          <w:w w:val="32"/>
          <w:i/>
          <w:position w:val="-26"/>
        </w:rPr>
        <w:t>A</w:t>
      </w:r>
      <w:r>
        <w:rPr>
          <w:rFonts w:ascii="Times New Roman" w:hAnsi="Times New Roman" w:cs="Times New Roman" w:eastAsia="Times New Roman"/>
          <w:sz w:val="92"/>
          <w:szCs w:val="92"/>
          <w:color w:val="3D4485"/>
          <w:spacing w:val="0"/>
          <w:w w:val="60"/>
          <w:i/>
          <w:position w:val="-26"/>
        </w:rPr>
        <w:t>JJ.Iu</w:t>
      </w:r>
      <w:r>
        <w:rPr>
          <w:rFonts w:ascii="Times New Roman" w:hAnsi="Times New Roman" w:cs="Times New Roman" w:eastAsia="Times New Roman"/>
          <w:sz w:val="92"/>
          <w:szCs w:val="92"/>
          <w:color w:val="3D4485"/>
          <w:spacing w:val="-44"/>
          <w:w w:val="60"/>
          <w:i/>
          <w:position w:val="-26"/>
        </w:rPr>
        <w:t>k</w:t>
      </w:r>
      <w:r>
        <w:rPr>
          <w:rFonts w:ascii="Times New Roman" w:hAnsi="Times New Roman" w:cs="Times New Roman" w:eastAsia="Times New Roman"/>
          <w:sz w:val="92"/>
          <w:szCs w:val="92"/>
          <w:color w:val="525254"/>
          <w:spacing w:val="0"/>
          <w:w w:val="41"/>
          <w:i/>
          <w:position w:val="-26"/>
        </w:rPr>
        <w:t>u</w:t>
      </w:r>
      <w:r>
        <w:rPr>
          <w:rFonts w:ascii="Times New Roman" w:hAnsi="Times New Roman" w:cs="Times New Roman" w:eastAsia="Times New Roman"/>
          <w:sz w:val="92"/>
          <w:szCs w:val="92"/>
          <w:color w:val="525254"/>
          <w:spacing w:val="0"/>
          <w:w w:val="100"/>
          <w:i/>
          <w:position w:val="-26"/>
        </w:rPr>
        <w:tab/>
      </w:r>
      <w:r>
        <w:rPr>
          <w:rFonts w:ascii="Times New Roman" w:hAnsi="Times New Roman" w:cs="Times New Roman" w:eastAsia="Times New Roman"/>
          <w:sz w:val="92"/>
          <w:szCs w:val="92"/>
          <w:color w:val="525254"/>
          <w:spacing w:val="0"/>
          <w:w w:val="100"/>
          <w:i/>
          <w:position w:val="-26"/>
        </w:rPr>
      </w:r>
      <w:r>
        <w:rPr>
          <w:rFonts w:ascii="Times New Roman" w:hAnsi="Times New Roman" w:cs="Times New Roman" w:eastAsia="Times New Roman"/>
          <w:sz w:val="12"/>
          <w:szCs w:val="12"/>
          <w:color w:val="8E95B8"/>
          <w:spacing w:val="0"/>
          <w:w w:val="100"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607" w:lineRule="exact"/>
        <w:ind w:right="-20"/>
        <w:jc w:val="left"/>
        <w:rPr>
          <w:rFonts w:ascii="Arial" w:hAnsi="Arial" w:cs="Arial" w:eastAsia="Arial"/>
          <w:sz w:val="69"/>
          <w:szCs w:val="69"/>
        </w:rPr>
      </w:pPr>
      <w:rPr/>
      <w:r>
        <w:rPr/>
        <w:br w:type="column"/>
      </w:r>
      <w:r>
        <w:rPr>
          <w:rFonts w:ascii="Arial" w:hAnsi="Arial" w:cs="Arial" w:eastAsia="Arial"/>
          <w:sz w:val="69"/>
          <w:szCs w:val="69"/>
          <w:color w:val="232D9A"/>
          <w:spacing w:val="0"/>
          <w:w w:val="142"/>
          <w:position w:val="-15"/>
        </w:rPr>
        <w:t>C</w:t>
      </w:r>
      <w:r>
        <w:rPr>
          <w:rFonts w:ascii="Arial" w:hAnsi="Arial" w:cs="Arial" w:eastAsia="Arial"/>
          <w:sz w:val="69"/>
          <w:szCs w:val="69"/>
          <w:color w:val="232D9A"/>
          <w:spacing w:val="-111"/>
          <w:w w:val="142"/>
          <w:position w:val="-15"/>
        </w:rPr>
        <w:t> </w:t>
      </w:r>
      <w:r>
        <w:rPr>
          <w:rFonts w:ascii="Arial" w:hAnsi="Arial" w:cs="Arial" w:eastAsia="Arial"/>
          <w:sz w:val="69"/>
          <w:szCs w:val="69"/>
          <w:color w:val="808080"/>
          <w:spacing w:val="-128"/>
          <w:w w:val="68"/>
          <w:position w:val="-15"/>
        </w:rPr>
        <w:t>.</w:t>
      </w:r>
      <w:r>
        <w:rPr>
          <w:rFonts w:ascii="Arial" w:hAnsi="Arial" w:cs="Arial" w:eastAsia="Arial"/>
          <w:sz w:val="69"/>
          <w:szCs w:val="69"/>
          <w:color w:val="676767"/>
          <w:spacing w:val="0"/>
          <w:w w:val="51"/>
          <w:position w:val="-15"/>
        </w:rPr>
        <w:t>·</w:t>
      </w:r>
      <w:r>
        <w:rPr>
          <w:rFonts w:ascii="Arial" w:hAnsi="Arial" w:cs="Arial" w:eastAsia="Arial"/>
          <w:sz w:val="69"/>
          <w:szCs w:val="69"/>
          <w:color w:val="676767"/>
          <w:spacing w:val="-128"/>
          <w:w w:val="51"/>
          <w:position w:val="-15"/>
        </w:rPr>
        <w:t>u</w:t>
      </w:r>
      <w:r>
        <w:rPr>
          <w:rFonts w:ascii="Arial" w:hAnsi="Arial" w:cs="Arial" w:eastAsia="Arial"/>
          <w:sz w:val="69"/>
          <w:szCs w:val="69"/>
          <w:color w:val="49547E"/>
          <w:spacing w:val="-65"/>
          <w:w w:val="158"/>
          <w:position w:val="-15"/>
        </w:rPr>
        <w:t>P</w:t>
      </w:r>
      <w:r>
        <w:rPr>
          <w:rFonts w:ascii="Arial" w:hAnsi="Arial" w:cs="Arial" w:eastAsia="Arial"/>
          <w:sz w:val="69"/>
          <w:szCs w:val="69"/>
          <w:color w:val="545BA3"/>
          <w:spacing w:val="-123"/>
          <w:w w:val="96"/>
          <w:position w:val="-15"/>
        </w:rPr>
        <w:t>:</w:t>
      </w:r>
      <w:r>
        <w:rPr>
          <w:rFonts w:ascii="Arial" w:hAnsi="Arial" w:cs="Arial" w:eastAsia="Arial"/>
          <w:sz w:val="69"/>
          <w:szCs w:val="69"/>
          <w:color w:val="AAAEAF"/>
          <w:spacing w:val="-123"/>
          <w:w w:val="54"/>
          <w:position w:val="-15"/>
        </w:rPr>
      </w:r>
      <w:r>
        <w:rPr>
          <w:rFonts w:ascii="Arial" w:hAnsi="Arial" w:cs="Arial" w:eastAsia="Arial"/>
          <w:sz w:val="69"/>
          <w:szCs w:val="69"/>
          <w:color w:val="AAAEAF"/>
          <w:spacing w:val="-91"/>
          <w:w w:val="54"/>
          <w:emboss/>
          <w:position w:val="-15"/>
        </w:rPr>
        <w:t>.</w:t>
      </w:r>
      <w:r>
        <w:rPr>
          <w:rFonts w:ascii="Arial" w:hAnsi="Arial" w:cs="Arial" w:eastAsia="Arial"/>
          <w:sz w:val="69"/>
          <w:szCs w:val="69"/>
          <w:color w:val="AAAEAF"/>
          <w:spacing w:val="-91"/>
          <w:w w:val="54"/>
          <w:emboss/>
          <w:position w:val="-15"/>
        </w:rPr>
      </w:r>
      <w:r>
        <w:rPr>
          <w:rFonts w:ascii="Arial" w:hAnsi="Arial" w:cs="Arial" w:eastAsia="Arial"/>
          <w:sz w:val="69"/>
          <w:szCs w:val="69"/>
          <w:color w:val="AAAEAF"/>
          <w:spacing w:val="-91"/>
          <w:w w:val="54"/>
          <w:position w:val="-15"/>
        </w:rPr>
      </w:r>
      <w:r>
        <w:rPr>
          <w:rFonts w:ascii="Arial" w:hAnsi="Arial" w:cs="Arial" w:eastAsia="Arial"/>
          <w:sz w:val="69"/>
          <w:szCs w:val="69"/>
          <w:color w:val="AAAEAF"/>
          <w:spacing w:val="-91"/>
          <w:w w:val="54"/>
          <w:position w:val="-15"/>
        </w:rPr>
      </w:r>
      <w:r>
        <w:rPr>
          <w:rFonts w:ascii="Arial" w:hAnsi="Arial" w:cs="Arial" w:eastAsia="Arial"/>
          <w:sz w:val="69"/>
          <w:szCs w:val="69"/>
          <w:color w:val="676767"/>
          <w:spacing w:val="0"/>
          <w:w w:val="39"/>
          <w:position w:val="-15"/>
        </w:rPr>
        <w:t>"'</w:t>
      </w:r>
      <w:r>
        <w:rPr>
          <w:rFonts w:ascii="Arial" w:hAnsi="Arial" w:cs="Arial" w:eastAsia="Arial"/>
          <w:sz w:val="69"/>
          <w:szCs w:val="69"/>
          <w:color w:val="676767"/>
          <w:spacing w:val="-130"/>
          <w:w w:val="100"/>
          <w:position w:val="-15"/>
        </w:rPr>
        <w:t> </w:t>
      </w:r>
      <w:r>
        <w:rPr>
          <w:rFonts w:ascii="Arial" w:hAnsi="Arial" w:cs="Arial" w:eastAsia="Arial"/>
          <w:sz w:val="69"/>
          <w:szCs w:val="69"/>
          <w:color w:val="97999A"/>
          <w:spacing w:val="0"/>
          <w:w w:val="27"/>
          <w:position w:val="-15"/>
        </w:rPr>
        <w:t>.</w:t>
      </w:r>
      <w:r>
        <w:rPr>
          <w:rFonts w:ascii="Arial" w:hAnsi="Arial" w:cs="Arial" w:eastAsia="Arial"/>
          <w:sz w:val="69"/>
          <w:szCs w:val="6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80"/>
          <w:cols w:num="2" w:equalWidth="0">
            <w:col w:w="5088" w:space="2415"/>
            <w:col w:w="3977"/>
          </w:cols>
        </w:sectPr>
      </w:pPr>
      <w:rPr/>
    </w:p>
    <w:p>
      <w:pPr>
        <w:spacing w:before="12" w:after="0" w:line="240" w:lineRule="auto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8E95B8"/>
          <w:spacing w:val="0"/>
          <w:w w:val="103"/>
        </w:rPr>
        <w:t>._.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28" w:lineRule="exact"/>
        <w:ind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4"/>
          <w:w w:val="86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6"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1"/>
          <w:w w:val="105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4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ŞAHBAZ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4"/>
          <w:szCs w:val="24"/>
          <w:color w:val="2D3680"/>
          <w:spacing w:val="-10"/>
          <w:w w:val="231"/>
          <w:position w:val="-7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25254"/>
          <w:spacing w:val="0"/>
          <w:w w:val="71"/>
          <w:position w:val="-7"/>
        </w:rPr>
        <w:t>tfal</w:t>
      </w:r>
      <w:r>
        <w:rPr>
          <w:rFonts w:ascii="Times New Roman" w:hAnsi="Times New Roman" w:cs="Times New Roman" w:eastAsia="Times New Roman"/>
          <w:sz w:val="24"/>
          <w:szCs w:val="24"/>
          <w:color w:val="525254"/>
          <w:spacing w:val="-1"/>
          <w:w w:val="72"/>
          <w:position w:val="-7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384652"/>
          <w:spacing w:val="-88"/>
          <w:w w:val="83"/>
          <w:position w:val="-7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AAAEAF"/>
          <w:spacing w:val="-9"/>
          <w:w w:val="93"/>
          <w:position w:val="-7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25254"/>
          <w:spacing w:val="7"/>
          <w:w w:val="64"/>
          <w:position w:val="-7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"/>
          <w:w w:val="95"/>
          <w:position w:val="-7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525254"/>
          <w:spacing w:val="0"/>
          <w:w w:val="71"/>
          <w:position w:val="-7"/>
        </w:rPr>
        <w:t>il</w:t>
      </w:r>
      <w:r>
        <w:rPr>
          <w:rFonts w:ascii="Times New Roman" w:hAnsi="Times New Roman" w:cs="Times New Roman" w:eastAsia="Times New Roman"/>
          <w:sz w:val="21"/>
          <w:szCs w:val="21"/>
          <w:color w:val="525254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4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7999A"/>
          <w:spacing w:val="-7"/>
          <w:w w:val="42"/>
          <w:position w:val="-7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42"/>
          <w:position w:val="-7"/>
        </w:rPr>
        <w:t>Y.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42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4"/>
          <w:w w:val="42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00"/>
          <w:position w:val="-7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80"/>
          <w:cols w:num="2" w:equalWidth="0">
            <w:col w:w="4559" w:space="298"/>
            <w:col w:w="6623"/>
          </w:cols>
        </w:sectPr>
      </w:pPr>
      <w:rPr/>
    </w:p>
    <w:p>
      <w:pPr>
        <w:spacing w:before="0" w:after="0" w:line="200" w:lineRule="exact"/>
        <w:ind w:left="2125" w:right="-69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092529pt;margin-top:6.618918pt;width:1.815pt;height:5.5pt;mso-position-horizontal-relative:page;mso-position-vertical-relative:paragraph;z-index:-15073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83838"/>
                      <w:spacing w:val="0"/>
                      <w:w w:val="6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97999A"/>
          <w:w w:val="134"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97999A"/>
          <w:spacing w:val="-24"/>
          <w:w w:val="134"/>
          <w:position w:val="1"/>
        </w:rPr>
        <w:t>:</w:t>
      </w:r>
      <w:r>
        <w:rPr>
          <w:rFonts w:ascii="Arial" w:hAnsi="Arial" w:cs="Arial" w:eastAsia="Arial"/>
          <w:sz w:val="19"/>
          <w:szCs w:val="19"/>
          <w:color w:val="808080"/>
          <w:spacing w:val="9"/>
          <w:w w:val="90"/>
          <w:position w:val="1"/>
        </w:rPr>
        <w:t>f</w:t>
      </w:r>
      <w:r>
        <w:rPr>
          <w:rFonts w:ascii="Arial" w:hAnsi="Arial" w:cs="Arial" w:eastAsia="Arial"/>
          <w:sz w:val="19"/>
          <w:szCs w:val="19"/>
          <w:color w:val="97999A"/>
          <w:spacing w:val="9"/>
          <w:w w:val="94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11"/>
          <w:position w:val="1"/>
        </w:rPr>
        <w:t>iye</w:t>
      </w:r>
      <w:r>
        <w:rPr>
          <w:rFonts w:ascii="Arial" w:hAnsi="Arial" w:cs="Arial" w:eastAsia="Arial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11"/>
          <w:position w:val="1"/>
        </w:rPr>
        <w:t>Merk</w:t>
      </w:r>
      <w:r>
        <w:rPr>
          <w:rFonts w:ascii="Arial" w:hAnsi="Arial" w:cs="Arial" w:eastAsia="Arial"/>
          <w:sz w:val="19"/>
          <w:szCs w:val="19"/>
          <w:color w:val="383838"/>
          <w:spacing w:val="7"/>
          <w:w w:val="111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82"/>
          <w:position w:val="1"/>
        </w:rPr>
        <w:t>z</w:t>
      </w:r>
      <w:r>
        <w:rPr>
          <w:rFonts w:ascii="Arial" w:hAnsi="Arial" w:cs="Arial" w:eastAsia="Arial"/>
          <w:sz w:val="19"/>
          <w:szCs w:val="19"/>
          <w:color w:val="525254"/>
          <w:spacing w:val="16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28"/>
          <w:position w:val="1"/>
        </w:rPr>
        <w:t>Bö!</w:t>
      </w:r>
      <w:r>
        <w:rPr>
          <w:rFonts w:ascii="Arial" w:hAnsi="Arial" w:cs="Arial" w:eastAsia="Arial"/>
          <w:sz w:val="19"/>
          <w:szCs w:val="19"/>
          <w:color w:val="383838"/>
          <w:spacing w:val="20"/>
          <w:w w:val="128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10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84652"/>
          <w:spacing w:val="0"/>
          <w:w w:val="100"/>
          <w:position w:val="-6"/>
        </w:rPr>
        <w:t>dıııhııle</w:t>
      </w:r>
      <w:r>
        <w:rPr>
          <w:rFonts w:ascii="Arial" w:hAnsi="Arial" w:cs="Arial" w:eastAsia="Arial"/>
          <w:sz w:val="18"/>
          <w:szCs w:val="18"/>
          <w:color w:val="384652"/>
          <w:spacing w:val="20"/>
          <w:w w:val="100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5"/>
          <w:position w:val="-6"/>
        </w:rPr>
        <w:t>i</w:t>
      </w:r>
      <w:r>
        <w:rPr>
          <w:rFonts w:ascii="Arial" w:hAnsi="Arial" w:cs="Arial" w:eastAsia="Arial"/>
          <w:sz w:val="24"/>
          <w:szCs w:val="24"/>
          <w:color w:val="383838"/>
          <w:spacing w:val="-9"/>
          <w:w w:val="55"/>
          <w:position w:val="-6"/>
        </w:rPr>
        <w:t>J</w:t>
      </w:r>
      <w:r>
        <w:rPr>
          <w:rFonts w:ascii="Arial" w:hAnsi="Arial" w:cs="Arial" w:eastAsia="Arial"/>
          <w:sz w:val="24"/>
          <w:szCs w:val="24"/>
          <w:color w:val="525254"/>
          <w:spacing w:val="0"/>
          <w:w w:val="87"/>
          <w:position w:val="-6"/>
        </w:rPr>
        <w:t>beı</w:t>
      </w:r>
      <w:r>
        <w:rPr>
          <w:rFonts w:ascii="Arial" w:hAnsi="Arial" w:cs="Arial" w:eastAsia="Arial"/>
          <w:sz w:val="24"/>
          <w:szCs w:val="24"/>
          <w:color w:val="525254"/>
          <w:spacing w:val="-8"/>
          <w:w w:val="100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525254"/>
          <w:spacing w:val="0"/>
          <w:w w:val="88"/>
          <w:position w:val="-6"/>
        </w:rPr>
        <w:t>nd</w:t>
      </w:r>
      <w:r>
        <w:rPr>
          <w:rFonts w:ascii="Arial" w:hAnsi="Arial" w:cs="Arial" w:eastAsia="Arial"/>
          <w:sz w:val="24"/>
          <w:szCs w:val="24"/>
          <w:color w:val="525254"/>
          <w:spacing w:val="1"/>
          <w:w w:val="87"/>
          <w:position w:val="-6"/>
        </w:rPr>
        <w:t>f</w:t>
      </w:r>
      <w:r>
        <w:rPr>
          <w:rFonts w:ascii="Arial" w:hAnsi="Arial" w:cs="Arial" w:eastAsia="Arial"/>
          <w:sz w:val="24"/>
          <w:szCs w:val="24"/>
          <w:color w:val="383838"/>
          <w:spacing w:val="-4"/>
          <w:w w:val="45"/>
          <w:position w:val="-6"/>
        </w:rPr>
        <w:t>O</w:t>
      </w:r>
      <w:r>
        <w:rPr>
          <w:rFonts w:ascii="Arial" w:hAnsi="Arial" w:cs="Arial" w:eastAsia="Arial"/>
          <w:sz w:val="24"/>
          <w:szCs w:val="24"/>
          <w:color w:val="AAAEAF"/>
          <w:spacing w:val="-22"/>
          <w:w w:val="111"/>
          <w:position w:val="-6"/>
        </w:rPr>
        <w:t>;</w:t>
      </w:r>
      <w:r>
        <w:rPr>
          <w:rFonts w:ascii="Arial" w:hAnsi="Arial" w:cs="Arial" w:eastAsia="Arial"/>
          <w:sz w:val="24"/>
          <w:szCs w:val="24"/>
          <w:color w:val="808080"/>
          <w:spacing w:val="0"/>
          <w:w w:val="119"/>
          <w:i/>
          <w:position w:val="-6"/>
        </w:rPr>
        <w:t>'</w:t>
      </w:r>
      <w:r>
        <w:rPr>
          <w:rFonts w:ascii="Arial" w:hAnsi="Arial" w:cs="Arial" w:eastAsia="Arial"/>
          <w:sz w:val="24"/>
          <w:szCs w:val="24"/>
          <w:color w:val="808080"/>
          <w:spacing w:val="-11"/>
          <w:w w:val="100"/>
          <w:i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525254"/>
          <w:spacing w:val="0"/>
          <w:w w:val="65"/>
          <w:i/>
          <w:position w:val="-6"/>
        </w:rPr>
        <w:t>,';:</w:t>
      </w:r>
      <w:r>
        <w:rPr>
          <w:rFonts w:ascii="Arial" w:hAnsi="Arial" w:cs="Arial" w:eastAsia="Arial"/>
          <w:sz w:val="24"/>
          <w:szCs w:val="24"/>
          <w:color w:val="525254"/>
          <w:spacing w:val="31"/>
          <w:w w:val="65"/>
          <w:i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72"/>
          <w:i/>
          <w:position w:val="-6"/>
        </w:rPr>
        <w:t>:;</w:t>
      </w:r>
      <w:r>
        <w:rPr>
          <w:rFonts w:ascii="Arial" w:hAnsi="Arial" w:cs="Arial" w:eastAsia="Arial"/>
          <w:sz w:val="24"/>
          <w:szCs w:val="24"/>
          <w:color w:val="383838"/>
          <w:spacing w:val="13"/>
          <w:w w:val="72"/>
          <w:i/>
          <w:position w:val="-6"/>
        </w:rPr>
        <w:t>;</w:t>
      </w:r>
      <w:r>
        <w:rPr>
          <w:rFonts w:ascii="Arial" w:hAnsi="Arial" w:cs="Arial" w:eastAsia="Arial"/>
          <w:sz w:val="24"/>
          <w:szCs w:val="24"/>
          <w:color w:val="808080"/>
          <w:spacing w:val="0"/>
          <w:w w:val="130"/>
          <w:i/>
          <w:position w:val="-6"/>
        </w:rPr>
        <w:t>{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80"/>
          <w:cols w:num="2" w:equalWidth="0">
            <w:col w:w="5921" w:space="2724"/>
            <w:col w:w="2835"/>
          </w:cols>
        </w:sectPr>
      </w:pPr>
      <w:rPr/>
    </w:p>
    <w:p>
      <w:pPr>
        <w:spacing w:before="0" w:after="0" w:line="195" w:lineRule="exact"/>
        <w:ind w:right="618"/>
        <w:jc w:val="right"/>
        <w:tabs>
          <w:tab w:pos="7400" w:val="left"/>
          <w:tab w:pos="85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21.77561pt;margin-top:25.579987pt;width:557.836397pt;height:789.682949pt;mso-position-horizontal-relative:page;mso-position-vertical-relative:page;z-index:-15082" coordorigin="436,512" coordsize="11157,15794">
            <v:group style="position:absolute;left:466;top:531;width:752;height:2" coordorigin="466,531" coordsize="752,2">
              <v:shape style="position:absolute;left:466;top:531;width:752;height:2" coordorigin="466,531" coordsize="752,0" path="m466,531l1218,531e" filled="f" stroked="t" strokeweight=".951939pt" strokecolor="#7C7C7C">
                <v:path arrowok="t"/>
              </v:shape>
            </v:group>
            <v:group style="position:absolute;left:1147;top:531;width:638;height:2" coordorigin="1147,531" coordsize="638,2">
              <v:shape style="position:absolute;left:1147;top:531;width:638;height:2" coordorigin="1147,531" coordsize="638,0" path="m1147,531l1785,531e" filled="f" stroked="t" strokeweight=".47597pt" strokecolor="#606060">
                <v:path arrowok="t"/>
              </v:shape>
            </v:group>
            <v:group style="position:absolute;left:1728;top:533;width:1971;height:2" coordorigin="1728,533" coordsize="1971,2">
              <v:shape style="position:absolute;left:1728;top:533;width:1971;height:2" coordorigin="1728,533" coordsize="1971,0" path="m1728,533l3698,533e" filled="f" stroked="t" strokeweight=".713954pt" strokecolor="#676767">
                <v:path arrowok="t"/>
              </v:shape>
            </v:group>
            <v:group style="position:absolute;left:3641;top:535;width:305;height:2" coordorigin="3641,535" coordsize="305,2">
              <v:shape style="position:absolute;left:3641;top:535;width:305;height:2" coordorigin="3641,535" coordsize="305,0" path="m3641,535l3946,535e" filled="f" stroked="t" strokeweight=".47597pt" strokecolor="#444444">
                <v:path arrowok="t"/>
              </v:shape>
            </v:group>
            <v:group style="position:absolute;left:3889;top:535;width:809;height:2" coordorigin="3889,535" coordsize="809,2">
              <v:shape style="position:absolute;left:3889;top:535;width:809;height:2" coordorigin="3889,535" coordsize="809,0" path="m3889,535l4698,535e" filled="f" stroked="t" strokeweight=".713954pt" strokecolor="#545457">
                <v:path arrowok="t"/>
              </v:shape>
            </v:group>
            <v:group style="position:absolute;left:4365;top:535;width:842;height:2" coordorigin="4365,535" coordsize="842,2">
              <v:shape style="position:absolute;left:4365;top:535;width:842;height:2" coordorigin="4365,535" coordsize="842,0" path="m4365,535l5207,535e" filled="f" stroked="t" strokeweight=".951939pt" strokecolor="#676767">
                <v:path arrowok="t"/>
              </v:shape>
            </v:group>
            <v:group style="position:absolute;left:4969;top:535;width:581;height:2" coordorigin="4969,535" coordsize="581,2">
              <v:shape style="position:absolute;left:4969;top:535;width:581;height:2" coordorigin="4969,535" coordsize="581,0" path="m4969,535l5550,535e" filled="f" stroked="t" strokeweight=".713954pt" strokecolor="#545454">
                <v:path arrowok="t"/>
              </v:shape>
            </v:group>
            <v:group style="position:absolute;left:5493;top:535;width:309;height:2" coordorigin="5493,535" coordsize="309,2">
              <v:shape style="position:absolute;left:5493;top:535;width:309;height:2" coordorigin="5493,535" coordsize="309,0" path="m5493,535l5802,535e" filled="f" stroked="t" strokeweight=".47597pt" strokecolor="#2F2F2F">
                <v:path arrowok="t"/>
              </v:shape>
            </v:group>
            <v:group style="position:absolute;left:5745;top:535;width:1147;height:2" coordorigin="5745,535" coordsize="1147,2">
              <v:shape style="position:absolute;left:5745;top:535;width:1147;height:2" coordorigin="5745,535" coordsize="1147,0" path="m5745,535l6892,535e" filled="f" stroked="t" strokeweight=".713954pt" strokecolor="#5B5B5B">
                <v:path arrowok="t"/>
              </v:shape>
            </v:group>
            <v:group style="position:absolute;left:6835;top:535;width:233;height:2" coordorigin="6835,535" coordsize="233,2">
              <v:shape style="position:absolute;left:6835;top:535;width:233;height:2" coordorigin="6835,535" coordsize="233,0" path="m6835,535l7068,535e" filled="f" stroked="t" strokeweight=".47597pt" strokecolor="#4F4F4F">
                <v:path arrowok="t"/>
              </v:shape>
            </v:group>
            <v:group style="position:absolute;left:7011;top:535;width:471;height:2" coordorigin="7011,535" coordsize="471,2">
              <v:shape style="position:absolute;left:7011;top:535;width:471;height:2" coordorigin="7011,535" coordsize="471,0" path="m7011,535l7482,535e" filled="f" stroked="t" strokeweight=".47597pt" strokecolor="#2F3434">
                <v:path arrowok="t"/>
              </v:shape>
            </v:group>
            <v:group style="position:absolute;left:7425;top:535;width:414;height:2" coordorigin="7425,535" coordsize="414,2">
              <v:shape style="position:absolute;left:7425;top:535;width:414;height:2" coordorigin="7425,535" coordsize="414,0" path="m7425,535l7839,535e" filled="f" stroked="t" strokeweight=".47597pt" strokecolor="#4B4B4B">
                <v:path arrowok="t"/>
              </v:shape>
            </v:group>
            <v:group style="position:absolute;left:7782;top:533;width:3789;height:2" coordorigin="7782,533" coordsize="3789,2">
              <v:shape style="position:absolute;left:7782;top:533;width:3789;height:2" coordorigin="7782,533" coordsize="3789,0" path="m7782,533l11571,533e" filled="f" stroked="t" strokeweight=".713954pt" strokecolor="#606060">
                <v:path arrowok="t"/>
              </v:shape>
            </v:group>
            <v:group style="position:absolute;left:9236;top:521;width:2;height:1539" coordorigin="9236,521" coordsize="2,1539">
              <v:shape style="position:absolute;left:9236;top:521;width:2;height:1539" coordorigin="9236,521" coordsize="0,1539" path="m9236,2061l9236,521e" filled="f" stroked="t" strokeweight=".951939pt" strokecolor="#5B5B5B">
                <v:path arrowok="t"/>
              </v:shape>
            </v:group>
            <v:group style="position:absolute;left:11142;top:531;width:428;height:2" coordorigin="11142,531" coordsize="428,2">
              <v:shape style="position:absolute;left:11142;top:531;width:428;height:2" coordorigin="11142,531" coordsize="428,0" path="m11142,531l11571,531e" filled="f" stroked="t" strokeweight=".47597pt" strokecolor="#3B3B3B">
                <v:path arrowok="t"/>
              </v:shape>
            </v:group>
            <v:group style="position:absolute;left:11573;top:526;width:2;height:15763" coordorigin="11573,526" coordsize="2,15763">
              <v:shape style="position:absolute;left:11573;top:526;width:2;height:15763" coordorigin="11573,526" coordsize="0,15763" path="m11573,16289l11573,526e" filled="f" stroked="t" strokeweight=".713954pt" strokecolor="#606060">
                <v:path arrowok="t"/>
              </v:shape>
            </v:group>
            <v:group style="position:absolute;left:474;top:521;width:2;height:1606" coordorigin="474,521" coordsize="2,1606">
              <v:shape style="position:absolute;left:474;top:521;width:2;height:1606" coordorigin="474,521" coordsize="0,1606" path="m474,2128l474,521e" filled="f" stroked="t" strokeweight=".713954pt" strokecolor="#747474">
                <v:path arrowok="t"/>
              </v:shape>
            </v:group>
            <v:group style="position:absolute;left:2458;top:521;width:2;height:1028" coordorigin="2458,521" coordsize="2,1028">
              <v:shape style="position:absolute;left:2458;top:521;width:2;height:1028" coordorigin="2458,521" coordsize="0,1028" path="m2458,1549l2458,521e" filled="f" stroked="t" strokeweight=".47597pt" strokecolor="#8C8C8C">
                <v:path arrowok="t"/>
              </v:shape>
            </v:group>
            <v:group style="position:absolute;left:466;top:2053;width:3232;height:2" coordorigin="466,2053" coordsize="3232,2">
              <v:shape style="position:absolute;left:466;top:2053;width:3232;height:2" coordorigin="466,2053" coordsize="3232,0" path="m466,2053l3698,2053e" filled="f" stroked="t" strokeweight=".713954pt" strokecolor="#5B5B5B">
                <v:path arrowok="t"/>
              </v:shape>
            </v:group>
            <v:group style="position:absolute;left:2456;top:1492;width:2;height:569" coordorigin="2456,1492" coordsize="2,569">
              <v:shape style="position:absolute;left:2456;top:1492;width:2;height:569" coordorigin="2456,1492" coordsize="0,569" path="m2456,2061l2456,1492e" filled="f" stroked="t" strokeweight=".713954pt" strokecolor="#5B5B5B">
                <v:path arrowok="t"/>
              </v:shape>
            </v:group>
            <v:group style="position:absolute;left:3641;top:2056;width:305;height:2" coordorigin="3641,2056" coordsize="305,2">
              <v:shape style="position:absolute;left:3641;top:2056;width:305;height:2" coordorigin="3641,2056" coordsize="305,0" path="m3641,2056l3946,2056e" filled="f" stroked="t" strokeweight=".47597pt" strokecolor="#484848">
                <v:path arrowok="t"/>
              </v:shape>
            </v:group>
            <v:group style="position:absolute;left:3889;top:2056;width:3018;height:2" coordorigin="3889,2056" coordsize="3018,2">
              <v:shape style="position:absolute;left:3889;top:2056;width:3018;height:2" coordorigin="3889,2056" coordsize="3018,0" path="m3889,2056l6906,2056e" filled="f" stroked="t" strokeweight=".713954pt" strokecolor="#5B5B5B">
                <v:path arrowok="t"/>
              </v:shape>
            </v:group>
            <v:group style="position:absolute;left:6835;top:2056;width:233;height:2" coordorigin="6835,2056" coordsize="233,2">
              <v:shape style="position:absolute;left:6835;top:2056;width:233;height:2" coordorigin="6835,2056" coordsize="233,0" path="m6835,2056l7068,2056e" filled="f" stroked="t" strokeweight=".47597pt" strokecolor="#484848">
                <v:path arrowok="t"/>
              </v:shape>
            </v:group>
            <v:group style="position:absolute;left:7011;top:2056;width:471;height:2" coordorigin="7011,2056" coordsize="471,2">
              <v:shape style="position:absolute;left:7011;top:2056;width:471;height:2" coordorigin="7011,2056" coordsize="471,0" path="m7011,2056l7482,2056e" filled="f" stroked="t" strokeweight=".47597pt" strokecolor="#343434">
                <v:path arrowok="t"/>
              </v:shape>
            </v:group>
            <v:group style="position:absolute;left:7425;top:2053;width:3979;height:2" coordorigin="7425,2053" coordsize="3979,2">
              <v:shape style="position:absolute;left:7425;top:2053;width:3979;height:2" coordorigin="7425,2053" coordsize="3979,0" path="m7425,2053l11404,2053e" filled="f" stroked="t" strokeweight=".713954pt" strokecolor="#676767">
                <v:path arrowok="t"/>
              </v:shape>
            </v:group>
            <v:group style="position:absolute;left:11347;top:2051;width:233;height:2" coordorigin="11347,2051" coordsize="233,2">
              <v:shape style="position:absolute;left:11347;top:2051;width:233;height:2" coordorigin="11347,2051" coordsize="233,0" path="m11347,2051l11580,2051e" filled="f" stroked="t" strokeweight=".47597pt" strokecolor="#4B4B4B">
                <v:path arrowok="t"/>
              </v:shape>
            </v:group>
            <v:group style="position:absolute;left:466;top:2292;width:3003;height:2" coordorigin="466,2292" coordsize="3003,2">
              <v:shape style="position:absolute;left:466;top:2292;width:3003;height:2" coordorigin="466,2292" coordsize="3003,0" path="m466,2292l3470,2292e" filled="f" stroked="t" strokeweight=".713954pt" strokecolor="#646464">
                <v:path arrowok="t"/>
              </v:shape>
            </v:group>
            <v:group style="position:absolute;left:3351;top:2295;width:2199;height:2" coordorigin="3351,2295" coordsize="2199,2">
              <v:shape style="position:absolute;left:3351;top:2295;width:2199;height:2" coordorigin="3351,2295" coordsize="2199,0" path="m3351,2295l5550,2295e" filled="f" stroked="t" strokeweight=".713954pt" strokecolor="#575757">
                <v:path arrowok="t"/>
              </v:shape>
            </v:group>
            <v:group style="position:absolute;left:5493;top:2295;width:309;height:2" coordorigin="5493,2295" coordsize="309,2">
              <v:shape style="position:absolute;left:5493;top:2295;width:309;height:2" coordorigin="5493,2295" coordsize="309,0" path="m5493,2295l5802,2295e" filled="f" stroked="t" strokeweight=".47597pt" strokecolor="#2F2F2F">
                <v:path arrowok="t"/>
              </v:shape>
            </v:group>
            <v:group style="position:absolute;left:5745;top:2295;width:2094;height:2" coordorigin="5745,2295" coordsize="2094,2">
              <v:shape style="position:absolute;left:5745;top:2295;width:2094;height:2" coordorigin="5745,2295" coordsize="2094,0" path="m5745,2295l7839,2295e" filled="f" stroked="t" strokeweight=".47597pt" strokecolor="#545454">
                <v:path arrowok="t"/>
              </v:shape>
            </v:group>
            <v:group style="position:absolute;left:7782;top:2295;width:2404;height:2" coordorigin="7782,2295" coordsize="2404,2">
              <v:shape style="position:absolute;left:7782;top:2295;width:2404;height:2" coordorigin="7782,2295" coordsize="2404,0" path="m7782,2295l10186,2295e" filled="f" stroked="t" strokeweight=".713954pt" strokecolor="#606060">
                <v:path arrowok="t"/>
              </v:shape>
            </v:group>
            <v:group style="position:absolute;left:10129;top:2295;width:362;height:2" coordorigin="10129,2295" coordsize="362,2">
              <v:shape style="position:absolute;left:10129;top:2295;width:362;height:2" coordorigin="10129,2295" coordsize="362,0" path="m10129,2295l10490,2295e" filled="f" stroked="t" strokeweight=".47597pt" strokecolor="#575757">
                <v:path arrowok="t"/>
              </v:shape>
            </v:group>
            <v:group style="position:absolute;left:10433;top:2295;width:376;height:2" coordorigin="10433,2295" coordsize="376,2">
              <v:shape style="position:absolute;left:10433;top:2295;width:376;height:2" coordorigin="10433,2295" coordsize="376,0" path="m10433,2295l10809,2295e" filled="f" stroked="t" strokeweight=".47597pt" strokecolor="#444444">
                <v:path arrowok="t"/>
              </v:shape>
            </v:group>
            <v:group style="position:absolute;left:10752;top:2292;width:823;height:2" coordorigin="10752,2292" coordsize="823,2">
              <v:shape style="position:absolute;left:10752;top:2292;width:823;height:2" coordorigin="10752,2292" coordsize="823,0" path="m10752,2292l11576,2292e" filled="f" stroked="t" strokeweight=".951939pt" strokecolor="#707070">
                <v:path arrowok="t"/>
              </v:shape>
            </v:group>
            <v:group style="position:absolute;left:466;top:2536;width:10024;height:2" coordorigin="466,2536" coordsize="10024,2">
              <v:shape style="position:absolute;left:466;top:2536;width:10024;height:2" coordorigin="466,2536" coordsize="10024,0" path="m466,2536l10490,2536e" filled="f" stroked="t" strokeweight=".713954pt" strokecolor="#606060">
                <v:path arrowok="t"/>
              </v:shape>
            </v:group>
            <v:group style="position:absolute;left:10433;top:2534;width:376;height:2" coordorigin="10433,2534" coordsize="376,2">
              <v:shape style="position:absolute;left:10433;top:2534;width:376;height:2" coordorigin="10433,2534" coordsize="376,0" path="m10433,2534l10809,2534e" filled="f" stroked="t" strokeweight=".47597pt" strokecolor="#3B3B3B">
                <v:path arrowok="t"/>
              </v:shape>
            </v:group>
            <v:group style="position:absolute;left:10752;top:2534;width:823;height:2" coordorigin="10752,2534" coordsize="823,2">
              <v:shape style="position:absolute;left:10752;top:2534;width:823;height:2" coordorigin="10752,2534" coordsize="823,0" path="m10752,2534l11576,2534e" filled="f" stroked="t" strokeweight=".713954pt" strokecolor="#646464">
                <v:path arrowok="t"/>
              </v:shape>
            </v:group>
            <v:group style="position:absolute;left:7782;top:2778;width:571;height:2" coordorigin="7782,2778" coordsize="571,2">
              <v:shape style="position:absolute;left:7782;top:2778;width:571;height:2" coordorigin="7782,2778" coordsize="571,0" path="m7782,2778l8353,2778e" filled="f" stroked="t" strokeweight=".47597pt" strokecolor="#545454">
                <v:path arrowok="t"/>
              </v:shape>
            </v:group>
            <v:group style="position:absolute;left:466;top:2775;width:10733;height:2" coordorigin="466,2775" coordsize="10733,2">
              <v:shape style="position:absolute;left:466;top:2775;width:10733;height:2" coordorigin="466,2775" coordsize="10733,0" path="m466,2775l11200,2775e" filled="f" stroked="t" strokeweight=".713954pt" strokecolor="#747474">
                <v:path arrowok="t"/>
              </v:shape>
            </v:group>
            <v:group style="position:absolute;left:9396;top:2778;width:790;height:2" coordorigin="9396,2778" coordsize="790,2">
              <v:shape style="position:absolute;left:9396;top:2778;width:790;height:2" coordorigin="9396,2778" coordsize="790,0" path="m9396,2778l10186,2778e" filled="f" stroked="t" strokeweight=".47597pt" strokecolor="#5B5B5B">
                <v:path arrowok="t"/>
              </v:shape>
            </v:group>
            <v:group style="position:absolute;left:11142;top:2778;width:438;height:2" coordorigin="11142,2778" coordsize="438,2">
              <v:shape style="position:absolute;left:11142;top:2778;width:438;height:2" coordorigin="11142,2778" coordsize="438,0" path="m11142,2778l11580,2778e" filled="f" stroked="t" strokeweight=".47597pt" strokecolor="#545454">
                <v:path arrowok="t"/>
              </v:shape>
            </v:group>
            <v:group style="position:absolute;left:11568;top:2491;width:2;height:555" coordorigin="11568,2491" coordsize="2,555">
              <v:shape style="position:absolute;left:11568;top:2491;width:2;height:555" coordorigin="11568,2491" coordsize="0,555" path="m11568,3045l11568,2491e" filled="f" stroked="t" strokeweight=".47597pt" strokecolor="#4F4F4F">
                <v:path arrowok="t"/>
              </v:shape>
            </v:group>
            <v:group style="position:absolute;left:462;top:3019;width:11095;height:2" coordorigin="462,3019" coordsize="11095,2">
              <v:shape style="position:absolute;left:462;top:3019;width:11095;height:2" coordorigin="462,3019" coordsize="11095,0" path="m462,3019l11557,3019e" filled="f" stroked="t" strokeweight=".713954pt" strokecolor="#747474">
                <v:path arrowok="t"/>
              </v:shape>
            </v:group>
            <v:group style="position:absolute;left:6835;top:3022;width:647;height:2" coordorigin="6835,3022" coordsize="647,2">
              <v:shape style="position:absolute;left:6835;top:3022;width:647;height:2" coordorigin="6835,3022" coordsize="647,0" path="m6835,3022l7482,3022e" filled="f" stroked="t" strokeweight=".47597pt" strokecolor="#545454">
                <v:path arrowok="t"/>
              </v:shape>
            </v:group>
            <v:group style="position:absolute;left:8296;top:3017;width:300;height:2" coordorigin="8296,3017" coordsize="300,2">
              <v:shape style="position:absolute;left:8296;top:3017;width:300;height:2" coordorigin="8296,3017" coordsize="300,0" path="m8296,3017l8596,3017e" filled="f" stroked="t" strokeweight=".47597pt" strokecolor="#646464">
                <v:path arrowok="t"/>
              </v:shape>
            </v:group>
            <v:group style="position:absolute;left:11142;top:3017;width:438;height:2" coordorigin="11142,3017" coordsize="438,2">
              <v:shape style="position:absolute;left:11142;top:3017;width:438;height:2" coordorigin="11142,3017" coordsize="438,0" path="m11142,3017l11580,3017e" filled="f" stroked="t" strokeweight=".47597pt" strokecolor="#575757">
                <v:path arrowok="t"/>
              </v:shape>
            </v:group>
            <v:group style="position:absolute;left:471;top:3263;width:1314;height:2" coordorigin="471,3263" coordsize="1314,2">
              <v:shape style="position:absolute;left:471;top:3263;width:1314;height:2" coordorigin="471,3263" coordsize="1314,0" path="m471,3263l1785,3263e" filled="f" stroked="t" strokeweight=".47597pt" strokecolor="#3F3F3F">
                <v:path arrowok="t"/>
              </v:shape>
            </v:group>
            <v:group style="position:absolute;left:471;top:521;width:2;height:6416" coordorigin="471,521" coordsize="2,6416">
              <v:shape style="position:absolute;left:471;top:521;width:2;height:6416" coordorigin="471,521" coordsize="0,6416" path="m471,6937l471,521e" filled="f" stroked="t" strokeweight=".713954pt" strokecolor="#5B5B5B">
                <v:path arrowok="t"/>
              </v:shape>
            </v:group>
            <v:group style="position:absolute;left:1728;top:3263;width:9853;height:2" coordorigin="1728,3263" coordsize="9853,2">
              <v:shape style="position:absolute;left:1728;top:3263;width:9853;height:2" coordorigin="1728,3263" coordsize="9853,0" path="m1728,3263l11580,3263e" filled="f" stroked="t" strokeweight=".713954pt" strokecolor="#5B5B5B">
                <v:path arrowok="t"/>
              </v:shape>
            </v:group>
            <v:group style="position:absolute;left:3936;top:3256;width:2;height:507" coordorigin="3936,3256" coordsize="2,507">
              <v:shape style="position:absolute;left:3936;top:3256;width:2;height:507" coordorigin="3936,3256" coordsize="0,507" path="m3936,3763l3936,3256e" filled="f" stroked="t" strokeweight=".951939pt" strokecolor="#4B4B4B">
                <v:path arrowok="t"/>
              </v:shape>
            </v:group>
            <v:group style="position:absolute;left:7049;top:3256;width:2;height:492" coordorigin="7049,3256" coordsize="2,492">
              <v:shape style="position:absolute;left:7049;top:3256;width:2;height:492" coordorigin="7049,3256" coordsize="0,492" path="m7049,3748l7049,3256e" filled="f" stroked="t" strokeweight=".951939pt" strokecolor="#575757">
                <v:path arrowok="t"/>
              </v:shape>
            </v:group>
            <v:group style="position:absolute;left:7040;top:3497;width:1947;height:2" coordorigin="7040,3497" coordsize="1947,2">
              <v:shape style="position:absolute;left:7040;top:3497;width:1947;height:2" coordorigin="7040,3497" coordsize="1947,0" path="m7040,3497l8986,3497e" filled="f" stroked="t" strokeweight=".951939pt" strokecolor="#484848">
                <v:path arrowok="t"/>
              </v:shape>
            </v:group>
            <v:group style="position:absolute;left:9224;top:3509;width:2151;height:2" coordorigin="9224,3509" coordsize="2151,2">
              <v:shape style="position:absolute;left:9224;top:3509;width:2151;height:2" coordorigin="9224,3509" coordsize="2151,0" path="m9224,3509l11376,3509e" filled="f" stroked="t" strokeweight=".237985pt" strokecolor="#000000">
                <v:path arrowok="t"/>
              </v:shape>
            </v:group>
            <v:group style="position:absolute;left:11376;top:3509;width:195;height:2" coordorigin="11376,3509" coordsize="195,2">
              <v:shape style="position:absolute;left:11376;top:3509;width:195;height:2" coordorigin="11376,3509" coordsize="195,0" path="m11376,3509l11571,3509e" filled="f" stroked="t" strokeweight=".237985pt" strokecolor="#646464">
                <v:path arrowok="t"/>
              </v:shape>
            </v:group>
            <v:group style="position:absolute;left:3932;top:3715;width:1956;height:2" coordorigin="3932,3715" coordsize="1956,2">
              <v:shape style="position:absolute;left:3932;top:3715;width:1956;height:2" coordorigin="3932,3715" coordsize="1956,0" path="m3932,3715l5888,3715e" filled="f" stroked="t" strokeweight=".713954pt" strokecolor="#5B5B5B">
                <v:path arrowok="t"/>
              </v:shape>
            </v:group>
            <v:group style="position:absolute;left:466;top:4028;width:1318;height:2" coordorigin="466,4028" coordsize="1318,2">
              <v:shape style="position:absolute;left:466;top:4028;width:1318;height:2" coordorigin="466,4028" coordsize="1318,0" path="m466,4028l1785,4028e" filled="f" stroked="t" strokeweight=".47597pt" strokecolor="#3B3B3B">
                <v:path arrowok="t"/>
              </v:shape>
            </v:group>
            <v:group style="position:absolute;left:495;top:4030;width:2537;height:2" coordorigin="495,4030" coordsize="2537,2">
              <v:shape style="position:absolute;left:495;top:4030;width:2537;height:2" coordorigin="495,4030" coordsize="2537,0" path="m495,4030l3032,4030e" filled="f" stroked="t" strokeweight=".713954pt" strokecolor="#545454">
                <v:path arrowok="t"/>
              </v:shape>
            </v:group>
            <v:group style="position:absolute;left:2975;top:4030;width:433;height:2" coordorigin="2975,4030" coordsize="433,2">
              <v:shape style="position:absolute;left:2975;top:4030;width:433;height:2" coordorigin="2975,4030" coordsize="433,0" path="m2975,4030l3408,4030e" filled="f" stroked="t" strokeweight=".47597pt" strokecolor="#2F2F2F">
                <v:path arrowok="t"/>
              </v:shape>
            </v:group>
            <v:group style="position:absolute;left:3936;top:3256;width:2;height:784" coordorigin="3936,3256" coordsize="2,784">
              <v:shape style="position:absolute;left:3936;top:3256;width:2;height:784" coordorigin="3936,3256" coordsize="0,784" path="m3936,4040l3936,3256e" filled="f" stroked="t" strokeweight=".713954pt" strokecolor="#484848">
                <v:path arrowok="t"/>
              </v:shape>
            </v:group>
            <v:group style="position:absolute;left:3351;top:4026;width:1347;height:2" coordorigin="3351,4026" coordsize="1347,2">
              <v:shape style="position:absolute;left:3351;top:4026;width:1347;height:2" coordorigin="3351,4026" coordsize="1347,0" path="m3351,4026l4698,4026e" filled="f" stroked="t" strokeweight=".951939pt" strokecolor="#484848">
                <v:path arrowok="t"/>
              </v:shape>
            </v:group>
            <v:group style="position:absolute;left:4641;top:4026;width:386;height:2" coordorigin="4641,4026" coordsize="386,2">
              <v:shape style="position:absolute;left:4641;top:4026;width:386;height:2" coordorigin="4641,4026" coordsize="386,0" path="m4641,4026l5026,4026e" filled="f" stroked="t" strokeweight=".951939pt" strokecolor="#282828">
                <v:path arrowok="t"/>
              </v:shape>
            </v:group>
            <v:group style="position:absolute;left:4969;top:4026;width:1104;height:2" coordorigin="4969,4026" coordsize="1104,2">
              <v:shape style="position:absolute;left:4969;top:4026;width:1104;height:2" coordorigin="4969,4026" coordsize="1104,0" path="m4969,4026l6073,4026e" filled="f" stroked="t" strokeweight="1.189924pt" strokecolor="#484848">
                <v:path arrowok="t"/>
              </v:shape>
            </v:group>
            <v:group style="position:absolute;left:5745;top:4028;width:1147;height:2" coordorigin="5745,4028" coordsize="1147,2">
              <v:shape style="position:absolute;left:5745;top:4028;width:1147;height:2" coordorigin="5745,4028" coordsize="1147,0" path="m5745,4028l6892,4028e" filled="f" stroked="t" strokeweight=".47597pt" strokecolor="#484848">
                <v:path arrowok="t"/>
              </v:shape>
            </v:group>
            <v:group style="position:absolute;left:7049;top:3691;width:2;height:349" coordorigin="7049,3691" coordsize="2,349">
              <v:shape style="position:absolute;left:7049;top:3691;width:2;height:349" coordorigin="7049,3691" coordsize="0,349" path="m7049,4040l7049,3691e" filled="f" stroked="t" strokeweight=".47597pt" strokecolor="#3B3B3B">
                <v:path arrowok="t"/>
              </v:shape>
            </v:group>
            <v:group style="position:absolute;left:6835;top:4028;width:4741;height:2" coordorigin="6835,4028" coordsize="4741,2">
              <v:shape style="position:absolute;left:6835;top:4028;width:4741;height:2" coordorigin="6835,4028" coordsize="4741,0" path="m6835,4028l11576,4028e" filled="f" stroked="t" strokeweight=".713954pt" strokecolor="#606060">
                <v:path arrowok="t"/>
              </v:shape>
            </v:group>
            <v:group style="position:absolute;left:466;top:4308;width:4231;height:2" coordorigin="466,4308" coordsize="4231,2">
              <v:shape style="position:absolute;left:466;top:4308;width:4231;height:2" coordorigin="466,4308" coordsize="4231,0" path="m466,4308l4698,4308e" filled="f" stroked="t" strokeweight=".713954pt" strokecolor="#5B5B5B">
                <v:path arrowok="t"/>
              </v:shape>
            </v:group>
            <v:group style="position:absolute;left:4641;top:4308;width:386;height:2" coordorigin="4641,4308" coordsize="386,2">
              <v:shape style="position:absolute;left:4641;top:4308;width:386;height:2" coordorigin="4641,4308" coordsize="386,0" path="m4641,4308l5026,4308e" filled="f" stroked="t" strokeweight=".47597pt" strokecolor="#343434">
                <v:path arrowok="t"/>
              </v:shape>
            </v:group>
            <v:group style="position:absolute;left:4969;top:4308;width:4484;height:2" coordorigin="4969,4308" coordsize="4484,2">
              <v:shape style="position:absolute;left:4969;top:4308;width:4484;height:2" coordorigin="4969,4308" coordsize="4484,0" path="m4969,4308l9453,4308e" filled="f" stroked="t" strokeweight=".713954pt" strokecolor="#5B5B5B">
                <v:path arrowok="t"/>
              </v:shape>
            </v:group>
            <v:group style="position:absolute;left:9396;top:4308;width:790;height:2" coordorigin="9396,4308" coordsize="790,2">
              <v:shape style="position:absolute;left:9396;top:4308;width:790;height:2" coordorigin="9396,4308" coordsize="790,0" path="m9396,4308l10186,4308e" filled="f" stroked="t" strokeweight=".47597pt" strokecolor="#4F4F4F">
                <v:path arrowok="t"/>
              </v:shape>
            </v:group>
            <v:group style="position:absolute;left:9938;top:4308;width:666;height:2" coordorigin="9938,4308" coordsize="666,2">
              <v:shape style="position:absolute;left:9938;top:4308;width:666;height:2" coordorigin="9938,4308" coordsize="666,0" path="m9938,4308l10605,4308e" filled="f" stroked="t" strokeweight=".951939pt" strokecolor="#707070">
                <v:path arrowok="t"/>
              </v:shape>
            </v:group>
            <v:group style="position:absolute;left:10433;top:4308;width:766;height:2" coordorigin="10433,4308" coordsize="766,2">
              <v:shape style="position:absolute;left:10433;top:4308;width:766;height:2" coordorigin="10433,4308" coordsize="766,0" path="m10433,4308l11200,4308e" filled="f" stroked="t" strokeweight=".713954pt" strokecolor="#545454">
                <v:path arrowok="t"/>
              </v:shape>
            </v:group>
            <v:group style="position:absolute;left:11142;top:4308;width:262;height:2" coordorigin="11142,4308" coordsize="262,2">
              <v:shape style="position:absolute;left:11142;top:4308;width:262;height:2" coordorigin="11142,4308" coordsize="262,0" path="m11142,4308l11404,4308e" filled="f" stroked="t" strokeweight=".47597pt" strokecolor="#383838">
                <v:path arrowok="t"/>
              </v:shape>
            </v:group>
            <v:group style="position:absolute;left:11347;top:4303;width:228;height:2" coordorigin="11347,4303" coordsize="228,2">
              <v:shape style="position:absolute;left:11347;top:4303;width:228;height:2" coordorigin="11347,4303" coordsize="228,0" path="m11347,4303l11576,4303e" filled="f" stroked="t" strokeweight=".713954pt" strokecolor="#4F4F4F">
                <v:path arrowok="t"/>
              </v:shape>
            </v:group>
            <v:group style="position:absolute;left:11571;top:3982;width:2;height:349" coordorigin="11571,3982" coordsize="2,349">
              <v:shape style="position:absolute;left:11571;top:3982;width:2;height:349" coordorigin="11571,3982" coordsize="0,349" path="m11571,4332l11571,3982e" filled="f" stroked="t" strokeweight=".47597pt" strokecolor="#3F3F3F">
                <v:path arrowok="t"/>
              </v:shape>
            </v:group>
            <v:group style="position:absolute;left:2442;top:4551;width:4450;height:2" coordorigin="2442,4551" coordsize="4450,2">
              <v:shape style="position:absolute;left:2442;top:4551;width:4450;height:2" coordorigin="2442,4551" coordsize="4450,0" path="m2442,4551l6892,4551e" filled="f" stroked="t" strokeweight=".713954pt" strokecolor="#606060">
                <v:path arrowok="t"/>
              </v:shape>
            </v:group>
            <v:group style="position:absolute;left:6835;top:4551;width:233;height:2" coordorigin="6835,4551" coordsize="233,2">
              <v:shape style="position:absolute;left:6835;top:4551;width:233;height:2" coordorigin="6835,4551" coordsize="233,0" path="m6835,4551l7068,4551e" filled="f" stroked="t" strokeweight=".47597pt" strokecolor="#4F4F4F">
                <v:path arrowok="t"/>
              </v:shape>
            </v:group>
            <v:group style="position:absolute;left:7011;top:4551;width:471;height:2" coordorigin="7011,4551" coordsize="471,2">
              <v:shape style="position:absolute;left:7011;top:4551;width:471;height:2" coordorigin="7011,4551" coordsize="471,0" path="m7011,4551l7482,4551e" filled="f" stroked="t" strokeweight=".47597pt" strokecolor="#343434">
                <v:path arrowok="t"/>
              </v:shape>
            </v:group>
            <v:group style="position:absolute;left:7425;top:4551;width:1171;height:2" coordorigin="7425,4551" coordsize="1171,2">
              <v:shape style="position:absolute;left:7425;top:4551;width:1171;height:2" coordorigin="7425,4551" coordsize="1171,0" path="m7425,4551l8596,4551e" filled="f" stroked="t" strokeweight=".713954pt" strokecolor="#606060">
                <v:path arrowok="t"/>
              </v:shape>
            </v:group>
            <v:group style="position:absolute;left:8539;top:4551;width:714;height:2" coordorigin="8539,4551" coordsize="714,2">
              <v:shape style="position:absolute;left:8539;top:4551;width:714;height:2" coordorigin="8539,4551" coordsize="714,0" path="m8539,4551l9253,4551e" filled="f" stroked="t" strokeweight=".47597pt" strokecolor="#484848">
                <v:path arrowok="t"/>
              </v:shape>
            </v:group>
            <v:group style="position:absolute;left:9058;top:4549;width:1128;height:2" coordorigin="9058,4549" coordsize="1128,2">
              <v:shape style="position:absolute;left:9058;top:4549;width:1128;height:2" coordorigin="9058,4549" coordsize="1128,0" path="m9058,4549l10186,4549e" filled="f" stroked="t" strokeweight=".713954pt" strokecolor="#676767">
                <v:path arrowok="t"/>
              </v:shape>
            </v:group>
            <v:group style="position:absolute;left:10129;top:4551;width:362;height:2" coordorigin="10129,4551" coordsize="362,2">
              <v:shape style="position:absolute;left:10129;top:4551;width:362;height:2" coordorigin="10129,4551" coordsize="362,0" path="m10129,4551l10490,4551e" filled="f" stroked="t" strokeweight=".47597pt" strokecolor="#444444">
                <v:path arrowok="t"/>
              </v:shape>
            </v:group>
            <v:group style="position:absolute;left:10433;top:4549;width:838;height:2" coordorigin="10433,4549" coordsize="838,2">
              <v:shape style="position:absolute;left:10433;top:4549;width:838;height:2" coordorigin="10433,4549" coordsize="838,0" path="m10433,4549l11271,4549e" filled="f" stroked="t" strokeweight=".951939pt" strokecolor="#6B6B6B">
                <v:path arrowok="t"/>
              </v:shape>
            </v:group>
            <v:group style="position:absolute;left:11142;top:4551;width:262;height:2" coordorigin="11142,4551" coordsize="262,2">
              <v:shape style="position:absolute;left:11142;top:4551;width:262;height:2" coordorigin="11142,4551" coordsize="262,0" path="m11142,4551l11404,4551e" filled="f" stroked="t" strokeweight=".713954pt" strokecolor="#575757">
                <v:path arrowok="t"/>
              </v:shape>
            </v:group>
            <v:group style="position:absolute;left:11347;top:4547;width:238;height:2" coordorigin="11347,4547" coordsize="238,2">
              <v:shape style="position:absolute;left:11347;top:4547;width:238;height:2" coordorigin="11347,4547" coordsize="238,0" path="m11347,4547l11585,4547e" filled="f" stroked="t" strokeweight=".47597pt" strokecolor="#3F3F3F">
                <v:path arrowok="t"/>
              </v:shape>
            </v:group>
            <v:group style="position:absolute;left:5007;top:4542;width:2;height:273" coordorigin="5007,4542" coordsize="2,273">
              <v:shape style="position:absolute;left:5007;top:4542;width:2;height:273" coordorigin="5007,4542" coordsize="0,273" path="m5007,4814l5007,4542e" filled="f" stroked="t" strokeweight=".713954pt" strokecolor="#545454">
                <v:path arrowok="t"/>
              </v:shape>
            </v:group>
            <v:group style="position:absolute;left:5002;top:5034;width:2884;height:2" coordorigin="5002,5034" coordsize="2884,2">
              <v:shape style="position:absolute;left:5002;top:5034;width:2884;height:2" coordorigin="5002,5034" coordsize="2884,0" path="m5002,5034l7887,5034e" filled="f" stroked="t" strokeweight=".713954pt" strokecolor="#646464">
                <v:path arrowok="t"/>
              </v:shape>
            </v:group>
            <v:group style="position:absolute;left:7811;top:4532;width:2;height:497" coordorigin="7811,4532" coordsize="2,497">
              <v:shape style="position:absolute;left:7811;top:4532;width:2;height:497" coordorigin="7811,4532" coordsize="0,497" path="m7811,5030l7811,4532e" filled="f" stroked="t" strokeweight=".237985pt" strokecolor="#6B6B6B">
                <v:path arrowok="t"/>
              </v:shape>
            </v:group>
            <v:group style="position:absolute;left:5007;top:4757;width:2;height:540" coordorigin="5007,4757" coordsize="2,540">
              <v:shape style="position:absolute;left:5007;top:4757;width:2;height:540" coordorigin="5007,4757" coordsize="0,540" path="m5007,5297l5007,4757e" filled="f" stroked="t" strokeweight=".47597pt" strokecolor="#343434">
                <v:path arrowok="t"/>
              </v:shape>
            </v:group>
            <v:group style="position:absolute;left:7782;top:5034;width:814;height:2" coordorigin="7782,5034" coordsize="814,2">
              <v:shape style="position:absolute;left:7782;top:5034;width:814;height:2" coordorigin="7782,5034" coordsize="814,0" path="m7782,5034l8596,5034e" filled="f" stroked="t" strokeweight=".47597pt" strokecolor="#444444">
                <v:path arrowok="t"/>
              </v:shape>
            </v:group>
            <v:group style="position:absolute;left:8539;top:5034;width:914;height:2" coordorigin="8539,5034" coordsize="914,2">
              <v:shape style="position:absolute;left:8539;top:5034;width:914;height:2" coordorigin="8539,5034" coordsize="914,0" path="m8539,5034l9453,5034e" filled="f" stroked="t" strokeweight=".951939pt" strokecolor="#676767">
                <v:path arrowok="t"/>
              </v:shape>
            </v:group>
            <v:group style="position:absolute;left:9396;top:5034;width:790;height:2" coordorigin="9396,5034" coordsize="790,2">
              <v:shape style="position:absolute;left:9396;top:5034;width:790;height:2" coordorigin="9396,5034" coordsize="790,0" path="m9396,5034l10186,5034e" filled="f" stroked="t" strokeweight=".47597pt" strokecolor="#484848">
                <v:path arrowok="t"/>
              </v:shape>
            </v:group>
            <v:group style="position:absolute;left:10110;top:5034;width:1090;height:2" coordorigin="10110,5034" coordsize="1090,2">
              <v:shape style="position:absolute;left:10110;top:5034;width:1090;height:2" coordorigin="10110,5034" coordsize="1090,0" path="m10110,5034l11200,5034e" filled="f" stroked="t" strokeweight=".951939pt" strokecolor="#676767">
                <v:path arrowok="t"/>
              </v:shape>
            </v:group>
            <v:group style="position:absolute;left:11142;top:5034;width:438;height:2" coordorigin="11142,5034" coordsize="438,2">
              <v:shape style="position:absolute;left:11142;top:5034;width:438;height:2" coordorigin="11142,5034" coordsize="438,0" path="m11142,5034l11580,5034e" filled="f" stroked="t" strokeweight=".47597pt" strokecolor="#3B3B3B">
                <v:path arrowok="t"/>
              </v:shape>
            </v:group>
            <v:group style="position:absolute;left:5002;top:5278;width:4450;height:2" coordorigin="5002,5278" coordsize="4450,2">
              <v:shape style="position:absolute;left:5002;top:5278;width:4450;height:2" coordorigin="5002,5278" coordsize="4450,0" path="m5002,5278l9453,5278e" filled="f" stroked="t" strokeweight=".713954pt" strokecolor="#575757">
                <v:path arrowok="t"/>
              </v:shape>
            </v:group>
            <v:group style="position:absolute;left:9348;top:5281;width:1142;height:2" coordorigin="9348,5281" coordsize="1142,2">
              <v:shape style="position:absolute;left:9348;top:5281;width:1142;height:2" coordorigin="9348,5281" coordsize="1142,0" path="m9348,5281l10490,5281e" filled="f" stroked="t" strokeweight=".951939pt" strokecolor="#6B6B6B">
                <v:path arrowok="t"/>
              </v:shape>
            </v:group>
            <v:group style="position:absolute;left:10433;top:5278;width:376;height:2" coordorigin="10433,5278" coordsize="376,2">
              <v:shape style="position:absolute;left:10433;top:5278;width:376;height:2" coordorigin="10433,5278" coordsize="376,0" path="m10433,5278l10809,5278e" filled="f" stroked="t" strokeweight=".47597pt" strokecolor="#3F3F3F">
                <v:path arrowok="t"/>
              </v:shape>
            </v:group>
            <v:group style="position:absolute;left:10752;top:5278;width:828;height:2" coordorigin="10752,5278" coordsize="828,2">
              <v:shape style="position:absolute;left:10752;top:5278;width:828;height:2" coordorigin="10752,5278" coordsize="828,0" path="m10752,5278l11580,5278e" filled="f" stroked="t" strokeweight=".713954pt" strokecolor="#646464">
                <v:path arrowok="t"/>
              </v:shape>
            </v:group>
            <v:group style="position:absolute;left:5007;top:5240;width:2;height:1066" coordorigin="5007,5240" coordsize="2,1066">
              <v:shape style="position:absolute;left:5007;top:5240;width:2;height:1066" coordorigin="5007,5240" coordsize="0,1066" path="m5007,6306l5007,5240e" filled="f" stroked="t" strokeweight=".951939pt" strokecolor="#646464">
                <v:path arrowok="t"/>
              </v:shape>
            </v:group>
            <v:group style="position:absolute;left:4998;top:5520;width:6583;height:2" coordorigin="4998,5520" coordsize="6583,2">
              <v:shape style="position:absolute;left:4998;top:5520;width:6583;height:2" coordorigin="4998,5520" coordsize="6583,0" path="m4998,5520l11580,5520e" filled="f" stroked="t" strokeweight=".713954pt" strokecolor="#606060">
                <v:path arrowok="t"/>
              </v:shape>
            </v:group>
            <v:group style="position:absolute;left:2454;top:4021;width:2;height:12273" coordorigin="2454,4021" coordsize="2,12273">
              <v:shape style="position:absolute;left:2454;top:4021;width:2;height:12273" coordorigin="2454,4021" coordsize="0,12273" path="m2454,16293l2454,4021e" filled="f" stroked="t" strokeweight=".47597pt" strokecolor="#4B4B4B">
                <v:path arrowok="t"/>
              </v:shape>
            </v:group>
            <v:group style="position:absolute;left:2446;top:5761;width:585;height:2" coordorigin="2446,5761" coordsize="585,2">
              <v:shape style="position:absolute;left:2446;top:5761;width:585;height:2" coordorigin="2446,5761" coordsize="585,0" path="m2446,5761l3032,5761e" filled="f" stroked="t" strokeweight=".713954pt" strokecolor="#5B5B5B">
                <v:path arrowok="t"/>
              </v:shape>
            </v:group>
            <v:group style="position:absolute;left:2975;top:5761;width:433;height:2" coordorigin="2975,5761" coordsize="433,2">
              <v:shape style="position:absolute;left:2975;top:5761;width:433;height:2" coordorigin="2975,5761" coordsize="433,0" path="m2975,5761l3408,5761e" filled="f" stroked="t" strokeweight=".47597pt" strokecolor="#343434">
                <v:path arrowok="t"/>
              </v:shape>
            </v:group>
            <v:group style="position:absolute;left:3351;top:5761;width:347;height:2" coordorigin="3351,5761" coordsize="347,2">
              <v:shape style="position:absolute;left:3351;top:5761;width:347;height:2" coordorigin="3351,5761" coordsize="347,0" path="m3351,5761l3698,5761e" filled="f" stroked="t" strokeweight=".47597pt" strokecolor="#484848">
                <v:path arrowok="t"/>
              </v:shape>
            </v:group>
            <v:group style="position:absolute;left:3641;top:5763;width:4712;height:2" coordorigin="3641,5763" coordsize="4712,2">
              <v:shape style="position:absolute;left:3641;top:5763;width:4712;height:2" coordorigin="3641,5763" coordsize="4712,0" path="m3641,5763l8353,5763e" filled="f" stroked="t" strokeweight=".713954pt" strokecolor="#606060">
                <v:path arrowok="t"/>
              </v:shape>
            </v:group>
            <v:group style="position:absolute;left:8296;top:5761;width:300;height:2" coordorigin="8296,5761" coordsize="300,2">
              <v:shape style="position:absolute;left:8296;top:5761;width:300;height:2" coordorigin="8296,5761" coordsize="300,0" path="m8296,5761l8596,5761e" filled="f" stroked="t" strokeweight=".47597pt" strokecolor="#484848">
                <v:path arrowok="t"/>
              </v:shape>
            </v:group>
            <v:group style="position:absolute;left:8539;top:5763;width:1951;height:2" coordorigin="8539,5763" coordsize="1951,2">
              <v:shape style="position:absolute;left:8539;top:5763;width:1951;height:2" coordorigin="8539,5763" coordsize="1951,0" path="m8539,5763l10490,5763e" filled="f" stroked="t" strokeweight=".713954pt" strokecolor="#5B5B5B">
                <v:path arrowok="t"/>
              </v:shape>
            </v:group>
            <v:group style="position:absolute;left:10433;top:5761;width:766;height:2" coordorigin="10433,5761" coordsize="766,2">
              <v:shape style="position:absolute;left:10433;top:5761;width:766;height:2" coordorigin="10433,5761" coordsize="766,0" path="m10433,5761l11200,5761e" filled="f" stroked="t" strokeweight=".951939pt" strokecolor="#707070">
                <v:path arrowok="t"/>
              </v:shape>
            </v:group>
            <v:group style="position:absolute;left:11142;top:5761;width:438;height:2" coordorigin="11142,5761" coordsize="438,2">
              <v:shape style="position:absolute;left:11142;top:5761;width:438;height:2" coordorigin="11142,5761" coordsize="438,0" path="m11142,5761l11580,5761e" filled="f" stroked="t" strokeweight=".47597pt" strokecolor="#383838">
                <v:path arrowok="t"/>
              </v:shape>
            </v:group>
            <v:group style="position:absolute;left:457;top:6002;width:8139;height:2" coordorigin="457,6002" coordsize="8139,2">
              <v:shape style="position:absolute;left:457;top:6002;width:8139;height:2" coordorigin="457,6002" coordsize="8139,0" path="m457,6002l8596,6002e" filled="f" stroked="t" strokeweight=".713954pt" strokecolor="#5B5B5B">
                <v:path arrowok="t"/>
              </v:shape>
            </v:group>
            <v:group style="position:absolute;left:8539;top:6005;width:714;height:2" coordorigin="8539,6005" coordsize="714,2">
              <v:shape style="position:absolute;left:8539;top:6005;width:714;height:2" coordorigin="8539,6005" coordsize="714,0" path="m8539,6005l9253,6005e" filled="f" stroked="t" strokeweight=".47597pt" strokecolor="#444444">
                <v:path arrowok="t"/>
              </v:shape>
            </v:group>
            <v:group style="position:absolute;left:9124;top:6002;width:1061;height:2" coordorigin="9124,6002" coordsize="1061,2">
              <v:shape style="position:absolute;left:9124;top:6002;width:1061;height:2" coordorigin="9124,6002" coordsize="1061,0" path="m9124,6002l10186,6002e" filled="f" stroked="t" strokeweight=".951939pt" strokecolor="#676767">
                <v:path arrowok="t"/>
              </v:shape>
            </v:group>
            <v:group style="position:absolute;left:10129;top:6005;width:362;height:2" coordorigin="10129,6005" coordsize="362,2">
              <v:shape style="position:absolute;left:10129;top:6005;width:362;height:2" coordorigin="10129,6005" coordsize="362,0" path="m10129,6005l10490,6005e" filled="f" stroked="t" strokeweight=".47597pt" strokecolor="#444444">
                <v:path arrowok="t"/>
              </v:shape>
            </v:group>
            <v:group style="position:absolute;left:10433;top:6000;width:376;height:2" coordorigin="10433,6000" coordsize="376,2">
              <v:shape style="position:absolute;left:10433;top:6000;width:376;height:2" coordorigin="10433,6000" coordsize="376,0" path="m10433,6000l10809,6000e" filled="f" stroked="t" strokeweight=".713954pt" strokecolor="#5B5B5B">
                <v:path arrowok="t"/>
              </v:shape>
            </v:group>
            <v:group style="position:absolute;left:10576;top:6002;width:695;height:2" coordorigin="10576,6002" coordsize="695,2">
              <v:shape style="position:absolute;left:10576;top:6002;width:695;height:2" coordorigin="10576,6002" coordsize="695,0" path="m10576,6002l11271,6002e" filled="f" stroked="t" strokeweight=".951939pt" strokecolor="#707070">
                <v:path arrowok="t"/>
              </v:shape>
            </v:group>
            <v:group style="position:absolute;left:11142;top:6005;width:262;height:2" coordorigin="11142,6005" coordsize="262,2">
              <v:shape style="position:absolute;left:11142;top:6005;width:262;height:2" coordorigin="11142,6005" coordsize="262,0" path="m11142,6005l11404,6005e" filled="f" stroked="t" strokeweight=".713954pt" strokecolor="#5B5B5B">
                <v:path arrowok="t"/>
              </v:shape>
            </v:group>
            <v:group style="position:absolute;left:11347;top:6000;width:238;height:2" coordorigin="11347,6000" coordsize="238,2">
              <v:shape style="position:absolute;left:11347;top:6000;width:238;height:2" coordorigin="11347,6000" coordsize="238,0" path="m11347,6000l11585,6000e" filled="f" stroked="t" strokeweight=".47597pt" strokecolor="#3F3F3F">
                <v:path arrowok="t"/>
              </v:shape>
            </v:group>
            <v:group style="position:absolute;left:7811;top:5986;width:2;height:292" coordorigin="7811,5986" coordsize="2,292">
              <v:shape style="position:absolute;left:7811;top:5986;width:2;height:292" coordorigin="7811,5986" coordsize="0,292" path="m7811,6277l7811,5986e" filled="f" stroked="t" strokeweight=".237985pt" strokecolor="#676767">
                <v:path arrowok="t"/>
              </v:shape>
            </v:group>
            <v:group style="position:absolute;left:469;top:521;width:2;height:6732" coordorigin="469,521" coordsize="2,6732">
              <v:shape style="position:absolute;left:469;top:521;width:2;height:6732" coordorigin="469,521" coordsize="0,6732" path="m469,7253l469,521e" filled="f" stroked="t" strokeweight=".713954pt" strokecolor="#5B5B5B">
                <v:path arrowok="t"/>
              </v:shape>
            </v:group>
            <v:group style="position:absolute;left:2449;top:4021;width:2;height:12273" coordorigin="2449,4021" coordsize="2,12273">
              <v:shape style="position:absolute;left:2449;top:4021;width:2;height:12273" coordorigin="2449,4021" coordsize="0,12273" path="m2449,16293l2449,4021e" filled="f" stroked="t" strokeweight=".713954pt" strokecolor="#545454">
                <v:path arrowok="t"/>
              </v:shape>
            </v:group>
            <v:group style="position:absolute;left:2442;top:6476;width:1257;height:2" coordorigin="2442,6476" coordsize="1257,2">
              <v:shape style="position:absolute;left:2442;top:6476;width:1257;height:2" coordorigin="2442,6476" coordsize="1257,0" path="m2442,6476l3698,6476e" filled="f" stroked="t" strokeweight=".47597pt" strokecolor="#4B4B4B">
                <v:path arrowok="t"/>
              </v:shape>
            </v:group>
            <v:group style="position:absolute;left:3555;top:6478;width:1142;height:2" coordorigin="3555,6478" coordsize="1142,2">
              <v:shape style="position:absolute;left:3555;top:6478;width:1142;height:2" coordorigin="3555,6478" coordsize="1142,0" path="m3555,6478l4698,6478e" filled="f" stroked="t" strokeweight=".951939pt" strokecolor="#606060">
                <v:path arrowok="t"/>
              </v:shape>
            </v:group>
            <v:group style="position:absolute;left:4641;top:6478;width:395;height:2" coordorigin="4641,6478" coordsize="395,2">
              <v:shape style="position:absolute;left:4641;top:6478;width:395;height:2" coordorigin="4641,6478" coordsize="395,0" path="m4641,6478l5036,6478e" filled="f" stroked="t" strokeweight=".47597pt" strokecolor="#2F2F2F">
                <v:path arrowok="t"/>
              </v:shape>
            </v:group>
            <v:group style="position:absolute;left:5007;top:6249;width:2;height:473" coordorigin="5007,6249" coordsize="2,473">
              <v:shape style="position:absolute;left:5007;top:6249;width:2;height:473" coordorigin="5007,6249" coordsize="0,473" path="m5007,6722l5007,6249e" filled="f" stroked="t" strokeweight=".47597pt" strokecolor="#3B3B3B">
                <v:path arrowok="t"/>
              </v:shape>
            </v:group>
            <v:group style="position:absolute;left:4964;top:6478;width:2880;height:2" coordorigin="4964,6478" coordsize="2880,2">
              <v:shape style="position:absolute;left:4964;top:6478;width:2880;height:2" coordorigin="4964,6478" coordsize="2880,0" path="m4964,6478l7844,6478e" filled="f" stroked="t" strokeweight=".713954pt" strokecolor="#5B5B5B">
                <v:path arrowok="t"/>
              </v:shape>
            </v:group>
            <v:group style="position:absolute;left:7811;top:6277;width:2;height:201" coordorigin="7811,6277" coordsize="2,201">
              <v:shape style="position:absolute;left:7811;top:6277;width:2;height:201" coordorigin="7811,6277" coordsize="0,201" path="m7811,6478l7811,6277e" filled="f" stroked="t" strokeweight=".237985pt" strokecolor="#3B3B3B">
                <v:path arrowok="t"/>
              </v:shape>
            </v:group>
            <v:group style="position:absolute;left:7782;top:6478;width:571;height:2" coordorigin="7782,6478" coordsize="571,2">
              <v:shape style="position:absolute;left:7782;top:6478;width:571;height:2" coordorigin="7782,6478" coordsize="571,0" path="m7782,6478l8353,6478e" filled="f" stroked="t" strokeweight=".47597pt" strokecolor="#383838">
                <v:path arrowok="t"/>
              </v:shape>
            </v:group>
            <v:group style="position:absolute;left:8296;top:6478;width:300;height:2" coordorigin="8296,6478" coordsize="300,2">
              <v:shape style="position:absolute;left:8296;top:6478;width:300;height:2" coordorigin="8296,6478" coordsize="300,0" path="m8296,6478l8596,6478e" filled="f" stroked="t" strokeweight=".47597pt" strokecolor="#4B4B4B">
                <v:path arrowok="t"/>
              </v:shape>
            </v:group>
            <v:group style="position:absolute;left:8539;top:6481;width:976;height:2" coordorigin="8539,6481" coordsize="976,2">
              <v:shape style="position:absolute;left:8539;top:6481;width:976;height:2" coordorigin="8539,6481" coordsize="976,0" path="m8539,6481l9515,6481e" filled="f" stroked="t" strokeweight=".951939pt" strokecolor="#6B6B6B">
                <v:path arrowok="t"/>
              </v:shape>
            </v:group>
            <v:group style="position:absolute;left:9396;top:6478;width:790;height:2" coordorigin="9396,6478" coordsize="790,2">
              <v:shape style="position:absolute;left:9396;top:6478;width:790;height:2" coordorigin="9396,6478" coordsize="790,0" path="m9396,6478l10186,6478e" filled="f" stroked="t" strokeweight=".47597pt" strokecolor="#4B4B4B">
                <v:path arrowok="t"/>
              </v:shape>
            </v:group>
            <v:group style="position:absolute;left:10129;top:6478;width:1071;height:2" coordorigin="10129,6478" coordsize="1071,2">
              <v:shape style="position:absolute;left:10129;top:6478;width:1071;height:2" coordorigin="10129,6478" coordsize="1071,0" path="m10129,6478l11200,6478e" filled="f" stroked="t" strokeweight=".951939pt" strokecolor="#676767">
                <v:path arrowok="t"/>
              </v:shape>
            </v:group>
            <v:group style="position:absolute;left:11142;top:6478;width:438;height:2" coordorigin="11142,6478" coordsize="438,2">
              <v:shape style="position:absolute;left:11142;top:6478;width:438;height:2" coordorigin="11142,6478" coordsize="438,0" path="m11142,6478l11580,6478e" filled="f" stroked="t" strokeweight=".47597pt" strokecolor="#383838">
                <v:path arrowok="t"/>
              </v:shape>
            </v:group>
            <v:group style="position:absolute;left:2442;top:6720;width:3108;height:2" coordorigin="2442,6720" coordsize="3108,2">
              <v:shape style="position:absolute;left:2442;top:6720;width:3108;height:2" coordorigin="2442,6720" coordsize="3108,0" path="m2442,6720l5550,6720e" filled="f" stroked="t" strokeweight=".713954pt" strokecolor="#575757">
                <v:path arrowok="t"/>
              </v:shape>
            </v:group>
            <v:group style="position:absolute;left:5493;top:6722;width:309;height:2" coordorigin="5493,6722" coordsize="309,2">
              <v:shape style="position:absolute;left:5493;top:6722;width:309;height:2" coordorigin="5493,6722" coordsize="309,0" path="m5493,6722l5802,6722e" filled="f" stroked="t" strokeweight=".47597pt" strokecolor="#3F3F3F">
                <v:path arrowok="t"/>
              </v:shape>
            </v:group>
            <v:group style="position:absolute;left:5745;top:6722;width:1147;height:2" coordorigin="5745,6722" coordsize="1147,2">
              <v:shape style="position:absolute;left:5745;top:6722;width:1147;height:2" coordorigin="5745,6722" coordsize="1147,0" path="m5745,6722l6892,6722e" filled="f" stroked="t" strokeweight=".951939pt" strokecolor="#676767">
                <v:path arrowok="t"/>
              </v:shape>
            </v:group>
            <v:group style="position:absolute;left:6835;top:6722;width:647;height:2" coordorigin="6835,6722" coordsize="647,2">
              <v:shape style="position:absolute;left:6835;top:6722;width:647;height:2" coordorigin="6835,6722" coordsize="647,0" path="m6835,6722l7482,6722e" filled="f" stroked="t" strokeweight=".47597pt" strokecolor="#3F3F3F">
                <v:path arrowok="t"/>
              </v:shape>
            </v:group>
            <v:group style="position:absolute;left:7425;top:6720;width:1171;height:2" coordorigin="7425,6720" coordsize="1171,2">
              <v:shape style="position:absolute;left:7425;top:6720;width:1171;height:2" coordorigin="7425,6720" coordsize="1171,0" path="m7425,6720l8596,6720e" filled="f" stroked="t" strokeweight=".951939pt" strokecolor="#676767">
                <v:path arrowok="t"/>
              </v:shape>
            </v:group>
            <v:group style="position:absolute;left:7811;top:6464;width:2;height:287" coordorigin="7811,6464" coordsize="2,287">
              <v:shape style="position:absolute;left:7811;top:6464;width:2;height:287" coordorigin="7811,6464" coordsize="0,287" path="m7811,6751l7811,6464e" filled="f" stroked="t" strokeweight=".237985pt" strokecolor="#5B5B5B">
                <v:path arrowok="t"/>
              </v:shape>
            </v:group>
            <v:group style="position:absolute;left:8539;top:6722;width:714;height:2" coordorigin="8539,6722" coordsize="714,2">
              <v:shape style="position:absolute;left:8539;top:6722;width:714;height:2" coordorigin="8539,6722" coordsize="714,0" path="m8539,6722l9253,6722e" filled="f" stroked="t" strokeweight=".47597pt" strokecolor="#3F3F3F">
                <v:path arrowok="t"/>
              </v:shape>
            </v:group>
            <v:group style="position:absolute;left:9120;top:6720;width:1066;height:2" coordorigin="9120,6720" coordsize="1066,2">
              <v:shape style="position:absolute;left:9120;top:6720;width:1066;height:2" coordorigin="9120,6720" coordsize="1066,0" path="m9120,6720l10186,6720e" filled="f" stroked="t" strokeweight=".713954pt" strokecolor="#676767">
                <v:path arrowok="t"/>
              </v:shape>
            </v:group>
            <v:group style="position:absolute;left:10129;top:6722;width:362;height:2" coordorigin="10129,6722" coordsize="362,2">
              <v:shape style="position:absolute;left:10129;top:6722;width:362;height:2" coordorigin="10129,6722" coordsize="362,0" path="m10129,6722l10490,6722e" filled="f" stroked="t" strokeweight=".47597pt" strokecolor="#4B4B4B">
                <v:path arrowok="t"/>
              </v:shape>
            </v:group>
            <v:group style="position:absolute;left:10433;top:6720;width:1147;height:2" coordorigin="10433,6720" coordsize="1147,2">
              <v:shape style="position:absolute;left:10433;top:6720;width:1147;height:2" coordorigin="10433,6720" coordsize="1147,0" path="m10433,6720l11580,6720e" filled="f" stroked="t" strokeweight=".713954pt" strokecolor="#6B6B6B">
                <v:path arrowok="t"/>
              </v:shape>
            </v:group>
            <v:group style="position:absolute;left:11571;top:6435;width:2;height:344" coordorigin="11571,6435" coordsize="2,344">
              <v:shape style="position:absolute;left:11571;top:6435;width:2;height:344" coordorigin="11571,6435" coordsize="0,344" path="m11571,6779l11571,6435e" filled="f" stroked="t" strokeweight=".713954pt" strokecolor="#484848">
                <v:path arrowok="t"/>
              </v:shape>
            </v:group>
            <v:group style="position:absolute;left:457;top:6963;width:5093;height:2" coordorigin="457,6963" coordsize="5093,2">
              <v:shape style="position:absolute;left:457;top:6963;width:5093;height:2" coordorigin="457,6963" coordsize="5093,0" path="m457,6963l5550,6963e" filled="f" stroked="t" strokeweight=".713954pt" strokecolor="#5B5B5B">
                <v:path arrowok="t"/>
              </v:shape>
            </v:group>
            <v:group style="position:absolute;left:5493;top:6961;width:309;height:2" coordorigin="5493,6961" coordsize="309,2">
              <v:shape style="position:absolute;left:5493;top:6961;width:309;height:2" coordorigin="5493,6961" coordsize="309,0" path="m5493,6961l5802,6961e" filled="f" stroked="t" strokeweight=".47597pt" strokecolor="#3B3B3B">
                <v:path arrowok="t"/>
              </v:shape>
            </v:group>
            <v:group style="position:absolute;left:5745;top:6963;width:4745;height:2" coordorigin="5745,6963" coordsize="4745,2">
              <v:shape style="position:absolute;left:5745;top:6963;width:4745;height:2" coordorigin="5745,6963" coordsize="4745,0" path="m5745,6963l10490,6963e" filled="f" stroked="t" strokeweight=".713954pt" strokecolor="#5B5B5B">
                <v:path arrowok="t"/>
              </v:shape>
            </v:group>
            <v:group style="position:absolute;left:10433;top:6961;width:376;height:2" coordorigin="10433,6961" coordsize="376,2">
              <v:shape style="position:absolute;left:10433;top:6961;width:376;height:2" coordorigin="10433,6961" coordsize="376,0" path="m10433,6961l10809,6961e" filled="f" stroked="t" strokeweight=".47597pt" strokecolor="#3F3F3F">
                <v:path arrowok="t"/>
              </v:shape>
            </v:group>
            <v:group style="position:absolute;left:10752;top:6961;width:828;height:2" coordorigin="10752,6961" coordsize="828,2">
              <v:shape style="position:absolute;left:10752;top:6961;width:828;height:2" coordorigin="10752,6961" coordsize="828,0" path="m10752,6961l11580,6961e" filled="f" stroked="t" strokeweight=".713954pt" strokecolor="#646464">
                <v:path arrowok="t"/>
              </v:shape>
            </v:group>
            <v:group style="position:absolute;left:11576;top:6708;width:2;height:277" coordorigin="11576,6708" coordsize="2,277">
              <v:shape style="position:absolute;left:11576;top:6708;width:2;height:277" coordorigin="11576,6708" coordsize="0,277" path="m11576,6985l11576,6708e" filled="f" stroked="t" strokeweight=".47597pt" strokecolor="#3B3B3B">
                <v:path arrowok="t"/>
              </v:shape>
            </v:group>
            <v:group style="position:absolute;left:11576;top:6913;width:2;height:550" coordorigin="11576,6913" coordsize="2,550">
              <v:shape style="position:absolute;left:11576;top:6913;width:2;height:550" coordorigin="11576,6913" coordsize="0,550" path="m11576,7463l11576,6913e" filled="f" stroked="t" strokeweight=".951939pt" strokecolor="#606060">
                <v:path arrowok="t"/>
              </v:shape>
            </v:group>
            <v:group style="position:absolute;left:466;top:7167;width:2;height:296" coordorigin="466,7167" coordsize="2,296">
              <v:shape style="position:absolute;left:466;top:7167;width:2;height:296" coordorigin="466,7167" coordsize="0,296" path="m466,7463l466,7167e" filled="f" stroked="t" strokeweight=".713954pt" strokecolor="#444444">
                <v:path arrowok="t"/>
              </v:shape>
            </v:group>
            <v:group style="position:absolute;left:457;top:7432;width:7482;height:2" coordorigin="457,7432" coordsize="7482,2">
              <v:shape style="position:absolute;left:457;top:7432;width:7482;height:2" coordorigin="457,7432" coordsize="7482,0" path="m457,7432l7939,7432e" filled="f" stroked="t" strokeweight=".713954pt" strokecolor="#5B5B5B">
                <v:path arrowok="t"/>
              </v:shape>
            </v:group>
            <v:group style="position:absolute;left:7782;top:7434;width:814;height:2" coordorigin="7782,7434" coordsize="814,2">
              <v:shape style="position:absolute;left:7782;top:7434;width:814;height:2" coordorigin="7782,7434" coordsize="814,0" path="m7782,7434l8596,7434e" filled="f" stroked="t" strokeweight=".47597pt" strokecolor="#444444">
                <v:path arrowok="t"/>
              </v:shape>
            </v:group>
            <v:group style="position:absolute;left:8539;top:7437;width:1076;height:2" coordorigin="8539,7437" coordsize="1076,2">
              <v:shape style="position:absolute;left:8539;top:7437;width:1076;height:2" coordorigin="8539,7437" coordsize="1076,0" path="m8539,7437l9615,7437e" filled="f" stroked="t" strokeweight=".713954pt" strokecolor="#676767">
                <v:path arrowok="t"/>
              </v:shape>
            </v:group>
            <v:group style="position:absolute;left:9396;top:7437;width:1095;height:2" coordorigin="9396,7437" coordsize="1095,2">
              <v:shape style="position:absolute;left:9396;top:7437;width:1095;height:2" coordorigin="9396,7437" coordsize="1095,0" path="m9396,7437l10490,7437e" filled="f" stroked="t" strokeweight=".47597pt" strokecolor="#545454">
                <v:path arrowok="t"/>
              </v:shape>
            </v:group>
            <v:group style="position:absolute;left:10433;top:7437;width:819;height:2" coordorigin="10433,7437" coordsize="819,2">
              <v:shape style="position:absolute;left:10433;top:7437;width:819;height:2" coordorigin="10433,7437" coordsize="819,0" path="m10433,7437l11252,7437e" filled="f" stroked="t" strokeweight=".951939pt" strokecolor="#707070">
                <v:path arrowok="t"/>
              </v:shape>
            </v:group>
            <v:group style="position:absolute;left:11142;top:7439;width:262;height:2" coordorigin="11142,7439" coordsize="262,2">
              <v:shape style="position:absolute;left:11142;top:7439;width:262;height:2" coordorigin="11142,7439" coordsize="262,0" path="m11142,7439l11404,7439e" filled="f" stroked="t" strokeweight=".713954pt" strokecolor="#545454">
                <v:path arrowok="t"/>
              </v:shape>
            </v:group>
            <v:group style="position:absolute;left:11347;top:7434;width:238;height:2" coordorigin="11347,7434" coordsize="238,2">
              <v:shape style="position:absolute;left:11347;top:7434;width:238;height:2" coordorigin="11347,7434" coordsize="238,0" path="m11347,7434l11585,7434e" filled="f" stroked="t" strokeweight=".47597pt" strokecolor="#3B3B3B">
                <v:path arrowok="t"/>
              </v:shape>
            </v:group>
            <v:group style="position:absolute;left:5007;top:7430;width:2;height:555" coordorigin="5007,7430" coordsize="2,555">
              <v:shape style="position:absolute;left:5007;top:7430;width:2;height:555" coordorigin="5007,7430" coordsize="0,555" path="m5007,7984l5007,7430e" filled="f" stroked="t" strokeweight=".951939pt" strokecolor="#747474">
                <v:path arrowok="t"/>
              </v:shape>
            </v:group>
            <v:group style="position:absolute;left:4998;top:7678;width:5493;height:2" coordorigin="4998,7678" coordsize="5493,2">
              <v:shape style="position:absolute;left:4998;top:7678;width:5493;height:2" coordorigin="4998,7678" coordsize="5493,0" path="m4998,7678l10490,7678e" filled="f" stroked="t" strokeweight=".713954pt" strokecolor="#5B5B5B">
                <v:path arrowok="t"/>
              </v:shape>
            </v:group>
            <v:group style="position:absolute;left:10433;top:7678;width:376;height:2" coordorigin="10433,7678" coordsize="376,2">
              <v:shape style="position:absolute;left:10433;top:7678;width:376;height:2" coordorigin="10433,7678" coordsize="376,0" path="m10433,7678l10809,7678e" filled="f" stroked="t" strokeweight=".47597pt" strokecolor="#3F3F3F">
                <v:path arrowok="t"/>
              </v:shape>
            </v:group>
            <v:group style="position:absolute;left:10752;top:7678;width:833;height:2" coordorigin="10752,7678" coordsize="833,2">
              <v:shape style="position:absolute;left:10752;top:7678;width:833;height:2" coordorigin="10752,7678" coordsize="833,0" path="m10752,7678l11585,7678e" filled="f" stroked="t" strokeweight=".713954pt" strokecolor="#606060">
                <v:path arrowok="t"/>
              </v:shape>
            </v:group>
            <v:group style="position:absolute;left:464;top:7387;width:2;height:1300" coordorigin="464,7387" coordsize="2,1300">
              <v:shape style="position:absolute;left:464;top:7387;width:2;height:1300" coordorigin="464,7387" coordsize="0,1300" path="m464,8687l464,7387e" filled="f" stroked="t" strokeweight=".951939pt" strokecolor="#5B5B5B">
                <v:path arrowok="t"/>
              </v:shape>
            </v:group>
            <v:group style="position:absolute;left:4993;top:7922;width:4460;height:2" coordorigin="4993,7922" coordsize="4460,2">
              <v:shape style="position:absolute;left:4993;top:7922;width:4460;height:2" coordorigin="4993,7922" coordsize="4460,0" path="m4993,7922l9453,7922e" filled="f" stroked="t" strokeweight=".713954pt" strokecolor="#606060">
                <v:path arrowok="t"/>
              </v:shape>
            </v:group>
            <v:group style="position:absolute;left:9396;top:7922;width:790;height:2" coordorigin="9396,7922" coordsize="790,2">
              <v:shape style="position:absolute;left:9396;top:7922;width:790;height:2" coordorigin="9396,7922" coordsize="790,0" path="m9396,7922l10186,7922e" filled="f" stroked="t" strokeweight=".47597pt" strokecolor="#575757">
                <v:path arrowok="t"/>
              </v:shape>
            </v:group>
            <v:group style="position:absolute;left:9948;top:7922;width:919;height:2" coordorigin="9948,7922" coordsize="919,2">
              <v:shape style="position:absolute;left:9948;top:7922;width:919;height:2" coordorigin="9948,7922" coordsize="919,0" path="m9948,7922l10866,7922e" filled="f" stroked="t" strokeweight=".951939pt" strokecolor="#747474">
                <v:path arrowok="t"/>
              </v:shape>
            </v:group>
            <v:group style="position:absolute;left:10752;top:7920;width:447;height:2" coordorigin="10752,7920" coordsize="447,2">
              <v:shape style="position:absolute;left:10752;top:7920;width:447;height:2" coordorigin="10752,7920" coordsize="447,0" path="m10752,7920l11200,7920e" filled="f" stroked="t" strokeweight=".47597pt" strokecolor="#606060">
                <v:path arrowok="t"/>
              </v:shape>
            </v:group>
            <v:group style="position:absolute;left:11142;top:7922;width:438;height:2" coordorigin="11142,7922" coordsize="438,2">
              <v:shape style="position:absolute;left:11142;top:7922;width:438;height:2" coordorigin="11142,7922" coordsize="438,0" path="m11142,7922l11580,7922e" filled="f" stroked="t" strokeweight=".47597pt" strokecolor="#383838">
                <v:path arrowok="t"/>
              </v:shape>
            </v:group>
            <v:group style="position:absolute;left:452;top:8183;width:3246;height:2" coordorigin="452,8183" coordsize="3246,2">
              <v:shape style="position:absolute;left:452;top:8183;width:3246;height:2" coordorigin="452,8183" coordsize="3246,0" path="m452,8183l3698,8183e" filled="f" stroked="t" strokeweight=".951939pt" strokecolor="#646464">
                <v:path arrowok="t"/>
              </v:shape>
            </v:group>
            <v:group style="position:absolute;left:3641;top:8185;width:1057;height:2" coordorigin="3641,8185" coordsize="1057,2">
              <v:shape style="position:absolute;left:3641;top:8185;width:1057;height:2" coordorigin="3641,8185" coordsize="1057,0" path="m3641,8185l4698,8185e" filled="f" stroked="t" strokeweight=".47597pt" strokecolor="#4B4B4B">
                <v:path arrowok="t"/>
              </v:shape>
            </v:group>
            <v:group style="position:absolute;left:4546;top:8185;width:1004;height:2" coordorigin="4546,8185" coordsize="1004,2">
              <v:shape style="position:absolute;left:4546;top:8185;width:1004;height:2" coordorigin="4546,8185" coordsize="1004,0" path="m4546,8185l5550,8185e" filled="f" stroked="t" strokeweight=".951939pt" strokecolor="#646464">
                <v:path arrowok="t"/>
              </v:shape>
            </v:group>
            <v:group style="position:absolute;left:5007;top:7874;width:2;height:320" coordorigin="5007,7874" coordsize="2,320">
              <v:shape style="position:absolute;left:5007;top:7874;width:2;height:320" coordorigin="5007,7874" coordsize="0,320" path="m5007,8194l5007,7874e" filled="f" stroked="t" strokeweight=".47597pt" strokecolor="#4B4B4B">
                <v:path arrowok="t"/>
              </v:shape>
            </v:group>
            <v:group style="position:absolute;left:5493;top:8185;width:309;height:2" coordorigin="5493,8185" coordsize="309,2">
              <v:shape style="position:absolute;left:5493;top:8185;width:309;height:2" coordorigin="5493,8185" coordsize="309,0" path="m5493,8185l5802,8185e" filled="f" stroked="t" strokeweight=".47597pt" strokecolor="#2F2F2F">
                <v:path arrowok="t"/>
              </v:shape>
            </v:group>
            <v:group style="position:absolute;left:5745;top:8187;width:4441;height:2" coordorigin="5745,8187" coordsize="4441,2">
              <v:shape style="position:absolute;left:5745;top:8187;width:4441;height:2" coordorigin="5745,8187" coordsize="4441,0" path="m5745,8187l10186,8187e" filled="f" stroked="t" strokeweight=".713954pt" strokecolor="#5B5B5B">
                <v:path arrowok="t"/>
              </v:shape>
            </v:group>
            <v:group style="position:absolute;left:10033;top:8190;width:1166;height:2" coordorigin="10033,8190" coordsize="1166,2">
              <v:shape style="position:absolute;left:10033;top:8190;width:1166;height:2" coordorigin="10033,8190" coordsize="1166,0" path="m10033,8190l11200,8190e" filled="f" stroked="t" strokeweight=".951939pt" strokecolor="#707070">
                <v:path arrowok="t"/>
              </v:shape>
            </v:group>
            <v:group style="position:absolute;left:11142;top:8190;width:262;height:2" coordorigin="11142,8190" coordsize="262,2">
              <v:shape style="position:absolute;left:11142;top:8190;width:262;height:2" coordorigin="11142,8190" coordsize="262,0" path="m11142,8190l11404,8190e" filled="f" stroked="t" strokeweight=".47597pt" strokecolor="#444444">
                <v:path arrowok="t"/>
              </v:shape>
            </v:group>
            <v:group style="position:absolute;left:11347;top:8185;width:233;height:2" coordorigin="11347,8185" coordsize="233,2">
              <v:shape style="position:absolute;left:11347;top:8185;width:233;height:2" coordorigin="11347,8185" coordsize="233,0" path="m11347,8185l11580,8185e" filled="f" stroked="t" strokeweight=".713954pt" strokecolor="#4F4F4F">
                <v:path arrowok="t"/>
              </v:shape>
            </v:group>
            <v:group style="position:absolute;left:11573;top:8137;width:2;height:803" coordorigin="11573,8137" coordsize="2,803">
              <v:shape style="position:absolute;left:11573;top:8137;width:2;height:803" coordorigin="11573,8137" coordsize="0,803" path="m11573,8940l11573,8137e" filled="f" stroked="t" strokeweight=".713954pt" strokecolor="#575757">
                <v:path arrowok="t"/>
              </v:shape>
            </v:group>
            <v:group style="position:absolute;left:462;top:8630;width:2;height:770" coordorigin="462,8630" coordsize="2,770">
              <v:shape style="position:absolute;left:462;top:8630;width:2;height:770" coordorigin="462,8630" coordsize="0,770" path="m462,9399l462,8630e" filled="f" stroked="t" strokeweight=".47597pt" strokecolor="#2F2F2F">
                <v:path arrowok="t"/>
              </v:shape>
            </v:group>
            <v:group style="position:absolute;left:457;top:9122;width:7382;height:2" coordorigin="457,9122" coordsize="7382,2">
              <v:shape style="position:absolute;left:457;top:9122;width:7382;height:2" coordorigin="457,9122" coordsize="7382,0" path="m457,9122l7839,9122e" filled="f" stroked="t" strokeweight=".713954pt" strokecolor="#5B5B5B">
                <v:path arrowok="t"/>
              </v:shape>
            </v:group>
            <v:group style="position:absolute;left:7782;top:9127;width:571;height:2" coordorigin="7782,9127" coordsize="571,2">
              <v:shape style="position:absolute;left:7782;top:9127;width:571;height:2" coordorigin="7782,9127" coordsize="571,0" path="m7782,9127l8353,9127e" filled="f" stroked="t" strokeweight=".47597pt" strokecolor="#383838">
                <v:path arrowok="t"/>
              </v:shape>
            </v:group>
            <v:group style="position:absolute;left:8272;top:9124;width:1180;height:2" coordorigin="8272,9124" coordsize="1180,2">
              <v:shape style="position:absolute;left:8272;top:9124;width:1180;height:2" coordorigin="8272,9124" coordsize="1180,0" path="m8272,9124l9453,9124e" filled="f" stroked="t" strokeweight=".951939pt" strokecolor="#646464">
                <v:path arrowok="t"/>
              </v:shape>
            </v:group>
            <v:group style="position:absolute;left:9396;top:9127;width:790;height:2" coordorigin="9396,9127" coordsize="790,2">
              <v:shape style="position:absolute;left:9396;top:9127;width:790;height:2" coordorigin="9396,9127" coordsize="790,0" path="m9396,9127l10186,9127e" filled="f" stroked="t" strokeweight=".47597pt" strokecolor="#3F3F3F">
                <v:path arrowok="t"/>
              </v:shape>
            </v:group>
            <v:group style="position:absolute;left:10129;top:9127;width:1071;height:2" coordorigin="10129,9127" coordsize="1071,2">
              <v:shape style="position:absolute;left:10129;top:9127;width:1071;height:2" coordorigin="10129,9127" coordsize="1071,0" path="m10129,9127l11200,9127e" filled="f" stroked="t" strokeweight=".713954pt" strokecolor="#646464">
                <v:path arrowok="t"/>
              </v:shape>
            </v:group>
            <v:group style="position:absolute;left:11142;top:9127;width:443;height:2" coordorigin="11142,9127" coordsize="443,2">
              <v:shape style="position:absolute;left:11142;top:9127;width:443;height:2" coordorigin="11142,9127" coordsize="443,0" path="m11142,9127l11585,9127e" filled="f" stroked="t" strokeweight=".47597pt" strokecolor="#383838">
                <v:path arrowok="t"/>
              </v:shape>
            </v:group>
            <v:group style="position:absolute;left:11571;top:9591;width:2;height:282" coordorigin="11571,9591" coordsize="2,282">
              <v:shape style="position:absolute;left:11571;top:9591;width:2;height:282" coordorigin="11571,9591" coordsize="0,282" path="m11571,9873l11571,9591e" filled="f" stroked="t" strokeweight=".713954pt" strokecolor="#5B5B5B">
                <v:path arrowok="t"/>
              </v:shape>
            </v:group>
            <v:group style="position:absolute;left:452;top:10061;width:1333;height:2" coordorigin="452,10061" coordsize="1333,2">
              <v:shape style="position:absolute;left:452;top:10061;width:1333;height:2" coordorigin="452,10061" coordsize="1333,0" path="m452,10061l1785,10061e" filled="f" stroked="t" strokeweight=".47597pt" strokecolor="#3B3B3B">
                <v:path arrowok="t"/>
              </v:shape>
            </v:group>
            <v:group style="position:absolute;left:1728;top:10066;width:6625;height:2" coordorigin="1728,10066" coordsize="6625,2">
              <v:shape style="position:absolute;left:1728;top:10066;width:6625;height:2" coordorigin="1728,10066" coordsize="6625,0" path="m1728,10066l8353,10066e" filled="f" stroked="t" strokeweight=".713954pt" strokecolor="#5B5B5B">
                <v:path arrowok="t"/>
              </v:shape>
            </v:group>
            <v:group style="position:absolute;left:8296;top:10064;width:300;height:2" coordorigin="8296,10064" coordsize="300,2">
              <v:shape style="position:absolute;left:8296;top:10064;width:300;height:2" coordorigin="8296,10064" coordsize="300,0" path="m8296,10064l8596,10064e" filled="f" stroked="t" strokeweight=".47597pt" strokecolor="#4F4F4F">
                <v:path arrowok="t"/>
              </v:shape>
            </v:group>
            <v:group style="position:absolute;left:8539;top:10066;width:1675;height:2" coordorigin="8539,10066" coordsize="1675,2">
              <v:shape style="position:absolute;left:8539;top:10066;width:1675;height:2" coordorigin="8539,10066" coordsize="1675,0" path="m8539,10066l10214,10066e" filled="f" stroked="t" strokeweight=".713954pt" strokecolor="#646464">
                <v:path arrowok="t"/>
              </v:shape>
            </v:group>
            <v:group style="position:absolute;left:10129;top:10069;width:362;height:2" coordorigin="10129,10069" coordsize="362,2">
              <v:shape style="position:absolute;left:10129;top:10069;width:362;height:2" coordorigin="10129,10069" coordsize="362,0" path="m10129,10069l10490,10069e" filled="f" stroked="t" strokeweight=".47597pt" strokecolor="#5B5B5B">
                <v:path arrowok="t"/>
              </v:shape>
            </v:group>
            <v:group style="position:absolute;left:10433;top:10066;width:1147;height:2" coordorigin="10433,10066" coordsize="1147,2">
              <v:shape style="position:absolute;left:10433;top:10066;width:1147;height:2" coordorigin="10433,10066" coordsize="1147,0" path="m10433,10066l11580,10066e" filled="f" stroked="t" strokeweight=".951939pt" strokecolor="#676767">
                <v:path arrowok="t"/>
              </v:shape>
            </v:group>
            <v:group style="position:absolute;left:11576;top:9815;width:2;height:516" coordorigin="11576,9815" coordsize="2,516">
              <v:shape style="position:absolute;left:11576;top:9815;width:2;height:516" coordorigin="11576,9815" coordsize="0,516" path="m11576,10332l11576,9815e" filled="f" stroked="t" strokeweight=".47597pt" strokecolor="#3F3F3F">
                <v:path arrowok="t"/>
              </v:shape>
            </v:group>
            <v:group style="position:absolute;left:447;top:10303;width:1337;height:2" coordorigin="447,10303" coordsize="1337,2">
              <v:shape style="position:absolute;left:447;top:10303;width:1337;height:2" coordorigin="447,10303" coordsize="1337,0" path="m447,10303l1785,10303e" filled="f" stroked="t" strokeweight=".713954pt" strokecolor="#5B5B5B">
                <v:path arrowok="t"/>
              </v:shape>
            </v:group>
            <v:group style="position:absolute;left:1728;top:10305;width:752;height:2" coordorigin="1728,10305" coordsize="752,2">
              <v:shape style="position:absolute;left:1728;top:10305;width:752;height:2" coordorigin="1728,10305" coordsize="752,0" path="m1728,10305l2480,10305e" filled="f" stroked="t" strokeweight=".47597pt" strokecolor="#484848">
                <v:path arrowok="t"/>
              </v:shape>
            </v:group>
            <v:group style="position:absolute;left:2408;top:10305;width:1000;height:2" coordorigin="2408,10305" coordsize="1000,2">
              <v:shape style="position:absolute;left:2408;top:10305;width:1000;height:2" coordorigin="2408,10305" coordsize="1000,0" path="m2408,10305l3408,10305e" filled="f" stroked="t" strokeweight=".951939pt" strokecolor="#646464">
                <v:path arrowok="t"/>
              </v:shape>
            </v:group>
            <v:group style="position:absolute;left:3351;top:10308;width:1347;height:2" coordorigin="3351,10308" coordsize="1347,2">
              <v:shape style="position:absolute;left:3351;top:10308;width:1347;height:2" coordorigin="3351,10308" coordsize="1347,0" path="m3351,10308l4698,10308e" filled="f" stroked="t" strokeweight=".713954pt" strokecolor="#4F4F4F">
                <v:path arrowok="t"/>
              </v:shape>
            </v:group>
            <v:group style="position:absolute;left:4379;top:10308;width:1171;height:2" coordorigin="4379,10308" coordsize="1171,2">
              <v:shape style="position:absolute;left:4379;top:10308;width:1171;height:2" coordorigin="4379,10308" coordsize="1171,0" path="m4379,10308l5550,10308e" filled="f" stroked="t" strokeweight=".951939pt" strokecolor="#646464">
                <v:path arrowok="t"/>
              </v:shape>
            </v:group>
            <v:group style="position:absolute;left:5493;top:10308;width:309;height:2" coordorigin="5493,10308" coordsize="309,2">
              <v:shape style="position:absolute;left:5493;top:10308;width:309;height:2" coordorigin="5493,10308" coordsize="309,0" path="m5493,10308l5802,10308e" filled="f" stroked="t" strokeweight=".47597pt" strokecolor="#2B2B2B">
                <v:path arrowok="t"/>
              </v:shape>
            </v:group>
            <v:group style="position:absolute;left:5745;top:10308;width:2980;height:2" coordorigin="5745,10308" coordsize="2980,2">
              <v:shape style="position:absolute;left:5745;top:10308;width:2980;height:2" coordorigin="5745,10308" coordsize="2980,0" path="m5745,10308l8725,10308e" filled="f" stroked="t" strokeweight=".713954pt" strokecolor="#646464">
                <v:path arrowok="t"/>
              </v:shape>
            </v:group>
            <v:group style="position:absolute;left:8539;top:10308;width:714;height:2" coordorigin="8539,10308" coordsize="714,2">
              <v:shape style="position:absolute;left:8539;top:10308;width:714;height:2" coordorigin="8539,10308" coordsize="714,0" path="m8539,10308l9253,10308e" filled="f" stroked="t" strokeweight=".47597pt" strokecolor="#4B4B4B">
                <v:path arrowok="t"/>
              </v:shape>
            </v:group>
            <v:group style="position:absolute;left:9196;top:10310;width:1295;height:2" coordorigin="9196,10310" coordsize="1295,2">
              <v:shape style="position:absolute;left:9196;top:10310;width:1295;height:2" coordorigin="9196,10310" coordsize="1295,0" path="m9196,10310l10490,10310e" filled="f" stroked="t" strokeweight=".713954pt" strokecolor="#676767">
                <v:path arrowok="t"/>
              </v:shape>
            </v:group>
            <v:group style="position:absolute;left:10433;top:10308;width:376;height:2" coordorigin="10433,10308" coordsize="376,2">
              <v:shape style="position:absolute;left:10433;top:10308;width:376;height:2" coordorigin="10433,10308" coordsize="376,0" path="m10433,10308l10809,10308e" filled="f" stroked="t" strokeweight=".47597pt" strokecolor="#3F3F3F">
                <v:path arrowok="t"/>
              </v:shape>
            </v:group>
            <v:group style="position:absolute;left:10752;top:10308;width:828;height:2" coordorigin="10752,10308" coordsize="828,2">
              <v:shape style="position:absolute;left:10752;top:10308;width:828;height:2" coordorigin="10752,10308" coordsize="828,0" path="m10752,10308l11580,10308e" filled="f" stroked="t" strokeweight=".713954pt" strokecolor="#575757">
                <v:path arrowok="t"/>
              </v:shape>
            </v:group>
            <v:group style="position:absolute;left:447;top:10544;width:3251;height:2" coordorigin="447,10544" coordsize="3251,2">
              <v:shape style="position:absolute;left:447;top:10544;width:3251;height:2" coordorigin="447,10544" coordsize="3251,0" path="m447,10544l3698,10544e" filled="f" stroked="t" strokeweight=".951939pt" strokecolor="#606060">
                <v:path arrowok="t"/>
              </v:shape>
            </v:group>
            <v:group style="position:absolute;left:459;top:9342;width:2;height:1726" coordorigin="459,9342" coordsize="2,1726">
              <v:shape style="position:absolute;left:459;top:9342;width:2;height:1726" coordorigin="459,9342" coordsize="0,1726" path="m459,11068l459,9342e" filled="f" stroked="t" strokeweight=".951939pt" strokecolor="#545454">
                <v:path arrowok="t"/>
              </v:shape>
            </v:group>
            <v:group style="position:absolute;left:3641;top:10547;width:1057;height:2" coordorigin="3641,10547" coordsize="1057,2">
              <v:shape style="position:absolute;left:3641;top:10547;width:1057;height:2" coordorigin="3641,10547" coordsize="1057,0" path="m3641,10547l4698,10547e" filled="f" stroked="t" strokeweight=".47597pt" strokecolor="#484848">
                <v:path arrowok="t"/>
              </v:shape>
            </v:group>
            <v:group style="position:absolute;left:4588;top:10547;width:961;height:2" coordorigin="4588,10547" coordsize="961,2">
              <v:shape style="position:absolute;left:4588;top:10547;width:961;height:2" coordorigin="4588,10547" coordsize="961,0" path="m4588,10547l5550,10547e" filled="f" stroked="t" strokeweight=".951939pt" strokecolor="#6B6B6B">
                <v:path arrowok="t"/>
              </v:shape>
            </v:group>
            <v:group style="position:absolute;left:5493;top:10547;width:309;height:2" coordorigin="5493,10547" coordsize="309,2">
              <v:shape style="position:absolute;left:5493;top:10547;width:309;height:2" coordorigin="5493,10547" coordsize="309,0" path="m5493,10547l5802,10547e" filled="f" stroked="t" strokeweight=".47597pt" strokecolor="#2F2F2F">
                <v:path arrowok="t"/>
              </v:shape>
            </v:group>
            <v:group style="position:absolute;left:5745;top:10549;width:1737;height:2" coordorigin="5745,10549" coordsize="1737,2">
              <v:shape style="position:absolute;left:5745;top:10549;width:1737;height:2" coordorigin="5745,10549" coordsize="1737,0" path="m5745,10549l7482,10549e" filled="f" stroked="t" strokeweight=".713954pt" strokecolor="#606060">
                <v:path arrowok="t"/>
              </v:shape>
            </v:group>
            <v:group style="position:absolute;left:7425;top:10549;width:414;height:2" coordorigin="7425,10549" coordsize="414,2">
              <v:shape style="position:absolute;left:7425;top:10549;width:414;height:2" coordorigin="7425,10549" coordsize="414,0" path="m7425,10549l7839,10549e" filled="f" stroked="t" strokeweight=".47597pt" strokecolor="#4B4B4B">
                <v:path arrowok="t"/>
              </v:shape>
            </v:group>
            <v:group style="position:absolute;left:7668;top:10549;width:3141;height:2" coordorigin="7668,10549" coordsize="3141,2">
              <v:shape style="position:absolute;left:7668;top:10549;width:3141;height:2" coordorigin="7668,10549" coordsize="3141,0" path="m7668,10549l10809,10549e" filled="f" stroked="t" strokeweight=".713954pt" strokecolor="#646464">
                <v:path arrowok="t"/>
              </v:shape>
            </v:group>
            <v:group style="position:absolute;left:10752;top:10549;width:652;height:2" coordorigin="10752,10549" coordsize="652,2">
              <v:shape style="position:absolute;left:10752;top:10549;width:652;height:2" coordorigin="10752,10549" coordsize="652,0" path="m10752,10549l11404,10549e" filled="f" stroked="t" strokeweight=".47597pt" strokecolor="#4F4F4F">
                <v:path arrowok="t"/>
              </v:shape>
            </v:group>
            <v:group style="position:absolute;left:11347;top:10547;width:233;height:2" coordorigin="11347,10547" coordsize="233,2">
              <v:shape style="position:absolute;left:11347;top:10547;width:233;height:2" coordorigin="11347,10547" coordsize="233,0" path="m11347,10547l11580,10547e" filled="f" stroked="t" strokeweight=".951939pt" strokecolor="#646464">
                <v:path arrowok="t"/>
              </v:shape>
            </v:group>
            <v:group style="position:absolute;left:11576;top:10260;width:2;height:6029" coordorigin="11576,10260" coordsize="2,6029">
              <v:shape style="position:absolute;left:11576;top:10260;width:2;height:6029" coordorigin="11576,10260" coordsize="0,6029" path="m11576,16289l11576,10260e" filled="f" stroked="t" strokeweight=".713954pt" strokecolor="#606060">
                <v:path arrowok="t"/>
              </v:shape>
            </v:group>
            <v:group style="position:absolute;left:452;top:11025;width:2028;height:2" coordorigin="452,11025" coordsize="2028,2">
              <v:shape style="position:absolute;left:452;top:11025;width:2028;height:2" coordorigin="452,11025" coordsize="2028,0" path="m452,11025l2480,11025e" filled="f" stroked="t" strokeweight=".713954pt" strokecolor="#676767">
                <v:path arrowok="t"/>
              </v:shape>
            </v:group>
            <v:group style="position:absolute;left:2408;top:11025;width:624;height:2" coordorigin="2408,11025" coordsize="624,2">
              <v:shape style="position:absolute;left:2408;top:11025;width:624;height:2" coordorigin="2408,11025" coordsize="624,0" path="m2408,11025l3032,11025e" filled="f" stroked="t" strokeweight=".47597pt" strokecolor="#4F4F4F">
                <v:path arrowok="t"/>
              </v:shape>
            </v:group>
            <v:group style="position:absolute;left:2856;top:11025;width:842;height:2" coordorigin="2856,11025" coordsize="842,2">
              <v:shape style="position:absolute;left:2856;top:11025;width:842;height:2" coordorigin="2856,11025" coordsize="842,0" path="m2856,11025l3698,11025e" filled="f" stroked="t" strokeweight=".951939pt" strokecolor="#676767">
                <v:path arrowok="t"/>
              </v:shape>
            </v:group>
            <v:group style="position:absolute;left:3641;top:11025;width:1057;height:2" coordorigin="3641,11025" coordsize="1057,2">
              <v:shape style="position:absolute;left:3641;top:11025;width:1057;height:2" coordorigin="3641,11025" coordsize="1057,0" path="m3641,11025l4698,11025e" filled="f" stroked="t" strokeweight=".47597pt" strokecolor="#484848">
                <v:path arrowok="t"/>
              </v:shape>
            </v:group>
            <v:group style="position:absolute;left:4469;top:11027;width:3370;height:2" coordorigin="4469,11027" coordsize="3370,2">
              <v:shape style="position:absolute;left:4469;top:11027;width:3370;height:2" coordorigin="4469,11027" coordsize="3370,0" path="m4469,11027l7839,11027e" filled="f" stroked="t" strokeweight=".713954pt" strokecolor="#646464">
                <v:path arrowok="t"/>
              </v:shape>
            </v:group>
            <v:group style="position:absolute;left:7782;top:11030;width:571;height:2" coordorigin="7782,11030" coordsize="571,2">
              <v:shape style="position:absolute;left:7782;top:11030;width:571;height:2" coordorigin="7782,11030" coordsize="571,0" path="m7782,11030l8353,11030e" filled="f" stroked="t" strokeweight=".47597pt" strokecolor="#3B3B3B">
                <v:path arrowok="t"/>
              </v:shape>
            </v:group>
            <v:group style="position:absolute;left:8296;top:11027;width:1157;height:2" coordorigin="8296,11027" coordsize="1157,2">
              <v:shape style="position:absolute;left:8296;top:11027;width:1157;height:2" coordorigin="8296,11027" coordsize="1157,0" path="m8296,11027l9453,11027e" filled="f" stroked="t" strokeweight=".713954pt" strokecolor="#676767">
                <v:path arrowok="t"/>
              </v:shape>
            </v:group>
            <v:group style="position:absolute;left:9396;top:11030;width:790;height:2" coordorigin="9396,11030" coordsize="790,2">
              <v:shape style="position:absolute;left:9396;top:11030;width:790;height:2" coordorigin="9396,11030" coordsize="790,0" path="m9396,11030l10186,11030e" filled="f" stroked="t" strokeweight=".47597pt" strokecolor="#4F4F4F">
                <v:path arrowok="t"/>
              </v:shape>
            </v:group>
            <v:group style="position:absolute;left:9933;top:11030;width:995;height:2" coordorigin="9933,11030" coordsize="995,2">
              <v:shape style="position:absolute;left:9933;top:11030;width:995;height:2" coordorigin="9933,11030" coordsize="995,0" path="m9933,11030l10928,11030e" filled="f" stroked="t" strokeweight=".951939pt" strokecolor="#707070">
                <v:path arrowok="t"/>
              </v:shape>
            </v:group>
            <v:group style="position:absolute;left:10752;top:11027;width:447;height:2" coordorigin="10752,11027" coordsize="447,2">
              <v:shape style="position:absolute;left:10752;top:11027;width:447;height:2" coordorigin="10752,11027" coordsize="447,0" path="m10752,11027l11200,11027e" filled="f" stroked="t" strokeweight=".47597pt" strokecolor="#5B5B5B">
                <v:path arrowok="t"/>
              </v:shape>
            </v:group>
            <v:group style="position:absolute;left:11142;top:11030;width:262;height:2" coordorigin="11142,11030" coordsize="262,2">
              <v:shape style="position:absolute;left:11142;top:11030;width:262;height:2" coordorigin="11142,11030" coordsize="262,0" path="m11142,11030l11404,11030e" filled="f" stroked="t" strokeweight=".47597pt" strokecolor="#444444">
                <v:path arrowok="t"/>
              </v:shape>
            </v:group>
            <v:group style="position:absolute;left:11347;top:11025;width:238;height:2" coordorigin="11347,11025" coordsize="238,2">
              <v:shape style="position:absolute;left:11347;top:11025;width:238;height:2" coordorigin="11347,11025" coordsize="238,0" path="m11347,11025l11585,11025e" filled="f" stroked="t" strokeweight=".713954pt" strokecolor="#606060">
                <v:path arrowok="t"/>
              </v:shape>
            </v:group>
            <v:group style="position:absolute;left:833;top:11266;width:1647;height:2" coordorigin="833,11266" coordsize="1647,2">
              <v:shape style="position:absolute;left:833;top:11266;width:1647;height:2" coordorigin="833,11266" coordsize="1647,0" path="m833,11266l2480,11266e" filled="f" stroked="t" strokeweight=".713954pt" strokecolor="#606060">
                <v:path arrowok="t"/>
              </v:shape>
            </v:group>
            <v:group style="position:absolute;left:457;top:10982;width:2;height:311" coordorigin="457,10982" coordsize="2,311">
              <v:shape style="position:absolute;left:457;top:10982;width:2;height:311" coordorigin="457,10982" coordsize="0,311" path="m457,11293l457,10982e" filled="f" stroked="t" strokeweight=".47597pt" strokecolor="#484848">
                <v:path arrowok="t"/>
              </v:shape>
            </v:group>
            <v:group style="position:absolute;left:2408;top:11266;width:624;height:2" coordorigin="2408,11266" coordsize="624,2">
              <v:shape style="position:absolute;left:2408;top:11266;width:624;height:2" coordorigin="2408,11266" coordsize="624,0" path="m2408,11266l3032,11266e" filled="f" stroked="t" strokeweight=".47597pt" strokecolor="#4B4B4B">
                <v:path arrowok="t"/>
              </v:shape>
            </v:group>
            <v:group style="position:absolute;left:2975;top:11264;width:1723;height:2" coordorigin="2975,11264" coordsize="1723,2">
              <v:shape style="position:absolute;left:2975;top:11264;width:1723;height:2" coordorigin="2975,11264" coordsize="1723,0" path="m2975,11264l4698,11264e" filled="f" stroked="t" strokeweight=".713954pt" strokecolor="#606060">
                <v:path arrowok="t"/>
              </v:shape>
            </v:group>
            <v:group style="position:absolute;left:4641;top:11269;width:386;height:2" coordorigin="4641,11269" coordsize="386,2">
              <v:shape style="position:absolute;left:4641;top:11269;width:386;height:2" coordorigin="4641,11269" coordsize="386,0" path="m4641,11269l5026,11269e" filled="f" stroked="t" strokeweight=".47597pt" strokecolor="#444444">
                <v:path arrowok="t"/>
              </v:shape>
            </v:group>
            <v:group style="position:absolute;left:4969;top:11266;width:2870;height:2" coordorigin="4969,11266" coordsize="2870,2">
              <v:shape style="position:absolute;left:4969;top:11266;width:2870;height:2" coordorigin="4969,11266" coordsize="2870,0" path="m4969,11266l7839,11266e" filled="f" stroked="t" strokeweight=".713954pt" strokecolor="#646464">
                <v:path arrowok="t"/>
              </v:shape>
            </v:group>
            <v:group style="position:absolute;left:7782;top:11269;width:571;height:2" coordorigin="7782,11269" coordsize="571,2">
              <v:shape style="position:absolute;left:7782;top:11269;width:571;height:2" coordorigin="7782,11269" coordsize="571,0" path="m7782,11269l8353,11269e" filled="f" stroked="t" strokeweight=".47597pt" strokecolor="#3B3B3B">
                <v:path arrowok="t"/>
              </v:shape>
            </v:group>
            <v:group style="position:absolute;left:8263;top:11266;width:1190;height:2" coordorigin="8263,11266" coordsize="1190,2">
              <v:shape style="position:absolute;left:8263;top:11266;width:1190;height:2" coordorigin="8263,11266" coordsize="1190,0" path="m8263,11266l9453,11266e" filled="f" stroked="t" strokeweight=".951939pt" strokecolor="#676767">
                <v:path arrowok="t"/>
              </v:shape>
            </v:group>
            <v:group style="position:absolute;left:9396;top:11269;width:790;height:2" coordorigin="9396,11269" coordsize="790,2">
              <v:shape style="position:absolute;left:9396;top:11269;width:790;height:2" coordorigin="9396,11269" coordsize="790,0" path="m9396,11269l10186,11269e" filled="f" stroked="t" strokeweight=".47597pt" strokecolor="#4B4B4B">
                <v:path arrowok="t"/>
              </v:shape>
            </v:group>
            <v:group style="position:absolute;left:10072;top:11269;width:895;height:2" coordorigin="10072,11269" coordsize="895,2">
              <v:shape style="position:absolute;left:10072;top:11269;width:895;height:2" coordorigin="10072,11269" coordsize="895,0" path="m10072,11269l10966,11269e" filled="f" stroked="t" strokeweight=".951939pt" strokecolor="#707070">
                <v:path arrowok="t"/>
              </v:shape>
            </v:group>
            <v:group style="position:absolute;left:10752;top:11266;width:447;height:2" coordorigin="10752,11266" coordsize="447,2">
              <v:shape style="position:absolute;left:10752;top:11266;width:447;height:2" coordorigin="10752,11266" coordsize="447,0" path="m10752,11266l11200,11266e" filled="f" stroked="t" strokeweight=".47597pt" strokecolor="#575757">
                <v:path arrowok="t"/>
              </v:shape>
            </v:group>
            <v:group style="position:absolute;left:11142;top:11269;width:438;height:2" coordorigin="11142,11269" coordsize="438,2">
              <v:shape style="position:absolute;left:11142;top:11269;width:438;height:2" coordorigin="11142,11269" coordsize="438,0" path="m11142,11269l11580,11269e" filled="f" stroked="t" strokeweight=".47597pt" strokecolor="#444444">
                <v:path arrowok="t"/>
              </v:shape>
            </v:group>
            <v:group style="position:absolute;left:452;top:11508;width:800;height:2" coordorigin="452,11508" coordsize="800,2">
              <v:shape style="position:absolute;left:452;top:11508;width:800;height:2" coordorigin="452,11508" coordsize="800,0" path="m452,11508l1252,11508e" filled="f" stroked="t" strokeweight=".951939pt" strokecolor="#707070">
                <v:path arrowok="t"/>
              </v:shape>
            </v:group>
            <v:group style="position:absolute;left:1176;top:11254;width:2;height:717" coordorigin="1176,11254" coordsize="2,717">
              <v:shape style="position:absolute;left:1176;top:11254;width:2;height:717" coordorigin="1176,11254" coordsize="0,717" path="m1176,11971l1176,11254e" filled="f" stroked="t" strokeweight=".237985pt" strokecolor="#606060">
                <v:path arrowok="t"/>
              </v:shape>
            </v:group>
            <v:group style="position:absolute;left:1147;top:11508;width:647;height:2" coordorigin="1147,11508" coordsize="647,2">
              <v:shape style="position:absolute;left:1147;top:11508;width:647;height:2" coordorigin="1147,11508" coordsize="647,0" path="m1147,11508l1794,11508e" filled="f" stroked="t" strokeweight=".47597pt" strokecolor="#484848">
                <v:path arrowok="t"/>
              </v:shape>
            </v:group>
            <v:group style="position:absolute;left:1768;top:11254;width:2;height:5044" coordorigin="1768,11254" coordsize="2,5044">
              <v:shape style="position:absolute;left:1768;top:11254;width:2;height:5044" coordorigin="1768,11254" coordsize="0,5044" path="m1768,16298l1768,11254e" filled="f" stroked="t" strokeweight=".713954pt" strokecolor="#545454">
                <v:path arrowok="t"/>
              </v:shape>
            </v:group>
            <v:group style="position:absolute;left:1285;top:11508;width:5783;height:2" coordorigin="1285,11508" coordsize="5783,2">
              <v:shape style="position:absolute;left:1285;top:11508;width:5783;height:2" coordorigin="1285,11508" coordsize="5783,0" path="m1285,11508l7068,11508e" filled="f" stroked="t" strokeweight=".713954pt" strokecolor="#5B5B5B">
                <v:path arrowok="t"/>
              </v:shape>
            </v:group>
            <v:group style="position:absolute;left:7011;top:11512;width:481;height:2" coordorigin="7011,11512" coordsize="481,2">
              <v:shape style="position:absolute;left:7011;top:11512;width:481;height:2" coordorigin="7011,11512" coordsize="481,0" path="m7011,11512l7492,11512e" filled="f" stroked="t" strokeweight=".47597pt" strokecolor="#484848">
                <v:path arrowok="t"/>
              </v:shape>
            </v:group>
            <v:group style="position:absolute;left:7458;top:11259;width:2;height:741" coordorigin="7458,11259" coordsize="2,741">
              <v:shape style="position:absolute;left:7458;top:11259;width:2;height:741" coordorigin="7458,11259" coordsize="0,741" path="m7458,12000l7458,11259e" filled="f" stroked="t" strokeweight=".951939pt" strokecolor="#575757">
                <v:path arrowok="t"/>
              </v:shape>
            </v:group>
            <v:group style="position:absolute;left:7344;top:11510;width:1009;height:2" coordorigin="7344,11510" coordsize="1009,2">
              <v:shape style="position:absolute;left:7344;top:11510;width:1009;height:2" coordorigin="7344,11510" coordsize="1009,0" path="m7344,11510l8353,11510e" filled="f" stroked="t" strokeweight=".951939pt" strokecolor="#676767">
                <v:path arrowok="t"/>
              </v:shape>
            </v:group>
            <v:group style="position:absolute;left:8296;top:11508;width:300;height:2" coordorigin="8296,11508" coordsize="300,2">
              <v:shape style="position:absolute;left:8296;top:11508;width:300;height:2" coordorigin="8296,11508" coordsize="300,0" path="m8296,11508l8596,11508e" filled="f" stroked="t" strokeweight=".47597pt" strokecolor="#575757">
                <v:path arrowok="t"/>
              </v:shape>
            </v:group>
            <v:group style="position:absolute;left:8539;top:11510;width:2865;height:2" coordorigin="8539,11510" coordsize="2865,2">
              <v:shape style="position:absolute;left:8539;top:11510;width:2865;height:2" coordorigin="8539,11510" coordsize="2865,0" path="m8539,11510l11404,11510e" filled="f" stroked="t" strokeweight=".713954pt" strokecolor="#6B6B6B">
                <v:path arrowok="t"/>
              </v:shape>
            </v:group>
            <v:group style="position:absolute;left:11347;top:11508;width:233;height:2" coordorigin="11347,11508" coordsize="233,2">
              <v:shape style="position:absolute;left:11347;top:11508;width:233;height:2" coordorigin="11347,11508" coordsize="233,0" path="m11347,11508l11580,11508e" filled="f" stroked="t" strokeweight=".47597pt" strokecolor="#484848">
                <v:path arrowok="t"/>
              </v:shape>
            </v:group>
            <v:group style="position:absolute;left:11576;top:11221;width:2;height:779" coordorigin="11576,11221" coordsize="2,779">
              <v:shape style="position:absolute;left:11576;top:11221;width:2;height:779" coordorigin="11576,11221" coordsize="0,779" path="m11576,12000l11576,11221e" filled="f" stroked="t" strokeweight=".47597pt" strokecolor="#484848">
                <v:path arrowok="t"/>
              </v:shape>
            </v:group>
            <v:group style="position:absolute;left:457;top:11465;width:2;height:535" coordorigin="457,11465" coordsize="2,535">
              <v:shape style="position:absolute;left:457;top:11465;width:2;height:535" coordorigin="457,11465" coordsize="0,535" path="m457,12000l457,11465e" filled="f" stroked="t" strokeweight=".47597pt" strokecolor="#3B3B3B">
                <v:path arrowok="t"/>
              </v:shape>
            </v:group>
            <v:group style="position:absolute;left:2444;top:4021;width:2;height:12273" coordorigin="2444,4021" coordsize="2,12273">
              <v:shape style="position:absolute;left:2444;top:4021;width:2;height:12273" coordorigin="2444,4021" coordsize="0,12273" path="m2444,16293l2444,4021e" filled="f" stroked="t" strokeweight=".47597pt" strokecolor="#4F4F4F">
                <v:path arrowok="t"/>
              </v:shape>
            </v:group>
            <v:group style="position:absolute;left:1176;top:11971;width:2;height:1516" coordorigin="1176,11971" coordsize="2,1516">
              <v:shape style="position:absolute;left:1176;top:11971;width:2;height:1516" coordorigin="1176,11971" coordsize="0,1516" path="m1176,13487l1176,11971e" filled="f" stroked="t" strokeweight=".237985pt" strokecolor="#000000">
                <v:path arrowok="t"/>
              </v:shape>
            </v:group>
            <v:group style="position:absolute;left:7458;top:11943;width:2;height:578" coordorigin="7458,11943" coordsize="2,578">
              <v:shape style="position:absolute;left:7458;top:11943;width:2;height:578" coordorigin="7458,11943" coordsize="0,578" path="m7458,12521l7458,11943e" filled="f" stroked="t" strokeweight=".47597pt" strokecolor="#343434">
                <v:path arrowok="t"/>
              </v:shape>
            </v:group>
            <v:group style="position:absolute;left:455;top:11340;width:2;height:3896" coordorigin="455,11340" coordsize="2,3896">
              <v:shape style="position:absolute;left:455;top:11340;width:2;height:3896" coordorigin="455,11340" coordsize="0,3896" path="m455,15237l455,11340e" filled="f" stroked="t" strokeweight=".713954pt" strokecolor="#545454">
                <v:path arrowok="t"/>
              </v:shape>
            </v:group>
            <v:group style="position:absolute;left:7461;top:12464;width:2;height:2118" coordorigin="7461,12464" coordsize="2,2118">
              <v:shape style="position:absolute;left:7461;top:12464;width:2;height:2118" coordorigin="7461,12464" coordsize="0,2118" path="m7461,14582l7461,12464e" filled="f" stroked="t" strokeweight=".951939pt" strokecolor="#606060">
                <v:path arrowok="t"/>
              </v:shape>
            </v:group>
            <v:group style="position:absolute;left:457;top:12918;width:2;height:292" coordorigin="457,12918" coordsize="2,292">
              <v:shape style="position:absolute;left:457;top:12918;width:2;height:292" coordorigin="457,12918" coordsize="0,292" path="m457,13210l457,12918e" filled="f" stroked="t" strokeweight=".47597pt" strokecolor="#2B2B2B">
                <v:path arrowok="t"/>
              </v:shape>
            </v:group>
            <v:group style="position:absolute;left:11576;top:12918;width:2;height:292" coordorigin="11576,12918" coordsize="2,292">
              <v:shape style="position:absolute;left:11576;top:12918;width:2;height:292" coordorigin="11576,12918" coordsize="0,292" path="m11576,13210l11576,12918e" filled="f" stroked="t" strokeweight=".47597pt" strokecolor="#4B4B4B">
                <v:path arrowok="t"/>
              </v:shape>
            </v:group>
            <v:group style="position:absolute;left:443;top:13640;width:738;height:2" coordorigin="443,13640" coordsize="738,2">
              <v:shape style="position:absolute;left:443;top:13640;width:738;height:2" coordorigin="443,13640" coordsize="738,0" path="m443,13640l1180,13640e" filled="f" stroked="t" strokeweight=".237985pt" strokecolor="#444444">
                <v:path arrowok="t"/>
              </v:shape>
            </v:group>
            <v:group style="position:absolute;left:1176;top:13487;width:2;height:158" coordorigin="1176,13487" coordsize="2,158">
              <v:shape style="position:absolute;left:1176;top:13487;width:2;height:158" coordorigin="1176,13487" coordsize="0,158" path="m1176,13645l1176,13487e" filled="f" stroked="t" strokeweight=".237985pt" strokecolor="#4F4F4F">
                <v:path arrowok="t"/>
              </v:shape>
            </v:group>
            <v:group style="position:absolute;left:1176;top:13640;width:590;height:2" coordorigin="1176,13640" coordsize="590,2">
              <v:shape style="position:absolute;left:1176;top:13640;width:590;height:2" coordorigin="1176,13640" coordsize="590,0" path="m1176,13640l1766,13640e" filled="f" stroked="t" strokeweight=".237985pt" strokecolor="#575757">
                <v:path arrowok="t"/>
              </v:shape>
            </v:group>
            <v:group style="position:absolute;left:1752;top:13640;width:700;height:2" coordorigin="1752,13640" coordsize="700,2">
              <v:shape style="position:absolute;left:1752;top:13640;width:700;height:2" coordorigin="1752,13640" coordsize="700,0" path="m1752,13640l2451,13640e" filled="f" stroked="t" strokeweight=".237985pt" strokecolor="#3B3B3B">
                <v:path arrowok="t"/>
              </v:shape>
            </v:group>
            <v:group style="position:absolute;left:1176;top:13640;width:2;height:2371" coordorigin="1176,13640" coordsize="2,2371">
              <v:shape style="position:absolute;left:1176;top:13640;width:2;height:2371" coordorigin="1176,13640" coordsize="0,2371" path="m1176,16011l1176,13640e" filled="f" stroked="t" strokeweight=".237985pt" strokecolor="#000000">
                <v:path arrowok="t"/>
              </v:shape>
            </v:group>
            <v:group style="position:absolute;left:1766;top:13611;width:2;height:292" coordorigin="1766,13611" coordsize="2,292">
              <v:shape style="position:absolute;left:1766;top:13611;width:2;height:292" coordorigin="1766,13611" coordsize="0,292" path="m1766,13903l1766,13611e" filled="f" stroked="t" strokeweight=".47597pt" strokecolor="#343434">
                <v:path arrowok="t"/>
              </v:shape>
            </v:group>
            <v:group style="position:absolute;left:2442;top:13611;width:2;height:292" coordorigin="2442,13611" coordsize="2,292">
              <v:shape style="position:absolute;left:2442;top:13611;width:2;height:292" coordorigin="2442,13611" coordsize="0,292" path="m2442,13903l2442,13611e" filled="f" stroked="t" strokeweight=".47597pt" strokecolor="#2F2F2F">
                <v:path arrowok="t"/>
              </v:shape>
            </v:group>
            <v:group style="position:absolute;left:2444;top:14070;width:2;height:559" coordorigin="2444,14070" coordsize="2,559">
              <v:shape style="position:absolute;left:2444;top:14070;width:2;height:559" coordorigin="2444,14070" coordsize="0,559" path="m2444,14630l2444,14070e" filled="f" stroked="t" strokeweight=".951939pt" strokecolor="#676767">
                <v:path arrowok="t"/>
              </v:shape>
            </v:group>
            <v:group style="position:absolute;left:7463;top:14443;width:2;height:416" coordorigin="7463,14443" coordsize="2,416">
              <v:shape style="position:absolute;left:7463;top:14443;width:2;height:416" coordorigin="7463,14443" coordsize="0,416" path="m7463,14859l7463,14443e" filled="f" stroked="t" strokeweight=".47597pt" strokecolor="#444444">
                <v:path arrowok="t"/>
              </v:shape>
            </v:group>
            <v:group style="position:absolute;left:7463;top:14802;width:2;height:301" coordorigin="7463,14802" coordsize="2,301">
              <v:shape style="position:absolute;left:7463;top:14802;width:2;height:301" coordorigin="7463,14802" coordsize="0,301" path="m7463,15103l7463,14802e" filled="f" stroked="t" strokeweight=".47597pt" strokecolor="#2F2F2F">
                <v:path arrowok="t"/>
              </v:shape>
            </v:group>
            <v:group style="position:absolute;left:7463;top:15046;width:2;height:994" coordorigin="7463,15046" coordsize="2,994">
              <v:shape style="position:absolute;left:7463;top:15046;width:2;height:994" coordorigin="7463,15046" coordsize="0,994" path="m7463,16040l7463,15046e" filled="f" stroked="t" strokeweight=".951939pt" strokecolor="#646464">
                <v:path arrowok="t"/>
              </v:shape>
            </v:group>
            <v:group style="position:absolute;left:452;top:15179;width:2;height:488" coordorigin="452,15179" coordsize="2,488">
              <v:shape style="position:absolute;left:452;top:15179;width:2;height:488" coordorigin="452,15179" coordsize="0,488" path="m452,15667l452,15179e" filled="f" stroked="t" strokeweight=".47597pt" strokecolor="#2B2B2B">
                <v:path arrowok="t"/>
              </v:shape>
            </v:group>
            <v:group style="position:absolute;left:2437;top:16011;width:2561;height:2" coordorigin="2437,16011" coordsize="2561,2">
              <v:shape style="position:absolute;left:2437;top:16011;width:2561;height:2" coordorigin="2437,16011" coordsize="2561,0" path="m2437,16011l4998,16011e" filled="f" stroked="t" strokeweight=".237985pt" strokecolor="#7077A3">
                <v:path arrowok="t"/>
              </v:shape>
            </v:group>
            <v:group style="position:absolute;left:11580;top:15610;width:2;height:679" coordorigin="11580,15610" coordsize="2,679">
              <v:shape style="position:absolute;left:11580;top:15610;width:2;height:679" coordorigin="11580,15610" coordsize="0,679" path="m11580,16289l11580,15610e" filled="f" stroked="t" strokeweight=".47597pt" strokecolor="#545454">
                <v:path arrowok="t"/>
              </v:shape>
            </v:group>
            <v:group style="position:absolute;left:443;top:16286;width:11138;height:2" coordorigin="443,16286" coordsize="11138,2">
              <v:shape style="position:absolute;left:443;top:16286;width:11138;height:2" coordorigin="443,16286" coordsize="11138,0" path="m443,16286l11580,16286e" filled="f" stroked="t" strokeweight=".713954pt" strokecolor="#606060">
                <v:path arrowok="t"/>
              </v:shape>
            </v:group>
            <v:group style="position:absolute;left:455;top:15610;width:2;height:684" coordorigin="455,15610" coordsize="2,684">
              <v:shape style="position:absolute;left:455;top:15610;width:2;height:684" coordorigin="455,15610" coordsize="0,684" path="m455,16293l455,15610e" filled="f" stroked="t" strokeweight=".951939pt" strokecolor="#676767">
                <v:path arrowok="t"/>
              </v:shape>
            </v:group>
            <v:group style="position:absolute;left:1176;top:16011;width:2;height:273" coordorigin="1176,16011" coordsize="2,273">
              <v:shape style="position:absolute;left:1176;top:16011;width:2;height:273" coordorigin="1176,16011" coordsize="0,273" path="m1176,16284l1176,16011e" filled="f" stroked="t" strokeweight=".237985pt" strokecolor="#7C7C7C">
                <v:path arrowok="t"/>
              </v:shape>
            </v:group>
            <v:group style="position:absolute;left:3351;top:16284;width:347;height:2" coordorigin="3351,16284" coordsize="347,2">
              <v:shape style="position:absolute;left:3351;top:16284;width:347;height:2" coordorigin="3351,16284" coordsize="347,0" path="m3351,16284l3698,16284e" filled="f" stroked="t" strokeweight=".47597pt" strokecolor="#444444">
                <v:path arrowok="t"/>
              </v:shape>
            </v:group>
            <v:group style="position:absolute;left:7463;top:15983;width:2;height:311" coordorigin="7463,15983" coordsize="2,311">
              <v:shape style="position:absolute;left:7463;top:15983;width:2;height:311" coordorigin="7463,15983" coordsize="0,311" path="m7463,16293l7463,15983e" filled="f" stroked="t" strokeweight=".47597pt" strokecolor="#3F3F3F">
                <v:path arrowok="t"/>
              </v:shape>
            </v:group>
            <v:group style="position:absolute;left:8296;top:16284;width:300;height:2" coordorigin="8296,16284" coordsize="300,2">
              <v:shape style="position:absolute;left:8296;top:16284;width:300;height:2" coordorigin="8296,16284" coordsize="300,0" path="m8296,16284l8596,16284e" filled="f" stroked="t" strokeweight=".47597pt" strokecolor="#545454">
                <v:path arrowok="t"/>
              </v:shape>
            </v:group>
            <v:group style="position:absolute;left:9396;top:16284;width:790;height:2" coordorigin="9396,16284" coordsize="790,2">
              <v:shape style="position:absolute;left:9396;top:16284;width:790;height:2" coordorigin="9396,16284" coordsize="790,0" path="m9396,16284l10186,16284e" filled="f" stroked="t" strokeweight=".47597pt" strokecolor="#4B4B4B">
                <v:path arrowok="t"/>
              </v:shape>
            </v:group>
            <v:group style="position:absolute;left:10129;top:16284;width:852;height:2" coordorigin="10129,16284" coordsize="852,2">
              <v:shape style="position:absolute;left:10129;top:16284;width:852;height:2" coordorigin="10129,16284" coordsize="852,0" path="m10129,16284l10981,16284e" filled="f" stroked="t" strokeweight=".951939pt" strokecolor="#747474">
                <v:path arrowok="t"/>
              </v:shape>
            </v:group>
            <v:group style="position:absolute;left:11142;top:16284;width:438;height:2" coordorigin="11142,16284" coordsize="438,2">
              <v:shape style="position:absolute;left:11142;top:16284;width:438;height:2" coordorigin="11142,16284" coordsize="438,0" path="m11142,16284l11580,16284e" filled="f" stroked="t" strokeweight=".47597pt" strokecolor="#48484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68.783691pt;margin-top:-.190502pt;width:.1pt;height:11.235136pt;mso-position-horizontal-relative:page;mso-position-vertical-relative:paragraph;z-index:-15079" coordorigin="11376,-4" coordsize="2,225">
            <v:shape style="position:absolute;left:11376;top:-4;width:2;height:225" coordorigin="11376,-4" coordsize="0,225" path="m11376,221l11376,-4e" filled="f" stroked="t" strokeweight=".713954pt" strokecolor="#9C9C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5.946411pt;margin-top:.615924pt;width:5.46244pt;height:17pt;mso-position-horizontal-relative:page;mso-position-vertical-relative:paragraph;z-index:-15072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97999A"/>
                      <w:spacing w:val="0"/>
                      <w:w w:val="57"/>
                    </w:rPr>
                    <w:t>,,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  <w:t>.Post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42424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/1.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78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7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7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30"/>
          <w:w w:val="78"/>
        </w:rPr>
        <w:t> </w:t>
      </w:r>
      <w:r>
        <w:rPr>
          <w:rFonts w:ascii="Arial" w:hAnsi="Arial" w:cs="Arial" w:eastAsia="Arial"/>
          <w:sz w:val="19"/>
          <w:szCs w:val="19"/>
          <w:color w:val="808080"/>
          <w:spacing w:val="5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97999A"/>
          <w:spacing w:val="0"/>
          <w:w w:val="100"/>
        </w:rPr>
        <w:t>;</w:t>
      </w:r>
      <w:r>
        <w:rPr>
          <w:rFonts w:ascii="Arial" w:hAnsi="Arial" w:cs="Arial" w:eastAsia="Arial"/>
          <w:sz w:val="19"/>
          <w:szCs w:val="19"/>
          <w:color w:val="97999A"/>
          <w:spacing w:val="-5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97999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97999A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AAAEAF"/>
          <w:spacing w:val="0"/>
          <w:w w:val="72"/>
          <w:b/>
          <w:bCs/>
          <w:position w:val="3"/>
        </w:rPr>
        <w:t>13</w:t>
      </w:r>
      <w:r>
        <w:rPr>
          <w:rFonts w:ascii="Times New Roman" w:hAnsi="Times New Roman" w:cs="Times New Roman" w:eastAsia="Times New Roman"/>
          <w:sz w:val="7"/>
          <w:szCs w:val="7"/>
          <w:color w:val="AAAEAF"/>
          <w:spacing w:val="0"/>
          <w:w w:val="72"/>
          <w:b/>
          <w:bCs/>
          <w:position w:val="3"/>
        </w:rPr>
        <w:t>&gt;</w:t>
      </w:r>
      <w:r>
        <w:rPr>
          <w:rFonts w:ascii="Times New Roman" w:hAnsi="Times New Roman" w:cs="Times New Roman" w:eastAsia="Times New Roman"/>
          <w:sz w:val="7"/>
          <w:szCs w:val="7"/>
          <w:color w:val="AAAEAF"/>
          <w:spacing w:val="0"/>
          <w:w w:val="72"/>
          <w:b/>
          <w:bCs/>
          <w:position w:val="3"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AAAEAF"/>
          <w:spacing w:val="1"/>
          <w:w w:val="72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EAF"/>
          <w:spacing w:val="0"/>
          <w:w w:val="361"/>
          <w:b/>
          <w:bCs/>
          <w:position w:val="3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AAAEAF"/>
          <w:spacing w:val="-12"/>
          <w:w w:val="361"/>
          <w:b/>
          <w:bCs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AAAEAF"/>
          <w:spacing w:val="0"/>
          <w:w w:val="231"/>
          <w:b/>
          <w:bCs/>
          <w:position w:val="3"/>
        </w:rPr>
        <w:t>ı</w:t>
      </w:r>
      <w:r>
        <w:rPr>
          <w:rFonts w:ascii="Arial" w:hAnsi="Arial" w:cs="Arial" w:eastAsia="Arial"/>
          <w:sz w:val="12"/>
          <w:szCs w:val="12"/>
          <w:color w:val="AAAEAF"/>
          <w:spacing w:val="-25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66"/>
          <w:b/>
          <w:bCs/>
          <w:position w:val="3"/>
        </w:rPr>
        <w:t>.</w:t>
      </w:r>
      <w:r>
        <w:rPr>
          <w:rFonts w:ascii="Arial" w:hAnsi="Arial" w:cs="Arial" w:eastAsia="Arial"/>
          <w:sz w:val="12"/>
          <w:szCs w:val="12"/>
          <w:color w:val="808080"/>
          <w:spacing w:val="-6"/>
          <w:w w:val="66"/>
          <w:b/>
          <w:bCs/>
          <w:position w:val="3"/>
        </w:rPr>
        <w:t>.</w:t>
      </w:r>
      <w:r>
        <w:rPr>
          <w:rFonts w:ascii="Arial" w:hAnsi="Arial" w:cs="Arial" w:eastAsia="Arial"/>
          <w:sz w:val="12"/>
          <w:szCs w:val="12"/>
          <w:color w:val="97999A"/>
          <w:spacing w:val="0"/>
          <w:w w:val="57"/>
          <w:b/>
          <w:bCs/>
          <w:position w:val="3"/>
        </w:rPr>
        <w:t>.:</w:t>
      </w:r>
      <w:r>
        <w:rPr>
          <w:rFonts w:ascii="Arial" w:hAnsi="Arial" w:cs="Arial" w:eastAsia="Arial"/>
          <w:sz w:val="12"/>
          <w:szCs w:val="12"/>
          <w:color w:val="97999A"/>
          <w:spacing w:val="0"/>
          <w:w w:val="58"/>
          <w:b/>
          <w:bCs/>
          <w:position w:val="3"/>
        </w:rPr>
        <w:t>_</w:t>
      </w:r>
      <w:r>
        <w:rPr>
          <w:rFonts w:ascii="Arial" w:hAnsi="Arial" w:cs="Arial" w:eastAsia="Arial"/>
          <w:sz w:val="12"/>
          <w:szCs w:val="12"/>
          <w:color w:val="97999A"/>
          <w:spacing w:val="-19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525254"/>
          <w:spacing w:val="-8"/>
          <w:w w:val="173"/>
          <w:b/>
          <w:bCs/>
          <w:position w:val="3"/>
        </w:rPr>
        <w:t>.</w:t>
      </w:r>
      <w:r>
        <w:rPr>
          <w:rFonts w:ascii="Arial" w:hAnsi="Arial" w:cs="Arial" w:eastAsia="Arial"/>
          <w:sz w:val="12"/>
          <w:szCs w:val="12"/>
          <w:color w:val="97999A"/>
          <w:spacing w:val="1"/>
          <w:w w:val="231"/>
          <w:b/>
          <w:bCs/>
          <w:position w:val="3"/>
        </w:rPr>
        <w:t>.</w:t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129"/>
          <w:b/>
          <w:bCs/>
          <w:position w:val="3"/>
        </w:rPr>
        <w:t>....</w:t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12"/>
          <w:szCs w:val="12"/>
          <w:color w:val="AAAEAF"/>
          <w:spacing w:val="-1"/>
          <w:w w:val="197"/>
          <w:position w:val="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120"/>
          <w:i/>
          <w:position w:val="3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right="546"/>
        <w:jc w:val="right"/>
        <w:tabs>
          <w:tab w:pos="12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97999A"/>
          <w:spacing w:val="0"/>
          <w:w w:val="61"/>
          <w:position w:val="1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97999A"/>
          <w:spacing w:val="-9"/>
          <w:w w:val="61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FC3C6"/>
          <w:spacing w:val="0"/>
          <w:w w:val="61"/>
          <w:position w:val="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BFC3C6"/>
          <w:spacing w:val="0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FC3C6"/>
          <w:spacing w:val="24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7999A"/>
          <w:spacing w:val="-15"/>
          <w:w w:val="137"/>
          <w:i/>
          <w:position w:val="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81"/>
          <w:i/>
          <w:position w:val="1"/>
        </w:rPr>
        <w:t>c.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8"/>
          <w:szCs w:val="18"/>
          <w:color w:val="AAAEAF"/>
          <w:spacing w:val="0"/>
          <w:w w:val="130"/>
          <w:position w:val="-3"/>
        </w:rPr>
        <w:t>"</w:t>
      </w:r>
      <w:r>
        <w:rPr>
          <w:rFonts w:ascii="Arial" w:hAnsi="Arial" w:cs="Arial" w:eastAsia="Arial"/>
          <w:sz w:val="18"/>
          <w:szCs w:val="18"/>
          <w:color w:val="AAAEAF"/>
          <w:spacing w:val="0"/>
          <w:w w:val="13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AAEAF"/>
          <w:spacing w:val="1"/>
          <w:w w:val="13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AAAEAF"/>
          <w:spacing w:val="0"/>
          <w:w w:val="53"/>
          <w:position w:val="-2"/>
        </w:rPr>
        <w:t>.·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right="619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AAEAF"/>
          <w:spacing w:val="0"/>
          <w:w w:val="65"/>
          <w:position w:val="-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AAAEAF"/>
          <w:spacing w:val="0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AAEAF"/>
          <w:spacing w:val="11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FC3C6"/>
          <w:spacing w:val="-15"/>
          <w:w w:val="200"/>
          <w:position w:val="-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808080"/>
          <w:spacing w:val="0"/>
          <w:w w:val="73"/>
          <w:position w:val="-1"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808080"/>
          <w:spacing w:val="0"/>
          <w:w w:val="72"/>
          <w:position w:val="-1"/>
        </w:rPr>
        <w:t>lo</w:t>
      </w:r>
      <w:r>
        <w:rPr>
          <w:rFonts w:ascii="Times New Roman" w:hAnsi="Times New Roman" w:cs="Times New Roman" w:eastAsia="Times New Roman"/>
          <w:sz w:val="12"/>
          <w:szCs w:val="12"/>
          <w:color w:val="808080"/>
          <w:spacing w:val="0"/>
          <w:w w:val="100"/>
          <w:position w:val="-1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808080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AAEAF"/>
          <w:spacing w:val="0"/>
          <w:w w:val="240"/>
          <w:position w:val="-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right="665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808080"/>
          <w:spacing w:val="0"/>
          <w:w w:val="137"/>
          <w:b/>
          <w:bCs/>
          <w:position w:val="1"/>
        </w:rPr>
        <w:t>-V.</w:t>
      </w:r>
      <w:r>
        <w:rPr>
          <w:rFonts w:ascii="Arial" w:hAnsi="Arial" w:cs="Arial" w:eastAsia="Arial"/>
          <w:sz w:val="12"/>
          <w:szCs w:val="12"/>
          <w:color w:val="808080"/>
          <w:spacing w:val="0"/>
          <w:w w:val="137"/>
          <w:b/>
          <w:bCs/>
          <w:position w:val="1"/>
        </w:rPr>
        <w:t>   </w:t>
      </w:r>
      <w:r>
        <w:rPr>
          <w:rFonts w:ascii="Arial" w:hAnsi="Arial" w:cs="Arial" w:eastAsia="Arial"/>
          <w:sz w:val="12"/>
          <w:szCs w:val="12"/>
          <w:color w:val="808080"/>
          <w:spacing w:val="10"/>
          <w:w w:val="137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25254"/>
          <w:spacing w:val="0"/>
          <w:w w:val="69"/>
          <w:position w:val="1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525254"/>
          <w:spacing w:val="2"/>
          <w:w w:val="69"/>
          <w:position w:val="1"/>
        </w:rPr>
        <w:t>_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69"/>
          <w:position w:val="1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12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AAEAF"/>
          <w:spacing w:val="0"/>
          <w:w w:val="69"/>
          <w:position w:val="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AAAEAF"/>
          <w:spacing w:val="0"/>
          <w:w w:val="69"/>
          <w:position w:val="1"/>
        </w:rPr>
        <w:t>      </w:t>
      </w:r>
      <w:r>
        <w:rPr>
          <w:rFonts w:ascii="Times New Roman" w:hAnsi="Times New Roman" w:cs="Times New Roman" w:eastAsia="Times New Roman"/>
          <w:sz w:val="13"/>
          <w:szCs w:val="13"/>
          <w:color w:val="AAAEAF"/>
          <w:spacing w:val="10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99A"/>
          <w:spacing w:val="0"/>
          <w:w w:val="100"/>
          <w:position w:val="1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97999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08080"/>
          <w:spacing w:val="0"/>
          <w:w w:val="71"/>
          <w:position w:val="1"/>
        </w:rPr>
        <w:t>..._</w:t>
      </w:r>
      <w:r>
        <w:rPr>
          <w:rFonts w:ascii="Times New Roman" w:hAnsi="Times New Roman" w:cs="Times New Roman" w:eastAsia="Times New Roman"/>
          <w:sz w:val="13"/>
          <w:szCs w:val="13"/>
          <w:color w:val="808080"/>
          <w:spacing w:val="0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08080"/>
          <w:spacing w:val="22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AAEAF"/>
          <w:spacing w:val="0"/>
          <w:w w:val="100"/>
          <w:b/>
          <w:bCs/>
          <w:i/>
          <w:position w:val="1"/>
        </w:rPr>
        <w:t>r"</w:t>
      </w:r>
      <w:r>
        <w:rPr>
          <w:rFonts w:ascii="Times New Roman" w:hAnsi="Times New Roman" w:cs="Times New Roman" w:eastAsia="Times New Roman"/>
          <w:sz w:val="12"/>
          <w:szCs w:val="12"/>
          <w:color w:val="AAAEAF"/>
          <w:spacing w:val="0"/>
          <w:w w:val="100"/>
          <w:b/>
          <w:bCs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AAAEAF"/>
          <w:spacing w:val="0"/>
          <w:w w:val="10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AAEAF"/>
          <w:spacing w:val="16"/>
          <w:w w:val="10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AAEAF"/>
          <w:spacing w:val="0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40" w:after="0" w:line="90" w:lineRule="exact"/>
        <w:ind w:right="1111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AAEAF"/>
          <w:spacing w:val="0"/>
          <w:w w:val="154"/>
        </w:rPr>
        <w:t>lıl.·r-...</w:t>
      </w:r>
      <w:r>
        <w:rPr>
          <w:rFonts w:ascii="Arial" w:hAnsi="Arial" w:cs="Arial" w:eastAsia="Arial"/>
          <w:sz w:val="8"/>
          <w:szCs w:val="8"/>
          <w:color w:val="AAAEAF"/>
          <w:spacing w:val="0"/>
          <w:w w:val="154"/>
        </w:rPr>
        <w:t>_</w:t>
      </w:r>
      <w:r>
        <w:rPr>
          <w:rFonts w:ascii="Arial" w:hAnsi="Arial" w:cs="Arial" w:eastAsia="Arial"/>
          <w:sz w:val="8"/>
          <w:szCs w:val="8"/>
          <w:color w:val="AAAEAF"/>
          <w:spacing w:val="-9"/>
          <w:w w:val="154"/>
        </w:rPr>
        <w:t> </w:t>
      </w:r>
      <w:r>
        <w:rPr>
          <w:rFonts w:ascii="Arial" w:hAnsi="Arial" w:cs="Arial" w:eastAsia="Arial"/>
          <w:sz w:val="8"/>
          <w:szCs w:val="8"/>
          <w:color w:val="AAAEAF"/>
          <w:spacing w:val="0"/>
          <w:w w:val="166"/>
        </w:rPr>
        <w:t>.....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419" w:lineRule="exact"/>
        <w:ind w:left="4630" w:right="6615"/>
        <w:jc w:val="center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545BA3"/>
          <w:spacing w:val="0"/>
          <w:w w:val="85"/>
          <w:position w:val="-4"/>
        </w:rPr>
        <w:t>/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72" w:right="5420"/>
        <w:jc w:val="center"/>
        <w:tabs>
          <w:tab w:pos="3040" w:val="left"/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8.969223pt;margin-top:2.905477pt;width:.1pt;height:6.693273pt;mso-position-horizontal-relative:page;mso-position-vertical-relative:paragraph;z-index:-15078" coordorigin="3379,58" coordsize="2,134">
            <v:shape style="position:absolute;left:3379;top:58;width:2;height:134" coordorigin="3379,58" coordsize="0,134" path="m3379,192l3379,58e" filled="f" stroked="t" strokeweight=".237985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2"/>
          <w:szCs w:val="32"/>
          <w:color w:val="6E72A8"/>
          <w:spacing w:val="0"/>
          <w:w w:val="83"/>
          <w:position w:val="0"/>
        </w:rPr>
        <w:t>'r---ı</w:t>
      </w:r>
      <w:r>
        <w:rPr>
          <w:rFonts w:ascii="Times New Roman" w:hAnsi="Times New Roman" w:cs="Times New Roman" w:eastAsia="Times New Roman"/>
          <w:sz w:val="32"/>
          <w:szCs w:val="32"/>
          <w:color w:val="6E72A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6E72A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6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dcm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100"/>
          <w:position w:val="2"/>
        </w:rPr>
        <w:t>U</w:t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525254"/>
          <w:spacing w:val="5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3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left="2363" w:right="-20"/>
        <w:jc w:val="left"/>
        <w:tabs>
          <w:tab w:pos="298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25254"/>
          <w:spacing w:val="0"/>
          <w:w w:val="70"/>
          <w:b/>
          <w:bCs/>
          <w:position w:val="-1"/>
        </w:rPr>
        <w:t>Abd</w:t>
      </w:r>
      <w:r>
        <w:rPr>
          <w:rFonts w:ascii="Times New Roman" w:hAnsi="Times New Roman" w:cs="Times New Roman" w:eastAsia="Times New Roman"/>
          <w:sz w:val="31"/>
          <w:szCs w:val="31"/>
          <w:color w:val="525254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25254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5"/>
          <w:szCs w:val="25"/>
          <w:color w:val="525254"/>
          <w:spacing w:val="0"/>
          <w:w w:val="145"/>
          <w:b/>
          <w:bCs/>
          <w:position w:val="-1"/>
        </w:rPr>
        <w:t>r</w:t>
      </w:r>
      <w:r>
        <w:rPr>
          <w:rFonts w:ascii="Arial" w:hAnsi="Arial" w:cs="Arial" w:eastAsia="Arial"/>
          <w:sz w:val="27"/>
          <w:szCs w:val="27"/>
          <w:color w:val="49547E"/>
          <w:spacing w:val="0"/>
          <w:w w:val="229"/>
          <w:b/>
          <w:bCs/>
          <w:position w:val="-1"/>
        </w:rPr>
        <w:t>J</w:t>
      </w:r>
      <w:r>
        <w:rPr>
          <w:rFonts w:ascii="Arial" w:hAnsi="Arial" w:cs="Arial" w:eastAsia="Arial"/>
          <w:sz w:val="27"/>
          <w:szCs w:val="27"/>
          <w:color w:val="49547E"/>
          <w:spacing w:val="-2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525254"/>
          <w:spacing w:val="0"/>
          <w:w w:val="148"/>
          <w:b/>
          <w:bCs/>
          <w:position w:val="-1"/>
        </w:rPr>
        <w:t>o</w:t>
      </w:r>
      <w:r>
        <w:rPr>
          <w:rFonts w:ascii="Arial" w:hAnsi="Arial" w:cs="Arial" w:eastAsia="Arial"/>
          <w:sz w:val="27"/>
          <w:szCs w:val="27"/>
          <w:color w:val="525254"/>
          <w:spacing w:val="-8"/>
          <w:w w:val="148"/>
          <w:b/>
          <w:bCs/>
          <w:position w:val="-1"/>
        </w:rPr>
        <w:t>P</w:t>
      </w:r>
      <w:r>
        <w:rPr>
          <w:rFonts w:ascii="Arial" w:hAnsi="Arial" w:cs="Arial" w:eastAsia="Arial"/>
          <w:sz w:val="27"/>
          <w:szCs w:val="27"/>
          <w:color w:val="383838"/>
          <w:spacing w:val="-34"/>
          <w:w w:val="79"/>
          <w:b/>
          <w:bCs/>
          <w:position w:val="-1"/>
        </w:rPr>
        <w:t>Ç</w:t>
      </w:r>
      <w:r>
        <w:rPr>
          <w:rFonts w:ascii="Arial" w:hAnsi="Arial" w:cs="Arial" w:eastAsia="Arial"/>
          <w:sz w:val="27"/>
          <w:szCs w:val="27"/>
          <w:color w:val="525254"/>
          <w:spacing w:val="0"/>
          <w:w w:val="96"/>
          <w:b/>
          <w:bCs/>
          <w:position w:val="-1"/>
        </w:rPr>
        <w:t>U</w:t>
      </w:r>
      <w:r>
        <w:rPr>
          <w:rFonts w:ascii="Arial" w:hAnsi="Arial" w:cs="Arial" w:eastAsia="Arial"/>
          <w:sz w:val="27"/>
          <w:szCs w:val="27"/>
          <w:color w:val="525254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525254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1"/>
          <w:szCs w:val="21"/>
          <w:color w:val="383838"/>
          <w:spacing w:val="-5"/>
          <w:w w:val="155"/>
          <w:position w:val="16"/>
        </w:rPr>
        <w:t>l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89"/>
          <w:position w:val="16"/>
        </w:rPr>
        <w:t>tf.</w:t>
      </w:r>
      <w:r>
        <w:rPr>
          <w:rFonts w:ascii="Arial" w:hAnsi="Arial" w:cs="Arial" w:eastAsia="Arial"/>
          <w:sz w:val="21"/>
          <w:szCs w:val="21"/>
          <w:color w:val="525254"/>
          <w:spacing w:val="4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1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237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525254"/>
          <w:w w:val="90"/>
        </w:rPr>
        <w:t>\</w:t>
      </w:r>
      <w:r>
        <w:rPr>
          <w:rFonts w:ascii="Arial" w:hAnsi="Arial" w:cs="Arial" w:eastAsia="Arial"/>
          <w:sz w:val="21"/>
          <w:szCs w:val="21"/>
          <w:color w:val="525254"/>
          <w:spacing w:val="-3"/>
          <w:w w:val="90"/>
        </w:rPr>
        <w:t>t</w:t>
      </w:r>
      <w:r>
        <w:rPr>
          <w:rFonts w:ascii="Arial" w:hAnsi="Arial" w:cs="Arial" w:eastAsia="Arial"/>
          <w:sz w:val="21"/>
          <w:szCs w:val="21"/>
          <w:color w:val="383838"/>
          <w:spacing w:val="8"/>
          <w:w w:val="74"/>
        </w:rPr>
        <w:t>f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512"/>
        </w:rPr>
        <w:t>a</w:t>
      </w:r>
      <w:r>
        <w:rPr>
          <w:rFonts w:ascii="Arial" w:hAnsi="Arial" w:cs="Arial" w:eastAsia="Arial"/>
          <w:sz w:val="21"/>
          <w:szCs w:val="21"/>
          <w:color w:val="383838"/>
          <w:spacing w:val="-15"/>
          <w:w w:val="129"/>
        </w:rPr>
        <w:t>l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87"/>
        </w:rPr>
        <w:t>ge</w:t>
      </w:r>
      <w:r>
        <w:rPr>
          <w:rFonts w:ascii="Arial" w:hAnsi="Arial" w:cs="Arial" w:eastAsia="Arial"/>
          <w:sz w:val="21"/>
          <w:szCs w:val="21"/>
          <w:color w:val="525254"/>
          <w:spacing w:val="-1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89"/>
        </w:rPr>
        <w:t>Am</w:t>
      </w:r>
      <w:r>
        <w:rPr>
          <w:rFonts w:ascii="Arial" w:hAnsi="Arial" w:cs="Arial" w:eastAsia="Arial"/>
          <w:sz w:val="21"/>
          <w:szCs w:val="21"/>
          <w:color w:val="525254"/>
          <w:spacing w:val="-32"/>
          <w:w w:val="90"/>
        </w:rPr>
        <w:t>i</w:t>
      </w:r>
      <w:r>
        <w:rPr>
          <w:rFonts w:ascii="Arial" w:hAnsi="Arial" w:cs="Arial" w:eastAsia="Arial"/>
          <w:sz w:val="21"/>
          <w:szCs w:val="21"/>
          <w:color w:val="383838"/>
          <w:spacing w:val="-1"/>
          <w:w w:val="96"/>
        </w:rPr>
        <w:t>r</w:t>
      </w:r>
      <w:r>
        <w:rPr>
          <w:rFonts w:ascii="Arial" w:hAnsi="Arial" w:cs="Arial" w:eastAsia="Arial"/>
          <w:sz w:val="21"/>
          <w:szCs w:val="21"/>
          <w:color w:val="525254"/>
          <w:spacing w:val="0"/>
          <w:w w:val="155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2" w:lineRule="exact"/>
        <w:ind w:left="22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E72A8"/>
          <w:spacing w:val="0"/>
          <w:w w:val="79"/>
          <w:i/>
        </w:rPr>
        <w:t>.,.e:::;-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6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838" w:right="415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384811pt;margin-top:-16.995972pt;width:41.688882pt;height:46pt;mso-position-horizontal-relative:page;mso-position-vertical-relative:paragraph;z-index:-15060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Arial" w:hAnsi="Arial" w:cs="Arial" w:eastAsia="Arial"/>
                      <w:sz w:val="92"/>
                      <w:szCs w:val="92"/>
                    </w:rPr>
                  </w:pPr>
                  <w:rPr/>
                  <w:r>
                    <w:rPr>
                      <w:rFonts w:ascii="Arial" w:hAnsi="Arial" w:cs="Arial" w:eastAsia="Arial"/>
                      <w:sz w:val="92"/>
                      <w:szCs w:val="92"/>
                      <w:color w:val="2B2B2B"/>
                      <w:spacing w:val="0"/>
                      <w:w w:val="163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166" w:lineRule="exact"/>
        <w:ind w:left="3963" w:right="4243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-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14"/>
          <w:position w:val="-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7"/>
          <w:position w:val="-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3"/>
          <w:position w:val="-5"/>
        </w:rPr>
        <w:t>G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247"/>
          <w:position w:val="-5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76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20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480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6"/>
          <w:szCs w:val="16"/>
          <w:color w:val="2B2B2B"/>
          <w:spacing w:val="-3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528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11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B2B2B"/>
          <w:spacing w:val="-29"/>
          <w:w w:val="111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8" w:lineRule="exact"/>
        <w:ind w:left="132" w:right="3431" w:firstLine="19"/>
        <w:jc w:val="left"/>
        <w:tabs>
          <w:tab w:pos="1480" w:val="left"/>
          <w:tab w:pos="3140" w:val="left"/>
          <w:tab w:pos="4480" w:val="left"/>
          <w:tab w:pos="552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4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9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5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:3307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2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Merkez-2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61" w:lineRule="auto"/>
        <w:ind w:left="132" w:right="7434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7"/>
        </w:rPr>
        <w:t>Bildiril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nAdre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:Bornova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4181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sokakNo:34/B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:Bornova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4181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4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6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132" w:right="-20"/>
        <w:jc w:val="left"/>
        <w:tabs>
          <w:tab w:pos="1480" w:val="left"/>
          <w:tab w:pos="4380" w:val="left"/>
          <w:tab w:pos="59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9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9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1"/>
        </w:rPr>
        <w:t>Dikka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1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6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izli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9"/>
          <w:w w:val="115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15" w:lineRule="exact"/>
        <w:ind w:left="127" w:right="-20"/>
        <w:jc w:val="left"/>
        <w:tabs>
          <w:tab w:pos="352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37.094116pt;margin-top:10.177375pt;width:.1pt;height:12.788819pt;mso-position-horizontal-relative:page;mso-position-vertical-relative:paragraph;z-index:-15061" coordorigin="6742,204" coordsize="2,256">
            <v:shape style="position:absolute;left:6742;top:204;width:2;height:256" coordorigin="6742,204" coordsize="0,256" path="m6742,459l6742,204e" filled="f" stroked="t" strokeweight="1.24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4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0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0"/>
        </w:rPr>
        <w:t>li: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-9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94"/>
          <w:position w:val="-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9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9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9"/>
        </w:rPr>
        <w:t>Marangozhane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240" w:right="200"/>
        </w:sectPr>
      </w:pPr>
      <w:rPr/>
    </w:p>
    <w:p>
      <w:pPr>
        <w:spacing w:before="0" w:after="0" w:line="24" w:lineRule="exact"/>
        <w:ind w:right="-20"/>
        <w:jc w:val="right"/>
        <w:tabs>
          <w:tab w:pos="500" w:val="left"/>
          <w:tab w:pos="110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23"/>
          <w:szCs w:val="23"/>
          <w:color w:val="2B2B2B"/>
          <w:w w:val="105"/>
          <w:position w:val="-36"/>
        </w:rPr>
        <w:t>X</w:t>
      </w:r>
      <w:r>
        <w:rPr>
          <w:rFonts w:ascii="Arial" w:hAnsi="Arial" w:cs="Arial" w:eastAsia="Arial"/>
          <w:sz w:val="23"/>
          <w:szCs w:val="23"/>
          <w:color w:val="2B2B2B"/>
          <w:w w:val="100"/>
          <w:position w:val="-36"/>
        </w:rPr>
        <w:tab/>
      </w:r>
      <w:r>
        <w:rPr>
          <w:rFonts w:ascii="Arial" w:hAnsi="Arial" w:cs="Arial" w:eastAsia="Arial"/>
          <w:sz w:val="23"/>
          <w:szCs w:val="23"/>
          <w:color w:val="2B2B2B"/>
          <w:w w:val="100"/>
          <w:position w:val="-36"/>
        </w:rPr>
      </w:r>
      <w:r>
        <w:rPr>
          <w:rFonts w:ascii="Arial" w:hAnsi="Arial" w:cs="Arial" w:eastAsia="Arial"/>
          <w:sz w:val="47"/>
          <w:szCs w:val="47"/>
          <w:color w:val="5B5B5B"/>
          <w:w w:val="45"/>
          <w:position w:val="-36"/>
        </w:rPr>
        <w:t>ı</w:t>
      </w:r>
      <w:r>
        <w:rPr>
          <w:rFonts w:ascii="Arial" w:hAnsi="Arial" w:cs="Arial" w:eastAsia="Arial"/>
          <w:sz w:val="47"/>
          <w:szCs w:val="47"/>
          <w:color w:val="5B5B5B"/>
          <w:w w:val="100"/>
          <w:position w:val="-36"/>
        </w:rPr>
        <w:tab/>
      </w:r>
      <w:r>
        <w:rPr>
          <w:rFonts w:ascii="Arial" w:hAnsi="Arial" w:cs="Arial" w:eastAsia="Arial"/>
          <w:sz w:val="47"/>
          <w:szCs w:val="47"/>
          <w:color w:val="5B5B5B"/>
          <w:w w:val="100"/>
          <w:position w:val="-36"/>
        </w:rPr>
      </w:r>
      <w:r>
        <w:rPr>
          <w:rFonts w:ascii="Arial" w:hAnsi="Arial" w:cs="Arial" w:eastAsia="Arial"/>
          <w:sz w:val="47"/>
          <w:szCs w:val="47"/>
          <w:color w:val="464646"/>
          <w:spacing w:val="0"/>
          <w:w w:val="33"/>
          <w:position w:val="-36"/>
        </w:rPr>
        <w:t>ı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27" w:lineRule="atLeast"/>
        <w:ind w:right="-20"/>
        <w:jc w:val="left"/>
        <w:tabs>
          <w:tab w:pos="1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  <w:position w:val="5"/>
        </w:rPr>
        <w:t>·-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  <w:position w:val="5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241"/>
          <w:position w:val="5"/>
        </w:rPr>
        <w:t>--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  <w:position w:val="0"/>
        </w:rPr>
        <w:t>AltınaAlma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  <w:position w:val="0"/>
        </w:rPr>
        <w:t>01:10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00"/>
          <w:cols w:num="2" w:equalWidth="0">
            <w:col w:w="5022" w:space="666"/>
            <w:col w:w="5792"/>
          </w:cols>
        </w:sectPr>
      </w:pPr>
      <w:rPr/>
    </w:p>
    <w:p>
      <w:pPr>
        <w:spacing w:before="0" w:after="0" w:line="247" w:lineRule="atLeast"/>
        <w:ind w:left="3497" w:right="4652"/>
        <w:jc w:val="center"/>
        <w:tabs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25.391174pt;margin-top:8.632579pt;width:52.503798pt;height:.35429pt;mso-position-horizontal-relative:page;mso-position-vertical-relative:paragraph;z-index:-15068" coordorigin="10508,173" coordsize="1050,7">
            <v:group style="position:absolute;left:10510;top:175;width:198;height:2" coordorigin="10510,175" coordsize="198,2">
              <v:shape style="position:absolute;left:10510;top:175;width:198;height:2" coordorigin="10510,175" coordsize="198,0" path="m10510,175l10708,175e" filled="f" stroked="t" strokeweight=".235443pt" strokecolor="#4F4F4F">
                <v:path arrowok="t"/>
              </v:shape>
            </v:group>
            <v:group style="position:absolute;left:10651;top:177;width:904;height:2" coordorigin="10651,177" coordsize="904,2">
              <v:shape style="position:absolute;left:10651;top:177;width:904;height:2" coordorigin="10651,177" coordsize="904,0" path="m10651,177l11556,177e" filled="f" stroked="t" strokeweight=".235443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9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8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CBDBC"/>
          <w:spacing w:val="-16"/>
          <w:w w:val="2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5" w:after="0" w:line="240" w:lineRule="auto"/>
        <w:ind w:left="5468" w:right="5894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CBDBC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7" w:right="-20"/>
        <w:jc w:val="left"/>
        <w:tabs>
          <w:tab w:pos="236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  <w:position w:val="1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:Beki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KAÇAN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53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5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:Erol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0"/>
        </w:rPr>
        <w:t>ERDURAK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3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7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7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MuratBAYNAL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0" w:lineRule="auto"/>
        <w:ind w:left="108" w:right="2277" w:firstLine="2260"/>
        <w:jc w:val="left"/>
        <w:tabs>
          <w:tab w:pos="2340" w:val="left"/>
          <w:tab w:pos="470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7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9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4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812-35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132" w:right="-20"/>
        <w:jc w:val="left"/>
        <w:tabs>
          <w:tab w:pos="2360" w:val="left"/>
          <w:tab w:pos="472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435-35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TZ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114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  <w:position w:val="-1"/>
        </w:rPr>
        <w:t>Elekt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8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742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47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01:08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181" w:lineRule="exact"/>
        <w:ind w:left="2378" w:right="-20"/>
        <w:jc w:val="left"/>
        <w:tabs>
          <w:tab w:pos="472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88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4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82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-3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81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1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5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3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65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14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97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5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3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83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00"/>
        </w:sectPr>
      </w:pPr>
      <w:rPr/>
    </w:p>
    <w:p>
      <w:pPr>
        <w:spacing w:before="0" w:after="0" w:line="107" w:lineRule="exact"/>
        <w:ind w:left="127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5B5B5B"/>
          <w:spacing w:val="0"/>
          <w:w w:val="104"/>
          <w:position w:val="-2"/>
        </w:rPr>
        <w:t>::-::-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127" w:right="-85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96"/>
          <w:position w:val="10"/>
        </w:rPr>
        <w:t>Y</w:t>
      </w:r>
      <w:r>
        <w:rPr>
          <w:rFonts w:ascii="Arial" w:hAnsi="Arial" w:cs="Arial" w:eastAsia="Arial"/>
          <w:sz w:val="26"/>
          <w:szCs w:val="26"/>
          <w:color w:val="2B2B2B"/>
          <w:spacing w:val="-43"/>
          <w:w w:val="117"/>
          <w:position w:val="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  <w:position w:val="10"/>
        </w:rPr>
        <w:t>'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9"/>
          <w:position w:val="0"/>
        </w:rPr>
        <w:t>·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61" w:after="0" w:line="240" w:lineRule="auto"/>
        <w:ind w:right="-20"/>
        <w:jc w:val="left"/>
        <w:tabs>
          <w:tab w:pos="1700" w:val="left"/>
          <w:tab w:pos="406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.ıcı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7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7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5"/>
        </w:rPr>
        <w:t>Dönll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Saati:Ol:ll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728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9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FD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27-35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7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Soya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4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-1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K-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Sarnet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00"/>
          <w:cols w:num="2" w:equalWidth="0">
            <w:col w:w="430" w:space="215"/>
            <w:col w:w="10835"/>
          </w:cols>
        </w:sectPr>
      </w:pPr>
      <w:rPr/>
    </w:p>
    <w:p>
      <w:pPr>
        <w:spacing w:before="23" w:after="0" w:line="240" w:lineRule="auto"/>
        <w:ind w:left="127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nldı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9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8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rUid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14" w:lineRule="exact"/>
        <w:ind w:left="4689" w:right="39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ndürı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27" w:right="-20"/>
        <w:jc w:val="left"/>
        <w:tabs>
          <w:tab w:pos="2400" w:val="left"/>
          <w:tab w:pos="4700" w:val="left"/>
          <w:tab w:pos="6660" w:val="left"/>
          <w:tab w:pos="82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Sulu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0"/>
          <w:position w:val="-4"/>
        </w:rPr>
        <w:t>[S_u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6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12"/>
          <w:w w:val="46"/>
          <w:position w:val="-5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5"/>
        </w:rPr>
        <w:t>Ke&amp;ükKg.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5"/>
        </w:rPr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96"/>
          <w:position w:val="-5"/>
        </w:rPr>
        <w:t>[</w:t>
      </w:r>
      <w:r>
        <w:rPr>
          <w:rFonts w:ascii="Arial" w:hAnsi="Arial" w:cs="Arial" w:eastAsia="Arial"/>
          <w:sz w:val="20"/>
          <w:szCs w:val="20"/>
          <w:color w:val="2B2B2B"/>
          <w:spacing w:val="2"/>
          <w:w w:val="96"/>
          <w:position w:val="-5"/>
        </w:rPr>
        <w:t>K</w:t>
      </w:r>
      <w:r>
        <w:rPr>
          <w:rFonts w:ascii="Arial" w:hAnsi="Arial" w:cs="Arial" w:eastAsia="Arial"/>
          <w:sz w:val="20"/>
          <w:szCs w:val="20"/>
          <w:color w:val="5B5B5B"/>
          <w:spacing w:val="-14"/>
          <w:w w:val="96"/>
          <w:position w:val="-5"/>
        </w:rPr>
        <w:t>.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96"/>
          <w:position w:val="-5"/>
        </w:rPr>
        <w:t>K.T.</w:t>
      </w:r>
      <w:r>
        <w:rPr>
          <w:rFonts w:ascii="Arial" w:hAnsi="Arial" w:cs="Arial" w:eastAsia="Arial"/>
          <w:sz w:val="20"/>
          <w:szCs w:val="20"/>
          <w:color w:val="2B2B2B"/>
          <w:spacing w:val="1"/>
          <w:w w:val="96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14"/>
          <w:w w:val="100"/>
          <w:position w:val="-5"/>
        </w:rPr>
        <w:t>K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  <w:position w:val="-5"/>
        </w:rPr>
        <w:t>g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04" w:lineRule="exact"/>
        <w:ind w:left="4718" w:right="-20"/>
        <w:jc w:val="left"/>
        <w:tabs>
          <w:tab w:pos="6660" w:val="left"/>
          <w:tab w:pos="826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8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</w:r>
      <w:r>
        <w:rPr>
          <w:rFonts w:ascii="Arial" w:hAnsi="Arial" w:cs="Arial" w:eastAsia="Arial"/>
          <w:sz w:val="48"/>
          <w:szCs w:val="48"/>
          <w:color w:val="2B2B2B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2B2B2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2B2B2B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464646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9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demi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kınlma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unta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ısianmak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islenmek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uretiyle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  <w:position w:val="1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rm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9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ştll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eşyada:30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binada:20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41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oplamda:50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Tl'dir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3" w:lineRule="auto"/>
        <w:ind w:left="109" w:right="89" w:firstLine="2326"/>
        <w:jc w:val="right"/>
        <w:tabs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nanı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B7C7C"/>
          <w:spacing w:val="0"/>
          <w:w w:val="3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B7C7C"/>
          <w:spacing w:val="0"/>
          <w:w w:val="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go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9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8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makin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dibinde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birike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talaşlarında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olduğt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</w:rPr>
        <w:t>rlllm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9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4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2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iarını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tu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8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1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9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</w:rPr>
        <w:t>ıktı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27" w:right="-20"/>
        <w:jc w:val="left"/>
        <w:tabs>
          <w:tab w:pos="236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7"/>
          <w:w w:val="2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2"/>
        </w:rPr>
        <w:t>gorta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Yok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eli: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40" w:lineRule="auto"/>
        <w:ind w:left="146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KAÇA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5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3" w:lineRule="exact"/>
        <w:ind w:left="146"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"/>
          <w:w w:val="86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9"/>
          <w:w w:val="86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86"/>
          <w:position w:val="-2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41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BCBDBC"/>
          <w:spacing w:val="-14"/>
          <w:w w:val="100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0"/>
          <w:position w:val="-2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127" w:right="-20"/>
        <w:jc w:val="left"/>
        <w:tabs>
          <w:tab w:pos="6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96969"/>
          <w:spacing w:val="0"/>
          <w:w w:val="186"/>
          <w:position w:val="1"/>
        </w:rPr>
        <w:t>1--</w:t>
      </w:r>
      <w:r>
        <w:rPr>
          <w:rFonts w:ascii="Arial" w:hAnsi="Arial" w:cs="Arial" w:eastAsia="Arial"/>
          <w:sz w:val="14"/>
          <w:szCs w:val="14"/>
          <w:color w:val="69696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696969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315"/>
          <w:position w:val="1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46" w:right="-20"/>
        <w:jc w:val="left"/>
        <w:tabs>
          <w:tab w:pos="236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7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2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7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01:44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8" w:lineRule="exact"/>
        <w:ind w:left="231" w:right="-20"/>
        <w:jc w:val="left"/>
        <w:tabs>
          <w:tab w:pos="1100" w:val="left"/>
          <w:tab w:pos="172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13"/>
          <w:w w:val="92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92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rubu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73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33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8" w:after="0" w:line="693" w:lineRule="exact"/>
        <w:ind w:left="1540" w:right="-20"/>
        <w:jc w:val="left"/>
        <w:tabs>
          <w:tab w:pos="2480" w:val="left"/>
        </w:tabs>
        <w:rPr>
          <w:rFonts w:ascii="Courier New" w:hAnsi="Courier New" w:cs="Courier New" w:eastAsia="Courier New"/>
          <w:sz w:val="81"/>
          <w:szCs w:val="81"/>
        </w:rPr>
      </w:pPr>
      <w:rPr/>
      <w:r>
        <w:rPr/>
        <w:pict>
          <v:group style="position:absolute;margin-left:214.72406pt;margin-top:17.907373pt;width:.1pt;height:14.499389pt;mso-position-horizontal-relative:page;mso-position-vertical-relative:paragraph;z-index:-15067" coordorigin="4294,358" coordsize="2,290">
            <v:shape style="position:absolute;left:4294;top:358;width:2;height:290" coordorigin="4294,358" coordsize="0,290" path="m4294,648l4294,358e" filled="f" stroked="t" strokeweight="1.412658pt" strokecolor="#383F90">
              <v:path arrowok="t"/>
            </v:shape>
          </v:group>
          <w10:wrap type="none"/>
        </w:pict>
      </w:r>
      <w:r>
        <w:rPr/>
        <w:pict>
          <v:group style="position:absolute;margin-left:260.399994pt;margin-top:18.145069pt;width:.1pt;height:12.835525pt;mso-position-horizontal-relative:page;mso-position-vertical-relative:paragraph;z-index:-15066" coordorigin="5208,363" coordsize="2,257">
            <v:shape style="position:absolute;left:5208;top:363;width:2;height:257" coordorigin="5208,363" coordsize="0,257" path="m5208,620l5208,363e" filled="f" stroked="t" strokeweight=".235443pt" strokecolor="#000000">
              <v:path arrowok="t"/>
            </v:shape>
          </v:group>
          <w10:wrap type="none"/>
        </w:pict>
      </w:r>
      <w:r>
        <w:rPr/>
        <w:pict>
          <v:group style="position:absolute;margin-left:351.987335pt;margin-top:28.965816pt;width:1.177215pt;height:24.471317pt;mso-position-horizontal-relative:page;mso-position-vertical-relative:paragraph;z-index:-15065" coordorigin="7040,579" coordsize="24,489">
            <v:group style="position:absolute;left:7052;top:591;width:2;height:328" coordorigin="7052,591" coordsize="2,328">
              <v:shape style="position:absolute;left:7052;top:591;width:2;height:328" coordorigin="7052,591" coordsize="0,328" path="m7052,919l7052,591e" filled="f" stroked="t" strokeweight="1.177215pt" strokecolor="#2B3460">
                <v:path arrowok="t"/>
              </v:shape>
            </v:group>
            <v:group style="position:absolute;left:7052;top:948;width:2;height:109" coordorigin="7052,948" coordsize="2,109">
              <v:shape style="position:absolute;left:7052;top:948;width:2;height:109" coordorigin="7052,948" coordsize="0,109" path="m7052,1057l7052,948e" filled="f" stroked="t" strokeweight="1.177215pt" strokecolor="#54577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14"/>
          <w:szCs w:val="114"/>
          <w:color w:val="383F87"/>
          <w:spacing w:val="0"/>
          <w:w w:val="57"/>
          <w:position w:val="-52"/>
        </w:rPr>
        <w:t>'</w:t>
      </w:r>
      <w:r>
        <w:rPr>
          <w:rFonts w:ascii="Arial" w:hAnsi="Arial" w:cs="Arial" w:eastAsia="Arial"/>
          <w:sz w:val="114"/>
          <w:szCs w:val="114"/>
          <w:color w:val="383F87"/>
          <w:spacing w:val="0"/>
          <w:w w:val="100"/>
          <w:position w:val="-52"/>
        </w:rPr>
        <w:tab/>
      </w:r>
      <w:r>
        <w:rPr>
          <w:rFonts w:ascii="Arial" w:hAnsi="Arial" w:cs="Arial" w:eastAsia="Arial"/>
          <w:sz w:val="114"/>
          <w:szCs w:val="114"/>
          <w:color w:val="383F87"/>
          <w:spacing w:val="0"/>
          <w:w w:val="100"/>
          <w:position w:val="-52"/>
        </w:rPr>
      </w:r>
      <w:r>
        <w:rPr>
          <w:rFonts w:ascii="Courier New" w:hAnsi="Courier New" w:cs="Courier New" w:eastAsia="Courier New"/>
          <w:sz w:val="81"/>
          <w:szCs w:val="81"/>
          <w:color w:val="383F87"/>
          <w:spacing w:val="0"/>
          <w:w w:val="100"/>
          <w:position w:val="-23"/>
        </w:rPr>
        <w:t>N1</w:t>
      </w:r>
      <w:r>
        <w:rPr>
          <w:rFonts w:ascii="Courier New" w:hAnsi="Courier New" w:cs="Courier New" w:eastAsia="Courier New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9" w:right="140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38"/>
          <w:szCs w:val="38"/>
          <w:color w:val="2B2B2B"/>
          <w:w w:val="51"/>
        </w:rPr>
        <w:t>z</w:t>
      </w:r>
      <w:r>
        <w:rPr>
          <w:rFonts w:ascii="Arial" w:hAnsi="Arial" w:cs="Arial" w:eastAsia="Arial"/>
          <w:sz w:val="38"/>
          <w:szCs w:val="38"/>
          <w:color w:val="2B2B2B"/>
          <w:spacing w:val="-7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-44"/>
          <w:w w:val="85"/>
          <w:i/>
          <w:position w:val="9"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2B2B2B"/>
          <w:spacing w:val="0"/>
          <w:w w:val="51"/>
          <w:i/>
          <w:position w:val="0"/>
        </w:rPr>
        <w:t>r.</w:t>
      </w:r>
      <w:r>
        <w:rPr>
          <w:rFonts w:ascii="Times New Roman" w:hAnsi="Times New Roman" w:cs="Times New Roman" w:eastAsia="Times New Roman"/>
          <w:sz w:val="33"/>
          <w:szCs w:val="33"/>
          <w:color w:val="2B2B2B"/>
          <w:spacing w:val="-41"/>
          <w:w w:val="100"/>
          <w:i/>
          <w:position w:val="0"/>
        </w:rPr>
        <w:t> </w:t>
      </w:r>
      <w:r>
        <w:rPr>
          <w:rFonts w:ascii="Arial" w:hAnsi="Arial" w:cs="Arial" w:eastAsia="Arial"/>
          <w:sz w:val="31"/>
          <w:szCs w:val="31"/>
          <w:color w:val="2B2B2B"/>
          <w:spacing w:val="0"/>
          <w:w w:val="131"/>
          <w:b/>
          <w:bCs/>
          <w:position w:val="0"/>
        </w:rPr>
        <w:t>M</w:t>
      </w:r>
      <w:r>
        <w:rPr>
          <w:rFonts w:ascii="Arial" w:hAnsi="Arial" w:cs="Arial" w:eastAsia="Arial"/>
          <w:sz w:val="31"/>
          <w:szCs w:val="31"/>
          <w:color w:val="2B2B2B"/>
          <w:spacing w:val="-42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-2"/>
          <w:w w:val="58"/>
          <w:b/>
          <w:bCs/>
          <w:position w:val="9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61"/>
          <w:b/>
          <w:bCs/>
          <w:position w:val="0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-34" w:right="12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40" w:right="200"/>
          <w:cols w:num="3" w:equalWidth="0">
            <w:col w:w="856" w:space="1669"/>
            <w:col w:w="3952" w:space="2179"/>
            <w:col w:w="2824"/>
          </w:cols>
        </w:sectPr>
      </w:pPr>
      <w:rPr/>
    </w:p>
    <w:p>
      <w:pPr>
        <w:spacing w:before="0" w:after="0" w:line="744" w:lineRule="exact"/>
        <w:ind w:left="2628" w:right="-221"/>
        <w:jc w:val="left"/>
        <w:tabs>
          <w:tab w:pos="3700" w:val="left"/>
          <w:tab w:pos="86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7"/>
          <w:szCs w:val="27"/>
          <w:color w:val="9C9E9E"/>
          <w:spacing w:val="13"/>
          <w:w w:val="100"/>
          <w:i/>
          <w:position w:val="-26"/>
        </w:rPr>
        <w:t>.</w:t>
      </w:r>
      <w:r>
        <w:rPr>
          <w:rFonts w:ascii="Arial" w:hAnsi="Arial" w:cs="Arial" w:eastAsia="Arial"/>
          <w:sz w:val="27"/>
          <w:szCs w:val="27"/>
          <w:color w:val="7B7C7C"/>
          <w:spacing w:val="0"/>
          <w:w w:val="100"/>
          <w:i/>
          <w:position w:val="-26"/>
        </w:rPr>
        <w:t>A</w:t>
      </w:r>
      <w:r>
        <w:rPr>
          <w:rFonts w:ascii="Arial" w:hAnsi="Arial" w:cs="Arial" w:eastAsia="Arial"/>
          <w:sz w:val="27"/>
          <w:szCs w:val="27"/>
          <w:color w:val="7B7C7C"/>
          <w:spacing w:val="0"/>
          <w:w w:val="100"/>
          <w:i/>
          <w:position w:val="-26"/>
        </w:rPr>
        <w:t> </w:t>
      </w:r>
      <w:r>
        <w:rPr>
          <w:rFonts w:ascii="Arial" w:hAnsi="Arial" w:cs="Arial" w:eastAsia="Arial"/>
          <w:sz w:val="27"/>
          <w:szCs w:val="27"/>
          <w:color w:val="7B7C7C"/>
          <w:spacing w:val="6"/>
          <w:w w:val="100"/>
          <w:i/>
          <w:position w:val="-26"/>
        </w:rPr>
        <w:t> </w:t>
      </w:r>
      <w:r>
        <w:rPr>
          <w:rFonts w:ascii="Arial" w:hAnsi="Arial" w:cs="Arial" w:eastAsia="Arial"/>
          <w:sz w:val="20"/>
          <w:szCs w:val="20"/>
          <w:color w:val="696969"/>
          <w:spacing w:val="0"/>
          <w:w w:val="100"/>
          <w:position w:val="-47"/>
        </w:rPr>
        <w:t>e</w:t>
      </w:r>
      <w:r>
        <w:rPr>
          <w:rFonts w:ascii="Arial" w:hAnsi="Arial" w:cs="Arial" w:eastAsia="Arial"/>
          <w:sz w:val="20"/>
          <w:szCs w:val="20"/>
          <w:color w:val="696969"/>
          <w:spacing w:val="-48"/>
          <w:w w:val="100"/>
          <w:position w:val="-47"/>
        </w:rPr>
        <w:t> </w:t>
      </w:r>
      <w:r>
        <w:rPr>
          <w:rFonts w:ascii="Arial" w:hAnsi="Arial" w:cs="Arial" w:eastAsia="Arial"/>
          <w:sz w:val="20"/>
          <w:szCs w:val="20"/>
          <w:color w:val="696969"/>
          <w:spacing w:val="0"/>
          <w:w w:val="100"/>
          <w:position w:val="-47"/>
        </w:rPr>
        <w:tab/>
      </w:r>
      <w:r>
        <w:rPr>
          <w:rFonts w:ascii="Arial" w:hAnsi="Arial" w:cs="Arial" w:eastAsia="Arial"/>
          <w:sz w:val="20"/>
          <w:szCs w:val="20"/>
          <w:color w:val="696969"/>
          <w:spacing w:val="0"/>
          <w:w w:val="100"/>
          <w:position w:val="-47"/>
        </w:rPr>
      </w:r>
      <w:r>
        <w:rPr>
          <w:rFonts w:ascii="Arial" w:hAnsi="Arial" w:cs="Arial" w:eastAsia="Arial"/>
          <w:sz w:val="24"/>
          <w:szCs w:val="24"/>
          <w:color w:val="5B5B5B"/>
          <w:spacing w:val="0"/>
          <w:w w:val="100"/>
          <w:position w:val="-26"/>
        </w:rPr>
        <w:t>U</w:t>
      </w:r>
      <w:r>
        <w:rPr>
          <w:rFonts w:ascii="Arial" w:hAnsi="Arial" w:cs="Arial" w:eastAsia="Arial"/>
          <w:sz w:val="24"/>
          <w:szCs w:val="24"/>
          <w:color w:val="5B5B5B"/>
          <w:spacing w:val="0"/>
          <w:w w:val="100"/>
          <w:position w:val="-26"/>
        </w:rPr>
        <w:t>T</w:t>
      </w:r>
      <w:r>
        <w:rPr>
          <w:rFonts w:ascii="Arial" w:hAnsi="Arial" w:cs="Arial" w:eastAsia="Arial"/>
          <w:sz w:val="24"/>
          <w:szCs w:val="24"/>
          <w:color w:val="5B5B5B"/>
          <w:spacing w:val="0"/>
          <w:w w:val="100"/>
          <w:position w:val="-26"/>
        </w:rPr>
        <w:t>  </w:t>
      </w:r>
      <w:r>
        <w:rPr>
          <w:rFonts w:ascii="Arial" w:hAnsi="Arial" w:cs="Arial" w:eastAsia="Arial"/>
          <w:sz w:val="24"/>
          <w:szCs w:val="24"/>
          <w:color w:val="5B5B5B"/>
          <w:spacing w:val="5"/>
          <w:w w:val="100"/>
          <w:position w:val="-26"/>
        </w:rPr>
        <w:t> </w:t>
      </w:r>
      <w:r>
        <w:rPr>
          <w:rFonts w:ascii="Arial" w:hAnsi="Arial" w:cs="Arial" w:eastAsia="Arial"/>
          <w:sz w:val="24"/>
          <w:szCs w:val="24"/>
          <w:color w:val="2B2B2B"/>
          <w:spacing w:val="0"/>
          <w:w w:val="141"/>
          <w:b/>
          <w:bCs/>
          <w:position w:val="-26"/>
        </w:rPr>
        <w:t>U</w:t>
      </w:r>
      <w:r>
        <w:rPr>
          <w:rFonts w:ascii="Arial" w:hAnsi="Arial" w:cs="Arial" w:eastAsia="Arial"/>
          <w:sz w:val="24"/>
          <w:szCs w:val="24"/>
          <w:color w:val="2B2B2B"/>
          <w:spacing w:val="0"/>
          <w:w w:val="100"/>
          <w:b/>
          <w:bCs/>
          <w:position w:val="-26"/>
        </w:rPr>
        <w:tab/>
      </w:r>
      <w:r>
        <w:rPr>
          <w:rFonts w:ascii="Arial" w:hAnsi="Arial" w:cs="Arial" w:eastAsia="Arial"/>
          <w:sz w:val="24"/>
          <w:szCs w:val="24"/>
          <w:color w:val="2B2B2B"/>
          <w:spacing w:val="0"/>
          <w:w w:val="100"/>
          <w:b/>
          <w:bCs/>
          <w:position w:val="-26"/>
        </w:rPr>
      </w:r>
      <w:r>
        <w:rPr>
          <w:rFonts w:ascii="Arial" w:hAnsi="Arial" w:cs="Arial" w:eastAsia="Arial"/>
          <w:sz w:val="121"/>
          <w:szCs w:val="121"/>
          <w:color w:val="5B5B5B"/>
          <w:spacing w:val="-712"/>
          <w:w w:val="46"/>
          <w:b/>
          <w:bCs/>
          <w:position w:val="-39"/>
        </w:rPr>
        <w:t>ü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5"/>
          <w:position w:val="-49"/>
        </w:rPr>
        <w:t>lt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744" w:lineRule="exact"/>
        <w:ind w:right="-20"/>
        <w:jc w:val="left"/>
        <w:rPr>
          <w:rFonts w:ascii="Arial" w:hAnsi="Arial" w:cs="Arial" w:eastAsia="Arial"/>
          <w:sz w:val="82"/>
          <w:szCs w:val="82"/>
        </w:rPr>
      </w:pPr>
      <w:rPr/>
      <w:r>
        <w:rPr/>
        <w:br w:type="column"/>
      </w:r>
      <w:r>
        <w:rPr>
          <w:rFonts w:ascii="Arial" w:hAnsi="Arial" w:cs="Arial" w:eastAsia="Arial"/>
          <w:sz w:val="121"/>
          <w:szCs w:val="121"/>
          <w:color w:val="5B5B5B"/>
          <w:w w:val="46"/>
          <w:b/>
          <w:bCs/>
          <w:position w:val="-39"/>
        </w:rPr>
        <w:t>=,</w:t>
      </w:r>
      <w:r>
        <w:rPr>
          <w:rFonts w:ascii="Arial" w:hAnsi="Arial" w:cs="Arial" w:eastAsia="Arial"/>
          <w:sz w:val="121"/>
          <w:szCs w:val="121"/>
          <w:color w:val="5B5B5B"/>
          <w:spacing w:val="-179"/>
          <w:w w:val="100"/>
          <w:b/>
          <w:bCs/>
          <w:position w:val="-39"/>
        </w:rPr>
        <w:t> </w:t>
      </w:r>
      <w:r>
        <w:rPr>
          <w:rFonts w:ascii="Arial" w:hAnsi="Arial" w:cs="Arial" w:eastAsia="Arial"/>
          <w:sz w:val="121"/>
          <w:szCs w:val="121"/>
          <w:color w:val="5B5B5B"/>
          <w:spacing w:val="0"/>
          <w:w w:val="47"/>
          <w:b/>
          <w:bCs/>
          <w:position w:val="-39"/>
        </w:rPr>
        <w:t>U</w:t>
      </w:r>
      <w:r>
        <w:rPr>
          <w:rFonts w:ascii="Arial" w:hAnsi="Arial" w:cs="Arial" w:eastAsia="Arial"/>
          <w:sz w:val="121"/>
          <w:szCs w:val="121"/>
          <w:color w:val="5B5B5B"/>
          <w:spacing w:val="74"/>
          <w:w w:val="47"/>
          <w:b/>
          <w:bCs/>
          <w:position w:val="-39"/>
        </w:rPr>
        <w:t>N</w:t>
      </w:r>
      <w:r>
        <w:rPr>
          <w:rFonts w:ascii="Arial" w:hAnsi="Arial" w:cs="Arial" w:eastAsia="Arial"/>
          <w:sz w:val="82"/>
          <w:szCs w:val="82"/>
          <w:color w:val="505B9C"/>
          <w:spacing w:val="0"/>
          <w:w w:val="107"/>
          <w:i/>
          <w:position w:val="-66"/>
        </w:rPr>
        <w:t>J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00"/>
          <w:cols w:num="2" w:equalWidth="0">
            <w:col w:w="8712" w:space="243"/>
            <w:col w:w="2525"/>
          </w:cols>
        </w:sectPr>
      </w:pPr>
      <w:rPr/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38" w:lineRule="atLeast"/>
        <w:ind w:left="2571" w:right="-8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7.793671pt;margin-top:7.298459pt;width:116.308863pt;height:63.71368pt;mso-position-horizontal-relative:page;mso-position-vertical-relative:paragraph;z-index:-15064" coordorigin="8356,146" coordsize="2326,1274">
            <v:group style="position:absolute;left:10581;top:409;width:99;height:2" coordorigin="10581,409" coordsize="99,2">
              <v:shape style="position:absolute;left:10581;top:409;width:99;height:2" coordorigin="10581,409" coordsize="99,0" path="m10581,409l10680,409e" filled="f" stroked="t" strokeweight=".235443pt" strokecolor="#7C87A0">
                <v:path arrowok="t"/>
              </v:shape>
            </v:group>
            <v:group style="position:absolute;left:8358;top:409;width:2116;height:2" coordorigin="8358,409" coordsize="2116,2">
              <v:shape style="position:absolute;left:8358;top:409;width:2116;height:2" coordorigin="8358,409" coordsize="2116,0" path="m8358,409l10474,409e" filled="f" stroked="t" strokeweight=".235443pt" strokecolor="#7C87A0">
                <v:path arrowok="t"/>
              </v:shape>
            </v:group>
            <v:group style="position:absolute;left:10474;top:146;width:107;height:525" coordorigin="10474,146" coordsize="107,525">
              <v:shape style="position:absolute;left:10474;top:146;width:107;height:525" coordorigin="10474,146" coordsize="107,525" path="m10474,146l10581,146,10581,671,10474,671,10474,146e" filled="t" fillcolor="#EBEDED" stroked="f">
                <v:path arrowok="t"/>
                <v:fill/>
              </v:shape>
            </v:group>
            <v:group style="position:absolute;left:9261;top:491;width:2;height:205" coordorigin="9261,491" coordsize="2,205">
              <v:shape style="position:absolute;left:9261;top:491;width:2;height:205" coordorigin="9261,491" coordsize="0,205" path="m9261,491l9261,695,9261,491xe" filled="t" fillcolor="#EBEDED" stroked="f">
                <v:path arrowok="t"/>
                <v:fill/>
              </v:shape>
            </v:group>
            <v:group style="position:absolute;left:10003;top:527;width:2;height:159" coordorigin="10003,527" coordsize="2,159">
              <v:shape style="position:absolute;left:10003;top:527;width:2;height:159" coordorigin="10003,527" coordsize="0,159" path="m10003,685l10003,527e" filled="f" stroked="t" strokeweight="2.117440pt" strokecolor="#EBEDED">
                <v:path arrowok="t"/>
              </v:shape>
            </v:group>
            <v:group style="position:absolute;left:9594;top:718;width:2;height:180" coordorigin="9594,718" coordsize="2,180">
              <v:shape style="position:absolute;left:9594;top:718;width:2;height:180" coordorigin="9594,718" coordsize="0,180" path="m9594,898l9594,718e" filled="f" stroked="t" strokeweight=".641125pt" strokecolor="#EBEDED">
                <v:path arrowok="t"/>
              </v:shape>
            </v:group>
            <v:group style="position:absolute;left:10010;top:721;width:2;height:175" coordorigin="10010,721" coordsize="2,175">
              <v:shape style="position:absolute;left:10010;top:721;width:2;height:175" coordorigin="10010,721" coordsize="0,175" path="m10010,896l10010,721e" filled="f" stroked="t" strokeweight="3.744329pt" strokecolor="#EBEDED">
                <v:path arrowok="t"/>
              </v:shape>
            </v:group>
            <v:group style="position:absolute;left:10476;top:700;width:156;height:202" coordorigin="10476,700" coordsize="156,202">
              <v:shape style="position:absolute;left:10476;top:700;width:156;height:202" coordorigin="10476,700" coordsize="156,202" path="m10476,700l10632,700,10632,902,10476,902,10476,700e" filled="t" fillcolor="#EBEDED" stroked="f">
                <v:path arrowok="t"/>
                <v:fill/>
              </v:shape>
            </v:group>
            <v:group style="position:absolute;left:9535;top:851;width:2;height:148" coordorigin="9535,851" coordsize="2,148">
              <v:shape style="position:absolute;left:9535;top:851;width:2;height:148" coordorigin="9535,851" coordsize="0,148" path="m9535,999l9535,851e" filled="f" stroked="t" strokeweight="3.7025pt" strokecolor="#EBEDED">
                <v:path arrowok="t"/>
              </v:shape>
            </v:group>
            <v:group style="position:absolute;left:9759;top:851;width:96;height:148" coordorigin="9759,851" coordsize="96,148">
              <v:shape style="position:absolute;left:9759;top:851;width:96;height:148" coordorigin="9759,851" coordsize="96,148" path="m9759,851l9856,851,9856,999,9759,999,9759,851e" filled="t" fillcolor="#EBEDED" stroked="f">
                <v:path arrowok="t"/>
                <v:fill/>
              </v:shape>
            </v:group>
            <v:group style="position:absolute;left:9898;top:851;width:94;height:148" coordorigin="9898,851" coordsize="94,148">
              <v:shape style="position:absolute;left:9898;top:851;width:94;height:148" coordorigin="9898,851" coordsize="94,148" path="m9898,851l9991,851,9991,999,9898,999,9898,851e" filled="t" fillcolor="#EBEDED" stroked="f">
                <v:path arrowok="t"/>
                <v:fill/>
              </v:shape>
            </v:group>
            <v:group style="position:absolute;left:9352;top:894;width:96;height:215" coordorigin="9352,894" coordsize="96,215">
              <v:shape style="position:absolute;left:9352;top:894;width:96;height:215" coordorigin="9352,894" coordsize="96,215" path="m9352,894l9449,894,9449,1109,9352,1109,9352,894e" filled="t" fillcolor="#EBEDED" stroked="f">
                <v:path arrowok="t"/>
                <v:fill/>
              </v:shape>
            </v:group>
            <v:group style="position:absolute;left:9531;top:894;width:263;height:215" coordorigin="9531,894" coordsize="263,215">
              <v:shape style="position:absolute;left:9531;top:894;width:263;height:215" coordorigin="9531,894" coordsize="263,215" path="m9531,894l9794,894,9794,1109,9531,1109,9531,894e" filled="t" fillcolor="#EBEDED" stroked="f">
                <v:path arrowok="t"/>
                <v:fill/>
              </v:shape>
            </v:group>
            <v:group style="position:absolute;left:9737;top:894;width:2;height:215" coordorigin="9737,894" coordsize="2,215">
              <v:shape style="position:absolute;left:9737;top:894;width:2;height:215" coordorigin="9737,894" coordsize="0,215" path="m9737,894l9737,1109,9737,894xe" filled="t" fillcolor="#EBEDED" stroked="f">
                <v:path arrowok="t"/>
                <v:fill/>
              </v:shape>
            </v:group>
            <v:group style="position:absolute;left:9000;top:1139;width:2;height:177" coordorigin="9000,1139" coordsize="2,177">
              <v:shape style="position:absolute;left:9000;top:1139;width:2;height:177" coordorigin="9000,1139" coordsize="0,177" path="m9000,1316l9000,1139e" filled="f" stroked="t" strokeweight=".533680pt" strokecolor="#EBEDED">
                <v:path arrowok="t"/>
              </v:shape>
            </v:group>
            <v:group style="position:absolute;left:9500;top:1180;width:2;height:123" coordorigin="9500,1180" coordsize="2,123">
              <v:shape style="position:absolute;left:9500;top:1180;width:2;height:123" coordorigin="9500,1180" coordsize="0,123" path="m9500,1303l9500,1180e" filled="f" stroked="t" strokeweight="2.485pt" strokecolor="#EBEDED">
                <v:path arrowok="t"/>
              </v:shape>
            </v:group>
            <v:group style="position:absolute;left:9633;top:1139;width:2;height:177" coordorigin="9633,1139" coordsize="2,177">
              <v:shape style="position:absolute;left:9633;top:1139;width:2;height:177" coordorigin="9633,1139" coordsize="0,177" path="m9633,1316l9633,1139e" filled="f" stroked="t" strokeweight="1.794095pt" strokecolor="#EBEDED">
                <v:path arrowok="t"/>
              </v:shape>
            </v:group>
            <v:group style="position:absolute;left:9508;top:1300;width:2;height:109" coordorigin="9508,1300" coordsize="2,109">
              <v:shape style="position:absolute;left:9508;top:1300;width:2;height:109" coordorigin="9508,1300" coordsize="0,109" path="m9508,1409l9508,1300e" filled="f" stroked="t" strokeweight="1.094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4"/>
          <w:w w:val="104"/>
          <w:position w:val="8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ACACAC"/>
          <w:spacing w:val="-20"/>
          <w:w w:val="78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96969"/>
          <w:spacing w:val="-53"/>
          <w:w w:val="82"/>
          <w:position w:val="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ACACAC"/>
          <w:spacing w:val="-18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96969"/>
          <w:spacing w:val="0"/>
          <w:w w:val="67"/>
          <w:position w:val="0"/>
        </w:rPr>
        <w:t>f.&lt;?</w:t>
      </w:r>
      <w:r>
        <w:rPr>
          <w:rFonts w:ascii="Times New Roman" w:hAnsi="Times New Roman" w:cs="Times New Roman" w:eastAsia="Times New Roman"/>
          <w:sz w:val="28"/>
          <w:szCs w:val="28"/>
          <w:color w:val="696969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969"/>
          <w:spacing w:val="0"/>
          <w:w w:val="67"/>
          <w:position w:val="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696969"/>
          <w:spacing w:val="0"/>
          <w:w w:val="67"/>
          <w:position w:val="0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696969"/>
          <w:spacing w:val="7"/>
          <w:w w:val="6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0"/>
        </w:rPr>
        <w:t>elrupta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right="-217"/>
        <w:jc w:val="left"/>
        <w:rPr>
          <w:rFonts w:ascii="Times New Roman" w:hAnsi="Times New Roman" w:cs="Times New Roman" w:eastAsia="Times New Roman"/>
          <w:sz w:val="118"/>
          <w:szCs w:val="1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8"/>
          <w:szCs w:val="118"/>
          <w:color w:val="464646"/>
          <w:spacing w:val="0"/>
          <w:w w:val="54"/>
          <w:i/>
          <w:position w:val="-83"/>
        </w:rPr>
        <w:t>Arif:</w:t>
      </w:r>
      <w:r>
        <w:rPr>
          <w:rFonts w:ascii="Times New Roman" w:hAnsi="Times New Roman" w:cs="Times New Roman" w:eastAsia="Times New Roman"/>
          <w:sz w:val="118"/>
          <w:szCs w:val="118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8" w:lineRule="atLeast"/>
        <w:ind w:right="-20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017731pt;margin-top:8.6309pt;width:36.022239pt;height:30.451114pt;mso-position-horizontal-relative:page;mso-position-vertical-relative:paragraph;z-index:-15071" type="#_x0000_t202" filled="f" stroked="f">
            <v:textbox inset="0,0,0,0">
              <w:txbxContent>
                <w:p>
                  <w:pPr>
                    <w:spacing w:before="0" w:after="0" w:line="348" w:lineRule="exact"/>
                    <w:ind w:right="-80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5B5B5B"/>
                      <w:spacing w:val="0"/>
                      <w:w w:val="289"/>
                    </w:rPr>
                    <w:t>D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835449pt;margin-top:-30.048615pt;width:2.59272pt;height:9pt;mso-position-horizontal-relative:page;mso-position-vertical-relative:paragraph;z-index:-15059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83F87"/>
                      <w:spacing w:val="0"/>
                      <w:w w:val="103"/>
                    </w:rPr>
                    <w:t>\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8"/>
          <w:szCs w:val="48"/>
          <w:color w:val="464646"/>
          <w:w w:val="168"/>
        </w:rPr>
        <w:t>·</w:t>
      </w:r>
      <w:r>
        <w:rPr>
          <w:rFonts w:ascii="Times New Roman" w:hAnsi="Times New Roman" w:cs="Times New Roman" w:eastAsia="Times New Roman"/>
          <w:sz w:val="48"/>
          <w:szCs w:val="48"/>
          <w:color w:val="464646"/>
          <w:spacing w:val="-11"/>
          <w:w w:val="168"/>
        </w:rPr>
        <w:t>h</w:t>
      </w:r>
      <w:r>
        <w:rPr>
          <w:rFonts w:ascii="Times New Roman" w:hAnsi="Times New Roman" w:cs="Times New Roman" w:eastAsia="Times New Roman"/>
          <w:sz w:val="48"/>
          <w:szCs w:val="48"/>
          <w:color w:val="5B5B5B"/>
          <w:spacing w:val="-46"/>
          <w:w w:val="55"/>
        </w:rPr>
        <w:t>,</w:t>
      </w:r>
      <w:r>
        <w:rPr>
          <w:rFonts w:ascii="Times New Roman" w:hAnsi="Times New Roman" w:cs="Times New Roman" w:eastAsia="Times New Roman"/>
          <w:sz w:val="48"/>
          <w:szCs w:val="48"/>
          <w:color w:val="2B2B2B"/>
          <w:spacing w:val="0"/>
          <w:w w:val="94"/>
        </w:rPr>
        <w:t>,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00"/>
          <w:cols w:num="3" w:equalWidth="0">
            <w:col w:w="4538" w:space="467"/>
            <w:col w:w="1225" w:space="2386"/>
            <w:col w:w="2864"/>
          </w:cols>
        </w:sectPr>
      </w:pPr>
      <w:rPr/>
    </w:p>
    <w:p>
      <w:pPr>
        <w:spacing w:before="0" w:after="0" w:line="375" w:lineRule="atLeas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B2B2B"/>
          <w:w w:val="50"/>
        </w:rPr>
        <w:t>/</w:t>
      </w:r>
      <w:r>
        <w:rPr>
          <w:rFonts w:ascii="Arial" w:hAnsi="Arial" w:cs="Arial" w:eastAsia="Arial"/>
          <w:sz w:val="20"/>
          <w:szCs w:val="20"/>
          <w:color w:val="2B2B2B"/>
          <w:spacing w:val="-4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96969"/>
          <w:spacing w:val="0"/>
          <w:w w:val="106"/>
        </w:rPr>
        <w:t>tfaiy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75" w:lineRule="atLeas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93"/>
        </w:rPr>
        <w:t>Met·ke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93"/>
        </w:rPr>
        <w:t>z</w:t>
      </w:r>
      <w:r>
        <w:rPr>
          <w:rFonts w:ascii="Arial" w:hAnsi="Arial" w:cs="Arial" w:eastAsia="Arial"/>
          <w:sz w:val="20"/>
          <w:szCs w:val="20"/>
          <w:color w:val="2B2B2B"/>
          <w:spacing w:val="12"/>
          <w:w w:val="93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4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63" w:lineRule="atLeast"/>
        <w:ind w:left="1030" w:right="1849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25"/>
        </w:rPr>
        <w:t>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338" w:lineRule="exact"/>
        <w:ind w:right="-20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ACACAC"/>
          <w:spacing w:val="-90"/>
          <w:w w:val="98"/>
          <w:position w:val="-9"/>
        </w:rPr>
        <w:t>;</w:t>
      </w:r>
      <w:r>
        <w:rPr>
          <w:rFonts w:ascii="Times New Roman" w:hAnsi="Times New Roman" w:cs="Times New Roman" w:eastAsia="Times New Roman"/>
          <w:sz w:val="39"/>
          <w:szCs w:val="39"/>
          <w:color w:val="5B5B5B"/>
          <w:spacing w:val="0"/>
          <w:w w:val="61"/>
          <w:position w:val="-9"/>
        </w:rPr>
        <w:t>.-</w:t>
      </w:r>
      <w:r>
        <w:rPr>
          <w:rFonts w:ascii="Times New Roman" w:hAnsi="Times New Roman" w:cs="Times New Roman" w:eastAsia="Times New Roman"/>
          <w:sz w:val="39"/>
          <w:szCs w:val="39"/>
          <w:color w:val="9C9E9E"/>
          <w:spacing w:val="0"/>
          <w:w w:val="26"/>
          <w:position w:val="-9"/>
        </w:rPr>
        <w:t>_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00"/>
          <w:cols w:num="3" w:equalWidth="0">
            <w:col w:w="3055" w:space="170"/>
            <w:col w:w="1268" w:space="3946"/>
            <w:col w:w="3041"/>
          </w:cols>
        </w:sectPr>
      </w:pPr>
      <w:rPr/>
    </w:p>
    <w:p>
      <w:pPr>
        <w:spacing w:before="0" w:after="0" w:line="153" w:lineRule="exact"/>
        <w:ind w:right="1112"/>
        <w:jc w:val="right"/>
        <w:tabs>
          <w:tab w:pos="440" w:val="left"/>
          <w:tab w:pos="1040" w:val="left"/>
          <w:tab w:pos="17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15"/>
          <w:szCs w:val="15"/>
          <w:color w:val="464646"/>
          <w:w w:val="206"/>
        </w:rPr>
        <w:t>;</w:t>
      </w:r>
      <w:r>
        <w:rPr>
          <w:rFonts w:ascii="Arial" w:hAnsi="Arial" w:cs="Arial" w:eastAsia="Arial"/>
          <w:sz w:val="15"/>
          <w:szCs w:val="15"/>
          <w:color w:val="464646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464646"/>
          <w:w w:val="100"/>
        </w:rPr>
      </w:r>
      <w:r>
        <w:rPr>
          <w:rFonts w:ascii="Arial" w:hAnsi="Arial" w:cs="Arial" w:eastAsia="Arial"/>
          <w:sz w:val="15"/>
          <w:szCs w:val="15"/>
          <w:color w:val="8E8E8E"/>
          <w:w w:val="182"/>
          <w:b/>
          <w:bCs/>
        </w:rPr>
        <w:t>l</w:t>
      </w:r>
      <w:r>
        <w:rPr>
          <w:rFonts w:ascii="Arial" w:hAnsi="Arial" w:cs="Arial" w:eastAsia="Arial"/>
          <w:sz w:val="15"/>
          <w:szCs w:val="15"/>
          <w:color w:val="8E8E8E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8E8E8E"/>
          <w:w w:val="100"/>
          <w:b/>
          <w:bCs/>
        </w:rPr>
      </w:r>
      <w:r>
        <w:rPr>
          <w:rFonts w:ascii="Arial" w:hAnsi="Arial" w:cs="Arial" w:eastAsia="Arial"/>
          <w:sz w:val="12"/>
          <w:szCs w:val="12"/>
          <w:color w:val="696969"/>
          <w:spacing w:val="9"/>
          <w:w w:val="158"/>
          <w:i/>
        </w:rPr>
        <w:t>'</w:t>
      </w:r>
      <w:r>
        <w:rPr>
          <w:rFonts w:ascii="Arial" w:hAnsi="Arial" w:cs="Arial" w:eastAsia="Arial"/>
          <w:sz w:val="12"/>
          <w:szCs w:val="12"/>
          <w:color w:val="9C9E9E"/>
          <w:spacing w:val="0"/>
          <w:w w:val="158"/>
          <w:i/>
        </w:rPr>
        <w:t>i</w:t>
      </w:r>
      <w:r>
        <w:rPr>
          <w:rFonts w:ascii="Arial" w:hAnsi="Arial" w:cs="Arial" w:eastAsia="Arial"/>
          <w:sz w:val="12"/>
          <w:szCs w:val="12"/>
          <w:color w:val="9C9E9E"/>
          <w:spacing w:val="-12"/>
          <w:w w:val="158"/>
          <w:i/>
        </w:rPr>
        <w:t> </w:t>
      </w:r>
      <w:r>
        <w:rPr>
          <w:rFonts w:ascii="Arial" w:hAnsi="Arial" w:cs="Arial" w:eastAsia="Arial"/>
          <w:sz w:val="12"/>
          <w:szCs w:val="12"/>
          <w:color w:val="BCBDBC"/>
          <w:spacing w:val="0"/>
          <w:w w:val="71"/>
          <w:i/>
        </w:rPr>
        <w:t>f'</w:t>
      </w:r>
      <w:r>
        <w:rPr>
          <w:rFonts w:ascii="Arial" w:hAnsi="Arial" w:cs="Arial" w:eastAsia="Arial"/>
          <w:sz w:val="12"/>
          <w:szCs w:val="12"/>
          <w:color w:val="BCBDBC"/>
          <w:spacing w:val="0"/>
          <w:w w:val="100"/>
          <w:i/>
        </w:rPr>
        <w:tab/>
      </w:r>
      <w:r>
        <w:rPr>
          <w:rFonts w:ascii="Arial" w:hAnsi="Arial" w:cs="Arial" w:eastAsia="Arial"/>
          <w:sz w:val="12"/>
          <w:szCs w:val="12"/>
          <w:color w:val="BCBDBC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9"/>
          <w:szCs w:val="9"/>
          <w:color w:val="8E8E8E"/>
          <w:spacing w:val="0"/>
          <w:w w:val="115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36" w:after="0" w:line="204" w:lineRule="exact"/>
        <w:ind w:left="5170" w:right="-20"/>
        <w:jc w:val="left"/>
        <w:tabs>
          <w:tab w:pos="8600" w:val="left"/>
          <w:tab w:pos="10340" w:val="left"/>
          <w:tab w:pos="105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59494pt;margin-top:9.876247pt;width:14.120716pt;height:11.632726pt;mso-position-horizontal-relative:page;mso-position-vertical-relative:paragraph;z-index:-15070" type="#_x0000_t202" filled="f" stroked="f">
            <v:textbox inset="0,0,0,0">
              <w:txbxContent>
                <w:p>
                  <w:pPr>
                    <w:spacing w:before="0" w:after="0" w:line="112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CAC"/>
                      <w:spacing w:val="0"/>
                      <w:w w:val="63"/>
                    </w:rPr>
                    <w:t>1•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CAC"/>
                      <w:spacing w:val="0"/>
                      <w:w w:val="63"/>
                    </w:rPr>
                    <w:t>      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CAC"/>
                      <w:spacing w:val="5"/>
                      <w:w w:val="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CAC"/>
                      <w:spacing w:val="0"/>
                      <w:w w:val="159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016785pt;margin-top:9.876247pt;width:16.104304pt;height:5.5pt;mso-position-horizontal-relative:page;mso-position-vertical-relative:paragraph;z-index:-15058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CAC"/>
                      <w:spacing w:val="0"/>
                      <w:w w:val="282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CAC"/>
                      <w:spacing w:val="0"/>
                      <w:w w:val="28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CACAC"/>
                      <w:spacing w:val="29"/>
                      <w:w w:val="28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9C9E9E"/>
                      <w:spacing w:val="0"/>
                      <w:w w:val="28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4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5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faiye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Eri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</w:r>
      <w:r>
        <w:rPr>
          <w:rFonts w:ascii="Arial" w:hAnsi="Arial" w:cs="Arial" w:eastAsia="Arial"/>
          <w:sz w:val="12"/>
          <w:szCs w:val="12"/>
          <w:color w:val="696969"/>
          <w:spacing w:val="0"/>
          <w:w w:val="100"/>
          <w:position w:val="-9"/>
        </w:rPr>
        <w:t>:</w:t>
      </w:r>
      <w:r>
        <w:rPr>
          <w:rFonts w:ascii="Arial" w:hAnsi="Arial" w:cs="Arial" w:eastAsia="Arial"/>
          <w:sz w:val="12"/>
          <w:szCs w:val="12"/>
          <w:color w:val="696969"/>
          <w:spacing w:val="-18"/>
          <w:w w:val="100"/>
          <w:position w:val="-9"/>
        </w:rPr>
        <w:t>f</w:t>
      </w:r>
      <w:r>
        <w:rPr>
          <w:rFonts w:ascii="Arial" w:hAnsi="Arial" w:cs="Arial" w:eastAsia="Arial"/>
          <w:sz w:val="12"/>
          <w:szCs w:val="12"/>
          <w:color w:val="8E8E8E"/>
          <w:spacing w:val="0"/>
          <w:w w:val="100"/>
          <w:position w:val="-9"/>
        </w:rPr>
        <w:t>.}</w:t>
      </w:r>
      <w:r>
        <w:rPr>
          <w:rFonts w:ascii="Arial" w:hAnsi="Arial" w:cs="Arial" w:eastAsia="Arial"/>
          <w:sz w:val="12"/>
          <w:szCs w:val="12"/>
          <w:color w:val="8E8E8E"/>
          <w:spacing w:val="0"/>
          <w:w w:val="100"/>
          <w:position w:val="-9"/>
        </w:rPr>
        <w:t>   </w:t>
      </w:r>
      <w:r>
        <w:rPr>
          <w:rFonts w:ascii="Arial" w:hAnsi="Arial" w:cs="Arial" w:eastAsia="Arial"/>
          <w:sz w:val="12"/>
          <w:szCs w:val="12"/>
          <w:color w:val="8E8E8E"/>
          <w:spacing w:val="2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100"/>
          <w:position w:val="-9"/>
        </w:rPr>
        <w:t>if/..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100"/>
          <w:position w:val="-9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2"/>
          <w:w w:val="25"/>
          <w:b/>
          <w:bCs/>
          <w:position w:val="2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0"/>
          <w:w w:val="140"/>
          <w:b/>
          <w:bCs/>
          <w:position w:val="2"/>
        </w:rPr>
        <w:t>,V</w:t>
      </w:r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0"/>
          <w:w w:val="100"/>
          <w:b/>
          <w:bCs/>
          <w:position w:val="2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-14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-35"/>
          <w:w w:val="247"/>
          <w:position w:val="-9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7B7C7C"/>
          <w:spacing w:val="0"/>
          <w:w w:val="247"/>
          <w:position w:val="-9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7B7C7C"/>
          <w:spacing w:val="28"/>
          <w:w w:val="247"/>
          <w:position w:val="-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CBDBC"/>
          <w:spacing w:val="0"/>
          <w:w w:val="100"/>
          <w:position w:val="2"/>
        </w:rPr>
        <w:t>.,</w:t>
      </w:r>
      <w:r>
        <w:rPr>
          <w:rFonts w:ascii="Times New Roman" w:hAnsi="Times New Roman" w:cs="Times New Roman" w:eastAsia="Times New Roman"/>
          <w:sz w:val="13"/>
          <w:szCs w:val="13"/>
          <w:color w:val="BCBDBC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CBDBC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E9E"/>
          <w:spacing w:val="0"/>
          <w:w w:val="182"/>
          <w:i/>
          <w:position w:val="2"/>
        </w:rPr>
        <w:t>t.</w:t>
      </w:r>
      <w:r>
        <w:rPr>
          <w:rFonts w:ascii="Times New Roman" w:hAnsi="Times New Roman" w:cs="Times New Roman" w:eastAsia="Times New Roman"/>
          <w:sz w:val="15"/>
          <w:szCs w:val="15"/>
          <w:color w:val="9C9E9E"/>
          <w:spacing w:val="0"/>
          <w:w w:val="100"/>
          <w:i/>
          <w:position w:val="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C9E9E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82"/>
          <w:position w:val="-9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-43"/>
          <w:w w:val="182"/>
          <w:position w:val="-9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5"/>
          <w:szCs w:val="15"/>
          <w:color w:val="ACACAC"/>
          <w:spacing w:val="0"/>
          <w:w w:val="600"/>
          <w:position w:val="2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00"/>
        </w:sectPr>
      </w:pPr>
      <w:rPr/>
    </w:p>
    <w:p>
      <w:pPr>
        <w:spacing w:before="0" w:after="0" w:line="132" w:lineRule="exact"/>
        <w:ind w:left="151"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01.539246pt;margin-top:2.423463pt;width:38.141772pt;height:1.777081pt;mso-position-horizontal-relative:page;mso-position-vertical-relative:paragraph;z-index:-15063" coordorigin="4031,48" coordsize="763,36">
            <v:group style="position:absolute;left:4040;top:65;width:744;height:2" coordorigin="4040,65" coordsize="744,2">
              <v:shape style="position:absolute;left:4040;top:65;width:744;height:2" coordorigin="4040,65" coordsize="744,0" path="m4040,65l4784,65e" filled="f" stroked="t" strokeweight=".941772pt" strokecolor="#7C87B3">
                <v:path arrowok="t"/>
              </v:shape>
            </v:group>
            <v:group style="position:absolute;left:4266;top:56;width:358;height:2" coordorigin="4266,56" coordsize="358,2">
              <v:shape style="position:absolute;left:4266;top:56;width:358;height:2" coordorigin="4266,56" coordsize="358,0" path="m4266,56l4624,56e" filled="f" stroked="t" strokeweight=".706329pt" strokecolor="#8090BC">
                <v:path arrowok="t"/>
              </v:shape>
            </v:group>
            <v:group style="position:absolute;left:4469;top:79;width:315;height:2" coordorigin="4469,79" coordsize="315,2">
              <v:shape style="position:absolute;left:4469;top:79;width:315;height:2" coordorigin="4469,79" coordsize="315,0" path="m4469,79l4784,79e" filled="f" stroked="t" strokeweight=".470886pt" strokecolor="#8387B8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93399pt;margin-top:3.450455pt;width:5.78144pt;height:16.0pt;mso-position-horizontal-relative:page;mso-position-vertical-relative:paragraph;z-index:-15057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7B7C7C"/>
                      <w:spacing w:val="0"/>
                      <w:w w:val="57"/>
                    </w:rPr>
                    <w:t>?'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B2B2B"/>
          <w:spacing w:val="1"/>
          <w:w w:val="107"/>
          <w:position w:val="-4"/>
        </w:rPr>
        <w:t>H</w:t>
      </w:r>
      <w:r>
        <w:rPr>
          <w:rFonts w:ascii="Arial" w:hAnsi="Arial" w:cs="Arial" w:eastAsia="Arial"/>
          <w:sz w:val="18"/>
          <w:szCs w:val="18"/>
          <w:color w:val="464646"/>
          <w:spacing w:val="-4"/>
          <w:w w:val="93"/>
          <w:position w:val="-4"/>
        </w:rPr>
        <w:t>a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4"/>
          <w:position w:val="-4"/>
        </w:rPr>
        <w:t>lk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right="-20"/>
        <w:jc w:val="left"/>
        <w:tabs>
          <w:tab w:pos="420" w:val="left"/>
          <w:tab w:pos="158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9C9E9E"/>
          <w:spacing w:val="0"/>
          <w:w w:val="100"/>
          <w:i/>
          <w:position w:val="-2"/>
        </w:rPr>
        <w:t>·</w:t>
      </w:r>
      <w:r>
        <w:rPr>
          <w:rFonts w:ascii="Arial" w:hAnsi="Arial" w:cs="Arial" w:eastAsia="Arial"/>
          <w:sz w:val="15"/>
          <w:szCs w:val="15"/>
          <w:color w:val="9C9E9E"/>
          <w:spacing w:val="-2"/>
          <w:w w:val="100"/>
          <w:i/>
          <w:position w:val="-2"/>
        </w:rPr>
        <w:t>f</w:t>
      </w:r>
      <w:r>
        <w:rPr>
          <w:rFonts w:ascii="Arial" w:hAnsi="Arial" w:cs="Arial" w:eastAsia="Arial"/>
          <w:sz w:val="15"/>
          <w:szCs w:val="15"/>
          <w:color w:val="9C9E9E"/>
          <w:spacing w:val="0"/>
          <w:w w:val="100"/>
          <w:i/>
          <w:position w:val="-2"/>
        </w:rPr>
        <w:t>J</w:t>
      </w:r>
      <w:r>
        <w:rPr>
          <w:rFonts w:ascii="Arial" w:hAnsi="Arial" w:cs="Arial" w:eastAsia="Arial"/>
          <w:sz w:val="15"/>
          <w:szCs w:val="15"/>
          <w:color w:val="9C9E9E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9C9E9E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0"/>
          <w:w w:val="66"/>
          <w:position w:val="-2"/>
        </w:rPr>
        <w:t>·fo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20"/>
          <w:w w:val="66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-20"/>
          <w:w w:val="120"/>
          <w:position w:val="-2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0"/>
          <w:w w:val="50"/>
          <w:position w:val="-2"/>
        </w:rPr>
        <w:t>•.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-30"/>
          <w:w w:val="151"/>
          <w:position w:val="-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0"/>
          <w:w w:val="151"/>
          <w:position w:val="-2"/>
        </w:rPr>
        <w:t>••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-34"/>
          <w:w w:val="151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-14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BCBDBC"/>
          <w:spacing w:val="-25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15"/>
          <w:w w:val="100"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ACACAC"/>
          <w:spacing w:val="0"/>
          <w:w w:val="134"/>
          <w:position w:val="-2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2" w:lineRule="atLeast"/>
        <w:ind w:left="1073" w:right="1577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BCBDBC"/>
          <w:spacing w:val="0"/>
          <w:w w:val="100"/>
        </w:rPr>
        <w:t>'</w:t>
      </w:r>
      <w:r>
        <w:rPr>
          <w:rFonts w:ascii="Arial" w:hAnsi="Arial" w:cs="Arial" w:eastAsia="Arial"/>
          <w:sz w:val="24"/>
          <w:szCs w:val="24"/>
          <w:color w:val="BCBDBC"/>
          <w:spacing w:val="1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7B7C7C"/>
          <w:spacing w:val="0"/>
          <w:w w:val="89"/>
        </w:rPr>
        <w:t>"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40" w:right="200"/>
          <w:cols w:num="2" w:equalWidth="0">
            <w:col w:w="516" w:space="8003"/>
            <w:col w:w="2961"/>
          </w:cols>
        </w:sectPr>
      </w:pPr>
      <w:rPr/>
    </w:p>
    <w:p>
      <w:pPr>
        <w:spacing w:before="0" w:after="0" w:line="147" w:lineRule="exact"/>
        <w:ind w:left="2811" w:right="-20"/>
        <w:jc w:val="left"/>
        <w:tabs>
          <w:tab w:pos="3860" w:val="left"/>
          <w:tab w:pos="4600" w:val="left"/>
          <w:tab w:pos="8740" w:val="left"/>
          <w:tab w:pos="9220" w:val="left"/>
          <w:tab w:pos="101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6.598734pt;margin-top:29.834089pt;width:564.356974pt;height:772.501721pt;mso-position-horizontal-relative:page;mso-position-vertical-relative:page;z-index:-15069" coordorigin="332,597" coordsize="11287,15450">
            <v:group style="position:absolute;left:339;top:613;width:6065;height:2" coordorigin="339,613" coordsize="6065,2">
              <v:shape style="position:absolute;left:339;top:613;width:6065;height:2" coordorigin="339,613" coordsize="6065,0" path="m339,613l6404,613e" filled="f" stroked="t" strokeweight=".706329pt" strokecolor="#6B6B6B">
                <v:path arrowok="t"/>
              </v:shape>
            </v:group>
            <v:group style="position:absolute;left:2590;top:613;width:2;height:1526" coordorigin="2590,613" coordsize="2,1526">
              <v:shape style="position:absolute;left:2590;top:613;width:2;height:1526" coordorigin="2590,613" coordsize="0,1526" path="m2590,2139l2590,613e" filled="f" stroked="t" strokeweight=".706329pt" strokecolor="#5B5B5B">
                <v:path arrowok="t"/>
              </v:shape>
            </v:group>
            <v:group style="position:absolute;left:1554;top:623;width:5199;height:2" coordorigin="1554,623" coordsize="5199,2">
              <v:shape style="position:absolute;left:1554;top:623;width:5199;height:2" coordorigin="1554,623" coordsize="5199,0" path="m1554,623l6753,623e" filled="f" stroked="t" strokeweight=".706329pt" strokecolor="#676767">
                <v:path arrowok="t"/>
              </v:shape>
            </v:group>
            <v:group style="position:absolute;left:3621;top:639;width:7939;height:2" coordorigin="3621,639" coordsize="7939,2">
              <v:shape style="position:absolute;left:3621;top:639;width:7939;height:2" coordorigin="3621,639" coordsize="7939,0" path="m3621,639l11560,639e" filled="f" stroked="t" strokeweight=".706329pt" strokecolor="#6B6B6B">
                <v:path arrowok="t"/>
              </v:shape>
            </v:group>
            <v:group style="position:absolute;left:7755;top:649;width:1987;height:2" coordorigin="7755,649" coordsize="1987,2">
              <v:shape style="position:absolute;left:7755;top:649;width:1987;height:2" coordorigin="7755,649" coordsize="1987,0" path="m7755,649l9743,649e" filled="f" stroked="t" strokeweight=".470886pt" strokecolor="#67676B">
                <v:path arrowok="t"/>
              </v:shape>
            </v:group>
            <v:group style="position:absolute;left:9243;top:642;width:2;height:827" coordorigin="9243,642" coordsize="2,827">
              <v:shape style="position:absolute;left:9243;top:642;width:2;height:827" coordorigin="9243,642" coordsize="0,827" path="m9243,1469l9243,642e" filled="f" stroked="t" strokeweight=".706329pt" strokecolor="#5B5B5B">
                <v:path arrowok="t"/>
              </v:shape>
            </v:group>
            <v:group style="position:absolute;left:9686;top:651;width:174;height:2" coordorigin="9686,651" coordsize="174,2">
              <v:shape style="position:absolute;left:9686;top:651;width:174;height:2" coordorigin="9686,651" coordsize="174,0" path="m9686,651l9860,651e" filled="f" stroked="t" strokeweight=".470886pt" strokecolor="#575757">
                <v:path arrowok="t"/>
              </v:shape>
            </v:group>
            <v:group style="position:absolute;left:9804;top:649;width:697;height:2" coordorigin="9804,649" coordsize="697,2">
              <v:shape style="position:absolute;left:9804;top:649;width:697;height:2" coordorigin="9804,649" coordsize="697,0" path="m9804,649l10501,649e" filled="f" stroked="t" strokeweight=".470886pt" strokecolor="#707070">
                <v:path arrowok="t"/>
              </v:shape>
            </v:group>
            <v:group style="position:absolute;left:10444;top:654;width:264;height:2" coordorigin="10444,654" coordsize="264,2">
              <v:shape style="position:absolute;left:10444;top:654;width:264;height:2" coordorigin="10444,654" coordsize="264,0" path="m10444,654l10708,654e" filled="f" stroked="t" strokeweight=".235443pt" strokecolor="#545454">
                <v:path arrowok="t"/>
              </v:shape>
            </v:group>
            <v:group style="position:absolute;left:11071;top:654;width:480;height:2" coordorigin="11071,654" coordsize="480,2">
              <v:shape style="position:absolute;left:11071;top:654;width:480;height:2" coordorigin="11071,654" coordsize="480,0" path="m11071,654l11551,654e" filled="f" stroked="t" strokeweight=".235443pt" strokecolor="#7C7C7C">
                <v:path arrowok="t"/>
              </v:shape>
            </v:group>
            <v:group style="position:absolute;left:358;top:604;width:2;height:14167" coordorigin="358,604" coordsize="2,14167">
              <v:shape style="position:absolute;left:358;top:604;width:2;height:14167" coordorigin="358,604" coordsize="0,14167" path="m358,14770l358,604e" filled="f" stroked="t" strokeweight=".706329pt" strokecolor="#5B5B5B">
                <v:path arrowok="t"/>
              </v:shape>
            </v:group>
            <v:group style="position:absolute;left:353;top:1284;width:2;height:185" coordorigin="353,1284" coordsize="2,185">
              <v:shape style="position:absolute;left:353;top:1284;width:2;height:185" coordorigin="353,1284" coordsize="0,185" path="m353,1469l353,1284e" filled="f" stroked="t" strokeweight=".470886pt" strokecolor="#3B3B3B">
                <v:path arrowok="t"/>
              </v:shape>
            </v:group>
            <v:group style="position:absolute;left:9243;top:1412;width:2;height:271" coordorigin="9243,1412" coordsize="2,271">
              <v:shape style="position:absolute;left:9243;top:1412;width:2;height:271" coordorigin="9243,1412" coordsize="0,271" path="m9243,1683l9243,1412e" filled="f" stroked="t" strokeweight=".706329pt" strokecolor="#484848">
                <v:path arrowok="t"/>
              </v:shape>
            </v:group>
            <v:group style="position:absolute;left:348;top:2120;width:1592;height:2" coordorigin="348,2120" coordsize="1592,2">
              <v:shape style="position:absolute;left:348;top:2120;width:1592;height:2" coordorigin="348,2120" coordsize="1592,0" path="m348,2120l1940,2120e" filled="f" stroked="t" strokeweight=".706329pt" strokecolor="#707070">
                <v:path arrowok="t"/>
              </v:shape>
            </v:group>
            <v:group style="position:absolute;left:1884;top:2135;width:7256;height:2" coordorigin="1884,2135" coordsize="7256,2">
              <v:shape style="position:absolute;left:1884;top:2135;width:7256;height:2" coordorigin="1884,2135" coordsize="7256,0" path="m1884,2135l9140,2135e" filled="f" stroked="t" strokeweight=".706329pt" strokecolor="#6B6B6B">
                <v:path arrowok="t"/>
              </v:shape>
            </v:group>
            <v:group style="position:absolute;left:6993;top:2139;width:396;height:2" coordorigin="6993,2139" coordsize="396,2">
              <v:shape style="position:absolute;left:6993;top:2139;width:396;height:2" coordorigin="6993,2139" coordsize="396,0" path="m6993,2139l7388,2139e" filled="f" stroked="t" strokeweight=".470886pt" strokecolor="#646464">
                <v:path arrowok="t"/>
              </v:shape>
            </v:group>
            <v:group style="position:absolute;left:7869;top:2149;width:3696;height:2" coordorigin="7869,2149" coordsize="3696,2">
              <v:shape style="position:absolute;left:7869;top:2149;width:3696;height:2" coordorigin="7869,2149" coordsize="3696,0" path="m7869,2149l11565,2149e" filled="f" stroked="t" strokeweight=".706329pt" strokecolor="#676767">
                <v:path arrowok="t"/>
              </v:shape>
            </v:group>
            <v:group style="position:absolute;left:9243;top:1612;width:2;height:542" coordorigin="9243,1612" coordsize="2,542">
              <v:shape style="position:absolute;left:9243;top:1612;width:2;height:542" coordorigin="9243,1612" coordsize="0,542" path="m9243,2154l9243,1612e" filled="f" stroked="t" strokeweight=".941772pt" strokecolor="#646464">
                <v:path arrowok="t"/>
              </v:shape>
            </v:group>
            <v:group style="position:absolute;left:9804;top:2149;width:344;height:2" coordorigin="9804,2149" coordsize="344,2">
              <v:shape style="position:absolute;left:9804;top:2149;width:344;height:2" coordorigin="9804,2149" coordsize="344,0" path="m9804,2149l10148,2149e" filled="f" stroked="t" strokeweight=".470886pt" strokecolor="#4F4F4F">
                <v:path arrowok="t"/>
              </v:shape>
            </v:group>
            <v:group style="position:absolute;left:10651;top:2151;width:918;height:2" coordorigin="10651,2151" coordsize="918,2">
              <v:shape style="position:absolute;left:10651;top:2151;width:918;height:2" coordorigin="10651,2151" coordsize="918,0" path="m10651,2151l11570,2151e" filled="f" stroked="t" strokeweight=".706329pt" strokecolor="#676767">
                <v:path arrowok="t"/>
              </v:shape>
            </v:group>
            <v:group style="position:absolute;left:344;top:2363;width:3037;height:2" coordorigin="344,2363" coordsize="3037,2">
              <v:shape style="position:absolute;left:344;top:2363;width:3037;height:2" coordorigin="344,2363" coordsize="3037,0" path="m344,2363l3381,2363e" filled="f" stroked="t" strokeweight=".706329pt" strokecolor="#676767">
                <v:path arrowok="t"/>
              </v:shape>
            </v:group>
            <v:group style="position:absolute;left:3009;top:2370;width:1949;height:2" coordorigin="3009,2370" coordsize="1949,2">
              <v:shape style="position:absolute;left:3009;top:2370;width:1949;height:2" coordorigin="3009,2370" coordsize="1949,0" path="m3009,2370l4958,2370e" filled="f" stroked="t" strokeweight=".470886pt" strokecolor="#646464">
                <v:path arrowok="t"/>
              </v:shape>
            </v:group>
            <v:group style="position:absolute;left:4902;top:2377;width:6663;height:2" coordorigin="4902,2377" coordsize="6663,2">
              <v:shape style="position:absolute;left:4902;top:2377;width:6663;height:2" coordorigin="4902,2377" coordsize="6663,0" path="m4902,2377l11565,2377e" filled="f" stroked="t" strokeweight=".706329pt" strokecolor="#707070">
                <v:path arrowok="t"/>
              </v:shape>
            </v:group>
            <v:group style="position:absolute;left:7901;top:2135;width:2;height:257" coordorigin="7901,2135" coordsize="2,257">
              <v:shape style="position:absolute;left:7901;top:2135;width:2;height:257" coordorigin="7901,2135" coordsize="0,257" path="m7901,2391l7901,2135e" filled="f" stroked="t" strokeweight=".706329pt" strokecolor="#5B5B5B">
                <v:path arrowok="t"/>
              </v:shape>
            </v:group>
            <v:group style="position:absolute;left:9314;top:2389;width:2251;height:2" coordorigin="9314,2389" coordsize="2251,2">
              <v:shape style="position:absolute;left:9314;top:2389;width:2251;height:2" coordorigin="9314,2389" coordsize="2251,0" path="m9314,2389l11565,2389e" filled="f" stroked="t" strokeweight=".706329pt" strokecolor="#707070">
                <v:path arrowok="t"/>
              </v:shape>
            </v:group>
            <v:group style="position:absolute;left:9804;top:2386;width:344;height:2" coordorigin="9804,2386" coordsize="344,2">
              <v:shape style="position:absolute;left:9804;top:2386;width:344;height:2" coordorigin="9804,2386" coordsize="344,0" path="m9804,2386l10148,2386e" filled="f" stroked="t" strokeweight=".470886pt" strokecolor="#545454">
                <v:path arrowok="t"/>
              </v:shape>
            </v:group>
            <v:group style="position:absolute;left:344;top:2605;width:5048;height:2" coordorigin="344,2605" coordsize="5048,2">
              <v:shape style="position:absolute;left:344;top:2605;width:5048;height:2" coordorigin="344,2605" coordsize="5048,0" path="m344,2605l5392,2605e" filled="f" stroked="t" strokeweight=".706329pt" strokecolor="#676767">
                <v:path arrowok="t"/>
              </v:shape>
            </v:group>
            <v:group style="position:absolute;left:518;top:2619;width:11042;height:2" coordorigin="518,2619" coordsize="11042,2">
              <v:shape style="position:absolute;left:518;top:2619;width:11042;height:2" coordorigin="518,2619" coordsize="11042,0" path="m518,2619l11560,2619e" filled="f" stroked="t" strokeweight=".470886pt" strokecolor="#676767">
                <v:path arrowok="t"/>
              </v:shape>
            </v:group>
            <v:group style="position:absolute;left:9804;top:2624;width:174;height:2" coordorigin="9804,2624" coordsize="174,2">
              <v:shape style="position:absolute;left:9804;top:2624;width:174;height:2" coordorigin="9804,2624" coordsize="174,0" path="m9804,2624l9978,2624e" filled="f" stroked="t" strokeweight=".470886pt" strokecolor="#545454">
                <v:path arrowok="t"/>
              </v:shape>
            </v:group>
            <v:group style="position:absolute;left:9922;top:2624;width:226;height:2" coordorigin="9922,2624" coordsize="226,2">
              <v:shape style="position:absolute;left:9922;top:2624;width:226;height:2" coordorigin="9922,2624" coordsize="226,0" path="m9922,2624l10148,2624e" filled="f" stroked="t" strokeweight=".470886pt" strokecolor="#3B3B3B">
                <v:path arrowok="t"/>
              </v:shape>
            </v:group>
            <v:group style="position:absolute;left:6371;top:2629;width:5194;height:2" coordorigin="6371,2629" coordsize="5194,2">
              <v:shape style="position:absolute;left:6371;top:2629;width:5194;height:2" coordorigin="6371,2629" coordsize="5194,0" path="m6371,2629l11565,2629e" filled="f" stroked="t" strokeweight=".470886pt" strokecolor="#676767">
                <v:path arrowok="t"/>
              </v:shape>
            </v:group>
            <v:group style="position:absolute;left:348;top:2848;width:11207;height:2" coordorigin="348,2848" coordsize="11207,2">
              <v:shape style="position:absolute;left:348;top:2848;width:11207;height:2" coordorigin="348,2848" coordsize="11207,0" path="m348,2848l11556,2848e" filled="f" stroked="t" strokeweight=".706329pt" strokecolor="#6B6B6B">
                <v:path arrowok="t"/>
              </v:shape>
            </v:group>
            <v:group style="position:absolute;left:4572;top:2848;width:386;height:2" coordorigin="4572,2848" coordsize="386,2">
              <v:shape style="position:absolute;left:4572;top:2848;width:386;height:2" coordorigin="4572,2848" coordsize="386,0" path="m4572,2848l4958,2848e" filled="f" stroked="t" strokeweight=".470886pt" strokecolor="#545454">
                <v:path arrowok="t"/>
              </v:shape>
            </v:group>
            <v:group style="position:absolute;left:3955;top:2850;width:1818;height:2" coordorigin="3955,2850" coordsize="1818,2">
              <v:shape style="position:absolute;left:3955;top:2850;width:1818;height:2" coordorigin="3955,2850" coordsize="1818,0" path="m3955,2850l5773,2850e" filled="f" stroked="t" strokeweight=".470886pt" strokecolor="#676767">
                <v:path arrowok="t"/>
              </v:shape>
            </v:group>
            <v:group style="position:absolute;left:6164;top:2850;width:655;height:2" coordorigin="6164,2850" coordsize="655,2">
              <v:shape style="position:absolute;left:6164;top:2850;width:655;height:2" coordorigin="6164,2850" coordsize="655,0" path="m6164,2850l6818,2850e" filled="f" stroked="t" strokeweight=".470886pt" strokecolor="#646464">
                <v:path arrowok="t"/>
              </v:shape>
            </v:group>
            <v:group style="position:absolute;left:3955;top:2862;width:7600;height:2" coordorigin="3955,2862" coordsize="7600,2">
              <v:shape style="position:absolute;left:3955;top:2862;width:7600;height:2" coordorigin="3955,2862" coordsize="7600,0" path="m3955,2862l11556,2862e" filled="f" stroked="t" strokeweight=".706329pt" strokecolor="#6B6B6B">
                <v:path arrowok="t"/>
              </v:shape>
            </v:group>
            <v:group style="position:absolute;left:9206;top:2862;width:226;height:2" coordorigin="9206,2862" coordsize="226,2">
              <v:shape style="position:absolute;left:9206;top:2862;width:226;height:2" coordorigin="9206,2862" coordsize="226,0" path="m9206,2862l9432,2862e" filled="f" stroked="t" strokeweight=".470886pt" strokecolor="#5B5B5B">
                <v:path arrowok="t"/>
              </v:shape>
            </v:group>
            <v:group style="position:absolute;left:9804;top:2862;width:344;height:2" coordorigin="9804,2862" coordsize="344,2">
              <v:shape style="position:absolute;left:9804;top:2862;width:344;height:2" coordorigin="9804,2862" coordsize="344,0" path="m9804,2862l10148,2862e" filled="f" stroked="t" strokeweight=".470886pt" strokecolor="#545454">
                <v:path arrowok="t"/>
              </v:shape>
            </v:group>
            <v:group style="position:absolute;left:10651;top:2864;width:914;height:2" coordorigin="10651,2864" coordsize="914,2">
              <v:shape style="position:absolute;left:10651;top:2864;width:914;height:2" coordorigin="10651,2864" coordsize="914,0" path="m10651,2864l11565,2864e" filled="f" stroked="t" strokeweight=".706329pt" strokecolor="#6B6B6B">
                <v:path arrowok="t"/>
              </v:shape>
            </v:group>
            <v:group style="position:absolute;left:344;top:3090;width:10505;height:2" coordorigin="344,3090" coordsize="10505,2">
              <v:shape style="position:absolute;left:344;top:3090;width:10505;height:2" coordorigin="344,3090" coordsize="10505,0" path="m344,3090l10849,3090e" filled="f" stroked="t" strokeweight=".706329pt" strokecolor="#6B6B6B">
                <v:path arrowok="t"/>
              </v:shape>
            </v:group>
            <v:group style="position:absolute;left:4572;top:3085;width:386;height:2" coordorigin="4572,3085" coordsize="386,2">
              <v:shape style="position:absolute;left:4572;top:3085;width:386;height:2" coordorigin="4572,3085" coordsize="386,0" path="m4572,3085l4958,3085e" filled="f" stroked="t" strokeweight=".470886pt" strokecolor="#545454">
                <v:path arrowok="t"/>
              </v:shape>
            </v:group>
            <v:group style="position:absolute;left:6494;top:3090;width:325;height:2" coordorigin="6494,3090" coordsize="325,2">
              <v:shape style="position:absolute;left:6494;top:3090;width:325;height:2" coordorigin="6494,3090" coordsize="325,0" path="m6494,3090l6818,3090e" filled="f" stroked="t" strokeweight=".470886pt" strokecolor="#5B5B5B">
                <v:path arrowok="t"/>
              </v:shape>
            </v:group>
            <v:group style="position:absolute;left:9804;top:3100;width:344;height:2" coordorigin="9804,3100" coordsize="344,2">
              <v:shape style="position:absolute;left:9804;top:3100;width:344;height:2" coordorigin="9804,3100" coordsize="344,0" path="m9804,3100l10148,3100e" filled="f" stroked="t" strokeweight=".470886pt" strokecolor="#4F4F4F">
                <v:path arrowok="t"/>
              </v:shape>
            </v:group>
            <v:group style="position:absolute;left:3273;top:3104;width:8292;height:2" coordorigin="3273,3104" coordsize="8292,2">
              <v:shape style="position:absolute;left:3273;top:3104;width:8292;height:2" coordorigin="3273,3104" coordsize="8292,0" path="m3273,3104l11565,3104e" filled="f" stroked="t" strokeweight=".706329pt" strokecolor="#6B6B6B">
                <v:path arrowok="t"/>
              </v:shape>
            </v:group>
            <v:group style="position:absolute;left:339;top:3321;width:3791;height:2" coordorigin="339,3321" coordsize="3791,2">
              <v:shape style="position:absolute;left:339;top:3321;width:3791;height:2" coordorigin="339,3321" coordsize="3791,0" path="m339,3321l4130,3321e" filled="f" stroked="t" strokeweight=".706329pt" strokecolor="#676767">
                <v:path arrowok="t"/>
              </v:shape>
            </v:group>
            <v:group style="position:absolute;left:4073;top:3323;width:250;height:2" coordorigin="4073,3323" coordsize="250,2">
              <v:shape style="position:absolute;left:4073;top:3323;width:250;height:2" coordorigin="4073,3323" coordsize="250,0" path="m4073,3323l4323,3323e" filled="f" stroked="t" strokeweight=".470886pt" strokecolor="#4B4B4B">
                <v:path arrowok="t"/>
              </v:shape>
            </v:group>
            <v:group style="position:absolute;left:4266;top:3323;width:2284;height:2" coordorigin="4266,3323" coordsize="2284,2">
              <v:shape style="position:absolute;left:4266;top:3323;width:2284;height:2" coordorigin="4266,3323" coordsize="2284,0" path="m4266,3323l6550,3323e" filled="f" stroked="t" strokeweight=".706329pt" strokecolor="#6B6B6B">
                <v:path arrowok="t"/>
              </v:shape>
            </v:group>
            <v:group style="position:absolute;left:4973;top:3337;width:6588;height:2" coordorigin="4973,3337" coordsize="6588,2">
              <v:shape style="position:absolute;left:4973;top:3337;width:6588;height:2" coordorigin="4973,3337" coordsize="6588,0" path="m4973,3337l11560,3337e" filled="f" stroked="t" strokeweight=".706329pt" strokecolor="#6B6B6B">
                <v:path arrowok="t"/>
              </v:shape>
            </v:group>
            <v:group style="position:absolute;left:9832;top:3071;width:2;height:271" coordorigin="9832,3071" coordsize="2,271">
              <v:shape style="position:absolute;left:9832;top:3071;width:2;height:271" coordorigin="9832,3071" coordsize="0,271" path="m9832,3342l9832,3071e" filled="f" stroked="t" strokeweight=".235443pt" strokecolor="#838383">
                <v:path arrowok="t"/>
              </v:shape>
            </v:group>
            <v:group style="position:absolute;left:9804;top:3337;width:344;height:2" coordorigin="9804,3337" coordsize="344,2">
              <v:shape style="position:absolute;left:9804;top:3337;width:344;height:2" coordorigin="9804,3337" coordsize="344,0" path="m9804,3337l10148,3337e" filled="f" stroked="t" strokeweight=".470886pt" strokecolor="#545454">
                <v:path arrowok="t"/>
              </v:shape>
            </v:group>
            <v:group style="position:absolute;left:10651;top:3340;width:909;height:2" coordorigin="10651,3340" coordsize="909,2">
              <v:shape style="position:absolute;left:10651;top:3340;width:909;height:2" coordorigin="10651,3340" coordsize="909,0" path="m10651,3340l11560,3340e" filled="f" stroked="t" strokeweight=".706329pt" strokecolor="#6B6B6B">
                <v:path arrowok="t"/>
              </v:shape>
            </v:group>
            <v:group style="position:absolute;left:3748;top:3313;width:2;height:271" coordorigin="3748,3313" coordsize="2,271">
              <v:shape style="position:absolute;left:3748;top:3313;width:2;height:271" coordorigin="3748,3313" coordsize="0,271" path="m3748,3584l3748,3313e" filled="f" stroked="t" strokeweight=".706329pt" strokecolor="#4F4F4F">
                <v:path arrowok="t"/>
              </v:shape>
            </v:group>
            <v:group style="position:absolute;left:7030;top:3318;width:2;height:461" coordorigin="7030,3318" coordsize="2,461">
              <v:shape style="position:absolute;left:7030;top:3318;width:2;height:461" coordorigin="7030,3318" coordsize="0,461" path="m7030,3779l7030,3318e" filled="f" stroked="t" strokeweight=".470886pt" strokecolor="#4B4B4B">
                <v:path arrowok="t"/>
              </v:shape>
            </v:group>
            <v:group style="position:absolute;left:7016;top:3751;width:2698;height:2" coordorigin="7016,3751" coordsize="2698,2">
              <v:shape style="position:absolute;left:7016;top:3751;width:2698;height:2" coordorigin="7016,3751" coordsize="2698,0" path="m7016,3751l9714,3751e" filled="f" stroked="t" strokeweight=".235443pt" strokecolor="#707070">
                <v:path arrowok="t"/>
              </v:shape>
            </v:group>
            <v:group style="position:absolute;left:351;top:3527;width:2;height:252" coordorigin="351,3527" coordsize="2,252">
              <v:shape style="position:absolute;left:351;top:3527;width:2;height:252" coordorigin="351,3527" coordsize="0,252" path="m351,3779l351,3527e" filled="f" stroked="t" strokeweight=".470886pt" strokecolor="#444444">
                <v:path arrowok="t"/>
              </v:shape>
            </v:group>
            <v:group style="position:absolute;left:3753;top:3527;width:2;height:252" coordorigin="3753,3527" coordsize="2,252">
              <v:shape style="position:absolute;left:3753;top:3527;width:2;height:252" coordorigin="3753,3527" coordsize="0,252" path="m3753,3779l3753,3527e" filled="f" stroked="t" strokeweight=".470886pt" strokecolor="#3F3F3F">
                <v:path arrowok="t"/>
              </v:shape>
            </v:group>
            <v:group style="position:absolute;left:3744;top:3770;width:2006;height:2" coordorigin="3744,3770" coordsize="2006,2">
              <v:shape style="position:absolute;left:3744;top:3770;width:2006;height:2" coordorigin="3744,3770" coordsize="2006,0" path="m3744,3770l5750,3770e" filled="f" stroked="t" strokeweight=".470886pt" strokecolor="#646464">
                <v:path arrowok="t"/>
              </v:shape>
            </v:group>
            <v:group style="position:absolute;left:9714;top:3751;width:118;height:2" coordorigin="9714,3751" coordsize="118,2">
              <v:shape style="position:absolute;left:9714;top:3751;width:118;height:2" coordorigin="9714,3751" coordsize="118,0" path="m9714,3751l9832,3751e" filled="f" stroked="t" strokeweight=".235443pt" strokecolor="#000000">
                <v:path arrowok="t"/>
              </v:shape>
            </v:group>
            <v:group style="position:absolute;left:9818;top:3720;width:160;height:2" coordorigin="9818,3720" coordsize="160,2">
              <v:shape style="position:absolute;left:9818;top:3720;width:160;height:2" coordorigin="9818,3720" coordsize="160,0" path="m9818,3720l9978,3720e" filled="f" stroked="t" strokeweight=".235443pt" strokecolor="#646464">
                <v:path arrowok="t"/>
              </v:shape>
            </v:group>
            <v:group style="position:absolute;left:7063;top:3722;width:3263;height:2" coordorigin="7063,3722" coordsize="3263,2">
              <v:shape style="position:absolute;left:7063;top:3722;width:3263;height:2" coordorigin="7063,3722" coordsize="3263,0" path="m7063,3722l10327,3722e" filled="f" stroked="t" strokeweight=".235443pt" strokecolor="#777777">
                <v:path arrowok="t"/>
              </v:shape>
            </v:group>
            <v:group style="position:absolute;left:339;top:4086;width:1370;height:2" coordorigin="339,4086" coordsize="1370,2">
              <v:shape style="position:absolute;left:339;top:4086;width:1370;height:2" coordorigin="339,4086" coordsize="1370,0" path="m339,4086l1709,4086e" filled="f" stroked="t" strokeweight=".706329pt" strokecolor="#6B6B6B">
                <v:path arrowok="t"/>
              </v:shape>
            </v:group>
            <v:group style="position:absolute;left:1653;top:4088;width:287;height:2" coordorigin="1653,4088" coordsize="287,2">
              <v:shape style="position:absolute;left:1653;top:4088;width:287;height:2" coordorigin="1653,4088" coordsize="287,0" path="m1653,4088l1940,4088e" filled="f" stroked="t" strokeweight=".470886pt" strokecolor="#4F4F4F">
                <v:path arrowok="t"/>
              </v:shape>
            </v:group>
            <v:group style="position:absolute;left:1884;top:4093;width:1902;height:2" coordorigin="1884,4093" coordsize="1902,2">
              <v:shape style="position:absolute;left:1884;top:4093;width:1902;height:2" coordorigin="1884,4093" coordsize="1902,0" path="m1884,4093l3786,4093e" filled="f" stroked="t" strokeweight=".706329pt" strokecolor="#6B6B6B">
                <v:path arrowok="t"/>
              </v:shape>
            </v:group>
            <v:group style="position:absolute;left:3758;top:3722;width:2;height:371" coordorigin="3758,3722" coordsize="2,371">
              <v:shape style="position:absolute;left:3758;top:3722;width:2;height:371" coordorigin="3758,3722" coordsize="0,371" path="m3758,4093l3758,3722e" filled="f" stroked="t" strokeweight="1.177215pt" strokecolor="#444444">
                <v:path arrowok="t"/>
              </v:shape>
            </v:group>
            <v:group style="position:absolute;left:3485;top:4088;width:3395;height:2" coordorigin="3485,4088" coordsize="3395,2">
              <v:shape style="position:absolute;left:3485;top:4088;width:3395;height:2" coordorigin="3485,4088" coordsize="3395,0" path="m3485,4088l6880,4088e" filled="f" stroked="t" strokeweight=".706329pt" strokecolor="#4F4F4F">
                <v:path arrowok="t"/>
              </v:shape>
            </v:group>
            <v:group style="position:absolute;left:6348;top:4098;width:5222;height:2" coordorigin="6348,4098" coordsize="5222,2">
              <v:shape style="position:absolute;left:6348;top:4098;width:5222;height:2" coordorigin="6348,4098" coordsize="5222,0" path="m6348,4098l11570,4098e" filled="f" stroked="t" strokeweight=".706329pt" strokecolor="#707070">
                <v:path arrowok="t"/>
              </v:shape>
            </v:group>
            <v:group style="position:absolute;left:7030;top:3722;width:2;height:380" coordorigin="7030,3722" coordsize="2,380">
              <v:shape style="position:absolute;left:7030;top:3722;width:2;height:380" coordorigin="7030,3722" coordsize="0,380" path="m7030,4103l7030,3722e" filled="f" stroked="t" strokeweight=".941772pt" strokecolor="#676767">
                <v:path arrowok="t"/>
              </v:shape>
            </v:group>
            <v:group style="position:absolute;left:344;top:4447;width:4652;height:2" coordorigin="344,4447" coordsize="4652,2">
              <v:shape style="position:absolute;left:344;top:4447;width:4652;height:2" coordorigin="344,4447" coordsize="4652,0" path="m344,4447l4996,4447e" filled="f" stroked="t" strokeweight=".706329pt" strokecolor="#676767">
                <v:path arrowok="t"/>
              </v:shape>
            </v:group>
            <v:group style="position:absolute;left:2592;top:4084;width:2;height:2106" coordorigin="2592,4084" coordsize="2,2106">
              <v:shape style="position:absolute;left:2592;top:4084;width:2;height:2106" coordorigin="2592,4084" coordsize="0,2106" path="m2592,6190l2592,4084e" filled="f" stroked="t" strokeweight=".706329pt" strokecolor="#5B5B5B">
                <v:path arrowok="t"/>
              </v:shape>
            </v:group>
            <v:group style="position:absolute;left:4902;top:4450;width:334;height:2" coordorigin="4902,4450" coordsize="334,2">
              <v:shape style="position:absolute;left:4902;top:4450;width:334;height:2" coordorigin="4902,4450" coordsize="334,0" path="m4902,4450l5236,4450e" filled="f" stroked="t" strokeweight=".470886pt" strokecolor="#606060">
                <v:path arrowok="t"/>
              </v:shape>
            </v:group>
            <v:group style="position:absolute;left:5180;top:4454;width:6385;height:2" coordorigin="5180,4454" coordsize="6385,2">
              <v:shape style="position:absolute;left:5180;top:4454;width:6385;height:2" coordorigin="5180,4454" coordsize="6385,0" path="m5180,4454l11565,4454e" filled="f" stroked="t" strokeweight=".706329pt" strokecolor="#6B6B6B">
                <v:path arrowok="t"/>
              </v:shape>
            </v:group>
            <v:group style="position:absolute;left:10444;top:4459;width:264;height:2" coordorigin="10444,4459" coordsize="264,2">
              <v:shape style="position:absolute;left:10444;top:4459;width:264;height:2" coordorigin="10444,4459" coordsize="264,0" path="m10444,4459l10708,4459e" filled="f" stroked="t" strokeweight=".470886pt" strokecolor="#4F4F4F">
                <v:path arrowok="t"/>
              </v:shape>
            </v:group>
            <v:group style="position:absolute;left:2585;top:4692;width:8989;height:2" coordorigin="2585,4692" coordsize="8989,2">
              <v:shape style="position:absolute;left:2585;top:4692;width:8989;height:2" coordorigin="2585,4692" coordsize="8989,0" path="m2585,4692l11574,4692e" filled="f" stroked="t" strokeweight=".706329pt" strokecolor="#6B6B6B">
                <v:path arrowok="t"/>
              </v:shape>
            </v:group>
            <v:group style="position:absolute;left:6762;top:4692;width:287;height:2" coordorigin="6762,4692" coordsize="287,2">
              <v:shape style="position:absolute;left:6762;top:4692;width:287;height:2" coordorigin="6762,4692" coordsize="287,0" path="m6762,4692l7049,4692e" filled="f" stroked="t" strokeweight=".470886pt" strokecolor="#4B4B4B">
                <v:path arrowok="t"/>
              </v:shape>
            </v:group>
            <v:group style="position:absolute;left:9686;top:4694;width:292;height:2" coordorigin="9686,4694" coordsize="292,2">
              <v:shape style="position:absolute;left:9686;top:4694;width:292;height:2" coordorigin="9686,4694" coordsize="292,0" path="m9686,4694l9978,4694e" filled="f" stroked="t" strokeweight=".470886pt" strokecolor="#575757">
                <v:path arrowok="t"/>
              </v:shape>
            </v:group>
            <v:group style="position:absolute;left:9922;top:4694;width:226;height:2" coordorigin="9922,4694" coordsize="226,2">
              <v:shape style="position:absolute;left:9922;top:4694;width:226;height:2" coordorigin="9922,4694" coordsize="226,0" path="m9922,4694l10148,4694e" filled="f" stroked="t" strokeweight=".470886pt" strokecolor="#6B6B6B">
                <v:path arrowok="t"/>
              </v:shape>
            </v:group>
            <v:group style="position:absolute;left:10444;top:4697;width:264;height:2" coordorigin="10444,4697" coordsize="264,2">
              <v:shape style="position:absolute;left:10444;top:4697;width:264;height:2" coordorigin="10444,4697" coordsize="264,0" path="m10444,4697l10708,4697e" filled="f" stroked="t" strokeweight=".470886pt" strokecolor="#646464">
                <v:path arrowok="t"/>
              </v:shape>
            </v:group>
            <v:group style="position:absolute;left:4940;top:4678;width:2;height:276" coordorigin="4940,4678" coordsize="2,276">
              <v:shape style="position:absolute;left:4940;top:4678;width:2;height:276" coordorigin="4940,4678" coordsize="0,276" path="m4940,4954l4940,4678e" filled="f" stroked="t" strokeweight=".470886pt" strokecolor="#5B5B5B">
                <v:path arrowok="t"/>
              </v:shape>
            </v:group>
            <v:group style="position:absolute;left:7904;top:4683;width:2;height:271" coordorigin="7904,4683" coordsize="2,271">
              <v:shape style="position:absolute;left:7904;top:4683;width:2;height:271" coordorigin="7904,4683" coordsize="0,271" path="m7904,4954l7904,4683e" filled="f" stroked="t" strokeweight=".941772pt" strokecolor="#676767">
                <v:path arrowok="t"/>
              </v:shape>
            </v:group>
            <v:group style="position:absolute;left:4942;top:4897;width:2;height:1978" coordorigin="4942,4897" coordsize="2,1978">
              <v:shape style="position:absolute;left:4942;top:4897;width:2;height:1978" coordorigin="4942,4897" coordsize="0,1978" path="m4942,6874l4942,4897e" filled="f" stroked="t" strokeweight=".706329pt" strokecolor="#5B5B5B">
                <v:path arrowok="t"/>
              </v:shape>
            </v:group>
            <v:group style="position:absolute;left:4930;top:5184;width:1888;height:2" coordorigin="4930,5184" coordsize="1888,2">
              <v:shape style="position:absolute;left:4930;top:5184;width:1888;height:2" coordorigin="4930,5184" coordsize="1888,0" path="m4930,5184l6818,5184e" filled="f" stroked="t" strokeweight=".706329pt" strokecolor="#707070">
                <v:path arrowok="t"/>
              </v:shape>
            </v:group>
            <v:group style="position:absolute;left:6762;top:5187;width:287;height:2" coordorigin="6762,5187" coordsize="287,2">
              <v:shape style="position:absolute;left:6762;top:5187;width:287;height:2" coordorigin="6762,5187" coordsize="287,0" path="m6762,5187l7049,5187e" filled="f" stroked="t" strokeweight=".470886pt" strokecolor="#545454">
                <v:path arrowok="t"/>
              </v:shape>
            </v:group>
            <v:group style="position:absolute;left:6993;top:5189;width:4582;height:2" coordorigin="6993,5189" coordsize="4582,2">
              <v:shape style="position:absolute;left:6993;top:5189;width:4582;height:2" coordorigin="6993,5189" coordsize="4582,0" path="m6993,5189l11574,5189e" filled="f" stroked="t" strokeweight=".706329pt" strokecolor="#707070">
                <v:path arrowok="t"/>
              </v:shape>
            </v:group>
            <v:group style="position:absolute;left:7906;top:4897;width:2;height:299" coordorigin="7906,4897" coordsize="2,299">
              <v:shape style="position:absolute;left:7906;top:4897;width:2;height:299" coordorigin="7906,4897" coordsize="0,299" path="m7906,5196l7906,4897e" filled="f" stroked="t" strokeweight=".470886pt" strokecolor="#484848">
                <v:path arrowok="t"/>
              </v:shape>
            </v:group>
            <v:group style="position:absolute;left:9686;top:5189;width:292;height:2" coordorigin="9686,5189" coordsize="292,2">
              <v:shape style="position:absolute;left:9686;top:5189;width:292;height:2" coordorigin="9686,5189" coordsize="292,0" path="m9686,5189l9978,5189e" filled="f" stroked="t" strokeweight=".470886pt" strokecolor="#5B5B5B">
                <v:path arrowok="t"/>
              </v:shape>
            </v:group>
            <v:group style="position:absolute;left:4935;top:5436;width:6635;height:2" coordorigin="4935,5436" coordsize="6635,2">
              <v:shape style="position:absolute;left:4935;top:5436;width:6635;height:2" coordorigin="4935,5436" coordsize="6635,0" path="m4935,5436l11570,5436e" filled="f" stroked="t" strokeweight=".706329pt" strokecolor="#6B6B6B">
                <v:path arrowok="t"/>
              </v:shape>
            </v:group>
            <v:group style="position:absolute;left:9804;top:5438;width:344;height:2" coordorigin="9804,5438" coordsize="344,2">
              <v:shape style="position:absolute;left:9804;top:5438;width:344;height:2" coordorigin="9804,5438" coordsize="344,0" path="m9804,5438l10148,5438e" filled="f" stroked="t" strokeweight=".470886pt" strokecolor="#4F4F4F">
                <v:path arrowok="t"/>
              </v:shape>
            </v:group>
            <v:group style="position:absolute;left:10444;top:5438;width:264;height:2" coordorigin="10444,5438" coordsize="264,2">
              <v:shape style="position:absolute;left:10444;top:5438;width:264;height:2" coordorigin="10444,5438" coordsize="264,0" path="m10444,5438l10708,5438e" filled="f" stroked="t" strokeweight=".470886pt" strokecolor="#545454">
                <v:path arrowok="t"/>
              </v:shape>
            </v:group>
            <v:group style="position:absolute;left:4935;top:5686;width:6639;height:2" coordorigin="4935,5686" coordsize="6639,2">
              <v:shape style="position:absolute;left:4935;top:5686;width:6639;height:2" coordorigin="4935,5686" coordsize="6639,0" path="m4935,5686l11574,5686e" filled="f" stroked="t" strokeweight=".706329pt" strokecolor="#6B6B6B">
                <v:path arrowok="t"/>
              </v:shape>
            </v:group>
            <v:group style="position:absolute;left:9206;top:5686;width:226;height:2" coordorigin="9206,5686" coordsize="226,2">
              <v:shape style="position:absolute;left:9206;top:5686;width:226;height:2" coordorigin="9206,5686" coordsize="226,0" path="m9206,5686l9432,5686e" filled="f" stroked="t" strokeweight=".470886pt" strokecolor="#4B4B4B">
                <v:path arrowok="t"/>
              </v:shape>
            </v:group>
            <v:group style="position:absolute;left:9804;top:5686;width:174;height:2" coordorigin="9804,5686" coordsize="174,2">
              <v:shape style="position:absolute;left:9804;top:5686;width:174;height:2" coordorigin="9804,5686" coordsize="174,0" path="m9804,5686l9978,5686e" filled="f" stroked="t" strokeweight=".470886pt" strokecolor="#606060">
                <v:path arrowok="t"/>
              </v:shape>
            </v:group>
            <v:group style="position:absolute;left:9922;top:5686;width:226;height:2" coordorigin="9922,5686" coordsize="226,2">
              <v:shape style="position:absolute;left:9922;top:5686;width:226;height:2" coordorigin="9922,5686" coordsize="226,0" path="m9922,5686l10148,5686e" filled="f" stroked="t" strokeweight=".470886pt" strokecolor="#484848">
                <v:path arrowok="t"/>
              </v:shape>
            </v:group>
            <v:group style="position:absolute;left:2585;top:5923;width:8264;height:2" coordorigin="2585,5923" coordsize="8264,2">
              <v:shape style="position:absolute;left:2585;top:5923;width:8264;height:2" coordorigin="2585,5923" coordsize="8264,0" path="m2585,5923l10849,5923e" filled="f" stroked="t" strokeweight=".706329pt" strokecolor="#6B6B6B">
                <v:path arrowok="t"/>
              </v:shape>
            </v:group>
            <v:group style="position:absolute;left:9206;top:5923;width:226;height:2" coordorigin="9206,5923" coordsize="226,2">
              <v:shape style="position:absolute;left:9206;top:5923;width:226;height:2" coordorigin="9206,5923" coordsize="226,0" path="m9206,5923l9432,5923e" filled="f" stroked="t" strokeweight=".470886pt" strokecolor="#484848">
                <v:path arrowok="t"/>
              </v:shape>
            </v:group>
            <v:group style="position:absolute;left:9804;top:5923;width:174;height:2" coordorigin="9804,5923" coordsize="174,2">
              <v:shape style="position:absolute;left:9804;top:5923;width:174;height:2" coordorigin="9804,5923" coordsize="174,0" path="m9804,5923l9978,5923e" filled="f" stroked="t" strokeweight=".470886pt" strokecolor="#606060">
                <v:path arrowok="t"/>
              </v:shape>
            </v:group>
            <v:group style="position:absolute;left:9922;top:5923;width:226;height:2" coordorigin="9922,5923" coordsize="226,2">
              <v:shape style="position:absolute;left:9922;top:5923;width:226;height:2" coordorigin="9922,5923" coordsize="226,0" path="m9922,5923l10148,5923e" filled="f" stroked="t" strokeweight=".470886pt" strokecolor="#4B4B4B">
                <v:path arrowok="t"/>
              </v:shape>
            </v:group>
            <v:group style="position:absolute;left:10651;top:5926;width:923;height:2" coordorigin="10651,5926" coordsize="923,2">
              <v:shape style="position:absolute;left:10651;top:5926;width:923;height:2" coordorigin="10651,5926" coordsize="923,0" path="m10651,5926l11574,5926e" filled="f" stroked="t" strokeweight=".470886pt" strokecolor="#676767">
                <v:path arrowok="t"/>
              </v:shape>
            </v:group>
            <v:group style="position:absolute;left:866;top:6161;width:377;height:2" coordorigin="866,6161" coordsize="377,2">
              <v:shape style="position:absolute;left:866;top:6161;width:377;height:2" coordorigin="866,6161" coordsize="377,0" path="m866,6161l1243,6161e" filled="f" stroked="t" strokeweight=".470886pt" strokecolor="#5B5B5B">
                <v:path arrowok="t"/>
              </v:shape>
            </v:group>
            <v:group style="position:absolute;left:866;top:6163;width:8627;height:2" coordorigin="866,6163" coordsize="8627,2">
              <v:shape style="position:absolute;left:866;top:6163;width:8627;height:2" coordorigin="866,6163" coordsize="8627,0" path="m866,6163l9493,6163e" filled="f" stroked="t" strokeweight=".706329pt" strokecolor="#6B6B6B">
                <v:path arrowok="t"/>
              </v:shape>
            </v:group>
            <v:group style="position:absolute;left:1653;top:6161;width:287;height:2" coordorigin="1653,6161" coordsize="287,2">
              <v:shape style="position:absolute;left:1653;top:6161;width:287;height:2" coordorigin="1653,6161" coordsize="287,0" path="m1653,6161l1940,6161e" filled="f" stroked="t" strokeweight=".470886pt" strokecolor="#545454">
                <v:path arrowok="t"/>
              </v:shape>
            </v:group>
            <v:group style="position:absolute;left:9375;top:6166;width:485;height:2" coordorigin="9375,6166" coordsize="485,2">
              <v:shape style="position:absolute;left:9375;top:6166;width:485;height:2" coordorigin="9375,6166" coordsize="485,0" path="m9375,6166l9860,6166e" filled="f" stroked="t" strokeweight=".470886pt" strokecolor="#646464">
                <v:path arrowok="t"/>
              </v:shape>
            </v:group>
            <v:group style="position:absolute;left:9804;top:6166;width:1775;height:2" coordorigin="9804,6166" coordsize="1775,2">
              <v:shape style="position:absolute;left:9804;top:6166;width:1775;height:2" coordorigin="9804,6166" coordsize="1775,0" path="m9804,6166l11579,6166e" filled="f" stroked="t" strokeweight=".706329pt" strokecolor="#707070">
                <v:path arrowok="t"/>
              </v:shape>
            </v:group>
            <v:group style="position:absolute;left:2595;top:6118;width:2;height:342" coordorigin="2595,6118" coordsize="2,342">
              <v:shape style="position:absolute;left:2595;top:6118;width:2;height:342" coordorigin="2595,6118" coordsize="0,342" path="m2595,6461l2595,6118e" filled="f" stroked="t" strokeweight=".470886pt" strokecolor="#3F3F3F">
                <v:path arrowok="t"/>
              </v:shape>
            </v:group>
            <v:group style="position:absolute;left:7913;top:6156;width:2;height:723" coordorigin="7913,6156" coordsize="2,723">
              <v:shape style="position:absolute;left:7913;top:6156;width:2;height:723" coordorigin="7913,6156" coordsize="0,723" path="m7913,6879l7913,6156e" filled="f" stroked="t" strokeweight=".706329pt" strokecolor="#5B5B5B">
                <v:path arrowok="t"/>
              </v:shape>
            </v:group>
            <v:group style="position:absolute;left:2597;top:6404;width:2;height:2253" coordorigin="2597,6404" coordsize="2,2253">
              <v:shape style="position:absolute;left:2597;top:6404;width:2;height:2253" coordorigin="2597,6404" coordsize="0,2253" path="m2597,8657l2597,6404e" filled="f" stroked="t" strokeweight=".706329pt" strokecolor="#5B5B5B">
                <v:path arrowok="t"/>
              </v:shape>
            </v:group>
            <v:group style="position:absolute;left:2585;top:6629;width:4233;height:2" coordorigin="2585,6629" coordsize="4233,2">
              <v:shape style="position:absolute;left:2585;top:6629;width:4233;height:2" coordorigin="2585,6629" coordsize="4233,0" path="m2585,6629l6818,6629e" filled="f" stroked="t" strokeweight=".706329pt" strokecolor="#6B6B6B">
                <v:path arrowok="t"/>
              </v:shape>
            </v:group>
            <v:group style="position:absolute;left:6720;top:6632;width:330;height:2" coordorigin="6720,6632" coordsize="330,2">
              <v:shape style="position:absolute;left:6720;top:6632;width:330;height:2" coordorigin="6720,6632" coordsize="330,0" path="m6720,6632l7049,6632e" filled="f" stroked="t" strokeweight=".470886pt" strokecolor="#5B5B5B">
                <v:path arrowok="t"/>
              </v:shape>
            </v:group>
            <v:group style="position:absolute;left:6988;top:6634;width:4601;height:2" coordorigin="6988,6634" coordsize="4601,2">
              <v:shape style="position:absolute;left:6988;top:6634;width:4601;height:2" coordorigin="6988,6634" coordsize="4601,0" path="m6988,6634l11589,6634e" filled="f" stroked="t" strokeweight=".706329pt" strokecolor="#707070">
                <v:path arrowok="t"/>
              </v:shape>
            </v:group>
            <v:group style="position:absolute;left:9686;top:6634;width:292;height:2" coordorigin="9686,6634" coordsize="292,2">
              <v:shape style="position:absolute;left:9686;top:6634;width:292;height:2" coordorigin="9686,6634" coordsize="292,0" path="m9686,6634l9978,6634e" filled="f" stroked="t" strokeweight=".470886pt" strokecolor="#5B5B5B">
                <v:path arrowok="t"/>
              </v:shape>
            </v:group>
            <v:group style="position:absolute;left:10444;top:6634;width:264;height:2" coordorigin="10444,6634" coordsize="264,2">
              <v:shape style="position:absolute;left:10444;top:6634;width:264;height:2" coordorigin="10444,6634" coordsize="264,0" path="m10444,6634l10708,6634e" filled="f" stroked="t" strokeweight=".470886pt" strokecolor="#575757">
                <v:path arrowok="t"/>
              </v:shape>
            </v:group>
            <v:group style="position:absolute;left:2590;top:6872;width:8985;height:2" coordorigin="2590,6872" coordsize="8985,2">
              <v:shape style="position:absolute;left:2590;top:6872;width:8985;height:2" coordorigin="2590,6872" coordsize="8985,0" path="m2590,6872l11574,6872e" filled="f" stroked="t" strokeweight=".706329pt" strokecolor="#6B6B6B">
                <v:path arrowok="t"/>
              </v:shape>
            </v:group>
            <v:group style="position:absolute;left:6762;top:6869;width:287;height:2" coordorigin="6762,6869" coordsize="287,2">
              <v:shape style="position:absolute;left:6762;top:6869;width:287;height:2" coordorigin="6762,6869" coordsize="287,0" path="m6762,6869l7049,6869e" filled="f" stroked="t" strokeweight=".470886pt" strokecolor="#545454">
                <v:path arrowok="t"/>
              </v:shape>
            </v:group>
            <v:group style="position:absolute;left:9686;top:6872;width:292;height:2" coordorigin="9686,6872" coordsize="292,2">
              <v:shape style="position:absolute;left:9686;top:6872;width:292;height:2" coordorigin="9686,6872" coordsize="292,0" path="m9686,6872l9978,6872e" filled="f" stroked="t" strokeweight=".470886pt" strokecolor="#545454">
                <v:path arrowok="t"/>
              </v:shape>
            </v:group>
            <v:group style="position:absolute;left:10444;top:6874;width:264;height:2" coordorigin="10444,6874" coordsize="264,2">
              <v:shape style="position:absolute;left:10444;top:6874;width:264;height:2" coordorigin="10444,6874" coordsize="264,0" path="m10444,6874l10708,6874e" filled="f" stroked="t" strokeweight=".470886pt" strokecolor="#4F4F4F">
                <v:path arrowok="t"/>
              </v:shape>
            </v:group>
            <v:group style="position:absolute;left:348;top:7105;width:353;height:2" coordorigin="348,7105" coordsize="353,2">
              <v:shape style="position:absolute;left:348;top:7105;width:353;height:2" coordorigin="348,7105" coordsize="353,0" path="m348,7105l702,7105e" filled="f" stroked="t" strokeweight=".470886pt" strokecolor="#545454">
                <v:path arrowok="t"/>
              </v:shape>
            </v:group>
            <v:group style="position:absolute;left:645;top:7109;width:10939;height:2" coordorigin="645,7109" coordsize="10939,2">
              <v:shape style="position:absolute;left:645;top:7109;width:10939;height:2" coordorigin="645,7109" coordsize="10939,0" path="m645,7109l11584,7109e" filled="f" stroked="t" strokeweight=".706329pt" strokecolor="#6B6B6B">
                <v:path arrowok="t"/>
              </v:shape>
            </v:group>
            <v:group style="position:absolute;left:2595;top:6827;width:2;height:309" coordorigin="2595,6827" coordsize="2,309">
              <v:shape style="position:absolute;left:2595;top:6827;width:2;height:309" coordorigin="2595,6827" coordsize="0,309" path="m2595,7136l2595,6827e" filled="f" stroked="t" strokeweight=".470886pt" strokecolor="#383838">
                <v:path arrowok="t"/>
              </v:shape>
            </v:group>
            <v:group style="position:absolute;left:9804;top:7112;width:344;height:2" coordorigin="9804,7112" coordsize="344,2">
              <v:shape style="position:absolute;left:9804;top:7112;width:344;height:2" coordorigin="9804,7112" coordsize="344,0" path="m9804,7112l10148,7112e" filled="f" stroked="t" strokeweight=".470886pt" strokecolor="#575757">
                <v:path arrowok="t"/>
              </v:shape>
            </v:group>
            <v:group style="position:absolute;left:10444;top:7112;width:264;height:2" coordorigin="10444,7112" coordsize="264,2">
              <v:shape style="position:absolute;left:10444;top:7112;width:264;height:2" coordorigin="10444,7112" coordsize="264,0" path="m10444,7112l10708,7112e" filled="f" stroked="t" strokeweight=".470886pt" strokecolor="#5B5B5B">
                <v:path arrowok="t"/>
              </v:shape>
            </v:group>
            <v:group style="position:absolute;left:353;top:7361;width:9121;height:2" coordorigin="353,7361" coordsize="9121,2">
              <v:shape style="position:absolute;left:353;top:7361;width:9121;height:2" coordorigin="353,7361" coordsize="9121,0" path="m353,7361l9474,7361e" filled="f" stroked="t" strokeweight=".706329pt" strokecolor="#6B6B6B">
                <v:path arrowok="t"/>
              </v:shape>
            </v:group>
            <v:group style="position:absolute;left:9375;top:7364;width:367;height:2" coordorigin="9375,7364" coordsize="367,2">
              <v:shape style="position:absolute;left:9375;top:7364;width:367;height:2" coordorigin="9375,7364" coordsize="367,0" path="m9375,7364l9743,7364e" filled="f" stroked="t" strokeweight=".470886pt" strokecolor="#5B5B5B">
                <v:path arrowok="t"/>
              </v:shape>
            </v:group>
            <v:group style="position:absolute;left:9686;top:7364;width:1893;height:2" coordorigin="9686,7364" coordsize="1893,2">
              <v:shape style="position:absolute;left:9686;top:7364;width:1893;height:2" coordorigin="9686,7364" coordsize="1893,0" path="m9686,7364l11579,7364e" filled="f" stroked="t" strokeweight=".706329pt" strokecolor="#707070">
                <v:path arrowok="t"/>
              </v:shape>
            </v:group>
            <v:group style="position:absolute;left:10091;top:7364;width:410;height:2" coordorigin="10091,7364" coordsize="410,2">
              <v:shape style="position:absolute;left:10091;top:7364;width:410;height:2" coordorigin="10091,7364" coordsize="410,0" path="m10091,7364l10501,7364e" filled="f" stroked="t" strokeweight=".470886pt" strokecolor="#606060">
                <v:path arrowok="t"/>
              </v:shape>
            </v:group>
            <v:group style="position:absolute;left:4949;top:7350;width:2;height:780" coordorigin="4949,7350" coordsize="2,780">
              <v:shape style="position:absolute;left:4949;top:7350;width:2;height:780" coordorigin="4949,7350" coordsize="0,780" path="m4949,8129l4949,7350e" filled="f" stroked="t" strokeweight=".941772pt" strokecolor="#606060">
                <v:path arrowok="t"/>
              </v:shape>
            </v:group>
            <v:group style="position:absolute;left:4935;top:7601;width:6644;height:2" coordorigin="4935,7601" coordsize="6644,2">
              <v:shape style="position:absolute;left:4935;top:7601;width:6644;height:2" coordorigin="4935,7601" coordsize="6644,0" path="m4935,7601l11579,7601e" filled="f" stroked="t" strokeweight=".706329pt" strokecolor="#6B6B6B">
                <v:path arrowok="t"/>
              </v:shape>
            </v:group>
            <v:group style="position:absolute;left:9686;top:7601;width:174;height:2" coordorigin="9686,7601" coordsize="174,2">
              <v:shape style="position:absolute;left:9686;top:7601;width:174;height:2" coordorigin="9686,7601" coordsize="174,0" path="m9686,7601l9860,7601e" filled="f" stroked="t" strokeweight=".470886pt" strokecolor="#676767">
                <v:path arrowok="t"/>
              </v:shape>
            </v:group>
            <v:group style="position:absolute;left:10091;top:7601;width:410;height:2" coordorigin="10091,7601" coordsize="410,2">
              <v:shape style="position:absolute;left:10091;top:7601;width:410;height:2" coordorigin="10091,7601" coordsize="410,0" path="m10091,7601l10501,7601e" filled="f" stroked="t" strokeweight=".470886pt" strokecolor="#606060">
                <v:path arrowok="t"/>
              </v:shape>
            </v:group>
            <v:group style="position:absolute;left:4944;top:7839;width:4798;height:2" coordorigin="4944,7839" coordsize="4798,2">
              <v:shape style="position:absolute;left:4944;top:7839;width:4798;height:2" coordorigin="4944,7839" coordsize="4798,0" path="m4944,7839l9743,7839e" filled="f" stroked="t" strokeweight=".706329pt" strokecolor="#707070">
                <v:path arrowok="t"/>
              </v:shape>
            </v:group>
            <v:group style="position:absolute;left:9686;top:7842;width:292;height:2" coordorigin="9686,7842" coordsize="292,2">
              <v:shape style="position:absolute;left:9686;top:7842;width:292;height:2" coordorigin="9686,7842" coordsize="292,0" path="m9686,7842l9978,7842e" filled="f" stroked="t" strokeweight=".470886pt" strokecolor="#5B5B5B">
                <v:path arrowok="t"/>
              </v:shape>
            </v:group>
            <v:group style="position:absolute;left:9922;top:7842;width:1653;height:2" coordorigin="9922,7842" coordsize="1653,2">
              <v:shape style="position:absolute;left:9922;top:7842;width:1653;height:2" coordorigin="9922,7842" coordsize="1653,0" path="m9922,7842l11574,7842e" filled="f" stroked="t" strokeweight=".706329pt" strokecolor="#747474">
                <v:path arrowok="t"/>
              </v:shape>
            </v:group>
            <v:group style="position:absolute;left:10444;top:7844;width:264;height:2" coordorigin="10444,7844" coordsize="264,2">
              <v:shape style="position:absolute;left:10444;top:7844;width:264;height:2" coordorigin="10444,7844" coordsize="264,0" path="m10444,7844l10708,7844e" filled="f" stroked="t" strokeweight=".470886pt" strokecolor="#606060">
                <v:path arrowok="t"/>
              </v:shape>
            </v:group>
            <v:group style="position:absolute;left:353;top:8124;width:3777;height:2" coordorigin="353,8124" coordsize="3777,2">
              <v:shape style="position:absolute;left:353;top:8124;width:3777;height:2" coordorigin="353,8124" coordsize="3777,0" path="m353,8124l4130,8124e" filled="f" stroked="t" strokeweight=".706329pt" strokecolor="#676767">
                <v:path arrowok="t"/>
              </v:shape>
            </v:group>
            <v:group style="position:absolute;left:4073;top:8124;width:250;height:2" coordorigin="4073,8124" coordsize="250,2">
              <v:shape style="position:absolute;left:4073;top:8124;width:250;height:2" coordorigin="4073,8124" coordsize="250,0" path="m4073,8124l4323,8124e" filled="f" stroked="t" strokeweight=".470886pt" strokecolor="#4B4B4B">
                <v:path arrowok="t"/>
              </v:shape>
            </v:group>
            <v:group style="position:absolute;left:4266;top:8127;width:7303;height:2" coordorigin="4266,8127" coordsize="7303,2">
              <v:shape style="position:absolute;left:4266;top:8127;width:7303;height:2" coordorigin="4266,8127" coordsize="7303,0" path="m4266,8127l11570,8127e" filled="f" stroked="t" strokeweight=".706329pt" strokecolor="#6B6B6B">
                <v:path arrowok="t"/>
              </v:shape>
            </v:group>
            <v:group style="position:absolute;left:9804;top:8129;width:174;height:2" coordorigin="9804,8129" coordsize="174,2">
              <v:shape style="position:absolute;left:9804;top:8129;width:174;height:2" coordorigin="9804,8129" coordsize="174,0" path="m9804,8129l9978,8129e" filled="f" stroked="t" strokeweight=".470886pt" strokecolor="#545454">
                <v:path arrowok="t"/>
              </v:shape>
            </v:group>
            <v:group style="position:absolute;left:10444;top:8129;width:264;height:2" coordorigin="10444,8129" coordsize="264,2">
              <v:shape style="position:absolute;left:10444;top:8129;width:264;height:2" coordorigin="10444,8129" coordsize="264,0" path="m10444,8129l10708,8129e" filled="f" stroked="t" strokeweight=".470886pt" strokecolor="#545454">
                <v:path arrowok="t"/>
              </v:shape>
            </v:group>
            <v:group style="position:absolute;left:2599;top:8600;width:2;height:366" coordorigin="2599,8600" coordsize="2,366">
              <v:shape style="position:absolute;left:2599;top:8600;width:2;height:366" coordorigin="2599,8600" coordsize="0,366" path="m2599,8966l2599,8600e" filled="f" stroked="t" strokeweight=".470886pt" strokecolor="#484848">
                <v:path arrowok="t"/>
              </v:shape>
            </v:group>
            <v:group style="position:absolute;left:348;top:8940;width:11235;height:2" coordorigin="348,8940" coordsize="11235,2">
              <v:shape style="position:absolute;left:348;top:8940;width:11235;height:2" coordorigin="348,8940" coordsize="11235,0" path="m348,8940l11584,8940e" filled="f" stroked="t" strokeweight=".706329pt" strokecolor="#6B6B6B">
                <v:path arrowok="t"/>
              </v:shape>
            </v:group>
            <v:group style="position:absolute;left:6494;top:8940;width:325;height:2" coordorigin="6494,8940" coordsize="325,2">
              <v:shape style="position:absolute;left:6494;top:8940;width:325;height:2" coordorigin="6494,8940" coordsize="325,0" path="m6494,8940l6818,8940e" filled="f" stroked="t" strokeweight=".470886pt" strokecolor="#575757">
                <v:path arrowok="t"/>
              </v:shape>
            </v:group>
            <v:group style="position:absolute;left:2606;top:7701;width:2;height:8338" coordorigin="2606,7701" coordsize="2,8338">
              <v:shape style="position:absolute;left:2606;top:7701;width:2;height:8338" coordorigin="2606,7701" coordsize="0,8338" path="m2606,16040l2606,7701e" filled="f" stroked="t" strokeweight=".706329pt" strokecolor="#5B5B5B">
                <v:path arrowok="t"/>
              </v:shape>
            </v:group>
            <v:group style="position:absolute;left:358;top:9867;width:344;height:2" coordorigin="358,9867" coordsize="344,2">
              <v:shape style="position:absolute;left:358;top:9867;width:344;height:2" coordorigin="358,9867" coordsize="344,0" path="m358,9867l702,9867e" filled="f" stroked="t" strokeweight=".941772pt" strokecolor="#747474">
                <v:path arrowok="t"/>
              </v:shape>
            </v:group>
            <v:group style="position:absolute;left:370;top:9636;width:2;height:6399" coordorigin="370,9636" coordsize="2,6399">
              <v:shape style="position:absolute;left:370;top:9636;width:2;height:6399" coordorigin="370,9636" coordsize="0,6399" path="m370,16035l370,9636e" filled="f" stroked="t" strokeweight=".706329pt" strokecolor="#5B5B5B">
                <v:path arrowok="t"/>
              </v:shape>
            </v:group>
            <v:group style="position:absolute;left:645;top:9867;width:381;height:2" coordorigin="645,9867" coordsize="381,2">
              <v:shape style="position:absolute;left:645;top:9867;width:381;height:2" coordorigin="645,9867" coordsize="381,0" path="m645,9867l1027,9867e" filled="f" stroked="t" strokeweight=".470886pt" strokecolor="#4F4F4F">
                <v:path arrowok="t"/>
              </v:shape>
            </v:group>
            <v:group style="position:absolute;left:970;top:9867;width:739;height:2" coordorigin="970,9867" coordsize="739,2">
              <v:shape style="position:absolute;left:970;top:9867;width:739;height:2" coordorigin="970,9867" coordsize="739,0" path="m970,9867l1709,9867e" filled="f" stroked="t" strokeweight=".706329pt" strokecolor="#6B6B6B">
                <v:path arrowok="t"/>
              </v:shape>
            </v:group>
            <v:group style="position:absolute;left:1653;top:9869;width:287;height:2" coordorigin="1653,9869" coordsize="287,2">
              <v:shape style="position:absolute;left:1653;top:9869;width:287;height:2" coordorigin="1653,9869" coordsize="287,0" path="m1653,9869l1940,9869e" filled="f" stroked="t" strokeweight=".470886pt" strokecolor="#5B5B5B">
                <v:path arrowok="t"/>
              </v:shape>
            </v:group>
            <v:group style="position:absolute;left:1884;top:9867;width:9700;height:2" coordorigin="1884,9867" coordsize="9700,2">
              <v:shape style="position:absolute;left:1884;top:9867;width:9700;height:2" coordorigin="1884,9867" coordsize="9700,0" path="m1884,9867l11584,9867e" filled="f" stroked="t" strokeweight=".706329pt" strokecolor="#6B6B6B">
                <v:path arrowok="t"/>
              </v:shape>
            </v:group>
            <v:group style="position:absolute;left:9804;top:9869;width:174;height:2" coordorigin="9804,9869" coordsize="174,2">
              <v:shape style="position:absolute;left:9804;top:9869;width:174;height:2" coordorigin="9804,9869" coordsize="174,0" path="m9804,9869l9978,9869e" filled="f" stroked="t" strokeweight=".470886pt" strokecolor="#575757">
                <v:path arrowok="t"/>
              </v:shape>
            </v:group>
            <v:group style="position:absolute;left:353;top:10109;width:11235;height:2" coordorigin="353,10109" coordsize="11235,2">
              <v:shape style="position:absolute;left:353;top:10109;width:11235;height:2" coordorigin="353,10109" coordsize="11235,0" path="m353,10109l11589,10109e" filled="f" stroked="t" strokeweight=".706329pt" strokecolor="#6B6B6B">
                <v:path arrowok="t"/>
              </v:shape>
            </v:group>
            <v:group style="position:absolute;left:7021;top:9850;width:2;height:261" coordorigin="7021,9850" coordsize="2,261">
              <v:shape style="position:absolute;left:7021;top:9850;width:2;height:261" coordorigin="7021,9850" coordsize="0,261" path="m7021,10112l7021,9850e" filled="f" stroked="t" strokeweight=".235443pt" strokecolor="#747474">
                <v:path arrowok="t"/>
              </v:shape>
            </v:group>
            <v:group style="position:absolute;left:9375;top:10112;width:367;height:2" coordorigin="9375,10112" coordsize="367,2">
              <v:shape style="position:absolute;left:9375;top:10112;width:367;height:2" coordorigin="9375,10112" coordsize="367,0" path="m9375,10112l9743,10112e" filled="f" stroked="t" strokeweight=".470886pt" strokecolor="#676767">
                <v:path arrowok="t"/>
              </v:shape>
            </v:group>
            <v:group style="position:absolute;left:358;top:10399;width:11231;height:2" coordorigin="358,10399" coordsize="11231,2">
              <v:shape style="position:absolute;left:358;top:10399;width:11231;height:2" coordorigin="358,10399" coordsize="11231,0" path="m358,10399l11589,10399e" filled="f" stroked="t" strokeweight=".706329pt" strokecolor="#707070">
                <v:path arrowok="t"/>
              </v:shape>
            </v:group>
            <v:group style="position:absolute;left:4073;top:10397;width:250;height:2" coordorigin="4073,10397" coordsize="250,2">
              <v:shape style="position:absolute;left:4073;top:10397;width:250;height:2" coordorigin="4073,10397" coordsize="250,0" path="m4073,10397l4323,10397e" filled="f" stroked="t" strokeweight=".470886pt" strokecolor="#4F4F4F">
                <v:path arrowok="t"/>
              </v:shape>
            </v:group>
            <v:group style="position:absolute;left:6762;top:10397;width:287;height:2" coordorigin="6762,10397" coordsize="287,2">
              <v:shape style="position:absolute;left:6762;top:10397;width:287;height:2" coordorigin="6762,10397" coordsize="287,0" path="m6762,10397l7049,10397e" filled="f" stroked="t" strokeweight=".470886pt" strokecolor="#4B4B4B">
                <v:path arrowok="t"/>
              </v:shape>
            </v:group>
            <v:group style="position:absolute;left:9686;top:10397;width:174;height:2" coordorigin="9686,10397" coordsize="174,2">
              <v:shape style="position:absolute;left:9686;top:10397;width:174;height:2" coordorigin="9686,10397" coordsize="174,0" path="m9686,10397l9860,10397e" filled="f" stroked="t" strokeweight=".470886pt" strokecolor="#646464">
                <v:path arrowok="t"/>
              </v:shape>
            </v:group>
            <v:group style="position:absolute;left:10091;top:10397;width:410;height:2" coordorigin="10091,10397" coordsize="410,2">
              <v:shape style="position:absolute;left:10091;top:10397;width:410;height:2" coordorigin="10091,10397" coordsize="410,0" path="m10091,10397l10501,10397e" filled="f" stroked="t" strokeweight=".470886pt" strokecolor="#676767">
                <v:path arrowok="t"/>
              </v:shape>
            </v:group>
            <v:group style="position:absolute;left:2604;top:10354;width:2;height:319" coordorigin="2604,10354" coordsize="2,319">
              <v:shape style="position:absolute;left:2604;top:10354;width:2;height:319" coordorigin="2604,10354" coordsize="0,319" path="m2604,10673l2604,10354e" filled="f" stroked="t" strokeweight=".470886pt" strokecolor="#444444">
                <v:path arrowok="t"/>
              </v:shape>
            </v:group>
            <v:group style="position:absolute;left:2604;top:10615;width:2;height:532" coordorigin="2604,10615" coordsize="2,532">
              <v:shape style="position:absolute;left:2604;top:10615;width:2;height:532" coordorigin="2604,10615" coordsize="0,532" path="m2604,11148l2604,10615e" filled="f" stroked="t" strokeweight=".706329pt" strokecolor="#575757">
                <v:path arrowok="t"/>
              </v:shape>
            </v:group>
            <v:group style="position:absolute;left:1215;top:10929;width:697;height:2" coordorigin="1215,10929" coordsize="697,2">
              <v:shape style="position:absolute;left:1215;top:10929;width:697;height:2" coordorigin="1215,10929" coordsize="697,0" path="m1215,10929l1912,10929e" filled="f" stroked="t" strokeweight=".235443pt" strokecolor="#000000">
                <v:path arrowok="t"/>
              </v:shape>
            </v:group>
            <v:group style="position:absolute;left:1912;top:10929;width:683;height:2" coordorigin="1912,10929" coordsize="683,2">
              <v:shape style="position:absolute;left:1912;top:10929;width:683;height:2" coordorigin="1912,10929" coordsize="683,0" path="m1912,10929l2595,10929e" filled="f" stroked="t" strokeweight=".235443pt" strokecolor="#676767">
                <v:path arrowok="t"/>
              </v:shape>
            </v:group>
            <v:group style="position:absolute;left:2580;top:10929;width:457;height:2" coordorigin="2580,10929" coordsize="457,2">
              <v:shape style="position:absolute;left:2580;top:10929;width:457;height:2" coordorigin="2580,10929" coordsize="457,0" path="m2580,10929l3037,10929e" filled="f" stroked="t" strokeweight=".235443pt" strokecolor="#808080">
                <v:path arrowok="t"/>
              </v:shape>
            </v:group>
            <v:group style="position:absolute;left:3037;top:10929;width:706;height:2" coordorigin="3037,10929" coordsize="706,2">
              <v:shape style="position:absolute;left:3037;top:10929;width:706;height:2" coordorigin="3037,10929" coordsize="706,0" path="m3037,10929l3744,10929e" filled="f" stroked="t" strokeweight=".235443pt" strokecolor="#5B5B5B">
                <v:path arrowok="t"/>
              </v:shape>
            </v:group>
            <v:group style="position:absolute;left:3744;top:10929;width:358;height:2" coordorigin="3744,10929" coordsize="358,2">
              <v:shape style="position:absolute;left:3744;top:10929;width:358;height:2" coordorigin="3744,10929" coordsize="358,0" path="m3744,10929l4101,10929e" filled="f" stroked="t" strokeweight=".706329pt" strokecolor="#444444">
                <v:path arrowok="t"/>
              </v:shape>
            </v:group>
            <v:group style="position:absolute;left:4101;top:10929;width:193;height:2" coordorigin="4101,10929" coordsize="193,2">
              <v:shape style="position:absolute;left:4101;top:10929;width:193;height:2" coordorigin="4101,10929" coordsize="193,0" path="m4101,10929l4294,10929e" filled="f" stroked="t" strokeweight=".235443pt" strokecolor="#2B2B2B">
                <v:path arrowok="t"/>
              </v:shape>
            </v:group>
            <v:group style="position:absolute;left:4294;top:10929;width:1898;height:2" coordorigin="4294,10929" coordsize="1898,2">
              <v:shape style="position:absolute;left:4294;top:10929;width:1898;height:2" coordorigin="4294,10929" coordsize="1898,0" path="m4294,10929l6192,10929e" filled="f" stroked="t" strokeweight=".235443pt" strokecolor="#000000">
                <v:path arrowok="t"/>
              </v:shape>
            </v:group>
            <v:group style="position:absolute;left:6192;top:10929;width:330;height:2" coordorigin="6192,10929" coordsize="330,2">
              <v:shape style="position:absolute;left:6192;top:10929;width:330;height:2" coordorigin="6192,10929" coordsize="330,0" path="m6192,10929l6522,10929e" filled="f" stroked="t" strokeweight=".235443pt" strokecolor="#838383">
                <v:path arrowok="t"/>
              </v:shape>
            </v:group>
            <v:group style="position:absolute;left:6522;top:10929;width:838;height:2" coordorigin="6522,10929" coordsize="838,2">
              <v:shape style="position:absolute;left:6522;top:10929;width:838;height:2" coordorigin="6522,10929" coordsize="838,0" path="m6522,10929l7360,10929e" filled="f" stroked="t" strokeweight=".235443pt" strokecolor="#484848">
                <v:path arrowok="t"/>
              </v:shape>
            </v:group>
            <v:group style="position:absolute;left:7360;top:10929;width:4243;height:2" coordorigin="7360,10929" coordsize="4243,2">
              <v:shape style="position:absolute;left:7360;top:10929;width:4243;height:2" coordorigin="7360,10929" coordsize="4243,0" path="m7360,10929l11603,10929e" filled="f" stroked="t" strokeweight=".235443pt" strokecolor="#000000">
                <v:path arrowok="t"/>
              </v:shape>
            </v:group>
            <v:group style="position:absolute;left:358;top:11124;width:3965;height:2" coordorigin="358,11124" coordsize="3965,2">
              <v:shape style="position:absolute;left:358;top:11124;width:3965;height:2" coordorigin="358,11124" coordsize="3965,0" path="m358,11124l4323,11124e" filled="f" stroked="t" strokeweight=".706329pt" strokecolor="#6B6B6B">
                <v:path arrowok="t"/>
              </v:shape>
            </v:group>
            <v:group style="position:absolute;left:4266;top:11124;width:363;height:2" coordorigin="4266,11124" coordsize="363,2">
              <v:shape style="position:absolute;left:4266;top:11124;width:363;height:2" coordorigin="4266,11124" coordsize="363,0" path="m4266,11124l4629,11124e" filled="f" stroked="t" strokeweight=".470886pt" strokecolor="#4F4F4F">
                <v:path arrowok="t"/>
              </v:shape>
            </v:group>
            <v:group style="position:absolute;left:4572;top:11124;width:386;height:2" coordorigin="4572,11124" coordsize="386,2">
              <v:shape style="position:absolute;left:4572;top:11124;width:386;height:2" coordorigin="4572,11124" coordsize="386,0" path="m4572,11124l4958,11124e" filled="f" stroked="t" strokeweight=".941772pt" strokecolor="#747474">
                <v:path arrowok="t"/>
              </v:shape>
            </v:group>
            <v:group style="position:absolute;left:4902;top:11124;width:334;height:2" coordorigin="4902,11124" coordsize="334,2">
              <v:shape style="position:absolute;left:4902;top:11124;width:334;height:2" coordorigin="4902,11124" coordsize="334,0" path="m4902,11124l5236,11124e" filled="f" stroked="t" strokeweight=".470886pt" strokecolor="#5B5B5B">
                <v:path arrowok="t"/>
              </v:shape>
            </v:group>
            <v:group style="position:absolute;left:5180;top:11122;width:6418;height:2" coordorigin="5180,11122" coordsize="6418,2">
              <v:shape style="position:absolute;left:5180;top:11122;width:6418;height:2" coordorigin="5180,11122" coordsize="6418,0" path="m5180,11122l11598,11122e" filled="f" stroked="t" strokeweight=".706329pt" strokecolor="#707070">
                <v:path arrowok="t"/>
              </v:shape>
            </v:group>
            <v:group style="position:absolute;left:9206;top:11124;width:226;height:2" coordorigin="9206,11124" coordsize="226,2">
              <v:shape style="position:absolute;left:9206;top:11124;width:226;height:2" coordorigin="9206,11124" coordsize="226,0" path="m9206,11124l9432,11124e" filled="f" stroked="t" strokeweight=".470886pt" strokecolor="#4B4B4B">
                <v:path arrowok="t"/>
              </v:shape>
            </v:group>
            <v:group style="position:absolute;left:9804;top:11124;width:344;height:2" coordorigin="9804,11124" coordsize="344,2">
              <v:shape style="position:absolute;left:9804;top:11124;width:344;height:2" coordorigin="9804,11124" coordsize="344,0" path="m9804,11124l10148,11124e" filled="f" stroked="t" strokeweight=".470886pt" strokecolor="#575757">
                <v:path arrowok="t"/>
              </v:shape>
            </v:group>
            <v:group style="position:absolute;left:10444;top:11124;width:264;height:2" coordorigin="10444,11124" coordsize="264,2">
              <v:shape style="position:absolute;left:10444;top:11124;width:264;height:2" coordorigin="10444,11124" coordsize="264,0" path="m10444,11124l10708,11124e" filled="f" stroked="t" strokeweight=".470886pt" strokecolor="#606060">
                <v:path arrowok="t"/>
              </v:shape>
            </v:group>
            <v:group style="position:absolute;left:353;top:11367;width:6465;height:2" coordorigin="353,11367" coordsize="6465,2">
              <v:shape style="position:absolute;left:353;top:11367;width:6465;height:2" coordorigin="353,11367" coordsize="6465,0" path="m353,11367l6818,11367e" filled="f" stroked="t" strokeweight=".706329pt" strokecolor="#6B6B6B">
                <v:path arrowok="t"/>
              </v:shape>
            </v:group>
            <v:group style="position:absolute;left:1229;top:11115;width:2;height:756" coordorigin="1229,11115" coordsize="2,756">
              <v:shape style="position:absolute;left:1229;top:11115;width:2;height:756" coordorigin="1229,11115" coordsize="0,756" path="m1229,11870l1229,11115e" filled="f" stroked="t" strokeweight=".706329pt" strokecolor="#545454">
                <v:path arrowok="t"/>
              </v:shape>
            </v:group>
            <v:group style="position:absolute;left:1926;top:11119;width:2;height:4920" coordorigin="1926,11119" coordsize="2,4920">
              <v:shape style="position:absolute;left:1926;top:11119;width:2;height:4920" coordorigin="1926,11119" coordsize="0,4920" path="m1926,16040l1926,11119e" filled="f" stroked="t" strokeweight=".706329pt" strokecolor="#5B5B5B">
                <v:path arrowok="t"/>
              </v:shape>
            </v:group>
            <v:group style="position:absolute;left:2604;top:11077;width:2;height:319" coordorigin="2604,11077" coordsize="2,319">
              <v:shape style="position:absolute;left:2604;top:11077;width:2;height:319" coordorigin="2604,11077" coordsize="0,319" path="m2604,11395l2604,11077e" filled="f" stroked="t" strokeweight=".470886pt" strokecolor="#3F3F3F">
                <v:path arrowok="t"/>
              </v:shape>
            </v:group>
            <v:group style="position:absolute;left:6762;top:11367;width:287;height:2" coordorigin="6762,11367" coordsize="287,2">
              <v:shape style="position:absolute;left:6762;top:11367;width:287;height:2" coordorigin="6762,11367" coordsize="287,0" path="m6762,11367l7049,11367e" filled="f" stroked="t" strokeweight=".470886pt" strokecolor="#545454">
                <v:path arrowok="t"/>
              </v:shape>
            </v:group>
            <v:group style="position:absolute;left:6993;top:11367;width:4596;height:2" coordorigin="6993,11367" coordsize="4596,2">
              <v:shape style="position:absolute;left:6993;top:11367;width:4596;height:2" coordorigin="6993,11367" coordsize="4596,0" path="m6993,11367l11589,11367e" filled="f" stroked="t" strokeweight=".706329pt" strokecolor="#707070">
                <v:path arrowok="t"/>
              </v:shape>
            </v:group>
            <v:group style="position:absolute;left:7360;top:11105;width:2;height:737" coordorigin="7360,11105" coordsize="2,737">
              <v:shape style="position:absolute;left:7360;top:11105;width:2;height:737" coordorigin="7360,11105" coordsize="0,737" path="m7360,11842l7360,11105e" filled="f" stroked="t" strokeweight=".235443pt" strokecolor="#808080">
                <v:path arrowok="t"/>
              </v:shape>
            </v:group>
            <v:group style="position:absolute;left:1229;top:11813;width:2;height:290" coordorigin="1229,11813" coordsize="2,290">
              <v:shape style="position:absolute;left:1229;top:11813;width:2;height:290" coordorigin="1229,11813" coordsize="0,290" path="m1229,12103l1229,11813e" filled="f" stroked="t" strokeweight=".470886pt" strokecolor="#484848">
                <v:path arrowok="t"/>
              </v:shape>
            </v:group>
            <v:group style="position:absolute;left:7360;top:11842;width:2;height:3537" coordorigin="7360,11842" coordsize="2,3537">
              <v:shape style="position:absolute;left:7360;top:11842;width:2;height:3537" coordorigin="7360,11842" coordsize="0,3537" path="m7360,15379l7360,11842e" filled="f" stroked="t" strokeweight=".235443pt" strokecolor="#000000">
                <v:path arrowok="t"/>
              </v:shape>
            </v:group>
            <v:group style="position:absolute;left:1229;top:12046;width:2;height:395" coordorigin="1229,12046" coordsize="2,395">
              <v:shape style="position:absolute;left:1229;top:12046;width:2;height:395" coordorigin="1229,12046" coordsize="0,395" path="m1229,12441l1229,12046e" filled="f" stroked="t" strokeweight=".706329pt" strokecolor="#5B5B5B">
                <v:path arrowok="t"/>
              </v:shape>
            </v:group>
            <v:group style="position:absolute;left:1229;top:12384;width:2;height:314" coordorigin="1229,12384" coordsize="2,314">
              <v:shape style="position:absolute;left:1229;top:12384;width:2;height:314" coordorigin="1229,12384" coordsize="0,314" path="m1229,12698l1229,12384e" filled="f" stroked="t" strokeweight=".470886pt" strokecolor="#343434">
                <v:path arrowok="t"/>
              </v:shape>
            </v:group>
            <v:group style="position:absolute;left:1231;top:12641;width:2;height:1141" coordorigin="1231,12641" coordsize="2,1141">
              <v:shape style="position:absolute;left:1231;top:12641;width:2;height:1141" coordorigin="1231,12641" coordsize="0,1141" path="m1231,13782l1231,12641e" filled="f" stroked="t" strokeweight=".706329pt" strokecolor="#5B5B5B">
                <v:path arrowok="t"/>
              </v:shape>
            </v:group>
            <v:group style="position:absolute;left:363;top:13454;width:2251;height:2" coordorigin="363,13454" coordsize="2251,2">
              <v:shape style="position:absolute;left:363;top:13454;width:2251;height:2" coordorigin="363,13454" coordsize="2251,0" path="m363,13454l2613,13454e" filled="f" stroked="t" strokeweight=".706329pt" strokecolor="#6B6B6B">
                <v:path arrowok="t"/>
              </v:shape>
            </v:group>
            <v:group style="position:absolute;left:970;top:13454;width:283;height:2" coordorigin="970,13454" coordsize="283,2">
              <v:shape style="position:absolute;left:970;top:13454;width:283;height:2" coordorigin="970,13454" coordsize="283,0" path="m970,13454l1253,13454e" filled="f" stroked="t" strokeweight=".470886pt" strokecolor="#575757">
                <v:path arrowok="t"/>
              </v:shape>
            </v:group>
            <v:group style="position:absolute;left:1653;top:13454;width:297;height:2" coordorigin="1653,13454" coordsize="297,2">
              <v:shape style="position:absolute;left:1653;top:13454;width:297;height:2" coordorigin="1653,13454" coordsize="297,0" path="m1653,13454l1949,13454e" filled="f" stroked="t" strokeweight=".470886pt" strokecolor="#4F4F4F">
                <v:path arrowok="t"/>
              </v:shape>
            </v:group>
            <v:group style="position:absolute;left:367;top:13435;width:2;height:347" coordorigin="367,13435" coordsize="2,347">
              <v:shape style="position:absolute;left:367;top:13435;width:2;height:347" coordorigin="367,13435" coordsize="0,347" path="m367,13782l367,13435e" filled="f" stroked="t" strokeweight=".470886pt" strokecolor="#484848">
                <v:path arrowok="t"/>
              </v:shape>
            </v:group>
            <v:group style="position:absolute;left:2609;top:13073;width:2;height:1041" coordorigin="2609,13073" coordsize="2,1041">
              <v:shape style="position:absolute;left:2609;top:13073;width:2;height:1041" coordorigin="2609,13073" coordsize="0,1041" path="m2609,14114l2609,13073e" filled="f" stroked="t" strokeweight=".470886pt" strokecolor="#5B5B5B">
                <v:path arrowok="t"/>
              </v:shape>
            </v:group>
            <v:group style="position:absolute;left:1231;top:13725;width:2;height:233" coordorigin="1231,13725" coordsize="2,233">
              <v:shape style="position:absolute;left:1231;top:13725;width:2;height:233" coordorigin="1231,13725" coordsize="0,233" path="m1231,13957l1231,13725e" filled="f" stroked="t" strokeweight=".706329pt" strokecolor="#484848">
                <v:path arrowok="t"/>
              </v:shape>
            </v:group>
            <v:group style="position:absolute;left:2609;top:13725;width:2;height:1355" coordorigin="2609,13725" coordsize="2,1355">
              <v:shape style="position:absolute;left:2609;top:13725;width:2;height:1355" coordorigin="2609,13725" coordsize="0,1355" path="m2609,15079l2609,13725e" filled="f" stroked="t" strokeweight=".706329pt" strokecolor="#606060">
                <v:path arrowok="t"/>
              </v:shape>
            </v:group>
            <v:group style="position:absolute;left:1234;top:13900;width:2;height:395" coordorigin="1234,13900" coordsize="2,395">
              <v:shape style="position:absolute;left:1234;top:13900;width:2;height:395" coordorigin="1234,13900" coordsize="0,395" path="m1234,14295l1234,13900e" filled="f" stroked="t" strokeweight=".706329pt" strokecolor="#5B5B5B">
                <v:path arrowok="t"/>
              </v:shape>
            </v:group>
            <v:group style="position:absolute;left:1924;top:13900;width:2;height:395" coordorigin="1924,13900" coordsize="2,395">
              <v:shape style="position:absolute;left:1924;top:13900;width:2;height:395" coordorigin="1924,13900" coordsize="0,395" path="m1924,14295l1924,13900e" filled="f" stroked="t" strokeweight=".470886pt" strokecolor="#4F4F4F">
                <v:path arrowok="t"/>
              </v:shape>
            </v:group>
            <v:group style="position:absolute;left:1234;top:14238;width:2;height:219" coordorigin="1234,14238" coordsize="2,219">
              <v:shape style="position:absolute;left:1234;top:14238;width:2;height:219" coordorigin="1234,14238" coordsize="0,219" path="m1234,14457l1234,14238e" filled="f" stroked="t" strokeweight=".470886pt" strokecolor="#383838">
                <v:path arrowok="t"/>
              </v:shape>
            </v:group>
            <v:group style="position:absolute;left:1234;top:14400;width:2;height:589" coordorigin="1234,14400" coordsize="2,589">
              <v:shape style="position:absolute;left:1234;top:14400;width:2;height:589" coordorigin="1234,14400" coordsize="0,589" path="m1234,14989l1234,14400e" filled="f" stroked="t" strokeweight=".706329pt" strokecolor="#646464">
                <v:path arrowok="t"/>
              </v:shape>
            </v:group>
            <v:group style="position:absolute;left:1926;top:14400;width:2;height:347" coordorigin="1926,14400" coordsize="2,347">
              <v:shape style="position:absolute;left:1926;top:14400;width:2;height:347" coordorigin="1926,14400" coordsize="0,347" path="m1926,14747l1926,14400e" filled="f" stroked="t" strokeweight=".470886pt" strokecolor="#444444">
                <v:path arrowok="t"/>
              </v:shape>
            </v:group>
            <v:group style="position:absolute;left:1234;top:14932;width:2;height:147" coordorigin="1234,14932" coordsize="2,147">
              <v:shape style="position:absolute;left:1234;top:14932;width:2;height:147" coordorigin="1234,14932" coordsize="0,147" path="m1234,15079l1234,14932e" filled="f" stroked="t" strokeweight=".470886pt" strokecolor="#2F2F2F">
                <v:path arrowok="t"/>
              </v:shape>
            </v:group>
            <v:group style="position:absolute;left:1234;top:15022;width:2;height:176" coordorigin="1234,15022" coordsize="2,176">
              <v:shape style="position:absolute;left:1234;top:15022;width:2;height:176" coordorigin="1234,15022" coordsize="0,176" path="m1234,15198l1234,15022e" filled="f" stroked="t" strokeweight=".470886pt" strokecolor="#4F4F4F">
                <v:path arrowok="t"/>
              </v:shape>
            </v:group>
            <v:group style="position:absolute;left:1234;top:15141;width:2;height:889" coordorigin="1234,15141" coordsize="2,889">
              <v:shape style="position:absolute;left:1234;top:15141;width:2;height:889" coordorigin="1234,15141" coordsize="0,889" path="m1234,16030l1234,15141e" filled="f" stroked="t" strokeweight=".706329pt" strokecolor="#5B5B5B">
                <v:path arrowok="t"/>
              </v:shape>
            </v:group>
            <v:group style="position:absolute;left:1926;top:15141;width:2;height:266" coordorigin="1926,15141" coordsize="2,266">
              <v:shape style="position:absolute;left:1926;top:15141;width:2;height:266" coordorigin="1926,15141" coordsize="0,266" path="m1926,15407l1926,15141e" filled="f" stroked="t" strokeweight=".470886pt" strokecolor="#383838">
                <v:path arrowok="t"/>
              </v:shape>
            </v:group>
            <v:group style="position:absolute;left:2609;top:15141;width:2;height:157" coordorigin="2609,15141" coordsize="2,157">
              <v:shape style="position:absolute;left:2609;top:15141;width:2;height:157" coordorigin="2609,15141" coordsize="0,157" path="m2609,15298l2609,15141e" filled="f" stroked="t" strokeweight=".706329pt" strokecolor="#676767">
                <v:path arrowok="t"/>
              </v:shape>
            </v:group>
            <v:group style="position:absolute;left:372;top:15241;width:2;height:166" coordorigin="372,15241" coordsize="2,166">
              <v:shape style="position:absolute;left:372;top:15241;width:2;height:166" coordorigin="372,15241" coordsize="0,166" path="m372,15407l372,15241e" filled="f" stroked="t" strokeweight=".470886pt" strokecolor="#484848">
                <v:path arrowok="t"/>
              </v:shape>
            </v:group>
            <v:group style="position:absolute;left:2613;top:15241;width:2;height:166" coordorigin="2613,15241" coordsize="2,166">
              <v:shape style="position:absolute;left:2613;top:15241;width:2;height:166" coordorigin="2613,15241" coordsize="0,166" path="m2613,15407l2613,15241e" filled="f" stroked="t" strokeweight=".470886pt" strokecolor="#3F3F3F">
                <v:path arrowok="t"/>
              </v:shape>
            </v:group>
            <v:group style="position:absolute;left:367;top:16023;width:11245;height:2" coordorigin="367,16023" coordsize="11245,2">
              <v:shape style="position:absolute;left:367;top:16023;width:11245;height:2" coordorigin="367,16023" coordsize="11245,0" path="m367,16023l11612,16023e" filled="f" stroked="t" strokeweight=".706329pt" strokecolor="#747474">
                <v:path arrowok="t"/>
              </v:shape>
            </v:group>
            <v:group style="position:absolute;left:6494;top:16021;width:325;height:2" coordorigin="6494,16021" coordsize="325,2">
              <v:shape style="position:absolute;left:6494;top:16021;width:325;height:2" coordorigin="6494,16021" coordsize="325,0" path="m6494,16021l6818,16021e" filled="f" stroked="t" strokeweight=".470886pt" strokecolor="#606060">
                <v:path arrowok="t"/>
              </v:shape>
            </v:group>
            <v:group style="position:absolute;left:7360;top:15379;width:2;height:647" coordorigin="7360,15379" coordsize="2,647">
              <v:shape style="position:absolute;left:7360;top:15379;width:2;height:647" coordorigin="7360,15379" coordsize="0,647" path="m7360,16025l7360,15379e" filled="f" stroked="t" strokeweight=".235443pt" strokecolor="#5B5B5B">
                <v:path arrowok="t"/>
              </v:shape>
            </v:group>
            <v:group style="position:absolute;left:9686;top:16025;width:174;height:2" coordorigin="9686,16025" coordsize="174,2">
              <v:shape style="position:absolute;left:9686;top:16025;width:174;height:2" coordorigin="9686,16025" coordsize="174,0" path="m9686,16025l9860,16025e" filled="f" stroked="t" strokeweight=".470886pt" strokecolor="#70707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03.658234pt;margin-top:4.825576pt;width:27.782279pt;height:.1pt;mso-position-horizontal-relative:page;mso-position-vertical-relative:paragraph;z-index:-15062" coordorigin="4073,97" coordsize="556,2">
            <v:shape style="position:absolute;left:4073;top:97;width:556;height:2" coordorigin="4073,97" coordsize="556,0" path="m4073,97l4629,97e" filled="f" stroked="t" strokeweight=".941772pt" strokecolor="#545B6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931641pt;margin-top:1.10893pt;width:74.006626pt;height:4pt;mso-position-horizontal-relative:page;mso-position-vertical-relative:paragraph;z-index:-15056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tabs>
                      <w:tab w:pos="500" w:val="left"/>
                      <w:tab w:pos="880" w:val="left"/>
                      <w:tab w:pos="1360" w:val="left"/>
                    </w:tabs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696969"/>
                      <w:spacing w:val="0"/>
                      <w:w w:val="142"/>
                    </w:rPr>
                    <w:t>•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696969"/>
                      <w:spacing w:val="0"/>
                      <w:w w:val="142"/>
                    </w:rPr>
                    <w:t>   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696969"/>
                      <w:spacing w:val="14"/>
                      <w:w w:val="142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696969"/>
                      <w:spacing w:val="0"/>
                      <w:w w:val="67"/>
                    </w:rPr>
                    <w:t>&lt;!!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69696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69696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CACAC"/>
                      <w:spacing w:val="0"/>
                      <w:w w:val="67"/>
                    </w:rPr>
                    <w:t>•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CACAC"/>
                      <w:spacing w:val="-14"/>
                      <w:w w:val="67"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CACA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ACACAC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8E8E8E"/>
                      <w:spacing w:val="0"/>
                      <w:w w:val="177"/>
                      <w:i/>
                    </w:rPr>
                    <w:t>t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8E8E8E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8E8E8E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9C9E9E"/>
                      <w:spacing w:val="0"/>
                      <w:w w:val="506"/>
                      <w:i/>
                    </w:rPr>
                    <w:t>-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5B5B5B"/>
          <w:w w:val="66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0"/>
          <w:w w:val="66"/>
          <w:b/>
          <w:bCs/>
          <w:u w:val="single" w:color="606783"/>
          <w:position w:val="-2"/>
        </w:rPr>
        <w:t>Aladorr</w:t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26"/>
          <w:w w:val="66"/>
          <w:b/>
          <w:bCs/>
          <w:u w:val="single" w:color="606783"/>
          <w:position w:val="-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0"/>
          <w:w w:val="66"/>
          <w:b/>
          <w:bCs/>
          <w:u w:val="single" w:color="606783"/>
          <w:position w:val="-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0"/>
          <w:w w:val="66"/>
          <w:b/>
          <w:bCs/>
          <w:u w:val="single" w:color="606783"/>
          <w:position w:val="-2"/>
        </w:rPr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0"/>
          <w:w w:val="66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0"/>
          <w:w w:val="66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00"/>
          <w:b/>
          <w:bCs/>
          <w:position w:val="0"/>
        </w:rPr>
        <w:t>anT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00"/>
          <w:b/>
          <w:bCs/>
          <w:position w:val="0"/>
        </w:rPr>
      </w:r>
      <w:r>
        <w:rPr>
          <w:rFonts w:ascii="Courier New" w:hAnsi="Courier New" w:cs="Courier New" w:eastAsia="Courier New"/>
          <w:sz w:val="40"/>
          <w:szCs w:val="40"/>
          <w:color w:val="5B5B5B"/>
          <w:spacing w:val="0"/>
          <w:w w:val="66"/>
          <w:position w:val="-1"/>
        </w:rPr>
        <w:t>çu</w:t>
      </w:r>
      <w:r>
        <w:rPr>
          <w:rFonts w:ascii="Courier New" w:hAnsi="Courier New" w:cs="Courier New" w:eastAsia="Courier New"/>
          <w:sz w:val="40"/>
          <w:szCs w:val="40"/>
          <w:color w:val="5B5B5B"/>
          <w:spacing w:val="0"/>
          <w:w w:val="100"/>
          <w:position w:val="-1"/>
        </w:rPr>
        <w:tab/>
      </w:r>
      <w:r>
        <w:rPr>
          <w:rFonts w:ascii="Courier New" w:hAnsi="Courier New" w:cs="Courier New" w:eastAsia="Courier New"/>
          <w:sz w:val="40"/>
          <w:szCs w:val="40"/>
          <w:color w:val="5B5B5B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BCBDBC"/>
          <w:spacing w:val="0"/>
          <w:w w:val="12"/>
          <w:position w:val="14"/>
        </w:rPr>
        <w:t>_</w:t>
      </w:r>
      <w:r>
        <w:rPr>
          <w:rFonts w:ascii="Arial" w:hAnsi="Arial" w:cs="Arial" w:eastAsia="Arial"/>
          <w:sz w:val="13"/>
          <w:szCs w:val="13"/>
          <w:color w:val="BCBDBC"/>
          <w:spacing w:val="0"/>
          <w:w w:val="12"/>
          <w:position w:val="14"/>
        </w:rPr>
        <w:t>              </w:t>
      </w:r>
      <w:r>
        <w:rPr>
          <w:rFonts w:ascii="Arial" w:hAnsi="Arial" w:cs="Arial" w:eastAsia="Arial"/>
          <w:sz w:val="13"/>
          <w:szCs w:val="13"/>
          <w:color w:val="BCBDBC"/>
          <w:spacing w:val="2"/>
          <w:w w:val="12"/>
          <w:position w:val="14"/>
        </w:rPr>
        <w:t> </w:t>
      </w:r>
      <w:r>
        <w:rPr>
          <w:rFonts w:ascii="Arial" w:hAnsi="Arial" w:cs="Arial" w:eastAsia="Arial"/>
          <w:sz w:val="13"/>
          <w:szCs w:val="13"/>
          <w:color w:val="8E8E8E"/>
          <w:spacing w:val="-31"/>
          <w:w w:val="100"/>
          <w:b/>
          <w:bCs/>
          <w:position w:val="14"/>
        </w:rPr>
        <w:t>J</w:t>
      </w:r>
      <w:r>
        <w:rPr>
          <w:rFonts w:ascii="Arial" w:hAnsi="Arial" w:cs="Arial" w:eastAsia="Arial"/>
          <w:sz w:val="13"/>
          <w:szCs w:val="13"/>
          <w:color w:val="696969"/>
          <w:spacing w:val="0"/>
          <w:w w:val="100"/>
          <w:b/>
          <w:bCs/>
          <w:position w:val="14"/>
        </w:rPr>
        <w:t>L</w:t>
      </w:r>
      <w:r>
        <w:rPr>
          <w:rFonts w:ascii="Arial" w:hAnsi="Arial" w:cs="Arial" w:eastAsia="Arial"/>
          <w:sz w:val="13"/>
          <w:szCs w:val="13"/>
          <w:color w:val="696969"/>
          <w:spacing w:val="-34"/>
          <w:w w:val="100"/>
          <w:b/>
          <w:bCs/>
          <w:position w:val="14"/>
        </w:rPr>
        <w:t> </w:t>
      </w:r>
      <w:r>
        <w:rPr>
          <w:rFonts w:ascii="Arial" w:hAnsi="Arial" w:cs="Arial" w:eastAsia="Arial"/>
          <w:sz w:val="13"/>
          <w:szCs w:val="13"/>
          <w:color w:val="696969"/>
          <w:spacing w:val="0"/>
          <w:w w:val="100"/>
          <w:b/>
          <w:bCs/>
          <w:position w:val="14"/>
        </w:rPr>
        <w:tab/>
      </w:r>
      <w:r>
        <w:rPr>
          <w:rFonts w:ascii="Arial" w:hAnsi="Arial" w:cs="Arial" w:eastAsia="Arial"/>
          <w:sz w:val="13"/>
          <w:szCs w:val="13"/>
          <w:color w:val="696969"/>
          <w:spacing w:val="0"/>
          <w:w w:val="100"/>
          <w:b/>
          <w:bCs/>
          <w:position w:val="14"/>
        </w:rPr>
      </w:r>
      <w:r>
        <w:rPr>
          <w:rFonts w:ascii="Arial" w:hAnsi="Arial" w:cs="Arial" w:eastAsia="Arial"/>
          <w:sz w:val="9"/>
          <w:szCs w:val="9"/>
          <w:color w:val="ACACAC"/>
          <w:spacing w:val="0"/>
          <w:w w:val="100"/>
          <w:position w:val="14"/>
        </w:rPr>
        <w:t>J</w:t>
      </w:r>
      <w:r>
        <w:rPr>
          <w:rFonts w:ascii="Arial" w:hAnsi="Arial" w:cs="Arial" w:eastAsia="Arial"/>
          <w:sz w:val="9"/>
          <w:szCs w:val="9"/>
          <w:color w:val="ACACAC"/>
          <w:spacing w:val="12"/>
          <w:w w:val="100"/>
          <w:position w:val="14"/>
        </w:rPr>
        <w:t> </w:t>
      </w:r>
      <w:r>
        <w:rPr>
          <w:rFonts w:ascii="Arial" w:hAnsi="Arial" w:cs="Arial" w:eastAsia="Arial"/>
          <w:sz w:val="24"/>
          <w:szCs w:val="24"/>
          <w:color w:val="9C9E9E"/>
          <w:spacing w:val="-94"/>
          <w:w w:val="118"/>
          <w:position w:val="17"/>
        </w:rPr>
        <w:t>r</w:t>
      </w:r>
      <w:r>
        <w:rPr>
          <w:rFonts w:ascii="Arial" w:hAnsi="Arial" w:cs="Arial" w:eastAsia="Arial"/>
          <w:sz w:val="13"/>
          <w:szCs w:val="13"/>
          <w:color w:val="696969"/>
          <w:spacing w:val="0"/>
          <w:w w:val="58"/>
          <w:position w:val="14"/>
        </w:rPr>
        <w:t>•</w:t>
      </w:r>
      <w:r>
        <w:rPr>
          <w:rFonts w:ascii="Arial" w:hAnsi="Arial" w:cs="Arial" w:eastAsia="Arial"/>
          <w:sz w:val="13"/>
          <w:szCs w:val="13"/>
          <w:color w:val="696969"/>
          <w:spacing w:val="-17"/>
          <w:w w:val="100"/>
          <w:position w:val="14"/>
        </w:rPr>
        <w:t> 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67"/>
          <w:position w:val="14"/>
        </w:rPr>
        <w:t>*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67"/>
          <w:position w:val="14"/>
        </w:rPr>
        <w:t> </w:t>
      </w:r>
      <w:r>
        <w:rPr>
          <w:rFonts w:ascii="Arial" w:hAnsi="Arial" w:cs="Arial" w:eastAsia="Arial"/>
          <w:sz w:val="13"/>
          <w:szCs w:val="13"/>
          <w:color w:val="ACACAC"/>
          <w:spacing w:val="23"/>
          <w:w w:val="67"/>
          <w:position w:val="1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0"/>
          <w:w w:val="141"/>
          <w:i/>
          <w:position w:val="14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0"/>
          <w:w w:val="141"/>
          <w:i/>
          <w:position w:val="1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6"/>
          <w:w w:val="141"/>
          <w:i/>
          <w:position w:val="14"/>
        </w:rPr>
        <w:t> </w:t>
      </w:r>
      <w:r>
        <w:rPr>
          <w:rFonts w:ascii="Arial" w:hAnsi="Arial" w:cs="Arial" w:eastAsia="Arial"/>
          <w:sz w:val="24"/>
          <w:szCs w:val="24"/>
          <w:color w:val="9C9E9E"/>
          <w:spacing w:val="-11"/>
          <w:w w:val="77"/>
          <w:position w:val="17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8E8E8E"/>
          <w:spacing w:val="0"/>
          <w:w w:val="120"/>
          <w:position w:val="14"/>
        </w:rPr>
        <w:t>.•</w:t>
      </w:r>
      <w:r>
        <w:rPr>
          <w:rFonts w:ascii="Times New Roman" w:hAnsi="Times New Roman" w:cs="Times New Roman" w:eastAsia="Times New Roman"/>
          <w:sz w:val="9"/>
          <w:szCs w:val="9"/>
          <w:color w:val="8E8E8E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8E8E8E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9"/>
          <w:szCs w:val="9"/>
          <w:color w:val="9C9E9E"/>
          <w:spacing w:val="-13"/>
          <w:w w:val="287"/>
          <w:position w:val="14"/>
        </w:rPr>
        <w:t>,</w:t>
      </w:r>
      <w:r>
        <w:rPr>
          <w:rFonts w:ascii="Arial" w:hAnsi="Arial" w:cs="Arial" w:eastAsia="Arial"/>
          <w:sz w:val="24"/>
          <w:szCs w:val="24"/>
          <w:color w:val="ACACAC"/>
          <w:spacing w:val="0"/>
          <w:w w:val="117"/>
          <w:position w:val="17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4111" w:right="-20"/>
        <w:jc w:val="left"/>
        <w:tabs>
          <w:tab w:pos="90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20"/>
          <w:szCs w:val="20"/>
          <w:color w:val="464646"/>
          <w:spacing w:val="-9"/>
          <w:w w:val="87"/>
          <w:position w:val="-15"/>
        </w:rPr>
        <w:t>ö</w:t>
      </w:r>
      <w:r>
        <w:rPr>
          <w:rFonts w:ascii="Arial" w:hAnsi="Arial" w:cs="Arial" w:eastAsia="Arial"/>
          <w:sz w:val="20"/>
          <w:szCs w:val="20"/>
          <w:color w:val="2B2B2B"/>
          <w:spacing w:val="-11"/>
          <w:w w:val="161"/>
          <w:position w:val="-15"/>
        </w:rPr>
        <w:t>l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75"/>
          <w:position w:val="-15"/>
        </w:rPr>
        <w:t>ge/J:.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  <w:position w:val="-15"/>
        </w:rPr>
        <w:t>  </w:t>
      </w:r>
      <w:r>
        <w:rPr>
          <w:rFonts w:ascii="Arial" w:hAnsi="Arial" w:cs="Arial" w:eastAsia="Arial"/>
          <w:sz w:val="20"/>
          <w:szCs w:val="20"/>
          <w:color w:val="464646"/>
          <w:spacing w:val="-20"/>
          <w:w w:val="100"/>
          <w:position w:val="-15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-14"/>
          <w:w w:val="134"/>
          <w:position w:val="-15"/>
        </w:rPr>
        <w:t>i</w:t>
      </w:r>
      <w:r>
        <w:rPr>
          <w:rFonts w:ascii="Arial" w:hAnsi="Arial" w:cs="Arial" w:eastAsia="Arial"/>
          <w:sz w:val="20"/>
          <w:szCs w:val="20"/>
          <w:color w:val="2B2B2B"/>
          <w:spacing w:val="-1"/>
          <w:w w:val="100"/>
          <w:position w:val="-15"/>
        </w:rPr>
        <w:t>r</w:t>
      </w:r>
      <w:r>
        <w:rPr>
          <w:rFonts w:ascii="Arial" w:hAnsi="Arial" w:cs="Arial" w:eastAsia="Arial"/>
          <w:sz w:val="20"/>
          <w:szCs w:val="20"/>
          <w:color w:val="7B7C7C"/>
          <w:spacing w:val="0"/>
          <w:w w:val="161"/>
          <w:position w:val="-15"/>
        </w:rPr>
        <w:t>i</w:t>
      </w:r>
      <w:r>
        <w:rPr>
          <w:rFonts w:ascii="Arial" w:hAnsi="Arial" w:cs="Arial" w:eastAsia="Arial"/>
          <w:sz w:val="20"/>
          <w:szCs w:val="20"/>
          <w:color w:val="7B7C7C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0"/>
          <w:szCs w:val="20"/>
          <w:color w:val="7B7C7C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30"/>
          <w:szCs w:val="30"/>
          <w:color w:val="7B7C7C"/>
          <w:spacing w:val="0"/>
          <w:w w:val="52"/>
          <w:position w:val="-5"/>
        </w:rPr>
        <w:t>...</w:t>
      </w:r>
      <w:r>
        <w:rPr>
          <w:rFonts w:ascii="Times New Roman" w:hAnsi="Times New Roman" w:cs="Times New Roman" w:eastAsia="Times New Roman"/>
          <w:sz w:val="30"/>
          <w:szCs w:val="30"/>
          <w:color w:val="7B7C7C"/>
          <w:spacing w:val="-1"/>
          <w:w w:val="52"/>
          <w:position w:val="-5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7B7C7C"/>
          <w:spacing w:val="0"/>
          <w:w w:val="101"/>
          <w:position w:val="3"/>
        </w:rPr>
        <w:t>.J</w:t>
      </w:r>
      <w:r>
        <w:rPr>
          <w:rFonts w:ascii="Times New Roman" w:hAnsi="Times New Roman" w:cs="Times New Roman" w:eastAsia="Times New Roman"/>
          <w:sz w:val="15"/>
          <w:szCs w:val="15"/>
          <w:color w:val="7B7C7C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B7C7C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E9E"/>
          <w:spacing w:val="0"/>
          <w:w w:val="128"/>
          <w:position w:val="3"/>
        </w:rPr>
        <w:t>k'</w:t>
      </w:r>
      <w:r>
        <w:rPr>
          <w:rFonts w:ascii="Times New Roman" w:hAnsi="Times New Roman" w:cs="Times New Roman" w:eastAsia="Times New Roman"/>
          <w:sz w:val="15"/>
          <w:szCs w:val="15"/>
          <w:color w:val="7B7C7C"/>
          <w:spacing w:val="0"/>
          <w:w w:val="122"/>
          <w:position w:val="3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316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64646"/>
          <w:spacing w:val="0"/>
          <w:w w:val="115"/>
        </w:rPr>
        <w:t>/flıvtef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40" w:right="20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3" w:lineRule="exact"/>
        <w:ind w:left="34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367443pt;margin-top:-13.029626pt;width:43.610882pt;height:48pt;mso-position-horizontal-relative:page;mso-position-vertical-relative:paragraph;z-index:-15053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Arial" w:hAnsi="Arial" w:cs="Arial" w:eastAsia="Arial"/>
                      <w:sz w:val="96"/>
                      <w:szCs w:val="96"/>
                    </w:rPr>
                  </w:pPr>
                  <w:rPr/>
                  <w:r>
                    <w:rPr>
                      <w:rFonts w:ascii="Arial" w:hAnsi="Arial" w:cs="Arial" w:eastAsia="Arial"/>
                      <w:sz w:val="96"/>
                      <w:szCs w:val="96"/>
                      <w:color w:val="3F3F3F"/>
                      <w:spacing w:val="0"/>
                      <w:w w:val="326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-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3591" w:right="-20"/>
        <w:jc w:val="left"/>
        <w:tabs>
          <w:tab w:pos="97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  <w:position w:val="-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  <w:position w:val="-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  <w:position w:val="-1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21"/>
          <w:szCs w:val="21"/>
          <w:color w:val="707072"/>
          <w:spacing w:val="0"/>
          <w:w w:val="70"/>
          <w:position w:val="4"/>
        </w:rPr>
        <w:t>,,</w:t>
      </w:r>
      <w:r>
        <w:rPr>
          <w:rFonts w:ascii="Arial" w:hAnsi="Arial" w:cs="Arial" w:eastAsia="Arial"/>
          <w:sz w:val="21"/>
          <w:szCs w:val="21"/>
          <w:color w:val="707072"/>
          <w:spacing w:val="0"/>
          <w:w w:val="70"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707072"/>
          <w:spacing w:val="22"/>
          <w:w w:val="70"/>
          <w:position w:val="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07072"/>
          <w:spacing w:val="0"/>
          <w:w w:val="185"/>
          <w:position w:val="4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35" w:after="0" w:line="206" w:lineRule="exact"/>
        <w:ind w:left="718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80.169373pt;margin-top:10.260094pt;width:41.048277pt;height:.1pt;mso-position-horizontal-relative:page;mso-position-vertical-relative:paragraph;z-index:-15054" coordorigin="9603,205" coordsize="821,2">
            <v:shape style="position:absolute;left:9603;top:205;width:821;height:2" coordorigin="9603,205" coordsize="821,0" path="m9603,205l10424,205e" filled="f" stroked="t" strokeweight="1.431917pt" strokecolor="#87909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3F3F3F"/>
          <w:w w:val="84"/>
        </w:rPr>
        <w:t>IZ</w:t>
      </w:r>
      <w:r>
        <w:rPr>
          <w:rFonts w:ascii="Arial" w:hAnsi="Arial" w:cs="Arial" w:eastAsia="Arial"/>
          <w:sz w:val="16"/>
          <w:szCs w:val="16"/>
          <w:color w:val="3F3F3F"/>
          <w:spacing w:val="-3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B5B5B"/>
          <w:spacing w:val="8"/>
          <w:w w:val="80"/>
        </w:rPr>
        <w:t>M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80"/>
        </w:rPr>
        <w:t>IR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493" w:right="-20"/>
        <w:jc w:val="left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344028pt;margin-top:8.823872pt;width:38.991054pt;height:8pt;mso-position-horizontal-relative:page;mso-position-vertical-relative:paragraph;z-index:-1505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F3F3F"/>
                      <w:spacing w:val="0"/>
                      <w:w w:val="88"/>
                    </w:rPr>
                    <w:t>BE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F3F3F"/>
                      <w:spacing w:val="0"/>
                      <w:w w:val="88"/>
                    </w:rPr>
                    <w:t>l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F3F3F"/>
                      <w:spacing w:val="-8"/>
                      <w:w w:val="88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F3F3F"/>
                      <w:spacing w:val="10"/>
                      <w:w w:val="66"/>
                    </w:rPr>
                    <w:t>E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B5B5B"/>
                      <w:spacing w:val="4"/>
                      <w:w w:val="81"/>
                    </w:rPr>
                    <w:t>D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F3F3F"/>
                      <w:spacing w:val="0"/>
                      <w:w w:val="93"/>
                    </w:rPr>
                    <w:t>I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F3F3F"/>
                      <w:spacing w:val="-2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B5B5B"/>
                      <w:spacing w:val="0"/>
                      <w:w w:val="76"/>
                    </w:rPr>
                    <w:t>YE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B5B5B"/>
                      <w:spacing w:val="4"/>
                      <w:w w:val="76"/>
                    </w:rPr>
                    <w:t>S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F3F3F"/>
                      <w:spacing w:val="0"/>
                      <w:w w:val="93"/>
                    </w:rPr>
                    <w:t>I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71"/>
          <w:position w:val="8"/>
        </w:rPr>
        <w:t>BÜYÜKŞEHIR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0" w:right="-20"/>
        <w:jc w:val="left"/>
        <w:tabs>
          <w:tab w:pos="1480" w:val="left"/>
          <w:tab w:pos="2720" w:val="left"/>
          <w:tab w:pos="52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21.05.20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F3F3F"/>
          <w:spacing w:val="-11"/>
          <w:w w:val="17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114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88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1"/>
        </w:rPr>
        <w:t>ildi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14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60"/>
          <w:position w:val="1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3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1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9"/>
          <w:position w:val="1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00:35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0"/>
        </w:rPr>
        <w:t>!T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7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40" w:right="-20"/>
        <w:jc w:val="left"/>
        <w:tabs>
          <w:tab w:pos="1480" w:val="left"/>
          <w:tab w:pos="2740" w:val="left"/>
          <w:tab w:pos="410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130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2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3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21.05.2017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0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3306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  <w:position w:val="0"/>
        </w:rPr>
        <w:t>!Bild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8"/>
          <w:position w:val="0"/>
        </w:rPr>
        <w:t>J"i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"/>
          <w:w w:val="5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ibrahiııı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0"/>
        </w:rPr>
        <w:t>KARABIYIK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3ildirile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Belevi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Mahal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Kanal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KJ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5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129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2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6"/>
          <w:position w:val="1"/>
        </w:rPr>
        <w:t>ğr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Belevi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Kanal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UK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iZM:iR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35" w:right="-20"/>
        <w:jc w:val="left"/>
        <w:tabs>
          <w:tab w:pos="1660" w:val="left"/>
          <w:tab w:pos="346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1"/>
          <w:w w:val="177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1"/>
        </w:rPr>
        <w:t>Ya1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87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7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7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5"/>
          <w:position w:val="0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181" w:lineRule="auto"/>
        <w:ind w:left="3238" w:right="3605" w:firstLine="-3102"/>
        <w:jc w:val="left"/>
        <w:tabs>
          <w:tab w:pos="322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  <w:position w:val="-7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7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6B6B8"/>
          <w:spacing w:val="-2"/>
          <w:w w:val="4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7"/>
          <w:position w:val="0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eü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2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4030" w:right="-20"/>
        <w:jc w:val="left"/>
        <w:tabs>
          <w:tab w:pos="4620" w:val="left"/>
          <w:tab w:pos="5120" w:val="left"/>
          <w:tab w:pos="552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0"/>
          <w:w w:val="57"/>
          <w:position w:val="1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-53"/>
          <w:w w:val="57"/>
          <w:position w:val="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0"/>
          <w:w w:val="57"/>
          <w:position w:val="1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-53"/>
          <w:w w:val="57"/>
          <w:position w:val="1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B6B6B8"/>
          <w:spacing w:val="0"/>
          <w:w w:val="57"/>
          <w:position w:val="1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B6B6B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6B6B8"/>
          <w:spacing w:val="0"/>
          <w:w w:val="100"/>
          <w:position w:val="1"/>
        </w:rPr>
      </w:r>
      <w:r>
        <w:rPr>
          <w:rFonts w:ascii="Arial" w:hAnsi="Arial" w:cs="Arial" w:eastAsia="Arial"/>
          <w:sz w:val="40"/>
          <w:szCs w:val="40"/>
          <w:color w:val="5B5B5B"/>
          <w:spacing w:val="18"/>
          <w:w w:val="339"/>
          <w:position w:val="1"/>
        </w:rPr>
        <w:t>l</w:t>
      </w:r>
      <w:r>
        <w:rPr>
          <w:rFonts w:ascii="Arial" w:hAnsi="Arial" w:cs="Arial" w:eastAsia="Arial"/>
          <w:sz w:val="40"/>
          <w:szCs w:val="40"/>
          <w:color w:val="C8C8C8"/>
          <w:spacing w:val="0"/>
          <w:w w:val="140"/>
          <w:position w:val="1"/>
        </w:rPr>
        <w:t>-</w:t>
      </w:r>
      <w:r>
        <w:rPr>
          <w:rFonts w:ascii="Arial" w:hAnsi="Arial" w:cs="Arial" w:eastAsia="Arial"/>
          <w:sz w:val="40"/>
          <w:szCs w:val="40"/>
          <w:color w:val="C8C8C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0"/>
          <w:szCs w:val="40"/>
          <w:color w:val="C8C8C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6"/>
        </w:rPr>
        <w:t>00:50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380" w:right="120"/>
        </w:sectPr>
      </w:pPr>
      <w:rPr/>
    </w:p>
    <w:p>
      <w:pPr>
        <w:spacing w:before="3" w:after="0" w:line="240" w:lineRule="auto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56"/>
        </w:rPr>
        <w:t>{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5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position w:val="-4"/>
        </w:rPr>
        <w:t>}iden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tabs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1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ib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KARABIYIK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8" w:lineRule="exact"/>
        <w:ind w:right="-20"/>
        <w:jc w:val="left"/>
        <w:tabs>
          <w:tab w:pos="238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75"/>
        </w:rPr>
        <w:t>!Ar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10"/>
          <w:w w:val="75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0"/>
          <w:w w:val="75"/>
        </w:rPr>
        <w:t>ç</w:t>
      </w:r>
      <w:r>
        <w:rPr>
          <w:rFonts w:ascii="Times New Roman" w:hAnsi="Times New Roman" w:cs="Times New Roman" w:eastAsia="Times New Roman"/>
          <w:sz w:val="23"/>
          <w:szCs w:val="23"/>
          <w:color w:val="5B5B5B"/>
          <w:spacing w:val="5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1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00:36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00:42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  <w:position w:val="-6"/>
        </w:rPr>
        <w:t>!Ar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92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-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9"/>
          <w:w w:val="9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-6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1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-6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80" w:right="120"/>
          <w:cols w:num="2" w:equalWidth="0">
            <w:col w:w="1190" w:space="731"/>
            <w:col w:w="9499"/>
          </w:cols>
        </w:sectPr>
      </w:pPr>
      <w:rPr/>
    </w:p>
    <w:p>
      <w:pPr>
        <w:spacing w:before="0" w:after="0" w:line="321" w:lineRule="exact"/>
        <w:ind w:left="135" w:right="-20"/>
        <w:jc w:val="left"/>
        <w:tabs>
          <w:tab w:pos="4320" w:val="left"/>
          <w:tab w:pos="910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9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76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1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</w:r>
      <w:r>
        <w:rPr>
          <w:rFonts w:ascii="Arial" w:hAnsi="Arial" w:cs="Arial" w:eastAsia="Arial"/>
          <w:sz w:val="31"/>
          <w:szCs w:val="31"/>
          <w:color w:val="9A999A"/>
          <w:spacing w:val="0"/>
          <w:w w:val="62"/>
          <w:position w:val="1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306" w:right="48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8" w:lineRule="auto"/>
        <w:ind w:left="1944" w:right="4486" w:firstLine="2377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t-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8"/>
        </w:rPr>
        <w:t>son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yısı: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4"/>
        </w:rPr>
        <w:t>og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8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35" w:right="-20"/>
        <w:jc w:val="left"/>
        <w:tabs>
          <w:tab w:pos="1920" w:val="left"/>
          <w:tab w:pos="432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··dımcı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05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8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38585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84" w:lineRule="exact"/>
        <w:ind w:left="102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F3F3F"/>
          <w:spacing w:val="-23"/>
          <w:w w:val="105"/>
          <w:position w:val="11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0"/>
          <w:w w:val="105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0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23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2"/>
          <w:spacing w:val="1"/>
          <w:w w:val="72"/>
          <w:i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4"/>
          <w:i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99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3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4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3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9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Plaka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9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96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31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kanal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1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4"/>
          <w:position w:val="0"/>
        </w:rPr>
        <w:t>ı?: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65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0"/>
        </w:rPr>
        <w:t>rül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99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7"/>
          <w:position w:val="0"/>
        </w:rPr>
        <w:t>"ll.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948" w:right="4260"/>
        <w:jc w:val="center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söndüri.ilerek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Sö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ndür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2" w:lineRule="exact"/>
        <w:ind w:left="189" w:right="-20"/>
        <w:jc w:val="left"/>
        <w:tabs>
          <w:tab w:pos="4300" w:val="left"/>
          <w:tab w:pos="628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2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2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  <w:position w:val="-2"/>
        </w:rPr>
        <w:t>!Kö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96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9"/>
          <w:position w:val="-2"/>
        </w:rPr>
        <w:t>i.l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3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left="6288" w:right="-20"/>
        <w:jc w:val="left"/>
        <w:tabs>
          <w:tab w:pos="79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F3F3F"/>
          <w:spacing w:val="0"/>
          <w:w w:val="47"/>
        </w:rPr>
        <w:t>ı</w:t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63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87" w:lineRule="exact"/>
        <w:ind w:left="1910" w:right="42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sazla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4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-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80" w:right="120"/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'{angı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55" w:lineRule="auto"/>
        <w:ind w:right="67" w:firstLine="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öıiilnı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edilemeyen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6"/>
        </w:rPr>
        <w:t>tya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kıl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tuhışturu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ıktı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3"/>
          <w:w w:val="117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4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4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rılmı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980" w:bottom="280" w:left="380" w:right="120"/>
          <w:cols w:num="2" w:equalWidth="0">
            <w:col w:w="1769" w:space="152"/>
            <w:col w:w="9499"/>
          </w:cols>
        </w:sectPr>
      </w:pPr>
      <w:rPr/>
    </w:p>
    <w:p>
      <w:pPr>
        <w:spacing w:before="12" w:after="0" w:line="240" w:lineRule="auto"/>
        <w:ind w:left="131" w:right="427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6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9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0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7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8"/>
          <w:w w:val="7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8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7" w:lineRule="auto"/>
        <w:ind w:left="126" w:right="9781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89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 </w:t>
      </w:r>
      <w:r>
        <w:rPr>
          <w:rFonts w:ascii="Arial" w:hAnsi="Arial" w:cs="Arial" w:eastAsia="Arial"/>
          <w:sz w:val="11"/>
          <w:szCs w:val="11"/>
          <w:color w:val="3F3F3F"/>
          <w:spacing w:val="0"/>
          <w:w w:val="215"/>
        </w:rPr>
        <w:t>r</w:t>
      </w:r>
      <w:r>
        <w:rPr>
          <w:rFonts w:ascii="Arial" w:hAnsi="Arial" w:cs="Arial" w:eastAsia="Arial"/>
          <w:sz w:val="11"/>
          <w:szCs w:val="11"/>
          <w:color w:val="3F3F3F"/>
          <w:spacing w:val="61"/>
          <w:w w:val="2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980" w:bottom="280" w:left="380" w:right="120"/>
        </w:sectPr>
      </w:pPr>
      <w:rPr/>
    </w:p>
    <w:p>
      <w:pPr>
        <w:spacing w:before="19" w:after="0" w:line="240" w:lineRule="auto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</w:rPr>
        <w:t>:-r..ıbi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0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8"/>
        </w:rPr>
        <w:t>n!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3"/>
          <w:w w:val="13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6"/>
        </w:rPr>
        <w:t>i.l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4" w:lineRule="exact"/>
        <w:ind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:21.05.2017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6"/>
          <w:position w:val="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0"/>
        </w:rPr>
        <w:t>01:04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80" w:right="120"/>
          <w:cols w:num="2" w:equalWidth="0">
            <w:col w:w="1291" w:space="629"/>
            <w:col w:w="9500"/>
          </w:cols>
        </w:sectPr>
      </w:pPr>
      <w:rPr/>
    </w:p>
    <w:p>
      <w:pPr>
        <w:spacing w:before="25" w:after="0" w:line="214" w:lineRule="exact"/>
        <w:ind w:left="188" w:right="-20"/>
        <w:jc w:val="left"/>
        <w:tabs>
          <w:tab w:pos="940" w:val="left"/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  <w:position w:val="-1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80" w:right="120"/>
        </w:sectPr>
      </w:pPr>
      <w:rPr/>
    </w:p>
    <w:p>
      <w:pPr>
        <w:spacing w:before="30" w:after="0" w:line="240" w:lineRule="auto"/>
        <w:ind w:left="2078" w:right="-75"/>
        <w:jc w:val="left"/>
        <w:tabs>
          <w:tab w:pos="3300" w:val="left"/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79"/>
          <w:position w:val="2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10"/>
          <w:w w:val="79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9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7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1"/>
          <w:position w:val="2"/>
        </w:rPr>
        <w:t>r"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14" w:lineRule="exact"/>
        <w:ind w:right="34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353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Courier New" w:hAnsi="Courier New" w:cs="Courier New" w:eastAsia="Courier New"/>
          <w:sz w:val="30"/>
          <w:szCs w:val="30"/>
          <w:color w:val="3F3F3F"/>
          <w:w w:val="79"/>
          <w:position w:val="1"/>
        </w:rPr>
        <w:t>30</w:t>
      </w:r>
      <w:r>
        <w:rPr>
          <w:rFonts w:ascii="Courier New" w:hAnsi="Courier New" w:cs="Courier New" w:eastAsia="Courier New"/>
          <w:sz w:val="30"/>
          <w:szCs w:val="30"/>
          <w:color w:val="3F3F3F"/>
          <w:spacing w:val="-1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6"/>
          <w:position w:val="11"/>
        </w:rPr>
        <w:t>M;ıvı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89"/>
          <w:position w:val="11"/>
        </w:rPr>
        <w:t>'&gt;n17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80" w:right="120"/>
          <w:cols w:num="2" w:equalWidth="0">
            <w:col w:w="6099" w:space="2556"/>
            <w:col w:w="2765"/>
          </w:cols>
        </w:sectPr>
      </w:pPr>
      <w:rPr/>
    </w:p>
    <w:p>
      <w:pPr>
        <w:spacing w:before="0" w:after="0" w:line="258" w:lineRule="exact"/>
        <w:ind w:left="2259" w:right="-20"/>
        <w:jc w:val="left"/>
        <w:tabs>
          <w:tab w:pos="3000" w:val="left"/>
          <w:tab w:pos="8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707072"/>
          <w:spacing w:val="0"/>
          <w:w w:val="100"/>
          <w:b/>
          <w:bCs/>
        </w:rPr>
        <w:t>Erd</w:t>
      </w:r>
      <w:r>
        <w:rPr>
          <w:rFonts w:ascii="Arial" w:hAnsi="Arial" w:cs="Arial" w:eastAsia="Arial"/>
          <w:sz w:val="22"/>
          <w:szCs w:val="22"/>
          <w:color w:val="707072"/>
          <w:spacing w:val="-5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707072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707072"/>
          <w:spacing w:val="0"/>
          <w:w w:val="100"/>
          <w:b/>
          <w:bCs/>
        </w:rPr>
      </w:r>
      <w:r>
        <w:rPr>
          <w:rFonts w:ascii="Arial" w:hAnsi="Arial" w:cs="Arial" w:eastAsia="Arial"/>
          <w:sz w:val="21"/>
          <w:szCs w:val="21"/>
          <w:color w:val="707072"/>
          <w:spacing w:val="0"/>
          <w:w w:val="100"/>
          <w:position w:val="1"/>
        </w:rPr>
        <w:t>ILD!RIM</w:t>
      </w:r>
      <w:r>
        <w:rPr>
          <w:rFonts w:ascii="Arial" w:hAnsi="Arial" w:cs="Arial" w:eastAsia="Arial"/>
          <w:sz w:val="21"/>
          <w:szCs w:val="21"/>
          <w:color w:val="707072"/>
          <w:spacing w:val="-4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70707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707072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80"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80"/>
          <w:i/>
          <w:position w:val="1"/>
        </w:rPr>
        <w:t>   </w:t>
      </w:r>
      <w:r>
        <w:rPr>
          <w:rFonts w:ascii="Arial" w:hAnsi="Arial" w:cs="Arial" w:eastAsia="Arial"/>
          <w:sz w:val="18"/>
          <w:szCs w:val="18"/>
          <w:color w:val="5B5B5B"/>
          <w:spacing w:val="13"/>
          <w:w w:val="8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1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1" w:lineRule="exact"/>
        <w:ind w:left="197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838585"/>
          <w:spacing w:val="0"/>
          <w:w w:val="100"/>
          <w:position w:val="-1"/>
        </w:rPr>
        <w:t>Güne</w:t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20"/>
          <w:szCs w:val="20"/>
          <w:color w:val="838585"/>
          <w:spacing w:val="26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707072"/>
          <w:spacing w:val="0"/>
          <w:w w:val="100"/>
          <w:position w:val="0"/>
        </w:rPr>
        <w:t>Bölg</w:t>
      </w:r>
      <w:r>
        <w:rPr>
          <w:rFonts w:ascii="Arial" w:hAnsi="Arial" w:cs="Arial" w:eastAsia="Arial"/>
          <w:sz w:val="20"/>
          <w:szCs w:val="20"/>
          <w:color w:val="70707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707072"/>
          <w:spacing w:val="38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707072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707072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707072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707072"/>
          <w:spacing w:val="0"/>
          <w:w w:val="107"/>
          <w:position w:val="0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80" w:right="120"/>
        </w:sectPr>
      </w:pPr>
      <w:rPr/>
    </w:p>
    <w:p>
      <w:pPr>
        <w:spacing w:before="0" w:after="0" w:line="428" w:lineRule="exact"/>
        <w:ind w:left="145" w:right="-103"/>
        <w:jc w:val="left"/>
        <w:tabs>
          <w:tab w:pos="2360" w:val="left"/>
          <w:tab w:pos="60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73"/>
          <w:position w:val="1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9"/>
          <w:position w:val="1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  <w:position w:val="1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5"/>
          <w:position w:val="1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4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87"/>
          <w:position w:val="1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19"/>
        </w:rPr>
        <w:t>eci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9"/>
          <w:w w:val="87"/>
          <w:position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9"/>
        </w:rPr>
      </w:r>
      <w:r>
        <w:rPr>
          <w:rFonts w:ascii="Arial" w:hAnsi="Arial" w:cs="Arial" w:eastAsia="Arial"/>
          <w:sz w:val="20"/>
          <w:szCs w:val="20"/>
          <w:color w:val="707072"/>
          <w:spacing w:val="0"/>
          <w:w w:val="100"/>
          <w:position w:val="11"/>
        </w:rPr>
        <w:t>Gru</w:t>
      </w:r>
      <w:r>
        <w:rPr>
          <w:rFonts w:ascii="Arial" w:hAnsi="Arial" w:cs="Arial" w:eastAsia="Arial"/>
          <w:sz w:val="20"/>
          <w:szCs w:val="20"/>
          <w:color w:val="707072"/>
          <w:spacing w:val="0"/>
          <w:w w:val="100"/>
          <w:position w:val="11"/>
        </w:rPr>
        <w:t> </w:t>
      </w:r>
      <w:r>
        <w:rPr>
          <w:rFonts w:ascii="Arial" w:hAnsi="Arial" w:cs="Arial" w:eastAsia="Arial"/>
          <w:sz w:val="20"/>
          <w:szCs w:val="20"/>
          <w:color w:val="707072"/>
          <w:spacing w:val="2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07072"/>
          <w:spacing w:val="0"/>
          <w:w w:val="100"/>
          <w:position w:val="18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707072"/>
          <w:spacing w:val="0"/>
          <w:w w:val="100"/>
          <w:position w:val="18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707072"/>
          <w:spacing w:val="18"/>
          <w:w w:val="100"/>
          <w:position w:val="18"/>
        </w:rPr>
        <w:t> </w:t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123"/>
          <w:position w:val="11"/>
        </w:rPr>
        <w:t>rAmiri</w:t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-26"/>
          <w:w w:val="101"/>
          <w:position w:val="-3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838585"/>
          <w:spacing w:val="0"/>
          <w:w w:val="23"/>
          <w:position w:val="-3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B6B6B8"/>
          <w:spacing w:val="0"/>
          <w:w w:val="257"/>
          <w:i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B6B6B8"/>
          <w:spacing w:val="0"/>
          <w:w w:val="257"/>
          <w:i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6B6B8"/>
          <w:spacing w:val="-44"/>
          <w:w w:val="257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92"/>
        </w:rPr>
        <w:t>itfoiy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92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3"/>
          <w:w w:val="83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9"/>
          <w:w w:val="6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56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23" w:lineRule="exact"/>
        <w:ind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B6B6B8"/>
          <w:spacing w:val="0"/>
          <w:w w:val="129"/>
          <w:position w:val="-8"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color w:val="B6B6B8"/>
          <w:spacing w:val="48"/>
          <w:w w:val="129"/>
          <w:position w:val="-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07072"/>
          <w:spacing w:val="0"/>
          <w:w w:val="129"/>
          <w:position w:val="-8"/>
        </w:rPr>
        <w:t>Büh</w:t>
      </w:r>
      <w:r>
        <w:rPr>
          <w:rFonts w:ascii="Times New Roman" w:hAnsi="Times New Roman" w:cs="Times New Roman" w:eastAsia="Times New Roman"/>
          <w:sz w:val="28"/>
          <w:szCs w:val="28"/>
          <w:color w:val="707072"/>
          <w:spacing w:val="-47"/>
          <w:w w:val="129"/>
          <w:position w:val="-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07072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707072"/>
          <w:spacing w:val="0"/>
          <w:w w:val="100"/>
          <w:position w:val="-8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707072"/>
          <w:spacing w:val="0"/>
          <w:w w:val="100"/>
          <w:position w:val="-8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707072"/>
          <w:spacing w:val="2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6B6B8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6B6B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B6B6B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8"/>
          <w:szCs w:val="28"/>
          <w:color w:val="707072"/>
          <w:spacing w:val="0"/>
          <w:w w:val="63"/>
          <w:position w:val="-8"/>
        </w:rPr>
        <w:t>i-J.N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80" w:right="120"/>
          <w:cols w:num="2" w:equalWidth="0">
            <w:col w:w="6175" w:space="1831"/>
            <w:col w:w="3414"/>
          </w:cols>
        </w:sectPr>
      </w:pPr>
      <w:rPr/>
    </w:p>
    <w:p>
      <w:pPr>
        <w:spacing w:before="0" w:after="0" w:line="81" w:lineRule="exact"/>
        <w:ind w:left="4516" w:right="4996"/>
        <w:jc w:val="center"/>
        <w:tabs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9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48"/>
          <w:position w:val="-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307"/>
          <w:position w:val="-9"/>
        </w:rPr>
        <w:t>Bl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right="1365"/>
        <w:jc w:val="right"/>
        <w:tabs>
          <w:tab w:pos="560" w:val="left"/>
          <w:tab w:pos="3140" w:val="left"/>
          <w:tab w:pos="48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3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3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4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2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22"/>
          <w:position w:val="-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-5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</w:r>
      <w:r>
        <w:rPr>
          <w:rFonts w:ascii="Arial" w:hAnsi="Arial" w:cs="Arial" w:eastAsia="Arial"/>
          <w:sz w:val="26"/>
          <w:szCs w:val="26"/>
          <w:color w:val="B6B6B8"/>
          <w:spacing w:val="0"/>
          <w:w w:val="53"/>
          <w:position w:val="4"/>
        </w:rPr>
        <w:t>·.</w:t>
      </w:r>
      <w:r>
        <w:rPr>
          <w:rFonts w:ascii="Arial" w:hAnsi="Arial" w:cs="Arial" w:eastAsia="Arial"/>
          <w:sz w:val="26"/>
          <w:szCs w:val="26"/>
          <w:color w:val="B6B6B8"/>
          <w:spacing w:val="0"/>
          <w:w w:val="53"/>
          <w:position w:val="4"/>
        </w:rPr>
        <w:t>   </w:t>
      </w:r>
      <w:r>
        <w:rPr>
          <w:rFonts w:ascii="Arial" w:hAnsi="Arial" w:cs="Arial" w:eastAsia="Arial"/>
          <w:sz w:val="26"/>
          <w:szCs w:val="26"/>
          <w:color w:val="B6B6B8"/>
          <w:spacing w:val="29"/>
          <w:w w:val="53"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9A999A"/>
          <w:spacing w:val="0"/>
          <w:w w:val="146"/>
          <w:position w:val="4"/>
        </w:rPr>
        <w:t>:</w:t>
      </w:r>
      <w:r>
        <w:rPr>
          <w:rFonts w:ascii="Arial" w:hAnsi="Arial" w:cs="Arial" w:eastAsia="Arial"/>
          <w:sz w:val="26"/>
          <w:szCs w:val="26"/>
          <w:color w:val="9A999A"/>
          <w:spacing w:val="-42"/>
          <w:w w:val="146"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4"/>
          <w:position w:val="4"/>
        </w:rPr>
        <w:t>l</w:t>
      </w:r>
      <w:r>
        <w:rPr>
          <w:rFonts w:ascii="Arial" w:hAnsi="Arial" w:cs="Arial" w:eastAsia="Arial"/>
          <w:sz w:val="26"/>
          <w:szCs w:val="26"/>
          <w:color w:val="3F3F3F"/>
          <w:spacing w:val="-12"/>
          <w:w w:val="104"/>
          <w:position w:val="4"/>
        </w:rPr>
        <w:t>l</w:t>
      </w:r>
      <w:r>
        <w:rPr>
          <w:rFonts w:ascii="Arial" w:hAnsi="Arial" w:cs="Arial" w:eastAsia="Arial"/>
          <w:sz w:val="26"/>
          <w:szCs w:val="26"/>
          <w:color w:val="5B5B5B"/>
          <w:spacing w:val="-126"/>
          <w:w w:val="73"/>
          <w:position w:val="4"/>
        </w:rPr>
        <w:t>a</w:t>
      </w:r>
      <w:r>
        <w:rPr>
          <w:rFonts w:ascii="Arial" w:hAnsi="Arial" w:cs="Arial" w:eastAsia="Arial"/>
          <w:sz w:val="26"/>
          <w:szCs w:val="26"/>
          <w:color w:val="3F3F3F"/>
          <w:spacing w:val="5"/>
          <w:w w:val="103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838585"/>
          <w:spacing w:val="-63"/>
          <w:w w:val="73"/>
          <w:position w:val="4"/>
        </w:rPr>
        <w:t>·</w:t>
      </w:r>
      <w:r>
        <w:rPr>
          <w:rFonts w:ascii="Arial" w:hAnsi="Arial" w:cs="Arial" w:eastAsia="Arial"/>
          <w:sz w:val="26"/>
          <w:szCs w:val="26"/>
          <w:color w:val="5B5B5B"/>
          <w:spacing w:val="-3"/>
          <w:w w:val="72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B6B6B8"/>
          <w:spacing w:val="0"/>
          <w:w w:val="109"/>
          <w:position w:val="4"/>
        </w:rPr>
        <w:t>.</w:t>
      </w:r>
      <w:r>
        <w:rPr>
          <w:rFonts w:ascii="Arial" w:hAnsi="Arial" w:cs="Arial" w:eastAsia="Arial"/>
          <w:sz w:val="26"/>
          <w:szCs w:val="26"/>
          <w:color w:val="B6B6B8"/>
          <w:spacing w:val="20"/>
          <w:w w:val="100"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9A999A"/>
          <w:spacing w:val="0"/>
          <w:w w:val="109"/>
          <w:position w:val="4"/>
        </w:rPr>
        <w:t>.</w:t>
      </w:r>
      <w:r>
        <w:rPr>
          <w:rFonts w:ascii="Arial" w:hAnsi="Arial" w:cs="Arial" w:eastAsia="Arial"/>
          <w:sz w:val="26"/>
          <w:szCs w:val="26"/>
          <w:color w:val="9A999A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9A999A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9CBA99"/>
          <w:spacing w:val="0"/>
          <w:w w:val="37"/>
          <w:position w:val="4"/>
        </w:rPr>
        <w:t>·</w:t>
      </w:r>
      <w:r>
        <w:rPr>
          <w:rFonts w:ascii="Arial" w:hAnsi="Arial" w:cs="Arial" w:eastAsia="Arial"/>
          <w:sz w:val="26"/>
          <w:szCs w:val="26"/>
          <w:color w:val="9CBA99"/>
          <w:spacing w:val="0"/>
          <w:w w:val="37"/>
          <w:position w:val="4"/>
        </w:rPr>
        <w:t>  </w:t>
      </w:r>
      <w:r>
        <w:rPr>
          <w:rFonts w:ascii="Arial" w:hAnsi="Arial" w:cs="Arial" w:eastAsia="Arial"/>
          <w:sz w:val="26"/>
          <w:szCs w:val="26"/>
          <w:color w:val="9CBA99"/>
          <w:spacing w:val="23"/>
          <w:w w:val="37"/>
          <w:position w:val="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F5677"/>
          <w:spacing w:val="-8"/>
          <w:w w:val="105"/>
          <w:position w:val="4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838585"/>
          <w:spacing w:val="0"/>
          <w:w w:val="65"/>
          <w:position w:val="4"/>
        </w:rPr>
        <w:t>ii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right="1425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B5B5B"/>
          <w:w w:val="88"/>
        </w:rPr>
        <w:t>Müd</w:t>
      </w:r>
      <w:r>
        <w:rPr>
          <w:rFonts w:ascii="Arial" w:hAnsi="Arial" w:cs="Arial" w:eastAsia="Arial"/>
          <w:sz w:val="18"/>
          <w:szCs w:val="18"/>
          <w:color w:val="5B5B5B"/>
          <w:spacing w:val="7"/>
          <w:w w:val="87"/>
        </w:rPr>
        <w:t>A</w:t>
      </w:r>
      <w:r>
        <w:rPr>
          <w:rFonts w:ascii="Arial" w:hAnsi="Arial" w:cs="Arial" w:eastAsia="Arial"/>
          <w:sz w:val="18"/>
          <w:szCs w:val="18"/>
          <w:color w:val="707072"/>
          <w:spacing w:val="0"/>
          <w:w w:val="42"/>
        </w:rPr>
        <w:t>&lt;ı</w:t>
      </w:r>
      <w:r>
        <w:rPr>
          <w:rFonts w:ascii="Arial" w:hAnsi="Arial" w:cs="Arial" w:eastAsia="Arial"/>
          <w:sz w:val="18"/>
          <w:szCs w:val="18"/>
          <w:color w:val="707072"/>
          <w:spacing w:val="6"/>
          <w:w w:val="42"/>
        </w:rPr>
        <w:t>ı</w:t>
      </w:r>
      <w:r>
        <w:rPr>
          <w:rFonts w:ascii="Arial" w:hAnsi="Arial" w:cs="Arial" w:eastAsia="Arial"/>
          <w:sz w:val="18"/>
          <w:szCs w:val="18"/>
          <w:color w:val="3F3F3F"/>
          <w:spacing w:val="-1"/>
          <w:w w:val="121"/>
        </w:rPr>
        <w:t>l</w:t>
      </w:r>
      <w:r>
        <w:rPr>
          <w:rFonts w:ascii="Arial" w:hAnsi="Arial" w:cs="Arial" w:eastAsia="Arial"/>
          <w:sz w:val="18"/>
          <w:szCs w:val="18"/>
          <w:color w:val="707072"/>
          <w:spacing w:val="0"/>
          <w:w w:val="89"/>
        </w:rPr>
        <w:t>e</w:t>
      </w:r>
      <w:r>
        <w:rPr>
          <w:rFonts w:ascii="Arial" w:hAnsi="Arial" w:cs="Arial" w:eastAsia="Arial"/>
          <w:sz w:val="18"/>
          <w:szCs w:val="18"/>
          <w:color w:val="707072"/>
          <w:spacing w:val="-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88"/>
        </w:rPr>
        <w:t>S</w:t>
      </w:r>
      <w:r>
        <w:rPr>
          <w:rFonts w:ascii="Arial" w:hAnsi="Arial" w:cs="Arial" w:eastAsia="Arial"/>
          <w:sz w:val="18"/>
          <w:szCs w:val="18"/>
          <w:color w:val="3F3F3F"/>
          <w:spacing w:val="-4"/>
          <w:w w:val="95"/>
        </w:rPr>
        <w:t>u</w:t>
      </w:r>
      <w:r>
        <w:rPr>
          <w:rFonts w:ascii="Arial" w:hAnsi="Arial" w:cs="Arial" w:eastAsia="Arial"/>
          <w:sz w:val="18"/>
          <w:szCs w:val="18"/>
          <w:color w:val="B6B6B8"/>
          <w:spacing w:val="-39"/>
          <w:w w:val="27"/>
        </w:rPr>
        <w:t>_</w:t>
      </w:r>
      <w:r>
        <w:rPr>
          <w:rFonts w:ascii="Arial" w:hAnsi="Arial" w:cs="Arial" w:eastAsia="Arial"/>
          <w:sz w:val="18"/>
          <w:szCs w:val="18"/>
          <w:color w:val="5B5B5B"/>
          <w:spacing w:val="-29"/>
          <w:w w:val="94"/>
        </w:rPr>
        <w:t>b</w:t>
      </w:r>
      <w:r>
        <w:rPr>
          <w:rFonts w:ascii="Arial" w:hAnsi="Arial" w:cs="Arial" w:eastAsia="Arial"/>
          <w:sz w:val="18"/>
          <w:szCs w:val="18"/>
          <w:color w:val="838585"/>
          <w:spacing w:val="0"/>
          <w:w w:val="348"/>
        </w:rPr>
        <w:t>p:.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56"/>
        </w:rPr>
        <w:t>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410" w:lineRule="exact"/>
        <w:ind w:right="1643"/>
        <w:jc w:val="right"/>
        <w:tabs>
          <w:tab w:pos="40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B6B6B8"/>
          <w:w w:val="67"/>
          <w:position w:val="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B6B6B8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B6B6B8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B6B6B8"/>
          <w:spacing w:val="-34"/>
          <w:w w:val="100"/>
          <w:position w:val="-5"/>
        </w:rPr>
        <w:t>·</w:t>
      </w:r>
      <w:r>
        <w:rPr>
          <w:rFonts w:ascii="Arial" w:hAnsi="Arial" w:cs="Arial" w:eastAsia="Arial"/>
          <w:sz w:val="28"/>
          <w:szCs w:val="28"/>
          <w:color w:val="B6B6B8"/>
          <w:spacing w:val="0"/>
          <w:w w:val="100"/>
          <w:position w:val="5"/>
        </w:rPr>
        <w:t>"</w:t>
      </w:r>
      <w:r>
        <w:rPr>
          <w:rFonts w:ascii="Arial" w:hAnsi="Arial" w:cs="Arial" w:eastAsia="Arial"/>
          <w:sz w:val="28"/>
          <w:szCs w:val="28"/>
          <w:color w:val="B6B6B8"/>
          <w:spacing w:val="-6"/>
          <w:w w:val="100"/>
          <w:position w:val="5"/>
        </w:rPr>
        <w:t> </w:t>
      </w:r>
      <w:r>
        <w:rPr>
          <w:rFonts w:ascii="Arial" w:hAnsi="Arial" w:cs="Arial" w:eastAsia="Arial"/>
          <w:sz w:val="28"/>
          <w:szCs w:val="28"/>
          <w:color w:val="838585"/>
          <w:spacing w:val="0"/>
          <w:w w:val="347"/>
          <w:position w:val="5"/>
        </w:rPr>
        <w:t>/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80" w:right="120"/>
        </w:sectPr>
      </w:pPr>
      <w:rPr/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0" w:right="126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707072"/>
          <w:spacing w:val="0"/>
          <w:w w:val="116"/>
        </w:rPr>
        <w:t>ErgünKAYA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72" w:lineRule="exact"/>
        <w:ind w:left="-39" w:right="-59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F3F3F"/>
          <w:spacing w:val="0"/>
          <w:w w:val="71"/>
        </w:rPr>
        <w:t>itfaiy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71"/>
        </w:rPr>
        <w:t>e</w:t>
      </w:r>
      <w:r>
        <w:rPr>
          <w:rFonts w:ascii="Arial" w:hAnsi="Arial" w:cs="Arial" w:eastAsia="Arial"/>
          <w:sz w:val="25"/>
          <w:szCs w:val="25"/>
          <w:color w:val="3F3F3F"/>
          <w:spacing w:val="28"/>
          <w:w w:val="71"/>
        </w:rPr>
        <w:t> </w:t>
      </w:r>
      <w:r>
        <w:rPr>
          <w:rFonts w:ascii="Arial" w:hAnsi="Arial" w:cs="Arial" w:eastAsia="Arial"/>
          <w:sz w:val="25"/>
          <w:szCs w:val="25"/>
          <w:color w:val="3F3F3F"/>
          <w:spacing w:val="-3"/>
          <w:w w:val="71"/>
        </w:rPr>
        <w:t>G</w:t>
      </w:r>
      <w:r>
        <w:rPr>
          <w:rFonts w:ascii="Arial" w:hAnsi="Arial" w:cs="Arial" w:eastAsia="Arial"/>
          <w:sz w:val="25"/>
          <w:szCs w:val="25"/>
          <w:color w:val="707072"/>
          <w:spacing w:val="0"/>
          <w:w w:val="71"/>
        </w:rPr>
        <w:t>üney</w:t>
      </w:r>
      <w:r>
        <w:rPr>
          <w:rFonts w:ascii="Arial" w:hAnsi="Arial" w:cs="Arial" w:eastAsia="Arial"/>
          <w:sz w:val="25"/>
          <w:szCs w:val="25"/>
          <w:color w:val="707072"/>
          <w:spacing w:val="-6"/>
          <w:w w:val="71"/>
        </w:rPr>
        <w:t> </w:t>
      </w:r>
      <w:r>
        <w:rPr>
          <w:rFonts w:ascii="Arial" w:hAnsi="Arial" w:cs="Arial" w:eastAsia="Arial"/>
          <w:sz w:val="25"/>
          <w:szCs w:val="25"/>
          <w:color w:val="707072"/>
          <w:spacing w:val="0"/>
          <w:w w:val="71"/>
        </w:rPr>
        <w:t>B</w:t>
      </w:r>
      <w:r>
        <w:rPr>
          <w:rFonts w:ascii="Arial" w:hAnsi="Arial" w:cs="Arial" w:eastAsia="Arial"/>
          <w:sz w:val="25"/>
          <w:szCs w:val="25"/>
          <w:color w:val="707072"/>
          <w:spacing w:val="0"/>
          <w:w w:val="71"/>
        </w:rPr>
        <w:t>ö</w:t>
      </w:r>
      <w:r>
        <w:rPr>
          <w:rFonts w:ascii="Arial" w:hAnsi="Arial" w:cs="Arial" w:eastAsia="Arial"/>
          <w:sz w:val="25"/>
          <w:szCs w:val="25"/>
          <w:color w:val="707072"/>
          <w:spacing w:val="3"/>
          <w:w w:val="71"/>
        </w:rPr>
        <w:t> </w:t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74"/>
        </w:rPr>
        <w:t>ge</w:t>
      </w:r>
      <w:r>
        <w:rPr>
          <w:rFonts w:ascii="Arial" w:hAnsi="Arial" w:cs="Arial" w:eastAsia="Arial"/>
          <w:sz w:val="25"/>
          <w:szCs w:val="25"/>
          <w:color w:val="5B5B5B"/>
          <w:spacing w:val="-3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5B5B5B"/>
          <w:spacing w:val="-6"/>
          <w:w w:val="70"/>
        </w:rPr>
        <w:t>A</w:t>
      </w:r>
      <w:r>
        <w:rPr>
          <w:rFonts w:ascii="Arial" w:hAnsi="Arial" w:cs="Arial" w:eastAsia="Arial"/>
          <w:sz w:val="25"/>
          <w:szCs w:val="25"/>
          <w:color w:val="3F3F3F"/>
          <w:spacing w:val="-1"/>
          <w:w w:val="76"/>
        </w:rPr>
        <w:t>m</w:t>
      </w:r>
      <w:r>
        <w:rPr>
          <w:rFonts w:ascii="Arial" w:hAnsi="Arial" w:cs="Arial" w:eastAsia="Arial"/>
          <w:sz w:val="25"/>
          <w:szCs w:val="25"/>
          <w:color w:val="3F3F3F"/>
          <w:spacing w:val="-17"/>
          <w:w w:val="108"/>
        </w:rPr>
        <w:t>i</w:t>
      </w:r>
      <w:r>
        <w:rPr>
          <w:rFonts w:ascii="Arial" w:hAnsi="Arial" w:cs="Arial" w:eastAsia="Arial"/>
          <w:sz w:val="25"/>
          <w:szCs w:val="25"/>
          <w:color w:val="5B5B5B"/>
          <w:spacing w:val="0"/>
          <w:w w:val="75"/>
        </w:rPr>
        <w:t>rı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50" w:lineRule="atLeast"/>
        <w:ind w:left="205" w:right="5370" w:firstLine="-2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</w:rPr>
        <w:t>HasanDABAR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İşçi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1"/>
          <w:w w:val="1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80" w:right="120"/>
          <w:cols w:num="3" w:equalWidth="0">
            <w:col w:w="559" w:space="1653"/>
            <w:col w:w="2054" w:space="486"/>
            <w:col w:w="6668"/>
          </w:cols>
        </w:sectPr>
      </w:pPr>
      <w:rPr/>
    </w:p>
    <w:p>
      <w:pPr>
        <w:spacing w:before="0" w:after="0" w:line="481" w:lineRule="exact"/>
        <w:ind w:left="3195" w:right="-20"/>
        <w:jc w:val="left"/>
        <w:tabs>
          <w:tab w:pos="3860" w:val="left"/>
        </w:tabs>
        <w:rPr>
          <w:rFonts w:ascii="Courier New" w:hAnsi="Courier New" w:cs="Courier New" w:eastAsia="Courier New"/>
          <w:sz w:val="48"/>
          <w:szCs w:val="48"/>
        </w:rPr>
      </w:pPr>
      <w:rPr/>
      <w:r>
        <w:rPr/>
        <w:pict>
          <v:group style="position:absolute;margin-left:23.984604pt;margin-top:28.009567pt;width:560.476034pt;height:780.154386pt;mso-position-horizontal-relative:page;mso-position-vertical-relative:page;z-index:-15055" coordorigin="480,560" coordsize="11210,15603">
            <v:group style="position:absolute;left:525;top:577;width:224;height:2" coordorigin="525,577" coordsize="224,2">
              <v:shape style="position:absolute;left:525;top:577;width:224;height:2" coordorigin="525,577" coordsize="224,0" path="m525,577l749,577e" filled="f" stroked="t" strokeweight=".954611pt" strokecolor="#A0A0A0">
                <v:path arrowok="t"/>
              </v:shape>
            </v:group>
            <v:group style="position:absolute;left:525;top:579;width:1308;height:2" coordorigin="525,579" coordsize="1308,2">
              <v:shape style="position:absolute;left:525;top:579;width:1308;height:2" coordorigin="525,579" coordsize="1308,0" path="m525,579l1833,579e" filled="f" stroked="t" strokeweight=".715958pt" strokecolor="#838383">
                <v:path arrowok="t"/>
              </v:shape>
            </v:group>
            <v:group style="position:absolute;left:1045;top:582;width:7150;height:2" coordorigin="1045,582" coordsize="7150,2">
              <v:shape style="position:absolute;left:1045;top:582;width:7150;height:2" coordorigin="1045,582" coordsize="7150,0" path="m1045,582l8195,582e" filled="f" stroked="t" strokeweight=".715958pt" strokecolor="#6B6B6B">
                <v:path arrowok="t"/>
              </v:shape>
            </v:group>
            <v:group style="position:absolute;left:8138;top:584;width:635;height:2" coordorigin="8138,584" coordsize="635,2">
              <v:shape style="position:absolute;left:8138;top:584;width:635;height:2" coordorigin="8138,584" coordsize="635,0" path="m8138,584l8773,584e" filled="f" stroked="t" strokeweight=".477306pt" strokecolor="#545454">
                <v:path arrowok="t"/>
              </v:shape>
            </v:group>
            <v:group style="position:absolute;left:9057;top:570;width:2;height:546" coordorigin="9057,570" coordsize="2,546">
              <v:shape style="position:absolute;left:9057;top:570;width:2;height:546" coordorigin="9057,570" coordsize="0,546" path="m9057,1116l9057,570e" filled="f" stroked="t" strokeweight=".954611pt" strokecolor="#707070">
                <v:path arrowok="t"/>
              </v:shape>
            </v:group>
            <v:group style="position:absolute;left:8706;top:582;width:1718;height:2" coordorigin="8706,582" coordsize="1718,2">
              <v:shape style="position:absolute;left:8706;top:582;width:1718;height:2" coordorigin="8706,582" coordsize="1718,0" path="m8706,582l10424,582e" filled="f" stroked="t" strokeweight=".954611pt" strokecolor="#707070">
                <v:path arrowok="t"/>
              </v:shape>
            </v:group>
            <v:group style="position:absolute;left:10367;top:584;width:1308;height:2" coordorigin="10367,584" coordsize="1308,2">
              <v:shape style="position:absolute;left:10367;top:584;width:1308;height:2" coordorigin="10367,584" coordsize="1308,0" path="m10367,584l11675,584e" filled="f" stroked="t" strokeweight=".477306pt" strokecolor="#5B5B5B">
                <v:path arrowok="t"/>
              </v:shape>
            </v:group>
            <v:group style="position:absolute;left:11670;top:575;width:2;height:15579" coordorigin="11670,575" coordsize="2,15579">
              <v:shape style="position:absolute;left:11670;top:575;width:2;height:15579" coordorigin="11670,575" coordsize="0,15579" path="m11670,16154l11670,575e" filled="f" stroked="t" strokeweight=".715958pt" strokecolor="#707070">
                <v:path arrowok="t"/>
              </v:shape>
            </v:group>
            <v:group style="position:absolute;left:9059;top:1058;width:2;height:704" coordorigin="9059,1058" coordsize="2,704">
              <v:shape style="position:absolute;left:9059;top:1058;width:2;height:704" coordorigin="9059,1058" coordsize="0,704" path="m9059,1762l9059,1058e" filled="f" stroked="t" strokeweight=".477306pt" strokecolor="#3B3B3B">
                <v:path arrowok="t"/>
              </v:shape>
            </v:group>
            <v:group style="position:absolute;left:11665;top:1058;width:2;height:1053" coordorigin="11665,1058" coordsize="2,1053">
              <v:shape style="position:absolute;left:11665;top:1058;width:2;height:1053" coordorigin="11665,1058" coordsize="0,1053" path="m11665,2111l11665,1058e" filled="f" stroked="t" strokeweight=".477306pt" strokecolor="#545454">
                <v:path arrowok="t"/>
              </v:shape>
            </v:group>
            <v:group style="position:absolute;left:515;top:2080;width:1241;height:2" coordorigin="515,2080" coordsize="1241,2">
              <v:shape style="position:absolute;left:515;top:2080;width:1241;height:2" coordorigin="515,2080" coordsize="1241,0" path="m515,2080l1756,2080e" filled="f" stroked="t" strokeweight=".715958pt" strokecolor="#707070">
                <v:path arrowok="t"/>
              </v:shape>
            </v:group>
            <v:group style="position:absolute;left:1671;top:2083;width:1370;height:2" coordorigin="1671,2083" coordsize="1370,2">
              <v:shape style="position:absolute;left:1671;top:2083;width:1370;height:2" coordorigin="1671,2083" coordsize="1370,0" path="m1671,2083l3040,2083e" filled="f" stroked="t" strokeweight=".477306pt" strokecolor="#575757">
                <v:path arrowok="t"/>
              </v:shape>
            </v:group>
            <v:group style="position:absolute;left:2308;top:575;width:2;height:1513" coordorigin="2308,575" coordsize="2,1513">
              <v:shape style="position:absolute;left:2308;top:575;width:2;height:1513" coordorigin="2308,575" coordsize="0,1513" path="m2308,2087l2308,575e" filled="f" stroked="t" strokeweight=".477306pt" strokecolor="#3B3B3B">
                <v:path arrowok="t"/>
              </v:shape>
            </v:group>
            <v:group style="position:absolute;left:2959;top:2085;width:5236;height:2" coordorigin="2959,2085" coordsize="5236,2">
              <v:shape style="position:absolute;left:2959;top:2085;width:5236;height:2" coordorigin="2959,2085" coordsize="5236,0" path="m2959,2085l8195,2085e" filled="f" stroked="t" strokeweight=".715958pt" strokecolor="#747474">
                <v:path arrowok="t"/>
              </v:shape>
            </v:group>
            <v:group style="position:absolute;left:8138;top:2087;width:635;height:2" coordorigin="8138,2087" coordsize="635,2">
              <v:shape style="position:absolute;left:8138;top:2087;width:635;height:2" coordorigin="8138,2087" coordsize="635,0" path="m8138,2087l8773,2087e" filled="f" stroked="t" strokeweight=".477306pt" strokecolor="#676767">
                <v:path arrowok="t"/>
              </v:shape>
            </v:group>
            <v:group style="position:absolute;left:8611;top:2085;width:3060;height:2" coordorigin="8611,2085" coordsize="3060,2">
              <v:shape style="position:absolute;left:8611;top:2085;width:3060;height:2" coordorigin="8611,2085" coordsize="3060,0" path="m8611,2085l11670,2085e" filled="f" stroked="t" strokeweight=".954611pt" strokecolor="#777777">
                <v:path arrowok="t"/>
              </v:shape>
            </v:group>
            <v:group style="position:absolute;left:9057;top:1704;width:2;height:388" coordorigin="9057,1704" coordsize="2,388">
              <v:shape style="position:absolute;left:9057;top:1704;width:2;height:388" coordorigin="9057,1704" coordsize="0,388" path="m9057,2092l9057,1704e" filled="f" stroked="t" strokeweight=".715958pt" strokecolor="#545454">
                <v:path arrowok="t"/>
              </v:shape>
            </v:group>
            <v:group style="position:absolute;left:515;top:2322;width:1375;height:2" coordorigin="515,2322" coordsize="1375,2">
              <v:shape style="position:absolute;left:515;top:2322;width:1375;height:2" coordorigin="515,2322" coordsize="1375,0" path="m515,2322l1890,2322e" filled="f" stroked="t" strokeweight=".954611pt" strokecolor="#7C7C7C">
                <v:path arrowok="t"/>
              </v:shape>
            </v:group>
            <v:group style="position:absolute;left:1671;top:2322;width:1389;height:2" coordorigin="1671,2322" coordsize="1389,2">
              <v:shape style="position:absolute;left:1671;top:2322;width:1389;height:2" coordorigin="1671,2322" coordsize="1389,0" path="m1671,2322l3060,2322e" filled="f" stroked="t" strokeweight=".477306pt" strokecolor="#676767">
                <v:path arrowok="t"/>
              </v:shape>
            </v:group>
            <v:group style="position:absolute;left:2983;top:2324;width:7441;height:2" coordorigin="2983,2324" coordsize="7441,2">
              <v:shape style="position:absolute;left:2983;top:2324;width:7441;height:2" coordorigin="2983,2324" coordsize="7441,0" path="m2983,2324l10424,2324e" filled="f" stroked="t" strokeweight=".715958pt" strokecolor="#747474">
                <v:path arrowok="t"/>
              </v:shape>
            </v:group>
            <v:group style="position:absolute;left:7961;top:2327;width:1289;height:2" coordorigin="7961,2327" coordsize="1289,2">
              <v:shape style="position:absolute;left:7961;top:2327;width:1289;height:2" coordorigin="7961,2327" coordsize="1289,0" path="m7961,2327l9250,2327e" filled="f" stroked="t" strokeweight=".477306pt" strokecolor="#646464">
                <v:path arrowok="t"/>
              </v:shape>
            </v:group>
            <v:group style="position:absolute;left:10367;top:2327;width:1303;height:2" coordorigin="10367,2327" coordsize="1303,2">
              <v:shape style="position:absolute;left:10367;top:2327;width:1303;height:2" coordorigin="10367,2327" coordsize="1303,0" path="m10367,2327l11670,2327e" filled="f" stroked="t" strokeweight=".477306pt" strokecolor="#6B6B6B">
                <v:path arrowok="t"/>
              </v:shape>
            </v:group>
            <v:group style="position:absolute;left:515;top:2564;width:5055;height:2" coordorigin="515,2564" coordsize="5055,2">
              <v:shape style="position:absolute;left:515;top:2564;width:5055;height:2" coordorigin="515,2564" coordsize="5055,0" path="m515,2564l5570,2564e" filled="f" stroked="t" strokeweight=".715958pt" strokecolor="#676767">
                <v:path arrowok="t"/>
              </v:shape>
            </v:group>
            <v:group style="position:absolute;left:2983;top:2566;width:883;height:2" coordorigin="2983,2566" coordsize="883,2">
              <v:shape style="position:absolute;left:2983;top:2566;width:883;height:2" coordorigin="2983,2566" coordsize="883,0" path="m2983,2566l3866,2566e" filled="f" stroked="t" strokeweight=".477306pt" strokecolor="#484848">
                <v:path arrowok="t"/>
              </v:shape>
            </v:group>
            <v:group style="position:absolute;left:5513;top:2566;width:1303;height:2" coordorigin="5513,2566" coordsize="1303,2">
              <v:shape style="position:absolute;left:5513;top:2566;width:1303;height:2" coordorigin="5513,2566" coordsize="1303,0" path="m5513,2566l6816,2566e" filled="f" stroked="t" strokeweight=".477306pt" strokecolor="#5B5B5B">
                <v:path arrowok="t"/>
              </v:shape>
            </v:group>
            <v:group style="position:absolute;left:9193;top:2571;width:439;height:2" coordorigin="9193,2571" coordsize="439,2">
              <v:shape style="position:absolute;left:9193;top:2571;width:439;height:2" coordorigin="9193,2571" coordsize="439,0" path="m9193,2571l9632,2571e" filled="f" stroked="t" strokeweight=".477306pt" strokecolor="#575757">
                <v:path arrowok="t"/>
              </v:shape>
            </v:group>
            <v:group style="position:absolute;left:6759;top:2569;width:4916;height:2" coordorigin="6759,2569" coordsize="4916,2">
              <v:shape style="position:absolute;left:6759;top:2569;width:4916;height:2" coordorigin="6759,2569" coordsize="4916,0" path="m6759,2569l11675,2569e" filled="f" stroked="t" strokeweight=".715958pt" strokecolor="#707070">
                <v:path arrowok="t"/>
              </v:shape>
            </v:group>
            <v:group style="position:absolute;left:515;top:2810;width:11159;height:2" coordorigin="515,2810" coordsize="11159,2">
              <v:shape style="position:absolute;left:515;top:2810;width:11159;height:2" coordorigin="515,2810" coordsize="11159,0" path="m515,2810l11675,2810e" filled="f" stroked="t" strokeweight=".715958pt" strokecolor="#6B6B6B">
                <v:path arrowok="t"/>
              </v:shape>
            </v:group>
            <v:group style="position:absolute;left:6759;top:2810;width:850;height:2" coordorigin="6759,2810" coordsize="850,2">
              <v:shape style="position:absolute;left:6759;top:2810;width:850;height:2" coordorigin="6759,2810" coordsize="850,0" path="m6759,2810l7608,2810e" filled="f" stroked="t" strokeweight=".477306pt" strokecolor="#4B4B4B">
                <v:path arrowok="t"/>
              </v:shape>
            </v:group>
            <v:group style="position:absolute;left:9317;top:2810;width:921;height:2" coordorigin="9317,2810" coordsize="921,2">
              <v:shape style="position:absolute;left:9317;top:2810;width:921;height:2" coordorigin="9317,2810" coordsize="921,0" path="m9317,2810l10238,2810e" filled="f" stroked="t" strokeweight=".477306pt" strokecolor="#5B5B5B">
                <v:path arrowok="t"/>
              </v:shape>
            </v:group>
            <v:group style="position:absolute;left:515;top:3045;width:1212;height:2" coordorigin="515,3045" coordsize="1212,2">
              <v:shape style="position:absolute;left:515;top:3045;width:1212;height:2" coordorigin="515,3045" coordsize="1212,0" path="m515,3045l1728,3045e" filled="f" stroked="t" strokeweight=".477306pt" strokecolor="#4F4F4F">
                <v:path arrowok="t"/>
              </v:shape>
            </v:group>
            <v:group style="position:absolute;left:797;top:3052;width:9627;height:2" coordorigin="797,3052" coordsize="9627,2">
              <v:shape style="position:absolute;left:797;top:3052;width:9627;height:2" coordorigin="797,3052" coordsize="9627,0" path="m797,3052l10424,3052e" filled="f" stroked="t" strokeweight=".715958pt" strokecolor="#676767">
                <v:path arrowok="t"/>
              </v:shape>
            </v:group>
            <v:group style="position:absolute;left:8138;top:3055;width:936;height:2" coordorigin="8138,3055" coordsize="936,2">
              <v:shape style="position:absolute;left:8138;top:3055;width:936;height:2" coordorigin="8138,3055" coordsize="936,0" path="m8138,3055l9074,3055e" filled="f" stroked="t" strokeweight=".477306pt" strokecolor="#4F4F4F">
                <v:path arrowok="t"/>
              </v:shape>
            </v:group>
            <v:group style="position:absolute;left:9016;top:3055;width:234;height:2" coordorigin="9016,3055" coordsize="234,2">
              <v:shape style="position:absolute;left:9016;top:3055;width:234;height:2" coordorigin="9016,3055" coordsize="234,0" path="m9016,3055l9250,3055e" filled="f" stroked="t" strokeweight=".477306pt" strokecolor="#646464">
                <v:path arrowok="t"/>
              </v:shape>
            </v:group>
            <v:group style="position:absolute;left:10367;top:3055;width:1308;height:2" coordorigin="10367,3055" coordsize="1308,2">
              <v:shape style="position:absolute;left:10367;top:3055;width:1308;height:2" coordorigin="10367,3055" coordsize="1308,0" path="m10367,3055l11675,3055e" filled="f" stroked="t" strokeweight=".477306pt" strokecolor="#5B5B5B">
                <v:path arrowok="t"/>
              </v:shape>
            </v:group>
            <v:group style="position:absolute;left:511;top:3289;width:1217;height:2" coordorigin="511,3289" coordsize="1217,2">
              <v:shape style="position:absolute;left:511;top:3289;width:1217;height:2" coordorigin="511,3289" coordsize="1217,0" path="m511,3289l1728,3289e" filled="f" stroked="t" strokeweight=".715958pt" strokecolor="#707070">
                <v:path arrowok="t"/>
              </v:shape>
            </v:group>
            <v:group style="position:absolute;left:1671;top:3289;width:1370;height:2" coordorigin="1671,3289" coordsize="1370,2">
              <v:shape style="position:absolute;left:1671;top:3289;width:1370;height:2" coordorigin="1671,3289" coordsize="1370,0" path="m1671,3289l3040,3289e" filled="f" stroked="t" strokeweight=".477306pt" strokecolor="#606060">
                <v:path arrowok="t"/>
              </v:shape>
            </v:group>
            <v:group style="position:absolute;left:2959;top:3292;width:8711;height:2" coordorigin="2959,3292" coordsize="8711,2">
              <v:shape style="position:absolute;left:2959;top:3292;width:8711;height:2" coordorigin="2959,3292" coordsize="8711,0" path="m2959,3292l11670,3292e" filled="f" stroked="t" strokeweight=".715958pt" strokecolor="#6B6B6B">
                <v:path arrowok="t"/>
              </v:shape>
            </v:group>
            <v:group style="position:absolute;left:3594;top:3280;width:2;height:776" coordorigin="3594,3280" coordsize="2,776">
              <v:shape style="position:absolute;left:3594;top:3280;width:2;height:776" coordorigin="3594,3280" coordsize="0,776" path="m3594,4055l3594,3280e" filled="f" stroked="t" strokeweight=".954611pt" strokecolor="#606060">
                <v:path arrowok="t"/>
              </v:shape>
            </v:group>
            <v:group style="position:absolute;left:6792;top:3284;width:2;height:776" coordorigin="6792,3284" coordsize="2,776">
              <v:shape style="position:absolute;left:6792;top:3284;width:2;height:776" coordorigin="6792,3284" coordsize="0,776" path="m6792,4060l6792,3284e" filled="f" stroked="t" strokeweight=".954611pt" strokecolor="#646464">
                <v:path arrowok="t"/>
              </v:shape>
            </v:group>
            <v:group style="position:absolute;left:6783;top:3524;width:1317;height:2" coordorigin="6783,3524" coordsize="1317,2">
              <v:shape style="position:absolute;left:6783;top:3524;width:1317;height:2" coordorigin="6783,3524" coordsize="1317,0" path="m6783,3524l8100,3524e" filled="f" stroked="t" strokeweight=".954611pt" strokecolor="#545454">
                <v:path arrowok="t"/>
              </v:shape>
            </v:group>
            <v:group style="position:absolute;left:8167;top:3533;width:2229;height:2" coordorigin="8167,3533" coordsize="2229,2">
              <v:shape style="position:absolute;left:8167;top:3533;width:2229;height:2" coordorigin="8167,3533" coordsize="2229,0" path="m8167,3533l10396,3533e" filled="f" stroked="t" strokeweight=".238653pt" strokecolor="#000000">
                <v:path arrowok="t"/>
              </v:shape>
            </v:group>
            <v:group style="position:absolute;left:10396;top:3533;width:1265;height:2" coordorigin="10396,3533" coordsize="1265,2">
              <v:shape style="position:absolute;left:10396;top:3533;width:1265;height:2" coordorigin="10396,3533" coordsize="1265,0" path="m10396,3533l11661,3533e" filled="f" stroked="t" strokeweight=".238653pt" strokecolor="#6B6B6B">
                <v:path arrowok="t"/>
              </v:shape>
            </v:group>
            <v:group style="position:absolute;left:11665;top:3246;width:2;height:321" coordorigin="11665,3246" coordsize="2,321">
              <v:shape style="position:absolute;left:11665;top:3246;width:2;height:321" coordorigin="11665,3246" coordsize="0,321" path="m11665,3567l11665,3246e" filled="f" stroked="t" strokeweight=".477306pt" strokecolor="#606060">
                <v:path arrowok="t"/>
              </v:shape>
            </v:group>
            <v:group style="position:absolute;left:3585;top:3739;width:2033;height:2" coordorigin="3585,3739" coordsize="2033,2">
              <v:shape style="position:absolute;left:3585;top:3739;width:2033;height:2" coordorigin="3585,3739" coordsize="2033,0" path="m3585,3739l5618,3739e" filled="f" stroked="t" strokeweight=".477306pt" strokecolor="#676767">
                <v:path arrowok="t"/>
              </v:shape>
            </v:group>
            <v:group style="position:absolute;left:11665;top:3505;width:2;height:244" coordorigin="11665,3505" coordsize="2,244">
              <v:shape style="position:absolute;left:11665;top:3505;width:2;height:244" coordorigin="11665,3505" coordsize="0,244" path="m11665,3749l11665,3505e" filled="f" stroked="t" strokeweight=".477306pt" strokecolor="#4B4B4B">
                <v:path arrowok="t"/>
              </v:shape>
            </v:group>
            <v:group style="position:absolute;left:554;top:4050;width:549;height:2" coordorigin="554,4050" coordsize="549,2">
              <v:shape style="position:absolute;left:554;top:4050;width:549;height:2" coordorigin="554,4050" coordsize="549,0" path="m554,4050l1103,4050e" filled="f" stroked="t" strokeweight=".477306pt" strokecolor="#646464">
                <v:path arrowok="t"/>
              </v:shape>
            </v:group>
            <v:group style="position:absolute;left:511;top:4048;width:3107;height:2" coordorigin="511,4048" coordsize="3107,2">
              <v:shape style="position:absolute;left:511;top:4048;width:3107;height:2" coordorigin="511,4048" coordsize="3107,0" path="m511,4048l3618,4048e" filled="f" stroked="t" strokeweight=".715958pt" strokecolor="#777777">
                <v:path arrowok="t"/>
              </v:shape>
            </v:group>
            <v:group style="position:absolute;left:3546;top:4053;width:3064;height:2" coordorigin="3546,4053" coordsize="3064,2">
              <v:shape style="position:absolute;left:3546;top:4053;width:3064;height:2" coordorigin="3546,4053" coordsize="3064,0" path="m3546,4053l6611,4053e" filled="f" stroked="t" strokeweight=".954611pt" strokecolor="#575757">
                <v:path arrowok="t"/>
              </v:shape>
            </v:group>
            <v:group style="position:absolute;left:6553;top:4055;width:3685;height:2" coordorigin="6553,4055" coordsize="3685,2">
              <v:shape style="position:absolute;left:6553;top:4055;width:3685;height:2" coordorigin="6553,4055" coordsize="3685,0" path="m6553,4055l10238,4055e" filled="f" stroked="t" strokeweight=".715958pt" strokecolor="#707070">
                <v:path arrowok="t"/>
              </v:shape>
            </v:group>
            <v:group style="position:absolute;left:10181;top:4055;width:243;height:2" coordorigin="10181,4055" coordsize="243,2">
              <v:shape style="position:absolute;left:10181;top:4055;width:243;height:2" coordorigin="10181,4055" coordsize="243,0" path="m10181,4055l10424,4055e" filled="f" stroked="t" strokeweight=".477306pt" strokecolor="#606060">
                <v:path arrowok="t"/>
              </v:shape>
            </v:group>
            <v:group style="position:absolute;left:10367;top:4055;width:1313;height:2" coordorigin="10367,4055" coordsize="1313,2">
              <v:shape style="position:absolute;left:10367;top:4055;width:1313;height:2" coordorigin="10367,4055" coordsize="1313,0" path="m10367,4055l11680,4055e" filled="f" stroked="t" strokeweight=".715958pt" strokecolor="#6B6B6B">
                <v:path arrowok="t"/>
              </v:shape>
            </v:group>
            <v:group style="position:absolute;left:506;top:4328;width:3102;height:2" coordorigin="506,4328" coordsize="3102,2">
              <v:shape style="position:absolute;left:506;top:4328;width:3102;height:2" coordorigin="506,4328" coordsize="3102,0" path="m506,4328l3608,4328e" filled="f" stroked="t" strokeweight=".715958pt" strokecolor="#747474">
                <v:path arrowok="t"/>
              </v:shape>
            </v:group>
            <v:group style="position:absolute;left:3551;top:4328;width:315;height:2" coordorigin="3551,4328" coordsize="315,2">
              <v:shape style="position:absolute;left:3551;top:4328;width:315;height:2" coordorigin="3551,4328" coordsize="315,0" path="m3551,4328l3866,4328e" filled="f" stroked="t" strokeweight=".477306pt" strokecolor="#484848">
                <v:path arrowok="t"/>
              </v:shape>
            </v:group>
            <v:group style="position:absolute;left:3809;top:4333;width:5565;height:2" coordorigin="3809,4333" coordsize="5565,2">
              <v:shape style="position:absolute;left:3809;top:4333;width:5565;height:2" coordorigin="3809,4333" coordsize="5565,0" path="m3809,4333l9374,4333e" filled="f" stroked="t" strokeweight=".715958pt" strokecolor="#747474">
                <v:path arrowok="t"/>
              </v:shape>
            </v:group>
            <v:group style="position:absolute;left:9317;top:4333;width:921;height:2" coordorigin="9317,4333" coordsize="921,2">
              <v:shape style="position:absolute;left:9317;top:4333;width:921;height:2" coordorigin="9317,4333" coordsize="921,0" path="m9317,4333l10238,4333e" filled="f" stroked="t" strokeweight=".477306pt" strokecolor="#4B4B4B">
                <v:path arrowok="t"/>
              </v:shape>
            </v:group>
            <v:group style="position:absolute;left:10181;top:4333;width:243;height:2" coordorigin="10181,4333" coordsize="243,2">
              <v:shape style="position:absolute;left:10181;top:4333;width:243;height:2" coordorigin="10181,4333" coordsize="243,0" path="m10181,4333l10424,4333e" filled="f" stroked="t" strokeweight=".477306pt" strokecolor="#606060">
                <v:path arrowok="t"/>
              </v:shape>
            </v:group>
            <v:group style="position:absolute;left:10367;top:4333;width:1313;height:2" coordorigin="10367,4333" coordsize="1313,2">
              <v:shape style="position:absolute;left:10367;top:4333;width:1313;height:2" coordorigin="10367,4333" coordsize="1313,0" path="m10367,4333l11680,4333e" filled="f" stroked="t" strokeweight=".954611pt" strokecolor="#777777">
                <v:path arrowok="t"/>
              </v:shape>
            </v:group>
            <v:group style="position:absolute;left:2301;top:4570;width:4515;height:2" coordorigin="2301,4570" coordsize="4515,2">
              <v:shape style="position:absolute;left:2301;top:4570;width:4515;height:2" coordorigin="2301,4570" coordsize="4515,0" path="m2301,4570l6816,4570e" filled="f" stroked="t" strokeweight=".715958pt" strokecolor="#676767">
                <v:path arrowok="t"/>
              </v:shape>
            </v:group>
            <v:group style="position:absolute;left:6759;top:4572;width:850;height:2" coordorigin="6759,4572" coordsize="850,2">
              <v:shape style="position:absolute;left:6759;top:4572;width:850;height:2" coordorigin="6759,4572" coordsize="850,0" path="m6759,4572l7608,4572e" filled="f" stroked="t" strokeweight=".477306pt" strokecolor="#4F4F4F">
                <v:path arrowok="t"/>
              </v:shape>
            </v:group>
            <v:group style="position:absolute;left:7551;top:4575;width:2081;height:2" coordorigin="7551,4575" coordsize="2081,2">
              <v:shape style="position:absolute;left:7551;top:4575;width:2081;height:2" coordorigin="7551,4575" coordsize="2081,0" path="m7551,4575l9632,4575e" filled="f" stroked="t" strokeweight=".954611pt" strokecolor="#777777">
                <v:path arrowok="t"/>
              </v:shape>
            </v:group>
            <v:group style="position:absolute;left:9575;top:4572;width:663;height:2" coordorigin="9575,4572" coordsize="663,2">
              <v:shape style="position:absolute;left:9575;top:4572;width:663;height:2" coordorigin="9575,4572" coordsize="663,0" path="m9575,4572l10238,4572e" filled="f" stroked="t" strokeweight=".477306pt" strokecolor="#4F4F4F">
                <v:path arrowok="t"/>
              </v:shape>
            </v:group>
            <v:group style="position:absolute;left:10181;top:4570;width:1494;height:2" coordorigin="10181,4570" coordsize="1494,2">
              <v:shape style="position:absolute;left:10181;top:4570;width:1494;height:2" coordorigin="10181,4570" coordsize="1494,0" path="m10181,4570l11675,4570e" filled="f" stroked="t" strokeweight=".954611pt" strokecolor="#747474">
                <v:path arrowok="t"/>
              </v:shape>
            </v:group>
            <v:group style="position:absolute;left:4682;top:4567;width:2;height:776" coordorigin="4682,4567" coordsize="2,776">
              <v:shape style="position:absolute;left:4682;top:4567;width:2;height:776" coordorigin="4682,4567" coordsize="0,776" path="m4682,5343l4682,4567e" filled="f" stroked="t" strokeweight=".477306pt" strokecolor="#343434">
                <v:path arrowok="t"/>
              </v:shape>
            </v:group>
            <v:group style="position:absolute;left:4678;top:5053;width:1933;height:2" coordorigin="4678,5053" coordsize="1933,2">
              <v:shape style="position:absolute;left:4678;top:5053;width:1933;height:2" coordorigin="4678,5053" coordsize="1933,0" path="m4678,5053l6611,5053e" filled="f" stroked="t" strokeweight=".477306pt" strokecolor="#6B6B6B">
                <v:path arrowok="t"/>
              </v:shape>
            </v:group>
            <v:group style="position:absolute;left:7580;top:4558;width:2;height:263" coordorigin="7580,4558" coordsize="2,263">
              <v:shape style="position:absolute;left:7580;top:4558;width:2;height:263" coordorigin="7580,4558" coordsize="0,263" path="m7580,4821l7580,4558e" filled="f" stroked="t" strokeweight=".238653pt" strokecolor="#4F4F4F">
                <v:path arrowok="t"/>
              </v:shape>
            </v:group>
            <v:group style="position:absolute;left:6081;top:5053;width:2114;height:2" coordorigin="6081,5053" coordsize="2114,2">
              <v:shape style="position:absolute;left:6081;top:5053;width:2114;height:2" coordorigin="6081,5053" coordsize="2114,0" path="m6081,5053l8195,5053e" filled="f" stroked="t" strokeweight=".954611pt" strokecolor="#838383">
                <v:path arrowok="t"/>
              </v:shape>
            </v:group>
            <v:group style="position:absolute;left:7580;top:4821;width:2;height:230" coordorigin="7580,4821" coordsize="2,230">
              <v:shape style="position:absolute;left:7580;top:4821;width:2;height:230" coordorigin="7580,4821" coordsize="0,230" path="m7580,5051l7580,4821e" filled="f" stroked="t" strokeweight=".238653pt" strokecolor="#939393">
                <v:path arrowok="t"/>
              </v:shape>
            </v:group>
            <v:group style="position:absolute;left:8138;top:5056;width:936;height:2" coordorigin="8138,5056" coordsize="936,2">
              <v:shape style="position:absolute;left:8138;top:5056;width:936;height:2" coordorigin="8138,5056" coordsize="936,0" path="m8138,5056l9074,5056e" filled="f" stroked="t" strokeweight=".477306pt" strokecolor="#575757">
                <v:path arrowok="t"/>
              </v:shape>
            </v:group>
            <v:group style="position:absolute;left:9016;top:5056;width:1408;height:2" coordorigin="9016,5056" coordsize="1408,2">
              <v:shape style="position:absolute;left:9016;top:5056;width:1408;height:2" coordorigin="9016,5056" coordsize="1408,0" path="m9016,5056l10424,5056e" filled="f" stroked="t" strokeweight=".954611pt" strokecolor="#7C7C7C">
                <v:path arrowok="t"/>
              </v:shape>
            </v:group>
            <v:group style="position:absolute;left:10367;top:5056;width:1308;height:2" coordorigin="10367,5056" coordsize="1308,2">
              <v:shape style="position:absolute;left:10367;top:5056;width:1308;height:2" coordorigin="10367,5056" coordsize="1308,0" path="m10367,5056l11675,5056e" filled="f" stroked="t" strokeweight=".477306pt" strokecolor="#575757">
                <v:path arrowok="t"/>
              </v:shape>
            </v:group>
            <v:group style="position:absolute;left:11670;top:4792;width:2;height:766" coordorigin="11670,4792" coordsize="2,766">
              <v:shape style="position:absolute;left:11670;top:4792;width:2;height:766" coordorigin="11670,4792" coordsize="0,766" path="m11670,5559l11670,4792e" filled="f" stroked="t" strokeweight=".477306pt" strokecolor="#4F4F4F">
                <v:path arrowok="t"/>
              </v:shape>
            </v:group>
            <v:group style="position:absolute;left:8138;top:5295;width:635;height:2" coordorigin="8138,5295" coordsize="635,2">
              <v:shape style="position:absolute;left:8138;top:5295;width:635;height:2" coordorigin="8138,5295" coordsize="635,0" path="m8138,5295l8773,5295e" filled="f" stroked="t" strokeweight=".477306pt" strokecolor="#707070">
                <v:path arrowok="t"/>
              </v:shape>
            </v:group>
            <v:group style="position:absolute;left:4678;top:5293;width:5747;height:2" coordorigin="4678,5293" coordsize="5747,2">
              <v:shape style="position:absolute;left:4678;top:5293;width:5747;height:2" coordorigin="4678,5293" coordsize="5747,0" path="m4678,5293l10424,5293e" filled="f" stroked="t" strokeweight=".715958pt" strokecolor="#878787">
                <v:path arrowok="t"/>
              </v:shape>
            </v:group>
            <v:group style="position:absolute;left:10367;top:5295;width:1308;height:2" coordorigin="10367,5295" coordsize="1308,2">
              <v:shape style="position:absolute;left:10367;top:5295;width:1308;height:2" coordorigin="10367,5295" coordsize="1308,0" path="m10367,5295l11675,5295e" filled="f" stroked="t" strokeweight=".477306pt" strokecolor="#7C7C7C">
                <v:path arrowok="t"/>
              </v:shape>
            </v:group>
            <v:group style="position:absolute;left:4685;top:5286;width:2;height:1460" coordorigin="4685,5286" coordsize="2,1460">
              <v:shape style="position:absolute;left:4685;top:5286;width:2;height:1460" coordorigin="4685,5286" coordsize="0,1460" path="m4685,6746l4685,5286e" filled="f" stroked="t" strokeweight=".954611pt" strokecolor="#646464">
                <v:path arrowok="t"/>
              </v:shape>
            </v:group>
            <v:group style="position:absolute;left:4673;top:5537;width:7002;height:2" coordorigin="4673,5537" coordsize="7002,2">
              <v:shape style="position:absolute;left:4673;top:5537;width:7002;height:2" coordorigin="4673,5537" coordsize="7002,0" path="m4673,5537l11675,5537e" filled="f" stroked="t" strokeweight=".715958pt" strokecolor="#747474">
                <v:path arrowok="t"/>
              </v:shape>
            </v:group>
            <v:group style="position:absolute;left:6725;top:5539;width:883;height:2" coordorigin="6725,5539" coordsize="883,2">
              <v:shape style="position:absolute;left:6725;top:5539;width:883;height:2" coordorigin="6725,5539" coordsize="883,0" path="m6725,5539l7608,5539e" filled="f" stroked="t" strokeweight=".477306pt" strokecolor="#545454">
                <v:path arrowok="t"/>
              </v:shape>
            </v:group>
            <v:group style="position:absolute;left:9193;top:5539;width:439;height:2" coordorigin="9193,5539" coordsize="439,2">
              <v:shape style="position:absolute;left:9193;top:5539;width:439;height:2" coordorigin="9193,5539" coordsize="439,0" path="m9193,5539l9632,5539e" filled="f" stroked="t" strokeweight=".477306pt" strokecolor="#606060">
                <v:path arrowok="t"/>
              </v:shape>
            </v:group>
            <v:group style="position:absolute;left:2296;top:5776;width:4959;height:2" coordorigin="2296,5776" coordsize="4959,2">
              <v:shape style="position:absolute;left:2296;top:5776;width:4959;height:2" coordorigin="2296,5776" coordsize="4959,0" path="m2296,5776l7255,5776e" filled="f" stroked="t" strokeweight=".715958pt" strokecolor="#707070">
                <v:path arrowok="t"/>
              </v:shape>
            </v:group>
            <v:group style="position:absolute;left:7198;top:5779;width:410;height:2" coordorigin="7198,5779" coordsize="410,2">
              <v:shape style="position:absolute;left:7198;top:5779;width:410;height:2" coordorigin="7198,5779" coordsize="410,0" path="m7198,5779l7608,5779e" filled="f" stroked="t" strokeweight=".477306pt" strokecolor="#545454">
                <v:path arrowok="t"/>
              </v:shape>
            </v:group>
            <v:group style="position:absolute;left:7551;top:5779;width:4124;height:2" coordorigin="7551,5779" coordsize="4124,2">
              <v:shape style="position:absolute;left:7551;top:5779;width:4124;height:2" coordorigin="7551,5779" coordsize="4124,0" path="m7551,5779l11675,5779e" filled="f" stroked="t" strokeweight=".715958pt" strokecolor="#747474">
                <v:path arrowok="t"/>
              </v:shape>
            </v:group>
            <v:group style="position:absolute;left:9317;top:5779;width:921;height:2" coordorigin="9317,5779" coordsize="921,2">
              <v:shape style="position:absolute;left:9317;top:5779;width:921;height:2" coordorigin="9317,5779" coordsize="921,0" path="m9317,5779l10238,5779e" filled="f" stroked="t" strokeweight=".477306pt" strokecolor="#4F4F4F">
                <v:path arrowok="t"/>
              </v:shape>
            </v:group>
            <v:group style="position:absolute;left:10181;top:5779;width:243;height:2" coordorigin="10181,5779" coordsize="243,2">
              <v:shape style="position:absolute;left:10181;top:5779;width:243;height:2" coordorigin="10181,5779" coordsize="243,0" path="m10181,5779l10424,5779e" filled="f" stroked="t" strokeweight=".477306pt" strokecolor="#646464">
                <v:path arrowok="t"/>
              </v:shape>
            </v:group>
            <v:group style="position:absolute;left:11668;top:5487;width:2;height:321" coordorigin="11668,5487" coordsize="2,321">
              <v:shape style="position:absolute;left:11668;top:5487;width:2;height:321" coordorigin="11668,5487" coordsize="0,321" path="m11668,5807l11668,5487e" filled="f" stroked="t" strokeweight=".715958pt" strokecolor="#676767">
                <v:path arrowok="t"/>
              </v:shape>
            </v:group>
            <v:group style="position:absolute;left:616;top:6023;width:487;height:2" coordorigin="616,6023" coordsize="487,2">
              <v:shape style="position:absolute;left:616;top:6023;width:487;height:2" coordorigin="616,6023" coordsize="487,0" path="m616,6023l1103,6023e" filled="f" stroked="t" strokeweight=".477306pt" strokecolor="#4F4F4F">
                <v:path arrowok="t"/>
              </v:shape>
            </v:group>
            <v:group style="position:absolute;left:501;top:6021;width:7694;height:2" coordorigin="501,6021" coordsize="7694,2">
              <v:shape style="position:absolute;left:501;top:6021;width:7694;height:2" coordorigin="501,6021" coordsize="7694,0" path="m501,6021l8195,6021e" filled="f" stroked="t" strokeweight=".715958pt" strokecolor="#707070">
                <v:path arrowok="t"/>
              </v:shape>
            </v:group>
            <v:group style="position:absolute;left:8138;top:6023;width:936;height:2" coordorigin="8138,6023" coordsize="936,2">
              <v:shape style="position:absolute;left:8138;top:6023;width:936;height:2" coordorigin="8138,6023" coordsize="936,0" path="m8138,6023l9074,6023e" filled="f" stroked="t" strokeweight=".477306pt" strokecolor="#575757">
                <v:path arrowok="t"/>
              </v:shape>
            </v:group>
            <v:group style="position:absolute;left:9016;top:6023;width:1408;height:2" coordorigin="9016,6023" coordsize="1408,2">
              <v:shape style="position:absolute;left:9016;top:6023;width:1408;height:2" coordorigin="9016,6023" coordsize="1408,0" path="m9016,6023l10424,6023e" filled="f" stroked="t" strokeweight=".954611pt" strokecolor="#747474">
                <v:path arrowok="t"/>
              </v:shape>
            </v:group>
            <v:group style="position:absolute;left:10367;top:6023;width:1308;height:2" coordorigin="10367,6023" coordsize="1308,2">
              <v:shape style="position:absolute;left:10367;top:6023;width:1308;height:2" coordorigin="10367,6023" coordsize="1308,0" path="m10367,6023l11675,6023e" filled="f" stroked="t" strokeweight=".477306pt" strokecolor="#606060">
                <v:path arrowok="t"/>
              </v:shape>
            </v:group>
            <v:group style="position:absolute;left:7580;top:6023;width:2;height:249" coordorigin="7580,6023" coordsize="2,249">
              <v:shape style="position:absolute;left:7580;top:6023;width:2;height:249" coordorigin="7580,6023" coordsize="0,249" path="m7580,6272l7580,6023e" filled="f" stroked="t" strokeweight=".238653pt" strokecolor="#7C7C7C">
                <v:path arrowok="t"/>
              </v:shape>
            </v:group>
            <v:group style="position:absolute;left:7580;top:6272;width:2;height:115" coordorigin="7580,6272" coordsize="2,115">
              <v:shape style="position:absolute;left:7580;top:6272;width:2;height:115" coordorigin="7580,6272" coordsize="0,115" path="m7580,6387l7580,6272e" filled="f" stroked="t" strokeweight=".238653pt" strokecolor="#000000">
                <v:path arrowok="t"/>
              </v:shape>
            </v:group>
            <v:group style="position:absolute;left:4639;top:6497;width:253;height:2" coordorigin="4639,6497" coordsize="253,2">
              <v:shape style="position:absolute;left:4639;top:6497;width:253;height:2" coordorigin="4639,6497" coordsize="253,0" path="m4639,6497l4892,6497e" filled="f" stroked="t" strokeweight=".477306pt" strokecolor="#4B4B4B">
                <v:path arrowok="t"/>
              </v:shape>
            </v:group>
            <v:group style="position:absolute;left:2296;top:6495;width:1336;height:2" coordorigin="2296,6495" coordsize="1336,2">
              <v:shape style="position:absolute;left:2296;top:6495;width:1336;height:2" coordorigin="2296,6495" coordsize="1336,0" path="m2296,6495l3632,6495e" filled="f" stroked="t" strokeweight=".954611pt" strokecolor="#777777">
                <v:path arrowok="t"/>
              </v:shape>
            </v:group>
            <v:group style="position:absolute;left:3551;top:6492;width:315;height:2" coordorigin="3551,6492" coordsize="315,2">
              <v:shape style="position:absolute;left:3551;top:6492;width:315;height:2" coordorigin="3551,6492" coordsize="315,0" path="m3551,6492l3866,6492e" filled="f" stroked="t" strokeweight=".477306pt" strokecolor="#646464">
                <v:path arrowok="t"/>
              </v:shape>
            </v:group>
            <v:group style="position:absolute;left:3809;top:6495;width:3847;height:2" coordorigin="3809,6495" coordsize="3847,2">
              <v:shape style="position:absolute;left:3809;top:6495;width:3847;height:2" coordorigin="3809,6495" coordsize="3847,0" path="m3809,6495l7656,6495e" filled="f" stroked="t" strokeweight=".715958pt" strokecolor="#676767">
                <v:path arrowok="t"/>
              </v:shape>
            </v:group>
            <v:group style="position:absolute;left:5508;top:6497;width:726;height:2" coordorigin="5508,6497" coordsize="726,2">
              <v:shape style="position:absolute;left:5508;top:6497;width:726;height:2" coordorigin="5508,6497" coordsize="726,0" path="m5508,6497l6234,6497e" filled="f" stroked="t" strokeweight=".954611pt" strokecolor="#7C7C7C">
                <v:path arrowok="t"/>
              </v:shape>
            </v:group>
            <v:group style="position:absolute;left:6759;top:6497;width:897;height:2" coordorigin="6759,6497" coordsize="897,2">
              <v:shape style="position:absolute;left:6759;top:6497;width:897;height:2" coordorigin="6759,6497" coordsize="897,0" path="m6759,6497l7656,6497e" filled="f" stroked="t" strokeweight=".477306pt" strokecolor="#575757">
                <v:path arrowok="t"/>
              </v:shape>
            </v:group>
            <v:group style="position:absolute;left:7580;top:6387;width:2;height:350" coordorigin="7580,6387" coordsize="2,350">
              <v:shape style="position:absolute;left:7580;top:6387;width:2;height:350" coordorigin="7580,6387" coordsize="0,350" path="m7580,6736l7580,6387e" filled="f" stroked="t" strokeweight=".238653pt" strokecolor="#575757">
                <v:path arrowok="t"/>
              </v:shape>
            </v:group>
            <v:group style="position:absolute;left:7551;top:6497;width:1823;height:2" coordorigin="7551,6497" coordsize="1823,2">
              <v:shape style="position:absolute;left:7551;top:6497;width:1823;height:2" coordorigin="7551,6497" coordsize="1823,0" path="m7551,6497l9374,6497e" filled="f" stroked="t" strokeweight=".954611pt" strokecolor="#808080">
                <v:path arrowok="t"/>
              </v:shape>
            </v:group>
            <v:group style="position:absolute;left:9317;top:6497;width:921;height:2" coordorigin="9317,6497" coordsize="921,2">
              <v:shape style="position:absolute;left:9317;top:6497;width:921;height:2" coordorigin="9317,6497" coordsize="921,0" path="m9317,6497l10238,6497e" filled="f" stroked="t" strokeweight=".477306pt" strokecolor="#4F4F4F">
                <v:path arrowok="t"/>
              </v:shape>
            </v:group>
            <v:group style="position:absolute;left:10119;top:6495;width:1556;height:2" coordorigin="10119,6495" coordsize="1556,2">
              <v:shape style="position:absolute;left:10119;top:6495;width:1556;height:2" coordorigin="10119,6495" coordsize="1556,0" path="m10119,6495l11675,6495e" filled="f" stroked="t" strokeweight=".954611pt" strokecolor="#777777">
                <v:path arrowok="t"/>
              </v:shape>
            </v:group>
            <v:group style="position:absolute;left:2291;top:6739;width:2616;height:2" coordorigin="2291,6739" coordsize="2616,2">
              <v:shape style="position:absolute;left:2291;top:6739;width:2616;height:2" coordorigin="2291,6739" coordsize="2616,0" path="m2291,6739l4907,6739e" filled="f" stroked="t" strokeweight=".715958pt" strokecolor="#777777">
                <v:path arrowok="t"/>
              </v:shape>
            </v:group>
            <v:group style="position:absolute;left:4835;top:6739;width:1083;height:2" coordorigin="4835,6739" coordsize="1083,2">
              <v:shape style="position:absolute;left:4835;top:6739;width:1083;height:2" coordorigin="4835,6739" coordsize="1083,0" path="m4835,6739l5919,6739e" filled="f" stroked="t" strokeweight=".477306pt" strokecolor="#5B5B5B">
                <v:path arrowok="t"/>
              </v:shape>
            </v:group>
            <v:group style="position:absolute;left:5861;top:6739;width:1752;height:2" coordorigin="5861,6739" coordsize="1752,2">
              <v:shape style="position:absolute;left:5861;top:6739;width:1752;height:2" coordorigin="5861,6739" coordsize="1752,0" path="m5861,6739l7613,6739e" filled="f" stroked="t" strokeweight=".954611pt" strokecolor="#7C7C7C">
                <v:path arrowok="t"/>
              </v:shape>
            </v:group>
            <v:group style="position:absolute;left:7551;top:6739;width:644;height:2" coordorigin="7551,6739" coordsize="644,2">
              <v:shape style="position:absolute;left:7551;top:6739;width:644;height:2" coordorigin="7551,6739" coordsize="644,0" path="m7551,6739l8195,6739e" filled="f" stroked="t" strokeweight=".477306pt" strokecolor="#676767">
                <v:path arrowok="t"/>
              </v:shape>
            </v:group>
            <v:group style="position:absolute;left:8138;top:6741;width:635;height:2" coordorigin="8138,6741" coordsize="635,2">
              <v:shape style="position:absolute;left:8138;top:6741;width:635;height:2" coordorigin="8138,6741" coordsize="635,0" path="m8138,6741l8773,6741e" filled="f" stroked="t" strokeweight=".477306pt" strokecolor="#545454">
                <v:path arrowok="t"/>
              </v:shape>
            </v:group>
            <v:group style="position:absolute;left:8716;top:6741;width:358;height:2" coordorigin="8716,6741" coordsize="358,2">
              <v:shape style="position:absolute;left:8716;top:6741;width:358;height:2" coordorigin="8716,6741" coordsize="358,0" path="m8716,6741l9074,6741e" filled="f" stroked="t" strokeweight=".477306pt" strokecolor="#676767">
                <v:path arrowok="t"/>
              </v:shape>
            </v:group>
            <v:group style="position:absolute;left:8973;top:6739;width:2706;height:2" coordorigin="8973,6739" coordsize="2706,2">
              <v:shape style="position:absolute;left:8973;top:6739;width:2706;height:2" coordorigin="8973,6739" coordsize="2706,0" path="m8973,6739l11680,6739e" filled="f" stroked="t" strokeweight=".715958pt" strokecolor="#7C7C7C">
                <v:path arrowok="t"/>
              </v:shape>
            </v:group>
            <v:group style="position:absolute;left:2305;top:5013;width:2;height:330" coordorigin="2305,5013" coordsize="2,330">
              <v:shape style="position:absolute;left:2305;top:5013;width:2;height:330" coordorigin="2305,5013" coordsize="0,330" path="m2305,5343l2305,5013e" filled="f" stroked="t" strokeweight=".477306pt" strokecolor="#3B3B3B">
                <v:path arrowok="t"/>
              </v:shape>
            </v:group>
            <v:group style="position:absolute;left:2303;top:4041;width:2;height:12113" coordorigin="2303,4041" coordsize="2,12113">
              <v:shape style="position:absolute;left:2303;top:4041;width:2;height:12113" coordorigin="2303,4041" coordsize="0,12113" path="m2303,16154l2303,4041e" filled="f" stroked="t" strokeweight=".715958pt" strokecolor="#575757">
                <v:path arrowok="t"/>
              </v:shape>
            </v:group>
            <v:group style="position:absolute;left:515;top:6978;width:1212;height:2" coordorigin="515,6978" coordsize="1212,2">
              <v:shape style="position:absolute;left:515;top:6978;width:1212;height:2" coordorigin="515,6978" coordsize="1212,0" path="m515,6978l1728,6978e" filled="f" stroked="t" strokeweight=".477306pt" strokecolor="#606060">
                <v:path arrowok="t"/>
              </v:shape>
            </v:group>
            <v:group style="position:absolute;left:5675;top:6980;width:936;height:2" coordorigin="5675,6980" coordsize="936,2">
              <v:shape style="position:absolute;left:5675;top:6980;width:936;height:2" coordorigin="5675,6980" coordsize="936,0" path="m5675,6980l6611,6980e" filled="f" stroked="t" strokeweight=".477306pt" strokecolor="#606060">
                <v:path arrowok="t"/>
              </v:shape>
            </v:group>
            <v:group style="position:absolute;left:1599;top:6978;width:8825;height:2" coordorigin="1599,6978" coordsize="8825,2">
              <v:shape style="position:absolute;left:1599;top:6978;width:8825;height:2" coordorigin="1599,6978" coordsize="8825,0" path="m1599,6978l10424,6978e" filled="f" stroked="t" strokeweight=".715958pt" strokecolor="#747474">
                <v:path arrowok="t"/>
              </v:shape>
            </v:group>
            <v:group style="position:absolute;left:8138;top:6980;width:936;height:2" coordorigin="8138,6980" coordsize="936,2">
              <v:shape style="position:absolute;left:8138;top:6980;width:936;height:2" coordorigin="8138,6980" coordsize="936,0" path="m8138,6980l9074,6980e" filled="f" stroked="t" strokeweight=".477306pt" strokecolor="#4F4F4F">
                <v:path arrowok="t"/>
              </v:shape>
            </v:group>
            <v:group style="position:absolute;left:9016;top:6980;width:234;height:2" coordorigin="9016,6980" coordsize="234,2">
              <v:shape style="position:absolute;left:9016;top:6980;width:234;height:2" coordorigin="9016,6980" coordsize="234,0" path="m9016,6980l9250,6980e" filled="f" stroked="t" strokeweight=".477306pt" strokecolor="#646464">
                <v:path arrowok="t"/>
              </v:shape>
            </v:group>
            <v:group style="position:absolute;left:10367;top:6980;width:1308;height:2" coordorigin="10367,6980" coordsize="1308,2">
              <v:shape style="position:absolute;left:10367;top:6980;width:1308;height:2" coordorigin="10367,6980" coordsize="1308,0" path="m10367,6980l11675,6980e" filled="f" stroked="t" strokeweight=".477306pt" strokecolor="#545454">
                <v:path arrowok="t"/>
              </v:shape>
            </v:group>
            <v:group style="position:absolute;left:506;top:7454;width:1890;height:2" coordorigin="506,7454" coordsize="1890,2">
              <v:shape style="position:absolute;left:506;top:7454;width:1890;height:2" coordorigin="506,7454" coordsize="1890,0" path="m506,7454l2396,7454e" filled="f" stroked="t" strokeweight=".954611pt" strokecolor="#747474">
                <v:path arrowok="t"/>
              </v:shape>
            </v:group>
            <v:group style="position:absolute;left:2267;top:7454;width:773;height:2" coordorigin="2267,7454" coordsize="773,2">
              <v:shape style="position:absolute;left:2267;top:7454;width:773;height:2" coordorigin="2267,7454" coordsize="773,0" path="m2267,7454l3040,7454e" filled="f" stroked="t" strokeweight=".477306pt" strokecolor="#5B5B5B">
                <v:path arrowok="t"/>
              </v:shape>
            </v:group>
            <v:group style="position:absolute;left:2983;top:7457;width:8692;height:2" coordorigin="2983,7457" coordsize="8692,2">
              <v:shape style="position:absolute;left:2983;top:7457;width:8692;height:2" coordorigin="2983,7457" coordsize="8692,0" path="m2983,7457l11675,7457e" filled="f" stroked="t" strokeweight=".715958pt" strokecolor="#707070">
                <v:path arrowok="t"/>
              </v:shape>
            </v:group>
            <v:group style="position:absolute;left:4644;top:7454;width:248;height:2" coordorigin="4644,7454" coordsize="248,2">
              <v:shape style="position:absolute;left:4644;top:7454;width:248;height:2" coordorigin="4644,7454" coordsize="248,0" path="m4644,7454l4892,7454e" filled="f" stroked="t" strokeweight=".477306pt" strokecolor="#3F3F3F">
                <v:path arrowok="t"/>
              </v:shape>
            </v:group>
            <v:group style="position:absolute;left:4835;top:7454;width:735;height:2" coordorigin="4835,7454" coordsize="735,2">
              <v:shape style="position:absolute;left:4835;top:7454;width:735;height:2" coordorigin="4835,7454" coordsize="735,0" path="m4835,7454l5570,7454e" filled="f" stroked="t" strokeweight=".477306pt" strokecolor="#5B5B5B">
                <v:path arrowok="t"/>
              </v:shape>
            </v:group>
            <v:group style="position:absolute;left:7198;top:7454;width:410;height:2" coordorigin="7198,7454" coordsize="410,2">
              <v:shape style="position:absolute;left:7198;top:7454;width:410;height:2" coordorigin="7198,7454" coordsize="410,0" path="m7198,7454l7608,7454e" filled="f" stroked="t" strokeweight=".477306pt" strokecolor="#4B4B4B">
                <v:path arrowok="t"/>
              </v:shape>
            </v:group>
            <v:group style="position:absolute;left:10181;top:7454;width:243;height:2" coordorigin="10181,7454" coordsize="243,2">
              <v:shape style="position:absolute;left:10181;top:7454;width:243;height:2" coordorigin="10181,7454" coordsize="243,0" path="m10181,7454l10424,7454e" filled="f" stroked="t" strokeweight=".477306pt" strokecolor="#707070">
                <v:path arrowok="t"/>
              </v:shape>
            </v:group>
            <v:group style="position:absolute;left:4682;top:7450;width:2;height:263" coordorigin="4682,7450" coordsize="2,263">
              <v:shape style="position:absolute;left:4682;top:7450;width:2;height:263" coordorigin="4682,7450" coordsize="0,263" path="m4682,7713l4682,7450e" filled="f" stroked="t" strokeweight=".477306pt" strokecolor="#343434">
                <v:path arrowok="t"/>
              </v:shape>
            </v:group>
            <v:group style="position:absolute;left:4678;top:7696;width:5136;height:2" coordorigin="4678,7696" coordsize="5136,2">
              <v:shape style="position:absolute;left:4678;top:7696;width:5136;height:2" coordorigin="4678,7696" coordsize="5136,0" path="m4678,7696l9813,7696e" filled="f" stroked="t" strokeweight=".715958pt" strokecolor="#707070">
                <v:path arrowok="t"/>
              </v:shape>
            </v:group>
            <v:group style="position:absolute;left:9575;top:7694;width:850;height:2" coordorigin="9575,7694" coordsize="850,2">
              <v:shape style="position:absolute;left:9575;top:7694;width:850;height:2" coordorigin="9575,7694" coordsize="850,0" path="m9575,7694l10424,7694e" filled="f" stroked="t" strokeweight=".477306pt" strokecolor="#5B5B5B">
                <v:path arrowok="t"/>
              </v:shape>
            </v:group>
            <v:group style="position:absolute;left:10367;top:7694;width:1308;height:2" coordorigin="10367,7694" coordsize="1308,2">
              <v:shape style="position:absolute;left:10367;top:7694;width:1308;height:2" coordorigin="10367,7694" coordsize="1308,0" path="m10367,7694l11675,7694e" filled="f" stroked="t" strokeweight=".954611pt" strokecolor="#7C7C7C">
                <v:path arrowok="t"/>
              </v:shape>
            </v:group>
            <v:group style="position:absolute;left:4678;top:7938;width:2931;height:2" coordorigin="4678,7938" coordsize="2931,2">
              <v:shape style="position:absolute;left:4678;top:7938;width:2931;height:2" coordorigin="4678,7938" coordsize="2931,0" path="m4678,7938l7608,7938e" filled="f" stroked="t" strokeweight=".715958pt" strokecolor="#6B6B6B">
                <v:path arrowok="t"/>
              </v:shape>
            </v:group>
            <v:group style="position:absolute;left:7551;top:7938;width:644;height:2" coordorigin="7551,7938" coordsize="644,2">
              <v:shape style="position:absolute;left:7551;top:7938;width:644;height:2" coordorigin="7551,7938" coordsize="644,0" path="m7551,7938l8195,7938e" filled="f" stroked="t" strokeweight=".954611pt" strokecolor="#808080">
                <v:path arrowok="t"/>
              </v:shape>
            </v:group>
            <v:group style="position:absolute;left:8138;top:7938;width:1112;height:2" coordorigin="8138,7938" coordsize="1112,2">
              <v:shape style="position:absolute;left:8138;top:7938;width:1112;height:2" coordorigin="8138,7938" coordsize="1112,0" path="m8138,7938l9250,7938e" filled="f" stroked="t" strokeweight=".477306pt" strokecolor="#606060">
                <v:path arrowok="t"/>
              </v:shape>
            </v:group>
            <v:group style="position:absolute;left:9145;top:7936;width:2530;height:2" coordorigin="9145,7936" coordsize="2530,2">
              <v:shape style="position:absolute;left:9145;top:7936;width:2530;height:2" coordorigin="9145,7936" coordsize="2530,0" path="m9145,7936l11675,7936e" filled="f" stroked="t" strokeweight=".715958pt" strokecolor="#707070">
                <v:path arrowok="t"/>
              </v:shape>
            </v:group>
            <v:group style="position:absolute;left:11668;top:7651;width:2;height:551" coordorigin="11668,7651" coordsize="2,551">
              <v:shape style="position:absolute;left:11668;top:7651;width:2;height:551" coordorigin="11668,7651" coordsize="0,551" path="m11668,8201l11668,7651e" filled="f" stroked="t" strokeweight=".477306pt" strokecolor="#646464">
                <v:path arrowok="t"/>
              </v:shape>
            </v:group>
            <v:group style="position:absolute;left:511;top:8177;width:2544;height:2" coordorigin="511,8177" coordsize="2544,2">
              <v:shape style="position:absolute;left:511;top:8177;width:2544;height:2" coordorigin="511,8177" coordsize="2544,0" path="m511,8177l3055,8177e" filled="f" stroked="t" strokeweight=".715958pt" strokecolor="#6B6B6B">
                <v:path arrowok="t"/>
              </v:shape>
            </v:group>
            <v:group style="position:absolute;left:630;top:8177;width:1098;height:2" coordorigin="630,8177" coordsize="1098,2">
              <v:shape style="position:absolute;left:630;top:8177;width:1098;height:2" coordorigin="630,8177" coordsize="1098,0" path="m630,8177l1728,8177e" filled="f" stroked="t" strokeweight=".477306pt" strokecolor="#4F4F4F">
                <v:path arrowok="t"/>
              </v:shape>
            </v:group>
            <v:group style="position:absolute;left:2983;top:8177;width:625;height:2" coordorigin="2983,8177" coordsize="625,2">
              <v:shape style="position:absolute;left:2983;top:8177;width:625;height:2" coordorigin="2983,8177" coordsize="625,0" path="m2983,8177l3608,8177e" filled="f" stroked="t" strokeweight=".477306pt" strokecolor="#575757">
                <v:path arrowok="t"/>
              </v:shape>
            </v:group>
            <v:group style="position:absolute;left:3551;top:8177;width:315;height:2" coordorigin="3551,8177" coordsize="315,2">
              <v:shape style="position:absolute;left:3551;top:8177;width:315;height:2" coordorigin="3551,8177" coordsize="315,0" path="m3551,8177l3866,8177e" filled="f" stroked="t" strokeweight=".477306pt" strokecolor="#3B3B3B">
                <v:path arrowok="t"/>
              </v:shape>
            </v:group>
            <v:group style="position:absolute;left:3809;top:8177;width:1761;height:2" coordorigin="3809,8177" coordsize="1761,2">
              <v:shape style="position:absolute;left:3809;top:8177;width:1761;height:2" coordorigin="3809,8177" coordsize="1761,0" path="m3809,8177l5570,8177e" filled="f" stroked="t" strokeweight=".715958pt" strokecolor="#707070">
                <v:path arrowok="t"/>
              </v:shape>
            </v:group>
            <v:group style="position:absolute;left:4685;top:7656;width:2;height:531" coordorigin="4685,7656" coordsize="2,531">
              <v:shape style="position:absolute;left:4685;top:7656;width:2;height:531" coordorigin="4685,7656" coordsize="0,531" path="m4685,8187l4685,7656e" filled="f" stroked="t" strokeweight=".954611pt" strokecolor="#646464">
                <v:path arrowok="t"/>
              </v:shape>
            </v:group>
            <v:group style="position:absolute;left:5513;top:8177;width:1303;height:2" coordorigin="5513,8177" coordsize="1303,2">
              <v:shape style="position:absolute;left:5513;top:8177;width:1303;height:2" coordorigin="5513,8177" coordsize="1303,0" path="m5513,8177l6816,8177e" filled="f" stroked="t" strokeweight=".477306pt" strokecolor="#545454">
                <v:path arrowok="t"/>
              </v:shape>
            </v:group>
            <v:group style="position:absolute;left:6744;top:8180;width:1465;height:2" coordorigin="6744,8180" coordsize="1465,2">
              <v:shape style="position:absolute;left:6744;top:8180;width:1465;height:2" coordorigin="6744,8180" coordsize="1465,0" path="m6744,8180l8210,8180e" filled="f" stroked="t" strokeweight=".954611pt" strokecolor="#838383">
                <v:path arrowok="t"/>
              </v:shape>
            </v:group>
            <v:group style="position:absolute;left:8138;top:8177;width:1112;height:2" coordorigin="8138,8177" coordsize="1112,2">
              <v:shape style="position:absolute;left:8138;top:8177;width:1112;height:2" coordorigin="8138,8177" coordsize="1112,0" path="m8138,8177l9250,8177e" filled="f" stroked="t" strokeweight=".477306pt" strokecolor="#5B5B5B">
                <v:path arrowok="t"/>
              </v:shape>
            </v:group>
            <v:group style="position:absolute;left:9174;top:8175;width:2501;height:2" coordorigin="9174,8175" coordsize="2501,2">
              <v:shape style="position:absolute;left:9174;top:8175;width:2501;height:2" coordorigin="9174,8175" coordsize="2501,0" path="m9174,8175l11675,8175e" filled="f" stroked="t" strokeweight=".715958pt" strokecolor="#747474">
                <v:path arrowok="t"/>
              </v:shape>
            </v:group>
            <v:group style="position:absolute;left:2267;top:8987;width:773;height:2" coordorigin="2267,8987" coordsize="773,2">
              <v:shape style="position:absolute;left:2267;top:8987;width:773;height:2" coordorigin="2267,8987" coordsize="773,0" path="m2267,8987l3040,8987e" filled="f" stroked="t" strokeweight=".477306pt" strokecolor="#5B5B5B">
                <v:path arrowok="t"/>
              </v:shape>
            </v:group>
            <v:group style="position:absolute;left:506;top:8984;width:11174;height:2" coordorigin="506,8984" coordsize="11174,2">
              <v:shape style="position:absolute;left:506;top:8984;width:11174;height:2" coordorigin="506,8984" coordsize="11174,0" path="m506,8984l11680,8984e" filled="f" stroked="t" strokeweight=".715958pt" strokecolor="#707070">
                <v:path arrowok="t"/>
              </v:shape>
            </v:group>
            <v:group style="position:absolute;left:506;top:9923;width:597;height:2" coordorigin="506,9923" coordsize="597,2">
              <v:shape style="position:absolute;left:506;top:9923;width:597;height:2" coordorigin="506,9923" coordsize="597,0" path="m506,9923l1103,9923e" filled="f" stroked="t" strokeweight=".715958pt" strokecolor="#777777">
                <v:path arrowok="t"/>
              </v:shape>
            </v:group>
            <v:group style="position:absolute;left:1045;top:9920;width:683;height:2" coordorigin="1045,9920" coordsize="683,2">
              <v:shape style="position:absolute;left:1045;top:9920;width:683;height:2" coordorigin="1045,9920" coordsize="683,0" path="m1045,9920l1728,9920e" filled="f" stroked="t" strokeweight=".477306pt" strokecolor="#484848">
                <v:path arrowok="t"/>
              </v:shape>
            </v:group>
            <v:group style="position:absolute;left:1671;top:9920;width:3900;height:2" coordorigin="1671,9920" coordsize="3900,2">
              <v:shape style="position:absolute;left:1671;top:9920;width:3900;height:2" coordorigin="1671,9920" coordsize="3900,0" path="m1671,9920l5570,9920e" filled="f" stroked="t" strokeweight=".715958pt" strokecolor="#747474">
                <v:path arrowok="t"/>
              </v:shape>
            </v:group>
            <v:group style="position:absolute;left:5513;top:9920;width:406;height:2" coordorigin="5513,9920" coordsize="406,2">
              <v:shape style="position:absolute;left:5513;top:9920;width:406;height:2" coordorigin="5513,9920" coordsize="406,0" path="m5513,9920l5919,9920e" filled="f" stroked="t" strokeweight=".477306pt" strokecolor="#5B5B5B">
                <v:path arrowok="t"/>
              </v:shape>
            </v:group>
            <v:group style="position:absolute;left:5861;top:9918;width:5814;height:2" coordorigin="5861,9918" coordsize="5814,2">
              <v:shape style="position:absolute;left:5861;top:9918;width:5814;height:2" coordorigin="5861,9918" coordsize="5814,0" path="m5861,9918l11675,9918e" filled="f" stroked="t" strokeweight=".715958pt" strokecolor="#747474">
                <v:path arrowok="t"/>
              </v:shape>
            </v:group>
            <v:group style="position:absolute;left:9575;top:9915;width:850;height:2" coordorigin="9575,9915" coordsize="850,2">
              <v:shape style="position:absolute;left:9575;top:9915;width:850;height:2" coordorigin="9575,9915" coordsize="850,0" path="m9575,9915l10424,9915e" filled="f" stroked="t" strokeweight=".477306pt" strokecolor="#545454">
                <v:path arrowok="t"/>
              </v:shape>
            </v:group>
            <v:group style="position:absolute;left:511;top:10160;width:1217;height:2" coordorigin="511,10160" coordsize="1217,2">
              <v:shape style="position:absolute;left:511;top:10160;width:1217;height:2" coordorigin="511,10160" coordsize="1217,0" path="m511,10160l1728,10160e" filled="f" stroked="t" strokeweight=".477306pt" strokecolor="#575757">
                <v:path arrowok="t"/>
              </v:shape>
            </v:group>
            <v:group style="position:absolute;left:1671;top:10160;width:1938;height:2" coordorigin="1671,10160" coordsize="1938,2">
              <v:shape style="position:absolute;left:1671;top:10160;width:1938;height:2" coordorigin="1671,10160" coordsize="1938,0" path="m1671,10160l3608,10160e" filled="f" stroked="t" strokeweight=".715958pt" strokecolor="#707070">
                <v:path arrowok="t"/>
              </v:shape>
            </v:group>
            <v:group style="position:absolute;left:3551;top:10160;width:315;height:2" coordorigin="3551,10160" coordsize="315,2">
              <v:shape style="position:absolute;left:3551;top:10160;width:315;height:2" coordorigin="3551,10160" coordsize="315,0" path="m3551,10160l3866,10160e" filled="f" stroked="t" strokeweight=".477306pt" strokecolor="#4B4B4B">
                <v:path arrowok="t"/>
              </v:shape>
            </v:group>
            <v:group style="position:absolute;left:3809;top:10160;width:1761;height:2" coordorigin="3809,10160" coordsize="1761,2">
              <v:shape style="position:absolute;left:3809;top:10160;width:1761;height:2" coordorigin="3809,10160" coordsize="1761,0" path="m3809,10160l5570,10160e" filled="f" stroked="t" strokeweight=".715958pt" strokecolor="#777777">
                <v:path arrowok="t"/>
              </v:shape>
            </v:group>
            <v:group style="position:absolute;left:5513;top:10160;width:1098;height:2" coordorigin="5513,10160" coordsize="1098,2">
              <v:shape style="position:absolute;left:5513;top:10160;width:1098;height:2" coordorigin="5513,10160" coordsize="1098,0" path="m5513,10160l6611,10160e" filled="f" stroked="t" strokeweight=".477306pt" strokecolor="#575757">
                <v:path arrowok="t"/>
              </v:shape>
            </v:group>
            <v:group style="position:absolute;left:6553;top:10157;width:1642;height:2" coordorigin="6553,10157" coordsize="1642,2">
              <v:shape style="position:absolute;left:6553;top:10157;width:1642;height:2" coordorigin="6553,10157" coordsize="1642,0" path="m6553,10157l8195,10157e" filled="f" stroked="t" strokeweight=".954611pt" strokecolor="#808080">
                <v:path arrowok="t"/>
              </v:shape>
            </v:group>
            <v:group style="position:absolute;left:8138;top:10160;width:635;height:2" coordorigin="8138,10160" coordsize="635,2">
              <v:shape style="position:absolute;left:8138;top:10160;width:635;height:2" coordorigin="8138,10160" coordsize="635,0" path="m8138,10160l8773,10160e" filled="f" stroked="t" strokeweight=".477306pt" strokecolor="#646464">
                <v:path arrowok="t"/>
              </v:shape>
            </v:group>
            <v:group style="position:absolute;left:8716;top:10157;width:1021;height:2" coordorigin="8716,10157" coordsize="1021,2">
              <v:shape style="position:absolute;left:8716;top:10157;width:1021;height:2" coordorigin="8716,10157" coordsize="1021,0" path="m8716,10157l9737,10157e" filled="f" stroked="t" strokeweight=".954611pt" strokecolor="#838383">
                <v:path arrowok="t"/>
              </v:shape>
            </v:group>
            <v:group style="position:absolute;left:9575;top:10160;width:663;height:2" coordorigin="9575,10160" coordsize="663,2">
              <v:shape style="position:absolute;left:9575;top:10160;width:663;height:2" coordorigin="9575,10160" coordsize="663,0" path="m9575,10160l10238,10160e" filled="f" stroked="t" strokeweight=".715958pt" strokecolor="#707070">
                <v:path arrowok="t"/>
              </v:shape>
            </v:group>
            <v:group style="position:absolute;left:10181;top:10155;width:243;height:2" coordorigin="10181,10155" coordsize="243,2">
              <v:shape style="position:absolute;left:10181;top:10155;width:243;height:2" coordorigin="10181,10155" coordsize="243,0" path="m10181,10155l10424,10155e" filled="f" stroked="t" strokeweight=".477306pt" strokecolor="#646464">
                <v:path arrowok="t"/>
              </v:shape>
            </v:group>
            <v:group style="position:absolute;left:10367;top:10155;width:1308;height:2" coordorigin="10367,10155" coordsize="1308,2">
              <v:shape style="position:absolute;left:10367;top:10155;width:1308;height:2" coordorigin="10367,10155" coordsize="1308,0" path="m10367,10155l11675,10155e" filled="f" stroked="t" strokeweight=".715958pt" strokecolor="#7C7C7C">
                <v:path arrowok="t"/>
              </v:shape>
            </v:group>
            <v:group style="position:absolute;left:501;top:10401;width:6219;height:2" coordorigin="501,10401" coordsize="6219,2">
              <v:shape style="position:absolute;left:501;top:10401;width:6219;height:2" coordorigin="501,10401" coordsize="6219,0" path="m501,10401l6720,10401e" filled="f" stroked="t" strokeweight=".715958pt" strokecolor="#707070">
                <v:path arrowok="t"/>
              </v:shape>
            </v:group>
            <v:group style="position:absolute;left:2625;top:10404;width:998;height:2" coordorigin="2625,10404" coordsize="998,2">
              <v:shape style="position:absolute;left:2625;top:10404;width:998;height:2" coordorigin="2625,10404" coordsize="998,0" path="m2625,10404l3623,10404e" filled="f" stroked="t" strokeweight=".954611pt" strokecolor="#838383">
                <v:path arrowok="t"/>
              </v:shape>
            </v:group>
            <v:group style="position:absolute;left:3551;top:10399;width:315;height:2" coordorigin="3551,10399" coordsize="315,2">
              <v:shape style="position:absolute;left:3551;top:10399;width:315;height:2" coordorigin="3551,10399" coordsize="315,0" path="m3551,10399l3866,10399e" filled="f" stroked="t" strokeweight=".477306pt" strokecolor="#606060">
                <v:path arrowok="t"/>
              </v:shape>
            </v:group>
            <v:group style="position:absolute;left:4644;top:10404;width:248;height:2" coordorigin="4644,10404" coordsize="248,2">
              <v:shape style="position:absolute;left:4644;top:10404;width:248;height:2" coordorigin="4644,10404" coordsize="248,0" path="m4644,10404l4892,10404e" filled="f" stroked="t" strokeweight=".477306pt" strokecolor="#4B4B4B">
                <v:path arrowok="t"/>
              </v:shape>
            </v:group>
            <v:group style="position:absolute;left:5861;top:10401;width:1747;height:2" coordorigin="5861,10401" coordsize="1747,2">
              <v:shape style="position:absolute;left:5861;top:10401;width:1747;height:2" coordorigin="5861,10401" coordsize="1747,0" path="m5861,10401l7608,10401e" filled="f" stroked="t" strokeweight=".477306pt" strokecolor="#5B5B5B">
                <v:path arrowok="t"/>
              </v:shape>
            </v:group>
            <v:group style="position:absolute;left:8716;top:10401;width:916;height:2" coordorigin="8716,10401" coordsize="916,2">
              <v:shape style="position:absolute;left:8716;top:10401;width:916;height:2" coordorigin="8716,10401" coordsize="916,0" path="m8716,10401l9632,10401e" filled="f" stroked="t" strokeweight=".477306pt" strokecolor="#606060">
                <v:path arrowok="t"/>
              </v:shape>
            </v:group>
            <v:group style="position:absolute;left:6744;top:10401;width:4931;height:2" coordorigin="6744,10401" coordsize="4931,2">
              <v:shape style="position:absolute;left:6744;top:10401;width:4931;height:2" coordorigin="6744,10401" coordsize="4931,0" path="m6744,10401l11675,10401e" filled="f" stroked="t" strokeweight=".715958pt" strokecolor="#747474">
                <v:path arrowok="t"/>
              </v:shape>
            </v:group>
            <v:group style="position:absolute;left:11668;top:9446;width:2;height:1704" coordorigin="11668,9446" coordsize="2,1704">
              <v:shape style="position:absolute;left:11668;top:9446;width:2;height:1704" coordorigin="11668,9446" coordsize="0,1704" path="m11668,11151l11668,9446e" filled="f" stroked="t" strokeweight=".477306pt" strokecolor="#606060">
                <v:path arrowok="t"/>
              </v:shape>
            </v:group>
            <v:group style="position:absolute;left:788;top:10882;width:1045;height:2" coordorigin="788,10882" coordsize="1045,2">
              <v:shape style="position:absolute;left:788;top:10882;width:1045;height:2" coordorigin="788,10882" coordsize="1045,0" path="m788,10882l1833,10882e" filled="f" stroked="t" strokeweight=".954611pt" strokecolor="#747474">
                <v:path arrowok="t"/>
              </v:shape>
            </v:group>
            <v:group style="position:absolute;left:1671;top:10882;width:668;height:2" coordorigin="1671,10882" coordsize="668,2">
              <v:shape style="position:absolute;left:1671;top:10882;width:668;height:2" coordorigin="1671,10882" coordsize="668,0" path="m1671,10882l2339,10882e" filled="f" stroked="t" strokeweight=".477306pt" strokecolor="#606060">
                <v:path arrowok="t"/>
              </v:shape>
            </v:group>
            <v:group style="position:absolute;left:3551;top:10878;width:726;height:2" coordorigin="3551,10878" coordsize="726,2">
              <v:shape style="position:absolute;left:3551;top:10878;width:726;height:2" coordorigin="3551,10878" coordsize="726,0" path="m3551,10878l4277,10878e" filled="f" stroked="t" strokeweight=".477306pt" strokecolor="#646464">
                <v:path arrowok="t"/>
              </v:shape>
            </v:group>
            <v:group style="position:absolute;left:2267;top:10880;width:9408;height:2" coordorigin="2267,10880" coordsize="9408,2">
              <v:shape style="position:absolute;left:2267;top:10880;width:9408;height:2" coordorigin="2267,10880" coordsize="9408,0" path="m2267,10880l11675,10880e" filled="f" stroked="t" strokeweight=".715958pt" strokecolor="#707070">
                <v:path arrowok="t"/>
              </v:shape>
            </v:group>
            <v:group style="position:absolute;left:6759;top:10882;width:496;height:2" coordorigin="6759,10882" coordsize="496,2">
              <v:shape style="position:absolute;left:6759;top:10882;width:496;height:2" coordorigin="6759,10882" coordsize="496,0" path="m6759,10882l7255,10882e" filled="f" stroked="t" strokeweight=".477306pt" strokecolor="#545454">
                <v:path arrowok="t"/>
              </v:shape>
            </v:group>
            <v:group style="position:absolute;left:8716;top:10878;width:358;height:2" coordorigin="8716,10878" coordsize="358,2">
              <v:shape style="position:absolute;left:8716;top:10878;width:358;height:2" coordorigin="8716,10878" coordsize="358,0" path="m8716,10878l9074,10878e" filled="f" stroked="t" strokeweight=".477306pt" strokecolor="#606060">
                <v:path arrowok="t"/>
              </v:shape>
            </v:group>
            <v:group style="position:absolute;left:9193;top:10882;width:439;height:2" coordorigin="9193,10882" coordsize="439,2">
              <v:shape style="position:absolute;left:9193;top:10882;width:439;height:2" coordorigin="9193,10882" coordsize="439,0" path="m9193,10882l9632,10882e" filled="f" stroked="t" strokeweight=".477306pt" strokecolor="#545454">
                <v:path arrowok="t"/>
              </v:shape>
            </v:group>
            <v:group style="position:absolute;left:501;top:11124;width:11174;height:2" coordorigin="501,11124" coordsize="11174,2">
              <v:shape style="position:absolute;left:501;top:11124;width:11174;height:2" coordorigin="501,11124" coordsize="11174,0" path="m501,11124l11675,11124e" filled="f" stroked="t" strokeweight=".715958pt" strokecolor="#747474">
                <v:path arrowok="t"/>
              </v:shape>
            </v:group>
            <v:group style="position:absolute;left:4835;top:11124;width:1083;height:2" coordorigin="4835,11124" coordsize="1083,2">
              <v:shape style="position:absolute;left:4835;top:11124;width:1083;height:2" coordorigin="4835,11124" coordsize="1083,0" path="m4835,11124l5919,11124e" filled="f" stroked="t" strokeweight=".477306pt" strokecolor="#545454">
                <v:path arrowok="t"/>
              </v:shape>
            </v:group>
            <v:group style="position:absolute;left:7971;top:11127;width:802;height:2" coordorigin="7971,11127" coordsize="802,2">
              <v:shape style="position:absolute;left:7971;top:11127;width:802;height:2" coordorigin="7971,11127" coordsize="802,0" path="m7971,11127l8773,11127e" filled="f" stroked="t" strokeweight=".477306pt" strokecolor="#676767">
                <v:path arrowok="t"/>
              </v:shape>
            </v:group>
            <v:group style="position:absolute;left:10181;top:11122;width:243;height:2" coordorigin="10181,11122" coordsize="243,2">
              <v:shape style="position:absolute;left:10181;top:11122;width:243;height:2" coordorigin="10181,11122" coordsize="243,0" path="m10181,11122l10424,11122e" filled="f" stroked="t" strokeweight=".477306pt" strokecolor="#606060">
                <v:path arrowok="t"/>
              </v:shape>
            </v:group>
            <v:group style="position:absolute;left:482;top:11486;width:597;height:2" coordorigin="482,11486" coordsize="597,2">
              <v:shape style="position:absolute;left:482;top:11486;width:597;height:2" coordorigin="482,11486" coordsize="597,0" path="m482,11486l1079,11486e" filled="f" stroked="t" strokeweight=".238653pt" strokecolor="#000000">
                <v:path arrowok="t"/>
              </v:shape>
            </v:group>
            <v:group style="position:absolute;left:1074;top:11107;width:2;height:383" coordorigin="1074,11107" coordsize="2,383">
              <v:shape style="position:absolute;left:1074;top:11107;width:2;height:383" coordorigin="1074,11107" coordsize="0,383" path="m1074,11491l1074,11107e" filled="f" stroked="t" strokeweight=".238653pt" strokecolor="#4F4F4F">
                <v:path arrowok="t"/>
              </v:shape>
            </v:group>
            <v:group style="position:absolute;left:1074;top:11486;width:3599;height:2" coordorigin="1074,11486" coordsize="3599,2">
              <v:shape style="position:absolute;left:1074;top:11486;width:3599;height:2" coordorigin="1074,11486" coordsize="3599,0" path="m1074,11486l4673,11486e" filled="f" stroked="t" strokeweight=".238653pt" strokecolor="#606060">
                <v:path arrowok="t"/>
              </v:shape>
            </v:group>
            <v:group style="position:absolute;left:1709;top:11112;width:2;height:407" coordorigin="1709,11112" coordsize="2,407">
              <v:shape style="position:absolute;left:1709;top:11112;width:2;height:407" coordorigin="1709,11112" coordsize="0,407" path="m1709,11519l1709,11112e" filled="f" stroked="t" strokeweight=".477306pt" strokecolor="#3F3F3F">
                <v:path arrowok="t"/>
              </v:shape>
            </v:group>
            <v:group style="position:absolute;left:4673;top:11486;width:2114;height:2" coordorigin="4673,11486" coordsize="2114,2">
              <v:shape style="position:absolute;left:4673;top:11486;width:2114;height:2" coordorigin="4673,11486" coordsize="2114,0" path="m4673,11486l6787,11486e" filled="f" stroked="t" strokeweight=".238653pt" strokecolor="#000000">
                <v:path arrowok="t"/>
              </v:shape>
            </v:group>
            <v:group style="position:absolute;left:6787;top:11486;width:792;height:2" coordorigin="6787,11486" coordsize="792,2">
              <v:shape style="position:absolute;left:6787;top:11486;width:792;height:2" coordorigin="6787,11486" coordsize="792,0" path="m6787,11486l7580,11486e" filled="f" stroked="t" strokeweight=".238653pt" strokecolor="#484848">
                <v:path arrowok="t"/>
              </v:shape>
            </v:group>
            <v:group style="position:absolute;left:7236;top:11117;width:2;height:402" coordorigin="7236,11117" coordsize="2,402">
              <v:shape style="position:absolute;left:7236;top:11117;width:2;height:402" coordorigin="7236,11117" coordsize="0,402" path="m7236,11519l7236,11117e" filled="f" stroked="t" strokeweight=".477306pt" strokecolor="#3B3B3B">
                <v:path arrowok="t"/>
              </v:shape>
            </v:group>
            <v:group style="position:absolute;left:7580;top:11486;width:2816;height:2" coordorigin="7580,11486" coordsize="2816,2">
              <v:shape style="position:absolute;left:7580;top:11486;width:2816;height:2" coordorigin="7580,11486" coordsize="2816,0" path="m7580,11486l10396,11486e" filled="f" stroked="t" strokeweight=".238653pt" strokecolor="#000000">
                <v:path arrowok="t"/>
              </v:shape>
            </v:group>
            <v:group style="position:absolute;left:10396;top:11486;width:1265;height:2" coordorigin="10396,11486" coordsize="1265,2">
              <v:shape style="position:absolute;left:10396;top:11486;width:1265;height:2" coordorigin="10396,11486" coordsize="1265,0" path="m10396,11486l11661,11486e" filled="f" stroked="t" strokeweight=".238653pt" strokecolor="#878787">
                <v:path arrowok="t"/>
              </v:shape>
            </v:group>
            <v:group style="position:absolute;left:1074;top:11486;width:2;height:1623" coordorigin="1074,11486" coordsize="2,1623">
              <v:shape style="position:absolute;left:1074;top:11486;width:2;height:1623" coordorigin="1074,11486" coordsize="0,1623" path="m1074,13109l1074,11486e" filled="f" stroked="t" strokeweight=".238653pt" strokecolor="#000000">
                <v:path arrowok="t"/>
              </v:shape>
            </v:group>
            <v:group style="position:absolute;left:1709;top:11457;width:2;height:1680" coordorigin="1709,11457" coordsize="2,1680">
              <v:shape style="position:absolute;left:1709;top:11457;width:2;height:1680" coordorigin="1709,11457" coordsize="0,1680" path="m1709,13137l1709,11457e" filled="f" stroked="t" strokeweight=".715958pt" strokecolor="#646464">
                <v:path arrowok="t"/>
              </v:shape>
            </v:group>
            <v:group style="position:absolute;left:2303;top:11380;width:2;height:828" coordorigin="2303,11380" coordsize="2,828">
              <v:shape style="position:absolute;left:2303;top:11380;width:2;height:828" coordorigin="2303,11380" coordsize="0,828" path="m2303,12209l2303,11380e" filled="f" stroked="t" strokeweight=".954611pt" strokecolor="#6B6B6B">
                <v:path arrowok="t"/>
              </v:shape>
            </v:group>
            <v:group style="position:absolute;left:7236;top:11457;width:2;height:756" coordorigin="7236,11457" coordsize="2,756">
              <v:shape style="position:absolute;left:7236;top:11457;width:2;height:756" coordorigin="7236,11457" coordsize="0,756" path="m7236,12213l7236,11457e" filled="f" stroked="t" strokeweight=".954611pt" strokecolor="#6B6B6B">
                <v:path arrowok="t"/>
              </v:shape>
            </v:group>
            <v:group style="position:absolute;left:11668;top:11457;width:2;height:646" coordorigin="11668,11457" coordsize="2,646">
              <v:shape style="position:absolute;left:11668;top:11457;width:2;height:646" coordorigin="11668,11457" coordsize="0,646" path="m11668,12103l11668,11457e" filled="f" stroked="t" strokeweight=".954611pt" strokecolor="#838383">
                <v:path arrowok="t"/>
              </v:shape>
            </v:group>
            <v:group style="position:absolute;left:7236;top:12046;width:2;height:321" coordorigin="7236,12046" coordsize="2,321">
              <v:shape style="position:absolute;left:7236;top:12046;width:2;height:321" coordorigin="7236,12046" coordsize="0,321" path="m7236,12367l7236,12046e" filled="f" stroked="t" strokeweight=".715958pt" strokecolor="#545454">
                <v:path arrowok="t"/>
              </v:shape>
            </v:group>
            <v:group style="position:absolute;left:11670;top:12046;width:2;height:589" coordorigin="11670,12046" coordsize="2,589">
              <v:shape style="position:absolute;left:11670;top:12046;width:2;height:589" coordorigin="11670,12046" coordsize="0,589" path="m11670,12635l11670,12046e" filled="f" stroked="t" strokeweight=".477306pt" strokecolor="#575757">
                <v:path arrowok="t"/>
              </v:shape>
            </v:group>
            <v:group style="position:absolute;left:2305;top:12309;width:2;height:326" coordorigin="2305,12309" coordsize="2,326">
              <v:shape style="position:absolute;left:2305;top:12309;width:2;height:326" coordorigin="2305,12309" coordsize="0,326" path="m2305,12635l2305,12309e" filled="f" stroked="t" strokeweight=".477306pt" strokecolor="#3F3F3F">
                <v:path arrowok="t"/>
              </v:shape>
            </v:group>
            <v:group style="position:absolute;left:7241;top:12309;width:2;height:326" coordorigin="7241,12309" coordsize="2,326">
              <v:shape style="position:absolute;left:7241;top:12309;width:2;height:326" coordorigin="7241,12309" coordsize="0,326" path="m7241,12635l7241,12309e" filled="f" stroked="t" strokeweight=".477306pt" strokecolor="#383838">
                <v:path arrowok="t"/>
              </v:shape>
            </v:group>
            <v:group style="position:absolute;left:7241;top:12577;width:2;height:321" coordorigin="7241,12577" coordsize="2,321">
              <v:shape style="position:absolute;left:7241;top:12577;width:2;height:321" coordorigin="7241,12577" coordsize="0,321" path="m7241,12898l7241,12577e" filled="f" stroked="t" strokeweight=".477306pt" strokecolor="#4B4B4B">
                <v:path arrowok="t"/>
              </v:shape>
            </v:group>
            <v:group style="position:absolute;left:616;top:13456;width:1122;height:2" coordorigin="616,13456" coordsize="1122,2">
              <v:shape style="position:absolute;left:616;top:13456;width:1122;height:2" coordorigin="616,13456" coordsize="1122,0" path="m616,13456l1737,13456e" filled="f" stroked="t" strokeweight=".238653pt" strokecolor="#707070">
                <v:path arrowok="t"/>
              </v:shape>
            </v:group>
            <v:group style="position:absolute;left:1074;top:13109;width:2;height:383" coordorigin="1074,13109" coordsize="2,383">
              <v:shape style="position:absolute;left:1074;top:13109;width:2;height:383" coordorigin="1074,13109" coordsize="0,383" path="m1074,13492l1074,13109e" filled="f" stroked="t" strokeweight=".238653pt" strokecolor="#7C7C7C">
                <v:path arrowok="t"/>
              </v:shape>
            </v:group>
            <v:group style="position:absolute;left:1709;top:13080;width:2;height:962" coordorigin="1709,13080" coordsize="2,962">
              <v:shape style="position:absolute;left:1709;top:13080;width:2;height:962" coordorigin="1709,13080" coordsize="0,962" path="m1709,14042l1709,13080e" filled="f" stroked="t" strokeweight=".477306pt" strokecolor="#2F2F2F">
                <v:path arrowok="t"/>
              </v:shape>
            </v:group>
            <v:group style="position:absolute;left:1666;top:13458;width:511;height:2" coordorigin="1666,13458" coordsize="511,2">
              <v:shape style="position:absolute;left:1666;top:13458;width:511;height:2" coordorigin="1666,13458" coordsize="511,0" path="m1666,13458l2177,13458e" filled="f" stroked="t" strokeweight=".477306pt" strokecolor="#838383">
                <v:path arrowok="t"/>
              </v:shape>
            </v:group>
            <v:group style="position:absolute;left:2301;top:13080;width:2;height:440" coordorigin="2301,13080" coordsize="2,440">
              <v:shape style="position:absolute;left:2301;top:13080;width:2;height:440" coordorigin="2301,13080" coordsize="0,440" path="m2301,13520l2301,13080e" filled="f" stroked="t" strokeweight=".477306pt" strokecolor="#383838">
                <v:path arrowok="t"/>
              </v:shape>
            </v:group>
            <v:group style="position:absolute;left:1074;top:13487;width:2;height:2241" coordorigin="1074,13487" coordsize="2,2241">
              <v:shape style="position:absolute;left:1074;top:13487;width:2;height:2241" coordorigin="1074,13487" coordsize="0,2241" path="m1074,15728l1074,13487e" filled="f" stroked="t" strokeweight=".238653pt" strokecolor="#000000">
                <v:path arrowok="t"/>
              </v:shape>
            </v:group>
            <v:group style="position:absolute;left:1709;top:13985;width:2;height:1585" coordorigin="1709,13985" coordsize="2,1585">
              <v:shape style="position:absolute;left:1709;top:13985;width:2;height:1585" coordorigin="1709,13985" coordsize="0,1585" path="m1709,15570l1709,13985e" filled="f" stroked="t" strokeweight=".954611pt" strokecolor="#676767">
                <v:path arrowok="t"/>
              </v:shape>
            </v:group>
            <v:group style="position:absolute;left:7238;top:12841;width:2;height:1436" coordorigin="7238,12841" coordsize="2,1436">
              <v:shape style="position:absolute;left:7238;top:12841;width:2;height:1436" coordorigin="7238,12841" coordsize="0,1436" path="m7238,14277l7238,12841e" filled="f" stroked="t" strokeweight=".954611pt" strokecolor="#676767">
                <v:path arrowok="t"/>
              </v:shape>
            </v:group>
            <v:group style="position:absolute;left:11673;top:14124;width:2;height:426" coordorigin="11673,14124" coordsize="2,426">
              <v:shape style="position:absolute;left:11673;top:14124;width:2;height:426" coordorigin="11673,14124" coordsize="0,426" path="m11673,14550l11673,14124e" filled="f" stroked="t" strokeweight=".477306pt" strokecolor="#646464">
                <v:path arrowok="t"/>
              </v:shape>
            </v:group>
            <v:group style="position:absolute;left:7241;top:14219;width:2;height:900" coordorigin="7241,14219" coordsize="2,900">
              <v:shape style="position:absolute;left:7241;top:14219;width:2;height:900" coordorigin="7241,14219" coordsize="0,900" path="m7241,15120l7241,14219e" filled="f" stroked="t" strokeweight=".477306pt" strokecolor="#3F3F3F">
                <v:path arrowok="t"/>
              </v:shape>
            </v:group>
            <v:group style="position:absolute;left:11670;top:14492;width:2;height:627" coordorigin="11670,14492" coordsize="2,627">
              <v:shape style="position:absolute;left:11670;top:14492;width:2;height:627" coordorigin="11670,14492" coordsize="0,627" path="m11670,15120l11670,14492e" filled="f" stroked="t" strokeweight=".477306pt" strokecolor="#4B4B4B">
                <v:path arrowok="t"/>
              </v:shape>
            </v:group>
            <v:group style="position:absolute;left:2305;top:14919;width:2;height:201" coordorigin="2305,14919" coordsize="2,201">
              <v:shape style="position:absolute;left:2305;top:14919;width:2;height:201" coordorigin="2305,14919" coordsize="0,201" path="m2305,15120l2305,14919e" filled="f" stroked="t" strokeweight=".477306pt" strokecolor="#3F3F3F">
                <v:path arrowok="t"/>
              </v:shape>
            </v:group>
            <v:group style="position:absolute;left:7243;top:15062;width:2;height:1092" coordorigin="7243,15062" coordsize="2,1092">
              <v:shape style="position:absolute;left:7243;top:15062;width:2;height:1092" coordorigin="7243,15062" coordsize="0,1092" path="m7243,16154l7243,15062e" filled="f" stroked="t" strokeweight=".954611pt" strokecolor="#6B6B6B">
                <v:path arrowok="t"/>
              </v:shape>
            </v:group>
            <v:group style="position:absolute;left:11670;top:15062;width:2;height:507" coordorigin="11670,15062" coordsize="2,507">
              <v:shape style="position:absolute;left:11670;top:15062;width:2;height:507" coordorigin="11670,15062" coordsize="0,507" path="m11670,15570l11670,15062e" filled="f" stroked="t" strokeweight=".477306pt" strokecolor="#6B6B6B">
                <v:path arrowok="t"/>
              </v:shape>
            </v:group>
            <v:group style="position:absolute;left:4835;top:16142;width:1981;height:2" coordorigin="4835,16142" coordsize="1981,2">
              <v:shape style="position:absolute;left:4835;top:16142;width:1981;height:2" coordorigin="4835,16142" coordsize="1981,0" path="m4835,16142l6816,16142e" filled="f" stroked="t" strokeweight=".477306pt" strokecolor="#646464">
                <v:path arrowok="t"/>
              </v:shape>
            </v:group>
            <v:group style="position:absolute;left:1709;top:15512;width:2;height:637" coordorigin="1709,15512" coordsize="2,637">
              <v:shape style="position:absolute;left:1709;top:15512;width:2;height:637" coordorigin="1709,15512" coordsize="0,637" path="m1709,16149l1709,15512e" filled="f" stroked="t" strokeweight=".477306pt" strokecolor="#343434">
                <v:path arrowok="t"/>
              </v:shape>
            </v:group>
            <v:group style="position:absolute;left:2301;top:15512;width:2;height:244" coordorigin="2301,15512" coordsize="2,244">
              <v:shape style="position:absolute;left:2301;top:15512;width:2;height:244" coordorigin="2301,15512" coordsize="0,244" path="m2301,15756l2301,15512e" filled="f" stroked="t" strokeweight=".477306pt" strokecolor="#3F3F3F">
                <v:path arrowok="t"/>
              </v:shape>
            </v:group>
            <v:group style="position:absolute;left:6759;top:15737;width:492;height:2" coordorigin="6759,15737" coordsize="492,2">
              <v:shape style="position:absolute;left:6759;top:15737;width:492;height:2" coordorigin="6759,15737" coordsize="492,0" path="m6759,15737l7250,15737e" filled="f" stroked="t" strokeweight=".954611pt" strokecolor="#646464">
                <v:path arrowok="t"/>
              </v:shape>
            </v:group>
            <v:group style="position:absolute;left:501;top:16142;width:1838;height:2" coordorigin="501,16142" coordsize="1838,2">
              <v:shape style="position:absolute;left:501;top:16142;width:1838;height:2" coordorigin="501,16142" coordsize="1838,0" path="m501,16142l2339,16142e" filled="f" stroked="t" strokeweight=".954611pt" strokecolor="#777777">
                <v:path arrowok="t"/>
              </v:shape>
            </v:group>
            <v:group style="position:absolute;left:1074;top:15728;width:2;height:412" coordorigin="1074,15728" coordsize="2,412">
              <v:shape style="position:absolute;left:1074;top:15728;width:2;height:412" coordorigin="1074,15728" coordsize="0,412" path="m1074,16139l1074,15728e" filled="f" stroked="t" strokeweight=".238653pt" strokecolor="#777777">
                <v:path arrowok="t"/>
              </v:shape>
            </v:group>
            <v:group style="position:absolute;left:2267;top:16139;width:773;height:2" coordorigin="2267,16139" coordsize="773,2">
              <v:shape style="position:absolute;left:2267;top:16139;width:773;height:2" coordorigin="2267,16139" coordsize="773,0" path="m2267,16139l3040,16139e" filled="f" stroked="t" strokeweight=".477306pt" strokecolor="#545454">
                <v:path arrowok="t"/>
              </v:shape>
            </v:group>
            <v:group style="position:absolute;left:2983;top:16142;width:1909;height:2" coordorigin="2983,16142" coordsize="1909,2">
              <v:shape style="position:absolute;left:2983;top:16142;width:1909;height:2" coordorigin="2983,16142" coordsize="1909,0" path="m2983,16142l4892,16142e" filled="f" stroked="t" strokeweight=".954611pt" strokecolor="#7C7C7C">
                <v:path arrowok="t"/>
              </v:shape>
            </v:group>
            <v:group style="position:absolute;left:6735;top:16144;width:1461;height:2" coordorigin="6735,16144" coordsize="1461,2">
              <v:shape style="position:absolute;left:6735;top:16144;width:1461;height:2" coordorigin="6735,16144" coordsize="1461,0" path="m6735,16144l8195,16144e" filled="f" stroked="t" strokeweight=".715958pt" strokecolor="#777777">
                <v:path arrowok="t"/>
              </v:shape>
            </v:group>
            <v:group style="position:absolute;left:8138;top:16144;width:635;height:2" coordorigin="8138,16144" coordsize="635,2">
              <v:shape style="position:absolute;left:8138;top:16144;width:635;height:2" coordorigin="8138,16144" coordsize="635,0" path="m8138,16144l8773,16144e" filled="f" stroked="t" strokeweight=".477306pt" strokecolor="#4F4F4F">
                <v:path arrowok="t"/>
              </v:shape>
            </v:group>
            <v:group style="position:absolute;left:8716;top:16142;width:1709;height:2" coordorigin="8716,16142" coordsize="1709,2">
              <v:shape style="position:absolute;left:8716;top:16142;width:1709;height:2" coordorigin="8716,16142" coordsize="1709,0" path="m8716,16142l10424,16142e" filled="f" stroked="t" strokeweight=".954611pt" strokecolor="#777777">
                <v:path arrowok="t"/>
              </v:shape>
            </v:group>
            <v:group style="position:absolute;left:10367;top:16144;width:1313;height:2" coordorigin="10367,16144" coordsize="1313,2">
              <v:shape style="position:absolute;left:10367;top:16144;width:1313;height:2" coordorigin="10367,16144" coordsize="1313,0" path="m10367,16144l11680,16144e" filled="f" stroked="t" strokeweight=".477306pt" strokecolor="#6060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0"/>
          <w:szCs w:val="30"/>
          <w:color w:val="3B449E"/>
          <w:spacing w:val="5"/>
          <w:w w:val="125"/>
          <w:i/>
          <w:position w:val="5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3B449E"/>
          <w:spacing w:val="0"/>
          <w:w w:val="125"/>
          <w:i/>
          <w:position w:val="5"/>
        </w:rPr>
        <w:t>5</w:t>
      </w:r>
      <w:r>
        <w:rPr>
          <w:rFonts w:ascii="Times New Roman" w:hAnsi="Times New Roman" w:cs="Times New Roman" w:eastAsia="Times New Roman"/>
          <w:sz w:val="30"/>
          <w:szCs w:val="30"/>
          <w:color w:val="3B449E"/>
          <w:spacing w:val="-92"/>
          <w:w w:val="125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449E"/>
          <w:spacing w:val="0"/>
          <w:w w:val="100"/>
          <w:i/>
          <w:position w:val="5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B449E"/>
          <w:spacing w:val="0"/>
          <w:w w:val="100"/>
          <w:i/>
          <w:position w:val="5"/>
        </w:rPr>
      </w:r>
      <w:r>
        <w:rPr>
          <w:rFonts w:ascii="Courier New" w:hAnsi="Courier New" w:cs="Courier New" w:eastAsia="Courier New"/>
          <w:sz w:val="48"/>
          <w:szCs w:val="48"/>
          <w:color w:val="3B449E"/>
          <w:spacing w:val="0"/>
          <w:w w:val="175"/>
          <w:position w:val="5"/>
        </w:rPr>
        <w:t>$</w:t>
      </w:r>
      <w:r>
        <w:rPr>
          <w:rFonts w:ascii="Courier New" w:hAnsi="Courier New" w:cs="Courier New" w:eastAsia="Courier New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80" w:right="12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484" w:right="4724" w:firstLine="-108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15"/>
        </w:rPr>
        <w:t>S</w:t>
      </w:r>
      <w:r>
        <w:rPr>
          <w:rFonts w:ascii="Arial" w:hAnsi="Arial" w:cs="Arial" w:eastAsia="Arial"/>
          <w:sz w:val="21"/>
          <w:szCs w:val="21"/>
          <w:color w:val="2A2A2A"/>
          <w:spacing w:val="12"/>
          <w:w w:val="20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13"/>
        </w:rPr>
        <w:t>G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295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60" w:bottom="280" w:left="260" w:right="140"/>
        </w:sectPr>
      </w:pPr>
      <w:rPr/>
    </w:p>
    <w:p>
      <w:pPr>
        <w:spacing w:before="0" w:after="0" w:line="112" w:lineRule="exact"/>
        <w:ind w:left="778" w:right="201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"/>
        </w:rPr>
        <w:t>IZ</w:t>
      </w:r>
      <w:r>
        <w:rPr>
          <w:rFonts w:ascii="Arial" w:hAnsi="Arial" w:cs="Arial" w:eastAsia="Arial"/>
          <w:sz w:val="14"/>
          <w:szCs w:val="14"/>
          <w:color w:val="2A2A2A"/>
          <w:spacing w:val="-13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1"/>
          <w:position w:val="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532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210129pt;margin-top:-50.257252pt;width:472.754567pt;height:72pt;mso-position-horizontal-relative:page;mso-position-vertical-relative:paragraph;z-index:-1505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4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A2A2A"/>
                      <w:spacing w:val="0"/>
                      <w:w w:val="136"/>
                      <w:b/>
                      <w:bCs/>
                      <w:i/>
                      <w:position w:val="3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A2A2A"/>
                      <w:spacing w:val="-283"/>
                      <w:w w:val="136"/>
                      <w:b/>
                      <w:bCs/>
                      <w:i/>
                      <w:position w:val="3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A2A2A"/>
                      <w:spacing w:val="0"/>
                      <w:w w:val="100"/>
                      <w:b/>
                      <w:bCs/>
                      <w:i/>
                      <w:position w:val="3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A2A2A"/>
                      <w:spacing w:val="0"/>
                      <w:w w:val="100"/>
                      <w:b/>
                      <w:bCs/>
                      <w:i/>
                      <w:position w:val="3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B3B3B"/>
                      <w:spacing w:val="0"/>
                      <w:w w:val="136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89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  <w:cols w:num="2" w:equalWidth="0">
            <w:col w:w="1500" w:space="1485"/>
            <w:col w:w="8535"/>
          </w:cols>
        </w:sectPr>
      </w:pPr>
      <w:rPr/>
    </w:p>
    <w:p>
      <w:pPr>
        <w:spacing w:before="0" w:after="0" w:line="226" w:lineRule="exact"/>
        <w:ind w:left="611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-6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07" w:right="-20"/>
        <w:jc w:val="left"/>
        <w:tabs>
          <w:tab w:pos="1480" w:val="left"/>
          <w:tab w:pos="2840" w:val="left"/>
          <w:tab w:pos="520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No:40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  <w:position w:val="1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:22:46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58"/>
          <w:position w:val="0"/>
        </w:rPr>
        <w:t>tT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07" w:right="-20"/>
        <w:jc w:val="left"/>
        <w:tabs>
          <w:tab w:pos="1480" w:val="left"/>
          <w:tab w:pos="2800" w:val="left"/>
          <w:tab w:pos="420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iKayıt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0"/>
        </w:rPr>
        <w:t>jKayıtNo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:3305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  <w:position w:val="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:Çavu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1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  <w:position w:val="0"/>
        </w:rPr>
        <w:t>İN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1" w:lineRule="auto"/>
        <w:ind w:left="131" w:right="5384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:Akıncıla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Yigit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No:5/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</w:rPr>
        <w:t>/l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8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MtR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8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5"/>
        </w:rPr>
        <w:t>ı:tr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:Akıncıla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Yigit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No:5/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Ödemis/İZMİR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6" w:right="-20"/>
        <w:jc w:val="left"/>
        <w:tabs>
          <w:tab w:pos="1480" w:val="left"/>
          <w:tab w:pos="45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</w:sectPr>
      </w:pPr>
      <w:rPr/>
    </w:p>
    <w:p>
      <w:pPr>
        <w:spacing w:before="18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174" w:lineRule="auto"/>
        <w:ind w:left="28" w:right="2439" w:firstLine="-28"/>
        <w:jc w:val="left"/>
        <w:tabs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2"/>
          <w:position w:val="8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7"/>
          <w:w w:val="102"/>
          <w:position w:val="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51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Kullaıum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İşyeri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Lokanta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344" w:right="-20"/>
        <w:jc w:val="left"/>
        <w:tabs>
          <w:tab w:pos="760" w:val="left"/>
          <w:tab w:pos="1400" w:val="left"/>
          <w:tab w:pos="1880" w:val="left"/>
          <w:tab w:pos="2380" w:val="left"/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</w:rPr>
        <w:t>X</w:t>
      </w:r>
      <w:r>
        <w:rPr>
          <w:rFonts w:ascii="Arial" w:hAnsi="Arial" w:cs="Arial" w:eastAsia="Arial"/>
          <w:sz w:val="23"/>
          <w:szCs w:val="23"/>
          <w:color w:val="2A2A2A"/>
          <w:spacing w:val="-56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40"/>
          <w:szCs w:val="40"/>
          <w:color w:val="2A2A2A"/>
          <w:spacing w:val="0"/>
          <w:w w:val="66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2A2A2A"/>
          <w:spacing w:val="-47"/>
          <w:w w:val="66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A3A3A5"/>
          <w:spacing w:val="0"/>
          <w:w w:val="66"/>
        </w:rPr>
        <w:t>J</w:t>
      </w:r>
      <w:r>
        <w:rPr>
          <w:rFonts w:ascii="Arial" w:hAnsi="Arial" w:cs="Arial" w:eastAsia="Arial"/>
          <w:sz w:val="37"/>
          <w:szCs w:val="37"/>
          <w:color w:val="A3A3A5"/>
          <w:spacing w:val="0"/>
          <w:w w:val="100"/>
        </w:rPr>
        <w:tab/>
      </w:r>
      <w:r>
        <w:rPr>
          <w:rFonts w:ascii="Arial" w:hAnsi="Arial" w:cs="Arial" w:eastAsia="Arial"/>
          <w:sz w:val="37"/>
          <w:szCs w:val="37"/>
          <w:color w:val="A3A3A5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4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9"/>
        </w:rPr>
        <w:t>:22:55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  <w:cols w:num="2" w:equalWidth="0">
            <w:col w:w="1693" w:space="1616"/>
            <w:col w:w="8211"/>
          </w:cols>
        </w:sectPr>
      </w:pPr>
      <w:rPr/>
    </w:p>
    <w:p>
      <w:pPr>
        <w:spacing w:before="0" w:after="0" w:line="203" w:lineRule="exact"/>
        <w:ind w:left="126" w:right="-20"/>
        <w:jc w:val="left"/>
        <w:tabs>
          <w:tab w:pos="192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5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4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:Bülent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1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1"/>
        </w:rPr>
        <w:t>AZITLlbÖLU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ZEYBEK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18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M.Kemal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GiRGiNER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1934" w:right="-20"/>
        <w:jc w:val="left"/>
        <w:tabs>
          <w:tab w:pos="438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57"/>
          <w:position w:val="-1"/>
        </w:rPr>
        <w:t>ı·aç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5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:22:47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  <w:position w:val="-1"/>
        </w:rPr>
        <w:t>22:50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</w:sectPr>
      </w:pPr>
      <w:rPr/>
    </w:p>
    <w:p>
      <w:pPr>
        <w:spacing w:before="4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31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7"/>
          <w:w w:val="3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624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2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36"/>
          <w:position w:val="3"/>
        </w:rPr>
        <w:t>y</w:t>
      </w:r>
      <w:r>
        <w:rPr>
          <w:rFonts w:ascii="Arial" w:hAnsi="Arial" w:cs="Arial" w:eastAsia="Arial"/>
          <w:sz w:val="19"/>
          <w:szCs w:val="19"/>
          <w:color w:val="2A2A2A"/>
          <w:spacing w:val="-9"/>
          <w:w w:val="13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5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5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Eınniy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t-Jruıdarma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:22:53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Sayısı:6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-1"/>
        </w:rPr>
        <w:t>Dogal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gaı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  <w:cols w:num="2" w:equalWidth="0">
            <w:col w:w="633" w:space="1226"/>
            <w:col w:w="9661"/>
          </w:cols>
        </w:sectPr>
      </w:pPr>
      <w:rPr/>
    </w:p>
    <w:p>
      <w:pPr>
        <w:spacing w:before="27" w:after="0" w:line="240" w:lineRule="auto"/>
        <w:ind w:left="123" w:right="-20"/>
        <w:jc w:val="left"/>
        <w:tabs>
          <w:tab w:pos="1940" w:val="left"/>
          <w:tab w:pos="438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.30633pt;margin-top:5.175823pt;width:7.830314pt;height:19pt;mso-position-horizontal-relative:page;mso-position-vertical-relative:paragraph;z-index:-15049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Times New Roman" w:hAnsi="Times New Roman" w:cs="Times New Roman" w:eastAsia="Times New Roman"/>
                      <w:sz w:val="38"/>
                      <w:szCs w:val="3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5D5D60"/>
                      <w:spacing w:val="-12"/>
                      <w:w w:val="105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7E807E"/>
                      <w:spacing w:val="-80"/>
                      <w:w w:val="79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B8B8B8"/>
                      <w:spacing w:val="-104"/>
                      <w:w w:val="8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7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7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7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536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-11"/>
          <w:w w:val="14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14"/>
          <w:w w:val="14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4"/>
        </w:rPr>
        <w:t>'5e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1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58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</w:sectPr>
      </w:pPr>
      <w:rPr/>
    </w:p>
    <w:p>
      <w:pPr>
        <w:spacing w:before="0" w:after="0" w:line="225" w:lineRule="exact"/>
        <w:ind w:left="24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909090"/>
          <w:spacing w:val="-26"/>
          <w:w w:val="127"/>
        </w:rPr>
        <w:t>.</w:t>
      </w:r>
      <w:r>
        <w:rPr>
          <w:rFonts w:ascii="Arial" w:hAnsi="Arial" w:cs="Arial" w:eastAsia="Arial"/>
          <w:sz w:val="22"/>
          <w:szCs w:val="22"/>
          <w:color w:val="B8B8B8"/>
          <w:spacing w:val="0"/>
          <w:w w:val="106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88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3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-3"/>
        </w:rPr>
        <w:t>kiQ_Amirini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Adı-Soy_adı: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A2A2A"/>
          <w:w w:val="57"/>
        </w:rPr>
        <w:t>rı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-1"/>
          <w:w w:val="5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Katta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lokantanı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bölümünündeki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mutfağı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  <w:cols w:num="2" w:equalWidth="0">
            <w:col w:w="1559" w:space="300"/>
            <w:col w:w="9661"/>
          </w:cols>
        </w:sectPr>
      </w:pPr>
      <w:rPr/>
    </w:p>
    <w:p>
      <w:pPr>
        <w:spacing w:before="0" w:after="0" w:line="205" w:lineRule="exact"/>
        <w:ind w:left="140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92"/>
          <w:position w:val="-1"/>
        </w:rPr>
        <w:t>ild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8"/>
          <w:w w:val="120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yaomakta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gört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1986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909090"/>
          <w:spacing w:val="0"/>
          <w:w w:val="123"/>
          <w:position w:val="-5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909090"/>
          <w:spacing w:val="-96"/>
          <w:w w:val="123"/>
          <w:position w:val="-5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909090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909090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3"/>
          <w:position w:val="3"/>
        </w:rPr>
        <w:t>öndilrmede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2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126" w:right="-20"/>
        <w:jc w:val="left"/>
        <w:tabs>
          <w:tab w:pos="2100" w:val="left"/>
          <w:tab w:pos="4380" w:val="left"/>
          <w:tab w:pos="626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dilrme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52"/>
          <w:position w:val="-2"/>
        </w:rPr>
        <w:t>ISu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25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[KöpükK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[K.K.T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4421" w:right="-20"/>
        <w:jc w:val="left"/>
        <w:tabs>
          <w:tab w:pos="626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67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D4D4D"/>
          <w:spacing w:val="-69"/>
          <w:w w:val="67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4"/>
        </w:rPr>
        <w:t>[ı2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8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kazanı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tesisatı,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gövdesi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taba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döşemeleri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suretiyl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19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0" w:lineRule="auto"/>
        <w:ind w:left="140" w:right="2437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!ınutfakta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lokantanı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boyaları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B6D6E"/>
          <w:spacing w:val="0"/>
          <w:w w:val="12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0" w:lineRule="auto"/>
        <w:ind w:left="1859" w:right="4953" w:firstLine="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Bülent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AZITLIOÖLU'na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ZEYBEK'e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eşyalarda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:200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lfalunini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:300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948" w:right="16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lokantanı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oldugu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5" w:lineRule="auto"/>
        <w:ind w:left="1878" w:right="48" w:firstLine="-17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5"/>
        </w:rPr>
        <w:t>örtllmü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unutula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seyya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kazanın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ısınara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taba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döşemelerini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6" w:right="-20"/>
        <w:jc w:val="left"/>
        <w:tabs>
          <w:tab w:pos="1860" w:val="left"/>
          <w:tab w:pos="6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4"/>
          <w:w w:val="4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3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1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5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D4D4D"/>
          <w:w w:val="361"/>
        </w:rPr>
        <w:t>c</w:t>
      </w:r>
      <w:r>
        <w:rPr>
          <w:rFonts w:ascii="Arial" w:hAnsi="Arial" w:cs="Arial" w:eastAsia="Arial"/>
          <w:sz w:val="15"/>
          <w:szCs w:val="15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Qereç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61" w:lineRule="auto"/>
        <w:ind w:left="126" w:right="3807"/>
        <w:jc w:val="left"/>
        <w:tabs>
          <w:tab w:pos="780" w:val="left"/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D5D60"/>
          <w:spacing w:val="0"/>
          <w:w w:val="172"/>
        </w:rPr>
        <w:t>,</w:t>
      </w:r>
      <w:r>
        <w:rPr>
          <w:rFonts w:ascii="Arial" w:hAnsi="Arial" w:cs="Arial" w:eastAsia="Arial"/>
          <w:sz w:val="18"/>
          <w:szCs w:val="18"/>
          <w:color w:val="5D5D60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5D5D60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i/>
        </w:rPr>
        <w:t>Yer.</w:t>
      </w:r>
      <w:r>
        <w:rPr>
          <w:rFonts w:ascii="Arial" w:hAnsi="Arial" w:cs="Arial" w:eastAsia="Arial"/>
          <w:sz w:val="18"/>
          <w:szCs w:val="18"/>
          <w:color w:val="2A2A2A"/>
          <w:spacing w:val="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tşyeri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Ödemi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Müdürlüğ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</w:rPr>
        <w:t>[eslim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5" w:right="-20"/>
        <w:jc w:val="left"/>
        <w:tabs>
          <w:tab w:pos="186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95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9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:23:27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4" w:lineRule="exact"/>
        <w:ind w:left="757" w:right="-20"/>
        <w:jc w:val="left"/>
        <w:tabs>
          <w:tab w:pos="124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  <w:position w:val="-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miş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14" w:lineRule="exact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4" w:lineRule="exact"/>
        <w:ind w:left="314" w:right="-42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078482pt;margin-top:13.253672pt;width:5.3172pt;height:4pt;mso-position-horizontal-relative:page;mso-position-vertical-relative:paragraph;z-index:-15048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2A2A2A"/>
                      <w:spacing w:val="0"/>
                      <w:w w:val="126"/>
                    </w:rPr>
                    <w:t>Q)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78"/>
          <w:position w:val="-1"/>
        </w:rPr>
        <w:t>·u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319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101"/>
          <w:position w:val="-2"/>
        </w:rPr>
        <w:t>.o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319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546837pt;margin-top:1.957387pt;width:9.417929pt;height:12.433363pt;mso-position-horizontal-relative:page;mso-position-vertical-relative:paragraph;z-index:-15047" type="#_x0000_t202" filled="f" stroked="f">
            <v:textbox inset="0,0,0,0">
              <w:txbxContent>
                <w:p>
                  <w:pPr>
                    <w:spacing w:before="0" w:after="0" w:line="249" w:lineRule="exact"/>
                    <w:ind w:right="-77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A2A2A"/>
                      <w:spacing w:val="0"/>
                      <w:w w:val="50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A2A2A"/>
                      <w:spacing w:val="0"/>
                      <w:w w:val="50"/>
                      <w:position w:val="-1"/>
                    </w:rPr>
                    <w:t>   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A2A2A"/>
                      <w:spacing w:val="10"/>
                      <w:w w:val="5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A2A2A"/>
                      <w:spacing w:val="0"/>
                      <w:w w:val="50"/>
                      <w:position w:val="4"/>
                    </w:rPr>
                    <w:t>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2A2A2A"/>
          <w:w w:val="51"/>
          <w:position w:val="-3"/>
        </w:rPr>
        <w:t>&lt;r:</w:t>
      </w:r>
      <w:r>
        <w:rPr>
          <w:rFonts w:ascii="Arial" w:hAnsi="Arial" w:cs="Arial" w:eastAsia="Arial"/>
          <w:sz w:val="21"/>
          <w:szCs w:val="21"/>
          <w:color w:val="2A2A2A"/>
          <w:spacing w:val="-23"/>
          <w:w w:val="52"/>
          <w:position w:val="-3"/>
        </w:rPr>
        <w:t>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7" w:lineRule="exact"/>
        <w:ind w:left="3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51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1"/>
          <w:position w:val="-8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8"/>
          <w:w w:val="51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99"/>
        </w:rPr>
        <w:t>Gitm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3157"/>
          <w:spacing w:val="0"/>
          <w:w w:val="188"/>
        </w:rPr>
        <w:t>;d</w:t>
      </w:r>
      <w:r>
        <w:rPr>
          <w:rFonts w:ascii="Times New Roman" w:hAnsi="Times New Roman" w:cs="Times New Roman" w:eastAsia="Times New Roman"/>
          <w:sz w:val="19"/>
          <w:szCs w:val="19"/>
          <w:color w:val="2D3157"/>
          <w:spacing w:val="-3"/>
          <w:w w:val="18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5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7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71" w:right="-20"/>
        <w:jc w:val="left"/>
        <w:tabs>
          <w:tab w:pos="76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87088pt;margin-top:11.256332pt;width:87.189894pt;height:46pt;mso-position-horizontal-relative:page;mso-position-vertical-relative:paragraph;z-index:-15046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Arial" w:hAnsi="Arial" w:cs="Arial" w:eastAsia="Arial"/>
                      <w:sz w:val="92"/>
                      <w:szCs w:val="92"/>
                    </w:rPr>
                  </w:pPr>
                  <w:rPr/>
                  <w:r>
                    <w:rPr>
                      <w:rFonts w:ascii="Arial" w:hAnsi="Arial" w:cs="Arial" w:eastAsia="Arial"/>
                      <w:sz w:val="92"/>
                      <w:szCs w:val="92"/>
                      <w:color w:val="2A2A2A"/>
                      <w:spacing w:val="-157"/>
                      <w:w w:val="25"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2D3157"/>
                      <w:spacing w:val="0"/>
                      <w:w w:val="118"/>
                      <w:position w:val="-1"/>
                    </w:rPr>
                    <w:t>ht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2D3157"/>
                      <w:spacing w:val="-129"/>
                      <w:w w:val="119"/>
                      <w:position w:val="-1"/>
                    </w:rPr>
                    <w:t>?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2A2A2A"/>
                      <w:spacing w:val="0"/>
                      <w:w w:val="18"/>
                      <w:position w:val="-1"/>
                    </w:rPr>
                    <w:t>ER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D77"/>
          <w:spacing w:val="0"/>
          <w:w w:val="230"/>
          <w:position w:val="9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282D77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82D77"/>
          <w:spacing w:val="0"/>
          <w:w w:val="100"/>
          <w:position w:val="9"/>
        </w:rPr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98"/>
          <w:position w:val="0"/>
        </w:rPr>
        <w:t>nA</w:t>
      </w:r>
      <w:r>
        <w:rPr>
          <w:rFonts w:ascii="Arial" w:hAnsi="Arial" w:cs="Arial" w:eastAsia="Arial"/>
          <w:sz w:val="25"/>
          <w:szCs w:val="25"/>
          <w:color w:val="2A2A2A"/>
          <w:spacing w:val="10"/>
          <w:w w:val="98"/>
          <w:position w:val="0"/>
        </w:rPr>
        <w:t>K</w:t>
      </w:r>
      <w:r>
        <w:rPr>
          <w:rFonts w:ascii="Arial" w:hAnsi="Arial" w:cs="Arial" w:eastAsia="Arial"/>
          <w:sz w:val="25"/>
          <w:szCs w:val="25"/>
          <w:color w:val="5D5D60"/>
          <w:spacing w:val="-1"/>
          <w:w w:val="97"/>
          <w:position w:val="0"/>
        </w:rPr>
        <w:t>0</w:t>
      </w:r>
      <w:r>
        <w:rPr>
          <w:rFonts w:ascii="Arial" w:hAnsi="Arial" w:cs="Arial" w:eastAsia="Arial"/>
          <w:sz w:val="25"/>
          <w:szCs w:val="25"/>
          <w:color w:val="A3A3A5"/>
          <w:spacing w:val="0"/>
          <w:w w:val="93"/>
          <w:position w:val="0"/>
        </w:rPr>
        <w:t>:</w:t>
      </w:r>
      <w:r>
        <w:rPr>
          <w:rFonts w:ascii="Arial" w:hAnsi="Arial" w:cs="Arial" w:eastAsia="Arial"/>
          <w:sz w:val="25"/>
          <w:szCs w:val="25"/>
          <w:color w:val="A3A3A5"/>
          <w:spacing w:val="-39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7E807E"/>
          <w:spacing w:val="12"/>
          <w:w w:val="42"/>
          <w:position w:val="0"/>
        </w:rPr>
        <w:t>"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85"/>
          <w:position w:val="0"/>
        </w:rPr>
        <w:t>LAR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9" w:right="2361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2A2A2A"/>
          <w:spacing w:val="6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91"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69" w:after="0" w:line="773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3157"/>
          <w:spacing w:val="0"/>
          <w:w w:val="8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3157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512" w:lineRule="exact"/>
        <w:ind w:left="14" w:right="-20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Arial" w:hAnsi="Arial" w:cs="Arial" w:eastAsia="Arial"/>
          <w:sz w:val="27"/>
          <w:szCs w:val="27"/>
          <w:color w:val="4D4D4D"/>
          <w:spacing w:val="0"/>
          <w:w w:val="66"/>
          <w:position w:val="-9"/>
        </w:rPr>
        <w:t>2</w:t>
      </w:r>
      <w:r>
        <w:rPr>
          <w:rFonts w:ascii="Arial" w:hAnsi="Arial" w:cs="Arial" w:eastAsia="Arial"/>
          <w:sz w:val="27"/>
          <w:szCs w:val="27"/>
          <w:color w:val="4D4D4D"/>
          <w:spacing w:val="-4"/>
          <w:w w:val="66"/>
          <w:position w:val="-9"/>
        </w:rPr>
        <w:t> </w:t>
      </w:r>
      <w:r>
        <w:rPr>
          <w:rFonts w:ascii="Arial" w:hAnsi="Arial" w:cs="Arial" w:eastAsia="Arial"/>
          <w:sz w:val="27"/>
          <w:szCs w:val="27"/>
          <w:color w:val="4D4D4D"/>
          <w:spacing w:val="-156"/>
          <w:w w:val="49"/>
          <w:position w:val="-9"/>
        </w:rPr>
        <w:t>G</w:t>
      </w:r>
      <w:r>
        <w:rPr>
          <w:rFonts w:ascii="Times New Roman" w:hAnsi="Times New Roman" w:cs="Times New Roman" w:eastAsia="Times New Roman"/>
          <w:sz w:val="54"/>
          <w:szCs w:val="54"/>
          <w:color w:val="5D5D60"/>
          <w:spacing w:val="-146"/>
          <w:w w:val="44"/>
          <w:position w:val="-9"/>
        </w:rPr>
        <w:t>!</w:t>
      </w:r>
      <w:r>
        <w:rPr>
          <w:rFonts w:ascii="Times New Roman" w:hAnsi="Times New Roman" w:cs="Times New Roman" w:eastAsia="Times New Roman"/>
          <w:sz w:val="54"/>
          <w:szCs w:val="54"/>
          <w:color w:val="B8B8B8"/>
          <w:spacing w:val="28"/>
          <w:w w:val="32"/>
          <w:position w:val="-9"/>
        </w:rPr>
        <w:t>.</w:t>
      </w:r>
      <w:r>
        <w:rPr>
          <w:rFonts w:ascii="Times New Roman" w:hAnsi="Times New Roman" w:cs="Times New Roman" w:eastAsia="Times New Roman"/>
          <w:sz w:val="54"/>
          <w:szCs w:val="54"/>
          <w:color w:val="3B3B3B"/>
          <w:spacing w:val="-160"/>
          <w:w w:val="19"/>
          <w:position w:val="-9"/>
        </w:rPr>
        <w:t>a</w:t>
      </w:r>
      <w:r>
        <w:rPr>
          <w:rFonts w:ascii="Times New Roman" w:hAnsi="Times New Roman" w:cs="Times New Roman" w:eastAsia="Times New Roman"/>
          <w:sz w:val="54"/>
          <w:szCs w:val="54"/>
          <w:color w:val="5D5D60"/>
          <w:spacing w:val="-294"/>
          <w:w w:val="43"/>
          <w:position w:val="-9"/>
        </w:rPr>
        <w:t>&amp;</w:t>
      </w:r>
      <w:r>
        <w:rPr>
          <w:rFonts w:ascii="Times New Roman" w:hAnsi="Times New Roman" w:cs="Times New Roman" w:eastAsia="Times New Roman"/>
          <w:sz w:val="54"/>
          <w:szCs w:val="54"/>
          <w:color w:val="3B3B3B"/>
          <w:spacing w:val="0"/>
          <w:w w:val="20"/>
          <w:position w:val="-9"/>
        </w:rPr>
        <w:t>Y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right="-256"/>
        <w:jc w:val="left"/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44"/>
          <w:szCs w:val="144"/>
          <w:color w:val="5D5D60"/>
          <w:w w:val="44"/>
          <w:position w:val="-96"/>
        </w:rPr>
        <w:t>üı;</w:t>
      </w:r>
      <w:r>
        <w:rPr>
          <w:rFonts w:ascii="Arial" w:hAnsi="Arial" w:cs="Arial" w:eastAsia="Arial"/>
          <w:sz w:val="144"/>
          <w:szCs w:val="144"/>
          <w:color w:val="5D5D60"/>
          <w:spacing w:val="-221"/>
          <w:w w:val="100"/>
          <w:position w:val="-96"/>
        </w:rPr>
        <w:t> </w:t>
      </w:r>
      <w:r>
        <w:rPr>
          <w:rFonts w:ascii="Arial" w:hAnsi="Arial" w:cs="Arial" w:eastAsia="Arial"/>
          <w:sz w:val="144"/>
          <w:szCs w:val="144"/>
          <w:color w:val="5D5D60"/>
          <w:spacing w:val="0"/>
          <w:w w:val="44"/>
          <w:position w:val="-96"/>
        </w:rPr>
        <w:t>"</w:t>
      </w:r>
      <w:r>
        <w:rPr>
          <w:rFonts w:ascii="Arial" w:hAnsi="Arial" w:cs="Arial" w:eastAsia="Arial"/>
          <w:sz w:val="144"/>
          <w:szCs w:val="144"/>
          <w:color w:val="3B3B3B"/>
          <w:spacing w:val="-116"/>
          <w:w w:val="48"/>
          <w:position w:val="-96"/>
        </w:rPr>
        <w:t>,</w:t>
      </w:r>
      <w:r>
        <w:rPr>
          <w:rFonts w:ascii="Arial" w:hAnsi="Arial" w:cs="Arial" w:eastAsia="Arial"/>
          <w:sz w:val="144"/>
          <w:szCs w:val="144"/>
          <w:color w:val="B8B8B8"/>
          <w:spacing w:val="0"/>
          <w:w w:val="12"/>
          <w:position w:val="-96"/>
        </w:rPr>
        <w:t>.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6" w:lineRule="exact"/>
        <w:ind w:right="-20"/>
        <w:jc w:val="left"/>
        <w:rPr>
          <w:rFonts w:ascii="Arial" w:hAnsi="Arial" w:cs="Arial" w:eastAsia="Arial"/>
          <w:sz w:val="87"/>
          <w:szCs w:val="87"/>
        </w:rPr>
      </w:pPr>
      <w:rPr/>
      <w:r>
        <w:rPr>
          <w:rFonts w:ascii="Arial" w:hAnsi="Arial" w:cs="Arial" w:eastAsia="Arial"/>
          <w:sz w:val="87"/>
          <w:szCs w:val="87"/>
          <w:color w:val="5D5D60"/>
          <w:w w:val="37"/>
          <w:position w:val="-62"/>
        </w:rPr>
        <w:t>Ul</w:t>
      </w:r>
      <w:r>
        <w:rPr>
          <w:rFonts w:ascii="Arial" w:hAnsi="Arial" w:cs="Arial" w:eastAsia="Arial"/>
          <w:sz w:val="87"/>
          <w:szCs w:val="87"/>
          <w:color w:val="5D5D60"/>
          <w:spacing w:val="-46"/>
          <w:w w:val="36"/>
          <w:position w:val="-62"/>
        </w:rPr>
        <w:t>\</w:t>
      </w:r>
      <w:r>
        <w:rPr>
          <w:rFonts w:ascii="Arial" w:hAnsi="Arial" w:cs="Arial" w:eastAsia="Arial"/>
          <w:sz w:val="87"/>
          <w:szCs w:val="87"/>
          <w:color w:val="525993"/>
          <w:spacing w:val="0"/>
          <w:w w:val="107"/>
          <w:position w:val="-62"/>
        </w:rPr>
        <w:t>J</w:t>
      </w:r>
      <w:r>
        <w:rPr>
          <w:rFonts w:ascii="Arial" w:hAnsi="Arial" w:cs="Arial" w:eastAsia="Arial"/>
          <w:sz w:val="87"/>
          <w:szCs w:val="8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  <w:cols w:num="4" w:equalWidth="0">
            <w:col w:w="532" w:space="1492"/>
            <w:col w:w="4113" w:space="2296"/>
            <w:col w:w="1310" w:space="36"/>
            <w:col w:w="1741"/>
          </w:cols>
        </w:sectPr>
      </w:pPr>
      <w:rPr/>
    </w:p>
    <w:p>
      <w:pPr>
        <w:spacing w:before="0" w:after="0" w:line="561" w:lineRule="atLeast"/>
        <w:ind w:left="1972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b/>
          <w:bCs/>
        </w:rPr>
        <w:t>Güne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b/>
          <w:bCs/>
        </w:rPr>
        <w:t>y</w:t>
      </w:r>
      <w:r>
        <w:rPr>
          <w:rFonts w:ascii="Arial" w:hAnsi="Arial" w:cs="Arial" w:eastAsia="Arial"/>
          <w:sz w:val="25"/>
          <w:szCs w:val="25"/>
          <w:color w:val="2A2A2A"/>
          <w:spacing w:val="6"/>
          <w:w w:val="8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b/>
          <w:bCs/>
        </w:rPr>
        <w:t>Bölg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2A2A2A"/>
          <w:spacing w:val="9"/>
          <w:w w:val="82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2"/>
        </w:rPr>
        <w:t>Post.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87" w:lineRule="atLeast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ttfaiy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32" w:lineRule="atLeast"/>
        <w:ind w:left="142" w:right="2124"/>
        <w:jc w:val="center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5"/>
          <w:szCs w:val="35"/>
          <w:color w:val="3B3B3B"/>
          <w:spacing w:val="0"/>
          <w:w w:val="59"/>
        </w:rPr>
        <w:t>ltf;ıye&lt;a;,;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spacing w:before="0" w:after="0" w:line="263" w:lineRule="exact"/>
        <w:ind w:left="-40" w:right="1915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B6D6E"/>
          <w:spacing w:val="0"/>
          <w:w w:val="112"/>
          <w:position w:val="1"/>
        </w:rPr>
        <w:t>ııyrel}ıd'C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260" w:right="140"/>
          <w:cols w:num="3" w:equalWidth="0">
            <w:col w:w="4127" w:space="830"/>
            <w:col w:w="1744" w:space="1542"/>
            <w:col w:w="3277"/>
          </w:cols>
        </w:sectPr>
      </w:pPr>
      <w:rPr/>
    </w:p>
    <w:p>
      <w:pPr>
        <w:spacing w:before="10" w:after="0" w:line="170" w:lineRule="exac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7E807E"/>
          <w:spacing w:val="-7"/>
          <w:w w:val="90"/>
          <w:position w:val="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0"/>
          <w:w w:val="265"/>
          <w:position w:val="-2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D5D60"/>
          <w:spacing w:val="0"/>
          <w:w w:val="120"/>
          <w:i/>
          <w:position w:val="-2"/>
        </w:rPr>
        <w:t>J.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left="287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6B6D6E"/>
          <w:w w:val="189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-1"/>
          <w:w w:val="189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-23"/>
          <w:w w:val="107"/>
          <w:position w:val="-5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-3"/>
          <w:w w:val="189"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1"/>
          <w:w w:val="107"/>
          <w:position w:val="-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0"/>
          <w:w w:val="107"/>
          <w:position w:val="-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-20"/>
          <w:w w:val="107"/>
          <w:position w:val="-5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-85"/>
          <w:w w:val="189"/>
          <w:position w:val="0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-85"/>
          <w:w w:val="107"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1"/>
          <w:w w:val="107"/>
          <w:emboss/>
          <w:position w:val="-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1"/>
          <w:w w:val="107"/>
          <w:emboss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1"/>
          <w:w w:val="107"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0"/>
          <w:w w:val="107"/>
          <w:position w:val="-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-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0"/>
          <w:w w:val="189"/>
          <w:position w:val="0"/>
        </w:rPr>
        <w:t>··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-1"/>
          <w:w w:val="188"/>
          <w:position w:val="0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5D5D60"/>
          <w:spacing w:val="-1"/>
          <w:w w:val="156"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5D5D60"/>
          <w:spacing w:val="-17"/>
          <w:w w:val="156"/>
          <w:shadow/>
          <w:position w:val="-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D5D60"/>
          <w:spacing w:val="-17"/>
          <w:w w:val="156"/>
          <w:shadow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5D5D60"/>
          <w:spacing w:val="-17"/>
          <w:w w:val="156"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5D5D60"/>
          <w:spacing w:val="-17"/>
          <w:w w:val="156"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89"/>
          <w:position w:val="-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-30"/>
          <w:w w:val="89"/>
          <w:position w:val="-5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-1"/>
          <w:w w:val="189"/>
          <w:position w:val="0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89"/>
          <w:position w:val="-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0"/>
          <w:position w:val="-5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2"/>
          <w:w w:val="82"/>
          <w:position w:val="-5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6B6D6E"/>
          <w:spacing w:val="-6"/>
          <w:w w:val="105"/>
          <w:position w:val="0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0"/>
          <w:w w:val="161"/>
          <w:position w:val="0"/>
        </w:rPr>
        <w:t>:.</w:t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3A3A5"/>
          <w:spacing w:val="-9"/>
          <w:w w:val="161"/>
          <w:position w:val="-5"/>
        </w:rPr>
        <w:t>,</w:t>
      </w:r>
      <w:r>
        <w:rPr>
          <w:rFonts w:ascii="Arial" w:hAnsi="Arial" w:cs="Arial" w:eastAsia="Arial"/>
          <w:sz w:val="25"/>
          <w:szCs w:val="25"/>
          <w:color w:val="5D5D60"/>
          <w:spacing w:val="0"/>
          <w:w w:val="102"/>
          <w:i/>
          <w:position w:val="0"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5" w:lineRule="exact"/>
        <w:ind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909090"/>
          <w:spacing w:val="0"/>
          <w:w w:val="100"/>
          <w:position w:val="-12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909090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09090"/>
          <w:spacing w:val="4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9"/>
          <w:position w:val="-12"/>
        </w:rPr>
        <w:t>-su-,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15"/>
          <w:w w:val="89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2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4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172"/>
          <w:i/>
          <w:position w:val="-12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A3A3A5"/>
          <w:spacing w:val="0"/>
          <w:w w:val="87"/>
          <w:i/>
          <w:position w:val="-12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A3A3A5"/>
          <w:spacing w:val="-40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E807E"/>
          <w:spacing w:val="0"/>
          <w:w w:val="127"/>
          <w:i/>
          <w:position w:val="-12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  <w:cols w:num="2" w:equalWidth="0">
            <w:col w:w="8730" w:space="18"/>
            <w:col w:w="2772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7" w:right="-75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369621pt;margin-top:-15.386381pt;width:6.91331pt;height:27.006249pt;mso-position-horizontal-relative:page;mso-position-vertical-relative:paragraph;z-index:-15045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2A2A2A"/>
                      <w:spacing w:val="-226"/>
                      <w:w w:val="61"/>
                      <w:position w:val="5"/>
                    </w:rPr>
                    <w:t>=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A2A2A"/>
                      <w:spacing w:val="-17"/>
                      <w:w w:val="70"/>
                      <w:position w:val="-5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A2A2A"/>
                      <w:spacing w:val="-28"/>
                      <w:w w:val="70"/>
                      <w:position w:val="-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2A2A2A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2A2A2A"/>
          <w:spacing w:val="-11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50"/>
        </w:rPr>
        <w:t>ı</w:t>
      </w:r>
      <w:r>
        <w:rPr>
          <w:rFonts w:ascii="Arial" w:hAnsi="Arial" w:cs="Arial" w:eastAsia="Arial"/>
          <w:sz w:val="23"/>
          <w:szCs w:val="23"/>
          <w:color w:val="2A2A2A"/>
          <w:spacing w:val="-4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50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0" w:lineRule="exact"/>
        <w:ind w:left="137" w:right="113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120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-1"/>
          <w:w w:val="12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B6D6E"/>
          <w:spacing w:val="0"/>
          <w:w w:val="101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83" w:lineRule="exact"/>
        <w:ind w:left="-39" w:right="-59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3"/>
          <w:szCs w:val="23"/>
          <w:color w:val="7E807E"/>
          <w:spacing w:val="0"/>
          <w:w w:val="71"/>
          <w:position w:val="-14"/>
        </w:rPr>
        <w:t>It</w:t>
      </w:r>
      <w:r>
        <w:rPr>
          <w:rFonts w:ascii="Arial" w:hAnsi="Arial" w:cs="Arial" w:eastAsia="Arial"/>
          <w:sz w:val="23"/>
          <w:szCs w:val="23"/>
          <w:color w:val="7E807E"/>
          <w:spacing w:val="-1"/>
          <w:w w:val="71"/>
          <w:position w:val="-14"/>
        </w:rPr>
        <w:t>f</w:t>
      </w:r>
      <w:r>
        <w:rPr>
          <w:rFonts w:ascii="Arial" w:hAnsi="Arial" w:cs="Arial" w:eastAsia="Arial"/>
          <w:sz w:val="23"/>
          <w:szCs w:val="23"/>
          <w:color w:val="5D5D60"/>
          <w:spacing w:val="0"/>
          <w:w w:val="71"/>
          <w:position w:val="-14"/>
        </w:rPr>
        <w:t>ai</w:t>
      </w:r>
      <w:r>
        <w:rPr>
          <w:rFonts w:ascii="Arial" w:hAnsi="Arial" w:cs="Arial" w:eastAsia="Arial"/>
          <w:sz w:val="23"/>
          <w:szCs w:val="23"/>
          <w:color w:val="5D5D60"/>
          <w:spacing w:val="1"/>
          <w:w w:val="71"/>
          <w:position w:val="-14"/>
        </w:rPr>
        <w:t>y</w:t>
      </w:r>
      <w:r>
        <w:rPr>
          <w:rFonts w:ascii="Arial" w:hAnsi="Arial" w:cs="Arial" w:eastAsia="Arial"/>
          <w:sz w:val="23"/>
          <w:szCs w:val="23"/>
          <w:color w:val="7E807E"/>
          <w:spacing w:val="0"/>
          <w:w w:val="71"/>
          <w:position w:val="-14"/>
        </w:rPr>
        <w:t>e</w:t>
      </w:r>
      <w:r>
        <w:rPr>
          <w:rFonts w:ascii="Arial" w:hAnsi="Arial" w:cs="Arial" w:eastAsia="Arial"/>
          <w:sz w:val="23"/>
          <w:szCs w:val="23"/>
          <w:color w:val="7E807E"/>
          <w:spacing w:val="0"/>
          <w:w w:val="71"/>
          <w:position w:val="-14"/>
        </w:rPr>
        <w:t> </w:t>
      </w:r>
      <w:r>
        <w:rPr>
          <w:rFonts w:ascii="Arial" w:hAnsi="Arial" w:cs="Arial" w:eastAsia="Arial"/>
          <w:sz w:val="23"/>
          <w:szCs w:val="23"/>
          <w:color w:val="7E807E"/>
          <w:spacing w:val="12"/>
          <w:w w:val="71"/>
          <w:position w:val="-14"/>
        </w:rPr>
        <w:t> </w:t>
      </w:r>
      <w:r>
        <w:rPr>
          <w:rFonts w:ascii="Arial" w:hAnsi="Arial" w:cs="Arial" w:eastAsia="Arial"/>
          <w:sz w:val="23"/>
          <w:szCs w:val="23"/>
          <w:color w:val="6B6D6E"/>
          <w:spacing w:val="0"/>
          <w:w w:val="71"/>
          <w:position w:val="-14"/>
        </w:rPr>
        <w:t>GOne</w:t>
      </w:r>
      <w:r>
        <w:rPr>
          <w:rFonts w:ascii="Arial" w:hAnsi="Arial" w:cs="Arial" w:eastAsia="Arial"/>
          <w:sz w:val="23"/>
          <w:szCs w:val="23"/>
          <w:color w:val="6B6D6E"/>
          <w:spacing w:val="0"/>
          <w:w w:val="71"/>
          <w:position w:val="-14"/>
        </w:rPr>
        <w:t>y</w:t>
      </w:r>
      <w:r>
        <w:rPr>
          <w:rFonts w:ascii="Arial" w:hAnsi="Arial" w:cs="Arial" w:eastAsia="Arial"/>
          <w:sz w:val="23"/>
          <w:szCs w:val="23"/>
          <w:color w:val="6B6D6E"/>
          <w:spacing w:val="-3"/>
          <w:w w:val="71"/>
          <w:position w:val="-14"/>
        </w:rPr>
        <w:t> </w:t>
      </w:r>
      <w:r>
        <w:rPr>
          <w:rFonts w:ascii="Arial" w:hAnsi="Arial" w:cs="Arial" w:eastAsia="Arial"/>
          <w:sz w:val="23"/>
          <w:szCs w:val="23"/>
          <w:color w:val="5D5D60"/>
          <w:spacing w:val="0"/>
          <w:w w:val="76"/>
          <w:position w:val="-14"/>
        </w:rPr>
        <w:t>B</w:t>
      </w:r>
      <w:r>
        <w:rPr>
          <w:rFonts w:ascii="Arial" w:hAnsi="Arial" w:cs="Arial" w:eastAsia="Arial"/>
          <w:sz w:val="23"/>
          <w:szCs w:val="23"/>
          <w:color w:val="5D5D60"/>
          <w:spacing w:val="-1"/>
          <w:w w:val="77"/>
          <w:position w:val="-14"/>
        </w:rPr>
        <w:t>ö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2"/>
          <w:position w:val="-14"/>
        </w:rPr>
        <w:t>l</w:t>
      </w:r>
      <w:r>
        <w:rPr>
          <w:rFonts w:ascii="Arial" w:hAnsi="Arial" w:cs="Arial" w:eastAsia="Arial"/>
          <w:sz w:val="23"/>
          <w:szCs w:val="23"/>
          <w:color w:val="3B3B3B"/>
          <w:spacing w:val="-24"/>
          <w:w w:val="82"/>
          <w:position w:val="-14"/>
        </w:rPr>
        <w:t>g</w:t>
      </w:r>
      <w:r>
        <w:rPr>
          <w:rFonts w:ascii="Arial" w:hAnsi="Arial" w:cs="Arial" w:eastAsia="Arial"/>
          <w:sz w:val="23"/>
          <w:szCs w:val="23"/>
          <w:color w:val="5D5D60"/>
          <w:spacing w:val="0"/>
          <w:w w:val="94"/>
          <w:position w:val="-14"/>
        </w:rPr>
        <w:t>e</w:t>
      </w:r>
      <w:r>
        <w:rPr>
          <w:rFonts w:ascii="Arial" w:hAnsi="Arial" w:cs="Arial" w:eastAsia="Arial"/>
          <w:sz w:val="23"/>
          <w:szCs w:val="23"/>
          <w:color w:val="5D5D60"/>
          <w:spacing w:val="-36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D5D60"/>
          <w:spacing w:val="0"/>
          <w:w w:val="68"/>
          <w:position w:val="-14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5D5D60"/>
          <w:spacing w:val="12"/>
          <w:w w:val="67"/>
          <w:position w:val="-14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67"/>
          <w:position w:val="-14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1"/>
          <w:w w:val="68"/>
          <w:position w:val="-14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6B6D6E"/>
          <w:spacing w:val="0"/>
          <w:w w:val="56"/>
          <w:position w:val="-14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2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7"/>
        </w:rPr>
        <w:t>İNCESU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19" w:lineRule="exact"/>
        <w:ind w:right="-20"/>
        <w:jc w:val="left"/>
        <w:tabs>
          <w:tab w:pos="34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A3A3A5"/>
          <w:spacing w:val="-8"/>
          <w:w w:val="158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6B6D6E"/>
          <w:spacing w:val="0"/>
          <w:w w:val="158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6B6D6E"/>
          <w:spacing w:val="-51"/>
          <w:w w:val="15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B6D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6B6D6E"/>
          <w:spacing w:val="0"/>
          <w:w w:val="100"/>
        </w:rPr>
      </w:r>
      <w:r>
        <w:rPr>
          <w:rFonts w:ascii="Times New Roman" w:hAnsi="Times New Roman" w:cs="Times New Roman" w:eastAsia="Times New Roman"/>
          <w:sz w:val="41"/>
          <w:szCs w:val="41"/>
          <w:color w:val="4D4D4D"/>
          <w:spacing w:val="0"/>
          <w:w w:val="77"/>
          <w:i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4D4D4D"/>
          <w:spacing w:val="0"/>
          <w:w w:val="77"/>
          <w:i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4D4D4D"/>
          <w:spacing w:val="0"/>
          <w:w w:val="77"/>
          <w:i/>
        </w:rPr>
        <w:t>,._:)</w:t>
      </w:r>
      <w:r>
        <w:rPr>
          <w:rFonts w:ascii="Times New Roman" w:hAnsi="Times New Roman" w:cs="Times New Roman" w:eastAsia="Times New Roman"/>
          <w:sz w:val="41"/>
          <w:szCs w:val="41"/>
          <w:color w:val="4D4D4D"/>
          <w:spacing w:val="0"/>
          <w:w w:val="76"/>
          <w:i/>
        </w:rPr>
        <w:t>/</w:t>
      </w:r>
      <w:r>
        <w:rPr>
          <w:rFonts w:ascii="Times New Roman" w:hAnsi="Times New Roman" w:cs="Times New Roman" w:eastAsia="Times New Roman"/>
          <w:sz w:val="41"/>
          <w:szCs w:val="41"/>
          <w:color w:val="4D4D4D"/>
          <w:spacing w:val="-63"/>
          <w:w w:val="100"/>
          <w:i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6B6D6E"/>
          <w:spacing w:val="0"/>
          <w:w w:val="53"/>
          <w:i/>
        </w:rPr>
        <w:t>J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  <w:cols w:num="4" w:equalWidth="0">
            <w:col w:w="430" w:space="1739"/>
            <w:col w:w="2019" w:space="580"/>
            <w:col w:w="693" w:space="3125"/>
            <w:col w:w="2934"/>
          </w:cols>
        </w:sectPr>
      </w:pPr>
      <w:rPr/>
    </w:p>
    <w:p>
      <w:pPr>
        <w:spacing w:before="0" w:after="0" w:line="710" w:lineRule="exact"/>
        <w:ind w:left="2754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.658228pt;margin-top:21.277073pt;width:563.768367pt;height:795.795823pt;mso-position-horizontal-relative:page;mso-position-vertical-relative:page;z-index:-15051" coordorigin="353,426" coordsize="11275,15916">
            <v:group style="position:absolute;left:367;top:452;width:11202;height:2" coordorigin="367,452" coordsize="11202,2">
              <v:shape style="position:absolute;left:367;top:452;width:11202;height:2" coordorigin="367,452" coordsize="11202,0" path="m367,452l11570,452e" filled="f" stroked="t" strokeweight=".706329pt" strokecolor="#4F4F4F">
                <v:path arrowok="t"/>
              </v:shape>
            </v:group>
            <v:group style="position:absolute;left:2670;top:452;width:372;height:2" coordorigin="2670,452" coordsize="372,2">
              <v:shape style="position:absolute;left:2670;top:452;width:372;height:2" coordorigin="2670,452" coordsize="372,0" path="m2670,452l3042,452e" filled="f" stroked="t" strokeweight=".470886pt" strokecolor="#2F2F2F">
                <v:path arrowok="t"/>
              </v:shape>
            </v:group>
            <v:group style="position:absolute;left:6870;top:461;width:4699;height:2" coordorigin="6870,461" coordsize="4699,2">
              <v:shape style="position:absolute;left:6870;top:461;width:4699;height:2" coordorigin="6870,461" coordsize="4699,0" path="m6870,461l11570,461e" filled="f" stroked="t" strokeweight=".706329pt" strokecolor="#4B4B4B">
                <v:path arrowok="t"/>
              </v:shape>
            </v:group>
            <v:group style="position:absolute;left:8799;top:452;width:2;height:1450" coordorigin="8799,452" coordsize="2,1450">
              <v:shape style="position:absolute;left:8799;top:452;width:2;height:1450" coordorigin="8799,452" coordsize="0,1450" path="m8799,1902l8799,452e" filled="f" stroked="t" strokeweight=".706329pt" strokecolor="#4F4F4F">
                <v:path arrowok="t"/>
              </v:shape>
            </v:group>
            <v:group style="position:absolute;left:11577;top:452;width:2;height:10340" coordorigin="11577,452" coordsize="2,10340">
              <v:shape style="position:absolute;left:11577;top:452;width:2;height:10340" coordorigin="11577,452" coordsize="0,10340" path="m11577,10791l11577,452e" filled="f" stroked="t" strokeweight=".706329pt" strokecolor="#4F4F4F">
                <v:path arrowok="t"/>
              </v:shape>
            </v:group>
            <v:group style="position:absolute;left:370;top:433;width:2;height:946" coordorigin="370,433" coordsize="2,946">
              <v:shape style="position:absolute;left:370;top:433;width:2;height:946" coordorigin="370,433" coordsize="0,946" path="m370,1379l370,433e" filled="f" stroked="t" strokeweight=".706329pt" strokecolor="#9C9C9C">
                <v:path arrowok="t"/>
              </v:shape>
            </v:group>
            <v:group style="position:absolute;left:370;top:433;width:2;height:2139" coordorigin="370,433" coordsize="2,2139">
              <v:shape style="position:absolute;left:370;top:433;width:2;height:2139" coordorigin="370,433" coordsize="0,2139" path="m370,2572l370,433e" filled="f" stroked="t" strokeweight=".706329pt" strokecolor="#7C7C7C">
                <v:path arrowok="t"/>
              </v:shape>
            </v:group>
            <v:group style="position:absolute;left:2112;top:437;width:2;height:1022" coordorigin="2112,437" coordsize="2,1022">
              <v:shape style="position:absolute;left:2112;top:437;width:2;height:1022" coordorigin="2112,437" coordsize="0,1022" path="m2112,1459l2112,437e" filled="f" stroked="t" strokeweight=".706329pt" strokecolor="#5B5B5B">
                <v:path arrowok="t"/>
              </v:shape>
            </v:group>
            <v:group style="position:absolute;left:363;top:1887;width:6734;height:2" coordorigin="363,1887" coordsize="6734,2">
              <v:shape style="position:absolute;left:363;top:1887;width:6734;height:2" coordorigin="363,1887" coordsize="6734,0" path="m363,1887l7096,1887e" filled="f" stroked="t" strokeweight=".941772pt" strokecolor="#4B4B4B">
                <v:path arrowok="t"/>
              </v:shape>
            </v:group>
            <v:group style="position:absolute;left:2112;top:1402;width:2;height:490" coordorigin="2112,1402" coordsize="2,490">
              <v:shape style="position:absolute;left:2112;top:1402;width:2;height:490" coordorigin="2112,1402" coordsize="0,490" path="m2112,1892l2112,1402e" filled="f" stroked="t" strokeweight=".470886pt" strokecolor="#343434">
                <v:path arrowok="t"/>
              </v:shape>
            </v:group>
            <v:group style="position:absolute;left:7040;top:1892;width:405;height:2" coordorigin="7040,1892" coordsize="405,2">
              <v:shape style="position:absolute;left:7040;top:1892;width:405;height:2" coordorigin="7040,1892" coordsize="405,0" path="m7040,1892l7445,1892e" filled="f" stroked="t" strokeweight=".470886pt" strokecolor="#343434">
                <v:path arrowok="t"/>
              </v:shape>
            </v:group>
            <v:group style="position:absolute;left:7388;top:1892;width:4181;height:2" coordorigin="7388,1892" coordsize="4181,2">
              <v:shape style="position:absolute;left:7388;top:1892;width:4181;height:2" coordorigin="7388,1892" coordsize="4181,0" path="m7388,1892l11570,1892e" filled="f" stroked="t" strokeweight=".706329pt" strokecolor="#4B4B4B">
                <v:path arrowok="t"/>
              </v:shape>
            </v:group>
            <v:group style="position:absolute;left:367;top:2123;width:4836;height:2" coordorigin="367,2123" coordsize="4836,2">
              <v:shape style="position:absolute;left:367;top:2123;width:4836;height:2" coordorigin="367,2123" coordsize="4836,0" path="m367,2123l5203,2123e" filled="f" stroked="t" strokeweight=".941772pt" strokecolor="#4B4B4B">
                <v:path arrowok="t"/>
              </v:shape>
            </v:group>
            <v:group style="position:absolute;left:372;top:1840;width:2;height:570" coordorigin="372,1840" coordsize="2,570">
              <v:shape style="position:absolute;left:372;top:1840;width:2;height:570" coordorigin="372,1840" coordsize="0,570" path="m372,2410l372,1840e" filled="f" stroked="t" strokeweight=".470886pt" strokecolor="#545454">
                <v:path arrowok="t"/>
              </v:shape>
            </v:group>
            <v:group style="position:absolute;left:5147;top:2130;width:6428;height:2" coordorigin="5147,2130" coordsize="6428,2">
              <v:shape style="position:absolute;left:5147;top:2130;width:6428;height:2" coordorigin="5147,2130" coordsize="6428,0" path="m5147,2130l11574,2130e" filled="f" stroked="t" strokeweight=".706329pt" strokecolor="#4B4B4B">
                <v:path arrowok="t"/>
              </v:shape>
            </v:group>
            <v:group style="position:absolute;left:363;top:2363;width:8970;height:2" coordorigin="363,2363" coordsize="8970,2">
              <v:shape style="position:absolute;left:363;top:2363;width:8970;height:2" coordorigin="363,2363" coordsize="8970,0" path="m363,2363l9333,2363e" filled="f" stroked="t" strokeweight=".706329pt" strokecolor="#4B4B4B">
                <v:path arrowok="t"/>
              </v:shape>
            </v:group>
            <v:group style="position:absolute;left:9276;top:2370;width:494;height:2" coordorigin="9276,2370" coordsize="494,2">
              <v:shape style="position:absolute;left:9276;top:2370;width:494;height:2" coordorigin="9276,2370" coordsize="494,0" path="m9276,2370l9771,2370e" filled="f" stroked="t" strokeweight=".706329pt" strokecolor="#383838">
                <v:path arrowok="t"/>
              </v:shape>
            </v:group>
            <v:group style="position:absolute;left:9686;top:2370;width:1888;height:2" coordorigin="9686,2370" coordsize="1888,2">
              <v:shape style="position:absolute;left:9686;top:2370;width:1888;height:2" coordorigin="9686,2370" coordsize="1888,0" path="m9686,2370l11574,2370e" filled="f" stroked="t" strokeweight=".941772pt" strokecolor="#4B4B4B">
                <v:path arrowok="t"/>
              </v:shape>
            </v:group>
            <v:group style="position:absolute;left:11565;top:1997;width:2;height:414" coordorigin="11565,1997" coordsize="2,414">
              <v:shape style="position:absolute;left:11565;top:1997;width:2;height:414" coordorigin="11565,1997" coordsize="0,414" path="m11565,2410l11565,1997e" filled="f" stroked="t" strokeweight=".941772pt" strokecolor="#4B4B4B">
                <v:path arrowok="t"/>
              </v:shape>
            </v:group>
            <v:group style="position:absolute;left:372;top:2603;width:6107;height:2" coordorigin="372,2603" coordsize="6107,2">
              <v:shape style="position:absolute;left:372;top:2603;width:6107;height:2" coordorigin="372,2603" coordsize="6107,0" path="m372,2603l6479,2603e" filled="f" stroked="t" strokeweight=".706329pt" strokecolor="#484B4B">
                <v:path arrowok="t"/>
              </v:shape>
            </v:group>
            <v:group style="position:absolute;left:376;top:2339;width:2;height:4673" coordorigin="376,2339" coordsize="2,4673">
              <v:shape style="position:absolute;left:376;top:2339;width:2;height:4673" coordorigin="376,2339" coordsize="0,4673" path="m376,7012l376,2339e" filled="f" stroked="t" strokeweight=".82405pt" strokecolor="#606060">
                <v:path arrowok="t"/>
              </v:shape>
            </v:group>
            <v:group style="position:absolute;left:6423;top:2605;width:245;height:2" coordorigin="6423,2605" coordsize="245,2">
              <v:shape style="position:absolute;left:6423;top:2605;width:245;height:2" coordorigin="6423,2605" coordsize="245,0" path="m6423,2605l6668,2605e" filled="f" stroked="t" strokeweight=".470886pt" strokecolor="#2B2B2B">
                <v:path arrowok="t"/>
              </v:shape>
            </v:group>
            <v:group style="position:absolute;left:6611;top:2608;width:4968;height:2" coordorigin="6611,2608" coordsize="4968,2">
              <v:shape style="position:absolute;left:6611;top:2608;width:4968;height:2" coordorigin="6611,2608" coordsize="4968,0" path="m6611,2608l11579,2608e" filled="f" stroked="t" strokeweight=".941772pt" strokecolor="#4B4B4B">
                <v:path arrowok="t"/>
              </v:shape>
            </v:group>
            <v:group style="position:absolute;left:367;top:2840;width:6922;height:2" coordorigin="367,2840" coordsize="6922,2">
              <v:shape style="position:absolute;left:367;top:2840;width:6922;height:2" coordorigin="367,2840" coordsize="6922,0" path="m367,2840l7289,2840e" filled="f" stroked="t" strokeweight=".706329pt" strokecolor="#4F4F4F">
                <v:path arrowok="t"/>
              </v:shape>
            </v:group>
            <v:group style="position:absolute;left:372;top:2558;width:2;height:314" coordorigin="372,2558" coordsize="2,314">
              <v:shape style="position:absolute;left:372;top:2558;width:2;height:314" coordorigin="372,2558" coordsize="0,314" path="m372,2871l372,2558e" filled="f" stroked="t" strokeweight=".470886pt" strokecolor="#4B4B4B">
                <v:path arrowok="t"/>
              </v:shape>
            </v:group>
            <v:group style="position:absolute;left:6216;top:2848;width:471;height:2" coordorigin="6216,2848" coordsize="471,2">
              <v:shape style="position:absolute;left:6216;top:2848;width:471;height:2" coordorigin="6216,2848" coordsize="471,0" path="m6216,2848l6687,2848e" filled="f" stroked="t" strokeweight=".941772pt" strokecolor="#575757">
                <v:path arrowok="t"/>
              </v:shape>
            </v:group>
            <v:group style="position:absolute;left:6894;top:2848;width:4681;height:2" coordorigin="6894,2848" coordsize="4681,2">
              <v:shape style="position:absolute;left:6894;top:2848;width:4681;height:2" coordorigin="6894,2848" coordsize="4681,0" path="m6894,2848l11574,2848e" filled="f" stroked="t" strokeweight=".706329pt" strokecolor="#4B4B4B">
                <v:path arrowok="t"/>
              </v:shape>
            </v:group>
            <v:group style="position:absolute;left:372;top:3078;width:11207;height:2" coordorigin="372,3078" coordsize="11207,2">
              <v:shape style="position:absolute;left:372;top:3078;width:11207;height:2" coordorigin="372,3078" coordsize="11207,0" path="m372,3078l11579,3078e" filled="f" stroked="t" strokeweight=".941772pt" strokecolor="#4B4B4B">
                <v:path arrowok="t"/>
              </v:shape>
            </v:group>
            <v:group style="position:absolute;left:377;top:3033;width:2;height:309" coordorigin="377,3033" coordsize="2,309">
              <v:shape style="position:absolute;left:377;top:3033;width:2;height:309" coordorigin="377,3033" coordsize="0,309" path="m377,3342l377,3033e" filled="f" stroked="t" strokeweight=".470886pt" strokecolor="#4B4B4B">
                <v:path arrowok="t"/>
              </v:shape>
            </v:group>
            <v:group style="position:absolute;left:3574;top:3071;width:2;height:323" coordorigin="3574,3071" coordsize="2,323">
              <v:shape style="position:absolute;left:3574;top:3071;width:2;height:323" coordorigin="3574,3071" coordsize="0,323" path="m3574,3394l3574,3071e" filled="f" stroked="t" strokeweight=".941772pt" strokecolor="#4F4F4F">
                <v:path arrowok="t"/>
              </v:shape>
            </v:group>
            <v:group style="position:absolute;left:6644;top:3076;width:2;height:133" coordorigin="6644,3076" coordsize="2,133">
              <v:shape style="position:absolute;left:6644;top:3076;width:2;height:133" coordorigin="6644,3076" coordsize="0,133" path="m6644,3209l6644,3076e" filled="f" stroked="t" strokeweight=".941772pt" strokecolor="#4F4F4F">
                <v:path arrowok="t"/>
              </v:shape>
            </v:group>
            <v:group style="position:absolute;left:3574;top:3285;width:2;height:276" coordorigin="3574,3285" coordsize="2,276">
              <v:shape style="position:absolute;left:3574;top:3285;width:2;height:276" coordorigin="3574,3285" coordsize="0,276" path="m3574,3561l3574,3285e" filled="f" stroked="t" strokeweight=".470886pt" strokecolor="#3B3B3B">
                <v:path arrowok="t"/>
              </v:shape>
            </v:group>
            <v:group style="position:absolute;left:3569;top:3527;width:2576;height:2" coordorigin="3569,3527" coordsize="2576,2">
              <v:shape style="position:absolute;left:3569;top:3527;width:2576;height:2" coordorigin="3569,3527" coordsize="2576,0" path="m3569,3527l6145,3527e" filled="f" stroked="t" strokeweight=".706329pt" strokecolor="#5B5B5B">
                <v:path arrowok="t"/>
              </v:shape>
            </v:group>
            <v:group style="position:absolute;left:6635;top:3532;width:2670;height:2" coordorigin="6635,3532" coordsize="2670,2">
              <v:shape style="position:absolute;left:6635;top:3532;width:2670;height:2" coordorigin="6635,3532" coordsize="2670,0" path="m6635,3532l9305,3532e" filled="f" stroked="t" strokeweight=".235443pt" strokecolor="#4F4F4F">
                <v:path arrowok="t"/>
              </v:shape>
            </v:group>
            <v:group style="position:absolute;left:5990;top:3523;width:669;height:2" coordorigin="5990,3523" coordsize="669,2">
              <v:shape style="position:absolute;left:5990;top:3523;width:669;height:2" coordorigin="5990,3523" coordsize="669,0" path="m5990,3523l6658,3523e" filled="f" stroked="t" strokeweight=".470886pt" strokecolor="#A3A3A3">
                <v:path arrowok="t"/>
              </v:shape>
            </v:group>
            <v:group style="position:absolute;left:6649;top:3285;width:2;height:561" coordorigin="6649,3285" coordsize="2,561">
              <v:shape style="position:absolute;left:6649;top:3285;width:2;height:561" coordorigin="6649,3285" coordsize="0,561" path="m6649,3846l6649,3285e" filled="f" stroked="t" strokeweight=".706329pt" strokecolor="#484848">
                <v:path arrowok="t"/>
              </v:shape>
            </v:group>
            <v:group style="position:absolute;left:9305;top:3532;width:438;height:2" coordorigin="9305,3532" coordsize="438,2">
              <v:shape style="position:absolute;left:9305;top:3532;width:438;height:2" coordorigin="9305,3532" coordsize="438,0" path="m9305,3532l9743,3532e" filled="f" stroked="t" strokeweight=".235443pt" strokecolor="#000000">
                <v:path arrowok="t"/>
              </v:shape>
            </v:group>
            <v:group style="position:absolute;left:9743;top:3532;width:1832;height:2" coordorigin="9743,3532" coordsize="1832,2">
              <v:shape style="position:absolute;left:9743;top:3532;width:1832;height:2" coordorigin="9743,3532" coordsize="1832,0" path="m9743,3532l11574,3532e" filled="f" stroked="t" strokeweight=".235443pt" strokecolor="#444444">
                <v:path arrowok="t"/>
              </v:shape>
            </v:group>
            <v:group style="position:absolute;left:372;top:3834;width:2354;height:2" coordorigin="372,3834" coordsize="2354,2">
              <v:shape style="position:absolute;left:372;top:3834;width:2354;height:2" coordorigin="372,3834" coordsize="2354,0" path="m372,3834l2726,3834e" filled="f" stroked="t" strokeweight=".706329pt" strokecolor="#4F4F4F">
                <v:path arrowok="t"/>
              </v:shape>
            </v:group>
            <v:group style="position:absolute;left:2670;top:3836;width:372;height:2" coordorigin="2670,3836" coordsize="372,2">
              <v:shape style="position:absolute;left:2670;top:3836;width:372;height:2" coordorigin="2670,3836" coordsize="372,0" path="m2670,3836l3042,3836e" filled="f" stroked="t" strokeweight=".470886pt" strokecolor="#343434">
                <v:path arrowok="t"/>
              </v:shape>
            </v:group>
            <v:group style="position:absolute;left:3574;top:3504;width:2;height:342" coordorigin="3574,3504" coordsize="2,342">
              <v:shape style="position:absolute;left:3574;top:3504;width:2;height:342" coordorigin="3574,3504" coordsize="0,342" path="m3574,3846l3574,3504e" filled="f" stroked="t" strokeweight=".706329pt" strokecolor="#3F3F3F">
                <v:path arrowok="t"/>
              </v:shape>
            </v:group>
            <v:group style="position:absolute;left:2929;top:3832;width:3216;height:2" coordorigin="2929,3832" coordsize="3216,2">
              <v:shape style="position:absolute;left:2929;top:3832;width:3216;height:2" coordorigin="2929,3832" coordsize="3216,0" path="m2929,3832l6145,3832e" filled="f" stroked="t" strokeweight="1.177215pt" strokecolor="#444444">
                <v:path arrowok="t"/>
              </v:shape>
            </v:group>
            <v:group style="position:absolute;left:6032;top:3832;width:447;height:2" coordorigin="6032,3832" coordsize="447,2">
              <v:shape style="position:absolute;left:6032;top:3832;width:447;height:2" coordorigin="6032,3832" coordsize="447,0" path="m6032,3832l6479,3832e" filled="f" stroked="t" strokeweight="1.412658pt" strokecolor="#777777">
                <v:path arrowok="t"/>
              </v:shape>
            </v:group>
            <v:group style="position:absolute;left:6423;top:3836;width:5156;height:2" coordorigin="6423,3836" coordsize="5156,2">
              <v:shape style="position:absolute;left:6423;top:3836;width:5156;height:2" coordorigin="6423,3836" coordsize="5156,0" path="m6423,3836l11579,3836e" filled="f" stroked="t" strokeweight=".706329pt" strokecolor="#4B4B4B">
                <v:path arrowok="t"/>
              </v:shape>
            </v:group>
            <v:group style="position:absolute;left:367;top:4112;width:11212;height:2" coordorigin="367,4112" coordsize="11212,2">
              <v:shape style="position:absolute;left:367;top:4112;width:11212;height:2" coordorigin="367,4112" coordsize="11212,0" path="m367,4112l11579,4112e" filled="f" stroked="t" strokeweight=".941772pt" strokecolor="#4B4B4B">
                <v:path arrowok="t"/>
              </v:shape>
            </v:group>
            <v:group style="position:absolute;left:2114;top:3822;width:2;height:1032" coordorigin="2114,3822" coordsize="2,1032">
              <v:shape style="position:absolute;left:2114;top:3822;width:2;height:1032" coordorigin="2114,3822" coordsize="0,1032" path="m2114,4854l2114,3822e" filled="f" stroked="t" strokeweight=".706329pt" strokecolor="#484848">
                <v:path arrowok="t"/>
              </v:shape>
            </v:group>
            <v:group style="position:absolute;left:11570;top:3584;width:2;height:799" coordorigin="11570,3584" coordsize="2,799">
              <v:shape style="position:absolute;left:11570;top:3584;width:2;height:799" coordorigin="11570,3584" coordsize="0,799" path="m11570,4383l11570,3584e" filled="f" stroked="t" strokeweight=".706329pt" strokecolor="#4F4F4F">
                <v:path arrowok="t"/>
              </v:shape>
            </v:group>
            <v:group style="position:absolute;left:2105;top:4352;width:4375;height:2" coordorigin="2105,4352" coordsize="4375,2">
              <v:shape style="position:absolute;left:2105;top:4352;width:4375;height:2" coordorigin="2105,4352" coordsize="4375,0" path="m2105,4352l6479,4352e" filled="f" stroked="t" strokeweight=".706329pt" strokecolor="#4B4B4B">
                <v:path arrowok="t"/>
              </v:shape>
            </v:group>
            <v:group style="position:absolute;left:6423;top:4355;width:245;height:2" coordorigin="6423,4355" coordsize="245,2">
              <v:shape style="position:absolute;left:6423;top:4355;width:245;height:2" coordorigin="6423,4355" coordsize="245,0" path="m6423,4355l6668,4355e" filled="f" stroked="t" strokeweight=".470886pt" strokecolor="#232323">
                <v:path arrowok="t"/>
              </v:shape>
            </v:group>
            <v:group style="position:absolute;left:6611;top:4355;width:485;height:2" coordorigin="6611,4355" coordsize="485,2">
              <v:shape style="position:absolute;left:6611;top:4355;width:485;height:2" coordorigin="6611,4355" coordsize="485,0" path="m6611,4355l7096,4355e" filled="f" stroked="t" strokeweight=".941772pt" strokecolor="#575757">
                <v:path arrowok="t"/>
              </v:shape>
            </v:group>
            <v:group style="position:absolute;left:7040;top:4355;width:405;height:2" coordorigin="7040,4355" coordsize="405,2">
              <v:shape style="position:absolute;left:7040;top:4355;width:405;height:2" coordorigin="7040,4355" coordsize="405,0" path="m7040,4355l7445,4355e" filled="f" stroked="t" strokeweight=".470886pt" strokecolor="#383838">
                <v:path arrowok="t"/>
              </v:shape>
            </v:group>
            <v:group style="position:absolute;left:7388;top:4352;width:4196;height:2" coordorigin="7388,4352" coordsize="4196,2">
              <v:shape style="position:absolute;left:7388;top:4352;width:4196;height:2" coordorigin="7388,4352" coordsize="4196,0" path="m7388,4352l11584,4352e" filled="f" stroked="t" strokeweight=".941772pt" strokecolor="#484848">
                <v:path arrowok="t"/>
              </v:shape>
            </v:group>
            <v:group style="position:absolute;left:4634;top:4340;width:2;height:285" coordorigin="4634,4340" coordsize="2,285">
              <v:shape style="position:absolute;left:4634;top:4340;width:2;height:285" coordorigin="4634,4340" coordsize="0,285" path="m4634,4626l4634,4340e" filled="f" stroked="t" strokeweight=".470886pt" strokecolor="#343434">
                <v:path arrowok="t"/>
              </v:shape>
            </v:group>
            <v:group style="position:absolute;left:7416;top:4340;width:2;height:494" coordorigin="7416,4340" coordsize="2,494">
              <v:shape style="position:absolute;left:7416;top:4340;width:2;height:494" coordorigin="7416,4340" coordsize="0,494" path="m7416,4835l7416,4340e" filled="f" stroked="t" strokeweight=".235443pt" strokecolor="#545454">
                <v:path arrowok="t"/>
              </v:shape>
            </v:group>
            <v:group style="position:absolute;left:4636;top:4568;width:2;height:1008" coordorigin="4636,4568" coordsize="2,1008">
              <v:shape style="position:absolute;left:4636;top:4568;width:2;height:1008" coordorigin="4636,4568" coordsize="0,1008" path="m4636,5576l4636,4568e" filled="f" stroked="t" strokeweight=".706329pt" strokecolor="#484848">
                <v:path arrowok="t"/>
              </v:shape>
            </v:group>
            <v:group style="position:absolute;left:4624;top:4837;width:6955;height:2" coordorigin="4624,4837" coordsize="6955,2">
              <v:shape style="position:absolute;left:4624;top:4837;width:6955;height:2" coordorigin="4624,4837" coordsize="6955,0" path="m4624,4837l11579,4837e" filled="f" stroked="t" strokeweight=".941772pt" strokecolor="#4B4B4B">
                <v:path arrowok="t"/>
              </v:shape>
            </v:group>
            <v:group style="position:absolute;left:11574;top:4568;width:2;height:295" coordorigin="11574,4568" coordsize="2,295">
              <v:shape style="position:absolute;left:11574;top:4568;width:2;height:295" coordorigin="11574,4568" coordsize="0,295" path="m11574,4863l11574,4568e" filled="f" stroked="t" strokeweight=".470886pt" strokecolor="#343434">
                <v:path arrowok="t"/>
              </v:shape>
            </v:group>
            <v:group style="position:absolute;left:2114;top:4797;width:2;height:295" coordorigin="2114,4797" coordsize="2,295">
              <v:shape style="position:absolute;left:2114;top:4797;width:2;height:295" coordorigin="2114,4797" coordsize="0,295" path="m2114,5091l2114,4797e" filled="f" stroked="t" strokeweight=".470886pt" strokecolor="#2F2F2F">
                <v:path arrowok="t"/>
              </v:shape>
            </v:group>
            <v:group style="position:absolute;left:4634;top:5075;width:6950;height:2" coordorigin="4634,5075" coordsize="6950,2">
              <v:shape style="position:absolute;left:4634;top:5075;width:6950;height:2" coordorigin="4634,5075" coordsize="6950,0" path="m4634,5075l11584,5075e" filled="f" stroked="t" strokeweight=".941772pt" strokecolor="#545454">
                <v:path arrowok="t"/>
              </v:shape>
            </v:group>
            <v:group style="position:absolute;left:377;top:5034;width:2;height:328" coordorigin="377,5034" coordsize="2,328">
              <v:shape style="position:absolute;left:377;top:5034;width:2;height:328" coordorigin="377,5034" coordsize="0,328" path="m377,5362l377,5034e" filled="f" stroked="t" strokeweight=".470886pt" strokecolor="#4F4F4F">
                <v:path arrowok="t"/>
              </v:shape>
            </v:group>
            <v:group style="position:absolute;left:2114;top:5034;width:2;height:532" coordorigin="2114,5034" coordsize="2,532">
              <v:shape style="position:absolute;left:2114;top:5034;width:2;height:532" coordorigin="2114,5034" coordsize="0,532" path="m2114,5567l2114,5034e" filled="f" stroked="t" strokeweight=".941772pt" strokecolor="#4B4B4B">
                <v:path arrowok="t"/>
              </v:shape>
            </v:group>
            <v:group style="position:absolute;left:4629;top:5315;width:2467;height:2" coordorigin="4629,5315" coordsize="2467,2">
              <v:shape style="position:absolute;left:4629;top:5315;width:2467;height:2" coordorigin="4629,5315" coordsize="2467,0" path="m4629,5315l7096,5315e" filled="f" stroked="t" strokeweight=".706329pt" strokecolor="#4F4F4F">
                <v:path arrowok="t"/>
              </v:shape>
            </v:group>
            <v:group style="position:absolute;left:7040;top:5315;width:405;height:2" coordorigin="7040,5315" coordsize="405,2">
              <v:shape style="position:absolute;left:7040;top:5315;width:405;height:2" coordorigin="7040,5315" coordsize="405,0" path="m7040,5315l7445,5315e" filled="f" stroked="t" strokeweight=".470886pt" strokecolor="#343434">
                <v:path arrowok="t"/>
              </v:shape>
            </v:group>
            <v:group style="position:absolute;left:7388;top:5312;width:4196;height:2" coordorigin="7388,5312" coordsize="4196,2">
              <v:shape style="position:absolute;left:7388;top:5312;width:4196;height:2" coordorigin="7388,5312" coordsize="4196,0" path="m7388,5312l11584,5312e" filled="f" stroked="t" strokeweight=".941772pt" strokecolor="#4B4B4B">
                <v:path arrowok="t"/>
              </v:shape>
            </v:group>
            <v:group style="position:absolute;left:2110;top:5555;width:9479;height:2" coordorigin="2110,5555" coordsize="9479,2">
              <v:shape style="position:absolute;left:2110;top:5555;width:9479;height:2" coordorigin="2110,5555" coordsize="9479,0" path="m2110,5555l11589,5555e" filled="f" stroked="t" strokeweight=".706329pt" strokecolor="#4B4B4B">
                <v:path arrowok="t"/>
              </v:shape>
            </v:group>
            <v:group style="position:absolute;left:372;top:5788;width:11212;height:2" coordorigin="372,5788" coordsize="11212,2">
              <v:shape style="position:absolute;left:372;top:5788;width:11212;height:2" coordorigin="372,5788" coordsize="11212,0" path="m372,5788l11584,5788e" filled="f" stroked="t" strokeweight=".706329pt" strokecolor="#4B4B4B">
                <v:path arrowok="t"/>
              </v:shape>
            </v:group>
            <v:group style="position:absolute;left:2117;top:5510;width:2;height:323" coordorigin="2117,5510" coordsize="2,323">
              <v:shape style="position:absolute;left:2117;top:5510;width:2;height:323" coordorigin="2117,5510" coordsize="0,323" path="m2117,5833l2117,5510e" filled="f" stroked="t" strokeweight=".470886pt" strokecolor="#343434">
                <v:path arrowok="t"/>
              </v:shape>
            </v:group>
            <v:group style="position:absolute;left:4638;top:5505;width:2;height:328" coordorigin="4638,5505" coordsize="2,328">
              <v:shape style="position:absolute;left:4638;top:5505;width:2;height:328" coordorigin="4638,5505" coordsize="0,328" path="m4638,5833l4638,5505e" filled="f" stroked="t" strokeweight=".470886pt" strokecolor="#2B2B2B">
                <v:path arrowok="t"/>
              </v:shape>
            </v:group>
            <v:group style="position:absolute;left:377;top:5762;width:2;height:333" coordorigin="377,5762" coordsize="2,333">
              <v:shape style="position:absolute;left:377;top:5762;width:2;height:333" coordorigin="377,5762" coordsize="0,333" path="m377,6094l377,5762e" filled="f" stroked="t" strokeweight=".470886pt" strokecolor="#444444">
                <v:path arrowok="t"/>
              </v:shape>
            </v:group>
            <v:group style="position:absolute;left:2121;top:3822;width:2;height:12184" coordorigin="2121,3822" coordsize="2,12184">
              <v:shape style="position:absolute;left:2121;top:3822;width:2;height:12184" coordorigin="2121,3822" coordsize="0,12184" path="m2121,16006l2121,3822e" filled="f" stroked="t" strokeweight=".706329pt" strokecolor="#484848">
                <v:path arrowok="t"/>
              </v:shape>
            </v:group>
            <v:group style="position:absolute;left:4641;top:5762;width:2;height:742" coordorigin="4641,5762" coordsize="2,742">
              <v:shape style="position:absolute;left:4641;top:5762;width:2;height:742" coordorigin="4641,5762" coordsize="0,742" path="m4641,6503l4641,5762e" filled="f" stroked="t" strokeweight=".706329pt" strokecolor="#484848">
                <v:path arrowok="t"/>
              </v:shape>
            </v:group>
            <v:group style="position:absolute;left:7416;top:5790;width:2;height:276" coordorigin="7416,5790" coordsize="2,276">
              <v:shape style="position:absolute;left:7416;top:5790;width:2;height:276" coordorigin="7416,5790" coordsize="0,276" path="m7416,6066l7416,5790e" filled="f" stroked="t" strokeweight=".235443pt" strokecolor="#484848">
                <v:path arrowok="t"/>
              </v:shape>
            </v:group>
            <v:group style="position:absolute;left:2110;top:6261;width:2580;height:2" coordorigin="2110,6261" coordsize="2580,2">
              <v:shape style="position:absolute;left:2110;top:6261;width:2580;height:2" coordorigin="2110,6261" coordsize="2580,0" path="m2110,6261l4690,6261e" filled="f" stroked="t" strokeweight=".706329pt" strokecolor="#4F4F4F">
                <v:path arrowok="t"/>
              </v:shape>
            </v:group>
            <v:group style="position:absolute;left:4591;top:6261;width:400;height:2" coordorigin="4591,6261" coordsize="400,2">
              <v:shape style="position:absolute;left:4591;top:6261;width:400;height:2" coordorigin="4591,6261" coordsize="400,0" path="m4591,6261l4991,6261e" filled="f" stroked="t" strokeweight=".470886pt" strokecolor="#383838">
                <v:path arrowok="t"/>
              </v:shape>
            </v:group>
            <v:group style="position:absolute;left:4935;top:6259;width:6654;height:2" coordorigin="4935,6259" coordsize="6654,2">
              <v:shape style="position:absolute;left:4935;top:6259;width:6654;height:2" coordorigin="4935,6259" coordsize="6654,0" path="m4935,6259l11589,6259e" filled="f" stroked="t" strokeweight=".706329pt" strokecolor="#545454">
                <v:path arrowok="t"/>
              </v:shape>
            </v:group>
            <v:group style="position:absolute;left:7416;top:6066;width:2;height:185" coordorigin="7416,6066" coordsize="2,185">
              <v:shape style="position:absolute;left:7416;top:6066;width:2;height:185" coordorigin="7416,6066" coordsize="0,185" path="m7416,6251l7416,6066e" filled="f" stroked="t" strokeweight=".235443pt" strokecolor="#707070">
                <v:path arrowok="t"/>
              </v:shape>
            </v:group>
            <v:group style="position:absolute;left:2105;top:6496;width:9479;height:2" coordorigin="2105,6496" coordsize="9479,2">
              <v:shape style="position:absolute;left:2105;top:6496;width:9479;height:2" coordorigin="2105,6496" coordsize="9479,0" path="m2105,6496l11584,6496e" filled="f" stroked="t" strokeweight=".706329pt" strokecolor="#4F4F4F">
                <v:path arrowok="t"/>
              </v:shape>
            </v:group>
            <v:group style="position:absolute;left:7416;top:6237;width:2;height:261" coordorigin="7416,6237" coordsize="2,261">
              <v:shape style="position:absolute;left:7416;top:6237;width:2;height:261" coordorigin="7416,6237" coordsize="0,261" path="m7416,6499l7416,6237e" filled="f" stroked="t" strokeweight=".235443pt" strokecolor="#4B4B4B">
                <v:path arrowok="t"/>
              </v:shape>
            </v:group>
            <v:group style="position:absolute;left:372;top:6736;width:5773;height:2" coordorigin="372,6736" coordsize="5773,2">
              <v:shape style="position:absolute;left:372;top:6736;width:5773;height:2" coordorigin="372,6736" coordsize="5773,0" path="m372,6736l6145,6736e" filled="f" stroked="t" strokeweight=".706329pt" strokecolor="#4F4F4F">
                <v:path arrowok="t"/>
              </v:shape>
            </v:group>
            <v:group style="position:absolute;left:6089;top:6739;width:391;height:2" coordorigin="6089,6739" coordsize="391,2">
              <v:shape style="position:absolute;left:6089;top:6739;width:391;height:2" coordorigin="6089,6739" coordsize="391,0" path="m6089,6739l6479,6739e" filled="f" stroked="t" strokeweight=".470886pt" strokecolor="#383838">
                <v:path arrowok="t"/>
              </v:shape>
            </v:group>
            <v:group style="position:absolute;left:6305;top:6739;width:5283;height:2" coordorigin="6305,6739" coordsize="5283,2">
              <v:shape style="position:absolute;left:6305;top:6739;width:5283;height:2" coordorigin="6305,6739" coordsize="5283,0" path="m6305,6739l11589,6739e" filled="f" stroked="t" strokeweight=".706329pt" strokecolor="#4B4B4B">
                <v:path arrowok="t"/>
              </v:shape>
            </v:group>
            <v:group style="position:absolute;left:372;top:7205;width:6107;height:2" coordorigin="372,7205" coordsize="6107,2">
              <v:shape style="position:absolute;left:372;top:7205;width:6107;height:2" coordorigin="372,7205" coordsize="6107,0" path="m372,7205l6479,7205e" filled="f" stroked="t" strokeweight=".706329pt" strokecolor="#4F4F4F">
                <v:path arrowok="t"/>
              </v:shape>
            </v:group>
            <v:group style="position:absolute;left:381;top:6955;width:2;height:276" coordorigin="381,6955" coordsize="2,276">
              <v:shape style="position:absolute;left:381;top:6955;width:2;height:276" coordorigin="381,6955" coordsize="0,276" path="m381,7231l381,6955e" filled="f" stroked="t" strokeweight=".470886pt" strokecolor="#575757">
                <v:path arrowok="t"/>
              </v:shape>
            </v:group>
            <v:group style="position:absolute;left:6423;top:7207;width:245;height:2" coordorigin="6423,7207" coordsize="245,2">
              <v:shape style="position:absolute;left:6423;top:7207;width:245;height:2" coordorigin="6423,7207" coordsize="245,0" path="m6423,7207l6668,7207e" filled="f" stroked="t" strokeweight=".470886pt" strokecolor="#1F1F1F">
                <v:path arrowok="t"/>
              </v:shape>
            </v:group>
            <v:group style="position:absolute;left:6611;top:7205;width:4977;height:2" coordorigin="6611,7205" coordsize="4977,2">
              <v:shape style="position:absolute;left:6611;top:7205;width:4977;height:2" coordorigin="6611,7205" coordsize="4977,0" path="m6611,7205l11589,7205e" filled="f" stroked="t" strokeweight=".941772pt" strokecolor="#4B4B4B">
                <v:path arrowok="t"/>
              </v:shape>
            </v:group>
            <v:group style="position:absolute;left:11579;top:6955;width:2;height:276" coordorigin="11579,6955" coordsize="2,276">
              <v:shape style="position:absolute;left:11579;top:6955;width:2;height:276" coordorigin="11579,6955" coordsize="0,276" path="m11579,7231l11579,6955e" filled="f" stroked="t" strokeweight=".470886pt" strokecolor="#383838">
                <v:path arrowok="t"/>
              </v:shape>
            </v:group>
            <v:group style="position:absolute;left:386;top:7159;width:2;height:4136" coordorigin="386,7159" coordsize="2,4136">
              <v:shape style="position:absolute;left:386;top:7159;width:2;height:4136" coordorigin="386,7159" coordsize="0,4136" path="m386,11295l386,7159e" filled="f" stroked="t" strokeweight=".706329pt" strokecolor="#676767">
                <v:path arrowok="t"/>
              </v:shape>
            </v:group>
            <v:group style="position:absolute;left:2119;top:7159;width:2;height:1127" coordorigin="2119,7159" coordsize="2,1127">
              <v:shape style="position:absolute;left:2119;top:7159;width:2;height:1127" coordorigin="2119,7159" coordsize="0,1127" path="m2119,8286l2119,7159e" filled="f" stroked="t" strokeweight=".706329pt" strokecolor="#444444">
                <v:path arrowok="t"/>
              </v:shape>
            </v:group>
            <v:group style="position:absolute;left:4643;top:7193;width:2;height:742" coordorigin="4643,7193" coordsize="2,742">
              <v:shape style="position:absolute;left:4643;top:7193;width:2;height:742" coordorigin="4643,7193" coordsize="0,742" path="m4643,7934l4643,7193e" filled="f" stroked="t" strokeweight=".941772pt" strokecolor="#4B4B4B">
                <v:path arrowok="t"/>
              </v:shape>
            </v:group>
            <v:group style="position:absolute;left:4638;top:7445;width:6950;height:2" coordorigin="4638,7445" coordsize="6950,2">
              <v:shape style="position:absolute;left:4638;top:7445;width:6950;height:2" coordorigin="4638,7445" coordsize="6950,0" path="m4638,7445l11589,7445e" filled="f" stroked="t" strokeweight=".706329pt" strokecolor="#4B4B4B">
                <v:path arrowok="t"/>
              </v:shape>
            </v:group>
            <v:group style="position:absolute;left:11579;top:7159;width:2;height:575" coordorigin="11579,7159" coordsize="2,575">
              <v:shape style="position:absolute;left:11579;top:7159;width:2;height:575" coordorigin="11579,7159" coordsize="0,575" path="m11579,7735l11579,7159e" filled="f" stroked="t" strokeweight=".941772pt" strokecolor="#545454">
                <v:path arrowok="t"/>
              </v:shape>
            </v:group>
            <v:group style="position:absolute;left:4645;top:7407;width:2;height:528" coordorigin="4645,7407" coordsize="2,528">
              <v:shape style="position:absolute;left:4645;top:7407;width:2;height:528" coordorigin="4645,7407" coordsize="0,528" path="m4645,7934l4645,7407e" filled="f" stroked="t" strokeweight=".941772pt" strokecolor="#545454">
                <v:path arrowok="t"/>
              </v:shape>
            </v:group>
            <v:group style="position:absolute;left:4634;top:7685;width:6955;height:2" coordorigin="4634,7685" coordsize="6955,2">
              <v:shape style="position:absolute;left:4634;top:7685;width:6955;height:2" coordorigin="4634,7685" coordsize="6955,0" path="m4634,7685l11589,7685e" filled="f" stroked="t" strokeweight=".706329pt" strokecolor="#4B4B4F">
                <v:path arrowok="t"/>
              </v:shape>
            </v:group>
            <v:group style="position:absolute;left:372;top:7925;width:11221;height:2" coordorigin="372,7925" coordsize="11221,2">
              <v:shape style="position:absolute;left:372;top:7925;width:11221;height:2" coordorigin="372,7925" coordsize="11221,0" path="m372,7925l11593,7925e" filled="f" stroked="t" strokeweight=".706329pt" strokecolor="#4F4F4F">
                <v:path arrowok="t"/>
              </v:shape>
            </v:group>
            <v:group style="position:absolute;left:381;top:8134;width:2;height:314" coordorigin="381,8134" coordsize="2,314">
              <v:shape style="position:absolute;left:381;top:8134;width:2;height:314" coordorigin="381,8134" coordsize="0,314" path="m381,8448l381,8134e" filled="f" stroked="t" strokeweight=".470886pt" strokecolor="#575757">
                <v:path arrowok="t"/>
              </v:shape>
            </v:group>
            <v:group style="position:absolute;left:2119;top:8134;width:2;height:984" coordorigin="2119,8134" coordsize="2,984">
              <v:shape style="position:absolute;left:2119;top:8134;width:2;height:984" coordorigin="2119,8134" coordsize="0,984" path="m2119,9118l2119,8134e" filled="f" stroked="t" strokeweight=".706329pt" strokecolor="#4B4B4B">
                <v:path arrowok="t"/>
              </v:shape>
            </v:group>
            <v:group style="position:absolute;left:381;top:9308;width:11212;height:2" coordorigin="381,9308" coordsize="11212,2">
              <v:shape style="position:absolute;left:381;top:9308;width:11212;height:2" coordorigin="381,9308" coordsize="11212,0" path="m381,9308l11593,9308e" filled="f" stroked="t" strokeweight=".706329pt" strokecolor="#4F4F4F">
                <v:path arrowok="t"/>
              </v:shape>
            </v:group>
            <v:group style="position:absolute;left:381;top:10235;width:11217;height:2" coordorigin="381,10235" coordsize="11217,2">
              <v:shape style="position:absolute;left:381;top:10235;width:11217;height:2" coordorigin="381,10235" coordsize="11217,0" path="m381,10235l11598,10235e" filled="f" stroked="t" strokeweight=".706329pt" strokecolor="#4F4F4F">
                <v:path arrowok="t"/>
              </v:shape>
            </v:group>
            <v:group style="position:absolute;left:377;top:10478;width:3240;height:2" coordorigin="377,10478" coordsize="3240,2">
              <v:shape style="position:absolute;left:377;top:10478;width:3240;height:2" coordorigin="377,10478" coordsize="3240,0" path="m377,10478l3616,10478e" filled="f" stroked="t" strokeweight=".706329pt" strokecolor="#545454">
                <v:path arrowok="t"/>
              </v:shape>
            </v:group>
            <v:group style="position:absolute;left:3536;top:10478;width:381;height:2" coordorigin="3536,10478" coordsize="381,2">
              <v:shape style="position:absolute;left:3536;top:10478;width:381;height:2" coordorigin="3536,10478" coordsize="381,0" path="m3536,10478l3918,10478e" filled="f" stroked="t" strokeweight=".470886pt" strokecolor="#444444">
                <v:path arrowok="t"/>
              </v:shape>
            </v:group>
            <v:group style="position:absolute;left:3861;top:10478;width:1130;height:2" coordorigin="3861,10478" coordsize="1130,2">
              <v:shape style="position:absolute;left:3861;top:10478;width:1130;height:2" coordorigin="3861,10478" coordsize="1130,0" path="m3861,10478l4991,10478e" filled="f" stroked="t" strokeweight=".706329pt" strokecolor="#575757">
                <v:path arrowok="t"/>
              </v:shape>
            </v:group>
            <v:group style="position:absolute;left:4935;top:10478;width:268;height:2" coordorigin="4935,10478" coordsize="268,2">
              <v:shape style="position:absolute;left:4935;top:10478;width:268;height:2" coordorigin="4935,10478" coordsize="268,0" path="m4935,10478l5203,10478e" filled="f" stroked="t" strokeweight=".470886pt" strokecolor="#444448">
                <v:path arrowok="t"/>
              </v:shape>
            </v:group>
            <v:group style="position:absolute;left:5147;top:10473;width:6451;height:2" coordorigin="5147,10473" coordsize="6451,2">
              <v:shape style="position:absolute;left:5147;top:10473;width:6451;height:2" coordorigin="5147,10473" coordsize="6451,0" path="m5147,10473l11598,10473e" filled="f" stroked="t" strokeweight=".706329pt" strokecolor="#545454">
                <v:path arrowok="t"/>
              </v:shape>
            </v:group>
            <v:group style="position:absolute;left:377;top:10758;width:1728;height:2" coordorigin="377,10758" coordsize="1728,2">
              <v:shape style="position:absolute;left:377;top:10758;width:1728;height:2" coordorigin="377,10758" coordsize="1728,0" path="m377,10758l2105,10758e" filled="f" stroked="t" strokeweight=".235443pt" strokecolor="#A3A3A3">
                <v:path arrowok="t"/>
              </v:shape>
            </v:group>
            <v:group style="position:absolute;left:2100;top:10758;width:598;height:2" coordorigin="2100,10758" coordsize="598,2">
              <v:shape style="position:absolute;left:2100;top:10758;width:598;height:2" coordorigin="2100,10758" coordsize="598,0" path="m2100,10758l2698,10758e" filled="f" stroked="t" strokeweight=".235443pt" strokecolor="#646464">
                <v:path arrowok="t"/>
              </v:shape>
            </v:group>
            <v:group style="position:absolute;left:2698;top:10758;width:315;height:2" coordorigin="2698,10758" coordsize="315,2">
              <v:shape style="position:absolute;left:2698;top:10758;width:315;height:2" coordorigin="2698,10758" coordsize="315,0" path="m2698,10758l3014,10758e" filled="f" stroked="t" strokeweight=".235443pt" strokecolor="#808080">
                <v:path arrowok="t"/>
              </v:shape>
            </v:group>
            <v:group style="position:absolute;left:3014;top:10758;width:551;height:2" coordorigin="3014,10758" coordsize="551,2">
              <v:shape style="position:absolute;left:3014;top:10758;width:551;height:2" coordorigin="3014,10758" coordsize="551,0" path="m3014,10758l3565,10758e" filled="f" stroked="t" strokeweight=".235443pt" strokecolor="#2F2F2F">
                <v:path arrowok="t"/>
              </v:shape>
            </v:group>
            <v:group style="position:absolute;left:3565;top:10758;width:2350;height:2" coordorigin="3565,10758" coordsize="2350,2">
              <v:shape style="position:absolute;left:3565;top:10758;width:2350;height:2" coordorigin="3565,10758" coordsize="2350,0" path="m3565,10758l5914,10758e" filled="f" stroked="t" strokeweight=".235443pt" strokecolor="#000000">
                <v:path arrowok="t"/>
              </v:shape>
            </v:group>
            <v:group style="position:absolute;left:5914;top:10758;width:537;height:2" coordorigin="5914,10758" coordsize="537,2">
              <v:shape style="position:absolute;left:5914;top:10758;width:537;height:2" coordorigin="5914,10758" coordsize="537,0" path="m5914,10758l6451,10758e" filled="f" stroked="t" strokeweight=".235443pt" strokecolor="#6B6B6B">
                <v:path arrowok="t"/>
              </v:shape>
            </v:group>
            <v:group style="position:absolute;left:6451;top:10758;width:188;height:2" coordorigin="6451,10758" coordsize="188,2">
              <v:shape style="position:absolute;left:6451;top:10758;width:188;height:2" coordorigin="6451,10758" coordsize="188,0" path="m6451,10758l6639,10758e" filled="f" stroked="t" strokeweight=".235443pt" strokecolor="#000000">
                <v:path arrowok="t"/>
              </v:shape>
            </v:group>
            <v:group style="position:absolute;left:6639;top:10758;width:429;height:2" coordorigin="6639,10758" coordsize="429,2">
              <v:shape style="position:absolute;left:6639;top:10758;width:429;height:2" coordorigin="6639,10758" coordsize="429,0" path="m6639,10758l7068,10758e" filled="f" stroked="t" strokeweight=".235443pt" strokecolor="#383838">
                <v:path arrowok="t"/>
              </v:shape>
            </v:group>
            <v:group style="position:absolute;left:7068;top:10758;width:348;height:2" coordorigin="7068,10758" coordsize="348,2">
              <v:shape style="position:absolute;left:7068;top:10758;width:348;height:2" coordorigin="7068,10758" coordsize="348,0" path="m7068,10758l7416,10758e" filled="f" stroked="t" strokeweight=".235443pt" strokecolor="#676767">
                <v:path arrowok="t"/>
              </v:shape>
            </v:group>
            <v:group style="position:absolute;left:7416;top:10758;width:504;height:2" coordorigin="7416,10758" coordsize="504,2">
              <v:shape style="position:absolute;left:7416;top:10758;width:504;height:2" coordorigin="7416,10758" coordsize="504,0" path="m7416,10758l7920,10758e" filled="f" stroked="t" strokeweight=".235443pt" strokecolor="#484848">
                <v:path arrowok="t"/>
              </v:shape>
            </v:group>
            <v:group style="position:absolute;left:7920;top:10758;width:3649;height:2" coordorigin="7920,10758" coordsize="3649,2">
              <v:shape style="position:absolute;left:7920;top:10758;width:3649;height:2" coordorigin="7920,10758" coordsize="3649,0" path="m7920,10758l11570,10758e" filled="f" stroked="t" strokeweight=".235443pt" strokecolor="#000000">
                <v:path arrowok="t"/>
              </v:shape>
            </v:group>
            <v:group style="position:absolute;left:11589;top:10730;width:2;height:2372" coordorigin="11589,10730" coordsize="2,2372">
              <v:shape style="position:absolute;left:11589;top:10730;width:2;height:2372" coordorigin="11589,10730" coordsize="0,2372" path="m11589,13102l11589,10730e" filled="f" stroked="t" strokeweight=".706329pt" strokecolor="#545454">
                <v:path arrowok="t"/>
              </v:shape>
            </v:group>
            <v:group style="position:absolute;left:6423;top:11191;width:245;height:2" coordorigin="6423,11191" coordsize="245,2">
              <v:shape style="position:absolute;left:6423;top:11191;width:245;height:2" coordorigin="6423,11191" coordsize="245,0" path="m6423,11191l6668,11191e" filled="f" stroked="t" strokeweight=".470886pt" strokecolor="#3B3B3B">
                <v:path arrowok="t"/>
              </v:shape>
            </v:group>
            <v:group style="position:absolute;left:386;top:11191;width:11212;height:2" coordorigin="386,11191" coordsize="11212,2">
              <v:shape style="position:absolute;left:386;top:11191;width:11212;height:2" coordorigin="386,11191" coordsize="11212,0" path="m386,11191l11598,11191e" filled="f" stroked="t" strokeweight=".706329pt" strokecolor="#545454">
                <v:path arrowok="t"/>
              </v:shape>
            </v:group>
            <v:group style="position:absolute;left:381;top:11431;width:1756;height:2" coordorigin="381,11431" coordsize="1756,2">
              <v:shape style="position:absolute;left:381;top:11431;width:1756;height:2" coordorigin="381,11431" coordsize="1756,0" path="m381,11431l2138,11431e" filled="f" stroked="t" strokeweight=".706329pt" strokecolor="#4F4F4F">
                <v:path arrowok="t"/>
              </v:shape>
            </v:group>
            <v:group style="position:absolute;left:393;top:10668;width:2;height:5667" coordorigin="393,10668" coordsize="2,5667">
              <v:shape style="position:absolute;left:393;top:10668;width:2;height:5667" coordorigin="393,10668" coordsize="0,5667" path="m393,16334l393,10668e" filled="f" stroked="t" strokeweight=".706329pt" strokecolor="#676767">
                <v:path arrowok="t"/>
              </v:shape>
            </v:group>
            <v:group style="position:absolute;left:2015;top:11424;width:9583;height:2" coordorigin="2015,11424" coordsize="9583,2">
              <v:shape style="position:absolute;left:2015;top:11424;width:9583;height:2" coordorigin="2015,11424" coordsize="9583,0" path="m2015,11424l11598,11424e" filled="f" stroked="t" strokeweight=".706329pt" strokecolor="#545454">
                <v:path arrowok="t"/>
              </v:shape>
            </v:group>
            <v:group style="position:absolute;left:396;top:11329;width:2;height:5006" coordorigin="396,11329" coordsize="2,5006">
              <v:shape style="position:absolute;left:396;top:11329;width:2;height:5006" coordorigin="396,11329" coordsize="0,5006" path="m396,16334l396,11329e" filled="f" stroked="t" strokeweight=".706329pt" strokecolor="#6B6B6B">
                <v:path arrowok="t"/>
              </v:shape>
            </v:group>
            <v:group style="position:absolute;left:892;top:11381;width:2;height:1507" coordorigin="892,11381" coordsize="2,1507">
              <v:shape style="position:absolute;left:892;top:11381;width:2;height:1507" coordorigin="892,11381" coordsize="0,1507" path="m892,12888l892,11381e" filled="f" stroked="t" strokeweight=".706329pt" strokecolor="#484848">
                <v:path arrowok="t"/>
              </v:shape>
            </v:group>
            <v:group style="position:absolute;left:1464;top:11419;width:2;height:328" coordorigin="1464,11419" coordsize="2,328">
              <v:shape style="position:absolute;left:1464;top:11419;width:2;height:328" coordorigin="1464,11419" coordsize="0,328" path="m1464,11747l1464,11419e" filled="f" stroked="t" strokeweight=".941772pt" strokecolor="#4B4B4B">
                <v:path arrowok="t"/>
              </v:shape>
            </v:group>
            <v:group style="position:absolute;left:2124;top:10625;width:2;height:3275" coordorigin="2124,10625" coordsize="2,3275">
              <v:shape style="position:absolute;left:2124;top:10625;width:2;height:3275" coordorigin="2124,10625" coordsize="0,3275" path="m2124,13900l2124,10625e" filled="f" stroked="t" strokeweight=".706329pt" strokecolor="#444444">
                <v:path arrowok="t"/>
              </v:shape>
            </v:group>
            <v:group style="position:absolute;left:7073;top:11419;width:2;height:328" coordorigin="7073,11419" coordsize="2,328">
              <v:shape style="position:absolute;left:7073;top:11419;width:2;height:328" coordorigin="7073,11419" coordsize="0,328" path="m7073,11747l7073,11419e" filled="f" stroked="t" strokeweight=".470886pt" strokecolor="#383838">
                <v:path arrowok="t"/>
              </v:shape>
            </v:group>
            <v:group style="position:absolute;left:1464;top:11690;width:2;height:280" coordorigin="1464,11690" coordsize="2,280">
              <v:shape style="position:absolute;left:1464;top:11690;width:2;height:280" coordorigin="1464,11690" coordsize="0,280" path="m1464,11970l1464,11690e" filled="f" stroked="t" strokeweight=".470886pt" strokecolor="#232323">
                <v:path arrowok="t"/>
              </v:shape>
            </v:group>
            <v:group style="position:absolute;left:7080;top:11690;width:2;height:4093" coordorigin="7080,11690" coordsize="2,4093">
              <v:shape style="position:absolute;left:7080;top:11690;width:2;height:4093" coordorigin="7080,11690" coordsize="0,4093" path="m7080,15783l7080,11690e" filled="f" stroked="t" strokeweight=".706329pt" strokecolor="#5B5B5B">
                <v:path arrowok="t"/>
              </v:shape>
            </v:group>
            <v:group style="position:absolute;left:386;top:11944;width:11212;height:2" coordorigin="386,11944" coordsize="11212,2">
              <v:shape style="position:absolute;left:386;top:11944;width:11212;height:2" coordorigin="386,11944" coordsize="11212,0" path="m386,11944l11598,11944e" filled="f" stroked="t" strokeweight=".706329pt" strokecolor="#545454">
                <v:path arrowok="t"/>
              </v:shape>
            </v:group>
            <v:group style="position:absolute;left:1464;top:11899;width:2;height:566" coordorigin="1464,11899" coordsize="2,566">
              <v:shape style="position:absolute;left:1464;top:11899;width:2;height:566" coordorigin="1464,11899" coordsize="0,566" path="m1464,12465l1464,11899e" filled="f" stroked="t" strokeweight=".706329pt" strokecolor="#484848">
                <v:path arrowok="t"/>
              </v:shape>
            </v:group>
            <v:group style="position:absolute;left:1464;top:12408;width:2;height:247" coordorigin="1464,12408" coordsize="2,247">
              <v:shape style="position:absolute;left:1464;top:12408;width:2;height:247" coordorigin="1464,12408" coordsize="0,247" path="m1464,12655l1464,12408e" filled="f" stroked="t" strokeweight=".470886pt" strokecolor="#282828">
                <v:path arrowok="t"/>
              </v:shape>
            </v:group>
            <v:group style="position:absolute;left:1467;top:12574;width:2;height:532" coordorigin="1467,12574" coordsize="2,532">
              <v:shape style="position:absolute;left:1467;top:12574;width:2;height:532" coordorigin="1467,12574" coordsize="0,532" path="m1467,13106l1467,12574e" filled="f" stroked="t" strokeweight=".941772pt" strokecolor="#545454">
                <v:path arrowok="t"/>
              </v:shape>
            </v:group>
            <v:group style="position:absolute;left:2128;top:12598;width:2;height:143" coordorigin="2128,12598" coordsize="2,143">
              <v:shape style="position:absolute;left:2128;top:12598;width:2;height:143" coordorigin="2128,12598" coordsize="0,143" path="m2128,12740l2128,12598e" filled="f" stroked="t" strokeweight=".706329pt" strokecolor="#444444">
                <v:path arrowok="t"/>
              </v:shape>
            </v:group>
            <v:group style="position:absolute;left:7077;top:12598;width:2;height:143" coordorigin="7077,12598" coordsize="2,143">
              <v:shape style="position:absolute;left:7077;top:12598;width:2;height:143" coordorigin="7077,12598" coordsize="0,143" path="m7077,12740l7077,12598e" filled="f" stroked="t" strokeweight=".470886pt" strokecolor="#2F2F2F">
                <v:path arrowok="t"/>
              </v:shape>
            </v:group>
            <v:group style="position:absolute;left:895;top:12831;width:2;height:209" coordorigin="895,12831" coordsize="2,209">
              <v:shape style="position:absolute;left:895;top:12831;width:2;height:209" coordorigin="895,12831" coordsize="0,209" path="m895,13040l895,12831e" filled="f" stroked="t" strokeweight=".470886pt" strokecolor="#3B3B3B">
                <v:path arrowok="t"/>
              </v:shape>
            </v:group>
            <v:group style="position:absolute;left:897;top:12983;width:2;height:570" coordorigin="897,12983" coordsize="2,570">
              <v:shape style="position:absolute;left:897;top:12983;width:2;height:570" coordorigin="897,12983" coordsize="0,570" path="m897,13553l897,12983e" filled="f" stroked="t" strokeweight=".941772pt" strokecolor="#545454">
                <v:path arrowok="t"/>
              </v:shape>
            </v:group>
            <v:group style="position:absolute;left:11593;top:12983;width:2;height:2772" coordorigin="11593,12983" coordsize="2,2772">
              <v:shape style="position:absolute;left:11593;top:12983;width:2;height:2772" coordorigin="11593,12983" coordsize="0,2772" path="m11593,15754l11593,12983e" filled="f" stroked="t" strokeweight=".470886pt" strokecolor="#676767">
                <v:path arrowok="t"/>
              </v:shape>
            </v:group>
            <v:group style="position:absolute;left:1464;top:13049;width:2;height:171" coordorigin="1464,13049" coordsize="2,171">
              <v:shape style="position:absolute;left:1464;top:13049;width:2;height:171" coordorigin="1464,13049" coordsize="0,171" path="m1464,13221l1464,13049e" filled="f" stroked="t" strokeweight=".470886pt" strokecolor="#343434">
                <v:path arrowok="t"/>
              </v:shape>
            </v:group>
            <v:group style="position:absolute;left:1467;top:13164;width:2;height:1089" coordorigin="1467,13164" coordsize="2,1089">
              <v:shape style="position:absolute;left:1467;top:13164;width:2;height:1089" coordorigin="1467,13164" coordsize="0,1089" path="m1467,14252l1467,13164e" filled="f" stroked="t" strokeweight=".706329pt" strokecolor="#4B4B4B">
                <v:path arrowok="t"/>
              </v:shape>
            </v:group>
            <v:group style="position:absolute;left:396;top:13496;width:2;height:143" coordorigin="396,13496" coordsize="2,143">
              <v:shape style="position:absolute;left:396;top:13496;width:2;height:143" coordorigin="396,13496" coordsize="0,143" path="m396,13639l396,13496e" filled="f" stroked="t" strokeweight=".470886pt" strokecolor="#4B4B4B">
                <v:path arrowok="t"/>
              </v:shape>
            </v:group>
            <v:group style="position:absolute;left:895;top:13496;width:2;height:143" coordorigin="895,13496" coordsize="2,143">
              <v:shape style="position:absolute;left:895;top:13496;width:2;height:143" coordorigin="895,13496" coordsize="0,143" path="m895,13639l895,13496e" filled="f" stroked="t" strokeweight=".470886pt" strokecolor="#1C1C1C">
                <v:path arrowok="t"/>
              </v:shape>
            </v:group>
            <v:group style="position:absolute;left:11565;top:13525;width:2;height:1982" coordorigin="11565,13525" coordsize="2,1982">
              <v:shape style="position:absolute;left:11565;top:13525;width:2;height:1982" coordorigin="11565,13525" coordsize="0,1982" path="m11565,15507l11565,13525e" filled="f" stroked="t" strokeweight=".235443pt" strokecolor="#000000">
                <v:path arrowok="t"/>
              </v:shape>
            </v:group>
            <v:group style="position:absolute;left:899;top:13582;width:2;height:2753" coordorigin="899,13582" coordsize="2,2753">
              <v:shape style="position:absolute;left:899;top:13582;width:2;height:2753" coordorigin="899,13582" coordsize="0,2753" path="m899,16334l899,13582e" filled="f" stroked="t" strokeweight=".706329pt" strokecolor="#4F4F4F">
                <v:path arrowok="t"/>
              </v:shape>
            </v:group>
            <v:group style="position:absolute;left:377;top:14133;width:518;height:2" coordorigin="377,14133" coordsize="518,2">
              <v:shape style="position:absolute;left:377;top:14133;width:518;height:2" coordorigin="377,14133" coordsize="518,0" path="m377,14133l895,14133e" filled="f" stroked="t" strokeweight=".235443pt" strokecolor="#484848">
                <v:path arrowok="t"/>
              </v:shape>
            </v:group>
            <v:group style="position:absolute;left:881;top:14133;width:1224;height:2" coordorigin="881,14133" coordsize="1224,2">
              <v:shape style="position:absolute;left:881;top:14133;width:1224;height:2" coordorigin="881,14133" coordsize="1224,0" path="m881,14133l2105,14133e" filled="f" stroked="t" strokeweight=".235443pt" strokecolor="#606060">
                <v:path arrowok="t"/>
              </v:shape>
            </v:group>
            <v:group style="position:absolute;left:2131;top:13843;width:2;height:323" coordorigin="2131,13843" coordsize="2,323">
              <v:shape style="position:absolute;left:2131;top:13843;width:2;height:323" coordorigin="2131,13843" coordsize="0,323" path="m2131,14167l2131,13843e" filled="f" stroked="t" strokeweight=".706329pt" strokecolor="#2F2F2F">
                <v:path arrowok="t"/>
              </v:shape>
            </v:group>
            <v:group style="position:absolute;left:396;top:14105;width:2;height:147" coordorigin="396,14105" coordsize="2,147">
              <v:shape style="position:absolute;left:396;top:14105;width:2;height:147" coordorigin="396,14105" coordsize="0,147" path="m396,14252l396,14105e" filled="f" stroked="t" strokeweight=".470886pt" strokecolor="#3B3B3B">
                <v:path arrowok="t"/>
              </v:shape>
            </v:group>
            <v:group style="position:absolute;left:2128;top:14029;width:2;height:908" coordorigin="2128,14029" coordsize="2,908">
              <v:shape style="position:absolute;left:2128;top:14029;width:2;height:908" coordorigin="2128,14029" coordsize="0,908" path="m2128,14937l2128,14029e" filled="f" stroked="t" strokeweight=".941772pt" strokecolor="#4B4B4B">
                <v:path arrowok="t"/>
              </v:shape>
            </v:group>
            <v:group style="position:absolute;left:7089;top:12322;width:2;height:3993" coordorigin="7089,12322" coordsize="2,3993">
              <v:shape style="position:absolute;left:7089;top:12322;width:2;height:3993" coordorigin="7089,12322" coordsize="0,3993" path="m7089,16315l7089,12322e" filled="f" stroked="t" strokeweight=".706329pt" strokecolor="#575757">
                <v:path arrowok="t"/>
              </v:shape>
            </v:group>
            <v:group style="position:absolute;left:1469;top:14195;width:2;height:214" coordorigin="1469,14195" coordsize="2,214">
              <v:shape style="position:absolute;left:1469;top:14195;width:2;height:214" coordorigin="1469,14195" coordsize="0,214" path="m1469,14409l1469,14195e" filled="f" stroked="t" strokeweight=".470886pt" strokecolor="#232323">
                <v:path arrowok="t"/>
              </v:shape>
            </v:group>
            <v:group style="position:absolute;left:1472;top:14352;width:2;height:1978" coordorigin="1472,14352" coordsize="2,1978">
              <v:shape style="position:absolute;left:1472;top:14352;width:2;height:1978" coordorigin="1472,14352" coordsize="0,1978" path="m1472,16330l1472,14352e" filled="f" stroked="t" strokeweight=".706329pt" strokecolor="#4B4B4B">
                <v:path arrowok="t"/>
              </v:shape>
            </v:group>
            <v:group style="position:absolute;left:2128;top:14761;width:2;height:242" coordorigin="2128,14761" coordsize="2,242">
              <v:shape style="position:absolute;left:2128;top:14761;width:2;height:242" coordorigin="2128,14761" coordsize="0,242" path="m2128,15003l2128,14761e" filled="f" stroked="t" strokeweight=".941772pt" strokecolor="#646464">
                <v:path arrowok="t"/>
              </v:shape>
            </v:group>
            <v:group style="position:absolute;left:2100;top:14975;width:2;height:90" coordorigin="2100,14975" coordsize="2,90">
              <v:shape style="position:absolute;left:2100;top:14975;width:2;height:90" coordorigin="2100,14975" coordsize="0,90" path="m2100,15065l2100,14975e" filled="f" stroked="t" strokeweight=".235443pt" strokecolor="#000000">
                <v:path arrowok="t"/>
              </v:shape>
            </v:group>
            <v:group style="position:absolute;left:2131;top:15037;width:2;height:242" coordorigin="2131,15037" coordsize="2,242">
              <v:shape style="position:absolute;left:2131;top:15037;width:2;height:242" coordorigin="2131,15037" coordsize="0,242" path="m2131,15279l2131,15037e" filled="f" stroked="t" strokeweight=".706329pt" strokecolor="#3F3F3F">
                <v:path arrowok="t"/>
              </v:shape>
            </v:group>
            <v:group style="position:absolute;left:400;top:15222;width:2;height:1112" coordorigin="400,15222" coordsize="2,1112">
              <v:shape style="position:absolute;left:400;top:15222;width:2;height:1112" coordorigin="400,15222" coordsize="0,1112" path="m400,16334l400,15222e" filled="f" stroked="t" strokeweight=".470886pt" strokecolor="#6B6B6B">
                <v:path arrowok="t"/>
              </v:shape>
            </v:group>
            <v:group style="position:absolute;left:2131;top:15222;width:2;height:314" coordorigin="2131,15222" coordsize="2,314">
              <v:shape style="position:absolute;left:2131;top:15222;width:2;height:314" coordorigin="2131,15222" coordsize="0,314" path="m2131,15536l2131,15222e" filled="f" stroked="t" strokeweight=".941772pt" strokecolor="#5B5B5B">
                <v:path arrowok="t"/>
              </v:shape>
            </v:group>
            <v:group style="position:absolute;left:7087;top:15222;width:2;height:314" coordorigin="7087,15222" coordsize="2,314">
              <v:shape style="position:absolute;left:7087;top:15222;width:2;height:314" coordorigin="7087,15222" coordsize="0,314" path="m7087,15536l7087,15222e" filled="f" stroked="t" strokeweight=".470886pt" strokecolor="#444444">
                <v:path arrowok="t"/>
              </v:shape>
            </v:group>
            <v:group style="position:absolute;left:400;top:16320;width:7605;height:2" coordorigin="400,16320" coordsize="7605,2">
              <v:shape style="position:absolute;left:400;top:16320;width:7605;height:2" coordorigin="400,16320" coordsize="7605,0" path="m400,16320l8005,16320e" filled="f" stroked="t" strokeweight=".706329pt" strokecolor="#606060">
                <v:path arrowok="t"/>
              </v:shape>
            </v:group>
            <v:group style="position:absolute;left:2100;top:15507;width:2;height:799" coordorigin="2100,15507" coordsize="2,799">
              <v:shape style="position:absolute;left:2100;top:15507;width:2;height:799" coordorigin="2100,15507" coordsize="0,799" path="m2100,16306l2100,15507e" filled="f" stroked="t" strokeweight=".235443pt" strokecolor="#000000">
                <v:path arrowok="t"/>
              </v:shape>
            </v:group>
            <v:group style="position:absolute;left:4294;top:16311;width:2100;height:2" coordorigin="4294,16311" coordsize="2100,2">
              <v:shape style="position:absolute;left:4294;top:16311;width:2100;height:2" coordorigin="4294,16311" coordsize="2100,0" path="m4294,16311l6395,16311e" filled="f" stroked="t" strokeweight=".706329pt" strokecolor="#5B5B5B">
                <v:path arrowok="t"/>
              </v:shape>
            </v:group>
            <v:group style="position:absolute;left:2985;top:16306;width:8636;height:2" coordorigin="2985,16306" coordsize="8636,2">
              <v:shape style="position:absolute;left:2985;top:16306;width:8636;height:2" coordorigin="2985,16306" coordsize="8636,0" path="m2985,16306l11621,16306e" filled="f" stroked="t" strokeweight=".706329pt" strokecolor="#575757">
                <v:path arrowok="t"/>
              </v:shape>
            </v:group>
            <v:group style="position:absolute;left:11565;top:15507;width:2;height:799" coordorigin="11565,15507" coordsize="2,799">
              <v:shape style="position:absolute;left:11565;top:15507;width:2;height:799" coordorigin="11565,15507" coordsize="0,799" path="m11565,16306l11565,15507e" filled="f" stroked="t" strokeweight=".235443pt" strokecolor="#6060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70"/>
          <w:szCs w:val="70"/>
          <w:color w:val="3D4289"/>
          <w:spacing w:val="0"/>
          <w:w w:val="60"/>
          <w:i/>
        </w:rPr>
        <w:t>2'jj5</w:t>
      </w:r>
      <w:r>
        <w:rPr>
          <w:rFonts w:ascii="Times New Roman" w:hAnsi="Times New Roman" w:cs="Times New Roman" w:eastAsia="Times New Roman"/>
          <w:sz w:val="70"/>
          <w:szCs w:val="70"/>
          <w:color w:val="3D4289"/>
          <w:spacing w:val="63"/>
          <w:w w:val="60"/>
          <w:i/>
        </w:rPr>
        <w:t> </w:t>
      </w:r>
      <w:r>
        <w:rPr>
          <w:rFonts w:ascii="Arial" w:hAnsi="Arial" w:cs="Arial" w:eastAsia="Arial"/>
          <w:sz w:val="44"/>
          <w:szCs w:val="44"/>
          <w:color w:val="525993"/>
          <w:spacing w:val="0"/>
          <w:w w:val="100"/>
          <w:i/>
        </w:rPr>
        <w:t>.;lt</w:t>
      </w:r>
      <w:r>
        <w:rPr>
          <w:rFonts w:ascii="Arial" w:hAnsi="Arial" w:cs="Arial" w:eastAsia="Arial"/>
          <w:sz w:val="44"/>
          <w:szCs w:val="44"/>
          <w:color w:val="525993"/>
          <w:spacing w:val="-57"/>
          <w:w w:val="100"/>
          <w:i/>
        </w:rPr>
        <w:t> </w:t>
      </w:r>
      <w:r>
        <w:rPr>
          <w:rFonts w:ascii="Arial" w:hAnsi="Arial" w:cs="Arial" w:eastAsia="Arial"/>
          <w:sz w:val="44"/>
          <w:szCs w:val="44"/>
          <w:color w:val="525993"/>
          <w:spacing w:val="0"/>
          <w:w w:val="100"/>
          <w:i/>
        </w:rPr>
        <w:tab/>
      </w:r>
      <w:r>
        <w:rPr>
          <w:rFonts w:ascii="Arial" w:hAnsi="Arial" w:cs="Arial" w:eastAsia="Arial"/>
          <w:sz w:val="44"/>
          <w:szCs w:val="44"/>
          <w:color w:val="525993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260" w:right="140"/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735886pt;margin-top:-12.241052pt;width:31.725002pt;height:47pt;mso-position-horizontal-relative:page;mso-position-vertical-relative:paragraph;z-index:-15043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82828"/>
                      <w:spacing w:val="0"/>
                      <w:w w:val="135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3381" w:right="-20"/>
        <w:jc w:val="left"/>
        <w:tabs>
          <w:tab w:pos="90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8C8C8C"/>
          <w:spacing w:val="4"/>
          <w:w w:val="235"/>
          <w:position w:val="-4"/>
        </w:rPr>
        <w:t>'</w:t>
      </w:r>
      <w:r>
        <w:rPr>
          <w:rFonts w:ascii="Arial" w:hAnsi="Arial" w:cs="Arial" w:eastAsia="Arial"/>
          <w:sz w:val="18"/>
          <w:szCs w:val="18"/>
          <w:color w:val="545456"/>
          <w:spacing w:val="0"/>
          <w:w w:val="100"/>
          <w:position w:val="-4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834" w:right="4669"/>
        <w:jc w:val="center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545456"/>
          <w:w w:val="93"/>
          <w:position w:val="2"/>
        </w:rPr>
        <w:t>I</w:t>
      </w:r>
      <w:r>
        <w:rPr>
          <w:rFonts w:ascii="Arial" w:hAnsi="Arial" w:cs="Arial" w:eastAsia="Arial"/>
          <w:sz w:val="16"/>
          <w:szCs w:val="16"/>
          <w:color w:val="545456"/>
          <w:spacing w:val="-27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2"/>
        </w:rPr>
        <w:t>ZMIR</w:t>
      </w:r>
      <w:r>
        <w:rPr>
          <w:rFonts w:ascii="Arial" w:hAnsi="Arial" w:cs="Arial" w:eastAsia="Arial"/>
          <w:sz w:val="16"/>
          <w:szCs w:val="16"/>
          <w:color w:val="383838"/>
          <w:spacing w:val="-29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59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2"/>
        </w:rPr>
        <w:t>BÜYÜKSEHIR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637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8" w:lineRule="auto"/>
        <w:ind w:left="130" w:right="4734" w:firstLine="-14"/>
        <w:jc w:val="left"/>
        <w:tabs>
          <w:tab w:pos="1940" w:val="left"/>
          <w:tab w:pos="3560" w:val="left"/>
          <w:tab w:pos="458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6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6"/>
          <w:position w:val="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"/>
          <w:w w:val="116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1"/>
        </w:rPr>
        <w:t>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8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20.05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8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3"/>
          <w:position w:val="0"/>
        </w:rPr>
        <w:t>fr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9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3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  <w:position w:val="0"/>
        </w:rPr>
        <w:t>!Kayı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8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3304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ESİM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Mermerli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Bülent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Ecevit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217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Mermerli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Bülent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Ecevit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0"/>
        </w:rPr>
        <w:t>Üz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237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30" w:right="-20"/>
        <w:jc w:val="left"/>
        <w:tabs>
          <w:tab w:pos="1740" w:val="left"/>
          <w:tab w:pos="396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Yaııgı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6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61" w:lineRule="exact"/>
        <w:ind w:left="130" w:right="-20"/>
        <w:jc w:val="left"/>
        <w:tabs>
          <w:tab w:pos="268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4"/>
          <w:position w:val="4"/>
        </w:rPr>
        <w:t>rt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85"/>
          <w:position w:val="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0"/>
          <w:position w:val="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  <w:position w:val="4"/>
        </w:rPr>
        <w:t>pıııııı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7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7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271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1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9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6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5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99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9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87" w:lineRule="exact"/>
        <w:ind w:left="3462" w:right="2489"/>
        <w:jc w:val="center"/>
        <w:tabs>
          <w:tab w:pos="4060" w:val="left"/>
          <w:tab w:pos="456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83838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54545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54545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5454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B5B8BC"/>
          <w:spacing w:val="0"/>
          <w:w w:val="50"/>
          <w:position w:val="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B5B8BC"/>
          <w:spacing w:val="-16"/>
          <w:w w:val="50"/>
          <w:position w:val="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5B8BC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5B8BC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60"/>
          <w:position w:val="8"/>
        </w:rPr>
        <w:t>JY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8"/>
        </w:rPr>
        <w:t>22:45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30" w:right="-20"/>
        <w:jc w:val="left"/>
        <w:tabs>
          <w:tab w:pos="174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Sahibj: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9"/>
          <w:w w:val="45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0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8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17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5" w:right="3528" w:firstLine="1633"/>
        <w:jc w:val="left"/>
        <w:tabs>
          <w:tab w:pos="1740" w:val="left"/>
          <w:tab w:pos="37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38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34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7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748" w:right="5435" w:firstLine="2008"/>
        <w:jc w:val="left"/>
        <w:tabs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99" w:lineRule="exact"/>
        <w:ind w:left="134" w:right="-20"/>
        <w:jc w:val="left"/>
        <w:tabs>
          <w:tab w:pos="1740" w:val="left"/>
          <w:tab w:pos="37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174" w:lineRule="auto"/>
        <w:ind w:left="1753" w:right="7405" w:firstLine="-1479"/>
        <w:jc w:val="left"/>
        <w:tabs>
          <w:tab w:pos="660" w:val="left"/>
          <w:tab w:pos="1740" w:val="left"/>
          <w:tab w:pos="3100" w:val="left"/>
          <w:tab w:pos="3760" w:val="left"/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40"/>
          <w:szCs w:val="40"/>
          <w:color w:val="545456"/>
          <w:spacing w:val="0"/>
          <w:w w:val="66"/>
          <w:position w:val="-5"/>
        </w:rPr>
        <w:t>&lt;</w:t>
      </w:r>
      <w:r>
        <w:rPr>
          <w:rFonts w:ascii="Courier New" w:hAnsi="Courier New" w:cs="Courier New" w:eastAsia="Courier New"/>
          <w:sz w:val="40"/>
          <w:szCs w:val="40"/>
          <w:color w:val="545456"/>
          <w:spacing w:val="0"/>
          <w:w w:val="100"/>
          <w:position w:val="-5"/>
        </w:rPr>
        <w:tab/>
      </w:r>
      <w:r>
        <w:rPr>
          <w:rFonts w:ascii="Courier New" w:hAnsi="Courier New" w:cs="Courier New" w:eastAsia="Courier New"/>
          <w:sz w:val="40"/>
          <w:szCs w:val="40"/>
          <w:color w:val="54545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22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74747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747474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747474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B6B6B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B6B6B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B6B6B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YardımaGelenA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0"/>
        </w:rPr>
        <w:t>Plak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115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4" w:after="0" w:line="240" w:lineRule="auto"/>
        <w:ind w:left="17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34" w:right="5807" w:firstLine="-19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playınGörüldüğü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37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öndil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5"/>
          <w:w w:val="1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7" w:lineRule="exact"/>
        <w:ind w:left="115" w:right="-20"/>
        <w:jc w:val="left"/>
        <w:tabs>
          <w:tab w:pos="3740" w:val="left"/>
          <w:tab w:pos="564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"/>
          <w:w w:val="116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3"/>
          <w:w w:val="11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6"/>
          <w:w w:val="92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3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4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2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8" w:lineRule="exact"/>
        <w:ind w:left="3765" w:right="-20"/>
        <w:jc w:val="left"/>
        <w:tabs>
          <w:tab w:pos="5640" w:val="left"/>
          <w:tab w:pos="72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0"/>
          <w:w w:val="186"/>
          <w:position w:val="6"/>
        </w:rPr>
        <w:t>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545456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5454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545456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1" w:lineRule="auto"/>
        <w:ind w:left="176" w:right="5846" w:firstLine="-6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54" w:lineRule="auto"/>
        <w:ind w:left="130" w:right="140" w:firstLine="16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araştınna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YangınÇıkış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bırakılması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rıeticesinde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5" w:right="-20"/>
        <w:jc w:val="left"/>
        <w:tabs>
          <w:tab w:pos="1740" w:val="left"/>
          <w:tab w:pos="58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-19"/>
          <w:w w:val="103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2"/>
          <w:w w:val="79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-4"/>
          <w:w w:val="10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2"/>
          <w:w w:val="87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12"/>
          <w:w w:val="89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"/>
          <w:w w:val="7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0"/>
          <w:w w:val="123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IAraç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20"/>
        </w:rPr>
        <w:t>K</w:t>
      </w:r>
      <w:r>
        <w:rPr>
          <w:rFonts w:ascii="Arial" w:hAnsi="Arial" w:cs="Arial" w:eastAsia="Arial"/>
          <w:sz w:val="20"/>
          <w:szCs w:val="20"/>
          <w:color w:val="383838"/>
          <w:spacing w:val="-3"/>
          <w:w w:val="12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mf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left="134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T\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8BC"/>
          <w:spacing w:val="0"/>
          <w:w w:val="69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8B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5B8B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"Sdildiği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9" w:lineRule="exact"/>
        <w:ind w:left="115" w:right="-20"/>
        <w:jc w:val="left"/>
        <w:tabs>
          <w:tab w:pos="6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45456"/>
          <w:spacing w:val="0"/>
          <w:w w:val="100"/>
          <w:position w:val="-4"/>
        </w:rPr>
        <w:t>1---</w:t>
      </w:r>
      <w:r>
        <w:rPr>
          <w:rFonts w:ascii="Arial" w:hAnsi="Arial" w:cs="Arial" w:eastAsia="Arial"/>
          <w:sz w:val="14"/>
          <w:szCs w:val="14"/>
          <w:color w:val="545456"/>
          <w:spacing w:val="-17"/>
          <w:w w:val="100"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54545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545456"/>
          <w:spacing w:val="0"/>
          <w:w w:val="100"/>
          <w:position w:val="-4"/>
        </w:rPr>
      </w:r>
      <w:r>
        <w:rPr>
          <w:rFonts w:ascii="Arial" w:hAnsi="Arial" w:cs="Arial" w:eastAsia="Arial"/>
          <w:sz w:val="14"/>
          <w:szCs w:val="14"/>
          <w:color w:val="B5B8BC"/>
          <w:spacing w:val="0"/>
          <w:w w:val="100"/>
          <w:position w:val="-4"/>
        </w:rPr>
        <w:t>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160" w:right="0"/>
        </w:sectPr>
      </w:pPr>
      <w:rPr/>
    </w:p>
    <w:p>
      <w:pPr>
        <w:spacing w:before="0" w:after="0" w:line="194" w:lineRule="exact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1"/>
          <w:w w:val="11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23:00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0"/>
          <w:cols w:num="2" w:equalWidth="0">
            <w:col w:w="1301" w:space="447"/>
            <w:col w:w="10012"/>
          </w:cols>
        </w:sectPr>
      </w:pPr>
      <w:rPr/>
    </w:p>
    <w:p>
      <w:pPr>
        <w:spacing w:before="19" w:after="0" w:line="214" w:lineRule="exact"/>
        <w:ind w:left="220" w:right="-20"/>
        <w:jc w:val="left"/>
        <w:tabs>
          <w:tab w:pos="900" w:val="left"/>
          <w:tab w:pos="316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ÖlüYaralı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9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11" w:lineRule="exact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  <w:position w:val="-9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2"/>
          <w:position w:val="-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1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73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2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398" w:lineRule="exact"/>
        <w:ind w:right="105"/>
        <w:jc w:val="right"/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747474"/>
          <w:spacing w:val="0"/>
          <w:w w:val="53"/>
          <w:position w:val="-6"/>
        </w:rPr>
        <w:t>ı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9"/>
          <w:szCs w:val="39"/>
          <w:color w:val="383838"/>
          <w:spacing w:val="26"/>
          <w:w w:val="129"/>
          <w:i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9"/>
          <w:position w:val="2"/>
        </w:rPr>
        <w:t>!,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3"/>
          <w:w w:val="12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292"/>
          <w:position w:val="2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2"/>
        </w:rPr>
        <w:t>ıg'77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0"/>
          <w:cols w:num="3" w:equalWidth="0">
            <w:col w:w="780" w:space="1115"/>
            <w:col w:w="3991" w:space="2279"/>
            <w:col w:w="3595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98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7C87B1"/>
          <w:w w:val="135"/>
          <w:position w:val="-20"/>
        </w:rPr>
        <w:t>e</w:t>
      </w:r>
      <w:r>
        <w:rPr>
          <w:rFonts w:ascii="Arial" w:hAnsi="Arial" w:cs="Arial" w:eastAsia="Arial"/>
          <w:sz w:val="26"/>
          <w:szCs w:val="26"/>
          <w:color w:val="7C87B1"/>
          <w:spacing w:val="-37"/>
          <w:w w:val="100"/>
          <w:position w:val="-20"/>
        </w:rPr>
        <w:t> </w:t>
      </w:r>
      <w:r>
        <w:rPr>
          <w:rFonts w:ascii="Arial" w:hAnsi="Arial" w:cs="Arial" w:eastAsia="Arial"/>
          <w:sz w:val="26"/>
          <w:szCs w:val="26"/>
          <w:color w:val="7C87B1"/>
          <w:spacing w:val="0"/>
          <w:w w:val="132"/>
          <w:position w:val="-20"/>
        </w:rPr>
        <w:t>t!!'!:</w:t>
      </w:r>
      <w:r>
        <w:rPr>
          <w:rFonts w:ascii="Arial" w:hAnsi="Arial" w:cs="Arial" w:eastAsia="Arial"/>
          <w:sz w:val="26"/>
          <w:szCs w:val="26"/>
          <w:color w:val="7C87B1"/>
          <w:spacing w:val="0"/>
          <w:w w:val="132"/>
          <w:position w:val="-20"/>
        </w:rPr>
        <w:t>:</w:t>
      </w:r>
      <w:r>
        <w:rPr>
          <w:rFonts w:ascii="Arial" w:hAnsi="Arial" w:cs="Arial" w:eastAsia="Arial"/>
          <w:sz w:val="26"/>
          <w:szCs w:val="26"/>
          <w:color w:val="7C87B1"/>
          <w:spacing w:val="0"/>
          <w:w w:val="132"/>
          <w:position w:val="-20"/>
        </w:rPr>
        <w:t> </w:t>
      </w:r>
      <w:r>
        <w:rPr>
          <w:rFonts w:ascii="Arial" w:hAnsi="Arial" w:cs="Arial" w:eastAsia="Arial"/>
          <w:sz w:val="26"/>
          <w:szCs w:val="26"/>
          <w:color w:val="7C87B1"/>
          <w:spacing w:val="9"/>
          <w:w w:val="132"/>
          <w:position w:val="-20"/>
        </w:rPr>
        <w:t> </w:t>
      </w:r>
      <w:r>
        <w:rPr>
          <w:rFonts w:ascii="Arial" w:hAnsi="Arial" w:cs="Arial" w:eastAsia="Arial"/>
          <w:sz w:val="19"/>
          <w:szCs w:val="19"/>
          <w:color w:val="B5B8BC"/>
          <w:spacing w:val="0"/>
          <w:w w:val="80"/>
          <w:i/>
          <w:position w:val="-10"/>
        </w:rPr>
        <w:t>-·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right="-20"/>
        <w:jc w:val="left"/>
        <w:tabs>
          <w:tab w:pos="12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383838"/>
          <w:spacing w:val="0"/>
          <w:w w:val="100"/>
          <w:i/>
          <w:position w:val="-7"/>
        </w:rPr>
        <w:t>ı.</w:t>
      </w:r>
      <w:r>
        <w:rPr>
          <w:rFonts w:ascii="Arial" w:hAnsi="Arial" w:cs="Arial" w:eastAsia="Arial"/>
          <w:sz w:val="40"/>
          <w:szCs w:val="40"/>
          <w:color w:val="383838"/>
          <w:spacing w:val="48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51"/>
          <w:position w:val="-8"/>
        </w:rPr>
        <w:t>::ı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51"/>
          <w:position w:val="-8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51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5"/>
          <w:w w:val="51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5A5A7"/>
          <w:spacing w:val="0"/>
          <w:w w:val="51"/>
          <w:position w:val="-8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A5A5A7"/>
          <w:spacing w:val="0"/>
          <w:w w:val="51"/>
          <w:position w:val="-8"/>
        </w:rPr>
        <w:t>   </w:t>
      </w:r>
      <w:r>
        <w:rPr>
          <w:rFonts w:ascii="Times New Roman" w:hAnsi="Times New Roman" w:cs="Times New Roman" w:eastAsia="Times New Roman"/>
          <w:sz w:val="23"/>
          <w:szCs w:val="23"/>
          <w:color w:val="A5A5A7"/>
          <w:spacing w:val="10"/>
          <w:w w:val="51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85"/>
          <w:position w:val="-8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-3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5B8BC"/>
          <w:spacing w:val="0"/>
          <w:w w:val="46"/>
          <w:position w:val="-8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B5B8BC"/>
          <w:spacing w:val="0"/>
          <w:w w:val="46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5B8BC"/>
          <w:spacing w:val="18"/>
          <w:w w:val="46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5B8BC"/>
          <w:spacing w:val="0"/>
          <w:w w:val="76"/>
          <w:position w:val="-8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B5B8BC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B5B8BC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7"/>
          <w:szCs w:val="7"/>
          <w:color w:val="545456"/>
          <w:spacing w:val="0"/>
          <w:w w:val="134"/>
          <w:position w:val="-8"/>
        </w:rPr>
        <w:t>'«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0"/>
          <w:cols w:num="2" w:equalWidth="0">
            <w:col w:w="5220" w:space="3002"/>
            <w:col w:w="3538"/>
          </w:cols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50" w:lineRule="exact"/>
        <w:ind w:right="-20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7C87B1"/>
          <w:spacing w:val="0"/>
          <w:w w:val="81"/>
          <w:b/>
          <w:bCs/>
          <w:position w:val="-4"/>
        </w:rPr>
        <w:t>ı...._:;ı.</w:t>
      </w:r>
      <w:r>
        <w:rPr>
          <w:rFonts w:ascii="Arial" w:hAnsi="Arial" w:cs="Arial" w:eastAsia="Arial"/>
          <w:sz w:val="9"/>
          <w:szCs w:val="9"/>
          <w:color w:val="7C87B1"/>
          <w:spacing w:val="7"/>
          <w:w w:val="81"/>
          <w:b/>
          <w:bCs/>
          <w:position w:val="-4"/>
        </w:rPr>
        <w:t> </w:t>
      </w:r>
      <w:r>
        <w:rPr>
          <w:rFonts w:ascii="Arial" w:hAnsi="Arial" w:cs="Arial" w:eastAsia="Arial"/>
          <w:sz w:val="9"/>
          <w:szCs w:val="9"/>
          <w:color w:val="B5B8BC"/>
          <w:spacing w:val="0"/>
          <w:w w:val="209"/>
          <w:position w:val="-4"/>
        </w:rPr>
        <w:t>-</w:t>
      </w:r>
      <w:r>
        <w:rPr>
          <w:rFonts w:ascii="Arial" w:hAnsi="Arial" w:cs="Arial" w:eastAsia="Arial"/>
          <w:sz w:val="9"/>
          <w:szCs w:val="9"/>
          <w:color w:val="B5B8BC"/>
          <w:spacing w:val="-9"/>
          <w:w w:val="209"/>
          <w:position w:val="-4"/>
        </w:rPr>
        <w:t>-</w:t>
      </w:r>
      <w:r>
        <w:rPr>
          <w:rFonts w:ascii="Arial" w:hAnsi="Arial" w:cs="Arial" w:eastAsia="Arial"/>
          <w:sz w:val="9"/>
          <w:szCs w:val="9"/>
          <w:color w:val="9CA7C1"/>
          <w:spacing w:val="0"/>
          <w:w w:val="111"/>
          <w:position w:val="-4"/>
        </w:rPr>
        <w:t>.</w:t>
      </w:r>
      <w:r>
        <w:rPr>
          <w:rFonts w:ascii="Arial" w:hAnsi="Arial" w:cs="Arial" w:eastAsia="Arial"/>
          <w:sz w:val="9"/>
          <w:szCs w:val="9"/>
          <w:color w:val="9CA7C1"/>
          <w:spacing w:val="-3"/>
          <w:w w:val="112"/>
          <w:position w:val="-4"/>
        </w:rPr>
        <w:t>_</w:t>
      </w:r>
      <w:r>
        <w:rPr>
          <w:rFonts w:ascii="Arial" w:hAnsi="Arial" w:cs="Arial" w:eastAsia="Arial"/>
          <w:sz w:val="9"/>
          <w:szCs w:val="9"/>
          <w:color w:val="B5B8BC"/>
          <w:spacing w:val="0"/>
          <w:w w:val="125"/>
          <w:position w:val="-4"/>
        </w:rPr>
        <w:t>._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-20"/>
        <w:jc w:val="left"/>
        <w:tabs>
          <w:tab w:pos="640" w:val="left"/>
          <w:tab w:pos="9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A5A5A7"/>
          <w:spacing w:val="-14"/>
          <w:w w:val="134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23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9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5A5A7"/>
          <w:spacing w:val="0"/>
          <w:w w:val="147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5A5A7"/>
          <w:spacing w:val="-53"/>
          <w:w w:val="14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5A5A7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5A5A7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147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A5A5A7"/>
          <w:spacing w:val="0"/>
          <w:w w:val="100"/>
          <w:b/>
          <w:bCs/>
          <w:position w:val="-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A5A5A7"/>
          <w:spacing w:val="-4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C8C8C"/>
          <w:spacing w:val="0"/>
          <w:w w:val="109"/>
          <w:b/>
          <w:bCs/>
          <w:position w:val="-1"/>
        </w:rPr>
        <w:t>f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0"/>
          <w:cols w:num="2" w:equalWidth="0">
            <w:col w:w="6761" w:space="1537"/>
            <w:col w:w="3462"/>
          </w:cols>
        </w:sectPr>
      </w:pPr>
      <w:rPr/>
    </w:p>
    <w:p>
      <w:pPr>
        <w:spacing w:before="0" w:after="0" w:line="276" w:lineRule="exact"/>
        <w:ind w:right="1850"/>
        <w:jc w:val="right"/>
        <w:tabs>
          <w:tab w:pos="3080" w:val="left"/>
          <w:tab w:pos="48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884216pt;margin-top:3.430527pt;width:17.753081pt;height:51.5pt;mso-position-horizontal-relative:page;mso-position-vertical-relative:paragraph;z-index:-15039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5"/>
                    <w:jc w:val="left"/>
                    <w:rPr>
                      <w:rFonts w:ascii="Arial" w:hAnsi="Arial" w:cs="Arial" w:eastAsia="Arial"/>
                      <w:sz w:val="103"/>
                      <w:szCs w:val="103"/>
                    </w:rPr>
                  </w:pPr>
                  <w:rPr/>
                  <w:r>
                    <w:rPr>
                      <w:rFonts w:ascii="Arial" w:hAnsi="Arial" w:cs="Arial" w:eastAsia="Arial"/>
                      <w:sz w:val="103"/>
                      <w:szCs w:val="103"/>
                      <w:color w:val="1D2680"/>
                      <w:spacing w:val="0"/>
                      <w:w w:val="62"/>
                      <w:position w:val="-1"/>
                    </w:rPr>
                    <w:t>7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B5B8BC"/>
          <w:w w:val="202"/>
          <w:position w:val="7"/>
        </w:rPr>
        <w:t>--:-.::;;</w:t>
      </w:r>
      <w:r>
        <w:rPr>
          <w:rFonts w:ascii="Arial" w:hAnsi="Arial" w:cs="Arial" w:eastAsia="Arial"/>
          <w:sz w:val="12"/>
          <w:szCs w:val="12"/>
          <w:color w:val="B5B8BC"/>
          <w:w w:val="100"/>
          <w:position w:val="7"/>
        </w:rPr>
        <w:tab/>
      </w:r>
      <w:r>
        <w:rPr>
          <w:rFonts w:ascii="Arial" w:hAnsi="Arial" w:cs="Arial" w:eastAsia="Arial"/>
          <w:sz w:val="12"/>
          <w:szCs w:val="12"/>
          <w:color w:val="B5B8BC"/>
          <w:w w:val="100"/>
          <w:position w:val="7"/>
        </w:rPr>
      </w:r>
      <w:r>
        <w:rPr>
          <w:rFonts w:ascii="Times New Roman" w:hAnsi="Times New Roman" w:cs="Times New Roman" w:eastAsia="Times New Roman"/>
          <w:sz w:val="28"/>
          <w:szCs w:val="28"/>
          <w:color w:val="545456"/>
          <w:w w:val="122"/>
          <w:position w:val="0"/>
        </w:rPr>
        <w:t>Bilie</w:t>
      </w:r>
      <w:r>
        <w:rPr>
          <w:rFonts w:ascii="Times New Roman" w:hAnsi="Times New Roman" w:cs="Times New Roman" w:eastAsia="Times New Roman"/>
          <w:sz w:val="28"/>
          <w:szCs w:val="28"/>
          <w:color w:val="747474"/>
          <w:w w:val="130"/>
          <w:position w:val="0"/>
        </w:rPr>
        <w:t>{</w:t>
      </w:r>
      <w:r>
        <w:rPr>
          <w:rFonts w:ascii="Times New Roman" w:hAnsi="Times New Roman" w:cs="Times New Roman" w:eastAsia="Times New Roman"/>
          <w:sz w:val="28"/>
          <w:szCs w:val="28"/>
          <w:color w:val="747474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47474"/>
          <w:w w:val="100"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1861"/>
        <w:jc w:val="right"/>
        <w:tabs>
          <w:tab w:pos="3620" w:val="left"/>
          <w:tab w:pos="51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8"/>
          <w:position w:val="2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0"/>
          <w:position w:val="2"/>
        </w:rPr>
      </w:r>
      <w:r>
        <w:rPr>
          <w:rFonts w:ascii="Times New Roman" w:hAnsi="Times New Roman" w:cs="Times New Roman" w:eastAsia="Times New Roman"/>
          <w:sz w:val="24"/>
          <w:szCs w:val="24"/>
          <w:color w:val="747474"/>
          <w:w w:val="100"/>
          <w:position w:val="-5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747474"/>
          <w:spacing w:val="-4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90"/>
          <w:position w:val="-5"/>
        </w:rPr>
        <w:t>'t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4"/>
          <w:w w:val="90"/>
          <w:position w:val="-5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545456"/>
          <w:spacing w:val="0"/>
          <w:w w:val="116"/>
          <w:position w:val="-5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8C8C8C"/>
          <w:spacing w:val="0"/>
          <w:w w:val="89"/>
          <w:position w:val="-5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8C8C8C"/>
          <w:spacing w:val="0"/>
          <w:w w:val="88"/>
          <w:position w:val="-5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8C8C8C"/>
          <w:spacing w:val="-3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6"/>
          <w:w w:val="224"/>
          <w:position w:val="-5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16"/>
          <w:w w:val="37"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14"/>
          <w:w w:val="223"/>
          <w:position w:val="-5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3B4680"/>
          <w:spacing w:val="0"/>
          <w:w w:val="35"/>
          <w:i/>
          <w:position w:val="-5"/>
        </w:rPr>
        <w:t>:::</w:t>
      </w:r>
      <w:r>
        <w:rPr>
          <w:rFonts w:ascii="Times New Roman" w:hAnsi="Times New Roman" w:cs="Times New Roman" w:eastAsia="Times New Roman"/>
          <w:sz w:val="24"/>
          <w:szCs w:val="24"/>
          <w:color w:val="3B4680"/>
          <w:spacing w:val="4"/>
          <w:w w:val="35"/>
          <w:i/>
          <w:position w:val="-5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A5A5A7"/>
          <w:spacing w:val="0"/>
          <w:w w:val="60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5A5A7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A5A5A7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545456"/>
          <w:spacing w:val="0"/>
          <w:w w:val="84"/>
          <w:position w:val="-5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A5A5A7"/>
          <w:spacing w:val="0"/>
          <w:w w:val="84"/>
          <w:position w:val="-5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A5A5A7"/>
          <w:spacing w:val="0"/>
          <w:w w:val="84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5A5A7"/>
          <w:spacing w:val="6"/>
          <w:w w:val="84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47474"/>
          <w:spacing w:val="0"/>
          <w:w w:val="70"/>
          <w:position w:val="-5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right="1760"/>
        <w:jc w:val="right"/>
        <w:tabs>
          <w:tab w:pos="3260" w:val="left"/>
          <w:tab w:pos="41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6.319618pt;margin-top:4.512809pt;width:54.594762pt;height:72.0pt;mso-position-horizontal-relative:page;mso-position-vertical-relative:paragraph;z-index:-1504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B4680"/>
                      <w:spacing w:val="2"/>
                      <w:w w:val="123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63364"/>
                      <w:spacing w:val="0"/>
                      <w:w w:val="2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5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B5B8BC"/>
          <w:spacing w:val="8"/>
          <w:w w:val="35"/>
          <w:position w:val="1"/>
        </w:rPr>
        <w:t>-</w:t>
      </w:r>
      <w:r>
        <w:rPr>
          <w:rFonts w:ascii="Arial" w:hAnsi="Arial" w:cs="Arial" w:eastAsia="Arial"/>
          <w:sz w:val="25"/>
          <w:szCs w:val="25"/>
          <w:color w:val="A5A5A7"/>
          <w:spacing w:val="0"/>
          <w:w w:val="62"/>
          <w:position w:val="1"/>
        </w:rPr>
        <w:t>-·</w:t>
      </w:r>
      <w:r>
        <w:rPr>
          <w:rFonts w:ascii="Arial" w:hAnsi="Arial" w:cs="Arial" w:eastAsia="Arial"/>
          <w:sz w:val="25"/>
          <w:szCs w:val="25"/>
          <w:color w:val="A5A5A7"/>
          <w:spacing w:val="-27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45456"/>
          <w:spacing w:val="0"/>
          <w:w w:val="48"/>
          <w:position w:val="1"/>
        </w:rPr>
        <w:t>te</w:t>
      </w:r>
      <w:r>
        <w:rPr>
          <w:rFonts w:ascii="Arial" w:hAnsi="Arial" w:cs="Arial" w:eastAsia="Arial"/>
          <w:sz w:val="25"/>
          <w:szCs w:val="25"/>
          <w:color w:val="545456"/>
          <w:spacing w:val="-13"/>
          <w:w w:val="48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8C8C8C"/>
          <w:spacing w:val="-18"/>
          <w:w w:val="87"/>
          <w:position w:val="1"/>
        </w:rPr>
        <w:t>f</w:t>
      </w:r>
      <w:r>
        <w:rPr>
          <w:rFonts w:ascii="Arial" w:hAnsi="Arial" w:cs="Arial" w:eastAsia="Arial"/>
          <w:sz w:val="25"/>
          <w:szCs w:val="25"/>
          <w:color w:val="545456"/>
          <w:spacing w:val="0"/>
          <w:w w:val="72"/>
          <w:position w:val="1"/>
        </w:rPr>
        <w:t>Ş</w:t>
      </w:r>
      <w:r>
        <w:rPr>
          <w:rFonts w:ascii="Arial" w:hAnsi="Arial" w:cs="Arial" w:eastAsia="Arial"/>
          <w:sz w:val="25"/>
          <w:szCs w:val="25"/>
          <w:color w:val="5454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545456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81"/>
          <w:position w:val="1"/>
        </w:rPr>
        <w:t>be"M</w:t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81"/>
          <w:position w:val="1"/>
        </w:rPr>
        <w:t>   </w:t>
      </w:r>
      <w:r>
        <w:rPr>
          <w:rFonts w:ascii="Arial" w:hAnsi="Arial" w:cs="Arial" w:eastAsia="Arial"/>
          <w:sz w:val="19"/>
          <w:szCs w:val="19"/>
          <w:color w:val="545456"/>
          <w:spacing w:val="7"/>
          <w:w w:val="81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45456"/>
          <w:spacing w:val="0"/>
          <w:w w:val="60"/>
          <w:position w:val="1"/>
        </w:rPr>
        <w:t>o</w:t>
      </w:r>
      <w:r>
        <w:rPr>
          <w:rFonts w:ascii="Arial" w:hAnsi="Arial" w:cs="Arial" w:eastAsia="Arial"/>
          <w:sz w:val="19"/>
          <w:szCs w:val="19"/>
          <w:color w:val="545456"/>
          <w:spacing w:val="-17"/>
          <w:w w:val="60"/>
          <w:position w:val="1"/>
        </w:rPr>
        <w:t>-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9"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38383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45456"/>
          <w:spacing w:val="16"/>
          <w:w w:val="62"/>
          <w:position w:val="1"/>
        </w:rPr>
        <w:t>v</w:t>
      </w:r>
      <w:r>
        <w:rPr>
          <w:rFonts w:ascii="Times New Roman" w:hAnsi="Times New Roman" w:cs="Times New Roman" w:eastAsia="Times New Roman"/>
          <w:sz w:val="27"/>
          <w:szCs w:val="27"/>
          <w:color w:val="B5B8BC"/>
          <w:spacing w:val="0"/>
          <w:w w:val="85"/>
          <w:position w:val="1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61" w:lineRule="exact"/>
        <w:ind w:right="2091"/>
        <w:jc w:val="right"/>
        <w:tabs>
          <w:tab w:pos="320" w:val="left"/>
          <w:tab w:pos="7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B5B8BC"/>
          <w:w w:val="275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5B8BC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5B8BC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218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18"/>
          <w:w w:val="218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5B8BC"/>
          <w:spacing w:val="0"/>
          <w:w w:val="131"/>
        </w:rPr>
        <w:t>J</w:t>
      </w:r>
      <w:r>
        <w:rPr>
          <w:rFonts w:ascii="Times New Roman" w:hAnsi="Times New Roman" w:cs="Times New Roman" w:eastAsia="Times New Roman"/>
          <w:sz w:val="8"/>
          <w:szCs w:val="8"/>
          <w:color w:val="B5B8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5B8BC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291"/>
          <w:i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16"/>
          <w:w w:val="291"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5A5A7"/>
          <w:spacing w:val="0"/>
          <w:w w:val="221"/>
        </w:rPr>
        <w:t>"•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85" w:lineRule="exact"/>
        <w:ind w:right="1761"/>
        <w:jc w:val="right"/>
        <w:tabs>
          <w:tab w:pos="440" w:val="left"/>
          <w:tab w:pos="16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5A5A7"/>
          <w:spacing w:val="-16"/>
          <w:w w:val="123"/>
          <w:b/>
          <w:bCs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545456"/>
          <w:spacing w:val="0"/>
          <w:w w:val="77"/>
          <w:b/>
          <w:bCs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545456"/>
          <w:spacing w:val="0"/>
          <w:w w:val="76"/>
          <w:b/>
          <w:bCs/>
        </w:rPr>
        <w:t>'01</w:t>
      </w:r>
      <w:r>
        <w:rPr>
          <w:rFonts w:ascii="Times New Roman" w:hAnsi="Times New Roman" w:cs="Times New Roman" w:eastAsia="Times New Roman"/>
          <w:sz w:val="12"/>
          <w:szCs w:val="12"/>
          <w:color w:val="545456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4545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242"/>
        </w:rPr>
        <w:t>:,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49"/>
          <w:w w:val="242"/>
        </w:rPr>
        <w:t> </w:t>
      </w:r>
      <w:r>
        <w:rPr>
          <w:rFonts w:ascii="Arial" w:hAnsi="Arial" w:cs="Arial" w:eastAsia="Arial"/>
          <w:sz w:val="19"/>
          <w:szCs w:val="19"/>
          <w:color w:val="B5B8BC"/>
          <w:spacing w:val="3"/>
          <w:w w:val="100"/>
          <w:i/>
        </w:rPr>
        <w:t>·</w:t>
      </w:r>
      <w:r>
        <w:rPr>
          <w:rFonts w:ascii="Arial" w:hAnsi="Arial" w:cs="Arial" w:eastAsia="Arial"/>
          <w:sz w:val="19"/>
          <w:szCs w:val="19"/>
          <w:color w:val="B5B8BC"/>
          <w:spacing w:val="0"/>
          <w:w w:val="100"/>
          <w:i/>
        </w:rPr>
        <w:t>·.:&lt;</w:t>
      </w:r>
      <w:r>
        <w:rPr>
          <w:rFonts w:ascii="Arial" w:hAnsi="Arial" w:cs="Arial" w:eastAsia="Arial"/>
          <w:sz w:val="19"/>
          <w:szCs w:val="19"/>
          <w:color w:val="B5B8BC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B5B8BC"/>
          <w:spacing w:val="-30"/>
          <w:w w:val="55"/>
          <w:i/>
        </w:rPr>
        <w:t>.</w:t>
      </w:r>
      <w:r>
        <w:rPr>
          <w:rFonts w:ascii="Arial" w:hAnsi="Arial" w:cs="Arial" w:eastAsia="Arial"/>
          <w:sz w:val="19"/>
          <w:szCs w:val="19"/>
          <w:color w:val="8C8C8C"/>
          <w:spacing w:val="-27"/>
          <w:w w:val="81"/>
          <w:i/>
        </w:rPr>
        <w:t>.</w:t>
      </w:r>
      <w:r>
        <w:rPr>
          <w:rFonts w:ascii="Arial" w:hAnsi="Arial" w:cs="Arial" w:eastAsia="Arial"/>
          <w:sz w:val="19"/>
          <w:szCs w:val="19"/>
          <w:color w:val="B5B8BC"/>
          <w:spacing w:val="-10"/>
          <w:w w:val="55"/>
          <w:i/>
        </w:rPr>
        <w:t>.</w:t>
      </w:r>
      <w:r>
        <w:rPr>
          <w:rFonts w:ascii="Arial" w:hAnsi="Arial" w:cs="Arial" w:eastAsia="Arial"/>
          <w:sz w:val="19"/>
          <w:szCs w:val="19"/>
          <w:color w:val="8C8C8C"/>
          <w:spacing w:val="0"/>
          <w:w w:val="82"/>
          <w:i/>
        </w:rPr>
        <w:t>•</w:t>
      </w:r>
      <w:r>
        <w:rPr>
          <w:rFonts w:ascii="Arial" w:hAnsi="Arial" w:cs="Arial" w:eastAsia="Arial"/>
          <w:sz w:val="19"/>
          <w:szCs w:val="19"/>
          <w:color w:val="8C8C8C"/>
          <w:spacing w:val="0"/>
          <w:w w:val="100"/>
          <w:i/>
        </w:rPr>
        <w:tab/>
      </w:r>
      <w:r>
        <w:rPr>
          <w:rFonts w:ascii="Arial" w:hAnsi="Arial" w:cs="Arial" w:eastAsia="Arial"/>
          <w:sz w:val="19"/>
          <w:szCs w:val="19"/>
          <w:color w:val="8C8C8C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77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77"/>
        </w:rPr>
        <w:t>      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9"/>
          <w:w w:val="77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36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23" w:after="0" w:line="74" w:lineRule="exact"/>
        <w:ind w:right="2341"/>
        <w:jc w:val="right"/>
        <w:tabs>
          <w:tab w:pos="460" w:val="left"/>
          <w:tab w:pos="820" w:val="left"/>
          <w:tab w:pos="124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8C8C8C"/>
          <w:w w:val="116"/>
          <w:position w:val="-2"/>
        </w:rPr>
        <w:t>•A</w:t>
      </w:r>
      <w:r>
        <w:rPr>
          <w:rFonts w:ascii="Arial" w:hAnsi="Arial" w:cs="Arial" w:eastAsia="Arial"/>
          <w:sz w:val="8"/>
          <w:szCs w:val="8"/>
          <w:color w:val="8C8C8C"/>
          <w:w w:val="100"/>
          <w:position w:val="-2"/>
        </w:rPr>
        <w:tab/>
      </w:r>
      <w:r>
        <w:rPr>
          <w:rFonts w:ascii="Arial" w:hAnsi="Arial" w:cs="Arial" w:eastAsia="Arial"/>
          <w:sz w:val="8"/>
          <w:szCs w:val="8"/>
          <w:color w:val="8C8C8C"/>
          <w:w w:val="100"/>
          <w:position w:val="-2"/>
        </w:rPr>
      </w:r>
      <w:r>
        <w:rPr>
          <w:rFonts w:ascii="Arial" w:hAnsi="Arial" w:cs="Arial" w:eastAsia="Arial"/>
          <w:sz w:val="8"/>
          <w:szCs w:val="8"/>
          <w:color w:val="B5B8BC"/>
          <w:w w:val="199"/>
          <w:position w:val="-2"/>
        </w:rPr>
        <w:t>'•</w:t>
      </w:r>
      <w:r>
        <w:rPr>
          <w:rFonts w:ascii="Arial" w:hAnsi="Arial" w:cs="Arial" w:eastAsia="Arial"/>
          <w:sz w:val="8"/>
          <w:szCs w:val="8"/>
          <w:color w:val="B5B8BC"/>
          <w:w w:val="100"/>
          <w:position w:val="-2"/>
        </w:rPr>
        <w:tab/>
      </w:r>
      <w:r>
        <w:rPr>
          <w:rFonts w:ascii="Arial" w:hAnsi="Arial" w:cs="Arial" w:eastAsia="Arial"/>
          <w:sz w:val="8"/>
          <w:szCs w:val="8"/>
          <w:color w:val="B5B8BC"/>
          <w:w w:val="100"/>
          <w:position w:val="-2"/>
        </w:rPr>
      </w:r>
      <w:r>
        <w:rPr>
          <w:rFonts w:ascii="Arial" w:hAnsi="Arial" w:cs="Arial" w:eastAsia="Arial"/>
          <w:sz w:val="8"/>
          <w:szCs w:val="8"/>
          <w:color w:val="A5A5A7"/>
          <w:spacing w:val="0"/>
          <w:w w:val="100"/>
          <w:position w:val="-2"/>
        </w:rPr>
        <w:t>-"</w:t>
      </w:r>
      <w:r>
        <w:rPr>
          <w:rFonts w:ascii="Arial" w:hAnsi="Arial" w:cs="Arial" w:eastAsia="Arial"/>
          <w:sz w:val="8"/>
          <w:szCs w:val="8"/>
          <w:color w:val="A5A5A7"/>
          <w:spacing w:val="-8"/>
          <w:w w:val="100"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A5A5A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8"/>
          <w:szCs w:val="8"/>
          <w:color w:val="A5A5A7"/>
          <w:spacing w:val="0"/>
          <w:w w:val="96"/>
          <w:position w:val="-2"/>
        </w:rPr>
        <w:t>•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1946"/>
        <w:jc w:val="right"/>
        <w:tabs>
          <w:tab w:pos="620" w:val="left"/>
          <w:tab w:pos="134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931122pt;margin-top:1.643201pt;width:5.89456pt;height:16pt;mso-position-horizontal-relative:page;mso-position-vertical-relative:paragraph;z-index:-15042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B5B8BC"/>
                      <w:spacing w:val="0"/>
                      <w:w w:val="132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065063pt;margin-top:8.861144pt;width:3.98268pt;height:23pt;mso-position-horizontal-relative:page;mso-position-vertical-relative:paragraph;z-index:-15041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A5A5A7"/>
                      <w:w w:val="52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A5A5A7"/>
                      <w:spacing w:val="0"/>
                      <w:w w:val="52"/>
                      <w:emboss/>
                    </w:rPr>
                    <w:t>·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A5A5A7"/>
                      <w:spacing w:val="0"/>
                      <w:w w:val="52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35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383838"/>
          <w:spacing w:val="-11"/>
          <w:w w:val="135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747474"/>
          <w:spacing w:val="0"/>
          <w:w w:val="100"/>
          <w:i/>
          <w:position w:val="-1"/>
        </w:rPr>
        <w:t>&amp;</w:t>
      </w:r>
      <w:r>
        <w:rPr>
          <w:rFonts w:ascii="Arial" w:hAnsi="Arial" w:cs="Arial" w:eastAsia="Arial"/>
          <w:sz w:val="14"/>
          <w:szCs w:val="14"/>
          <w:color w:val="747474"/>
          <w:spacing w:val="30"/>
          <w:w w:val="100"/>
          <w:i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747474"/>
          <w:spacing w:val="0"/>
          <w:w w:val="122"/>
          <w:i/>
          <w:position w:val="-1"/>
        </w:rPr>
        <w:t>,</w:t>
      </w:r>
      <w:r>
        <w:rPr>
          <w:rFonts w:ascii="Arial" w:hAnsi="Arial" w:cs="Arial" w:eastAsia="Arial"/>
          <w:sz w:val="14"/>
          <w:szCs w:val="14"/>
          <w:color w:val="747474"/>
          <w:spacing w:val="-16"/>
          <w:w w:val="122"/>
          <w:i/>
          <w:position w:val="-1"/>
        </w:rPr>
        <w:t>;</w:t>
      </w:r>
      <w:r>
        <w:rPr>
          <w:rFonts w:ascii="Arial" w:hAnsi="Arial" w:cs="Arial" w:eastAsia="Arial"/>
          <w:sz w:val="14"/>
          <w:szCs w:val="14"/>
          <w:color w:val="B5B8BC"/>
          <w:spacing w:val="0"/>
          <w:w w:val="77"/>
          <w:i/>
          <w:position w:val="-1"/>
        </w:rPr>
        <w:t>:</w:t>
      </w:r>
      <w:r>
        <w:rPr>
          <w:rFonts w:ascii="Arial" w:hAnsi="Arial" w:cs="Arial" w:eastAsia="Arial"/>
          <w:sz w:val="14"/>
          <w:szCs w:val="14"/>
          <w:color w:val="B5B8BC"/>
          <w:spacing w:val="-4"/>
          <w:w w:val="77"/>
          <w:i/>
          <w:position w:val="-1"/>
        </w:rPr>
        <w:t>ı</w:t>
      </w:r>
      <w:r>
        <w:rPr>
          <w:rFonts w:ascii="Arial" w:hAnsi="Arial" w:cs="Arial" w:eastAsia="Arial"/>
          <w:sz w:val="8"/>
          <w:szCs w:val="8"/>
          <w:color w:val="8C8C8C"/>
          <w:spacing w:val="0"/>
          <w:w w:val="97"/>
          <w:position w:val="-1"/>
        </w:rPr>
        <w:t>f</w:t>
      </w:r>
      <w:r>
        <w:rPr>
          <w:rFonts w:ascii="Arial" w:hAnsi="Arial" w:cs="Arial" w:eastAsia="Arial"/>
          <w:sz w:val="8"/>
          <w:szCs w:val="8"/>
          <w:color w:val="8C8C8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8C8C8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-17"/>
          <w:w w:val="50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0"/>
          <w:w w:val="68"/>
          <w:i/>
          <w:position w:val="-1"/>
        </w:rPr>
        <w:t>$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0"/>
          <w:w w:val="100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8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47474"/>
          <w:spacing w:val="0"/>
          <w:w w:val="100"/>
          <w:i/>
          <w:position w:val="-1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747474"/>
          <w:spacing w:val="32"/>
          <w:w w:val="100"/>
          <w:i/>
          <w:position w:val="-1"/>
        </w:rPr>
        <w:t> </w:t>
      </w:r>
      <w:r>
        <w:rPr>
          <w:rFonts w:ascii="Arial" w:hAnsi="Arial" w:cs="Arial" w:eastAsia="Arial"/>
          <w:sz w:val="8"/>
          <w:szCs w:val="8"/>
          <w:color w:val="545456"/>
          <w:spacing w:val="0"/>
          <w:w w:val="325"/>
          <w:position w:val="-1"/>
        </w:rPr>
        <w:t>!</w:t>
      </w:r>
      <w:r>
        <w:rPr>
          <w:rFonts w:ascii="Arial" w:hAnsi="Arial" w:cs="Arial" w:eastAsia="Arial"/>
          <w:sz w:val="8"/>
          <w:szCs w:val="8"/>
          <w:color w:val="54545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545456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B5B8BC"/>
          <w:spacing w:val="0"/>
          <w:w w:val="53"/>
          <w:position w:val="0"/>
        </w:rPr>
        <w:t>....</w:t>
      </w:r>
      <w:r>
        <w:rPr>
          <w:rFonts w:ascii="Arial" w:hAnsi="Arial" w:cs="Arial" w:eastAsia="Arial"/>
          <w:sz w:val="20"/>
          <w:szCs w:val="20"/>
          <w:color w:val="B5B8BC"/>
          <w:spacing w:val="0"/>
          <w:w w:val="53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B5B8BC"/>
          <w:spacing w:val="21"/>
          <w:w w:val="53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B5B8BC"/>
          <w:spacing w:val="0"/>
          <w:w w:val="235"/>
          <w:position w:val="0"/>
        </w:rPr>
        <w:t>(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right="3044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545456"/>
          <w:spacing w:val="0"/>
          <w:w w:val="96"/>
          <w:position w:val="-1"/>
        </w:rPr>
        <w:t>"'-.</w:t>
      </w:r>
      <w:r>
        <w:rPr>
          <w:rFonts w:ascii="Arial" w:hAnsi="Arial" w:cs="Arial" w:eastAsia="Arial"/>
          <w:sz w:val="16"/>
          <w:szCs w:val="16"/>
          <w:color w:val="545456"/>
          <w:spacing w:val="2"/>
          <w:w w:val="96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B5B8BC"/>
          <w:spacing w:val="0"/>
          <w:w w:val="96"/>
          <w:position w:val="-1"/>
        </w:rPr>
        <w:t>.,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7" w:lineRule="atLeast"/>
        <w:ind w:right="2314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-87"/>
          <w:w w:val="316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75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73"/>
          <w:b/>
          <w:bCs/>
        </w:rPr>
        <w:t>ob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0"/>
          <w:w w:val="100"/>
          <w:b/>
          <w:bCs/>
        </w:rPr>
        <w:t>       </w:t>
      </w:r>
      <w:r>
        <w:rPr>
          <w:rFonts w:ascii="Times New Roman" w:hAnsi="Times New Roman" w:cs="Times New Roman" w:eastAsia="Times New Roman"/>
          <w:sz w:val="10"/>
          <w:szCs w:val="10"/>
          <w:color w:val="A5A5A7"/>
          <w:spacing w:val="-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8BC"/>
          <w:spacing w:val="0"/>
          <w:w w:val="423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160" w:right="0"/>
        </w:sectPr>
      </w:pPr>
      <w:rPr/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2.459331pt;margin-top:33.062912pt;width:575.027764pt;height:787.965615pt;mso-position-horizontal-relative:page;mso-position-vertical-relative:page;z-index:-15044" coordorigin="249,661" coordsize="11501,15759">
            <v:group style="position:absolute;left:271;top:683;width:1652;height:2" coordorigin="271,683" coordsize="1652,2">
              <v:shape style="position:absolute;left:271;top:683;width:1652;height:2" coordorigin="271,683" coordsize="1652,0" path="m271,683l1922,683e" filled="f" stroked="t" strokeweight=".711962pt" strokecolor="#707070">
                <v:path arrowok="t"/>
              </v:shape>
            </v:group>
            <v:group style="position:absolute;left:273;top:673;width:2;height:692" coordorigin="273,673" coordsize="2,692">
              <v:shape style="position:absolute;left:273;top:673;width:2;height:692" coordorigin="273,673" coordsize="0,692" path="m273,1365l273,673e" filled="f" stroked="t" strokeweight=".474641pt" strokecolor="#C8C8C8">
                <v:path arrowok="t"/>
              </v:shape>
            </v:group>
            <v:group style="position:absolute;left:1903;top:673;width:2;height:692" coordorigin="1903,673" coordsize="2,692">
              <v:shape style="position:absolute;left:1903;top:673;width:2;height:692" coordorigin="1903,673" coordsize="0,692" path="m1903,1365l1903,673e" filled="f" stroked="t" strokeweight=".711962pt" strokecolor="#838383">
                <v:path arrowok="t"/>
              </v:shape>
            </v:group>
            <v:group style="position:absolute;left:1851;top:692;width:9858;height:2" coordorigin="1851,692" coordsize="9858,2">
              <v:shape style="position:absolute;left:1851;top:692;width:9858;height:2" coordorigin="1851,692" coordsize="9858,0" path="m1851,692l11709,692e" filled="f" stroked="t" strokeweight=".711962pt" strokecolor="#5B5B5B">
                <v:path arrowok="t"/>
              </v:shape>
            </v:group>
            <v:group style="position:absolute;left:2815;top:687;width:195;height:2" coordorigin="2815,687" coordsize="195,2">
              <v:shape style="position:absolute;left:2815;top:687;width:195;height:2" coordorigin="2815,687" coordsize="195,0" path="m2815,687l3009,687e" filled="f" stroked="t" strokeweight=".474641pt" strokecolor="#3F3F3F">
                <v:path arrowok="t"/>
              </v:shape>
            </v:group>
            <v:group style="position:absolute;left:8097;top:683;width:2;height:1308" coordorigin="8097,683" coordsize="2,1308">
              <v:shape style="position:absolute;left:8097;top:683;width:2;height:1308" coordorigin="8097,683" coordsize="0,1308" path="m8097,1991l8097,683e" filled="f" stroked="t" strokeweight=".711962pt" strokecolor="#545454">
                <v:path arrowok="t"/>
              </v:shape>
            </v:group>
            <v:group style="position:absolute;left:8287;top:692;width:536;height:2" coordorigin="8287,692" coordsize="536,2">
              <v:shape style="position:absolute;left:8287;top:692;width:536;height:2" coordorigin="8287,692" coordsize="536,0" path="m8287,692l8824,692e" filled="f" stroked="t" strokeweight=".474641pt" strokecolor="#3B3B3B">
                <v:path arrowok="t"/>
              </v:shape>
            </v:group>
            <v:group style="position:absolute;left:9640;top:695;width:631;height:2" coordorigin="9640,695" coordsize="631,2">
              <v:shape style="position:absolute;left:9640;top:695;width:631;height:2" coordorigin="9640,695" coordsize="631,0" path="m9640,695l10271,695e" filled="f" stroked="t" strokeweight=".474641pt" strokecolor="#444444">
                <v:path arrowok="t"/>
              </v:shape>
            </v:group>
            <v:group style="position:absolute;left:11705;top:683;width:2;height:511" coordorigin="11705,683" coordsize="2,511">
              <v:shape style="position:absolute;left:11705;top:683;width:2;height:511" coordorigin="11705,683" coordsize="0,511" path="m11705,1194l11705,683e" filled="f" stroked="t" strokeweight=".474641pt" strokecolor="#838383">
                <v:path arrowok="t"/>
              </v:shape>
            </v:group>
            <v:group style="position:absolute;left:11709;top:1060;width:2;height:3165" coordorigin="11709,1060" coordsize="2,3165">
              <v:shape style="position:absolute;left:11709;top:1060;width:2;height:3165" coordorigin="11709,1060" coordsize="0,3165" path="m11709,4225l11709,1060e" filled="f" stroked="t" strokeweight=".711962pt" strokecolor="#878787">
                <v:path arrowok="t"/>
              </v:shape>
            </v:group>
            <v:group style="position:absolute;left:275;top:921;width:2;height:1346" coordorigin="275,921" coordsize="2,1346">
              <v:shape style="position:absolute;left:275;top:921;width:2;height:1346" coordorigin="275,921" coordsize="0,1346" path="m275,2268l275,921e" filled="f" stroked="t" strokeweight=".711962pt" strokecolor="#A8A8A8">
                <v:path arrowok="t"/>
              </v:shape>
            </v:group>
            <v:group style="position:absolute;left:1901;top:1308;width:2;height:396" coordorigin="1901,1308" coordsize="2,396">
              <v:shape style="position:absolute;left:1901;top:1308;width:2;height:396" coordorigin="1901,1308" coordsize="0,396" path="m1901,1704l1901,1308e" filled="f" stroked="t" strokeweight=".474641pt" strokecolor="#707070">
                <v:path arrowok="t"/>
              </v:shape>
            </v:group>
            <v:group style="position:absolute;left:271;top:1979;width:3076;height:2" coordorigin="271,1979" coordsize="3076,2">
              <v:shape style="position:absolute;left:271;top:1979;width:3076;height:2" coordorigin="271,1979" coordsize="3076,0" path="m271,1979l3346,1979e" filled="f" stroked="t" strokeweight=".711962pt" strokecolor="#5B5B5B">
                <v:path arrowok="t"/>
              </v:shape>
            </v:group>
            <v:group style="position:absolute;left:275;top:921;width:2;height:1213" coordorigin="275,921" coordsize="2,1213">
              <v:shape style="position:absolute;left:275;top:921;width:2;height:1213" coordorigin="275,921" coordsize="0,1213" path="m275,2134l275,921e" filled="f" stroked="t" strokeweight=".474641pt" strokecolor="#B3B3B3">
                <v:path arrowok="t"/>
              </v:shape>
            </v:group>
            <v:group style="position:absolute;left:1899;top:1647;width:2;height:344" coordorigin="1899,1647" coordsize="2,344">
              <v:shape style="position:absolute;left:1899;top:1647;width:2;height:344" coordorigin="1899,1647" coordsize="0,344" path="m1899,1991l1899,1647e" filled="f" stroked="t" strokeweight=".474641pt" strokecolor="#4B4B4B">
                <v:path arrowok="t"/>
              </v:shape>
            </v:group>
            <v:group style="position:absolute;left:3218;top:1981;width:698;height:2" coordorigin="3218,1981" coordsize="698,2">
              <v:shape style="position:absolute;left:3218;top:1981;width:698;height:2" coordorigin="3218,1981" coordsize="698,0" path="m3218,1981l3916,1981e" filled="f" stroked="t" strokeweight=".474641pt" strokecolor="#3F3F3F">
                <v:path arrowok="t"/>
              </v:shape>
            </v:group>
            <v:group style="position:absolute;left:3859;top:1981;width:2112;height:2" coordorigin="3859,1981" coordsize="2112,2">
              <v:shape style="position:absolute;left:3859;top:1981;width:2112;height:2" coordorigin="3859,1981" coordsize="2112,0" path="m3859,1981l5971,1981e" filled="f" stroked="t" strokeweight=".711962pt" strokecolor="#606060">
                <v:path arrowok="t"/>
              </v:shape>
            </v:group>
            <v:group style="position:absolute;left:5914;top:1981;width:460;height:2" coordorigin="5914,1981" coordsize="460,2">
              <v:shape style="position:absolute;left:5914;top:1981;width:460;height:2" coordorigin="5914,1981" coordsize="460,0" path="m5914,1981l6374,1981e" filled="f" stroked="t" strokeweight=".474641pt" strokecolor="#383838">
                <v:path arrowok="t"/>
              </v:shape>
            </v:group>
            <v:group style="position:absolute;left:6317;top:1984;width:997;height:2" coordorigin="6317,1984" coordsize="997,2">
              <v:shape style="position:absolute;left:6317;top:1984;width:997;height:2" coordorigin="6317,1984" coordsize="997,0" path="m6317,1984l7314,1984e" filled="f" stroked="t" strokeweight=".949282pt" strokecolor="#646464">
                <v:path arrowok="t"/>
              </v:shape>
            </v:group>
            <v:group style="position:absolute;left:7238;top:1984;width:598;height:2" coordorigin="7238,1984" coordsize="598,2">
              <v:shape style="position:absolute;left:7238;top:1984;width:598;height:2" coordorigin="7238,1984" coordsize="598,0" path="m7238,1984l7836,1984e" filled="f" stroked="t" strokeweight=".474641pt" strokecolor="#4B4B4B">
                <v:path arrowok="t"/>
              </v:shape>
            </v:group>
            <v:group style="position:absolute;left:7779;top:1984;width:1044;height:2" coordorigin="7779,1984" coordsize="1044,2">
              <v:shape style="position:absolute;left:7779;top:1984;width:1044;height:2" coordorigin="7779,1984" coordsize="1044,0" path="m7779,1984l8824,1984e" filled="f" stroked="t" strokeweight=".949282pt" strokecolor="#646464">
                <v:path arrowok="t"/>
              </v:shape>
            </v:group>
            <v:group style="position:absolute;left:8767;top:1986;width:707;height:2" coordorigin="8767,1986" coordsize="707,2">
              <v:shape style="position:absolute;left:8767;top:1986;width:707;height:2" coordorigin="8767,1986" coordsize="707,0" path="m8767,1986l9474,1986e" filled="f" stroked="t" strokeweight=".474641pt" strokecolor="#4F4F4F">
                <v:path arrowok="t"/>
              </v:shape>
            </v:group>
            <v:group style="position:absolute;left:9308;top:1986;width:2411;height:2" coordorigin="9308,1986" coordsize="2411,2">
              <v:shape style="position:absolute;left:9308;top:1986;width:2411;height:2" coordorigin="9308,1986" coordsize="2411,0" path="m9308,1986l11719,1986e" filled="f" stroked="t" strokeweight=".711962pt" strokecolor="#646464">
                <v:path arrowok="t"/>
              </v:shape>
            </v:group>
            <v:group style="position:absolute;left:266;top:2220;width:3650;height:2" coordorigin="266,2220" coordsize="3650,2">
              <v:shape style="position:absolute;left:266;top:2220;width:3650;height:2" coordorigin="266,2220" coordsize="3650,0" path="m266,2220l3916,2220e" filled="f" stroked="t" strokeweight=".711962pt" strokecolor="#5B5B5B">
                <v:path arrowok="t"/>
              </v:shape>
            </v:group>
            <v:group style="position:absolute;left:3859;top:2222;width:394;height:2" coordorigin="3859,2222" coordsize="394,2">
              <v:shape style="position:absolute;left:3859;top:2222;width:394;height:2" coordorigin="3859,2222" coordsize="394,0" path="m3859,2222l4253,2222e" filled="f" stroked="t" strokeweight=".474641pt" strokecolor="#484848">
                <v:path arrowok="t"/>
              </v:shape>
            </v:group>
            <v:group style="position:absolute;left:4196;top:2222;width:3640;height:2" coordorigin="4196,2222" coordsize="3640,2">
              <v:shape style="position:absolute;left:4196;top:2222;width:3640;height:2" coordorigin="4196,2222" coordsize="3640,0" path="m4196,2222l7836,2222e" filled="f" stroked="t" strokeweight=".711962pt" strokecolor="#5B5B5B">
                <v:path arrowok="t"/>
              </v:shape>
            </v:group>
            <v:group style="position:absolute;left:7779;top:2225;width:346;height:2" coordorigin="7779,2225" coordsize="346,2">
              <v:shape style="position:absolute;left:7779;top:2225;width:346;height:2" coordorigin="7779,2225" coordsize="346,0" path="m7779,2225l8126,2225e" filled="f" stroked="t" strokeweight=".474641pt" strokecolor="#343434">
                <v:path arrowok="t"/>
              </v:shape>
            </v:group>
            <v:group style="position:absolute;left:8069;top:2227;width:1405;height:2" coordorigin="8069,2227" coordsize="1405,2">
              <v:shape style="position:absolute;left:8069;top:2227;width:1405;height:2" coordorigin="8069,2227" coordsize="1405,0" path="m8069,2227l9474,2227e" filled="f" stroked="t" strokeweight=".949282pt" strokecolor="#646464">
                <v:path arrowok="t"/>
              </v:shape>
            </v:group>
            <v:group style="position:absolute;left:9417;top:2230;width:280;height:2" coordorigin="9417,2230" coordsize="280,2">
              <v:shape style="position:absolute;left:9417;top:2230;width:280;height:2" coordorigin="9417,2230" coordsize="280,0" path="m9417,2230l9697,2230e" filled="f" stroked="t" strokeweight=".474641pt" strokecolor="#3F3F3F">
                <v:path arrowok="t"/>
              </v:shape>
            </v:group>
            <v:group style="position:absolute;left:9640;top:2227;width:2079;height:2" coordorigin="9640,2227" coordsize="2079,2">
              <v:shape style="position:absolute;left:9640;top:2227;width:2079;height:2" coordorigin="9640,2227" coordsize="2079,0" path="m9640,2227l11719,2227e" filled="f" stroked="t" strokeweight=".711962pt" strokecolor="#646464">
                <v:path arrowok="t"/>
              </v:shape>
            </v:group>
            <v:group style="position:absolute;left:266;top:2463;width:11448;height:2" coordorigin="266,2463" coordsize="11448,2">
              <v:shape style="position:absolute;left:266;top:2463;width:11448;height:2" coordorigin="266,2463" coordsize="11448,0" path="m266,2463l11714,2463e" filled="f" stroked="t" strokeweight=".711962pt" strokecolor="#5B5B5B">
                <v:path arrowok="t"/>
              </v:shape>
            </v:group>
            <v:group style="position:absolute;left:5914;top:2463;width:1381;height:2" coordorigin="5914,2463" coordsize="1381,2">
              <v:shape style="position:absolute;left:5914;top:2463;width:1381;height:2" coordorigin="5914,2463" coordsize="1381,0" path="m5914,2463l7295,2463e" filled="f" stroked="t" strokeweight=".474641pt" strokecolor="#575757">
                <v:path arrowok="t"/>
              </v:shape>
            </v:group>
            <v:group style="position:absolute;left:7779;top:2463;width:346;height:2" coordorigin="7779,2463" coordsize="346,2">
              <v:shape style="position:absolute;left:7779;top:2463;width:346;height:2" coordorigin="7779,2463" coordsize="346,0" path="m7779,2463l8126,2463e" filled="f" stroked="t" strokeweight=".474641pt" strokecolor="#343434">
                <v:path arrowok="t"/>
              </v:shape>
            </v:group>
            <v:group style="position:absolute;left:9417;top:2468;width:280;height:2" coordorigin="9417,2468" coordsize="280,2">
              <v:shape style="position:absolute;left:9417;top:2468;width:280;height:2" coordorigin="9417,2468" coordsize="280,0" path="m9417,2468l9697,2468e" filled="f" stroked="t" strokeweight=".474641pt" strokecolor="#444444">
                <v:path arrowok="t"/>
              </v:shape>
            </v:group>
            <v:group style="position:absolute;left:266;top:2702;width:11448;height:2" coordorigin="266,2702" coordsize="11448,2">
              <v:shape style="position:absolute;left:266;top:2702;width:11448;height:2" coordorigin="266,2702" coordsize="11448,0" path="m266,2702l11714,2702e" filled="f" stroked="t" strokeweight=".711962pt" strokecolor="#5B5B5B">
                <v:path arrowok="t"/>
              </v:shape>
            </v:group>
            <v:group style="position:absolute;left:7779;top:2702;width:346;height:2" coordorigin="7779,2702" coordsize="346,2">
              <v:shape style="position:absolute;left:7779;top:2702;width:346;height:2" coordorigin="7779,2702" coordsize="346,0" path="m7779,2702l8126,2702e" filled="f" stroked="t" strokeweight=".474641pt" strokecolor="#383838">
                <v:path arrowok="t"/>
              </v:shape>
            </v:group>
            <v:group style="position:absolute;left:8069;top:2705;width:275;height:2" coordorigin="8069,2705" coordsize="275,2">
              <v:shape style="position:absolute;left:8069;top:2705;width:275;height:2" coordorigin="8069,2705" coordsize="275,0" path="m8069,2705l8344,2705e" filled="f" stroked="t" strokeweight=".474641pt" strokecolor="#4F4F4F">
                <v:path arrowok="t"/>
              </v:shape>
            </v:group>
            <v:group style="position:absolute;left:9417;top:2707;width:280;height:2" coordorigin="9417,2707" coordsize="280,2">
              <v:shape style="position:absolute;left:9417;top:2707;width:280;height:2" coordorigin="9417,2707" coordsize="280,0" path="m9417,2707l9697,2707e" filled="f" stroked="t" strokeweight=".474641pt" strokecolor="#3F3F3F">
                <v:path arrowok="t"/>
              </v:shape>
            </v:group>
            <v:group style="position:absolute;left:11709;top:2416;width:2;height:315" coordorigin="11709,2416" coordsize="2,315">
              <v:shape style="position:absolute;left:11709;top:2416;width:2;height:315" coordorigin="11709,2416" coordsize="0,315" path="m11709,2731l11709,2416e" filled="f" stroked="t" strokeweight=".474641pt" strokecolor="#646464">
                <v:path arrowok="t"/>
              </v:shape>
            </v:group>
            <v:group style="position:absolute;left:271;top:2943;width:11448;height:2" coordorigin="271,2943" coordsize="11448,2">
              <v:shape style="position:absolute;left:271;top:2943;width:11448;height:2" coordorigin="271,2943" coordsize="11448,0" path="m271,2943l11719,2943e" filled="f" stroked="t" strokeweight=".711962pt" strokecolor="#707070">
                <v:path arrowok="t"/>
              </v:shape>
            </v:group>
            <v:group style="position:absolute;left:8287;top:2946;width:536;height:2" coordorigin="8287,2946" coordsize="536,2">
              <v:shape style="position:absolute;left:8287;top:2946;width:536;height:2" coordorigin="8287,2946" coordsize="536,0" path="m8287,2946l8824,2946e" filled="f" stroked="t" strokeweight=".474641pt" strokecolor="#4F4F4F">
                <v:path arrowok="t"/>
              </v:shape>
            </v:group>
            <v:group style="position:absolute;left:9417;top:2946;width:280;height:2" coordorigin="9417,2946" coordsize="280,2">
              <v:shape style="position:absolute;left:9417;top:2946;width:280;height:2" coordorigin="9417,2946" coordsize="280,0" path="m9417,2946l9697,2946e" filled="f" stroked="t" strokeweight=".474641pt" strokecolor="#646464">
                <v:path arrowok="t"/>
              </v:shape>
            </v:group>
            <v:group style="position:absolute;left:271;top:3184;width:9450;height:2" coordorigin="271,3184" coordsize="9450,2">
              <v:shape style="position:absolute;left:271;top:3184;width:9450;height:2" coordorigin="271,3184" coordsize="9450,0" path="m271,3184l9721,3184e" filled="f" stroked="t" strokeweight=".711962pt" strokecolor="#707070">
                <v:path arrowok="t"/>
              </v:shape>
            </v:group>
            <v:group style="position:absolute;left:1348;top:3180;width:565;height:2" coordorigin="1348,3180" coordsize="565,2">
              <v:shape style="position:absolute;left:1348;top:3180;width:565;height:2" coordorigin="1348,3180" coordsize="565,0" path="m1348,3180l1913,3180e" filled="f" stroked="t" strokeweight=".474641pt" strokecolor="#606060">
                <v:path arrowok="t"/>
              </v:shape>
            </v:group>
            <v:group style="position:absolute;left:5734;top:3184;width:641;height:2" coordorigin="5734,3184" coordsize="641,2">
              <v:shape style="position:absolute;left:5734;top:3184;width:641;height:2" coordorigin="5734,3184" coordsize="641,0" path="m5734,3184l6374,3184e" filled="f" stroked="t" strokeweight=".474641pt" strokecolor="#646464">
                <v:path arrowok="t"/>
              </v:shape>
            </v:group>
            <v:group style="position:absolute;left:9640;top:3187;width:2079;height:2" coordorigin="9640,3187" coordsize="2079,2">
              <v:shape style="position:absolute;left:9640;top:3187;width:2079;height:2" coordorigin="9640,3187" coordsize="2079,0" path="m9640,3187l11719,3187e" filled="f" stroked="t" strokeweight=".474641pt" strokecolor="#6B6B6B">
                <v:path arrowok="t"/>
              </v:shape>
            </v:group>
            <v:group style="position:absolute;left:2853;top:3175;width:2;height:272" coordorigin="2853,3175" coordsize="2,272">
              <v:shape style="position:absolute;left:2853;top:3175;width:2;height:272" coordorigin="2853,3175" coordsize="0,272" path="m2853,3447l2853,3175e" filled="f" stroked="t" strokeweight=".949282pt" strokecolor="#5B5B5B">
                <v:path arrowok="t"/>
              </v:shape>
            </v:group>
            <v:group style="position:absolute;left:5952;top:3180;width:2;height:267" coordorigin="5952,3180" coordsize="2,267">
              <v:shape style="position:absolute;left:5952;top:3180;width:2;height:267" coordorigin="5952,3180" coordsize="0,267" path="m5952,3447l5952,3180e" filled="f" stroked="t" strokeweight=".474641pt" strokecolor="#545454">
                <v:path arrowok="t"/>
              </v:shape>
            </v:group>
            <v:group style="position:absolute;left:2853;top:3390;width:2;height:539" coordorigin="2853,3390" coordsize="2,539">
              <v:shape style="position:absolute;left:2853;top:3390;width:2;height:539" coordorigin="2853,3390" coordsize="0,539" path="m2853,3929l2853,3390e" filled="f" stroked="t" strokeweight=".474641pt" strokecolor="#3B3B3B">
                <v:path arrowok="t"/>
              </v:shape>
            </v:group>
            <v:group style="position:absolute;left:2848;top:3604;width:2202;height:2" coordorigin="2848,3604" coordsize="2202,2">
              <v:shape style="position:absolute;left:2848;top:3604;width:2202;height:2" coordorigin="2848,3604" coordsize="2202,0" path="m2848,3604l5050,3604e" filled="f" stroked="t" strokeweight=".711962pt" strokecolor="#676767">
                <v:path arrowok="t"/>
              </v:shape>
            </v:group>
            <v:group style="position:absolute;left:5938;top:3614;width:1329;height:2" coordorigin="5938,3614" coordsize="1329,2">
              <v:shape style="position:absolute;left:5938;top:3614;width:1329;height:2" coordorigin="5938,3614" coordsize="1329,0" path="m5938,3614l7267,3614e" filled="f" stroked="t" strokeweight=".237321pt" strokecolor="#646464">
                <v:path arrowok="t"/>
              </v:shape>
            </v:group>
            <v:group style="position:absolute;left:5952;top:3390;width:2;height:535" coordorigin="5952,3390" coordsize="2,535">
              <v:shape style="position:absolute;left:5952;top:3390;width:2;height:535" coordorigin="5952,3390" coordsize="0,535" path="m5952,3924l5952,3390e" filled="f" stroked="t" strokeweight=".711962pt" strokecolor="#676767">
                <v:path arrowok="t"/>
              </v:shape>
            </v:group>
            <v:group style="position:absolute;left:7267;top:3614;width:2976;height:2" coordorigin="7267,3614" coordsize="2976,2">
              <v:shape style="position:absolute;left:7267;top:3614;width:2976;height:2" coordorigin="7267,3614" coordsize="2976,0" path="m7267,3614l10243,3614e" filled="f" stroked="t" strokeweight=".237321pt" strokecolor="#000000">
                <v:path arrowok="t"/>
              </v:shape>
            </v:group>
            <v:group style="position:absolute;left:10243;top:3614;width:1476;height:2" coordorigin="10243,3614" coordsize="1476,2">
              <v:shape style="position:absolute;left:10243;top:3614;width:1476;height:2" coordorigin="10243,3614" coordsize="1476,0" path="m10243,3614l11719,3614e" filled="f" stroked="t" strokeweight=".237321pt" strokecolor="#838383">
                <v:path arrowok="t"/>
              </v:shape>
            </v:group>
            <v:group style="position:absolute;left:266;top:3915;width:465;height:2" coordorigin="266,3915" coordsize="465,2">
              <v:shape style="position:absolute;left:266;top:3915;width:465;height:2" coordorigin="266,3915" coordsize="465,0" path="m266,3915l731,3915e" filled="f" stroked="t" strokeweight=".474641pt" strokecolor="#444444">
                <v:path arrowok="t"/>
              </v:shape>
            </v:group>
            <v:group style="position:absolute;left:1348;top:3915;width:565;height:2" coordorigin="1348,3915" coordsize="565,2">
              <v:shape style="position:absolute;left:1348;top:3915;width:565;height:2" coordorigin="1348,3915" coordsize="565,0" path="m1348,3915l1913,3915e" filled="f" stroked="t" strokeweight=".474641pt" strokecolor="#484848">
                <v:path arrowok="t"/>
              </v:shape>
            </v:group>
            <v:group style="position:absolute;left:328;top:3912;width:5487;height:2" coordorigin="328,3912" coordsize="5487,2">
              <v:shape style="position:absolute;left:328;top:3912;width:5487;height:2" coordorigin="328,3912" coordsize="5487,0" path="m328,3912l5814,3912e" filled="f" stroked="t" strokeweight=".949282pt" strokecolor="#4F4F4F">
                <v:path arrowok="t"/>
              </v:shape>
            </v:group>
            <v:group style="position:absolute;left:5734;top:3922;width:5990;height:2" coordorigin="5734,3922" coordsize="5990,2">
              <v:shape style="position:absolute;left:5734;top:3922;width:5990;height:2" coordorigin="5734,3922" coordsize="5990,0" path="m5734,3922l11724,3922e" filled="f" stroked="t" strokeweight=".711962pt" strokecolor="#5B5B5B">
                <v:path arrowok="t"/>
              </v:shape>
            </v:group>
            <v:group style="position:absolute;left:271;top:4189;width:1248;height:2" coordorigin="271,4189" coordsize="1248,2">
              <v:shape style="position:absolute;left:271;top:4189;width:1248;height:2" coordorigin="271,4189" coordsize="1248,0" path="m271,4189l1519,4189e" filled="f" stroked="t" strokeweight=".949282pt" strokecolor="#646464">
                <v:path arrowok="t"/>
              </v:shape>
            </v:group>
            <v:group style="position:absolute;left:1348;top:4189;width:574;height:2" coordorigin="1348,4189" coordsize="574,2">
              <v:shape style="position:absolute;left:1348;top:4189;width:574;height:2" coordorigin="1348,4189" coordsize="574,0" path="m1348,4189l1922,4189e" filled="f" stroked="t" strokeweight=".474641pt" strokecolor="#484848">
                <v:path arrowok="t"/>
              </v:shape>
            </v:group>
            <v:group style="position:absolute;left:1896;top:3910;width:2;height:3261" coordorigin="1896,3910" coordsize="2,3261">
              <v:shape style="position:absolute;left:1896;top:3910;width:2;height:3261" coordorigin="1896,3910" coordsize="0,3261" path="m1896,7171l1896,3910e" filled="f" stroked="t" strokeweight=".711962pt" strokecolor="#4F4F4F">
                <v:path arrowok="t"/>
              </v:shape>
            </v:group>
            <v:group style="position:absolute;left:1851;top:4192;width:1020;height:2" coordorigin="1851,4192" coordsize="1020,2">
              <v:shape style="position:absolute;left:1851;top:4192;width:1020;height:2" coordorigin="1851,4192" coordsize="1020,0" path="m1851,4192l2872,4192e" filled="f" stroked="t" strokeweight=".711962pt" strokecolor="#606060">
                <v:path arrowok="t"/>
              </v:shape>
            </v:group>
            <v:group style="position:absolute;left:2815;top:4192;width:460;height:2" coordorigin="2815,4192" coordsize="460,2">
              <v:shape style="position:absolute;left:2815;top:4192;width:460;height:2" coordorigin="2815,4192" coordsize="460,0" path="m2815,4192l3275,4192e" filled="f" stroked="t" strokeweight=".474641pt" strokecolor="#2F2F2F">
                <v:path arrowok="t"/>
              </v:shape>
            </v:group>
            <v:group style="position:absolute;left:3218;top:4192;width:698;height:2" coordorigin="3218,4192" coordsize="698,2">
              <v:shape style="position:absolute;left:3218;top:4192;width:698;height:2" coordorigin="3218,4192" coordsize="698,0" path="m3218,4192l3916,4192e" filled="f" stroked="t" strokeweight=".711962pt" strokecolor="#5B5B5B">
                <v:path arrowok="t"/>
              </v:shape>
            </v:group>
            <v:group style="position:absolute;left:3859;top:4189;width:242;height:2" coordorigin="3859,4189" coordsize="242,2">
              <v:shape style="position:absolute;left:3859;top:4189;width:242;height:2" coordorigin="3859,4189" coordsize="242,0" path="m3859,4189l4101,4189e" filled="f" stroked="t" strokeweight=".474641pt" strokecolor="#484848">
                <v:path arrowok="t"/>
              </v:shape>
            </v:group>
            <v:group style="position:absolute;left:4044;top:4192;width:375;height:2" coordorigin="4044,4192" coordsize="375,2">
              <v:shape style="position:absolute;left:4044;top:4192;width:375;height:2" coordorigin="4044,4192" coordsize="375,0" path="m4044,4192l4419,4192e" filled="f" stroked="t" strokeweight=".474641pt" strokecolor="#343434">
                <v:path arrowok="t"/>
              </v:shape>
            </v:group>
            <v:group style="position:absolute;left:4362;top:4192;width:3474;height:2" coordorigin="4362,4192" coordsize="3474,2">
              <v:shape style="position:absolute;left:4362;top:4192;width:3474;height:2" coordorigin="4362,4192" coordsize="3474,0" path="m4362,4192l7836,4192e" filled="f" stroked="t" strokeweight=".711962pt" strokecolor="#606060">
                <v:path arrowok="t"/>
              </v:shape>
            </v:group>
            <v:group style="position:absolute;left:7779;top:4194;width:565;height:2" coordorigin="7779,4194" coordsize="565,2">
              <v:shape style="position:absolute;left:7779;top:4194;width:565;height:2" coordorigin="7779,4194" coordsize="565,0" path="m7779,4194l8344,4194e" filled="f" stroked="t" strokeweight=".474641pt" strokecolor="#444444">
                <v:path arrowok="t"/>
              </v:shape>
            </v:group>
            <v:group style="position:absolute;left:8287;top:4194;width:1187;height:2" coordorigin="8287,4194" coordsize="1187,2">
              <v:shape style="position:absolute;left:8287;top:4194;width:1187;height:2" coordorigin="8287,4194" coordsize="1187,0" path="m8287,4194l9474,4194e" filled="f" stroked="t" strokeweight=".949282pt" strokecolor="#646464">
                <v:path arrowok="t"/>
              </v:shape>
            </v:group>
            <v:group style="position:absolute;left:9417;top:4196;width:280;height:2" coordorigin="9417,4196" coordsize="280,2">
              <v:shape style="position:absolute;left:9417;top:4196;width:280;height:2" coordorigin="9417,4196" coordsize="280,0" path="m9417,4196l9697,4196e" filled="f" stroked="t" strokeweight=".474641pt" strokecolor="#444444">
                <v:path arrowok="t"/>
              </v:shape>
            </v:group>
            <v:group style="position:absolute;left:9640;top:4196;width:2079;height:2" coordorigin="9640,4196" coordsize="2079,2">
              <v:shape style="position:absolute;left:9640;top:4196;width:2079;height:2" coordorigin="9640,4196" coordsize="2079,0" path="m9640,4196l11719,4196e" filled="f" stroked="t" strokeweight=".711962pt" strokecolor="#5B5B5B">
                <v:path arrowok="t"/>
              </v:shape>
            </v:group>
            <v:group style="position:absolute;left:1899;top:4149;width:2;height:301" coordorigin="1899,4149" coordsize="2,301">
              <v:shape style="position:absolute;left:1899;top:4149;width:2;height:301" coordorigin="1899,4149" coordsize="0,301" path="m1899,4449l1899,4149e" filled="f" stroked="t" strokeweight=".474641pt" strokecolor="#282828">
                <v:path arrowok="t"/>
              </v:shape>
            </v:group>
            <v:group style="position:absolute;left:1889;top:4430;width:2027;height:2" coordorigin="1889,4430" coordsize="2027,2">
              <v:shape style="position:absolute;left:1889;top:4430;width:2027;height:2" coordorigin="1889,4430" coordsize="2027,0" path="m1889,4430l3916,4430e" filled="f" stroked="t" strokeweight=".711962pt" strokecolor="#5B5B5B">
                <v:path arrowok="t"/>
              </v:shape>
            </v:group>
            <v:group style="position:absolute;left:3859;top:4428;width:242;height:2" coordorigin="3859,4428" coordsize="242,2">
              <v:shape style="position:absolute;left:3859;top:4428;width:242;height:2" coordorigin="3859,4428" coordsize="242,0" path="m3859,4428l4101,4428e" filled="f" stroked="t" strokeweight=".474641pt" strokecolor="#484848">
                <v:path arrowok="t"/>
              </v:shape>
            </v:group>
            <v:group style="position:absolute;left:4044;top:4430;width:375;height:2" coordorigin="4044,4430" coordsize="375,2">
              <v:shape style="position:absolute;left:4044;top:4430;width:375;height:2" coordorigin="4044,4430" coordsize="375,0" path="m4044,4430l4419,4430e" filled="f" stroked="t" strokeweight=".474641pt" strokecolor="#2F2F2F">
                <v:path arrowok="t"/>
              </v:shape>
            </v:group>
            <v:group style="position:absolute;left:4362;top:4430;width:1054;height:2" coordorigin="4362,4430" coordsize="1054,2">
              <v:shape style="position:absolute;left:4362;top:4430;width:1054;height:2" coordorigin="4362,4430" coordsize="1054,0" path="m4362,4430l5416,4430e" filled="f" stroked="t" strokeweight=".711962pt" strokecolor="#5B5B5B">
                <v:path arrowok="t"/>
              </v:shape>
            </v:group>
            <v:group style="position:absolute;left:5359;top:4430;width:432;height:2" coordorigin="5359,4430" coordsize="432,2">
              <v:shape style="position:absolute;left:5359;top:4430;width:432;height:2" coordorigin="5359,4430" coordsize="432,0" path="m5359,4430l5791,4430e" filled="f" stroked="t" strokeweight=".474641pt" strokecolor="#383838">
                <v:path arrowok="t"/>
              </v:shape>
            </v:group>
            <v:group style="position:absolute;left:5734;top:4433;width:997;height:2" coordorigin="5734,4433" coordsize="997,2">
              <v:shape style="position:absolute;left:5734;top:4433;width:997;height:2" coordorigin="5734,4433" coordsize="997,0" path="m5734,4433l6730,4433e" filled="f" stroked="t" strokeweight=".711962pt" strokecolor="#646464">
                <v:path arrowok="t"/>
              </v:shape>
            </v:group>
            <v:group style="position:absolute;left:6673;top:4433;width:622;height:2" coordorigin="6673,4433" coordsize="622,2">
              <v:shape style="position:absolute;left:6673;top:4433;width:622;height:2" coordorigin="6673,4433" coordsize="622,0" path="m6673,4433l7295,4433e" filled="f" stroked="t" strokeweight=".711962pt" strokecolor="#4F4F4F">
                <v:path arrowok="t"/>
              </v:shape>
            </v:group>
            <v:group style="position:absolute;left:7139;top:4433;width:987;height:2" coordorigin="7139,4433" coordsize="987,2">
              <v:shape style="position:absolute;left:7139;top:4433;width:987;height:2" coordorigin="7139,4433" coordsize="987,0" path="m7139,4433l8126,4433e" filled="f" stroked="t" strokeweight=".949282pt" strokecolor="#646464">
                <v:path arrowok="t"/>
              </v:shape>
            </v:group>
            <v:group style="position:absolute;left:8069;top:4433;width:275;height:2" coordorigin="8069,4433" coordsize="275,2">
              <v:shape style="position:absolute;left:8069;top:4433;width:275;height:2" coordorigin="8069,4433" coordsize="275,0" path="m8069,4433l8344,4433e" filled="f" stroked="t" strokeweight=".474641pt" strokecolor="#4B4B4B">
                <v:path arrowok="t"/>
              </v:shape>
            </v:group>
            <v:group style="position:absolute;left:8287;top:4433;width:1187;height:2" coordorigin="8287,4433" coordsize="1187,2">
              <v:shape style="position:absolute;left:8287;top:4433;width:1187;height:2" coordorigin="8287,4433" coordsize="1187,0" path="m8287,4433l9474,4433e" filled="f" stroked="t" strokeweight=".711962pt" strokecolor="#646464">
                <v:path arrowok="t"/>
              </v:shape>
            </v:group>
            <v:group style="position:absolute;left:9417;top:4435;width:280;height:2" coordorigin="9417,4435" coordsize="280,2">
              <v:shape style="position:absolute;left:9417;top:4435;width:280;height:2" coordorigin="9417,4435" coordsize="280,0" path="m9417,4435l9697,4435e" filled="f" stroked="t" strokeweight=".474641pt" strokecolor="#444444">
                <v:path arrowok="t"/>
              </v:shape>
            </v:group>
            <v:group style="position:absolute;left:9640;top:4435;width:2079;height:2" coordorigin="9640,4435" coordsize="2079,2">
              <v:shape style="position:absolute;left:9640;top:4435;width:2079;height:2" coordorigin="9640,4435" coordsize="2079,0" path="m9640,4435l11719,4435e" filled="f" stroked="t" strokeweight=".711962pt" strokecolor="#646464">
                <v:path arrowok="t"/>
              </v:shape>
            </v:group>
            <v:group style="position:absolute;left:11714;top:4149;width:2;height:501" coordorigin="11714,4149" coordsize="2,501">
              <v:shape style="position:absolute;left:11714;top:4149;width:2;height:501" coordorigin="11714,4149" coordsize="0,501" path="m11714,4650l11714,4149e" filled="f" stroked="t" strokeweight=".474641pt" strokecolor="#777777">
                <v:path arrowok="t"/>
              </v:shape>
            </v:group>
            <v:group style="position:absolute;left:1896;top:4392;width:2;height:306" coordorigin="1896,4392" coordsize="2,306">
              <v:shape style="position:absolute;left:1896;top:4392;width:2;height:306" coordorigin="1896,4392" coordsize="0,306" path="m1896,4698l1896,4392e" filled="f" stroked="t" strokeweight=".474641pt" strokecolor="#3B3B3B">
                <v:path arrowok="t"/>
              </v:shape>
            </v:group>
            <v:group style="position:absolute;left:3883;top:4920;width:7841;height:2" coordorigin="3883,4920" coordsize="7841,2">
              <v:shape style="position:absolute;left:3883;top:4920;width:7841;height:2" coordorigin="3883,4920" coordsize="7841,0" path="m3883,4920l11724,4920e" filled="f" stroked="t" strokeweight=".711962pt" strokecolor="#5B5B5B">
                <v:path arrowok="t"/>
              </v:shape>
            </v:group>
            <v:group style="position:absolute;left:6702;top:4416;width:2;height:501" coordorigin="6702,4416" coordsize="2,501">
              <v:shape style="position:absolute;left:6702;top:4416;width:2;height:501" coordorigin="6702,4416" coordsize="0,501" path="m6702,4917l6702,4416e" filled="f" stroked="t" strokeweight=".237321pt" strokecolor="#282828">
                <v:path arrowok="t"/>
              </v:shape>
            </v:group>
            <v:group style="position:absolute;left:3892;top:4421;width:2;height:998" coordorigin="3892,4421" coordsize="2,998">
              <v:shape style="position:absolute;left:3892;top:4421;width:2;height:998" coordorigin="3892,4421" coordsize="0,998" path="m3892,5419l3892,4421e" filled="f" stroked="t" strokeweight=".949282pt" strokecolor="#545454">
                <v:path arrowok="t"/>
              </v:shape>
            </v:group>
            <v:group style="position:absolute;left:7779;top:4917;width:346;height:2" coordorigin="7779,4917" coordsize="346,2">
              <v:shape style="position:absolute;left:7779;top:4917;width:346;height:2" coordorigin="7779,4917" coordsize="346,0" path="m7779,4917l8126,4917e" filled="f" stroked="t" strokeweight=".474641pt" strokecolor="#2F2F2F">
                <v:path arrowok="t"/>
              </v:shape>
            </v:group>
            <v:group style="position:absolute;left:9417;top:4922;width:280;height:2" coordorigin="9417,4922" coordsize="280,2">
              <v:shape style="position:absolute;left:9417;top:4922;width:280;height:2" coordorigin="9417,4922" coordsize="280,0" path="m9417,4922l9697,4922e" filled="f" stroked="t" strokeweight=".474641pt" strokecolor="#444444">
                <v:path arrowok="t"/>
              </v:shape>
            </v:group>
            <v:group style="position:absolute;left:11714;top:4640;width:2;height:1031" coordorigin="11714,4640" coordsize="2,1031">
              <v:shape style="position:absolute;left:11714;top:4640;width:2;height:1031" coordorigin="11714,4640" coordsize="0,1031" path="m11714,5672l11714,4640e" filled="f" stroked="t" strokeweight=".711962pt" strokecolor="#979797">
                <v:path arrowok="t"/>
              </v:shape>
            </v:group>
            <v:group style="position:absolute;left:3887;top:5158;width:4457;height:2" coordorigin="3887,5158" coordsize="4457,2">
              <v:shape style="position:absolute;left:3887;top:5158;width:4457;height:2" coordorigin="3887,5158" coordsize="4457,0" path="m3887,5158l8344,5158e" filled="f" stroked="t" strokeweight=".711962pt" strokecolor="#606060">
                <v:path arrowok="t"/>
              </v:shape>
            </v:group>
            <v:group style="position:absolute;left:8287;top:5161;width:536;height:2" coordorigin="8287,5161" coordsize="536,2">
              <v:shape style="position:absolute;left:8287;top:5161;width:536;height:2" coordorigin="8287,5161" coordsize="536,0" path="m8287,5161l8824,5161e" filled="f" stroked="t" strokeweight=".474641pt" strokecolor="#3F3F3F">
                <v:path arrowok="t"/>
              </v:shape>
            </v:group>
            <v:group style="position:absolute;left:8752;top:5161;width:721;height:2" coordorigin="8752,5161" coordsize="721,2">
              <v:shape style="position:absolute;left:8752;top:5161;width:721;height:2" coordorigin="8752,5161" coordsize="721,0" path="m8752,5161l9474,5161e" filled="f" stroked="t" strokeweight=".949282pt" strokecolor="#676767">
                <v:path arrowok="t"/>
              </v:shape>
            </v:group>
            <v:group style="position:absolute;left:9417;top:5163;width:854;height:2" coordorigin="9417,5163" coordsize="854,2">
              <v:shape style="position:absolute;left:9417;top:5163;width:854;height:2" coordorigin="9417,5163" coordsize="854,0" path="m9417,5163l10271,5163e" filled="f" stroked="t" strokeweight=".474641pt" strokecolor="#484848">
                <v:path arrowok="t"/>
              </v:shape>
            </v:group>
            <v:group style="position:absolute;left:10029;top:5161;width:1694;height:2" coordorigin="10029,5161" coordsize="1694,2">
              <v:shape style="position:absolute;left:10029;top:5161;width:1694;height:2" coordorigin="10029,5161" coordsize="1694,0" path="m10029,5161l11724,5161e" filled="f" stroked="t" strokeweight=".711962pt" strokecolor="#606060">
                <v:path arrowok="t"/>
              </v:shape>
            </v:group>
            <v:group style="position:absolute;left:275;top:668;width:2;height:15745" coordorigin="275,668" coordsize="2,15745">
              <v:shape style="position:absolute;left:275;top:668;width:2;height:15745" coordorigin="275,668" coordsize="0,15745" path="m275,16413l275,668e" filled="f" stroked="t" strokeweight=".711962pt" strokecolor="#707070">
                <v:path arrowok="t"/>
              </v:shape>
            </v:group>
            <v:group style="position:absolute;left:3887;top:5402;width:2501;height:2" coordorigin="3887,5402" coordsize="2501,2">
              <v:shape style="position:absolute;left:3887;top:5402;width:2501;height:2" coordorigin="3887,5402" coordsize="2501,0" path="m3887,5402l6389,5402e" filled="f" stroked="t" strokeweight=".711962pt" strokecolor="#606060">
                <v:path arrowok="t"/>
              </v:shape>
            </v:group>
            <v:group style="position:absolute;left:6317;top:5404;width:413;height:2" coordorigin="6317,5404" coordsize="413,2">
              <v:shape style="position:absolute;left:6317;top:5404;width:413;height:2" coordorigin="6317,5404" coordsize="413,0" path="m6317,5404l6730,5404e" filled="f" stroked="t" strokeweight=".474641pt" strokecolor="#484848">
                <v:path arrowok="t"/>
              </v:shape>
            </v:group>
            <v:group style="position:absolute;left:6673;top:5402;width:1163;height:2" coordorigin="6673,5402" coordsize="1163,2">
              <v:shape style="position:absolute;left:6673;top:5402;width:1163;height:2" coordorigin="6673,5402" coordsize="1163,0" path="m6673,5402l7836,5402e" filled="f" stroked="t" strokeweight=".711962pt" strokecolor="#646464">
                <v:path arrowok="t"/>
              </v:shape>
            </v:group>
            <v:group style="position:absolute;left:7779;top:5404;width:346;height:2" coordorigin="7779,5404" coordsize="346,2">
              <v:shape style="position:absolute;left:7779;top:5404;width:346;height:2" coordorigin="7779,5404" coordsize="346,0" path="m7779,5404l8126,5404e" filled="f" stroked="t" strokeweight=".474641pt" strokecolor="#383838">
                <v:path arrowok="t"/>
              </v:shape>
            </v:group>
            <v:group style="position:absolute;left:8069;top:5404;width:755;height:2" coordorigin="8069,5404" coordsize="755,2">
              <v:shape style="position:absolute;left:8069;top:5404;width:755;height:2" coordorigin="8069,5404" coordsize="755,0" path="m8069,5404l8824,5404e" filled="f" stroked="t" strokeweight=".949282pt" strokecolor="#6B6B6B">
                <v:path arrowok="t"/>
              </v:shape>
            </v:group>
            <v:group style="position:absolute;left:8767;top:5404;width:204;height:2" coordorigin="8767,5404" coordsize="204,2">
              <v:shape style="position:absolute;left:8767;top:5404;width:204;height:2" coordorigin="8767,5404" coordsize="204,0" path="m8767,5404l8971,5404e" filled="f" stroked="t" strokeweight=".474641pt" strokecolor="#545454">
                <v:path arrowok="t"/>
              </v:shape>
            </v:group>
            <v:group style="position:absolute;left:8914;top:5404;width:560;height:2" coordorigin="8914,5404" coordsize="560,2">
              <v:shape style="position:absolute;left:8914;top:5404;width:560;height:2" coordorigin="8914,5404" coordsize="560,0" path="m8914,5404l9474,5404e" filled="f" stroked="t" strokeweight=".474641pt" strokecolor="#3F3F3F">
                <v:path arrowok="t"/>
              </v:shape>
            </v:group>
            <v:group style="position:absolute;left:9417;top:5407;width:2302;height:2" coordorigin="9417,5407" coordsize="2302,2">
              <v:shape style="position:absolute;left:9417;top:5407;width:2302;height:2" coordorigin="9417,5407" coordsize="2302,0" path="m9417,5407l11719,5407e" filled="f" stroked="t" strokeweight=".711962pt" strokecolor="#646464">
                <v:path arrowok="t"/>
              </v:shape>
            </v:group>
            <v:group style="position:absolute;left:275;top:5361;width:2;height:301" coordorigin="275,5361" coordsize="2,301">
              <v:shape style="position:absolute;left:275;top:5361;width:2;height:301" coordorigin="275,5361" coordsize="0,301" path="m275,5662l275,5361e" filled="f" stroked="t" strokeweight=".474641pt" strokecolor="#484848">
                <v:path arrowok="t"/>
              </v:shape>
            </v:group>
            <v:group style="position:absolute;left:1889;top:5643;width:983;height:2" coordorigin="1889,5643" coordsize="983,2">
              <v:shape style="position:absolute;left:1889;top:5643;width:983;height:2" coordorigin="1889,5643" coordsize="983,0" path="m1889,5643l2872,5643e" filled="f" stroked="t" strokeweight=".711962pt" strokecolor="#606060">
                <v:path arrowok="t"/>
              </v:shape>
            </v:group>
            <v:group style="position:absolute;left:2815;top:5643;width:460;height:2" coordorigin="2815,5643" coordsize="460,2">
              <v:shape style="position:absolute;left:2815;top:5643;width:460;height:2" coordorigin="2815,5643" coordsize="460,0" path="m2815,5643l3275,5643e" filled="f" stroked="t" strokeweight=".474641pt" strokecolor="#343434">
                <v:path arrowok="t"/>
              </v:shape>
            </v:group>
            <v:group style="position:absolute;left:3218;top:5643;width:4618;height:2" coordorigin="3218,5643" coordsize="4618,2">
              <v:shape style="position:absolute;left:3218;top:5643;width:4618;height:2" coordorigin="3218,5643" coordsize="4618,0" path="m3218,5643l7836,5643e" filled="f" stroked="t" strokeweight=".711962pt" strokecolor="#5B5B5B">
                <v:path arrowok="t"/>
              </v:shape>
            </v:group>
            <v:group style="position:absolute;left:3892;top:5361;width:2;height:310" coordorigin="3892,5361" coordsize="2,310">
              <v:shape style="position:absolute;left:3892;top:5361;width:2;height:310" coordorigin="3892,5361" coordsize="0,310" path="m3892,5672l3892,5361e" filled="f" stroked="t" strokeweight=".711962pt" strokecolor="#2F2F2F">
                <v:path arrowok="t"/>
              </v:shape>
            </v:group>
            <v:group style="position:absolute;left:7779;top:5643;width:346;height:2" coordorigin="7779,5643" coordsize="346,2">
              <v:shape style="position:absolute;left:7779;top:5643;width:346;height:2" coordorigin="7779,5643" coordsize="346,0" path="m7779,5643l8126,5643e" filled="f" stroked="t" strokeweight=".474641pt" strokecolor="#3B3B3B">
                <v:path arrowok="t"/>
              </v:shape>
            </v:group>
            <v:group style="position:absolute;left:8069;top:5645;width:1405;height:2" coordorigin="8069,5645" coordsize="1405,2">
              <v:shape style="position:absolute;left:8069;top:5645;width:1405;height:2" coordorigin="8069,5645" coordsize="1405,0" path="m8069,5645l9474,5645e" filled="f" stroked="t" strokeweight=".711962pt" strokecolor="#646464">
                <v:path arrowok="t"/>
              </v:shape>
            </v:group>
            <v:group style="position:absolute;left:9417;top:5648;width:280;height:2" coordorigin="9417,5648" coordsize="280,2">
              <v:shape style="position:absolute;left:9417;top:5648;width:280;height:2" coordorigin="9417,5648" coordsize="280,0" path="m9417,5648l9697,5648e" filled="f" stroked="t" strokeweight=".474641pt" strokecolor="#444444">
                <v:path arrowok="t"/>
              </v:shape>
            </v:group>
            <v:group style="position:absolute;left:9640;top:5648;width:2079;height:2" coordorigin="9640,5648" coordsize="2079,2">
              <v:shape style="position:absolute;left:9640;top:5648;width:2079;height:2" coordorigin="9640,5648" coordsize="2079,0" path="m9640,5648l11719,5648e" filled="f" stroked="t" strokeweight=".711962pt" strokecolor="#646464">
                <v:path arrowok="t"/>
              </v:shape>
            </v:group>
            <v:group style="position:absolute;left:266;top:5882;width:740;height:2" coordorigin="266,5882" coordsize="740,2">
              <v:shape style="position:absolute;left:266;top:5882;width:740;height:2" coordorigin="266,5882" coordsize="740,0" path="m266,5882l1006,5882e" filled="f" stroked="t" strokeweight=".474641pt" strokecolor="#484848">
                <v:path arrowok="t"/>
              </v:shape>
            </v:group>
            <v:group style="position:absolute;left:273;top:2139;width:2;height:7252" coordorigin="273,2139" coordsize="2,7252">
              <v:shape style="position:absolute;left:273;top:2139;width:2;height:7252" coordorigin="273,2139" coordsize="0,7252" path="m273,9391l273,2139e" filled="f" stroked="t" strokeweight=".711962pt" strokecolor="#646464">
                <v:path arrowok="t"/>
              </v:shape>
            </v:group>
            <v:group style="position:absolute;left:916;top:5886;width:7457;height:2" coordorigin="916,5886" coordsize="7457,2">
              <v:shape style="position:absolute;left:916;top:5886;width:7457;height:2" coordorigin="916,5886" coordsize="7457,0" path="m916,5886l8373,5886e" filled="f" stroked="t" strokeweight=".711962pt" strokecolor="#5B5B5B">
                <v:path arrowok="t"/>
              </v:shape>
            </v:group>
            <v:group style="position:absolute;left:8287;top:5886;width:536;height:2" coordorigin="8287,5886" coordsize="536,2">
              <v:shape style="position:absolute;left:8287;top:5886;width:536;height:2" coordorigin="8287,5886" coordsize="536,0" path="m8287,5886l8824,5886e" filled="f" stroked="t" strokeweight=".474641pt" strokecolor="#484848">
                <v:path arrowok="t"/>
              </v:shape>
            </v:group>
            <v:group style="position:absolute;left:8767;top:5889;width:930;height:2" coordorigin="8767,5889" coordsize="930,2">
              <v:shape style="position:absolute;left:8767;top:5889;width:930;height:2" coordorigin="8767,5889" coordsize="930,0" path="m8767,5889l9697,5889e" filled="f" stroked="t" strokeweight=".949282pt" strokecolor="#646464">
                <v:path arrowok="t"/>
              </v:shape>
            </v:group>
            <v:group style="position:absolute;left:9640;top:5889;width:631;height:2" coordorigin="9640,5889" coordsize="631,2">
              <v:shape style="position:absolute;left:9640;top:5889;width:631;height:2" coordorigin="9640,5889" coordsize="631,0" path="m9640,5889l10271,5889e" filled="f" stroked="t" strokeweight=".474641pt" strokecolor="#484848">
                <v:path arrowok="t"/>
              </v:shape>
            </v:group>
            <v:group style="position:absolute;left:10214;top:5889;width:1505;height:2" coordorigin="10214,5889" coordsize="1505,2">
              <v:shape style="position:absolute;left:10214;top:5889;width:1505;height:2" coordorigin="10214,5889" coordsize="1505,0" path="m10214,5889l11719,5889e" filled="f" stroked="t" strokeweight=".711962pt" strokecolor="#606060">
                <v:path arrowok="t"/>
              </v:shape>
            </v:group>
            <v:group style="position:absolute;left:11714;top:5600;width:2;height:310" coordorigin="11714,5600" coordsize="2,310">
              <v:shape style="position:absolute;left:11714;top:5600;width:2;height:310" coordorigin="11714,5600" coordsize="0,310" path="m11714,5910l11714,5600e" filled="f" stroked="t" strokeweight=".474641pt" strokecolor="#838383">
                <v:path arrowok="t"/>
              </v:shape>
            </v:group>
            <v:group style="position:absolute;left:3892;top:5576;width:2;height:917" coordorigin="3892,5576" coordsize="2,917">
              <v:shape style="position:absolute;left:3892;top:5576;width:2;height:917" coordorigin="3892,5576" coordsize="0,917" path="m3892,6493l3892,5576e" filled="f" stroked="t" strokeweight=".949282pt" strokecolor="#545454">
                <v:path arrowok="t"/>
              </v:shape>
            </v:group>
            <v:group style="position:absolute;left:6702;top:5867;width:2;height:773" coordorigin="6702,5867" coordsize="2,773">
              <v:shape style="position:absolute;left:6702;top:5867;width:2;height:773" coordorigin="6702,5867" coordsize="0,773" path="m6702,6641l6702,5867e" filled="f" stroked="t" strokeweight=".237321pt" strokecolor="#676767">
                <v:path arrowok="t"/>
              </v:shape>
            </v:group>
            <v:group style="position:absolute;left:11717;top:5667;width:2;height:1709" coordorigin="11717,5667" coordsize="2,1709">
              <v:shape style="position:absolute;left:11717;top:5667;width:2;height:1709" coordorigin="11717,5667" coordsize="0,1709" path="m11717,7376l11717,5667e" filled="f" stroked="t" strokeweight=".711962pt" strokecolor="#909090">
                <v:path arrowok="t"/>
              </v:shape>
            </v:group>
            <v:group style="position:absolute;left:1880;top:6393;width:1101;height:2" coordorigin="1880,6393" coordsize="1101,2">
              <v:shape style="position:absolute;left:1880;top:6393;width:1101;height:2" coordorigin="1880,6393" coordsize="1101,0" path="m1880,6393l2981,6393e" filled="f" stroked="t" strokeweight=".237321pt" strokecolor="#606060">
                <v:path arrowok="t"/>
              </v:shape>
            </v:group>
            <v:group style="position:absolute;left:3247;top:6393;width:650;height:2" coordorigin="3247,6393" coordsize="650,2">
              <v:shape style="position:absolute;left:3247;top:6393;width:650;height:2" coordorigin="3247,6393" coordsize="650,0" path="m3247,6393l3897,6393e" filled="f" stroked="t" strokeweight=".237321pt" strokecolor="#4B4B4B">
                <v:path arrowok="t"/>
              </v:shape>
            </v:group>
            <v:group style="position:absolute;left:5098;top:6362;width:617;height:2" coordorigin="5098,6362" coordsize="617,2">
              <v:shape style="position:absolute;left:5098;top:6362;width:617;height:2" coordorigin="5098,6362" coordsize="617,0" path="m5098,6362l5715,6362e" filled="f" stroked="t" strokeweight=".237321pt" strokecolor="#6B6B6B">
                <v:path arrowok="t"/>
              </v:shape>
            </v:group>
            <v:group style="position:absolute;left:5762;top:6393;width:584;height:2" coordorigin="5762,6393" coordsize="584,2">
              <v:shape style="position:absolute;left:5762;top:6393;width:584;height:2" coordorigin="5762,6393" coordsize="584,0" path="m5762,6393l6346,6393e" filled="f" stroked="t" strokeweight=".237321pt" strokecolor="#000000">
                <v:path arrowok="t"/>
              </v:shape>
            </v:group>
            <v:group style="position:absolute;left:6379;top:6362;width:627;height:2" coordorigin="6379,6362" coordsize="627,2">
              <v:shape style="position:absolute;left:6379;top:6362;width:627;height:2" coordorigin="6379,6362" coordsize="627,0" path="m6379,6362l7006,6362e" filled="f" stroked="t" strokeweight=".237321pt" strokecolor="#646464">
                <v:path arrowok="t"/>
              </v:shape>
            </v:group>
            <v:group style="position:absolute;left:7267;top:6393;width:541;height:2" coordorigin="7267,6393" coordsize="541,2">
              <v:shape style="position:absolute;left:7267;top:6393;width:541;height:2" coordorigin="7267,6393" coordsize="541,0" path="m7267,6393l7808,6393e" filled="f" stroked="t" strokeweight=".237321pt" strokecolor="#000000">
                <v:path arrowok="t"/>
              </v:shape>
            </v:group>
            <v:group style="position:absolute;left:7779;top:6362;width:346;height:2" coordorigin="7779,6362" coordsize="346,2">
              <v:shape style="position:absolute;left:7779;top:6362;width:346;height:2" coordorigin="7779,6362" coordsize="346,0" path="m7779,6362l8126,6362e" filled="f" stroked="t" strokeweight=".237321pt" strokecolor="#545454">
                <v:path arrowok="t"/>
              </v:shape>
            </v:group>
            <v:group style="position:absolute;left:8069;top:6364;width:441;height:2" coordorigin="8069,6364" coordsize="441,2">
              <v:shape style="position:absolute;left:8069;top:6364;width:441;height:2" coordorigin="8069,6364" coordsize="441,0" path="m8069,6364l8510,6364e" filled="f" stroked="t" strokeweight=".474641pt" strokecolor="#777777">
                <v:path arrowok="t"/>
              </v:shape>
            </v:group>
            <v:group style="position:absolute;left:8809;top:6362;width:664;height:2" coordorigin="8809,6362" coordsize="664,2">
              <v:shape style="position:absolute;left:8809;top:6362;width:664;height:2" coordorigin="8809,6362" coordsize="664,0" path="m8809,6362l9474,6362e" filled="f" stroked="t" strokeweight=".237321pt" strokecolor="#4B4B4B">
                <v:path arrowok="t"/>
              </v:shape>
            </v:group>
            <v:group style="position:absolute;left:9417;top:6364;width:280;height:2" coordorigin="9417,6364" coordsize="280,2">
              <v:shape style="position:absolute;left:9417;top:6364;width:280;height:2" coordorigin="9417,6364" coordsize="280,0" path="m9417,6364l9697,6364e" filled="f" stroked="t" strokeweight=".474641pt" strokecolor="#747474">
                <v:path arrowok="t"/>
              </v:shape>
            </v:group>
            <v:group style="position:absolute;left:9640;top:6364;width:2084;height:2" coordorigin="9640,6364" coordsize="2084,2">
              <v:shape style="position:absolute;left:9640;top:6364;width:2084;height:2" coordorigin="9640,6364" coordsize="2084,0" path="m9640,6364l11724,6364e" filled="f" stroked="t" strokeweight=".237321pt" strokecolor="#575757">
                <v:path arrowok="t"/>
              </v:shape>
            </v:group>
            <v:group style="position:absolute;left:1884;top:6641;width:3531;height:2" coordorigin="1884,6641" coordsize="3531,2">
              <v:shape style="position:absolute;left:1884;top:6641;width:3531;height:2" coordorigin="1884,6641" coordsize="3531,0" path="m1884,6641l5416,6641e" filled="f" stroked="t" strokeweight=".711962pt" strokecolor="#545454">
                <v:path arrowok="t"/>
              </v:shape>
            </v:group>
            <v:group style="position:absolute;left:3892;top:6364;width:2;height:282" coordorigin="3892,6364" coordsize="2,282">
              <v:shape style="position:absolute;left:3892;top:6364;width:2;height:282" coordorigin="3892,6364" coordsize="0,282" path="m3892,6646l3892,6364e" filled="f" stroked="t" strokeweight=".711962pt" strokecolor="#3F3F3F">
                <v:path arrowok="t"/>
              </v:shape>
            </v:group>
            <v:group style="position:absolute;left:4025;top:6641;width:541;height:2" coordorigin="4025,6641" coordsize="541,2">
              <v:shape style="position:absolute;left:4025;top:6641;width:541;height:2" coordorigin="4025,6641" coordsize="541,0" path="m4025,6641l4566,6641e" filled="f" stroked="t" strokeweight=".949282pt" strokecolor="#676767">
                <v:path arrowok="t"/>
              </v:shape>
            </v:group>
            <v:group style="position:absolute;left:5316;top:6643;width:655;height:2" coordorigin="5316,6643" coordsize="655,2">
              <v:shape style="position:absolute;left:5316;top:6643;width:655;height:2" coordorigin="5316,6643" coordsize="655,0" path="m5316,6643l5971,6643e" filled="f" stroked="t" strokeweight=".949282pt" strokecolor="#676767">
                <v:path arrowok="t"/>
              </v:shape>
            </v:group>
            <v:group style="position:absolute;left:5914;top:6641;width:460;height:2" coordorigin="5914,6641" coordsize="460,2">
              <v:shape style="position:absolute;left:5914;top:6641;width:460;height:2" coordorigin="5914,6641" coordsize="460,0" path="m5914,6641l6374,6641e" filled="f" stroked="t" strokeweight=".474641pt" strokecolor="#343434">
                <v:path arrowok="t"/>
              </v:shape>
            </v:group>
            <v:group style="position:absolute;left:6317;top:6643;width:1001;height:2" coordorigin="6317,6643" coordsize="1001,2">
              <v:shape style="position:absolute;left:6317;top:6643;width:1001;height:2" coordorigin="6317,6643" coordsize="1001,0" path="m6317,6643l7319,6643e" filled="f" stroked="t" strokeweight=".949282pt" strokecolor="#676767">
                <v:path arrowok="t"/>
              </v:shape>
            </v:group>
            <v:group style="position:absolute;left:7238;top:6643;width:598;height:2" coordorigin="7238,6643" coordsize="598,2">
              <v:shape style="position:absolute;left:7238;top:6643;width:598;height:2" coordorigin="7238,6643" coordsize="598,0" path="m7238,6643l7836,6643e" filled="f" stroked="t" strokeweight=".474641pt" strokecolor="#4B4B4B">
                <v:path arrowok="t"/>
              </v:shape>
            </v:group>
            <v:group style="position:absolute;left:7779;top:6643;width:1044;height:2" coordorigin="7779,6643" coordsize="1044,2">
              <v:shape style="position:absolute;left:7779;top:6643;width:1044;height:2" coordorigin="7779,6643" coordsize="1044,0" path="m7779,6643l8824,6643e" filled="f" stroked="t" strokeweight=".711962pt" strokecolor="#606060">
                <v:path arrowok="t"/>
              </v:shape>
            </v:group>
            <v:group style="position:absolute;left:8767;top:6646;width:204;height:2" coordorigin="8767,6646" coordsize="204,2">
              <v:shape style="position:absolute;left:8767;top:6646;width:204;height:2" coordorigin="8767,6646" coordsize="204,0" path="m8767,6646l8971,6646e" filled="f" stroked="t" strokeweight=".474641pt" strokecolor="#4F4F4F">
                <v:path arrowok="t"/>
              </v:shape>
            </v:group>
            <v:group style="position:absolute;left:8914;top:6646;width:2810;height:2" coordorigin="8914,6646" coordsize="2810,2">
              <v:shape style="position:absolute;left:8914;top:6646;width:2810;height:2" coordorigin="8914,6646" coordsize="2810,0" path="m8914,6646l11724,6646e" filled="f" stroked="t" strokeweight=".711962pt" strokecolor="#606060">
                <v:path arrowok="t"/>
              </v:shape>
            </v:group>
            <v:group style="position:absolute;left:271;top:6880;width:736;height:2" coordorigin="271,6880" coordsize="736,2">
              <v:shape style="position:absolute;left:271;top:6880;width:736;height:2" coordorigin="271,6880" coordsize="736,0" path="m271,6880l1006,6880e" filled="f" stroked="t" strokeweight=".949282pt" strokecolor="#676767">
                <v:path arrowok="t"/>
              </v:shape>
            </v:group>
            <v:group style="position:absolute;left:949;top:6880;width:456;height:2" coordorigin="949,6880" coordsize="456,2">
              <v:shape style="position:absolute;left:949;top:6880;width:456;height:2" coordorigin="949,6880" coordsize="456,0" path="m949,6880l1405,6880e" filled="f" stroked="t" strokeweight=".474641pt" strokecolor="#3B3B3B">
                <v:path arrowok="t"/>
              </v:shape>
            </v:group>
            <v:group style="position:absolute;left:1348;top:6882;width:5041;height:2" coordorigin="1348,6882" coordsize="5041,2">
              <v:shape style="position:absolute;left:1348;top:6882;width:5041;height:2" coordorigin="1348,6882" coordsize="5041,0" path="m1348,6882l6389,6882e" filled="f" stroked="t" strokeweight=".711962pt" strokecolor="#575757">
                <v:path arrowok="t"/>
              </v:shape>
            </v:group>
            <v:group style="position:absolute;left:6317;top:6884;width:413;height:2" coordorigin="6317,6884" coordsize="413,2">
              <v:shape style="position:absolute;left:6317;top:6884;width:413;height:2" coordorigin="6317,6884" coordsize="413,0" path="m6317,6884l6730,6884e" filled="f" stroked="t" strokeweight=".474641pt" strokecolor="#444444">
                <v:path arrowok="t"/>
              </v:shape>
            </v:group>
            <v:group style="position:absolute;left:6673;top:6884;width:2297;height:2" coordorigin="6673,6884" coordsize="2297,2">
              <v:shape style="position:absolute;left:6673;top:6884;width:2297;height:2" coordorigin="6673,6884" coordsize="2297,0" path="m6673,6884l8971,6884e" filled="f" stroked="t" strokeweight=".711962pt" strokecolor="#646464">
                <v:path arrowok="t"/>
              </v:shape>
            </v:group>
            <v:group style="position:absolute;left:8914;top:6884;width:560;height:2" coordorigin="8914,6884" coordsize="560,2">
              <v:shape style="position:absolute;left:8914;top:6884;width:560;height:2" coordorigin="8914,6884" coordsize="560,0" path="m8914,6884l9474,6884e" filled="f" stroked="t" strokeweight=".474641pt" strokecolor="#3B3B3B">
                <v:path arrowok="t"/>
              </v:shape>
            </v:group>
            <v:group style="position:absolute;left:9417;top:6884;width:2302;height:2" coordorigin="9417,6884" coordsize="2302,2">
              <v:shape style="position:absolute;left:9417;top:6884;width:2302;height:2" coordorigin="9417,6884" coordsize="2302,0" path="m9417,6884l11719,6884e" filled="f" stroked="t" strokeweight=".711962pt" strokecolor="#606060">
                <v:path arrowok="t"/>
              </v:shape>
            </v:group>
            <v:group style="position:absolute;left:11714;top:6598;width:2;height:329" coordorigin="11714,6598" coordsize="2,329">
              <v:shape style="position:absolute;left:11714;top:6598;width:2;height:329" coordorigin="11714,6598" coordsize="0,329" path="m11714,6927l11714,6598e" filled="f" stroked="t" strokeweight=".474641pt" strokecolor="#808080">
                <v:path arrowok="t"/>
              </v:shape>
            </v:group>
            <v:group style="position:absolute;left:273;top:2139;width:2;height:7252" coordorigin="273,2139" coordsize="2,7252">
              <v:shape style="position:absolute;left:273;top:2139;width:2;height:7252" coordorigin="273,2139" coordsize="0,7252" path="m273,9391l273,2139e" filled="f" stroked="t" strokeweight=".711962pt" strokecolor="#5B5B5B">
                <v:path arrowok="t"/>
              </v:shape>
            </v:group>
            <v:group style="position:absolute;left:266;top:7355;width:2743;height:2" coordorigin="266,7355" coordsize="2743,2">
              <v:shape style="position:absolute;left:266;top:7355;width:2743;height:2" coordorigin="266,7355" coordsize="2743,0" path="m266,7355l3009,7355e" filled="f" stroked="t" strokeweight=".711962pt" strokecolor="#5B5B5B">
                <v:path arrowok="t"/>
              </v:shape>
            </v:group>
            <v:group style="position:absolute;left:271;top:7113;width:2;height:267" coordorigin="271,7113" coordsize="2,267">
              <v:shape style="position:absolute;left:271;top:7113;width:2;height:267" coordorigin="271,7113" coordsize="0,267" path="m271,7381l271,7113e" filled="f" stroked="t" strokeweight=".474641pt" strokecolor="#444444">
                <v:path arrowok="t"/>
              </v:shape>
            </v:group>
            <v:group style="position:absolute;left:1348;top:7352;width:574;height:2" coordorigin="1348,7352" coordsize="574,2">
              <v:shape style="position:absolute;left:1348;top:7352;width:574;height:2" coordorigin="1348,7352" coordsize="574,0" path="m1348,7352l1922,7352e" filled="f" stroked="t" strokeweight=".474641pt" strokecolor="#4B4B4B">
                <v:path arrowok="t"/>
              </v:shape>
            </v:group>
            <v:group style="position:absolute;left:1894;top:7113;width:2;height:267" coordorigin="1894,7113" coordsize="2,267">
              <v:shape style="position:absolute;left:1894;top:7113;width:2;height:267" coordorigin="1894,7113" coordsize="0,267" path="m1894,7381l1894,7113e" filled="f" stroked="t" strokeweight=".474641pt" strokecolor="#2B2B2B">
                <v:path arrowok="t"/>
              </v:shape>
            </v:group>
            <v:group style="position:absolute;left:2952;top:7352;width:323;height:2" coordorigin="2952,7352" coordsize="323,2">
              <v:shape style="position:absolute;left:2952;top:7352;width:323;height:2" coordorigin="2952,7352" coordsize="323,0" path="m2952,7352l3275,7352e" filled="f" stroked="t" strokeweight=".474641pt" strokecolor="#3B3B3B">
                <v:path arrowok="t"/>
              </v:shape>
            </v:group>
            <v:group style="position:absolute;left:3218;top:7355;width:883;height:2" coordorigin="3218,7355" coordsize="883,2">
              <v:shape style="position:absolute;left:3218;top:7355;width:883;height:2" coordorigin="3218,7355" coordsize="883,0" path="m3218,7355l4101,7355e" filled="f" stroked="t" strokeweight=".949282pt" strokecolor="#646464">
                <v:path arrowok="t"/>
              </v:shape>
            </v:group>
            <v:group style="position:absolute;left:4044;top:7355;width:209;height:2" coordorigin="4044,7355" coordsize="209,2">
              <v:shape style="position:absolute;left:4044;top:7355;width:209;height:2" coordorigin="4044,7355" coordsize="209,0" path="m4044,7355l4253,7355e" filled="f" stroked="t" strokeweight=".474641pt" strokecolor="#4B4B4B">
                <v:path arrowok="t"/>
              </v:shape>
            </v:group>
            <v:group style="position:absolute;left:4196;top:7352;width:223;height:2" coordorigin="4196,7352" coordsize="223,2">
              <v:shape style="position:absolute;left:4196;top:7352;width:223;height:2" coordorigin="4196,7352" coordsize="223,0" path="m4196,7352l4419,7352e" filled="f" stroked="t" strokeweight=".474641pt" strokecolor="#2F2F2F">
                <v:path arrowok="t"/>
              </v:shape>
            </v:group>
            <v:group style="position:absolute;left:4362;top:7355;width:2368;height:2" coordorigin="4362,7355" coordsize="2368,2">
              <v:shape style="position:absolute;left:4362;top:7355;width:2368;height:2" coordorigin="4362,7355" coordsize="2368,0" path="m4362,7355l6730,7355e" filled="f" stroked="t" strokeweight=".711962pt" strokecolor="#606060">
                <v:path arrowok="t"/>
              </v:shape>
            </v:group>
            <v:group style="position:absolute;left:6673;top:7355;width:622;height:2" coordorigin="6673,7355" coordsize="622,2">
              <v:shape style="position:absolute;left:6673;top:7355;width:622;height:2" coordorigin="6673,7355" coordsize="622,0" path="m6673,7355l7295,7355e" filled="f" stroked="t" strokeweight=".474641pt" strokecolor="#444444">
                <v:path arrowok="t"/>
              </v:shape>
            </v:group>
            <v:group style="position:absolute;left:7238;top:7355;width:968;height:2" coordorigin="7238,7355" coordsize="968,2">
              <v:shape style="position:absolute;left:7238;top:7355;width:968;height:2" coordorigin="7238,7355" coordsize="968,0" path="m7238,7355l8207,7355e" filled="f" stroked="t" strokeweight=".711962pt" strokecolor="#646464">
                <v:path arrowok="t"/>
              </v:shape>
            </v:group>
            <v:group style="position:absolute;left:8069;top:7355;width:275;height:2" coordorigin="8069,7355" coordsize="275,2">
              <v:shape style="position:absolute;left:8069;top:7355;width:275;height:2" coordorigin="8069,7355" coordsize="275,0" path="m8069,7355l8344,7355e" filled="f" stroked="t" strokeweight=".474641pt" strokecolor="#4F4F4F">
                <v:path arrowok="t"/>
              </v:shape>
            </v:group>
            <v:group style="position:absolute;left:8287;top:7357;width:536;height:2" coordorigin="8287,7357" coordsize="536,2">
              <v:shape style="position:absolute;left:8287;top:7357;width:536;height:2" coordorigin="8287,7357" coordsize="536,0" path="m8287,7357l8824,7357e" filled="f" stroked="t" strokeweight=".474641pt" strokecolor="#3B3B3B">
                <v:path arrowok="t"/>
              </v:shape>
            </v:group>
            <v:group style="position:absolute;left:8767;top:7359;width:930;height:2" coordorigin="8767,7359" coordsize="930,2">
              <v:shape style="position:absolute;left:8767;top:7359;width:930;height:2" coordorigin="8767,7359" coordsize="930,0" path="m8767,7359l9697,7359e" filled="f" stroked="t" strokeweight=".949282pt" strokecolor="#646464">
                <v:path arrowok="t"/>
              </v:shape>
            </v:group>
            <v:group style="position:absolute;left:9640;top:7359;width:631;height:2" coordorigin="9640,7359" coordsize="631,2">
              <v:shape style="position:absolute;left:9640;top:7359;width:631;height:2" coordorigin="9640,7359" coordsize="631,0" path="m9640,7359l10271,7359e" filled="f" stroked="t" strokeweight=".474641pt" strokecolor="#4F4F4F">
                <v:path arrowok="t"/>
              </v:shape>
            </v:group>
            <v:group style="position:absolute;left:10100;top:7357;width:1623;height:2" coordorigin="10100,7357" coordsize="1623,2">
              <v:shape style="position:absolute;left:10100;top:7357;width:1623;height:2" coordorigin="10100,7357" coordsize="1623,0" path="m10100,7357l11724,7357e" filled="f" stroked="t" strokeweight=".711962pt" strokecolor="#646464">
                <v:path arrowok="t"/>
              </v:shape>
            </v:group>
            <v:group style="position:absolute;left:3897;top:7343;width:2;height:764" coordorigin="3897,7343" coordsize="2,764">
              <v:shape style="position:absolute;left:3897;top:7343;width:2;height:764" coordorigin="3897,7343" coordsize="0,764" path="m3897,8106l3897,7343e" filled="f" stroked="t" strokeweight=".711962pt" strokecolor="#4B4B4B">
                <v:path arrowok="t"/>
              </v:shape>
            </v:group>
            <v:group style="position:absolute;left:3887;top:7593;width:4457;height:2" coordorigin="3887,7593" coordsize="4457,2">
              <v:shape style="position:absolute;left:3887;top:7593;width:4457;height:2" coordorigin="3887,7593" coordsize="4457,0" path="m3887,7593l8344,7593e" filled="f" stroked="t" strokeweight=".711962pt" strokecolor="#606060">
                <v:path arrowok="t"/>
              </v:shape>
            </v:group>
            <v:group style="position:absolute;left:8287;top:7596;width:536;height:2" coordorigin="8287,7596" coordsize="536,2">
              <v:shape style="position:absolute;left:8287;top:7596;width:536;height:2" coordorigin="8287,7596" coordsize="536,0" path="m8287,7596l8824,7596e" filled="f" stroked="t" strokeweight=".474641pt" strokecolor="#3B3B3B">
                <v:path arrowok="t"/>
              </v:shape>
            </v:group>
            <v:group style="position:absolute;left:8767;top:7596;width:707;height:2" coordorigin="8767,7596" coordsize="707,2">
              <v:shape style="position:absolute;left:8767;top:7596;width:707;height:2" coordorigin="8767,7596" coordsize="707,0" path="m8767,7596l9474,7596e" filled="f" stroked="t" strokeweight=".949282pt" strokecolor="#646464">
                <v:path arrowok="t"/>
              </v:shape>
            </v:group>
            <v:group style="position:absolute;left:9417;top:7598;width:854;height:2" coordorigin="9417,7598" coordsize="854,2">
              <v:shape style="position:absolute;left:9417;top:7598;width:854;height:2" coordorigin="9417,7598" coordsize="854,0" path="m9417,7598l10271,7598e" filled="f" stroked="t" strokeweight=".474641pt" strokecolor="#444444">
                <v:path arrowok="t"/>
              </v:shape>
            </v:group>
            <v:group style="position:absolute;left:10214;top:7596;width:1509;height:2" coordorigin="10214,7596" coordsize="1509,2">
              <v:shape style="position:absolute;left:10214;top:7596;width:1509;height:2" coordorigin="10214,7596" coordsize="1509,0" path="m10214,7596l11724,7596e" filled="f" stroked="t" strokeweight=".711962pt" strokecolor="#646464">
                <v:path arrowok="t"/>
              </v:shape>
            </v:group>
            <v:group style="position:absolute;left:11720;top:7424;width:2;height:3075" coordorigin="11720,7424" coordsize="2,3075">
              <v:shape style="position:absolute;left:11720;top:7424;width:2;height:3075" coordorigin="11720,7424" coordsize="0,3075" path="m11720,10498l11720,7424e" filled="f" stroked="t" strokeweight=".830622pt" strokecolor="#909090">
                <v:path arrowok="t"/>
              </v:shape>
            </v:group>
            <v:group style="position:absolute;left:1896;top:7309;width:2;height:5361" coordorigin="1896,7309" coordsize="2,5361">
              <v:shape style="position:absolute;left:1896;top:7309;width:2;height:5361" coordorigin="1896,7309" coordsize="0,5361" path="m1896,12671l1896,7309e" filled="f" stroked="t" strokeweight=".711962pt" strokecolor="#4F4F4F">
                <v:path arrowok="t"/>
              </v:shape>
            </v:group>
            <v:group style="position:absolute;left:3887;top:7830;width:532;height:2" coordorigin="3887,7830" coordsize="532,2">
              <v:shape style="position:absolute;left:3887;top:7830;width:532;height:2" coordorigin="3887,7830" coordsize="532,0" path="m3887,7830l4419,7830e" filled="f" stroked="t" strokeweight=".474641pt" strokecolor="#575757">
                <v:path arrowok="t"/>
              </v:shape>
            </v:group>
            <v:group style="position:absolute;left:4362;top:7832;width:5112;height:2" coordorigin="4362,7832" coordsize="5112,2">
              <v:shape style="position:absolute;left:4362;top:7832;width:5112;height:2" coordorigin="4362,7832" coordsize="5112,0" path="m4362,7832l9474,7832e" filled="f" stroked="t" strokeweight=".711962pt" strokecolor="#646464">
                <v:path arrowok="t"/>
              </v:shape>
            </v:group>
            <v:group style="position:absolute;left:5359;top:7830;width:432;height:2" coordorigin="5359,7830" coordsize="432,2">
              <v:shape style="position:absolute;left:5359;top:7830;width:432;height:2" coordorigin="5359,7830" coordsize="432,0" path="m5359,7830l5791,7830e" filled="f" stroked="t" strokeweight=".474641pt" strokecolor="#545454">
                <v:path arrowok="t"/>
              </v:shape>
            </v:group>
            <v:group style="position:absolute;left:8287;top:7834;width:536;height:2" coordorigin="8287,7834" coordsize="536,2">
              <v:shape style="position:absolute;left:8287;top:7834;width:536;height:2" coordorigin="8287,7834" coordsize="536,0" path="m8287,7834l8824,7834e" filled="f" stroked="t" strokeweight=".474641pt" strokecolor="#444444">
                <v:path arrowok="t"/>
              </v:shape>
            </v:group>
            <v:group style="position:absolute;left:9417;top:7837;width:854;height:2" coordorigin="9417,7837" coordsize="854,2">
              <v:shape style="position:absolute;left:9417;top:7837;width:854;height:2" coordorigin="9417,7837" coordsize="854,0" path="m9417,7837l10271,7837e" filled="f" stroked="t" strokeweight=".474641pt" strokecolor="#484848">
                <v:path arrowok="t"/>
              </v:shape>
            </v:group>
            <v:group style="position:absolute;left:10214;top:7834;width:1509;height:2" coordorigin="10214,7834" coordsize="1509,2">
              <v:shape style="position:absolute;left:10214;top:7834;width:1509;height:2" coordorigin="10214,7834" coordsize="1509,0" path="m10214,7834l11724,7834e" filled="f" stroked="t" strokeweight=".711962pt" strokecolor="#646464">
                <v:path arrowok="t"/>
              </v:shape>
            </v:group>
            <v:group style="position:absolute;left:261;top:8097;width:470;height:2" coordorigin="261,8097" coordsize="470,2">
              <v:shape style="position:absolute;left:261;top:8097;width:470;height:2" coordorigin="261,8097" coordsize="470,0" path="m261,8097l731,8097e" filled="f" stroked="t" strokeweight=".474641pt" strokecolor="#484848">
                <v:path arrowok="t"/>
              </v:shape>
            </v:group>
            <v:group style="position:absolute;left:674;top:8097;width:845;height:2" coordorigin="674,8097" coordsize="845,2">
              <v:shape style="position:absolute;left:674;top:8097;width:845;height:2" coordorigin="674,8097" coordsize="845,0" path="m674,8097l1519,8097e" filled="f" stroked="t" strokeweight=".949282pt" strokecolor="#646464">
                <v:path arrowok="t"/>
              </v:shape>
            </v:group>
            <v:group style="position:absolute;left:1348;top:8097;width:574;height:2" coordorigin="1348,8097" coordsize="574,2">
              <v:shape style="position:absolute;left:1348;top:8097;width:574;height:2" coordorigin="1348,8097" coordsize="574,0" path="m1348,8097l1922,8097e" filled="f" stroked="t" strokeweight=".474641pt" strokecolor="#4B4B4B">
                <v:path arrowok="t"/>
              </v:shape>
            </v:group>
            <v:group style="position:absolute;left:1851;top:8099;width:9868;height:2" coordorigin="1851,8099" coordsize="9868,2">
              <v:shape style="position:absolute;left:1851;top:8099;width:9868;height:2" coordorigin="1851,8099" coordsize="9868,0" path="m1851,8099l11719,8099e" filled="f" stroked="t" strokeweight=".711962pt" strokecolor="#606060">
                <v:path arrowok="t"/>
              </v:shape>
            </v:group>
            <v:group style="position:absolute;left:2952;top:8097;width:323;height:2" coordorigin="2952,8097" coordsize="323,2">
              <v:shape style="position:absolute;left:2952;top:8097;width:323;height:2" coordorigin="2952,8097" coordsize="323,0" path="m2952,8097l3275,8097e" filled="f" stroked="t" strokeweight=".474641pt" strokecolor="#383838">
                <v:path arrowok="t"/>
              </v:shape>
            </v:group>
            <v:group style="position:absolute;left:4044;top:8097;width:375;height:2" coordorigin="4044,8097" coordsize="375,2">
              <v:shape style="position:absolute;left:4044;top:8097;width:375;height:2" coordorigin="4044,8097" coordsize="375,0" path="m4044,8097l4419,8097e" filled="f" stroked="t" strokeweight=".474641pt" strokecolor="#343434">
                <v:path arrowok="t"/>
              </v:shape>
            </v:group>
            <v:group style="position:absolute;left:5359;top:8097;width:432;height:2" coordorigin="5359,8097" coordsize="432,2">
              <v:shape style="position:absolute;left:5359;top:8097;width:432;height:2" coordorigin="5359,8097" coordsize="432,0" path="m5359,8097l5791,8097e" filled="f" stroked="t" strokeweight=".474641pt" strokecolor="#3B3B3B">
                <v:path arrowok="t"/>
              </v:shape>
            </v:group>
            <v:group style="position:absolute;left:8287;top:8102;width:536;height:2" coordorigin="8287,8102" coordsize="536,2">
              <v:shape style="position:absolute;left:8287;top:8102;width:536;height:2" coordorigin="8287,8102" coordsize="536,0" path="m8287,8102l8824,8102e" filled="f" stroked="t" strokeweight=".474641pt" strokecolor="#4B4B4B">
                <v:path arrowok="t"/>
              </v:shape>
            </v:group>
            <v:group style="position:absolute;left:9417;top:8102;width:280;height:2" coordorigin="9417,8102" coordsize="280,2">
              <v:shape style="position:absolute;left:9417;top:8102;width:280;height:2" coordorigin="9417,8102" coordsize="280,0" path="m9417,8102l9697,8102e" filled="f" stroked="t" strokeweight=".474641pt" strokecolor="#444444">
                <v:path arrowok="t"/>
              </v:shape>
            </v:group>
            <v:group style="position:absolute;left:11719;top:8550;width:2;height:301" coordorigin="11719,8550" coordsize="2,301">
              <v:shape style="position:absolute;left:11719;top:8550;width:2;height:301" coordorigin="11719,8550" coordsize="0,301" path="m11719,8851l11719,8550e" filled="f" stroked="t" strokeweight=".474641pt" strokecolor="#808080">
                <v:path arrowok="t"/>
              </v:shape>
            </v:group>
            <v:group style="position:absolute;left:261;top:9033;width:2611;height:2" coordorigin="261,9033" coordsize="2611,2">
              <v:shape style="position:absolute;left:261;top:9033;width:2611;height:2" coordorigin="261,9033" coordsize="2611,0" path="m261,9033l2872,9033e" filled="f" stroked="t" strokeweight=".711962pt" strokecolor="#606060">
                <v:path arrowok="t"/>
              </v:shape>
            </v:group>
            <v:group style="position:absolute;left:2815;top:9033;width:460;height:2" coordorigin="2815,9033" coordsize="460,2">
              <v:shape style="position:absolute;left:2815;top:9033;width:460;height:2" coordorigin="2815,9033" coordsize="460,0" path="m2815,9033l3275,9033e" filled="f" stroked="t" strokeweight=".474641pt" strokecolor="#383838">
                <v:path arrowok="t"/>
              </v:shape>
            </v:group>
            <v:group style="position:absolute;left:3218;top:9033;width:698;height:2" coordorigin="3218,9033" coordsize="698,2">
              <v:shape style="position:absolute;left:3218;top:9033;width:698;height:2" coordorigin="3218,9033" coordsize="698,0" path="m3218,9033l3916,9033e" filled="f" stroked="t" strokeweight=".949282pt" strokecolor="#646464">
                <v:path arrowok="t"/>
              </v:shape>
            </v:group>
            <v:group style="position:absolute;left:3859;top:9030;width:242;height:2" coordorigin="3859,9030" coordsize="242,2">
              <v:shape style="position:absolute;left:3859;top:9030;width:242;height:2" coordorigin="3859,9030" coordsize="242,0" path="m3859,9030l4101,9030e" filled="f" stroked="t" strokeweight=".474641pt" strokecolor="#4B4B4B">
                <v:path arrowok="t"/>
              </v:shape>
            </v:group>
            <v:group style="position:absolute;left:4044;top:9033;width:375;height:2" coordorigin="4044,9033" coordsize="375,2">
              <v:shape style="position:absolute;left:4044;top:9033;width:375;height:2" coordorigin="4044,9033" coordsize="375,0" path="m4044,9033l4419,9033e" filled="f" stroked="t" strokeweight=".474641pt" strokecolor="#383838">
                <v:path arrowok="t"/>
              </v:shape>
            </v:group>
            <v:group style="position:absolute;left:4362;top:9033;width:1054;height:2" coordorigin="4362,9033" coordsize="1054,2">
              <v:shape style="position:absolute;left:4362;top:9033;width:1054;height:2" coordorigin="4362,9033" coordsize="1054,0" path="m4362,9033l5416,9033e" filled="f" stroked="t" strokeweight=".711962pt" strokecolor="#606060">
                <v:path arrowok="t"/>
              </v:shape>
            </v:group>
            <v:group style="position:absolute;left:5359;top:9033;width:432;height:2" coordorigin="5359,9033" coordsize="432,2">
              <v:shape style="position:absolute;left:5359;top:9033;width:432;height:2" coordorigin="5359,9033" coordsize="432,0" path="m5359,9033l5791,9033e" filled="f" stroked="t" strokeweight=".474641pt" strokecolor="#3B3B3B">
                <v:path arrowok="t"/>
              </v:shape>
            </v:group>
            <v:group style="position:absolute;left:5734;top:9033;width:641;height:2" coordorigin="5734,9033" coordsize="641,2">
              <v:shape style="position:absolute;left:5734;top:9033;width:641;height:2" coordorigin="5734,9033" coordsize="641,0" path="m5734,9033l6374,9033e" filled="f" stroked="t" strokeweight=".949282pt" strokecolor="#676767">
                <v:path arrowok="t"/>
              </v:shape>
            </v:group>
            <v:group style="position:absolute;left:6317;top:9033;width:413;height:2" coordorigin="6317,9033" coordsize="413,2">
              <v:shape style="position:absolute;left:6317;top:9033;width:413;height:2" coordorigin="6317,9033" coordsize="413,0" path="m6317,9033l6730,9033e" filled="f" stroked="t" strokeweight=".474641pt" strokecolor="#484848">
                <v:path arrowok="t"/>
              </v:shape>
            </v:group>
            <v:group style="position:absolute;left:6673;top:9033;width:1163;height:2" coordorigin="6673,9033" coordsize="1163,2">
              <v:shape style="position:absolute;left:6673;top:9033;width:1163;height:2" coordorigin="6673,9033" coordsize="1163,0" path="m6673,9033l7836,9033e" filled="f" stroked="t" strokeweight=".711962pt" strokecolor="#575757">
                <v:path arrowok="t"/>
              </v:shape>
            </v:group>
            <v:group style="position:absolute;left:7779;top:9033;width:346;height:2" coordorigin="7779,9033" coordsize="346,2">
              <v:shape style="position:absolute;left:7779;top:9033;width:346;height:2" coordorigin="7779,9033" coordsize="346,0" path="m7779,9033l8126,9033e" filled="f" stroked="t" strokeweight=".474641pt" strokecolor="#383838">
                <v:path arrowok="t"/>
              </v:shape>
            </v:group>
            <v:group style="position:absolute;left:8069;top:9035;width:1405;height:2" coordorigin="8069,9035" coordsize="1405,2">
              <v:shape style="position:absolute;left:8069;top:9035;width:1405;height:2" coordorigin="8069,9035" coordsize="1405,0" path="m8069,9035l9474,9035e" filled="f" stroked="t" strokeweight=".711962pt" strokecolor="#606060">
                <v:path arrowok="t"/>
              </v:shape>
            </v:group>
            <v:group style="position:absolute;left:9417;top:9037;width:280;height:2" coordorigin="9417,9037" coordsize="280,2">
              <v:shape style="position:absolute;left:9417;top:9037;width:280;height:2" coordorigin="9417,9037" coordsize="280,0" path="m9417,9037l9697,9037e" filled="f" stroked="t" strokeweight=".474641pt" strokecolor="#4F4F4F">
                <v:path arrowok="t"/>
              </v:shape>
            </v:group>
            <v:group style="position:absolute;left:9640;top:9035;width:2088;height:2" coordorigin="9640,9035" coordsize="2088,2">
              <v:shape style="position:absolute;left:9640;top:9035;width:2088;height:2" coordorigin="9640,9035" coordsize="2088,0" path="m9640,9035l11728,9035e" filled="f" stroked="t" strokeweight=".711962pt" strokecolor="#676767">
                <v:path arrowok="t"/>
              </v:shape>
            </v:group>
            <v:group style="position:absolute;left:266;top:9966;width:5786;height:2" coordorigin="266,9966" coordsize="5786,2">
              <v:shape style="position:absolute;left:266;top:9966;width:5786;height:2" coordorigin="266,9966" coordsize="5786,0" path="m266,9966l6052,9966e" filled="f" stroked="t" strokeweight=".711962pt" strokecolor="#606060">
                <v:path arrowok="t"/>
              </v:shape>
            </v:group>
            <v:group style="position:absolute;left:5914;top:9964;width:460;height:2" coordorigin="5914,9964" coordsize="460,2">
              <v:shape style="position:absolute;left:5914;top:9964;width:460;height:2" coordorigin="5914,9964" coordsize="460,0" path="m5914,9964l6374,9964e" filled="f" stroked="t" strokeweight=".474641pt" strokecolor="#444444">
                <v:path arrowok="t"/>
              </v:shape>
            </v:group>
            <v:group style="position:absolute;left:6317;top:9966;width:5416;height:2" coordorigin="6317,9966" coordsize="5416,2">
              <v:shape style="position:absolute;left:6317;top:9966;width:5416;height:2" coordorigin="6317,9966" coordsize="5416,0" path="m6317,9966l11733,9966e" filled="f" stroked="t" strokeweight=".711962pt" strokecolor="#5B5B5B">
                <v:path arrowok="t"/>
              </v:shape>
            </v:group>
            <v:group style="position:absolute;left:11676;top:9964;width:57;height:2" coordorigin="11676,9964" coordsize="57,2">
              <v:shape style="position:absolute;left:11676;top:9964;width:57;height:2" coordorigin="11676,9964" coordsize="57,0" path="m11676,9964l11733,9964e" filled="f" stroked="t" strokeweight=".949282pt" strokecolor="#808080">
                <v:path arrowok="t"/>
              </v:shape>
            </v:group>
            <v:group style="position:absolute;left:261;top:10202;width:1144;height:2" coordorigin="261,10202" coordsize="1144,2">
              <v:shape style="position:absolute;left:261;top:10202;width:1144;height:2" coordorigin="261,10202" coordsize="1144,0" path="m261,10202l1405,10202e" filled="f" stroked="t" strokeweight=".711962pt" strokecolor="#5B5B5B">
                <v:path arrowok="t"/>
              </v:shape>
            </v:group>
            <v:group style="position:absolute;left:1348;top:10205;width:574;height:2" coordorigin="1348,10205" coordsize="574,2">
              <v:shape style="position:absolute;left:1348;top:10205;width:574;height:2" coordorigin="1348,10205" coordsize="574,0" path="m1348,10205l1922,10205e" filled="f" stroked="t" strokeweight=".474641pt" strokecolor="#3F3F3F">
                <v:path arrowok="t"/>
              </v:shape>
            </v:group>
            <v:group style="position:absolute;left:1851;top:10205;width:2250;height:2" coordorigin="1851,10205" coordsize="2250,2">
              <v:shape style="position:absolute;left:1851;top:10205;width:2250;height:2" coordorigin="1851,10205" coordsize="2250,0" path="m1851,10205l4101,10205e" filled="f" stroked="t" strokeweight=".711962pt" strokecolor="#5B5B5B">
                <v:path arrowok="t"/>
              </v:shape>
            </v:group>
            <v:group style="position:absolute;left:4044;top:10207;width:375;height:2" coordorigin="4044,10207" coordsize="375,2">
              <v:shape style="position:absolute;left:4044;top:10207;width:375;height:2" coordorigin="4044,10207" coordsize="375,0" path="m4044,10207l4419,10207e" filled="f" stroked="t" strokeweight=".474641pt" strokecolor="#3B3B3B">
                <v:path arrowok="t"/>
              </v:shape>
            </v:group>
            <v:group style="position:absolute;left:4362;top:10205;width:7371;height:2" coordorigin="4362,10205" coordsize="7371,2">
              <v:shape style="position:absolute;left:4362;top:10205;width:7371;height:2" coordorigin="4362,10205" coordsize="7371,0" path="m4362,10205l11733,10205e" filled="f" stroked="t" strokeweight=".711962pt" strokecolor="#606060">
                <v:path arrowok="t"/>
              </v:shape>
            </v:group>
            <v:group style="position:absolute;left:7779;top:10207;width:346;height:2" coordorigin="7779,10207" coordsize="346,2">
              <v:shape style="position:absolute;left:7779;top:10207;width:346;height:2" coordorigin="7779,10207" coordsize="346,0" path="m7779,10207l8126,10207e" filled="f" stroked="t" strokeweight=".474641pt" strokecolor="#484848">
                <v:path arrowok="t"/>
              </v:shape>
            </v:group>
            <v:group style="position:absolute;left:8767;top:10207;width:707;height:2" coordorigin="8767,10207" coordsize="707,2">
              <v:shape style="position:absolute;left:8767;top:10207;width:707;height:2" coordorigin="8767,10207" coordsize="707,0" path="m8767,10207l9474,10207e" filled="f" stroked="t" strokeweight=".474641pt" strokecolor="#484848">
                <v:path arrowok="t"/>
              </v:shape>
            </v:group>
            <v:group style="position:absolute;left:271;top:10446;width:1652;height:2" coordorigin="271,10446" coordsize="1652,2">
              <v:shape style="position:absolute;left:271;top:10446;width:1652;height:2" coordorigin="271,10446" coordsize="1652,0" path="m271,10446l1922,10446e" filled="f" stroked="t" strokeweight=".474641pt" strokecolor="#4F4F4F">
                <v:path arrowok="t"/>
              </v:shape>
            </v:group>
            <v:group style="position:absolute;left:1851;top:10448;width:9882;height:2" coordorigin="1851,10448" coordsize="9882,2">
              <v:shape style="position:absolute;left:1851;top:10448;width:9882;height:2" coordorigin="1851,10448" coordsize="9882,0" path="m1851,10448l11733,10448e" filled="f" stroked="t" strokeweight=".711962pt" strokecolor="#5B5B5B">
                <v:path arrowok="t"/>
              </v:shape>
            </v:group>
            <v:group style="position:absolute;left:2815;top:10446;width:460;height:2" coordorigin="2815,10446" coordsize="460,2">
              <v:shape style="position:absolute;left:2815;top:10446;width:460;height:2" coordorigin="2815,10446" coordsize="460,0" path="m2815,10446l3275,10446e" filled="f" stroked="t" strokeweight=".474641pt" strokecolor="#343434">
                <v:path arrowok="t"/>
              </v:shape>
            </v:group>
            <v:group style="position:absolute;left:4044;top:10446;width:375;height:2" coordorigin="4044,10446" coordsize="375,2">
              <v:shape style="position:absolute;left:4044;top:10446;width:375;height:2" coordorigin="4044,10446" coordsize="375,0" path="m4044,10446l4419,10446e" filled="f" stroked="t" strokeweight=".474641pt" strokecolor="#343434">
                <v:path arrowok="t"/>
              </v:shape>
            </v:group>
            <v:group style="position:absolute;left:5359;top:10446;width:432;height:2" coordorigin="5359,10446" coordsize="432,2">
              <v:shape style="position:absolute;left:5359;top:10446;width:432;height:2" coordorigin="5359,10446" coordsize="432,0" path="m5359,10446l5791,10446e" filled="f" stroked="t" strokeweight=".474641pt" strokecolor="#3F3F3F">
                <v:path arrowok="t"/>
              </v:shape>
            </v:group>
            <v:group style="position:absolute;left:6317;top:10446;width:413;height:2" coordorigin="6317,10446" coordsize="413,2">
              <v:shape style="position:absolute;left:6317;top:10446;width:413;height:2" coordorigin="6317,10446" coordsize="413,0" path="m6317,10446l6730,10446e" filled="f" stroked="t" strokeweight=".474641pt" strokecolor="#484848">
                <v:path arrowok="t"/>
              </v:shape>
            </v:group>
            <v:group style="position:absolute;left:7779;top:10446;width:346;height:2" coordorigin="7779,10446" coordsize="346,2">
              <v:shape style="position:absolute;left:7779;top:10446;width:346;height:2" coordorigin="7779,10446" coordsize="346,0" path="m7779,10446l8126,10446e" filled="f" stroked="t" strokeweight=".474641pt" strokecolor="#383838">
                <v:path arrowok="t"/>
              </v:shape>
            </v:group>
            <v:group style="position:absolute;left:8914;top:10446;width:560;height:2" coordorigin="8914,10446" coordsize="560,2">
              <v:shape style="position:absolute;left:8914;top:10446;width:560;height:2" coordorigin="8914,10446" coordsize="560,0" path="m8914,10446l9474,10446e" filled="f" stroked="t" strokeweight=".474641pt" strokecolor="#484848">
                <v:path arrowok="t"/>
              </v:shape>
            </v:group>
            <v:group style="position:absolute;left:11724;top:10398;width:2;height:554" coordorigin="11724,10398" coordsize="2,554">
              <v:shape style="position:absolute;left:11724;top:10398;width:2;height:554" coordorigin="11724,10398" coordsize="0,554" path="m11724,10952l11724,10398e" filled="f" stroked="t" strokeweight=".474641pt" strokecolor="#8C8C8C">
                <v:path arrowok="t"/>
              </v:shape>
            </v:group>
            <v:group style="position:absolute;left:273;top:9472;width:2;height:4225" coordorigin="273,9472" coordsize="2,4225">
              <v:shape style="position:absolute;left:273;top:9472;width:2;height:4225" coordorigin="273,9472" coordsize="0,4225" path="m273,13697l273,9472e" filled="f" stroked="t" strokeweight=".711962pt" strokecolor="#6B6B6B">
                <v:path arrowok="t"/>
              </v:shape>
            </v:group>
            <v:group style="position:absolute;left:826;top:10926;width:10907;height:2" coordorigin="826,10926" coordsize="10907,2">
              <v:shape style="position:absolute;left:826;top:10926;width:10907;height:2" coordorigin="826,10926" coordsize="10907,0" path="m826,10926l11733,10926e" filled="f" stroked="t" strokeweight=".711962pt" strokecolor="#606060">
                <v:path arrowok="t"/>
              </v:shape>
            </v:group>
            <v:group style="position:absolute;left:4196;top:10923;width:223;height:2" coordorigin="4196,10923" coordsize="223,2">
              <v:shape style="position:absolute;left:4196;top:10923;width:223;height:2" coordorigin="4196,10923" coordsize="223,0" path="m4196,10923l4419,10923e" filled="f" stroked="t" strokeweight=".474641pt" strokecolor="#3B3B3B">
                <v:path arrowok="t"/>
              </v:shape>
            </v:group>
            <v:group style="position:absolute;left:5734;top:10928;width:237;height:2" coordorigin="5734,10928" coordsize="237,2">
              <v:shape style="position:absolute;left:5734;top:10928;width:237;height:2" coordorigin="5734,10928" coordsize="237,0" path="m5734,10928l5971,10928e" filled="f" stroked="t" strokeweight=".474641pt" strokecolor="#4F4F4F">
                <v:path arrowok="t"/>
              </v:shape>
            </v:group>
            <v:group style="position:absolute;left:9417;top:10928;width:280;height:2" coordorigin="9417,10928" coordsize="280,2">
              <v:shape style="position:absolute;left:9417;top:10928;width:280;height:2" coordorigin="9417,10928" coordsize="280,0" path="m9417,10928l9697,10928e" filled="f" stroked="t" strokeweight=".474641pt" strokecolor="#444444">
                <v:path arrowok="t"/>
              </v:shape>
            </v:group>
            <v:group style="position:absolute;left:11724;top:10880;width:2;height:797" coordorigin="11724,10880" coordsize="2,797">
              <v:shape style="position:absolute;left:11724;top:10880;width:2;height:797" coordorigin="11724,10880" coordsize="0,797" path="m11724,11678l11724,10880e" filled="f" stroked="t" strokeweight=".711962pt" strokecolor="#979797">
                <v:path arrowok="t"/>
              </v:shape>
            </v:group>
            <v:group style="position:absolute;left:266;top:11164;width:6465;height:2" coordorigin="266,11164" coordsize="6465,2">
              <v:shape style="position:absolute;left:266;top:11164;width:6465;height:2" coordorigin="266,11164" coordsize="6465,0" path="m266,11164l6730,11164e" filled="f" stroked="t" strokeweight=".711962pt" strokecolor="#606060">
                <v:path arrowok="t"/>
              </v:shape>
            </v:group>
            <v:group style="position:absolute;left:6673;top:11164;width:622;height:2" coordorigin="6673,11164" coordsize="622,2">
              <v:shape style="position:absolute;left:6673;top:11164;width:622;height:2" coordorigin="6673,11164" coordsize="622,0" path="m6673,11164l7295,11164e" filled="f" stroked="t" strokeweight=".474641pt" strokecolor="#4B4B4B">
                <v:path arrowok="t"/>
              </v:shape>
            </v:group>
            <v:group style="position:absolute;left:7238;top:11164;width:2236;height:2" coordorigin="7238,11164" coordsize="2236,2">
              <v:shape style="position:absolute;left:7238;top:11164;width:2236;height:2" coordorigin="7238,11164" coordsize="2236,0" path="m7238,11164l9474,11164e" filled="f" stroked="t" strokeweight=".711962pt" strokecolor="#606060">
                <v:path arrowok="t"/>
              </v:shape>
            </v:group>
            <v:group style="position:absolute;left:9417;top:11167;width:280;height:2" coordorigin="9417,11167" coordsize="280,2">
              <v:shape style="position:absolute;left:9417;top:11167;width:280;height:2" coordorigin="9417,11167" coordsize="280,0" path="m9417,11167l9697,11167e" filled="f" stroked="t" strokeweight=".474641pt" strokecolor="#3F3F3F">
                <v:path arrowok="t"/>
              </v:shape>
            </v:group>
            <v:group style="position:absolute;left:9640;top:11167;width:2093;height:2" coordorigin="9640,11167" coordsize="2093,2">
              <v:shape style="position:absolute;left:9640;top:11167;width:2093;height:2" coordorigin="9640,11167" coordsize="2093,0" path="m9640,11167l11733,11167e" filled="f" stroked="t" strokeweight=".711962pt" strokecolor="#606060">
                <v:path arrowok="t"/>
              </v:shape>
            </v:group>
            <v:group style="position:absolute;left:271;top:11637;width:11467;height:2" coordorigin="271,11637" coordsize="11467,2">
              <v:shape style="position:absolute;left:271;top:11637;width:11467;height:2" coordorigin="271,11637" coordsize="11467,0" path="m271,11637l11738,11637e" filled="f" stroked="t" strokeweight=".711962pt" strokecolor="#606060">
                <v:path arrowok="t"/>
              </v:shape>
            </v:group>
            <v:group style="position:absolute;left:978;top:11152;width:2;height:482" coordorigin="978,11152" coordsize="2,482">
              <v:shape style="position:absolute;left:978;top:11152;width:2;height:482" coordorigin="978,11152" coordsize="0,482" path="m978,11635l978,11152e" filled="f" stroked="t" strokeweight=".237321pt" strokecolor="#575757">
                <v:path arrowok="t"/>
              </v:shape>
            </v:group>
            <v:group style="position:absolute;left:6358;top:11152;width:2;height:5256" coordorigin="6358,11152" coordsize="2,5256">
              <v:shape style="position:absolute;left:6358;top:11152;width:2;height:5256" coordorigin="6358,11152" coordsize="0,5256" path="m6358,16409l6358,11152e" filled="f" stroked="t" strokeweight=".711962pt" strokecolor="#545454">
                <v:path arrowok="t"/>
              </v:shape>
            </v:group>
            <v:group style="position:absolute;left:11676;top:11637;width:52;height:2" coordorigin="11676,11637" coordsize="52,2">
              <v:shape style="position:absolute;left:11676;top:11637;width:52;height:2" coordorigin="11676,11637" coordsize="52,0" path="m11676,11637l11728,11637e" filled="f" stroked="t" strokeweight=".949282pt" strokecolor="#838383">
                <v:path arrowok="t"/>
              </v:shape>
            </v:group>
            <v:group style="position:absolute;left:978;top:11620;width:2;height:735" coordorigin="978,11620" coordsize="2,735">
              <v:shape style="position:absolute;left:978;top:11620;width:2;height:735" coordorigin="978,11620" coordsize="0,735" path="m978,12355l978,11620e" filled="f" stroked="t" strokeweight=".237321pt" strokecolor="#707070">
                <v:path arrowok="t"/>
              </v:shape>
            </v:group>
            <v:group style="position:absolute;left:1388;top:11592;width:2;height:793" coordorigin="1388,11592" coordsize="2,793">
              <v:shape style="position:absolute;left:1388;top:11592;width:2;height:793" coordorigin="1388,11592" coordsize="0,793" path="m1388,12384l1388,11592e" filled="f" stroked="t" strokeweight=".949282pt" strokecolor="#5B5B5B">
                <v:path arrowok="t"/>
              </v:shape>
            </v:group>
            <v:group style="position:absolute;left:978;top:12355;width:2;height:1213" coordorigin="978,12355" coordsize="2,1213">
              <v:shape style="position:absolute;left:978;top:12355;width:2;height:1213" coordorigin="978,12355" coordsize="0,1213" path="m978,13568l978,12355e" filled="f" stroked="t" strokeweight=".237321pt" strokecolor="#000000">
                <v:path arrowok="t"/>
              </v:shape>
            </v:group>
            <v:group style="position:absolute;left:1388;top:12327;width:2;height:344" coordorigin="1388,12327" coordsize="2,344">
              <v:shape style="position:absolute;left:1388;top:12327;width:2;height:344" coordorigin="1388,12327" coordsize="0,344" path="m1388,12671l1388,12327e" filled="f" stroked="t" strokeweight=".711962pt" strokecolor="#3F3F3F">
                <v:path arrowok="t"/>
              </v:shape>
            </v:group>
            <v:group style="position:absolute;left:11728;top:12255;width:2;height:415" coordorigin="11728,12255" coordsize="2,415">
              <v:shape style="position:absolute;left:11728;top:12255;width:2;height:415" coordorigin="11728,12255" coordsize="0,415" path="m11728,12671l11728,12255e" filled="f" stroked="t" strokeweight=".474641pt" strokecolor="#7C7C7C">
                <v:path arrowok="t"/>
              </v:shape>
            </v:group>
            <v:group style="position:absolute;left:1391;top:12613;width:2;height:625" coordorigin="1391,12613" coordsize="2,625">
              <v:shape style="position:absolute;left:1391;top:12613;width:2;height:625" coordorigin="1391,12613" coordsize="0,625" path="m1391,13239l1391,12613e" filled="f" stroked="t" strokeweight=".949282pt" strokecolor="#575757">
                <v:path arrowok="t"/>
              </v:shape>
            </v:group>
            <v:group style="position:absolute;left:1899;top:12613;width:2;height:516" coordorigin="1899,12613" coordsize="2,516">
              <v:shape style="position:absolute;left:1899;top:12613;width:2;height:516" coordorigin="1899,12613" coordsize="0,516" path="m1899,13129l1899,12613e" filled="f" stroked="t" strokeweight=".474641pt" strokecolor="#282828">
                <v:path arrowok="t"/>
              </v:shape>
            </v:group>
            <v:group style="position:absolute;left:11731;top:12255;width:2;height:2272" coordorigin="11731,12255" coordsize="2,2272">
              <v:shape style="position:absolute;left:11731;top:12255;width:2;height:2272" coordorigin="11731,12255" coordsize="0,2272" path="m11731,14528l11731,12255e" filled="f" stroked="t" strokeweight=".711962pt" strokecolor="#8C8C8C">
                <v:path arrowok="t"/>
              </v:shape>
            </v:group>
            <v:group style="position:absolute;left:1899;top:13072;width:2;height:745" coordorigin="1899,13072" coordsize="2,745">
              <v:shape style="position:absolute;left:1899;top:13072;width:2;height:745" coordorigin="1899,13072" coordsize="0,745" path="m1899,13816l1899,13072e" filled="f" stroked="t" strokeweight=".949282pt" strokecolor="#545454">
                <v:path arrowok="t"/>
              </v:shape>
            </v:group>
            <v:group style="position:absolute;left:11733;top:13072;width:2;height:167" coordorigin="11733,13072" coordsize="2,167">
              <v:shape style="position:absolute;left:11733;top:13072;width:2;height:167" coordorigin="11733,13072" coordsize="0,167" path="m11733,13239l11733,13072e" filled="f" stroked="t" strokeweight=".474641pt" strokecolor="#747474">
                <v:path arrowok="t"/>
              </v:shape>
            </v:group>
            <v:group style="position:absolute;left:1391;top:13181;width:2;height:415" coordorigin="1391,13181" coordsize="2,415">
              <v:shape style="position:absolute;left:1391;top:13181;width:2;height:415" coordorigin="1391,13181" coordsize="0,415" path="m1391,13597l1391,13181e" filled="f" stroked="t" strokeweight=".474641pt" strokecolor="#2B2B2B">
                <v:path arrowok="t"/>
              </v:shape>
            </v:group>
            <v:group style="position:absolute;left:6355;top:11152;width:2;height:5256" coordorigin="6355,11152" coordsize="2,5256">
              <v:shape style="position:absolute;left:6355;top:11152;width:2;height:5256" coordorigin="6355,11152" coordsize="0,5256" path="m6355,16409l6355,11152e" filled="f" stroked="t" strokeweight=".474641pt" strokecolor="#4F4F4F">
                <v:path arrowok="t"/>
              </v:shape>
            </v:group>
            <v:group style="position:absolute;left:252;top:13563;width:451;height:2" coordorigin="252,13563" coordsize="451,2">
              <v:shape style="position:absolute;left:252;top:13563;width:451;height:2" coordorigin="252,13563" coordsize="451,0" path="m252,13563l702,13563e" filled="f" stroked="t" strokeweight=".237321pt" strokecolor="#8C8C8C">
                <v:path arrowok="t"/>
              </v:shape>
            </v:group>
            <v:group style="position:absolute;left:702;top:13563;width:280;height:2" coordorigin="702,13563" coordsize="280,2">
              <v:shape style="position:absolute;left:702;top:13563;width:280;height:2" coordorigin="702,13563" coordsize="280,0" path="m702,13563l983,13563e" filled="f" stroked="t" strokeweight=".237321pt" strokecolor="#000000">
                <v:path arrowok="t"/>
              </v:shape>
            </v:group>
            <v:group style="position:absolute;left:978;top:13563;width:408;height:2" coordorigin="978,13563" coordsize="408,2">
              <v:shape style="position:absolute;left:978;top:13563;width:408;height:2" coordorigin="978,13563" coordsize="408,0" path="m978,13563l1386,13563e" filled="f" stroked="t" strokeweight=".237321pt" strokecolor="#343434">
                <v:path arrowok="t"/>
              </v:shape>
            </v:group>
            <v:group style="position:absolute;left:1372;top:13563;width:522;height:2" coordorigin="1372,13563" coordsize="522,2">
              <v:shape style="position:absolute;left:1372;top:13563;width:522;height:2" coordorigin="1372,13563" coordsize="522,0" path="m1372,13563l1894,13563e" filled="f" stroked="t" strokeweight=".237321pt" strokecolor="#4B4B4B">
                <v:path arrowok="t"/>
              </v:shape>
            </v:group>
            <v:group style="position:absolute;left:6355;top:13320;width:2;height:272" coordorigin="6355,13320" coordsize="2,272">
              <v:shape style="position:absolute;left:6355;top:13320;width:2;height:272" coordorigin="6355,13320" coordsize="0,272" path="m6355,13592l6355,13320e" filled="f" stroked="t" strokeweight=".474641pt" strokecolor="#28282B">
                <v:path arrowok="t"/>
              </v:shape>
            </v:group>
            <v:group style="position:absolute;left:978;top:13563;width:2;height:224" coordorigin="978,13563" coordsize="2,224">
              <v:shape style="position:absolute;left:978;top:13563;width:2;height:224" coordorigin="978,13563" coordsize="0,224" path="m978,13788l978,13563e" filled="f" stroked="t" strokeweight=".237321pt" strokecolor="#484848">
                <v:path arrowok="t"/>
              </v:shape>
            </v:group>
            <v:group style="position:absolute;left:1391;top:13535;width:2;height:840" coordorigin="1391,13535" coordsize="2,840">
              <v:shape style="position:absolute;left:1391;top:13535;width:2;height:840" coordorigin="1391,13535" coordsize="0,840" path="m1391,14375l1391,13535e" filled="f" stroked="t" strokeweight=".949282pt" strokecolor="#545454">
                <v:path arrowok="t"/>
              </v:shape>
            </v:group>
            <v:group style="position:absolute;left:275;top:13730;width:2;height:368" coordorigin="275,13730" coordsize="2,368">
              <v:shape style="position:absolute;left:275;top:13730;width:2;height:368" coordorigin="275,13730" coordsize="0,368" path="m275,14098l275,13730e" filled="f" stroked="t" strokeweight=".474641pt" strokecolor="#545454">
                <v:path arrowok="t"/>
              </v:shape>
            </v:group>
            <v:group style="position:absolute;left:978;top:13788;width:2;height:1418" coordorigin="978,13788" coordsize="2,1418">
              <v:shape style="position:absolute;left:978;top:13788;width:2;height:1418" coordorigin="978,13788" coordsize="0,1418" path="m978,15206l978,13788e" filled="f" stroked="t" strokeweight=".237321pt" strokecolor="#000000">
                <v:path arrowok="t"/>
              </v:shape>
            </v:group>
            <v:group style="position:absolute;left:1899;top:13759;width:2;height:339" coordorigin="1899,13759" coordsize="2,339">
              <v:shape style="position:absolute;left:1899;top:13759;width:2;height:339" coordorigin="1899,13759" coordsize="0,339" path="m1899,14098l1899,13759e" filled="f" stroked="t" strokeweight=".474641pt" strokecolor="#232323">
                <v:path arrowok="t"/>
              </v:shape>
            </v:group>
            <v:group style="position:absolute;left:278;top:13730;width:2;height:2678" coordorigin="278,13730" coordsize="2,2678">
              <v:shape style="position:absolute;left:278;top:13730;width:2;height:2678" coordorigin="278,13730" coordsize="0,2678" path="m278,16409l278,13730e" filled="f" stroked="t" strokeweight=".711962pt" strokecolor="#6B6B6B">
                <v:path arrowok="t"/>
              </v:shape>
            </v:group>
            <v:group style="position:absolute;left:1903;top:14041;width:2;height:234" coordorigin="1903,14041" coordsize="2,234">
              <v:shape style="position:absolute;left:1903;top:14041;width:2;height:234" coordorigin="1903,14041" coordsize="0,234" path="m1903,14275l1903,14041e" filled="f" stroked="t" strokeweight=".711962pt" strokecolor="#4B4B4B">
                <v:path arrowok="t"/>
              </v:shape>
            </v:group>
            <v:group style="position:absolute;left:6360;top:14041;width:2;height:329" coordorigin="6360,14041" coordsize="2,329">
              <v:shape style="position:absolute;left:6360;top:14041;width:2;height:329" coordorigin="6360,14041" coordsize="0,329" path="m6360,14370l6360,14041e" filled="f" stroked="t" strokeweight=".474641pt" strokecolor="#343434">
                <v:path arrowok="t"/>
              </v:shape>
            </v:group>
            <v:group style="position:absolute;left:1901;top:14151;width:2;height:793" coordorigin="1901,14151" coordsize="2,793">
              <v:shape style="position:absolute;left:1901;top:14151;width:2;height:793" coordorigin="1901,14151" coordsize="0,793" path="m1901,14943l1901,14151e" filled="f" stroked="t" strokeweight=".949282pt" strokecolor="#606060">
                <v:path arrowok="t"/>
              </v:shape>
            </v:group>
            <v:group style="position:absolute;left:2981;top:14279;width:2;height:91" coordorigin="2981,14279" coordsize="2,91">
              <v:shape style="position:absolute;left:2981;top:14279;width:2;height:91" coordorigin="2981,14279" coordsize="0,91" path="m2981,14370l2981,14279e" filled="f" stroked="t" strokeweight="1.423923pt" strokecolor="#4B57A0">
                <v:path arrowok="t"/>
              </v:shape>
            </v:group>
            <v:group style="position:absolute;left:1391;top:14313;width:2;height:215" coordorigin="1391,14313" coordsize="2,215">
              <v:shape style="position:absolute;left:1391;top:14313;width:2;height:215" coordorigin="1391,14313" coordsize="0,215" path="m1391,14528l1391,14313e" filled="f" stroked="t" strokeweight=".474641pt" strokecolor="#444444">
                <v:path arrowok="t"/>
              </v:shape>
            </v:group>
            <v:group style="position:absolute;left:2997;top:14313;width:2;height:215" coordorigin="2997,14313" coordsize="2,215">
              <v:shape style="position:absolute;left:2997;top:14313;width:2;height:215" coordorigin="2997,14313" coordsize="0,215" path="m2997,14528l2997,14313e" filled="f" stroked="t" strokeweight="1.423923pt" strokecolor="#2F3880">
                <v:path arrowok="t"/>
              </v:shape>
            </v:group>
            <v:group style="position:absolute;left:1391;top:14470;width:2;height:449" coordorigin="1391,14470" coordsize="2,449">
              <v:shape style="position:absolute;left:1391;top:14470;width:2;height:449" coordorigin="1391,14470" coordsize="0,449" path="m1391,14919l1391,14470e" filled="f" stroked="t" strokeweight=".474641pt" strokecolor="#2F2F2F">
                <v:path arrowok="t"/>
              </v:shape>
            </v:group>
            <v:group style="position:absolute;left:2126;top:14647;width:1595;height:2" coordorigin="2126,14647" coordsize="1595,2">
              <v:shape style="position:absolute;left:2126;top:14647;width:1595;height:2" coordorigin="2126,14647" coordsize="1595,0" path="m2126,14647l3721,14647e" filled="f" stroked="t" strokeweight="1.898565pt" strokecolor="#3B4497">
                <v:path arrowok="t"/>
              </v:shape>
            </v:group>
            <v:group style="position:absolute;left:2952;top:14571;width:2;height:186" coordorigin="2952,14571" coordsize="2,186">
              <v:shape style="position:absolute;left:2952;top:14571;width:2;height:186" coordorigin="2952,14571" coordsize="0,186" path="m2952,14757l2952,14571e" filled="f" stroked="t" strokeweight="1.661244pt" strokecolor="#2B3887">
                <v:path arrowok="t"/>
              </v:shape>
            </v:group>
            <v:group style="position:absolute;left:2985;top:14700;width:2;height:143" coordorigin="2985,14700" coordsize="2,143">
              <v:shape style="position:absolute;left:2985;top:14700;width:2;height:143" coordorigin="2985,14700" coordsize="0,143" path="m2985,14843l2985,14700e" filled="f" stroked="t" strokeweight="2.135885pt" strokecolor="#343B7C">
                <v:path arrowok="t"/>
              </v:shape>
            </v:group>
            <v:group style="position:absolute;left:2985;top:14771;width:2;height:167" coordorigin="2985,14771" coordsize="2,167">
              <v:shape style="position:absolute;left:2985;top:14771;width:2;height:167" coordorigin="2985,14771" coordsize="0,167" path="m2985,14938l2985,14771e" filled="f" stroked="t" strokeweight="1.186603pt" strokecolor="#2B387C">
                <v:path arrowok="t"/>
              </v:shape>
            </v:group>
            <v:group style="position:absolute;left:1391;top:14862;width:2;height:1547" coordorigin="1391,14862" coordsize="2,1547">
              <v:shape style="position:absolute;left:1391;top:14862;width:2;height:1547" coordorigin="1391,14862" coordsize="0,1547" path="m1391,16409l1391,14862e" filled="f" stroked="t" strokeweight=".711962pt" strokecolor="#545454">
                <v:path arrowok="t"/>
              </v:shape>
            </v:group>
            <v:group style="position:absolute;left:1899;top:14862;width:2;height:372" coordorigin="1899,14862" coordsize="2,372">
              <v:shape style="position:absolute;left:1899;top:14862;width:2;height:372" coordorigin="1899,14862" coordsize="0,372" path="m1899,15234l1899,14862e" filled="f" stroked="t" strokeweight=".474641pt" strokecolor="#444444">
                <v:path arrowok="t"/>
              </v:shape>
            </v:group>
            <v:group style="position:absolute;left:271;top:16404;width:460;height:2" coordorigin="271,16404" coordsize="460,2">
              <v:shape style="position:absolute;left:271;top:16404;width:460;height:2" coordorigin="271,16404" coordsize="460,0" path="m271,16404l731,16404e" filled="f" stroked="t" strokeweight=".711962pt" strokecolor="#676767">
                <v:path arrowok="t"/>
              </v:shape>
            </v:group>
            <v:group style="position:absolute;left:674;top:16399;width:337;height:2" coordorigin="674,16399" coordsize="337,2">
              <v:shape style="position:absolute;left:674;top:16399;width:337;height:2" coordorigin="674,16399" coordsize="337,0" path="m674,16399l1011,16399e" filled="f" stroked="t" strokeweight=".474641pt" strokecolor="#4F4F4F">
                <v:path arrowok="t"/>
              </v:shape>
            </v:group>
            <v:group style="position:absolute;left:978;top:15206;width:2;height:1194" coordorigin="978,15206" coordsize="2,1194">
              <v:shape style="position:absolute;left:978;top:15206;width:2;height:1194" coordorigin="978,15206" coordsize="0,1194" path="m978,16399l978,15206e" filled="f" stroked="t" strokeweight=".237321pt" strokecolor="#575757">
                <v:path arrowok="t"/>
              </v:shape>
            </v:group>
            <v:group style="position:absolute;left:911;top:16399;width:503;height:2" coordorigin="911,16399" coordsize="503,2">
              <v:shape style="position:absolute;left:911;top:16399;width:503;height:2" coordorigin="911,16399" coordsize="503,0" path="m911,16399l1414,16399e" filled="f" stroked="t" strokeweight=".711962pt" strokecolor="#606060">
                <v:path arrowok="t"/>
              </v:shape>
            </v:group>
            <v:group style="position:absolute;left:1343;top:16402;width:2957;height:2" coordorigin="1343,16402" coordsize="2957,2">
              <v:shape style="position:absolute;left:1343;top:16402;width:2957;height:2" coordorigin="1343,16402" coordsize="2957,0" path="m1343,16402l4300,16402e" filled="f" stroked="t" strokeweight=".711962pt" strokecolor="#747474">
                <v:path arrowok="t"/>
              </v:shape>
            </v:group>
            <v:group style="position:absolute;left:1899;top:15177;width:2;height:1236" coordorigin="1899,15177" coordsize="2,1236">
              <v:shape style="position:absolute;left:1899;top:15177;width:2;height:1236" coordorigin="1899,15177" coordsize="0,1236" path="m1899,16413l1899,15177e" filled="f" stroked="t" strokeweight=".711962pt" strokecolor="#4F4F4F">
                <v:path arrowok="t"/>
              </v:shape>
            </v:group>
            <v:group style="position:absolute;left:4196;top:16399;width:223;height:2" coordorigin="4196,16399" coordsize="223,2">
              <v:shape style="position:absolute;left:4196;top:16399;width:223;height:2" coordorigin="4196,16399" coordsize="223,0" path="m4196,16399l4419,16399e" filled="f" stroked="t" strokeweight=".474641pt" strokecolor="#646464">
                <v:path arrowok="t"/>
              </v:shape>
            </v:group>
            <v:group style="position:absolute;left:4362;top:16402;width:5112;height:2" coordorigin="4362,16402" coordsize="5112,2">
              <v:shape style="position:absolute;left:4362;top:16402;width:5112;height:2" coordorigin="4362,16402" coordsize="5112,0" path="m4362,16402l9474,16402e" filled="f" stroked="t" strokeweight=".711962pt" strokecolor="#777777">
                <v:path arrowok="t"/>
              </v:shape>
            </v:group>
            <v:group style="position:absolute;left:9417;top:16404;width:280;height:2" coordorigin="9417,16404" coordsize="280,2">
              <v:shape style="position:absolute;left:9417;top:16404;width:280;height:2" coordorigin="9417,16404" coordsize="280,0" path="m9417,16404l9697,16404e" filled="f" stroked="t" strokeweight=".474641pt" strokecolor="#545454">
                <v:path arrowok="t"/>
              </v:shape>
            </v:group>
            <v:group style="position:absolute;left:9640;top:16404;width:2103;height:2" coordorigin="9640,16404" coordsize="2103,2">
              <v:shape style="position:absolute;left:9640;top:16404;width:2103;height:2" coordorigin="9640,16404" coordsize="2103,0" path="m9640,16404l11743,16404e" filled="f" stroked="t" strokeweight=".711962pt" strokecolor="#707070">
                <v:path arrowok="t"/>
              </v:shape>
            </v:group>
            <v:group style="position:absolute;left:11736;top:15120;width:2;height:1294" coordorigin="11736,15120" coordsize="2,1294">
              <v:shape style="position:absolute;left:11736;top:15120;width:2;height:1294" coordorigin="11736,15120" coordsize="0,1294" path="m11736,16413l11736,15120e" filled="f" stroked="t" strokeweight=".711962pt" strokecolor="#939393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669" w:right="-84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10"/>
          <w:w w:val="100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545456"/>
          <w:spacing w:val="-10"/>
          <w:w w:val="100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b/>
          <w:bCs/>
          <w:position w:val="1"/>
        </w:rPr>
        <w:t>mKOSE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8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16"/>
          <w:position w:val="0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</w:rPr>
        <w:t>Itfaiy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46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-11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</w:rPr>
        <w:t>Bölg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28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9" w:lineRule="exact"/>
        <w:ind w:right="-76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545456"/>
          <w:w w:val="66"/>
          <w:position w:val="2"/>
        </w:rPr>
        <w:t>"</w:t>
      </w:r>
      <w:r>
        <w:rPr>
          <w:rFonts w:ascii="Arial" w:hAnsi="Arial" w:cs="Arial" w:eastAsia="Arial"/>
          <w:sz w:val="24"/>
          <w:szCs w:val="24"/>
          <w:color w:val="545456"/>
          <w:spacing w:val="10"/>
          <w:w w:val="66"/>
          <w:position w:val="2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8C8C8C"/>
          <w:spacing w:val="-11"/>
          <w:w w:val="127"/>
          <w:i/>
          <w:position w:val="7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545456"/>
          <w:spacing w:val="0"/>
          <w:w w:val="70"/>
          <w:i/>
          <w:position w:val="7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12" w:lineRule="atLeast"/>
        <w:ind w:left="579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A5A5A7"/>
          <w:spacing w:val="0"/>
          <w:w w:val="100"/>
        </w:rPr>
        <w:t>·'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61" w:lineRule="exact"/>
        <w:ind w:right="-20"/>
        <w:jc w:val="left"/>
        <w:tabs>
          <w:tab w:pos="2700" w:val="left"/>
        </w:tabs>
        <w:rPr>
          <w:rFonts w:ascii="Arial" w:hAnsi="Arial" w:cs="Arial" w:eastAsia="Arial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C8C8C"/>
          <w:w w:val="83"/>
          <w:position w:val="1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-19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B5B8BC"/>
          <w:spacing w:val="0"/>
          <w:w w:val="60"/>
          <w:position w:val="19"/>
        </w:rPr>
        <w:t>......</w:t>
      </w:r>
      <w:r>
        <w:rPr>
          <w:rFonts w:ascii="Times New Roman" w:hAnsi="Times New Roman" w:cs="Times New Roman" w:eastAsia="Times New Roman"/>
          <w:sz w:val="34"/>
          <w:szCs w:val="34"/>
          <w:color w:val="B5B8BC"/>
          <w:spacing w:val="-10"/>
          <w:w w:val="60"/>
          <w:position w:val="1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B5B8BC"/>
          <w:spacing w:val="0"/>
          <w:w w:val="100"/>
          <w:position w:val="19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B5B8BC"/>
          <w:spacing w:val="0"/>
          <w:w w:val="100"/>
          <w:position w:val="19"/>
        </w:rPr>
      </w:r>
      <w:r>
        <w:rPr>
          <w:rFonts w:ascii="Arial" w:hAnsi="Arial" w:cs="Arial" w:eastAsia="Arial"/>
          <w:sz w:val="50"/>
          <w:szCs w:val="50"/>
          <w:color w:val="8C8C8C"/>
          <w:spacing w:val="0"/>
          <w:w w:val="60"/>
          <w:position w:val="2"/>
        </w:rPr>
        <w:t>ı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60" w:right="0"/>
          <w:cols w:num="4" w:equalWidth="0">
            <w:col w:w="497" w:space="1535"/>
            <w:col w:w="4058" w:space="2435"/>
            <w:col w:w="186" w:space="146"/>
            <w:col w:w="2903"/>
          </w:cols>
        </w:sectPr>
      </w:pPr>
      <w:rPr/>
    </w:p>
    <w:p>
      <w:pPr>
        <w:spacing w:before="65" w:after="0" w:line="224" w:lineRule="auto"/>
        <w:ind w:left="633" w:right="-148" w:firstLine="4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313131"/>
          <w:spacing w:val="-384"/>
          <w:w w:val="174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13131"/>
          <w:spacing w:val="9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3" w:lineRule="auto"/>
        <w:ind w:left="-15" w:right="526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92.480011pt;margin-top:-10.544449pt;width:52.799999pt;height:49.919998pt;mso-position-horizontal-relative:page;mso-position-vertical-relative:paragraph;z-index:-15038" type="#_x0000_t75">
            <v:imagedata r:id="rId46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3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92" w:lineRule="exact"/>
        <w:ind w:left="596" w:right="596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80" w:bottom="280" w:left="140" w:right="200"/>
          <w:cols w:num="2" w:equalWidth="0">
            <w:col w:w="1654" w:space="1816"/>
            <w:col w:w="8110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7.600002" w:type="dxa"/>
      </w:tblPr>
      <w:tblGrid/>
      <w:tr>
        <w:trPr>
          <w:trHeight w:val="221" w:hRule="exact"/>
        </w:trPr>
        <w:tc>
          <w:tcPr>
            <w:tcW w:w="1087" w:type="dxa"/>
            <w:tcBorders>
              <w:top w:val="single" w:sz="5.76" w:space="0" w:color="5B5B5B"/>
              <w:bottom w:val="single" w:sz="5.7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w w:val="105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61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2626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2626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26262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607" w:type="dxa"/>
            <w:tcBorders>
              <w:top w:val="single" w:sz="5.76" w:space="0" w:color="5B5B5B"/>
              <w:bottom w:val="single" w:sz="5.7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18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0"/>
                <w:w w:val="129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29"/>
                <w:w w:val="12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0"/>
                <w:w w:val="100"/>
              </w:rPr>
              <w:t>20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0"/>
                <w:w w:val="100"/>
              </w:rPr>
              <w:t>D_5.i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2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93" w:type="dxa"/>
            <w:tcBorders>
              <w:top w:val="single" w:sz="5.76" w:space="0" w:color="5B5B5B"/>
              <w:bottom w:val="single" w:sz="5.7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42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8"/>
                <w:w w:val="39"/>
              </w:rPr>
              <w:t>[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5"/>
                <w:w w:val="94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6"/>
              </w:rPr>
              <w:t>38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49" w:type="dxa"/>
            <w:tcBorders>
              <w:top w:val="single" w:sz="5.76" w:space="0" w:color="5B5B5B"/>
              <w:bottom w:val="single" w:sz="5.7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32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w w:val="53"/>
              </w:rPr>
              <w:t>[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0"/>
                <w:w w:val="74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5"/>
                <w:w w:val="74"/>
              </w:rPr>
              <w:t>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1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2"/>
                <w:w w:val="11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11"/>
              </w:rPr>
              <w:t>21:14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894" w:type="dxa"/>
            <w:tcBorders>
              <w:top w:val="single" w:sz="5.76" w:space="0" w:color="5B5B5B"/>
              <w:bottom w:val="single" w:sz="5.76" w:space="0" w:color="606060"/>
              <w:left w:val="nil" w:sz="6" w:space="0" w:color="auto"/>
              <w:right w:val="single" w:sz="5.76" w:space="0" w:color="575757"/>
            </w:tcBorders>
          </w:tcPr>
          <w:p>
            <w:pPr>
              <w:spacing w:before="7" w:after="0" w:line="240" w:lineRule="auto"/>
              <w:ind w:left="13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w w:val="71"/>
              </w:rPr>
              <w:t>j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-13"/>
                <w:w w:val="71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5"/>
              </w:rPr>
              <w:t>el: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70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"/>
                <w:w w:val="7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3"/>
              </w:rPr>
              <w:t>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087" w:type="dxa"/>
            <w:tcBorders>
              <w:top w:val="single" w:sz="5.76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0"/>
                <w:w w:val="87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26262"/>
                <w:spacing w:val="0"/>
                <w:w w:val="95"/>
              </w:rPr>
              <w:t>oy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26262"/>
                <w:spacing w:val="-1"/>
                <w:w w:val="94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65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607" w:type="dxa"/>
            <w:tcBorders>
              <w:top w:val="single" w:sz="5.76" w:space="0" w:color="606060"/>
              <w:bottom w:val="single" w:sz="5.7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8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20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6"/>
              </w:rPr>
              <w:t>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93" w:type="dxa"/>
            <w:tcBorders>
              <w:top w:val="single" w:sz="5.76" w:space="0" w:color="606060"/>
              <w:bottom w:val="single" w:sz="5.7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28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8"/>
                <w:w w:val="39"/>
              </w:rPr>
              <w:t>[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0"/>
                <w:w w:val="99"/>
              </w:rPr>
              <w:t>Ka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F4F4F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808085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808085"/>
                <w:spacing w:val="32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28"/>
              </w:rPr>
              <w:t>3303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49" w:type="dxa"/>
            <w:tcBorders>
              <w:top w:val="single" w:sz="5.76" w:space="0" w:color="606060"/>
              <w:bottom w:val="single" w:sz="5.7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33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[Bildirim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7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77"/>
              </w:rPr>
              <w:t> 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4"/>
                <w:w w:val="7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894" w:type="dxa"/>
            <w:tcBorders>
              <w:top w:val="single" w:sz="5.76" w:space="0" w:color="606060"/>
              <w:bottom w:val="single" w:sz="5.76" w:space="0" w:color="5B5B5B"/>
              <w:left w:val="nil" w:sz="6" w:space="0" w:color="auto"/>
              <w:right w:val="single" w:sz="5.76" w:space="0" w:color="575757"/>
            </w:tcBorders>
          </w:tcPr>
          <w:p>
            <w:pPr/>
            <w:rPr/>
          </w:p>
        </w:tc>
      </w:tr>
    </w:tbl>
    <w:p>
      <w:pPr>
        <w:spacing w:before="0" w:after="0" w:line="199" w:lineRule="exact"/>
        <w:ind w:left="16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Bayraklı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Gümüşpala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17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721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03" w:lineRule="exact"/>
        <w:ind w:left="167"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Bayraklı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Gümüşpala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16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16"/>
          <w:position w:val="-1"/>
        </w:rPr>
        <w:t>7</w:t>
      </w:r>
      <w:r>
        <w:rPr>
          <w:rFonts w:ascii="Arial" w:hAnsi="Arial" w:cs="Arial" w:eastAsia="Arial"/>
          <w:sz w:val="18"/>
          <w:szCs w:val="18"/>
          <w:color w:val="313131"/>
          <w:spacing w:val="10"/>
          <w:w w:val="116"/>
          <w:position w:val="-1"/>
        </w:rPr>
        <w:t>2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81"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313131"/>
          <w:spacing w:val="-3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71"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313131"/>
          <w:spacing w:val="34"/>
          <w:w w:val="7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</w:sectPr>
      </w:pPr>
      <w:rPr/>
    </w:p>
    <w:p>
      <w:pPr>
        <w:spacing w:before="61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0" w:after="0" w:line="240" w:lineRule="auto"/>
        <w:ind w:left="16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1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7"/>
        </w:rPr>
        <w:t>OtYangını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8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3"/>
        </w:rPr>
        <w:t>apı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6" w:after="0" w:line="240" w:lineRule="auto"/>
        <w:ind w:right="-65"/>
        <w:jc w:val="left"/>
        <w:tabs>
          <w:tab w:pos="1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0" w:after="0" w:line="240" w:lineRule="auto"/>
        <w:ind w:left="97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w w:val="94"/>
          <w:position w:val="-1"/>
        </w:rPr>
        <w:t>Ku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llanım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  <w:cols w:num="5" w:equalWidth="0">
            <w:col w:w="1582" w:space="515"/>
            <w:col w:w="775" w:space="852"/>
            <w:col w:w="1023" w:space="33"/>
            <w:col w:w="1438" w:space="640"/>
            <w:col w:w="4722"/>
          </w:cols>
        </w:sectPr>
      </w:pPr>
      <w:rPr/>
    </w:p>
    <w:p>
      <w:pPr>
        <w:spacing w:before="0" w:after="0" w:line="219" w:lineRule="exact"/>
        <w:ind w:left="3705"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760010pt;margin-top:1.031555pt;width:5.25746pt;height:26pt;mso-position-horizontal-relative:page;mso-position-vertical-relative:paragraph;z-index:-1503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13131"/>
                      <w:spacing w:val="0"/>
                      <w:w w:val="7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w w:val="45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"/>
          <w:w w:val="4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3"/>
        </w:rPr>
        <w:t>3cıo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6"/>
          <w:w w:val="103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rmc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9"/>
          <w:w w:val="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şap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Çel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8"/>
          <w:w w:val="75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6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-7"/>
          <w:w w:val="9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4" w:after="0" w:line="240" w:lineRule="auto"/>
        <w:ind w:right="259"/>
        <w:jc w:val="right"/>
        <w:tabs>
          <w:tab w:pos="1100" w:val="left"/>
          <w:tab w:pos="1700" w:val="left"/>
        </w:tabs>
        <w:rPr>
          <w:rFonts w:ascii="Courier New" w:hAnsi="Courier New" w:cs="Courier New" w:eastAsia="Courier New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313131"/>
          <w:w w:val="56"/>
        </w:rPr>
        <w:t>1</w:t>
      </w:r>
      <w:r>
        <w:rPr>
          <w:rFonts w:ascii="Arial" w:hAnsi="Arial" w:cs="Arial" w:eastAsia="Arial"/>
          <w:sz w:val="13"/>
          <w:szCs w:val="13"/>
          <w:color w:val="313131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313131"/>
          <w:w w:val="100"/>
        </w:rPr>
      </w:r>
      <w:r>
        <w:rPr>
          <w:rFonts w:ascii="Arial" w:hAnsi="Arial" w:cs="Arial" w:eastAsia="Arial"/>
          <w:sz w:val="17"/>
          <w:szCs w:val="17"/>
          <w:color w:val="BCBCBC"/>
          <w:w w:val="173"/>
        </w:rPr>
        <w:t>1-</w:t>
      </w:r>
      <w:r>
        <w:rPr>
          <w:rFonts w:ascii="Arial" w:hAnsi="Arial" w:cs="Arial" w:eastAsia="Arial"/>
          <w:sz w:val="17"/>
          <w:szCs w:val="17"/>
          <w:color w:val="BCBCBC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BCBCBC"/>
          <w:w w:val="100"/>
        </w:rPr>
      </w:r>
      <w:r>
        <w:rPr>
          <w:rFonts w:ascii="Courier New" w:hAnsi="Courier New" w:cs="Courier New" w:eastAsia="Courier New"/>
          <w:sz w:val="19"/>
          <w:szCs w:val="19"/>
          <w:color w:val="BCBCBC"/>
          <w:spacing w:val="26"/>
          <w:w w:val="55"/>
        </w:rPr>
        <w:t>l</w:t>
      </w:r>
      <w:r>
        <w:rPr>
          <w:rFonts w:ascii="Courier New" w:hAnsi="Courier New" w:cs="Courier New" w:eastAsia="Courier New"/>
          <w:sz w:val="19"/>
          <w:szCs w:val="19"/>
          <w:color w:val="BCBCBC"/>
          <w:spacing w:val="0"/>
          <w:w w:val="37"/>
        </w:rPr>
        <w:t>"</w:t>
      </w:r>
      <w:r>
        <w:rPr>
          <w:rFonts w:ascii="Courier New" w:hAnsi="Courier New" w:cs="Courier New" w:eastAsia="Courier New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w w:val="70"/>
        </w:rPr>
        <w:t>jYa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Altın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Alım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:21:20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  <w:cols w:num="2" w:equalWidth="0">
            <w:col w:w="6669" w:space="166"/>
            <w:col w:w="4745"/>
          </w:cols>
        </w:sectPr>
      </w:pPr>
      <w:rPr/>
    </w:p>
    <w:p>
      <w:pPr>
        <w:spacing w:before="34" w:after="0" w:line="240" w:lineRule="auto"/>
        <w:ind w:left="16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9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F4F4F"/>
          <w:w w:val="89"/>
        </w:rPr>
        <w:t>ısıı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4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8" w:after="0" w:line="277" w:lineRule="auto"/>
        <w:ind w:right="-53"/>
        <w:jc w:val="left"/>
        <w:tabs>
          <w:tab w:pos="1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[Amiri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Belıç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ÇEL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4"/>
        </w:rPr>
        <w:t>\.raç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3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4"/>
        </w:rPr>
        <w:t>\.raç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599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06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EF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27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  <w:position w:val="-1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8" w:after="0" w:line="162" w:lineRule="exact"/>
        <w:ind w:left="108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99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4"/>
          <w:position w:val="-3"/>
        </w:rPr>
        <w:t>irıı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8"/>
          <w:w w:val="94"/>
          <w:position w:val="-3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2"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54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1026" w:right="1906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63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w w:val="87"/>
        </w:rPr>
        <w:t>!Yı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w w:val="8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4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:</w:t>
      </w:r>
      <w:r>
        <w:rPr>
          <w:rFonts w:ascii="Arial" w:hAnsi="Arial" w:cs="Arial" w:eastAsia="Arial"/>
          <w:sz w:val="17"/>
          <w:szCs w:val="17"/>
          <w:color w:val="313131"/>
          <w:spacing w:val="5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94" w:lineRule="auto"/>
        <w:ind w:left="29" w:right="-30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-6"/>
          <w:w w:val="17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1"/>
        </w:rPr>
        <w:t>22:00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2" w:lineRule="exact"/>
        <w:ind w:left="29" w:right="-45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w w:val="95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1"/>
        </w:rPr>
        <w:t>21:16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  <w:cols w:num="4" w:equalWidth="0">
            <w:col w:w="1109" w:space="1079"/>
            <w:col w:w="2071" w:space="507"/>
            <w:col w:w="3049" w:space="9"/>
            <w:col w:w="3756"/>
          </w:cols>
        </w:sectPr>
      </w:pPr>
      <w:rPr/>
    </w:p>
    <w:p>
      <w:pPr>
        <w:spacing w:before="36" w:after="0" w:line="240" w:lineRule="auto"/>
        <w:ind w:left="16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2" w:lineRule="exact"/>
        <w:ind w:left="19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CBCBC"/>
          <w:spacing w:val="0"/>
          <w:w w:val="101"/>
          <w:position w:val="-6"/>
        </w:rPr>
        <w:t>f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6" w:after="0" w:line="247" w:lineRule="auto"/>
        <w:ind w:left="24" w:right="991" w:firstLine="-2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ıvıkı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F4F4F"/>
          <w:w w:val="76"/>
        </w:rPr>
        <w:t>!A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085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0808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08085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7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  <w:cols w:num="3" w:equalWidth="0">
            <w:col w:w="1877" w:space="311"/>
            <w:col w:w="1984" w:space="603"/>
            <w:col w:w="6805"/>
          </w:cols>
        </w:sectPr>
      </w:pPr>
      <w:rPr/>
    </w:p>
    <w:p>
      <w:pPr>
        <w:spacing w:before="0" w:after="0" w:line="226" w:lineRule="exact"/>
        <w:ind w:left="14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26262"/>
          <w:w w:val="43"/>
          <w:position w:val="1"/>
        </w:rPr>
        <w:t>r--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1"/>
          <w:w w:val="43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A1A3A7"/>
          <w:spacing w:val="0"/>
          <w:w w:val="133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1A3A7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A1A3A7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8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8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8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  <w:position w:val="-1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5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417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25"/>
          <w:w w:val="4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söndürüldü.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öndürıııede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right="-67"/>
        <w:jc w:val="left"/>
        <w:tabs>
          <w:tab w:pos="1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ııı3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5"/>
          <w:w w:val="217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4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40"/>
        </w:rPr>
        <w:t>ük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4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0"/>
        </w:rPr>
        <w:t>K_g_.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left="158" w:right="-20"/>
        <w:jc w:val="left"/>
        <w:tabs>
          <w:tab w:pos="19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Courier New" w:hAnsi="Courier New" w:cs="Courier New" w:eastAsia="Courier New"/>
          <w:sz w:val="20"/>
          <w:szCs w:val="20"/>
          <w:color w:val="313131"/>
          <w:spacing w:val="0"/>
          <w:w w:val="100"/>
        </w:rPr>
        <w:t>3</w:t>
      </w:r>
      <w:r>
        <w:rPr>
          <w:rFonts w:ascii="Courier New" w:hAnsi="Courier New" w:cs="Courier New" w:eastAsia="Courier New"/>
          <w:sz w:val="20"/>
          <w:szCs w:val="20"/>
          <w:color w:val="313131"/>
          <w:spacing w:val="0"/>
          <w:w w:val="100"/>
        </w:rPr>
        <w:tab/>
      </w:r>
      <w:r>
        <w:rPr>
          <w:rFonts w:ascii="Courier New" w:hAnsi="Courier New" w:cs="Courier New" w:eastAsia="Courier New"/>
          <w:sz w:val="20"/>
          <w:szCs w:val="20"/>
          <w:color w:val="313131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313131"/>
          <w:spacing w:val="0"/>
          <w:w w:val="55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"/>
          <w:w w:val="187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86" w:lineRule="exact"/>
        <w:ind w:left="72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626262"/>
          <w:spacing w:val="0"/>
          <w:w w:val="53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0"/>
        </w:rPr>
        <w:t>g,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252"/>
        </w:rPr>
        <w:t>02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6"/>
          <w:w w:val="2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  <w:cols w:num="5" w:equalWidth="0">
            <w:col w:w="1163" w:space="1030"/>
            <w:col w:w="1493" w:space="1085"/>
            <w:col w:w="2740" w:space="716"/>
            <w:col w:w="704" w:space="102"/>
            <w:col w:w="2547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43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w w:val="7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"/>
          <w:w w:val="7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9"/>
        </w:rPr>
        <w:t>öndünn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4" w:lineRule="exact"/>
        <w:ind w:left="9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3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82" w:lineRule="auto"/>
        <w:ind w:right="67" w:firstLine="9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başlangıcının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"/>
          <w:w w:val="11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raştırma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soruşturmada,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otların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yakılması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yangın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ll'-anaatine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3"/>
          <w:position w:val="-1"/>
        </w:rPr>
        <w:t>va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  <w:position w:val="-1"/>
        </w:rPr>
        <w:t>!mıştır.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  <w:cols w:num="2" w:equalWidth="0">
            <w:col w:w="2170" w:space="28"/>
            <w:col w:w="9382"/>
          </w:cols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167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4F4F4F"/>
          <w:spacing w:val="0"/>
          <w:w w:val="50"/>
        </w:rPr>
        <w:t>:;&gt;</w:t>
      </w:r>
      <w:r>
        <w:rPr>
          <w:rFonts w:ascii="Arial" w:hAnsi="Arial" w:cs="Arial" w:eastAsia="Arial"/>
          <w:sz w:val="16"/>
          <w:szCs w:val="16"/>
          <w:color w:val="4F4F4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rketi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92" w:lineRule="exact"/>
        <w:ind w:left="167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Kaybı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</w:sectPr>
      </w:pPr>
      <w:rPr/>
    </w:p>
    <w:p>
      <w:pPr>
        <w:spacing w:before="43" w:after="0" w:line="259" w:lineRule="auto"/>
        <w:ind w:left="186" w:right="-49" w:firstLine="-1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fesJim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  <w:cols w:num="2" w:equalWidth="0">
            <w:col w:w="1677" w:space="569"/>
            <w:col w:w="9334"/>
          </w:cols>
        </w:sectPr>
      </w:pPr>
      <w:rPr/>
    </w:p>
    <w:p>
      <w:pPr>
        <w:spacing w:before="15" w:after="0" w:line="255" w:lineRule="exact"/>
        <w:ind w:left="172" w:right="-20"/>
        <w:jc w:val="left"/>
        <w:tabs>
          <w:tab w:pos="2240" w:val="left"/>
          <w:tab w:pos="6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3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85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7"/>
          <w:position w:val="-1"/>
        </w:rPr>
        <w:t>.05.2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7"/>
          <w:position w:val="-1"/>
        </w:rPr>
        <w:t>0</w:t>
      </w:r>
      <w:r>
        <w:rPr>
          <w:rFonts w:ascii="Arial" w:hAnsi="Arial" w:cs="Arial" w:eastAsia="Arial"/>
          <w:sz w:val="23"/>
          <w:szCs w:val="23"/>
          <w:color w:val="313131"/>
          <w:spacing w:val="8"/>
          <w:w w:val="212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  <w:position w:val="-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78"/>
          <w:position w:val="-1"/>
        </w:rPr>
        <w:t>!Saa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2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17"/>
          <w:position w:val="-1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1"/>
        </w:rPr>
        <w:t>22:15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</w:sectPr>
      </w:pPr>
      <w:rPr/>
    </w:p>
    <w:p>
      <w:pPr>
        <w:spacing w:before="0" w:after="0" w:line="399" w:lineRule="exact"/>
        <w:ind w:left="158" w:right="-95"/>
        <w:jc w:val="left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36"/>
          <w:szCs w:val="36"/>
          <w:color w:val="626262"/>
          <w:spacing w:val="-46"/>
          <w:w w:val="132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6"/>
          <w:position w:val="15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5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5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'JİDE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Karşıyaka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right="-7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  <w:cols w:num="4" w:equalWidth="0">
            <w:col w:w="1998" w:space="214"/>
            <w:col w:w="2540" w:space="283"/>
            <w:col w:w="678" w:space="3123"/>
            <w:col w:w="2744"/>
          </w:cols>
        </w:sectPr>
      </w:pPr>
      <w:rPr/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7" w:lineRule="exact"/>
        <w:ind w:left="316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0"/>
          <w:w w:val="53"/>
          <w:position w:val="-1"/>
        </w:rPr>
        <w:t>·c::ı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right="21"/>
        <w:jc w:val="right"/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.800001pt;margin-top:.851774pt;width:8.717345pt;height:11.5pt;mso-position-horizontal-relative:page;mso-position-vertical-relative:paragraph;z-index:-15033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13131"/>
                      <w:spacing w:val="0"/>
                      <w:w w:val="100"/>
                      <w:i/>
                    </w:rPr>
                    <w:t>.o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313131"/>
          <w:w w:val="121"/>
        </w:rPr>
        <w:t>ll.</w:t>
      </w:r>
      <w:r>
        <w:rPr>
          <w:rFonts w:ascii="Arial" w:hAnsi="Arial" w:cs="Arial" w:eastAsia="Arial"/>
          <w:sz w:val="7"/>
          <w:szCs w:val="7"/>
          <w:color w:val="313131"/>
          <w:w w:val="122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54" w:after="0" w:line="240" w:lineRule="auto"/>
        <w:ind w:left="292" w:right="-71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313131"/>
          <w:spacing w:val="0"/>
          <w:w w:val="63"/>
          <w:b/>
          <w:bCs/>
        </w:rPr>
        <w:t>.g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66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09" w:lineRule="exact"/>
        <w:ind w:left="767" w:right="524"/>
        <w:jc w:val="center"/>
        <w:rPr>
          <w:rFonts w:ascii="Arial" w:hAnsi="Arial" w:cs="Arial" w:eastAsia="Arial"/>
          <w:sz w:val="52"/>
          <w:szCs w:val="52"/>
        </w:rPr>
      </w:pPr>
      <w:rPr/>
      <w:r>
        <w:rPr/>
        <w:pict>
          <v:shape style="position:absolute;margin-left:434.880005pt;margin-top:-11.612297pt;width:122.879997pt;height:109.440002pt;mso-position-horizontal-relative:page;mso-position-vertical-relative:paragraph;z-index:-15036" type="#_x0000_t75">
            <v:imagedata r:id="rId47" o:title=""/>
          </v:shape>
        </w:pict>
      </w:r>
      <w:r>
        <w:rPr/>
        <w:pict>
          <v:group style="position:absolute;margin-left:185.520004pt;margin-top:-9.692298pt;width:.1pt;height:40.8pt;mso-position-horizontal-relative:page;mso-position-vertical-relative:paragraph;z-index:-15035" coordorigin="3710,-194" coordsize="2,816">
            <v:shape style="position:absolute;left:3710;top:-194;width:2;height:816" coordorigin="3710,-194" coordsize="0,816" path="m3710,622l3710,-194e" filled="f" stroked="t" strokeweight="1.92pt" strokecolor="#3F449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2"/>
          <w:szCs w:val="52"/>
          <w:color w:val="363B75"/>
          <w:spacing w:val="0"/>
          <w:w w:val="53"/>
          <w:i/>
          <w:position w:val="-8"/>
        </w:rPr>
        <w:t>1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39" w:lineRule="atLeast"/>
        <w:ind w:left="-38" w:right="-86"/>
        <w:jc w:val="center"/>
        <w:tabs>
          <w:tab w:pos="13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62"/>
          <w:szCs w:val="62"/>
          <w:color w:val="626262"/>
          <w:w w:val="31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62"/>
          <w:szCs w:val="62"/>
          <w:color w:val="626262"/>
          <w:spacing w:val="-95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62"/>
          <w:szCs w:val="62"/>
          <w:color w:val="363B75"/>
          <w:spacing w:val="0"/>
          <w:w w:val="88"/>
          <w:i/>
          <w:position w:val="2"/>
        </w:rPr>
        <w:t>1)</w:t>
      </w:r>
      <w:r>
        <w:rPr>
          <w:rFonts w:ascii="Times New Roman" w:hAnsi="Times New Roman" w:cs="Times New Roman" w:eastAsia="Times New Roman"/>
          <w:sz w:val="62"/>
          <w:szCs w:val="62"/>
          <w:color w:val="363B75"/>
          <w:spacing w:val="-103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39393"/>
          <w:spacing w:val="0"/>
          <w:w w:val="128"/>
          <w:i/>
          <w:position w:val="2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939393"/>
          <w:spacing w:val="-76"/>
          <w:w w:val="128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39393"/>
          <w:spacing w:val="0"/>
          <w:w w:val="100"/>
          <w:i/>
          <w:position w:val="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39393"/>
          <w:spacing w:val="0"/>
          <w:w w:val="100"/>
          <w:i/>
          <w:position w:val="2"/>
        </w:rPr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128"/>
          <w:i/>
          <w:position w:val="0"/>
        </w:rPr>
        <w:t>01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-35" w:right="42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246" w:right="68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</w:rPr>
        <w:t>EkipAnıiri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83.519999pt;height:45.12pt;mso-position-horizontal-relative:char;mso-position-vertical-relative:line" type="#_x0000_t75">
            <v:imagedata r:id="rId4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2" w:after="0" w:line="55" w:lineRule="exact"/>
        <w:ind w:left="63" w:right="57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360001pt;margin-top:5.372143pt;width:77.737144pt;height:58.5pt;mso-position-horizontal-relative:page;mso-position-vertical-relative:paragraph;z-index:-15032" type="#_x0000_t202" filled="f" stroked="f">
            <v:textbox inset="0,0,0,0">
              <w:txbxContent>
                <w:p>
                  <w:pPr>
                    <w:spacing w:before="0" w:after="0" w:line="1170" w:lineRule="exact"/>
                    <w:ind w:right="-215"/>
                    <w:jc w:val="left"/>
                    <w:rPr>
                      <w:rFonts w:ascii="Arial" w:hAnsi="Arial" w:cs="Arial" w:eastAsia="Arial"/>
                      <w:sz w:val="117"/>
                      <w:szCs w:val="117"/>
                    </w:rPr>
                  </w:pPr>
                  <w:rPr/>
                  <w:r>
                    <w:rPr>
                      <w:rFonts w:ascii="Arial" w:hAnsi="Arial" w:cs="Arial" w:eastAsia="Arial"/>
                      <w:sz w:val="117"/>
                      <w:szCs w:val="117"/>
                      <w:color w:val="363B75"/>
                      <w:spacing w:val="0"/>
                      <w:w w:val="239"/>
                      <w:position w:val="-1"/>
                    </w:rPr>
                    <w:t>#</w:t>
                  </w:r>
                  <w:r>
                    <w:rPr>
                      <w:rFonts w:ascii="Arial" w:hAnsi="Arial" w:cs="Arial" w:eastAsia="Arial"/>
                      <w:sz w:val="117"/>
                      <w:szCs w:val="1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1"/>
        </w:rPr>
        <w:t>Belıçel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-11"/>
        </w:rPr>
        <w:t>ÇELİK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150" w:right="1598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2"/>
          <w:b/>
          <w:bCs/>
        </w:rPr>
        <w:t>7_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2"/>
          <w:b/>
          <w:bCs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52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7"/>
          <w:b/>
          <w:bCs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27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5"/>
          <w:b/>
          <w:bCs/>
        </w:rPr>
        <w:t>MaYıs</w:t>
      </w:r>
      <w:r>
        <w:rPr>
          <w:rFonts w:ascii="Arial" w:hAnsi="Arial" w:cs="Arial" w:eastAsia="Arial"/>
          <w:sz w:val="24"/>
          <w:szCs w:val="24"/>
          <w:color w:val="313131"/>
          <w:spacing w:val="12"/>
          <w:w w:val="55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9"/>
          <w:b/>
          <w:bCs/>
        </w:rPr>
        <w:t>'l017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4" w:after="0" w:line="240" w:lineRule="auto"/>
        <w:ind w:left="489" w:right="173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1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1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71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1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71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140" w:right="200"/>
          <w:cols w:num="4" w:equalWidth="0">
            <w:col w:w="491" w:space="1856"/>
            <w:col w:w="1582" w:space="655"/>
            <w:col w:w="1805" w:space="2169"/>
            <w:col w:w="3022"/>
          </w:cols>
        </w:sectPr>
      </w:pPr>
      <w:rPr/>
    </w:p>
    <w:p>
      <w:pPr>
        <w:spacing w:before="0" w:after="0" w:line="241" w:lineRule="atLeast"/>
        <w:ind w:left="4920" w:right="604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7" w:lineRule="atLeast"/>
        <w:ind w:left="233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13"/>
        </w:rPr>
        <w:t>!.Post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3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1"/>
          <w:w w:val="11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Grupl&lt;·•.</w:t>
      </w:r>
      <w:r>
        <w:rPr>
          <w:rFonts w:ascii="Arial" w:hAnsi="Arial" w:cs="Arial" w:eastAsia="Arial"/>
          <w:sz w:val="19"/>
          <w:szCs w:val="19"/>
          <w:color w:val="313131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BCBCBC"/>
          <w:spacing w:val="0"/>
          <w:w w:val="73"/>
        </w:rPr>
        <w:t>·.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atLeast"/>
        <w:ind w:left="238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-5"/>
          <w:w w:val="40"/>
        </w:rPr>
        <w:t>1</w:t>
      </w:r>
      <w:r>
        <w:rPr>
          <w:rFonts w:ascii="Arial" w:hAnsi="Arial" w:cs="Arial" w:eastAsia="Arial"/>
          <w:sz w:val="20"/>
          <w:szCs w:val="20"/>
          <w:color w:val="626262"/>
          <w:spacing w:val="3"/>
          <w:w w:val="112"/>
        </w:rPr>
        <w:t>M</w:t>
      </w:r>
      <w:r>
        <w:rPr>
          <w:rFonts w:ascii="Arial" w:hAnsi="Arial" w:cs="Arial" w:eastAsia="Arial"/>
          <w:sz w:val="20"/>
          <w:szCs w:val="20"/>
          <w:color w:val="808085"/>
          <w:spacing w:val="-3"/>
          <w:w w:val="101"/>
        </w:rPr>
        <w:t>e</w:t>
      </w:r>
      <w:r>
        <w:rPr>
          <w:rFonts w:ascii="Arial" w:hAnsi="Arial" w:cs="Arial" w:eastAsia="Arial"/>
          <w:sz w:val="20"/>
          <w:szCs w:val="20"/>
          <w:color w:val="626262"/>
          <w:spacing w:val="0"/>
          <w:w w:val="101"/>
        </w:rPr>
        <w:t>r</w:t>
      </w:r>
      <w:r>
        <w:rPr>
          <w:rFonts w:ascii="Arial" w:hAnsi="Arial" w:cs="Arial" w:eastAsia="Arial"/>
          <w:sz w:val="20"/>
          <w:szCs w:val="20"/>
          <w:color w:val="626262"/>
          <w:spacing w:val="8"/>
          <w:w w:val="101"/>
        </w:rPr>
        <w:t>k</w:t>
      </w:r>
      <w:r>
        <w:rPr>
          <w:rFonts w:ascii="Arial" w:hAnsi="Arial" w:cs="Arial" w:eastAsia="Arial"/>
          <w:sz w:val="20"/>
          <w:szCs w:val="20"/>
          <w:color w:val="808085"/>
          <w:spacing w:val="0"/>
          <w:w w:val="89"/>
        </w:rPr>
        <w:t>ez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4" w:lineRule="exact"/>
        <w:ind w:left="3201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51"/>
          <w:szCs w:val="51"/>
          <w:color w:val="6E75AC"/>
          <w:spacing w:val="0"/>
          <w:w w:val="326"/>
          <w:position w:val="-4"/>
        </w:rPr>
        <w:t>h</w:t>
      </w:r>
      <w:r>
        <w:rPr>
          <w:rFonts w:ascii="Arial" w:hAnsi="Arial" w:cs="Arial" w:eastAsia="Arial"/>
          <w:sz w:val="51"/>
          <w:szCs w:val="51"/>
          <w:color w:val="6E75AC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1"/>
          <w:szCs w:val="51"/>
          <w:color w:val="6E75A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0"/>
          <w:position w:val="-4"/>
        </w:rPr>
        <w:t>MetinBULUT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2490" w:right="-20"/>
        <w:jc w:val="left"/>
        <w:tabs>
          <w:tab w:pos="3120" w:val="left"/>
          <w:tab w:pos="4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F4F4F"/>
          <w:spacing w:val="0"/>
          <w:w w:val="76"/>
          <w:b/>
          <w:bCs/>
          <w:position w:val="1"/>
        </w:rPr>
        <w:t>Abd</w:t>
      </w:r>
      <w:r>
        <w:rPr>
          <w:rFonts w:ascii="Times New Roman" w:hAnsi="Times New Roman" w:cs="Times New Roman" w:eastAsia="Times New Roman"/>
          <w:sz w:val="31"/>
          <w:szCs w:val="31"/>
          <w:color w:val="4F4F4F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F4F4F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76"/>
          <w:b/>
          <w:bCs/>
          <w:position w:val="1"/>
        </w:rPr>
        <w:t>OPÇU</w:t>
      </w:r>
      <w:r>
        <w:rPr>
          <w:rFonts w:ascii="Arial" w:hAnsi="Arial" w:cs="Arial" w:eastAsia="Arial"/>
          <w:sz w:val="24"/>
          <w:szCs w:val="24"/>
          <w:color w:val="4F4F4F"/>
          <w:spacing w:val="-9"/>
          <w:w w:val="76"/>
          <w:b/>
          <w:bCs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itr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</w:sectPr>
      </w:pPr>
      <w:rPr/>
    </w:p>
    <w:p>
      <w:pPr>
        <w:spacing w:before="9" w:after="0" w:line="240" w:lineRule="auto"/>
        <w:ind w:left="2500" w:right="-82"/>
        <w:jc w:val="left"/>
        <w:tabs>
          <w:tab w:pos="3260" w:val="left"/>
          <w:tab w:pos="36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3.56pt;margin-top:23.52pt;width:568.200012pt;height:762.120002pt;mso-position-horizontal-relative:page;mso-position-vertical-relative:page;z-index:-15037" coordorigin="271,470" coordsize="11364,15242">
            <v:shape style="position:absolute;left:6950;top:9677;width:614;height:346" type="#_x0000_t75">
              <v:imagedata r:id="rId49" o:title=""/>
            </v:shape>
            <v:group style="position:absolute;left:278;top:504;width:11309;height:2" coordorigin="278,504" coordsize="11309,2">
              <v:shape style="position:absolute;left:278;top:504;width:11309;height:2" coordorigin="278,504" coordsize="11309,0" path="m278,504l11587,504e" filled="f" stroked="t" strokeweight=".72pt" strokecolor="#545454">
                <v:path arrowok="t"/>
              </v:shape>
            </v:group>
            <v:group style="position:absolute;left:288;top:480;width:2;height:10733" coordorigin="288,480" coordsize="2,10733">
              <v:shape style="position:absolute;left:288;top:480;width:2;height:10733" coordorigin="288,480" coordsize="0,10733" path="m288,11213l288,480e" filled="f" stroked="t" strokeweight=".96pt" strokecolor="#545454">
                <v:path arrowok="t"/>
              </v:shape>
            </v:group>
            <v:group style="position:absolute;left:2333;top:490;width:2;height:1517" coordorigin="2333,490" coordsize="2,1517">
              <v:shape style="position:absolute;left:2333;top:490;width:2;height:1517" coordorigin="2333,490" coordsize="0,1517" path="m2333,2006l2333,490e" filled="f" stroked="t" strokeweight=".96pt" strokecolor="#545454">
                <v:path arrowok="t"/>
              </v:shape>
            </v:group>
            <v:group style="position:absolute;left:9168;top:499;width:2;height:1517" coordorigin="9168,499" coordsize="2,1517">
              <v:shape style="position:absolute;left:9168;top:499;width:2;height:1517" coordorigin="9168,499" coordsize="0,1517" path="m9168,2016l9168,499e" filled="f" stroked="t" strokeweight=".96pt" strokecolor="#606060">
                <v:path arrowok="t"/>
              </v:shape>
            </v:group>
            <v:group style="position:absolute;left:11587;top:509;width:2;height:3427" coordorigin="11587,509" coordsize="2,3427">
              <v:shape style="position:absolute;left:11587;top:509;width:2;height:3427" coordorigin="11587,509" coordsize="0,3427" path="m11587,3936l11587,509e" filled="f" stroked="t" strokeweight=".72pt" strokecolor="#575757">
                <v:path arrowok="t"/>
              </v:shape>
            </v:group>
            <v:group style="position:absolute;left:278;top:2678;width:11318;height:2" coordorigin="278,2678" coordsize="11318,2">
              <v:shape style="position:absolute;left:278;top:2678;width:11318;height:2" coordorigin="278,2678" coordsize="11318,0" path="m278,2678l11597,2678e" filled="f" stroked="t" strokeweight=".72pt" strokecolor="#606060">
                <v:path arrowok="t"/>
              </v:shape>
            </v:group>
            <v:group style="position:absolute;left:1464;top:2966;width:10133;height:2" coordorigin="1464,2966" coordsize="10133,2">
              <v:shape style="position:absolute;left:1464;top:2966;width:10133;height:2" coordorigin="1464,2966" coordsize="10133,0" path="m1464,2966l11597,2966e" filled="f" stroked="t" strokeweight=".72pt" strokecolor="#747474">
                <v:path arrowok="t"/>
              </v:shape>
            </v:group>
            <v:group style="position:absolute;left:278;top:3182;width:11318;height:2" coordorigin="278,3182" coordsize="11318,2">
              <v:shape style="position:absolute;left:278;top:3182;width:11318;height:2" coordorigin="278,3182" coordsize="11318,0" path="m278,3182l11597,3182e" filled="f" stroked="t" strokeweight=".72pt" strokecolor="#5B5B5B">
                <v:path arrowok="t"/>
              </v:shape>
            </v:group>
            <v:group style="position:absolute;left:3845;top:3168;width:2;height:758" coordorigin="3845,3168" coordsize="2,758">
              <v:shape style="position:absolute;left:3845;top:3168;width:2;height:758" coordorigin="3845,3168" coordsize="0,758" path="m3845,3926l3845,3168e" filled="f" stroked="t" strokeweight=".48pt" strokecolor="#2B2B2B">
                <v:path arrowok="t"/>
              </v:shape>
            </v:group>
            <v:group style="position:absolute;left:6979;top:3178;width:2;height:749" coordorigin="6979,3178" coordsize="2,749">
              <v:shape style="position:absolute;left:6979;top:3178;width:2;height:749" coordorigin="6979,3178" coordsize="0,749" path="m6979,3926l6979,3178e" filled="f" stroked="t" strokeweight=".96pt" strokecolor="#646464">
                <v:path arrowok="t"/>
              </v:shape>
            </v:group>
            <v:group style="position:absolute;left:278;top:3917;width:11318;height:2" coordorigin="278,3917" coordsize="11318,2">
              <v:shape style="position:absolute;left:278;top:3917;width:11318;height:2" coordorigin="278,3917" coordsize="11318,0" path="m278,3917l11597,3917e" filled="f" stroked="t" strokeweight=".72pt" strokecolor="#545454">
                <v:path arrowok="t"/>
              </v:shape>
            </v:group>
            <v:group style="position:absolute;left:2342;top:3907;width:2;height:11798" coordorigin="2342,3907" coordsize="2,11798">
              <v:shape style="position:absolute;left:2342;top:3907;width:2;height:11798" coordorigin="2342,3907" coordsize="0,11798" path="m2342,15706l2342,3907e" filled="f" stroked="t" strokeweight=".48pt" strokecolor="#3B3B3B">
                <v:path arrowok="t"/>
              </v:shape>
            </v:group>
            <v:group style="position:absolute;left:278;top:4195;width:11318;height:2" coordorigin="278,4195" coordsize="11318,2">
              <v:shape style="position:absolute;left:278;top:4195;width:11318;height:2" coordorigin="278,4195" coordsize="11318,0" path="m278,4195l11597,4195e" filled="f" stroked="t" strokeweight=".72pt" strokecolor="#575757">
                <v:path arrowok="t"/>
              </v:shape>
            </v:group>
            <v:group style="position:absolute;left:2333;top:4416;width:9264;height:2" coordorigin="2333,4416" coordsize="9264,2">
              <v:shape style="position:absolute;left:2333;top:4416;width:9264;height:2" coordorigin="2333,4416" coordsize="9264,0" path="m2333,4416l11597,4416e" filled="f" stroked="t" strokeweight=".72pt" strokecolor="#545454">
                <v:path arrowok="t"/>
              </v:shape>
            </v:group>
            <v:group style="position:absolute;left:4910;top:4406;width:2;height:2083" coordorigin="4910,4406" coordsize="2,2083">
              <v:shape style="position:absolute;left:4910;top:4406;width:2;height:2083" coordorigin="4910,4406" coordsize="0,2083" path="m4910,6490l4910,4406e" filled="f" stroked="t" strokeweight=".48pt" strokecolor="#3B3B3B">
                <v:path arrowok="t"/>
              </v:shape>
            </v:group>
            <v:group style="position:absolute;left:4906;top:4906;width:6691;height:2" coordorigin="4906,4906" coordsize="6691,2">
              <v:shape style="position:absolute;left:4906;top:4906;width:6691;height:2" coordorigin="4906,4906" coordsize="6691,0" path="m4906,4906l11597,4906e" filled="f" stroked="t" strokeweight=".72pt" strokecolor="#606060">
                <v:path arrowok="t"/>
              </v:shape>
            </v:group>
            <v:group style="position:absolute;left:4906;top:5146;width:6691;height:2" coordorigin="4906,5146" coordsize="6691,2">
              <v:shape style="position:absolute;left:4906;top:5146;width:6691;height:2" coordorigin="4906,5146" coordsize="6691,0" path="m4906,5146l11597,5146e" filled="f" stroked="t" strokeweight=".96pt" strokecolor="#676767">
                <v:path arrowok="t"/>
              </v:shape>
            </v:group>
            <v:group style="position:absolute;left:4906;top:5386;width:6691;height:2" coordorigin="4906,5386" coordsize="6691,2">
              <v:shape style="position:absolute;left:4906;top:5386;width:6691;height:2" coordorigin="4906,5386" coordsize="6691,0" path="m4906,5386l11597,5386e" filled="f" stroked="t" strokeweight=".96pt" strokecolor="#676767">
                <v:path arrowok="t"/>
              </v:shape>
            </v:group>
            <v:group style="position:absolute;left:2323;top:5606;width:9274;height:2" coordorigin="2323,5606" coordsize="9274,2">
              <v:shape style="position:absolute;left:2323;top:5606;width:9274;height:2" coordorigin="2323,5606" coordsize="9274,0" path="m2323,5606l11597,5606e" filled="f" stroked="t" strokeweight=".72pt" strokecolor="#646464">
                <v:path arrowok="t"/>
              </v:shape>
            </v:group>
            <v:group style="position:absolute;left:7843;top:5827;width:2;height:662" coordorigin="7843,5827" coordsize="2,662">
              <v:shape style="position:absolute;left:7843;top:5827;width:2;height:662" coordorigin="7843,5827" coordsize="0,662" path="m7843,6490l7843,5827e" filled="f" stroked="t" strokeweight=".96pt" strokecolor="#6B6B6B">
                <v:path arrowok="t"/>
              </v:shape>
            </v:group>
            <v:group style="position:absolute;left:2333;top:6269;width:9264;height:2" coordorigin="2333,6269" coordsize="9264,2">
              <v:shape style="position:absolute;left:2333;top:6269;width:9264;height:2" coordorigin="2333,6269" coordsize="9264,0" path="m2333,6269l11597,6269e" filled="f" stroked="t" strokeweight=".72pt" strokecolor="#575757">
                <v:path arrowok="t"/>
              </v:shape>
            </v:group>
            <v:group style="position:absolute;left:2333;top:6485;width:9269;height:2" coordorigin="2333,6485" coordsize="9269,2">
              <v:shape style="position:absolute;left:2333;top:6485;width:9269;height:2" coordorigin="2333,6485" coordsize="9269,0" path="m2333,6485l11602,6485e" filled="f" stroked="t" strokeweight=".48pt" strokecolor="#4B4B4B">
                <v:path arrowok="t"/>
              </v:shape>
            </v:group>
            <v:group style="position:absolute;left:278;top:5837;width:11318;height:2" coordorigin="278,5837" coordsize="11318,2">
              <v:shape style="position:absolute;left:278;top:5837;width:11318;height:2" coordorigin="278,5837" coordsize="11318,0" path="m278,5837l11597,5837e" filled="f" stroked="t" strokeweight=".72pt" strokecolor="#575757">
                <v:path arrowok="t"/>
              </v:shape>
            </v:group>
            <v:group style="position:absolute;left:768;top:6701;width:10838;height:2" coordorigin="768,6701" coordsize="10838,2">
              <v:shape style="position:absolute;left:768;top:6701;width:10838;height:2" coordorigin="768,6701" coordsize="10838,0" path="m768,6701l11606,6701e" filled="f" stroked="t" strokeweight=".72pt" strokecolor="#606060">
                <v:path arrowok="t"/>
              </v:shape>
            </v:group>
            <v:group style="position:absolute;left:278;top:7152;width:11328;height:2" coordorigin="278,7152" coordsize="11328,2">
              <v:shape style="position:absolute;left:278;top:7152;width:11328;height:2" coordorigin="278,7152" coordsize="11328,0" path="m278,7152l11606,7152e" filled="f" stroked="t" strokeweight=".72pt" strokecolor="#606060">
                <v:path arrowok="t"/>
              </v:shape>
            </v:group>
            <v:group style="position:absolute;left:4915;top:7142;width:2;height:701" coordorigin="4915,7142" coordsize="2,701">
              <v:shape style="position:absolute;left:4915;top:7142;width:2;height:701" coordorigin="4915,7142" coordsize="0,701" path="m4915,7843l4915,7142e" filled="f" stroked="t" strokeweight=".96pt" strokecolor="#646464">
                <v:path arrowok="t"/>
              </v:shape>
            </v:group>
            <v:group style="position:absolute;left:4906;top:7373;width:6701;height:2" coordorigin="4906,7373" coordsize="6701,2">
              <v:shape style="position:absolute;left:4906;top:7373;width:6701;height:2" coordorigin="4906,7373" coordsize="6701,0" path="m4906,7373l11606,7373e" filled="f" stroked="t" strokeweight=".96pt" strokecolor="#676767">
                <v:path arrowok="t"/>
              </v:shape>
            </v:group>
            <v:group style="position:absolute;left:4906;top:7589;width:6701;height:2" coordorigin="4906,7589" coordsize="6701,2">
              <v:shape style="position:absolute;left:4906;top:7589;width:6701;height:2" coordorigin="4906,7589" coordsize="6701,0" path="m4906,7589l11606,7589e" filled="f" stroked="t" strokeweight=".48pt" strokecolor="#4B4B4B">
                <v:path arrowok="t"/>
              </v:shape>
            </v:group>
            <v:group style="position:absolute;left:278;top:7829;width:11328;height:2" coordorigin="278,7829" coordsize="11328,2">
              <v:shape style="position:absolute;left:278;top:7829;width:11328;height:2" coordorigin="278,7829" coordsize="11328,0" path="m278,7829l11606,7829e" filled="f" stroked="t" strokeweight=".48pt" strokecolor="#575757">
                <v:path arrowok="t"/>
              </v:shape>
            </v:group>
            <v:group style="position:absolute;left:384;top:8645;width:11222;height:2" coordorigin="384,8645" coordsize="11222,2">
              <v:shape style="position:absolute;left:384;top:8645;width:11222;height:2" coordorigin="384,8645" coordsize="11222,0" path="m384,8645l11606,8645e" filled="f" stroked="t" strokeweight=".48pt" strokecolor="#484848">
                <v:path arrowok="t"/>
              </v:shape>
            </v:group>
            <v:group style="position:absolute;left:278;top:9696;width:7066;height:2" coordorigin="278,9696" coordsize="7066,2">
              <v:shape style="position:absolute;left:278;top:9696;width:7066;height:2" coordorigin="278,9696" coordsize="7066,0" path="m278,9696l7344,9696e" filled="f" stroked="t" strokeweight=".72pt" strokecolor="#676767">
                <v:path arrowok="t"/>
              </v:shape>
            </v:group>
            <v:group style="position:absolute;left:278;top:10037;width:11328;height:2" coordorigin="278,10037" coordsize="11328,2">
              <v:shape style="position:absolute;left:278;top:10037;width:11328;height:2" coordorigin="278,10037" coordsize="11328,0" path="m278,10037l11606,10037e" filled="f" stroked="t" strokeweight=".48pt" strokecolor="#4B4B4B">
                <v:path arrowok="t"/>
              </v:shape>
            </v:group>
            <v:group style="position:absolute;left:288;top:10272;width:11318;height:2" coordorigin="288,10272" coordsize="11318,2">
              <v:shape style="position:absolute;left:288;top:10272;width:11318;height:2" coordorigin="288,10272" coordsize="11318,0" path="m288,10272l11606,10272e" filled="f" stroked="t" strokeweight=".96pt" strokecolor="#707070">
                <v:path arrowok="t"/>
              </v:shape>
            </v:group>
            <v:group style="position:absolute;left:7325;top:9701;width:4282;height:2" coordorigin="7325,9701" coordsize="4282,2">
              <v:shape style="position:absolute;left:7325;top:9701;width:4282;height:2" coordorigin="7325,9701" coordsize="4282,0" path="m7325,9701l11606,9701e" filled="f" stroked="t" strokeweight=".48pt" strokecolor="#4F4F4F">
                <v:path arrowok="t"/>
              </v:shape>
            </v:group>
            <v:group style="position:absolute;left:11606;top:10752;width:2;height:4954" coordorigin="11606,10752" coordsize="2,4954">
              <v:shape style="position:absolute;left:11606;top:10752;width:2;height:4954" coordorigin="11606,10752" coordsize="0,4954" path="m11606,15706l11606,10752e" filled="f" stroked="t" strokeweight=".72pt" strokecolor="#646464">
                <v:path arrowok="t"/>
              </v:shape>
            </v:group>
            <v:group style="position:absolute;left:288;top:10757;width:11328;height:2" coordorigin="288,10757" coordsize="11328,2">
              <v:shape style="position:absolute;left:288;top:10757;width:11328;height:2" coordorigin="288,10757" coordsize="11328,0" path="m288,10757l11616,10757e" filled="f" stroked="t" strokeweight=".48pt" strokecolor="#4B4B4B">
                <v:path arrowok="t"/>
              </v:shape>
            </v:group>
            <v:group style="position:absolute;left:1670;top:10963;width:2;height:4742" coordorigin="1670,10963" coordsize="2,4742">
              <v:shape style="position:absolute;left:1670;top:10963;width:2;height:4742" coordorigin="1670,10963" coordsize="0,4742" path="m1670,15706l1670,10963e" filled="f" stroked="t" strokeweight=".72pt" strokecolor="#3F3F3F">
                <v:path arrowok="t"/>
              </v:shape>
            </v:group>
            <v:group style="position:absolute;left:288;top:10978;width:11328;height:2" coordorigin="288,10978" coordsize="11328,2">
              <v:shape style="position:absolute;left:288;top:10978;width:11328;height:2" coordorigin="288,10978" coordsize="11328,0" path="m288,10978l11616,10978e" filled="f" stroked="t" strokeweight=".48pt" strokecolor="#4F4F4F">
                <v:path arrowok="t"/>
              </v:shape>
            </v:group>
            <v:group style="position:absolute;left:1094;top:10963;width:2;height:4742" coordorigin="1094,10963" coordsize="2,4742">
              <v:shape style="position:absolute;left:1094;top:10963;width:2;height:4742" coordorigin="1094,10963" coordsize="0,4742" path="m1094,15706l1094,10963e" filled="f" stroked="t" strokeweight=".72pt" strokecolor="#545454">
                <v:path arrowok="t"/>
              </v:shape>
            </v:group>
            <v:group style="position:absolute;left:845;top:11218;width:10771;height:2" coordorigin="845,11218" coordsize="10771,2">
              <v:shape style="position:absolute;left:845;top:11218;width:10771;height:2" coordorigin="845,11218" coordsize="10771,0" path="m845,11218l11616,11218e" filled="f" stroked="t" strokeweight=".48pt" strokecolor="#484848">
                <v:path arrowok="t"/>
              </v:shape>
            </v:group>
            <v:group style="position:absolute;left:288;top:13306;width:2064;height:2" coordorigin="288,13306" coordsize="2064,2">
              <v:shape style="position:absolute;left:288;top:13306;width:2064;height:2" coordorigin="288,13306" coordsize="2064,0" path="m288,13306l2352,13306e" filled="f" stroked="t" strokeweight=".96pt" strokecolor="#6B6B6B">
                <v:path arrowok="t"/>
              </v:shape>
            </v:group>
            <v:group style="position:absolute;left:298;top:15701;width:11333;height:2" coordorigin="298,15701" coordsize="11333,2">
              <v:shape style="position:absolute;left:298;top:15701;width:11333;height:2" coordorigin="298,15701" coordsize="11333,0" path="m298,15701l11630,15701e" filled="f" stroked="t" strokeweight=".48pt" strokecolor="#575757">
                <v:path arrowok="t"/>
              </v:shape>
            </v:group>
            <v:group style="position:absolute;left:7402;top:10973;width:2;height:4733" coordorigin="7402,10973" coordsize="2,4733">
              <v:shape style="position:absolute;left:7402;top:10973;width:2;height:4733" coordorigin="7402,10973" coordsize="0,4733" path="m7402,15706l7402,10973e" filled="f" stroked="t" strokeweight=".72pt" strokecolor="#4B4848">
                <v:path arrowok="t"/>
              </v:shape>
            </v:group>
            <v:group style="position:absolute;left:3845;top:3593;width:845;height:2" coordorigin="3845,3593" coordsize="845,2">
              <v:shape style="position:absolute;left:3845;top:3593;width:845;height:2" coordorigin="3845,3593" coordsize="845,0" path="m3845,3593l4690,3593e" filled="f" stroked="t" strokeweight=".24pt" strokecolor="#000000">
                <v:path arrowok="t"/>
              </v:shape>
            </v:group>
            <v:group style="position:absolute;left:5780;top:3654;width:256;height:232" coordorigin="5780,3654" coordsize="256,232">
              <v:shape style="position:absolute;left:5780;top:3654;width:256;height:232" coordorigin="5780,3654" coordsize="256,232" path="m5780,3654l6037,3654,6037,3886,5780,3886,5780,3654e" filled="t" fillcolor="#EDEDED" stroked="f">
                <v:path arrowok="t"/>
                <v:fill/>
              </v:shape>
            </v:group>
            <v:group style="position:absolute;left:6412;top:3636;width:2;height:323" coordorigin="6412,3636" coordsize="2,323">
              <v:shape style="position:absolute;left:6412;top:3636;width:2;height:323" coordorigin="6412,3636" coordsize="0,323" path="m6412,3960l6412,3636e" filled="f" stroked="t" strokeweight="3.235pt" strokecolor="#EDEDED">
                <v:path arrowok="t"/>
              </v:shape>
            </v:group>
            <v:group style="position:absolute;left:5964;top:4030;width:2;height:188" coordorigin="5964,4030" coordsize="2,188">
              <v:shape style="position:absolute;left:5964;top:4030;width:2;height:188" coordorigin="5964,4030" coordsize="0,188" path="m5964,4219l5964,4030e" filled="f" stroked="t" strokeweight="1.92pt" strokecolor="#EDEDED">
                <v:path arrowok="t"/>
              </v:shape>
            </v:group>
            <v:group style="position:absolute;left:350;top:6594;width:2;height:191" coordorigin="350,6594" coordsize="2,191">
              <v:shape style="position:absolute;left:350;top:6594;width:2;height:191" coordorigin="350,6594" coordsize="0,191" path="m350,6785l350,6594e" filled="f" stroked="t" strokeweight="2.077780pt" strokecolor="#EDEDED">
                <v:path arrowok="t"/>
              </v:shape>
            </v:group>
            <v:group style="position:absolute;left:408;top:6650;width:93;height:283" coordorigin="408,6650" coordsize="93,283">
              <v:shape style="position:absolute;left:408;top:6650;width:93;height:283" coordorigin="408,6650" coordsize="93,283" path="m408,6650l501,6650,501,6933,408,6933,408,6650e" filled="t" fillcolor="#EDEDED" stroked="f">
                <v:path arrowok="t"/>
                <v:fill/>
              </v:shape>
            </v:group>
            <v:group style="position:absolute;left:3917;top:13434;width:2;height:273" coordorigin="3917,13434" coordsize="2,273">
              <v:shape style="position:absolute;left:3917;top:13434;width:2;height:273" coordorigin="3917,13434" coordsize="0,273" path="m3917,13434l3917,13707,3917,13434xe" filled="t" fillcolor="#EDEDED" stroked="f">
                <v:path arrowok="t"/>
                <v:fill/>
              </v:shape>
            </v:group>
            <v:group style="position:absolute;left:9069;top:7584;width:102;height:2" coordorigin="9069,7584" coordsize="102,2">
              <v:shape style="position:absolute;left:9069;top:7584;width:102;height:2" coordorigin="9069,7584" coordsize="102,0" path="m9069,7584l9171,7584e" filled="f" stroked="t" strokeweight=".34pt" strokecolor="#30303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5"/>
          <w:b/>
          <w:bCs/>
        </w:rPr>
        <w:t>\tfaiye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532"/>
          <w:b/>
          <w:bCs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534"/>
          <w:b/>
          <w:bCs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313131"/>
          <w:spacing w:val="-8"/>
          <w:w w:val="81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137"/>
          <w:w w:val="67"/>
          <w:b/>
          <w:bCs/>
        </w:rPr>
        <w:t>"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17"/>
        </w:rPr>
        <w:t>ir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140" w:right="200"/>
          <w:cols w:num="2" w:equalWidth="0">
            <w:col w:w="4073" w:space="251"/>
            <w:col w:w="7256"/>
          </w:cols>
        </w:sectPr>
      </w:pPr>
      <w:rPr/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56" w:lineRule="exact"/>
        <w:ind w:right="-20"/>
        <w:jc w:val="right"/>
        <w:rPr>
          <w:rFonts w:ascii="Arial" w:hAnsi="Arial" w:cs="Arial" w:eastAsia="Arial"/>
          <w:sz w:val="58"/>
          <w:szCs w:val="58"/>
        </w:rPr>
      </w:pPr>
      <w:rPr/>
      <w:r>
        <w:rPr>
          <w:rFonts w:ascii="Arial" w:hAnsi="Arial" w:cs="Arial" w:eastAsia="Arial"/>
          <w:sz w:val="58"/>
          <w:szCs w:val="58"/>
          <w:color w:val="3B3B3B"/>
          <w:spacing w:val="0"/>
          <w:w w:val="48"/>
          <w:position w:val="-10"/>
        </w:rPr>
        <w:t>IJM</w:t>
      </w:r>
      <w:r>
        <w:rPr>
          <w:rFonts w:ascii="Arial" w:hAnsi="Arial" w:cs="Arial" w:eastAsia="Arial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73" w:after="0" w:line="248" w:lineRule="exact"/>
        <w:ind w:left="364" w:right="4670" w:firstLine="-10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0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DiYE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1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13"/>
          <w:w w:val="100"/>
        </w:rPr>
        <w:t>Ş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</w:rPr>
        <w:t>KANLlGI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98.879364pt;margin-top:-4.399341pt;width:.1pt;height:15.732306pt;mso-position-horizontal-relative:page;mso-position-vertical-relative:paragraph;z-index:-15030" coordorigin="9978,-88" coordsize="2,315">
            <v:shape style="position:absolute;left:9978;top:-88;width:2;height:315" coordorigin="9978,-88" coordsize="0,315" path="m9978,227l9978,-88e" filled="f" stroked="t" strokeweight="2.3666pt" strokecolor="#87909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840" w:bottom="280" w:left="0" w:right="160"/>
          <w:cols w:num="2" w:equalWidth="0">
            <w:col w:w="1580" w:space="1800"/>
            <w:col w:w="8380"/>
          </w:cols>
        </w:sectPr>
      </w:pPr>
      <w:rPr/>
    </w:p>
    <w:p>
      <w:pPr>
        <w:spacing w:before="0" w:after="0" w:line="220" w:lineRule="exact"/>
        <w:ind w:left="857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75"/>
          <w:b/>
          <w:bCs/>
        </w:rPr>
        <w:t>BÜYÜKŞEHIR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90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</w:sectPr>
      </w:pPr>
      <w:rPr/>
    </w:p>
    <w:p>
      <w:pPr>
        <w:spacing w:before="65" w:after="0" w:line="240" w:lineRule="auto"/>
        <w:ind w:right="-70"/>
        <w:jc w:val="left"/>
        <w:tabs>
          <w:tab w:pos="10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20.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1"/>
          <w:w w:val="97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2"/>
          <w:w w:val="97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9"/>
          <w:w w:val="9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3"/>
          <w:w w:val="97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6"/>
          <w:w w:val="97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7"/>
          <w:w w:val="97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hi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29" w:lineRule="exact"/>
        <w:ind w:right="-20"/>
        <w:jc w:val="left"/>
        <w:tabs>
          <w:tab w:pos="2320" w:val="left"/>
          <w:tab w:pos="43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37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2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9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49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3B3B3B"/>
          <w:spacing w:val="0"/>
          <w:w w:val="70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3B3B3B"/>
          <w:spacing w:val="-16"/>
          <w:w w:val="70"/>
          <w:position w:val="0"/>
        </w:rPr>
        <w:t>r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74"/>
          <w:position w:val="0"/>
        </w:rPr>
        <w:t>cı: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  <w:cols w:num="2" w:equalWidth="0">
            <w:col w:w="11363" w:space="586"/>
            <w:col w:w="-189"/>
          </w:cols>
        </w:sectPr>
      </w:pPr>
      <w:rPr/>
    </w:p>
    <w:p>
      <w:pPr>
        <w:spacing w:before="0" w:after="0" w:line="210" w:lineRule="exact"/>
        <w:ind w:left="388" w:right="-20"/>
        <w:jc w:val="left"/>
        <w:tabs>
          <w:tab w:pos="1720" w:val="left"/>
          <w:tab w:pos="3360" w:val="left"/>
          <w:tab w:pos="4680" w:val="left"/>
          <w:tab w:pos="5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7"/>
          <w:w w:val="104"/>
        </w:rPr>
        <w:t>K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79"/>
        </w:rPr>
        <w:t>ay</w:t>
      </w:r>
      <w:r>
        <w:rPr>
          <w:rFonts w:ascii="Arial" w:hAnsi="Arial" w:cs="Arial" w:eastAsia="Arial"/>
          <w:sz w:val="19"/>
          <w:szCs w:val="19"/>
          <w:color w:val="545454"/>
          <w:spacing w:val="-1"/>
          <w:w w:val="79"/>
        </w:rPr>
        <w:t>J</w:t>
      </w:r>
      <w:r>
        <w:rPr>
          <w:rFonts w:ascii="Arial" w:hAnsi="Arial" w:cs="Arial" w:eastAsia="Arial"/>
          <w:sz w:val="19"/>
          <w:szCs w:val="19"/>
          <w:color w:val="3B3B3B"/>
          <w:spacing w:val="9"/>
          <w:w w:val="1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5"/>
          <w:position w:val="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8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:3302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9"/>
          <w:w w:val="94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3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3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iril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6ı4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5"/>
        </w:rPr>
        <w:t>Eg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45454"/>
          <w:spacing w:val="-2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393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4"/>
          <w:w w:val="8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3"/>
        </w:rPr>
        <w:t>Eg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ah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7"/>
          <w:w w:val="83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38" w:lineRule="auto"/>
        <w:ind w:left="393" w:right="660" w:firstLine="-24"/>
        <w:jc w:val="left"/>
        <w:tabs>
          <w:tab w:pos="1720" w:val="left"/>
          <w:tab w:pos="3800" w:val="left"/>
          <w:tab w:pos="4620" w:val="left"/>
          <w:tab w:pos="6900" w:val="left"/>
          <w:tab w:pos="7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562714pt;margin-top:20.808514pt;width:86.87699pt;height:33.413043pt;mso-position-horizontal-relative:page;mso-position-vertical-relative:paragraph;z-index:-15028" type="#_x0000_t202" filled="f" stroked="f">
            <v:textbox inset="0,0,0,0">
              <w:txbxContent>
                <w:p>
                  <w:pPr>
                    <w:spacing w:before="0" w:after="0" w:line="668" w:lineRule="exact"/>
                    <w:ind w:right="-140"/>
                    <w:jc w:val="left"/>
                    <w:tabs>
                      <w:tab w:pos="960" w:val="left"/>
                    </w:tabs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133"/>
                      <w:position w:val="-3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3B3B3B"/>
                      <w:spacing w:val="-36"/>
                      <w:w w:val="58"/>
                      <w:position w:val="9"/>
                    </w:rPr>
                    <w:t>ı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3B3B5"/>
                      <w:spacing w:val="0"/>
                      <w:w w:val="127"/>
                      <w:position w:val="9"/>
                    </w:rPr>
                    <w:t>-·-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69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6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8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öp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5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:Tedbirsizli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(A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6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9"/>
        </w:rPr>
        <w:t>eş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75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5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1"/>
        </w:rPr>
        <w:t>pını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-7"/>
        </w:rPr>
        <w:t>Kııll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nını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9"/>
          <w:position w:val="-7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left="3820" w:right="-20"/>
        <w:jc w:val="left"/>
        <w:tabs>
          <w:tab w:pos="6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83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78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104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-1"/>
        </w:rPr>
        <w:t>nan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left="4392" w:right="-20"/>
        <w:jc w:val="left"/>
        <w:tabs>
          <w:tab w:pos="5720" w:val="left"/>
          <w:tab w:pos="7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2"/>
          <w:szCs w:val="32"/>
          <w:color w:val="545454"/>
          <w:w w:val="99"/>
          <w:b/>
          <w:bCs/>
          <w:position w:val="-25"/>
        </w:rPr>
      </w:r>
      <w:r>
        <w:rPr>
          <w:rFonts w:ascii="Arial" w:hAnsi="Arial" w:cs="Arial" w:eastAsia="Arial"/>
          <w:sz w:val="32"/>
          <w:szCs w:val="32"/>
          <w:color w:val="545454"/>
          <w:w w:val="99"/>
          <w:b/>
          <w:bCs/>
          <w:u w:val="single" w:color="6B6B6B"/>
          <w:position w:val="-25"/>
        </w:rPr>
        <w:t> </w:t>
      </w:r>
      <w:r>
        <w:rPr>
          <w:rFonts w:ascii="Arial" w:hAnsi="Arial" w:cs="Arial" w:eastAsia="Arial"/>
          <w:sz w:val="32"/>
          <w:szCs w:val="32"/>
          <w:color w:val="545454"/>
          <w:spacing w:val="2"/>
          <w:w w:val="100"/>
          <w:b/>
          <w:bCs/>
          <w:u w:val="single" w:color="6B6B6B"/>
          <w:position w:val="-25"/>
        </w:rPr>
        <w:t> </w:t>
      </w:r>
      <w:r>
        <w:rPr>
          <w:rFonts w:ascii="Arial" w:hAnsi="Arial" w:cs="Arial" w:eastAsia="Arial"/>
          <w:sz w:val="32"/>
          <w:szCs w:val="32"/>
          <w:color w:val="545454"/>
          <w:spacing w:val="2"/>
          <w:w w:val="100"/>
          <w:b/>
          <w:bCs/>
          <w:u w:val="single" w:color="6B6B6B"/>
          <w:position w:val="-25"/>
        </w:rPr>
      </w:r>
      <w:r>
        <w:rPr>
          <w:rFonts w:ascii="Arial" w:hAnsi="Arial" w:cs="Arial" w:eastAsia="Arial"/>
          <w:sz w:val="32"/>
          <w:szCs w:val="32"/>
          <w:color w:val="545454"/>
          <w:spacing w:val="0"/>
          <w:w w:val="51"/>
          <w:b/>
          <w:bCs/>
          <w:u w:val="single" w:color="6B6B6B"/>
          <w:position w:val="-25"/>
        </w:rPr>
        <w:t>J</w:t>
      </w:r>
      <w:r>
        <w:rPr>
          <w:rFonts w:ascii="Arial" w:hAnsi="Arial" w:cs="Arial" w:eastAsia="Arial"/>
          <w:sz w:val="32"/>
          <w:szCs w:val="32"/>
          <w:color w:val="545454"/>
          <w:spacing w:val="0"/>
          <w:w w:val="51"/>
          <w:b/>
          <w:bCs/>
          <w:u w:val="single" w:color="6B6B6B"/>
          <w:position w:val="-25"/>
        </w:rPr>
        <w:t>  </w:t>
      </w:r>
      <w:r>
        <w:rPr>
          <w:rFonts w:ascii="Arial" w:hAnsi="Arial" w:cs="Arial" w:eastAsia="Arial"/>
          <w:sz w:val="32"/>
          <w:szCs w:val="32"/>
          <w:color w:val="545454"/>
          <w:spacing w:val="43"/>
          <w:w w:val="51"/>
          <w:b/>
          <w:bCs/>
          <w:u w:val="single" w:color="6B6B6B"/>
          <w:position w:val="-25"/>
        </w:rPr>
        <w:t> </w:t>
      </w:r>
      <w:r>
        <w:rPr>
          <w:rFonts w:ascii="Arial" w:hAnsi="Arial" w:cs="Arial" w:eastAsia="Arial"/>
          <w:sz w:val="32"/>
          <w:szCs w:val="32"/>
          <w:color w:val="545454"/>
          <w:spacing w:val="43"/>
          <w:w w:val="51"/>
          <w:b/>
          <w:bCs/>
          <w:position w:val="-25"/>
        </w:rPr>
      </w:r>
      <w:r>
        <w:rPr>
          <w:rFonts w:ascii="Arial" w:hAnsi="Arial" w:cs="Arial" w:eastAsia="Arial"/>
          <w:sz w:val="32"/>
          <w:szCs w:val="32"/>
          <w:color w:val="545454"/>
          <w:spacing w:val="0"/>
          <w:w w:val="51"/>
          <w:b/>
          <w:bCs/>
          <w:position w:val="-25"/>
        </w:rPr>
        <w:tab/>
      </w:r>
      <w:r>
        <w:rPr>
          <w:rFonts w:ascii="Arial" w:hAnsi="Arial" w:cs="Arial" w:eastAsia="Arial"/>
          <w:sz w:val="32"/>
          <w:szCs w:val="32"/>
          <w:color w:val="545454"/>
          <w:spacing w:val="0"/>
          <w:w w:val="51"/>
          <w:b/>
          <w:bCs/>
          <w:position w:val="-25"/>
        </w:rPr>
      </w:r>
      <w:r>
        <w:rPr>
          <w:rFonts w:ascii="Arial" w:hAnsi="Arial" w:cs="Arial" w:eastAsia="Arial"/>
          <w:sz w:val="42"/>
          <w:szCs w:val="42"/>
          <w:color w:val="9E9EA0"/>
          <w:spacing w:val="0"/>
          <w:w w:val="51"/>
          <w:position w:val="-23"/>
        </w:rPr>
        <w:t>ı</w:t>
      </w:r>
      <w:r>
        <w:rPr>
          <w:rFonts w:ascii="Arial" w:hAnsi="Arial" w:cs="Arial" w:eastAsia="Arial"/>
          <w:sz w:val="42"/>
          <w:szCs w:val="42"/>
          <w:color w:val="9E9EA0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42"/>
          <w:szCs w:val="42"/>
          <w:color w:val="9E9EA0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91"/>
          <w:position w:val="-1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1"/>
          <w:position w:val="-1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91"/>
          <w:position w:val="-1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18"/>
        </w:rPr>
        <w:t>ıııı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91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8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8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8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8"/>
        </w:rPr>
        <w:t>20:52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880" w:right="466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59.852722pt;margin-top:15.676217pt;width:44.373758pt;height:.474175pt;mso-position-horizontal-relative:page;mso-position-vertical-relative:paragraph;z-index:-15029" coordorigin="5197,314" coordsize="887,9">
            <v:group style="position:absolute;left:5202;top:318;width:445;height:2" coordorigin="5202,318" coordsize="445,2">
              <v:shape style="position:absolute;left:5202;top:318;width:445;height:2" coordorigin="5202,318" coordsize="445,0" path="m5202,318l5647,318e" filled="f" stroked="t" strokeweight=".47332pt" strokecolor="#777777">
                <v:path arrowok="t"/>
              </v:shape>
            </v:group>
            <v:group style="position:absolute;left:5590;top:321;width:492;height:2" coordorigin="5590,321" coordsize="492,2">
              <v:shape style="position:absolute;left:5590;top:321;width:492;height:2" coordorigin="5590,321" coordsize="492,0" path="m5590,321l6082,321e" filled="f" stroked="t" strokeweight=".23666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88" w:lineRule="auto"/>
        <w:ind w:left="2111" w:right="3921" w:firstLine="-1723"/>
        <w:jc w:val="left"/>
        <w:tabs>
          <w:tab w:pos="2100" w:val="left"/>
          <w:tab w:pos="5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3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Kulla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9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Sarnet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MUTLU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8" w:lineRule="exact"/>
        <w:ind w:left="2111" w:right="-20"/>
        <w:jc w:val="left"/>
        <w:tabs>
          <w:tab w:pos="4840" w:val="left"/>
          <w:tab w:pos="7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2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  <w:position w:val="1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1"/>
          <w:position w:val="0"/>
        </w:rPr>
        <w:t>l&lt;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61"/>
          <w:position w:val="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0"/>
        </w:rPr>
        <w:t>:2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50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6"/>
          <w:position w:val="1"/>
        </w:rPr>
        <w:t>Var</w:t>
      </w:r>
      <w:r>
        <w:rPr>
          <w:rFonts w:ascii="Arial" w:hAnsi="Arial" w:cs="Arial" w:eastAsia="Arial"/>
          <w:sz w:val="19"/>
          <w:szCs w:val="19"/>
          <w:color w:val="3B3B3B"/>
          <w:spacing w:val="-6"/>
          <w:w w:val="86"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86"/>
          <w:position w:val="1"/>
        </w:rPr>
        <w:t>ş</w:t>
      </w:r>
      <w:r>
        <w:rPr>
          <w:rFonts w:ascii="Arial" w:hAnsi="Arial" w:cs="Arial" w:eastAsia="Arial"/>
          <w:sz w:val="19"/>
          <w:szCs w:val="19"/>
          <w:color w:val="545454"/>
          <w:spacing w:val="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:20:51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369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  <w:position w:val="0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5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5"/>
          <w:position w:val="0"/>
        </w:rPr>
        <w:t>mç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5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106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388" w:right="-20"/>
        <w:jc w:val="left"/>
        <w:tabs>
          <w:tab w:pos="488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4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2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5"/>
          <w:position w:val="-1"/>
        </w:rPr>
        <w:t>ekt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9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4899" w:right="-20"/>
        <w:jc w:val="left"/>
        <w:tabs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50"/>
          <w:b/>
          <w:bCs/>
        </w:rPr>
        <w:t>1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5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2"/>
          <w:w w:val="5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48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"/>
          <w:w w:val="7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4"/>
          <w:w w:val="1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Jan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2125" w:right="-20"/>
        <w:jc w:val="left"/>
        <w:tabs>
          <w:tab w:pos="3560" w:val="left"/>
          <w:tab w:pos="4880" w:val="left"/>
          <w:tab w:pos="7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7"/>
        </w:rPr>
        <w:t>ers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4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3" w:lineRule="auto"/>
        <w:ind w:left="369" w:right="2658" w:firstLine="19"/>
        <w:jc w:val="left"/>
        <w:tabs>
          <w:tab w:pos="920" w:val="left"/>
          <w:tab w:pos="2100" w:val="left"/>
          <w:tab w:pos="4860" w:val="left"/>
          <w:tab w:pos="7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</w:rPr>
        <w:t>Ya1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B3B3B5"/>
          <w:spacing w:val="-13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37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rdı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oy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24" w:lineRule="exact"/>
        <w:ind w:left="393" w:right="2962" w:firstLine="-24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yanınakta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4840" w:right="405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1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3" w:lineRule="exact"/>
        <w:ind w:left="432" w:right="-20"/>
        <w:jc w:val="left"/>
        <w:tabs>
          <w:tab w:pos="3340" w:val="left"/>
          <w:tab w:pos="4860" w:val="left"/>
          <w:tab w:pos="6760" w:val="left"/>
          <w:tab w:pos="8280" w:val="left"/>
          <w:tab w:pos="9520" w:val="left"/>
          <w:tab w:pos="9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124"/>
          <w:position w:val="-2"/>
        </w:rPr>
        <w:t>öndürı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25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9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  <w:position w:val="-2"/>
        </w:rPr>
        <w:t>Tüıi·ı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102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1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8"/>
          <w:w w:val="33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4"/>
        </w:rPr>
        <w:t>Köptı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1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86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49"/>
          <w:position w:val="-4"/>
        </w:rPr>
        <w:t>J,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48"/>
          <w:position w:val="-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41"/>
          <w:position w:val="-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  <w:position w:val="-4"/>
        </w:rPr>
        <w:t>LK.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77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-19"/>
          <w:w w:val="131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93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2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u w:val="single" w:color="3B3B3B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u w:val="single" w:color="3B3B3B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u w:val="single" w:color="3B3B3B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5708" w:right="-20"/>
        <w:jc w:val="left"/>
        <w:tabs>
          <w:tab w:pos="6760" w:val="left"/>
          <w:tab w:pos="83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yanınıştır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Zarar-ziya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</w:sectPr>
      </w:pPr>
      <w:rPr/>
    </w:p>
    <w:p>
      <w:pPr>
        <w:spacing w:before="8" w:after="0" w:line="240" w:lineRule="auto"/>
        <w:ind w:left="38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3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2"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6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-1"/>
        </w:rPr>
        <w:t>şlangıcını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1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raştırm,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  <w:cols w:num="2" w:equalWidth="0">
            <w:col w:w="2081" w:space="73"/>
            <w:col w:w="9606"/>
          </w:cols>
        </w:sectPr>
      </w:pPr>
      <w:rPr/>
    </w:p>
    <w:p>
      <w:pPr>
        <w:spacing w:before="20" w:after="0" w:line="224" w:lineRule="exact"/>
        <w:ind w:left="2163" w:right="64" w:firstLine="-1765"/>
        <w:jc w:val="left"/>
        <w:tabs>
          <w:tab w:pos="6060" w:val="left"/>
          <w:tab w:pos="6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dışma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çıka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1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5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ındaki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çöp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0"/>
        </w:rPr>
        <w:t>utuşturması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rılmıştı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88" w:right="414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6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4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                             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7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76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1" w:lineRule="auto"/>
        <w:ind w:left="398" w:right="9875" w:firstLine="-9"/>
        <w:jc w:val="both"/>
        <w:tabs>
          <w:tab w:pos="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81"/>
        </w:rPr>
        <w:t>A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lereç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398" w:right="448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1"/>
        </w:rPr>
        <w:t>ü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1"/>
        </w:rPr>
        <w:t>          </w:t>
      </w:r>
      <w:r>
        <w:rPr>
          <w:rFonts w:ascii="Arial" w:hAnsi="Arial" w:cs="Arial" w:eastAsia="Arial"/>
          <w:sz w:val="17"/>
          <w:szCs w:val="17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2"/>
          <w:position w:val="0"/>
        </w:rPr>
        <w:t>!Ta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    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3"/>
          <w:position w:val="1"/>
        </w:rPr>
        <w:t>!S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9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8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431" w:right="161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5"/>
          <w:w w:val="5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14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1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3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gnıbu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                            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</w:sectPr>
      </w:pPr>
      <w:rPr/>
    </w:p>
    <w:p>
      <w:pPr>
        <w:spacing w:before="39" w:after="0" w:line="240" w:lineRule="auto"/>
        <w:ind w:left="2262" w:right="-71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0" w:lineRule="exact"/>
        <w:ind w:left="506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452564pt;margin-top:8.920312pt;width:5.04096pt;height:4pt;mso-position-horizontal-relative:page;mso-position-vertical-relative:paragraph;z-index:-15027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B3B3B"/>
                      <w:spacing w:val="0"/>
                      <w:w w:val="100"/>
                    </w:rPr>
                    <w:t>(1.)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560242pt;margin-top:8.99976pt;width:71.143383pt;height:59pt;mso-position-horizontal-relative:page;mso-position-vertical-relative:paragraph;z-index:-15026" type="#_x0000_t202" filled="f" stroked="f">
            <v:textbox inset="0,0,0,0">
              <w:txbxContent>
                <w:p>
                  <w:pPr>
                    <w:spacing w:before="0" w:after="0" w:line="1180" w:lineRule="exact"/>
                    <w:ind w:right="-217"/>
                    <w:jc w:val="left"/>
                    <w:rPr>
                      <w:rFonts w:ascii="Times New Roman" w:hAnsi="Times New Roman" w:cs="Times New Roman" w:eastAsia="Times New Roman"/>
                      <w:sz w:val="118"/>
                      <w:szCs w:val="1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8"/>
                      <w:szCs w:val="118"/>
                      <w:color w:val="384187"/>
                      <w:spacing w:val="0"/>
                      <w:w w:val="86"/>
                      <w:i/>
                      <w:position w:val="-1"/>
                    </w:rPr>
                    <w:t>c#J</w:t>
                  </w:r>
                  <w:r>
                    <w:rPr>
                      <w:rFonts w:ascii="Times New Roman" w:hAnsi="Times New Roman" w:cs="Times New Roman" w:eastAsia="Times New Roman"/>
                      <w:sz w:val="118"/>
                      <w:szCs w:val="1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545454"/>
          <w:spacing w:val="-7"/>
          <w:w w:val="120"/>
          <w:position w:val="-1"/>
        </w:rPr>
        <w:t>'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20"/>
          <w:position w:val="-1"/>
        </w:rPr>
        <w:t>ü</w:t>
      </w:r>
      <w:r>
        <w:rPr>
          <w:rFonts w:ascii="Arial" w:hAnsi="Arial" w:cs="Arial" w:eastAsia="Arial"/>
          <w:sz w:val="17"/>
          <w:szCs w:val="17"/>
          <w:color w:val="3B3B3B"/>
          <w:spacing w:val="-32"/>
          <w:w w:val="12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0"/>
          <w:position w:val="-4"/>
        </w:rPr>
        <w:t>EkipAmiri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67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B3B3B"/>
          <w:w w:val="74"/>
          <w:b/>
          <w:bCs/>
          <w:position w:val="-5"/>
        </w:rPr>
        <w:t>2</w:t>
      </w:r>
      <w:r>
        <w:rPr>
          <w:rFonts w:ascii="Arial" w:hAnsi="Arial" w:cs="Arial" w:eastAsia="Arial"/>
          <w:sz w:val="28"/>
          <w:szCs w:val="28"/>
          <w:color w:val="3B3B3B"/>
          <w:spacing w:val="-42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46"/>
          <w:b/>
          <w:bCs/>
          <w:position w:val="-5"/>
        </w:rPr>
        <w:t>'L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46"/>
          <w:b/>
          <w:bCs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16"/>
          <w:w w:val="46"/>
          <w:b/>
          <w:bCs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46"/>
          <w:b/>
          <w:bCs/>
          <w:position w:val="-5"/>
        </w:rPr>
        <w:t>MaYi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46"/>
          <w:b/>
          <w:bCs/>
          <w:position w:val="-5"/>
        </w:rPr>
        <w:t>s</w:t>
      </w:r>
      <w:r>
        <w:rPr>
          <w:rFonts w:ascii="Arial" w:hAnsi="Arial" w:cs="Arial" w:eastAsia="Arial"/>
          <w:sz w:val="28"/>
          <w:szCs w:val="28"/>
          <w:color w:val="3B3B3B"/>
          <w:spacing w:val="18"/>
          <w:w w:val="46"/>
          <w:b/>
          <w:bCs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65"/>
          <w:b/>
          <w:bCs/>
          <w:position w:val="-5"/>
        </w:rPr>
        <w:t>20ı7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  <w:cols w:num="2" w:equalWidth="0">
            <w:col w:w="6211" w:space="2868"/>
            <w:col w:w="2681"/>
          </w:cols>
        </w:sectPr>
      </w:pPr>
      <w:rPr/>
    </w:p>
    <w:p>
      <w:pPr>
        <w:spacing w:before="38" w:after="0" w:line="240" w:lineRule="auto"/>
        <w:ind w:left="554" w:right="-20"/>
        <w:jc w:val="left"/>
        <w:tabs>
          <w:tab w:pos="9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3B3B3B"/>
          <w:spacing w:val="0"/>
          <w:w w:val="100"/>
          <w:position w:val="6"/>
        </w:rPr>
        <w:t>;&gt;,</w:t>
      </w:r>
      <w:r>
        <w:rPr>
          <w:rFonts w:ascii="Arial" w:hAnsi="Arial" w:cs="Arial" w:eastAsia="Arial"/>
          <w:sz w:val="13"/>
          <w:szCs w:val="13"/>
          <w:color w:val="3B3B3B"/>
          <w:spacing w:val="-24"/>
          <w:w w:val="100"/>
          <w:position w:val="6"/>
        </w:rPr>
        <w:t> </w: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100"/>
          <w:position w:val="6"/>
        </w:rPr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39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8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7" w:after="0" w:line="26" w:lineRule="exact"/>
        <w:ind w:left="48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6"/>
          <w:w w:val="88"/>
          <w:position w:val="-1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52"/>
          <w:position w:val="-1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  <w:position w:val="-1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52"/>
          <w:position w:val="-17"/>
        </w:rPr>
        <w:t>.</w:t>
      </w:r>
      <w:r>
        <w:rPr>
          <w:rFonts w:ascii="Arial" w:hAnsi="Arial" w:cs="Arial" w:eastAsia="Arial"/>
          <w:sz w:val="15"/>
          <w:szCs w:val="15"/>
          <w:color w:val="3B3B3B"/>
          <w:spacing w:val="-17"/>
          <w:w w:val="52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1"/>
          <w:w w:val="52"/>
          <w:position w:val="-17"/>
        </w:rPr>
        <w:t>.</w:t>
      </w:r>
      <w:r>
        <w:rPr>
          <w:rFonts w:ascii="Arial" w:hAnsi="Arial" w:cs="Arial" w:eastAsia="Arial"/>
          <w:sz w:val="15"/>
          <w:szCs w:val="15"/>
          <w:color w:val="3B3B3B"/>
          <w:spacing w:val="-11"/>
          <w:w w:val="52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52"/>
          <w:position w:val="-17"/>
        </w:rPr>
        <w:t>.</w:t>
      </w:r>
      <w:r>
        <w:rPr>
          <w:rFonts w:ascii="Arial" w:hAnsi="Arial" w:cs="Arial" w:eastAsia="Arial"/>
          <w:sz w:val="15"/>
          <w:szCs w:val="15"/>
          <w:color w:val="3B3B3B"/>
          <w:spacing w:val="-6"/>
          <w:w w:val="52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2"/>
          <w:position w:val="-1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</w:sectPr>
      </w:pPr>
      <w:rPr/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65" w:lineRule="auto"/>
        <w:ind w:left="2859" w:right="-205" w:firstLine="-549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62"/>
          <w:szCs w:val="62"/>
          <w:color w:val="797B7B"/>
          <w:spacing w:val="-11"/>
          <w:w w:val="42"/>
        </w:rPr>
        <w:t>,</w:t>
      </w:r>
      <w:r>
        <w:rPr>
          <w:rFonts w:ascii="Arial" w:hAnsi="Arial" w:cs="Arial" w:eastAsia="Arial"/>
          <w:sz w:val="62"/>
          <w:szCs w:val="62"/>
          <w:color w:val="464962"/>
          <w:spacing w:val="0"/>
          <w:w w:val="56"/>
        </w:rPr>
        <w:t>LJ</w:t>
      </w:r>
      <w:r>
        <w:rPr>
          <w:rFonts w:ascii="Arial" w:hAnsi="Arial" w:cs="Arial" w:eastAsia="Arial"/>
          <w:sz w:val="62"/>
          <w:szCs w:val="62"/>
          <w:color w:val="464962"/>
          <w:spacing w:val="-43"/>
          <w:w w:val="100"/>
        </w:rPr>
        <w:t> </w:t>
      </w:r>
      <w:r>
        <w:rPr>
          <w:rFonts w:ascii="Arial" w:hAnsi="Arial" w:cs="Arial" w:eastAsia="Arial"/>
          <w:sz w:val="95"/>
          <w:szCs w:val="95"/>
          <w:color w:val="2F3A67"/>
          <w:spacing w:val="0"/>
          <w:w w:val="60"/>
          <w:position w:val="34"/>
        </w:rPr>
        <w:t>·</w:t>
      </w:r>
      <w:r>
        <w:rPr>
          <w:rFonts w:ascii="Arial" w:hAnsi="Arial" w:cs="Arial" w:eastAsia="Arial"/>
          <w:sz w:val="95"/>
          <w:szCs w:val="95"/>
          <w:color w:val="2F3A67"/>
          <w:spacing w:val="18"/>
          <w:w w:val="60"/>
          <w:position w:val="3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100"/>
          <w:position w:val="0"/>
        </w:rPr>
        <w:t>UT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left="404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7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7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1"/>
        </w:rPr>
        <w:t>faiye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97B7B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39" w:lineRule="exact"/>
        <w:ind w:left="-51" w:right="1924"/>
        <w:jc w:val="center"/>
        <w:tabs>
          <w:tab w:pos="390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107"/>
          <w:position w:val="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w w:val="86"/>
          <w:position w:val="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87"/>
          <w:position w:val="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87"/>
          <w:position w:val="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2"/>
          <w:w w:val="87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7"/>
          <w:position w:val="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87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87"/>
          <w:position w:val="8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7"/>
          <w:position w:val="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8"/>
        </w:rPr>
        <w:t>LU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0"/>
          <w:w w:val="87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0"/>
          <w:w w:val="100"/>
          <w:b/>
          <w:bCs/>
          <w:position w:val="-6"/>
        </w:rPr>
        <w:t>ü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46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0"/>
          <w:w w:val="115"/>
          <w:b/>
          <w:bCs/>
          <w:position w:val="-6"/>
        </w:rPr>
        <w:t>rıe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0"/>
          <w:w w:val="116"/>
          <w:b/>
          <w:bCs/>
          <w:position w:val="-6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545D9C"/>
          <w:spacing w:val="0"/>
          <w:w w:val="26"/>
          <w:b/>
          <w:bCs/>
          <w:position w:val="-6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401" w:right="2393"/>
        <w:jc w:val="center"/>
        <w:tabs>
          <w:tab w:pos="3740" w:val="left"/>
          <w:tab w:pos="434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32"/>
          <w:szCs w:val="32"/>
          <w:color w:val="9E9EA0"/>
          <w:spacing w:val="-55"/>
          <w:w w:val="222"/>
          <w:position w:val="-14"/>
        </w:rPr>
        <w:t>,</w:t>
      </w:r>
      <w:r>
        <w:rPr>
          <w:rFonts w:ascii="Arial" w:hAnsi="Arial" w:cs="Arial" w:eastAsia="Arial"/>
          <w:sz w:val="32"/>
          <w:szCs w:val="32"/>
          <w:color w:val="282828"/>
          <w:spacing w:val="0"/>
          <w:w w:val="76"/>
          <w:position w:val="-14"/>
        </w:rPr>
        <w:t>ııi</w:t>
      </w:r>
      <w:r>
        <w:rPr>
          <w:rFonts w:ascii="Arial" w:hAnsi="Arial" w:cs="Arial" w:eastAsia="Arial"/>
          <w:sz w:val="32"/>
          <w:szCs w:val="32"/>
          <w:color w:val="282828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32"/>
          <w:szCs w:val="32"/>
          <w:color w:val="282828"/>
          <w:spacing w:val="0"/>
          <w:w w:val="100"/>
          <w:position w:val="-14"/>
        </w:rPr>
      </w:r>
      <w:r>
        <w:rPr>
          <w:rFonts w:ascii="Arial" w:hAnsi="Arial" w:cs="Arial" w:eastAsia="Arial"/>
          <w:sz w:val="32"/>
          <w:szCs w:val="32"/>
          <w:color w:val="9E9EA0"/>
          <w:spacing w:val="0"/>
          <w:w w:val="117"/>
          <w:position w:val="-14"/>
        </w:rPr>
        <w:t>'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980" w:bottom="280" w:left="0" w:right="160"/>
          <w:cols w:num="2" w:equalWidth="0">
            <w:col w:w="3407" w:space="1397"/>
            <w:col w:w="6956"/>
          </w:cols>
        </w:sectPr>
      </w:pPr>
      <w:rPr/>
    </w:p>
    <w:p>
      <w:pPr>
        <w:spacing w:before="0" w:after="0" w:line="94" w:lineRule="exact"/>
        <w:ind w:left="231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7"/>
          <w:w w:val="83"/>
          <w:position w:val="-9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w w:val="84"/>
          <w:position w:val="-9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A8C8C"/>
          <w:spacing w:val="0"/>
          <w:w w:val="104"/>
          <w:position w:val="-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8A8C8C"/>
          <w:spacing w:val="-2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9"/>
        </w:rPr>
        <w:t>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9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9"/>
        </w:rPr>
        <w:t>Bö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3"/>
          <w:w w:val="97"/>
          <w:position w:val="-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43"/>
          <w:position w:val="-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left="128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210"/>
          <w:position w:val="-1"/>
        </w:rPr>
        <w:t>iii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" w:lineRule="atLeas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3B3B5"/>
          <w:spacing w:val="0"/>
          <w:w w:val="100"/>
        </w:rPr>
        <w:t>-•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94" w:lineRule="exact"/>
        <w:ind w:right="-20"/>
        <w:jc w:val="left"/>
        <w:tabs>
          <w:tab w:pos="11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9E9EA0"/>
          <w:spacing w:val="-8"/>
          <w:w w:val="64"/>
          <w:position w:val="-1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64"/>
          <w:position w:val="-15"/>
        </w:rPr>
        <w:t>'1i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64"/>
          <w:position w:val="-15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13"/>
          <w:w w:val="64"/>
          <w:position w:val="-15"/>
        </w:rPr>
        <w:t> </w:t>
      </w:r>
      <w:r>
        <w:rPr>
          <w:rFonts w:ascii="Arial" w:hAnsi="Arial" w:cs="Arial" w:eastAsia="Arial"/>
          <w:sz w:val="17"/>
          <w:szCs w:val="17"/>
          <w:color w:val="676767"/>
          <w:spacing w:val="0"/>
          <w:w w:val="92"/>
          <w:position w:val="-8"/>
        </w:rPr>
        <w:t>f.\</w:t>
      </w:r>
      <w:r>
        <w:rPr>
          <w:rFonts w:ascii="Arial" w:hAnsi="Arial" w:cs="Arial" w:eastAsia="Arial"/>
          <w:sz w:val="17"/>
          <w:szCs w:val="17"/>
          <w:color w:val="676767"/>
          <w:spacing w:val="-31"/>
          <w:w w:val="92"/>
          <w:position w:val="-8"/>
        </w:rPr>
        <w:t>!</w:t>
      </w:r>
      <w:r>
        <w:rPr>
          <w:rFonts w:ascii="Arial" w:hAnsi="Arial" w:cs="Arial" w:eastAsia="Arial"/>
          <w:sz w:val="17"/>
          <w:szCs w:val="17"/>
          <w:color w:val="384187"/>
          <w:spacing w:val="0"/>
          <w:w w:val="53"/>
          <w:position w:val="-8"/>
        </w:rPr>
        <w:t>1</w:t>
      </w:r>
      <w:r>
        <w:rPr>
          <w:rFonts w:ascii="Arial" w:hAnsi="Arial" w:cs="Arial" w:eastAsia="Arial"/>
          <w:sz w:val="17"/>
          <w:szCs w:val="17"/>
          <w:color w:val="384187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7"/>
          <w:szCs w:val="17"/>
          <w:color w:val="384187"/>
          <w:spacing w:val="0"/>
          <w:w w:val="100"/>
          <w:position w:val="-8"/>
        </w:rPr>
      </w:r>
      <w:r>
        <w:rPr>
          <w:rFonts w:ascii="Arial" w:hAnsi="Arial" w:cs="Arial" w:eastAsia="Arial"/>
          <w:sz w:val="14"/>
          <w:szCs w:val="14"/>
          <w:color w:val="9E9EA0"/>
          <w:spacing w:val="-1"/>
          <w:w w:val="51"/>
          <w:position w:val="-8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64"/>
          <w:b/>
          <w:bCs/>
          <w:position w:val="-2"/>
        </w:rPr>
        <w:t>V</w:t>
      </w:r>
      <w:r>
        <w:rPr>
          <w:rFonts w:ascii="Arial" w:hAnsi="Arial" w:cs="Arial" w:eastAsia="Arial"/>
          <w:sz w:val="14"/>
          <w:szCs w:val="14"/>
          <w:color w:val="8A8C8C"/>
          <w:spacing w:val="0"/>
          <w:w w:val="134"/>
          <w:position w:val="-8"/>
        </w:rPr>
        <w:t>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  <w:cols w:num="3" w:equalWidth="0">
            <w:col w:w="4030" w:space="4509"/>
            <w:col w:w="426" w:space="184"/>
            <w:col w:w="2611"/>
          </w:cols>
        </w:sectPr>
      </w:pPr>
      <w:rPr/>
    </w:p>
    <w:p>
      <w:pPr>
        <w:spacing w:before="0" w:after="0" w:line="39" w:lineRule="atLeast"/>
        <w:ind w:left="2272" w:right="-20"/>
        <w:jc w:val="left"/>
        <w:tabs>
          <w:tab w:pos="8540" w:val="left"/>
          <w:tab w:pos="9100" w:val="left"/>
          <w:tab w:pos="9740" w:val="left"/>
          <w:tab w:pos="103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0"/>
        </w:rPr>
        <w:t>1.Posta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0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8A8C8C"/>
          <w:spacing w:val="0"/>
          <w:w w:val="160"/>
          <w:position w:val="7"/>
        </w:rPr>
        <w:t>ı</w:t>
      </w:r>
      <w:r>
        <w:rPr>
          <w:rFonts w:ascii="Arial" w:hAnsi="Arial" w:cs="Arial" w:eastAsia="Arial"/>
          <w:sz w:val="20"/>
          <w:szCs w:val="20"/>
          <w:color w:val="8A8C8C"/>
          <w:spacing w:val="-54"/>
          <w:w w:val="16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B3B3B5"/>
          <w:spacing w:val="0"/>
          <w:w w:val="236"/>
          <w:position w:val="7"/>
        </w:rPr>
        <w:t>.</w:t>
      </w:r>
      <w:r>
        <w:rPr>
          <w:rFonts w:ascii="Arial" w:hAnsi="Arial" w:cs="Arial" w:eastAsia="Arial"/>
          <w:sz w:val="20"/>
          <w:szCs w:val="20"/>
          <w:color w:val="B3B3B5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0"/>
          <w:szCs w:val="20"/>
          <w:color w:val="B3B3B5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7"/>
          <w:szCs w:val="27"/>
          <w:color w:val="9E9EA0"/>
          <w:spacing w:val="-13"/>
          <w:w w:val="157"/>
          <w:i/>
          <w:position w:val="7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0"/>
          <w:w w:val="94"/>
          <w:i/>
          <w:position w:val="7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-48"/>
          <w:w w:val="100"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132"/>
          <w:i/>
          <w:position w:val="7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100"/>
          <w:i/>
          <w:position w:val="7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100"/>
          <w:i/>
          <w:position w:val="7"/>
        </w:rPr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100"/>
          <w:position w:val="7"/>
        </w:rPr>
        <w:t>,.</w:t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A8C8C"/>
          <w:spacing w:val="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B3B3B5"/>
          <w:spacing w:val="0"/>
          <w:w w:val="81"/>
          <w:position w:val="7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3B3B5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B3B3B5"/>
          <w:spacing w:val="0"/>
          <w:w w:val="100"/>
          <w:position w:val="7"/>
        </w:rPr>
      </w:r>
      <w:r>
        <w:rPr>
          <w:rFonts w:ascii="Arial" w:hAnsi="Arial" w:cs="Arial" w:eastAsia="Arial"/>
          <w:sz w:val="14"/>
          <w:szCs w:val="14"/>
          <w:color w:val="9E9EA0"/>
          <w:spacing w:val="0"/>
          <w:w w:val="346"/>
          <w:position w:val="7"/>
        </w:rPr>
        <w:t>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</w:sectPr>
      </w:pPr>
      <w:rPr/>
    </w:p>
    <w:p>
      <w:pPr>
        <w:spacing w:before="0" w:after="0" w:line="80" w:lineRule="exact"/>
        <w:ind w:right="-20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37"/>
          <w:szCs w:val="37"/>
          <w:color w:val="9E9EA0"/>
          <w:spacing w:val="-14"/>
          <w:w w:val="63"/>
          <w:position w:val="-3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9E9EA0"/>
          <w:spacing w:val="-66"/>
          <w:w w:val="219"/>
          <w:b/>
          <w:bCs/>
          <w:position w:val="4"/>
        </w:rPr>
        <w:t>1</w:t>
      </w:r>
      <w:r>
        <w:rPr>
          <w:rFonts w:ascii="Arial" w:hAnsi="Arial" w:cs="Arial" w:eastAsia="Arial"/>
          <w:sz w:val="23"/>
          <w:szCs w:val="23"/>
          <w:color w:val="B3B3B5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9E9EA0"/>
          <w:spacing w:val="-7"/>
          <w:w w:val="218"/>
          <w:b/>
          <w:bCs/>
          <w:position w:val="4"/>
        </w:rPr>
        <w:t>'</w:t>
      </w:r>
      <w:r>
        <w:rPr>
          <w:rFonts w:ascii="Arial" w:hAnsi="Arial" w:cs="Arial" w:eastAsia="Arial"/>
          <w:sz w:val="23"/>
          <w:szCs w:val="23"/>
          <w:color w:val="676767"/>
          <w:spacing w:val="6"/>
          <w:w w:val="122"/>
          <w:position w:val="-3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9E9EA0"/>
          <w:spacing w:val="-22"/>
          <w:w w:val="270"/>
          <w:position w:val="4"/>
        </w:rPr>
        <w:t>,</w:t>
      </w:r>
      <w:r>
        <w:rPr>
          <w:rFonts w:ascii="Arial" w:hAnsi="Arial" w:cs="Arial" w:eastAsia="Arial"/>
          <w:sz w:val="23"/>
          <w:szCs w:val="23"/>
          <w:color w:val="9E9EA0"/>
          <w:spacing w:val="-42"/>
          <w:w w:val="40"/>
          <w:position w:val="-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3B3B5"/>
          <w:spacing w:val="-15"/>
          <w:w w:val="129"/>
          <w:position w:val="7"/>
        </w:rPr>
        <w:t>•</w:t>
      </w:r>
      <w:r>
        <w:rPr>
          <w:rFonts w:ascii="Arial" w:hAnsi="Arial" w:cs="Arial" w:eastAsia="Arial"/>
          <w:sz w:val="23"/>
          <w:szCs w:val="23"/>
          <w:color w:val="676767"/>
          <w:spacing w:val="-5"/>
          <w:w w:val="81"/>
          <w:position w:val="-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97B7B"/>
          <w:spacing w:val="0"/>
          <w:w w:val="164"/>
          <w:position w:val="7"/>
        </w:rPr>
        <w:t>v</w:t>
      </w:r>
      <w:r>
        <w:rPr>
          <w:rFonts w:ascii="Times New Roman" w:hAnsi="Times New Roman" w:cs="Times New Roman" w:eastAsia="Times New Roman"/>
          <w:sz w:val="9"/>
          <w:szCs w:val="9"/>
          <w:color w:val="797B7B"/>
          <w:spacing w:val="0"/>
          <w:w w:val="100"/>
          <w:position w:val="7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797B7B"/>
          <w:spacing w:val="-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0"/>
          <w:w w:val="264"/>
          <w:position w:val="7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right="-88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9E9EA0"/>
          <w:spacing w:val="-19"/>
          <w:w w:val="161"/>
          <w:position w:val="4"/>
        </w:rPr>
        <w:t>•</w:t>
      </w:r>
      <w:r>
        <w:rPr>
          <w:rFonts w:ascii="Arial" w:hAnsi="Arial" w:cs="Arial" w:eastAsia="Arial"/>
          <w:sz w:val="32"/>
          <w:szCs w:val="32"/>
          <w:color w:val="8A8C8C"/>
          <w:spacing w:val="0"/>
          <w:w w:val="69"/>
          <w:position w:val="-3"/>
        </w:rPr>
        <w:t>.</w:t>
      </w:r>
      <w:r>
        <w:rPr>
          <w:rFonts w:ascii="Arial" w:hAnsi="Arial" w:cs="Arial" w:eastAsia="Arial"/>
          <w:sz w:val="32"/>
          <w:szCs w:val="32"/>
          <w:color w:val="8A8C8C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32"/>
          <w:szCs w:val="32"/>
          <w:color w:val="8A8C8C"/>
          <w:spacing w:val="15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9E9EA0"/>
          <w:spacing w:val="0"/>
          <w:w w:val="205"/>
          <w:position w:val="-3"/>
        </w:rPr>
        <w:t>'</w:t>
      </w:r>
      <w:r>
        <w:rPr>
          <w:rFonts w:ascii="Arial" w:hAnsi="Arial" w:cs="Arial" w:eastAsia="Arial"/>
          <w:sz w:val="16"/>
          <w:szCs w:val="16"/>
          <w:color w:val="9E9EA0"/>
          <w:spacing w:val="2"/>
          <w:w w:val="205"/>
          <w:position w:val="-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0"/>
          <w:w w:val="156"/>
          <w:position w:val="7"/>
        </w:rPr>
        <w:t>'•</w:t>
      </w:r>
      <w:r>
        <w:rPr>
          <w:rFonts w:ascii="Times New Roman" w:hAnsi="Times New Roman" w:cs="Times New Roman" w:eastAsia="Times New Roman"/>
          <w:sz w:val="9"/>
          <w:szCs w:val="9"/>
          <w:color w:val="8A8C8C"/>
          <w:spacing w:val="8"/>
          <w:w w:val="156"/>
          <w:position w:val="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3B3B5"/>
          <w:spacing w:val="0"/>
          <w:w w:val="156"/>
          <w:position w:val="7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B3B3B5"/>
          <w:spacing w:val="0"/>
          <w:w w:val="156"/>
          <w:position w:val="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3B3B5"/>
          <w:spacing w:val="14"/>
          <w:w w:val="156"/>
          <w:position w:val="7"/>
        </w:rPr>
        <w:t> </w:t>
      </w:r>
      <w:r>
        <w:rPr>
          <w:rFonts w:ascii="Arial" w:hAnsi="Arial" w:cs="Arial" w:eastAsia="Arial"/>
          <w:sz w:val="17"/>
          <w:szCs w:val="17"/>
          <w:color w:val="B3B3B5"/>
          <w:spacing w:val="-2"/>
          <w:w w:val="156"/>
          <w:position w:val="-3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9E9EA0"/>
          <w:spacing w:val="0"/>
          <w:w w:val="156"/>
          <w:position w:val="7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E9EA0"/>
          <w:spacing w:val="0"/>
          <w:w w:val="156"/>
          <w:position w:val="7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9E9EA0"/>
          <w:spacing w:val="11"/>
          <w:w w:val="156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B3B3B5"/>
          <w:spacing w:val="0"/>
          <w:w w:val="156"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8" w:lineRule="exact"/>
        <w:ind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B3B3B5"/>
          <w:spacing w:val="-41"/>
          <w:w w:val="106"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B3B3B5"/>
          <w:spacing w:val="0"/>
          <w:w w:val="398"/>
          <w:position w:val="1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10" w:after="0" w:line="32" w:lineRule="exact"/>
        <w:ind w:right="-20"/>
        <w:jc w:val="left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9E9EA0"/>
          <w:w w:val="131"/>
          <w:position w:val="-2"/>
        </w:rPr>
        <w:t>)</w:t>
      </w:r>
      <w:r>
        <w:rPr>
          <w:rFonts w:ascii="Arial" w:hAnsi="Arial" w:cs="Arial" w:eastAsia="Arial"/>
          <w:sz w:val="5"/>
          <w:szCs w:val="5"/>
          <w:color w:val="9E9EA0"/>
          <w:w w:val="130"/>
          <w:position w:val="-2"/>
        </w:rPr>
        <w:t>':</w:t>
      </w:r>
      <w:r>
        <w:rPr>
          <w:rFonts w:ascii="Arial" w:hAnsi="Arial" w:cs="Arial" w:eastAsia="Arial"/>
          <w:sz w:val="5"/>
          <w:szCs w:val="5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  <w:cols w:num="3" w:equalWidth="0">
            <w:col w:w="9164" w:space="142"/>
            <w:col w:w="952" w:space="146"/>
            <w:col w:w="1356"/>
          </w:cols>
        </w:sectPr>
      </w:pPr>
      <w:rPr/>
    </w:p>
    <w:p>
      <w:pPr>
        <w:spacing w:before="0" w:after="0" w:line="241" w:lineRule="exact"/>
        <w:ind w:right="1436"/>
        <w:jc w:val="right"/>
        <w:tabs>
          <w:tab w:pos="760" w:val="left"/>
          <w:tab w:pos="162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463867pt;margin-top:6.793152pt;width:64.096289pt;height:4pt;mso-position-horizontal-relative:page;mso-position-vertical-relative:paragraph;z-index:-15025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tabs>
                      <w:tab w:pos="1000" w:val="left"/>
                    </w:tabs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9E9EA0"/>
                      <w:spacing w:val="0"/>
                      <w:w w:val="100"/>
                      <w:b/>
                      <w:bCs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E9EA0"/>
                      <w:spacing w:val="-13"/>
                      <w:w w:val="100"/>
                      <w:b/>
                      <w:bCs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E9EA0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9E9EA0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8A8C8C"/>
                      <w:spacing w:val="0"/>
                      <w:w w:val="68"/>
                      <w:b/>
                      <w:bCs/>
                    </w:rPr>
                    <w:t>lı.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8A8C8C"/>
                      <w:spacing w:val="0"/>
                      <w:w w:val="68"/>
                      <w:b/>
                      <w:bCs/>
                    </w:rPr>
                    <w:t>   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8A8C8C"/>
                      <w:spacing w:val="8"/>
                      <w:w w:val="68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B3B3B5"/>
                      <w:spacing w:val="0"/>
                      <w:w w:val="268"/>
                    </w:rPr>
                    <w:t>'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B3B3B5"/>
                      <w:spacing w:val="6"/>
                      <w:w w:val="268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E9EA0"/>
                      <w:spacing w:val="0"/>
                      <w:w w:val="124"/>
                    </w:rPr>
                    <w:t>••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8A8C8C"/>
          <w:spacing w:val="0"/>
          <w:w w:val="100"/>
          <w:position w:val="-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8A8C8C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E9EA0"/>
          <w:spacing w:val="0"/>
          <w:w w:val="100"/>
          <w:b/>
          <w:bCs/>
          <w:i/>
          <w:position w:val="-1"/>
        </w:rPr>
        <w:t>ç;</w:t>
      </w:r>
      <w:r>
        <w:rPr>
          <w:rFonts w:ascii="Times New Roman" w:hAnsi="Times New Roman" w:cs="Times New Roman" w:eastAsia="Times New Roman"/>
          <w:sz w:val="17"/>
          <w:szCs w:val="17"/>
          <w:color w:val="9E9EA0"/>
          <w:spacing w:val="0"/>
          <w:w w:val="100"/>
          <w:b/>
          <w:bCs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9E9EA0"/>
          <w:spacing w:val="28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E9EA0"/>
          <w:spacing w:val="0"/>
          <w:w w:val="50"/>
          <w:b/>
          <w:bCs/>
          <w:position w:val="-1"/>
        </w:rPr>
        <w:t>;;..,.</w:t>
      </w:r>
      <w:r>
        <w:rPr>
          <w:rFonts w:ascii="Times New Roman" w:hAnsi="Times New Roman" w:cs="Times New Roman" w:eastAsia="Times New Roman"/>
          <w:sz w:val="17"/>
          <w:szCs w:val="17"/>
          <w:color w:val="9E9EA0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E9EA0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9E9EA0"/>
          <w:spacing w:val="-29"/>
          <w:w w:val="105"/>
          <w:b/>
          <w:bCs/>
          <w:i/>
          <w:position w:val="-1"/>
        </w:rPr>
        <w:t>ı</w:t>
      </w:r>
      <w:r>
        <w:rPr>
          <w:rFonts w:ascii="Arial" w:hAnsi="Arial" w:cs="Arial" w:eastAsia="Arial"/>
          <w:sz w:val="13"/>
          <w:szCs w:val="13"/>
          <w:color w:val="9E9EA0"/>
          <w:spacing w:val="-5"/>
          <w:w w:val="88"/>
          <w:position w:val="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A8C8C"/>
          <w:spacing w:val="-67"/>
          <w:w w:val="115"/>
          <w:position w:val="-1"/>
        </w:rPr>
        <w:t>·</w:t>
      </w:r>
      <w:r>
        <w:rPr>
          <w:rFonts w:ascii="Arial" w:hAnsi="Arial" w:cs="Arial" w:eastAsia="Arial"/>
          <w:sz w:val="13"/>
          <w:szCs w:val="13"/>
          <w:color w:val="9E9EA0"/>
          <w:spacing w:val="3"/>
          <w:w w:val="88"/>
          <w:position w:val="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3B3B5"/>
          <w:spacing w:val="3"/>
          <w:w w:val="46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B3B3B5"/>
          <w:spacing w:val="0"/>
          <w:w w:val="46"/>
          <w:emboss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3B3B5"/>
          <w:spacing w:val="0"/>
          <w:w w:val="46"/>
          <w:embos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B3B3B5"/>
          <w:spacing w:val="0"/>
          <w:w w:val="46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B3B3B5"/>
          <w:spacing w:val="0"/>
          <w:w w:val="46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3B3B5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3B3B5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B7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E9EA0"/>
          <w:spacing w:val="0"/>
          <w:w w:val="143"/>
          <w:position w:val="-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9E9EA0"/>
          <w:spacing w:val="-21"/>
          <w:w w:val="143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9E9EA0"/>
          <w:spacing w:val="-12"/>
          <w:w w:val="30"/>
          <w:i/>
          <w:position w:val="-1"/>
        </w:rPr>
        <w:t>'</w:t>
      </w:r>
      <w:r>
        <w:rPr>
          <w:rFonts w:ascii="Arial" w:hAnsi="Arial" w:cs="Arial" w:eastAsia="Arial"/>
          <w:sz w:val="23"/>
          <w:szCs w:val="23"/>
          <w:color w:val="676767"/>
          <w:spacing w:val="-48"/>
          <w:w w:val="67"/>
          <w:i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9E9EA0"/>
          <w:spacing w:val="0"/>
          <w:w w:val="30"/>
          <w:i/>
          <w:position w:val="-1"/>
        </w:rPr>
        <w:t>".</w:t>
      </w:r>
      <w:r>
        <w:rPr>
          <w:rFonts w:ascii="Arial" w:hAnsi="Arial" w:cs="Arial" w:eastAsia="Arial"/>
          <w:sz w:val="23"/>
          <w:szCs w:val="23"/>
          <w:color w:val="9E9EA0"/>
          <w:spacing w:val="-23"/>
          <w:w w:val="100"/>
          <w:i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797B7B"/>
          <w:spacing w:val="0"/>
          <w:w w:val="145"/>
          <w:i/>
          <w:position w:val="-1"/>
        </w:rPr>
        <w:t>!</w:t>
      </w:r>
      <w:r>
        <w:rPr>
          <w:rFonts w:ascii="Arial" w:hAnsi="Arial" w:cs="Arial" w:eastAsia="Arial"/>
          <w:sz w:val="23"/>
          <w:szCs w:val="23"/>
          <w:color w:val="797B7B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797B7B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3"/>
          <w:szCs w:val="13"/>
          <w:color w:val="676767"/>
          <w:spacing w:val="0"/>
          <w:w w:val="77"/>
          <w:i/>
          <w:position w:val="9"/>
        </w:rPr>
        <w:t>l'.i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1292"/>
        <w:jc w:val="right"/>
        <w:tabs>
          <w:tab w:pos="400" w:val="left"/>
          <w:tab w:pos="720" w:val="left"/>
          <w:tab w:pos="144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9"/>
          <w:szCs w:val="9"/>
          <w:color w:val="9E9EA0"/>
          <w:spacing w:val="0"/>
          <w:w w:val="69"/>
          <w:b/>
          <w:bCs/>
        </w:rPr>
        <w:t>J</w:t>
      </w:r>
      <w:r>
        <w:rPr>
          <w:rFonts w:ascii="Arial" w:hAnsi="Arial" w:cs="Arial" w:eastAsia="Arial"/>
          <w:sz w:val="9"/>
          <w:szCs w:val="9"/>
          <w:color w:val="9E9EA0"/>
          <w:spacing w:val="0"/>
          <w:w w:val="69"/>
          <w:b/>
          <w:bCs/>
        </w:rPr>
        <w:t>      </w:t>
      </w:r>
      <w:r>
        <w:rPr>
          <w:rFonts w:ascii="Arial" w:hAnsi="Arial" w:cs="Arial" w:eastAsia="Arial"/>
          <w:sz w:val="9"/>
          <w:szCs w:val="9"/>
          <w:color w:val="9E9EA0"/>
          <w:spacing w:val="1"/>
          <w:w w:val="69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545454"/>
          <w:spacing w:val="0"/>
          <w:w w:val="197"/>
        </w:rPr>
        <w:t>,</w:t>
      </w:r>
      <w:r>
        <w:rPr>
          <w:rFonts w:ascii="Arial" w:hAnsi="Arial" w:cs="Arial" w:eastAsia="Arial"/>
          <w:sz w:val="9"/>
          <w:szCs w:val="9"/>
          <w:color w:val="545454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545454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8A8C8C"/>
          <w:spacing w:val="0"/>
          <w:w w:val="93"/>
        </w:rPr>
        <w:t>"{</w:t>
      </w:r>
      <w:r>
        <w:rPr>
          <w:rFonts w:ascii="Arial" w:hAnsi="Arial" w:cs="Arial" w:eastAsia="Arial"/>
          <w:sz w:val="9"/>
          <w:szCs w:val="9"/>
          <w:color w:val="8A8C8C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8A8C8C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9E9EA0"/>
          <w:spacing w:val="0"/>
          <w:w w:val="150"/>
          <w:b/>
          <w:bCs/>
          <w:i/>
        </w:rPr>
        <w:t>Ir</w:t>
      </w:r>
      <w:r>
        <w:rPr>
          <w:rFonts w:ascii="Arial" w:hAnsi="Arial" w:cs="Arial" w:eastAsia="Arial"/>
          <w:sz w:val="7"/>
          <w:szCs w:val="7"/>
          <w:color w:val="9E9EA0"/>
          <w:spacing w:val="0"/>
          <w:w w:val="150"/>
          <w:b/>
          <w:bCs/>
          <w:i/>
        </w:rPr>
        <w:t>   </w:t>
      </w:r>
      <w:r>
        <w:rPr>
          <w:rFonts w:ascii="Arial" w:hAnsi="Arial" w:cs="Arial" w:eastAsia="Arial"/>
          <w:sz w:val="7"/>
          <w:szCs w:val="7"/>
          <w:color w:val="9E9EA0"/>
          <w:spacing w:val="11"/>
          <w:w w:val="150"/>
          <w:b/>
          <w:bCs/>
          <w:i/>
        </w:rPr>
        <w:t> </w:t>
      </w:r>
      <w:r>
        <w:rPr>
          <w:rFonts w:ascii="Arial" w:hAnsi="Arial" w:cs="Arial" w:eastAsia="Arial"/>
          <w:sz w:val="7"/>
          <w:szCs w:val="7"/>
          <w:color w:val="B3B3B5"/>
          <w:spacing w:val="0"/>
          <w:w w:val="191"/>
        </w:rPr>
        <w:t>•</w:t>
      </w:r>
      <w:r>
        <w:rPr>
          <w:rFonts w:ascii="Arial" w:hAnsi="Arial" w:cs="Arial" w:eastAsia="Arial"/>
          <w:sz w:val="7"/>
          <w:szCs w:val="7"/>
          <w:color w:val="B3B3B5"/>
          <w:spacing w:val="-12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B3B3B5"/>
          <w:spacing w:val="0"/>
          <w:w w:val="142"/>
        </w:rPr>
        <w:t>..</w:t>
      </w:r>
      <w:r>
        <w:rPr>
          <w:rFonts w:ascii="Arial" w:hAnsi="Arial" w:cs="Arial" w:eastAsia="Arial"/>
          <w:sz w:val="7"/>
          <w:szCs w:val="7"/>
          <w:color w:val="B3B3B5"/>
          <w:spacing w:val="0"/>
          <w:w w:val="142"/>
        </w:rPr>
        <w:t>   </w:t>
      </w:r>
      <w:r>
        <w:rPr>
          <w:rFonts w:ascii="Arial" w:hAnsi="Arial" w:cs="Arial" w:eastAsia="Arial"/>
          <w:sz w:val="7"/>
          <w:szCs w:val="7"/>
          <w:color w:val="B3B3B5"/>
          <w:spacing w:val="7"/>
          <w:w w:val="142"/>
        </w:rPr>
        <w:t> </w:t>
      </w:r>
      <w:r>
        <w:rPr>
          <w:rFonts w:ascii="Arial" w:hAnsi="Arial" w:cs="Arial" w:eastAsia="Arial"/>
          <w:sz w:val="7"/>
          <w:szCs w:val="7"/>
          <w:color w:val="B3B3B5"/>
          <w:spacing w:val="0"/>
          <w:w w:val="83"/>
        </w:rPr>
        <w:t>'.-</w:t>
      </w:r>
      <w:r>
        <w:rPr>
          <w:rFonts w:ascii="Arial" w:hAnsi="Arial" w:cs="Arial" w:eastAsia="Arial"/>
          <w:sz w:val="7"/>
          <w:szCs w:val="7"/>
          <w:color w:val="B3B3B5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B3B3B5"/>
          <w:spacing w:val="0"/>
          <w:w w:val="100"/>
        </w:rPr>
        <w:t>,.</w:t>
      </w:r>
      <w:r>
        <w:rPr>
          <w:rFonts w:ascii="Arial" w:hAnsi="Arial" w:cs="Arial" w:eastAsia="Arial"/>
          <w:sz w:val="7"/>
          <w:szCs w:val="7"/>
          <w:color w:val="B3B3B5"/>
          <w:spacing w:val="0"/>
          <w:w w:val="100"/>
        </w:rPr>
        <w:t>  </w:t>
      </w:r>
      <w:r>
        <w:rPr>
          <w:rFonts w:ascii="Arial" w:hAnsi="Arial" w:cs="Arial" w:eastAsia="Arial"/>
          <w:sz w:val="7"/>
          <w:szCs w:val="7"/>
          <w:color w:val="B3B3B5"/>
          <w:spacing w:val="16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B3B3B5"/>
          <w:spacing w:val="0"/>
          <w:w w:val="508"/>
        </w:rPr>
        <w:t>,</w:t>
      </w:r>
      <w:r>
        <w:rPr>
          <w:rFonts w:ascii="Arial" w:hAnsi="Arial" w:cs="Arial" w:eastAsia="Arial"/>
          <w:sz w:val="7"/>
          <w:szCs w:val="7"/>
          <w:color w:val="B3B3B5"/>
          <w:spacing w:val="-85"/>
          <w:w w:val="508"/>
        </w:rPr>
        <w:t> </w:t>
      </w:r>
      <w:r>
        <w:rPr>
          <w:rFonts w:ascii="Arial" w:hAnsi="Arial" w:cs="Arial" w:eastAsia="Arial"/>
          <w:sz w:val="7"/>
          <w:szCs w:val="7"/>
          <w:color w:val="8A8C8C"/>
          <w:spacing w:val="0"/>
          <w:w w:val="160"/>
        </w:rPr>
        <w:t>..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980" w:bottom="280" w:left="0" w:right="160"/>
        </w:sectPr>
      </w:pPr>
      <w:rPr/>
    </w:p>
    <w:p>
      <w:pPr>
        <w:spacing w:before="23" w:after="0" w:line="107" w:lineRule="exact"/>
        <w:ind w:right="144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9E9EA0"/>
          <w:spacing w:val="0"/>
          <w:w w:val="49"/>
          <w:b/>
          <w:bCs/>
          <w:position w:val="-2"/>
        </w:rPr>
        <w:t>'.,:ıı.</w:t>
      </w:r>
      <w:r>
        <w:rPr>
          <w:rFonts w:ascii="Times New Roman" w:hAnsi="Times New Roman" w:cs="Times New Roman" w:eastAsia="Times New Roman"/>
          <w:sz w:val="11"/>
          <w:szCs w:val="11"/>
          <w:color w:val="9E9EA0"/>
          <w:spacing w:val="0"/>
          <w:w w:val="49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E9EA0"/>
          <w:spacing w:val="0"/>
          <w:w w:val="49"/>
          <w:b/>
          <w:bCs/>
          <w:position w:val="-2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E9EA0"/>
          <w:spacing w:val="13"/>
          <w:w w:val="4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E9EA0"/>
          <w:spacing w:val="0"/>
          <w:w w:val="57"/>
          <w:b/>
          <w:bCs/>
          <w:position w:val="-2"/>
        </w:rPr>
        <w:t>&lt;ı:_</w:t>
      </w:r>
      <w:r>
        <w:rPr>
          <w:rFonts w:ascii="Times New Roman" w:hAnsi="Times New Roman" w:cs="Times New Roman" w:eastAsia="Times New Roman"/>
          <w:sz w:val="9"/>
          <w:szCs w:val="9"/>
          <w:color w:val="9E9EA0"/>
          <w:spacing w:val="-1"/>
          <w:w w:val="57"/>
          <w:b/>
          <w:bCs/>
          <w:position w:val="-2"/>
        </w:rPr>
        <w:t>l</w:t>
      </w:r>
      <w:r>
        <w:rPr>
          <w:rFonts w:ascii="Times New Roman" w:hAnsi="Times New Roman" w:cs="Times New Roman" w:eastAsia="Times New Roman"/>
          <w:sz w:val="9"/>
          <w:szCs w:val="9"/>
          <w:color w:val="797B7B"/>
          <w:spacing w:val="-16"/>
          <w:w w:val="57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E9EA0"/>
          <w:spacing w:val="0"/>
          <w:w w:val="58"/>
          <w:b/>
          <w:bCs/>
          <w:position w:val="-2"/>
        </w:rPr>
        <w:t>: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right="-20"/>
        <w:jc w:val="right"/>
        <w:rPr>
          <w:rFonts w:ascii="Arial" w:hAnsi="Arial" w:cs="Arial" w:eastAsia="Arial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.116104pt;margin-top:15.325214pt;width:18.254801pt;height:10pt;mso-position-horizontal-relative:page;mso-position-vertical-relative:paragraph;z-index:-1502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B3B3B"/>
                      <w:spacing w:val="0"/>
                      <w:w w:val="100"/>
                    </w:rPr>
                    <w:t>Halk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9E9EA0"/>
          <w:spacing w:val="0"/>
          <w:w w:val="100"/>
          <w:position w:val="-20"/>
        </w:rPr>
        <w:t>"</w:t>
      </w:r>
      <w:r>
        <w:rPr>
          <w:rFonts w:ascii="Arial" w:hAnsi="Arial" w:cs="Arial" w:eastAsia="Arial"/>
          <w:sz w:val="22"/>
          <w:szCs w:val="22"/>
          <w:color w:val="9E9EA0"/>
          <w:spacing w:val="32"/>
          <w:w w:val="100"/>
          <w:position w:val="-20"/>
        </w:rPr>
        <w:t> </w:t>
      </w:r>
      <w:r>
        <w:rPr>
          <w:rFonts w:ascii="Arial" w:hAnsi="Arial" w:cs="Arial" w:eastAsia="Arial"/>
          <w:sz w:val="33"/>
          <w:szCs w:val="33"/>
          <w:color w:val="797B7B"/>
          <w:spacing w:val="-64"/>
          <w:w w:val="57"/>
          <w:position w:val="-20"/>
        </w:rPr>
        <w:t>·</w:t>
      </w:r>
      <w:r>
        <w:rPr>
          <w:rFonts w:ascii="Arial" w:hAnsi="Arial" w:cs="Arial" w:eastAsia="Arial"/>
          <w:sz w:val="33"/>
          <w:szCs w:val="33"/>
          <w:color w:val="B3B3B5"/>
          <w:spacing w:val="0"/>
          <w:w w:val="48"/>
          <w:position w:val="-20"/>
        </w:rPr>
        <w:t>·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4" w:after="0" w:line="134" w:lineRule="exact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B3B3B5"/>
          <w:spacing w:val="0"/>
          <w:w w:val="127"/>
          <w:b/>
          <w:bCs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9"/>
          <w:szCs w:val="9"/>
          <w:color w:val="B3B3B5"/>
          <w:spacing w:val="0"/>
          <w:w w:val="127"/>
          <w:b/>
          <w:bCs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B3B3B5"/>
          <w:spacing w:val="13"/>
          <w:w w:val="127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B3B3B5"/>
          <w:spacing w:val="0"/>
          <w:w w:val="77"/>
          <w:b/>
          <w:bCs/>
          <w:position w:val="-1"/>
        </w:rPr>
        <w:t>ı'·j</w:t>
      </w:r>
      <w:r>
        <w:rPr>
          <w:rFonts w:ascii="Arial" w:hAnsi="Arial" w:cs="Arial" w:eastAsia="Arial"/>
          <w:sz w:val="13"/>
          <w:szCs w:val="13"/>
          <w:color w:val="B3B3B5"/>
          <w:spacing w:val="22"/>
          <w:w w:val="77"/>
          <w:b/>
          <w:bCs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9E9EA0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9E9EA0"/>
          <w:spacing w:val="23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B3B3B5"/>
          <w:spacing w:val="0"/>
          <w:w w:val="100"/>
          <w:position w:val="-1"/>
        </w:rPr>
        <w:t>..</w:t>
      </w:r>
      <w:r>
        <w:rPr>
          <w:rFonts w:ascii="Arial" w:hAnsi="Arial" w:cs="Arial" w:eastAsia="Arial"/>
          <w:sz w:val="13"/>
          <w:szCs w:val="13"/>
          <w:color w:val="B3B3B5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B3B3B5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3B3B5"/>
          <w:spacing w:val="0"/>
          <w:w w:val="246"/>
          <w:position w:val="-1"/>
        </w:rPr>
        <w:t>!</w:t>
      </w:r>
      <w:r>
        <w:rPr>
          <w:rFonts w:ascii="Times New Roman" w:hAnsi="Times New Roman" w:cs="Times New Roman" w:eastAsia="Times New Roman"/>
          <w:sz w:val="7"/>
          <w:szCs w:val="7"/>
          <w:color w:val="B3B3B5"/>
          <w:spacing w:val="0"/>
          <w:w w:val="246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3B3B5"/>
          <w:spacing w:val="8"/>
          <w:w w:val="246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A8C8C"/>
          <w:spacing w:val="0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8A8C8C"/>
          <w:spacing w:val="0"/>
          <w:w w:val="100"/>
          <w:position w:val="-1"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8A8C8C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3B3B5"/>
          <w:spacing w:val="-11"/>
          <w:w w:val="160"/>
          <w:position w:val="-1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797B7B"/>
          <w:spacing w:val="0"/>
          <w:w w:val="376"/>
          <w:position w:val="-1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797B7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3B3B5"/>
          <w:spacing w:val="0"/>
          <w:w w:val="175"/>
          <w:position w:val="-1"/>
        </w:rPr>
        <w:t>":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782" w:right="1472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B3B3B5"/>
          <w:spacing w:val="0"/>
          <w:w w:val="71"/>
          <w:b/>
          <w:bCs/>
          <w:i/>
          <w:position w:val="-1"/>
        </w:rPr>
        <w:t>.r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52" w:lineRule="atLeast"/>
        <w:ind w:left="185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B3B3B5"/>
          <w:spacing w:val="-13"/>
          <w:w w:val="145"/>
          <w:b/>
          <w:bCs/>
        </w:rPr>
        <w:t>f</w:t>
      </w:r>
      <w:r>
        <w:rPr>
          <w:rFonts w:ascii="Arial" w:hAnsi="Arial" w:cs="Arial" w:eastAsia="Arial"/>
          <w:sz w:val="8"/>
          <w:szCs w:val="8"/>
          <w:color w:val="9E9EA0"/>
          <w:spacing w:val="0"/>
          <w:w w:val="145"/>
          <w:b/>
          <w:bCs/>
        </w:rPr>
        <w:t>•</w:t>
      </w:r>
      <w:r>
        <w:rPr>
          <w:rFonts w:ascii="Arial" w:hAnsi="Arial" w:cs="Arial" w:eastAsia="Arial"/>
          <w:sz w:val="8"/>
          <w:szCs w:val="8"/>
          <w:color w:val="9E9EA0"/>
          <w:spacing w:val="0"/>
          <w:w w:val="145"/>
          <w:b/>
          <w:bCs/>
        </w:rPr>
        <w:t> </w:t>
      </w:r>
      <w:r>
        <w:rPr>
          <w:rFonts w:ascii="Arial" w:hAnsi="Arial" w:cs="Arial" w:eastAsia="Arial"/>
          <w:sz w:val="8"/>
          <w:szCs w:val="8"/>
          <w:color w:val="9E9EA0"/>
          <w:spacing w:val="30"/>
          <w:w w:val="145"/>
          <w:b/>
          <w:bCs/>
        </w:rPr>
        <w:t> </w:t>
      </w:r>
      <w:r>
        <w:rPr>
          <w:rFonts w:ascii="Arial" w:hAnsi="Arial" w:cs="Arial" w:eastAsia="Arial"/>
          <w:sz w:val="8"/>
          <w:szCs w:val="8"/>
          <w:color w:val="B3B3B5"/>
          <w:spacing w:val="0"/>
          <w:w w:val="68"/>
        </w:rPr>
        <w:t>.,...</w:t>
      </w:r>
      <w:r>
        <w:rPr>
          <w:rFonts w:ascii="Arial" w:hAnsi="Arial" w:cs="Arial" w:eastAsia="Arial"/>
          <w:sz w:val="8"/>
          <w:szCs w:val="8"/>
          <w:color w:val="B3B3B5"/>
          <w:spacing w:val="-12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9E9EA0"/>
          <w:spacing w:val="0"/>
          <w:w w:val="353"/>
        </w:rPr>
        <w:t>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  <w:cols w:num="2" w:equalWidth="0">
            <w:col w:w="9122" w:space="169"/>
            <w:col w:w="2469"/>
          </w:cols>
        </w:sectPr>
      </w:pPr>
      <w:rPr/>
    </w:p>
    <w:p>
      <w:pPr>
        <w:spacing w:before="0" w:after="0" w:line="133" w:lineRule="exact"/>
        <w:ind w:right="1747"/>
        <w:jc w:val="right"/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17.631172pt;margin-top:31.71323pt;width:565.854167pt;height:793.634353pt;mso-position-horizontal-relative:page;mso-position-vertical-relative:page;z-index:-15031" coordorigin="353,634" coordsize="11317,15873">
            <v:group style="position:absolute;left:360;top:665;width:1392;height:2" coordorigin="360,665" coordsize="1392,2">
              <v:shape style="position:absolute;left:360;top:665;width:1392;height:2" coordorigin="360,665" coordsize="1392,0" path="m360,665l1751,665e" filled="f" stroked="t" strokeweight=".70998pt" strokecolor="#838383">
                <v:path arrowok="t"/>
              </v:shape>
            </v:group>
            <v:group style="position:absolute;left:364;top:663;width:2;height:501" coordorigin="364,663" coordsize="2,501">
              <v:shape style="position:absolute;left:364;top:663;width:2;height:501" coordorigin="364,663" coordsize="0,501" path="m364,1163l364,663e" filled="f" stroked="t" strokeweight=".94664pt" strokecolor="#777777">
                <v:path arrowok="t"/>
              </v:shape>
            </v:group>
            <v:group style="position:absolute;left:1347;top:663;width:2;height:563" coordorigin="1347,663" coordsize="2,563">
              <v:shape style="position:absolute;left:1347;top:663;width:2;height:563" coordorigin="1347,663" coordsize="0,563" path="m1347,1225l1347,663e" filled="f" stroked="t" strokeweight="2.839921pt" strokecolor="#484B4B">
                <v:path arrowok="t"/>
              </v:shape>
            </v:group>
            <v:group style="position:absolute;left:1283;top:675;width:10352;height:2" coordorigin="1283,675" coordsize="10352,2">
              <v:shape style="position:absolute;left:1283;top:675;width:10352;height:2" coordorigin="1283,675" coordsize="10352,0" path="m1283,675l11634,675e" filled="f" stroked="t" strokeweight=".70998pt" strokecolor="#676767">
                <v:path arrowok="t"/>
              </v:shape>
            </v:group>
            <v:group style="position:absolute;left:2102;top:658;width:2;height:543" coordorigin="2102,658" coordsize="2,543">
              <v:shape style="position:absolute;left:2102;top:658;width:2;height:543" coordorigin="2102,658" coordsize="0,543" path="m2102,1201l2102,658e" filled="f" stroked="t" strokeweight=".47332pt" strokecolor="#646464">
                <v:path arrowok="t"/>
              </v:shape>
            </v:group>
            <v:group style="position:absolute;left:2736;top:672;width:322;height:2" coordorigin="2736,672" coordsize="322,2">
              <v:shape style="position:absolute;left:2736;top:672;width:322;height:2" coordorigin="2736,672" coordsize="322,0" path="m2736,672l3058,672e" filled="f" stroked="t" strokeweight=".47332pt" strokecolor="#3B3B3B">
                <v:path arrowok="t"/>
              </v:shape>
            </v:group>
            <v:group style="position:absolute;left:9064;top:663;width:2;height:791" coordorigin="9064,663" coordsize="2,791">
              <v:shape style="position:absolute;left:9064;top:663;width:2;height:791" coordorigin="9064,663" coordsize="0,791" path="m9064,1454l9064,663e" filled="f" stroked="t" strokeweight=".70998pt" strokecolor="#606060">
                <v:path arrowok="t"/>
              </v:shape>
            </v:group>
            <v:group style="position:absolute;left:11627;top:658;width:2;height:2245" coordorigin="11627,658" coordsize="2,2245">
              <v:shape style="position:absolute;left:11627;top:658;width:2;height:2245" coordorigin="11627,658" coordsize="0,2245" path="m11627,2903l11627,658e" filled="f" stroked="t" strokeweight=".70998pt" strokecolor="#646464">
                <v:path arrowok="t"/>
              </v:shape>
            </v:group>
            <v:group style="position:absolute;left:364;top:658;width:2;height:796" coordorigin="364,658" coordsize="2,796">
              <v:shape style="position:absolute;left:364;top:658;width:2;height:796" coordorigin="364,658" coordsize="0,796" path="m364,1454l364,658e" filled="f" stroked="t" strokeweight=".47332pt" strokecolor="#6B6B6B">
                <v:path arrowok="t"/>
              </v:shape>
            </v:group>
            <v:group style="position:absolute;left:2102;top:1144;width:2;height:582" coordorigin="2102,1144" coordsize="2,582">
              <v:shape style="position:absolute;left:2102;top:1144;width:2;height:582" coordorigin="2102,1144" coordsize="0,582" path="m2102,1726l2102,1144e" filled="f" stroked="t" strokeweight=".94664pt" strokecolor="#777777">
                <v:path arrowok="t"/>
              </v:shape>
            </v:group>
            <v:group style="position:absolute;left:9064;top:1397;width:2;height:329" coordorigin="9064,1397" coordsize="2,329">
              <v:shape style="position:absolute;left:9064;top:1397;width:2;height:329" coordorigin="9064,1397" coordsize="0,329" path="m9064,1726l9064,1397e" filled="f" stroked="t" strokeweight=".47332pt" strokecolor="#343434">
                <v:path arrowok="t"/>
              </v:shape>
            </v:group>
            <v:group style="position:absolute;left:2102;top:1669;width:2;height:496" coordorigin="2102,1669" coordsize="2,496">
              <v:shape style="position:absolute;left:2102;top:1669;width:2;height:496" coordorigin="2102,1669" coordsize="0,496" path="m2102,2164l2102,1669e" filled="f" stroked="t" strokeweight=".47332pt" strokecolor="#545454">
                <v:path arrowok="t"/>
              </v:shape>
            </v:group>
            <v:group style="position:absolute;left:9066;top:1669;width:2;height:501" coordorigin="9066,1669" coordsize="2,501">
              <v:shape style="position:absolute;left:9066;top:1669;width:2;height:501" coordorigin="9066,1669" coordsize="0,501" path="m9066,2169l9066,1669e" filled="f" stroked="t" strokeweight=".94664pt" strokecolor="#646464">
                <v:path arrowok="t"/>
              </v:shape>
            </v:group>
            <v:group style="position:absolute;left:364;top:1602;width:2;height:648" coordorigin="364,1602" coordsize="2,648">
              <v:shape style="position:absolute;left:364;top:1602;width:2;height:648" coordorigin="364,1602" coordsize="0,648" path="m364,2250l364,1602e" filled="f" stroked="t" strokeweight=".70998pt" strokecolor="#707070">
                <v:path arrowok="t"/>
              </v:shape>
            </v:group>
            <v:group style="position:absolute;left:364;top:2162;width:5486;height:2" coordorigin="364,2162" coordsize="5486,2">
              <v:shape style="position:absolute;left:364;top:2162;width:5486;height:2" coordorigin="364,2162" coordsize="5486,0" path="m364,2162l5850,2162e" filled="f" stroked="t" strokeweight=".70998pt" strokecolor="#5B5B5B">
                <v:path arrowok="t"/>
              </v:shape>
            </v:group>
            <v:group style="position:absolute;left:5793;top:2160;width:213;height:2" coordorigin="5793,2160" coordsize="213,2">
              <v:shape style="position:absolute;left:5793;top:2160;width:213;height:2" coordorigin="5793,2160" coordsize="213,0" path="m5793,2160l6006,2160e" filled="f" stroked="t" strokeweight=".47332pt" strokecolor="#343434">
                <v:path arrowok="t"/>
              </v:shape>
            </v:group>
            <v:group style="position:absolute;left:5950;top:2162;width:237;height:2" coordorigin="5950,2162" coordsize="237,2">
              <v:shape style="position:absolute;left:5950;top:2162;width:237;height:2" coordorigin="5950,2162" coordsize="237,0" path="m5950,2162l6186,2162e" filled="f" stroked="t" strokeweight=".70998pt" strokecolor="#4B4B4B">
                <v:path arrowok="t"/>
              </v:shape>
            </v:group>
            <v:group style="position:absolute;left:6129;top:2160;width:554;height:2" coordorigin="6129,2160" coordsize="554,2">
              <v:shape style="position:absolute;left:6129;top:2160;width:554;height:2" coordorigin="6129,2160" coordsize="554,0" path="m6129,2160l6683,2160e" filled="f" stroked="t" strokeweight=".94664pt" strokecolor="#606060">
                <v:path arrowok="t"/>
              </v:shape>
            </v:group>
            <v:group style="position:absolute;left:6608;top:2160;width:303;height:2" coordorigin="6608,2160" coordsize="303,2">
              <v:shape style="position:absolute;left:6608;top:2160;width:303;height:2" coordorigin="6608,2160" coordsize="303,0" path="m6608,2160l6910,2160e" filled="f" stroked="t" strokeweight=".47332pt" strokecolor="#383838">
                <v:path arrowok="t"/>
              </v:shape>
            </v:group>
            <v:group style="position:absolute;left:6854;top:2162;width:4781;height:2" coordorigin="6854,2162" coordsize="4781,2">
              <v:shape style="position:absolute;left:6854;top:2162;width:4781;height:2" coordorigin="6854,2162" coordsize="4781,0" path="m6854,2162l11634,2162e" filled="f" stroked="t" strokeweight=".70998pt" strokecolor="#646464">
                <v:path arrowok="t"/>
              </v:shape>
            </v:group>
            <v:group style="position:absolute;left:9533;top:2160;width:265;height:2" coordorigin="9533,2160" coordsize="265,2">
              <v:shape style="position:absolute;left:9533;top:2160;width:265;height:2" coordorigin="9533,2160" coordsize="265,0" path="m9533,2160l9798,2160e" filled="f" stroked="t" strokeweight=".47332pt" strokecolor="#383838">
                <v:path arrowok="t"/>
              </v:shape>
            </v:group>
            <v:group style="position:absolute;left:360;top:2400;width:7422;height:2" coordorigin="360,2400" coordsize="7422,2">
              <v:shape style="position:absolute;left:360;top:2400;width:7422;height:2" coordorigin="360,2400" coordsize="7422,0" path="m360,2400l7781,2400e" filled="f" stroked="t" strokeweight=".70998pt" strokecolor="#606060">
                <v:path arrowok="t"/>
              </v:shape>
            </v:group>
            <v:group style="position:absolute;left:3346;top:2160;width:2;height:305" coordorigin="3346,2160" coordsize="2,305">
              <v:shape style="position:absolute;left:3346;top:2160;width:2;height:305" coordorigin="3346,2160" coordsize="0,305" path="m3346,2465l3346,2160e" filled="f" stroked="t" strokeweight=".70998pt" strokecolor="#4B4B4B">
                <v:path arrowok="t"/>
              </v:shape>
            </v:group>
            <v:group style="position:absolute;left:7725;top:2400;width:540;height:2" coordorigin="7725,2400" coordsize="540,2">
              <v:shape style="position:absolute;left:7725;top:2400;width:540;height:2" coordorigin="7725,2400" coordsize="540,0" path="m7725,2400l8264,2400e" filled="f" stroked="t" strokeweight=".47332pt" strokecolor="#444444">
                <v:path arrowok="t"/>
              </v:shape>
            </v:group>
            <v:group style="position:absolute;left:8207;top:2400;width:1401;height:2" coordorigin="8207,2400" coordsize="1401,2">
              <v:shape style="position:absolute;left:8207;top:2400;width:1401;height:2" coordorigin="8207,2400" coordsize="1401,0" path="m8207,2400l9608,2400e" filled="f" stroked="t" strokeweight=".70998pt" strokecolor="#676767">
                <v:path arrowok="t"/>
              </v:shape>
            </v:group>
            <v:group style="position:absolute;left:9533;top:2398;width:265;height:2" coordorigin="9533,2398" coordsize="265,2">
              <v:shape style="position:absolute;left:9533;top:2398;width:265;height:2" coordorigin="9533,2398" coordsize="265,0" path="m9533,2398l9798,2398e" filled="f" stroked="t" strokeweight=".47332pt" strokecolor="#545454">
                <v:path arrowok="t"/>
              </v:shape>
            </v:group>
            <v:group style="position:absolute;left:9741;top:2398;width:1893;height:2" coordorigin="9741,2398" coordsize="1893,2">
              <v:shape style="position:absolute;left:9741;top:2398;width:1893;height:2" coordorigin="9741,2398" coordsize="1893,0" path="m9741,2398l11634,2398e" filled="f" stroked="t" strokeweight=".70998pt" strokecolor="#707070">
                <v:path arrowok="t"/>
              </v:shape>
            </v:group>
            <v:group style="position:absolute;left:360;top:2636;width:1008;height:2" coordorigin="360,2636" coordsize="1008,2">
              <v:shape style="position:absolute;left:360;top:2636;width:1008;height:2" coordorigin="360,2636" coordsize="1008,0" path="m360,2636l1368,2636e" filled="f" stroked="t" strokeweight=".70998pt" strokecolor="#606060">
                <v:path arrowok="t"/>
              </v:shape>
            </v:group>
            <v:group style="position:absolute;left:1311;top:2641;width:142;height:2" coordorigin="1311,2641" coordsize="142,2">
              <v:shape style="position:absolute;left:1311;top:2641;width:142;height:2" coordorigin="1311,2641" coordsize="142,0" path="m1311,2641l1453,2641e" filled="f" stroked="t" strokeweight=".47332pt" strokecolor="#4F4F4F">
                <v:path arrowok="t"/>
              </v:shape>
            </v:group>
            <v:group style="position:absolute;left:1396;top:2644;width:7687;height:2" coordorigin="1396,2644" coordsize="7687,2">
              <v:shape style="position:absolute;left:1396;top:2644;width:7687;height:2" coordorigin="1396,2644" coordsize="7687,0" path="m1396,2644l9083,2644e" filled="f" stroked="t" strokeweight=".70998pt" strokecolor="#606060">
                <v:path arrowok="t"/>
              </v:shape>
            </v:group>
            <v:group style="position:absolute;left:9026;top:2641;width:336;height:2" coordorigin="9026,2641" coordsize="336,2">
              <v:shape style="position:absolute;left:9026;top:2641;width:336;height:2" coordorigin="9026,2641" coordsize="336,0" path="m9026,2641l9362,2641e" filled="f" stroked="t" strokeweight=".47332pt" strokecolor="#3F3F3F">
                <v:path arrowok="t"/>
              </v:shape>
            </v:group>
            <v:group style="position:absolute;left:9305;top:2639;width:2329;height:2" coordorigin="9305,2639" coordsize="2329,2">
              <v:shape style="position:absolute;left:9305;top:2639;width:2329;height:2" coordorigin="9305,2639" coordsize="2329,0" path="m9305,2639l11634,2639e" filled="f" stroked="t" strokeweight=".70998pt" strokecolor="#6B6B6B">
                <v:path arrowok="t"/>
              </v:shape>
            </v:group>
            <v:group style="position:absolute;left:364;top:2879;width:5282;height:2" coordorigin="364,2879" coordsize="5282,2">
              <v:shape style="position:absolute;left:364;top:2879;width:5282;height:2" coordorigin="364,2879" coordsize="5282,0" path="m364,2879l5647,2879e" filled="f" stroked="t" strokeweight=".47332pt" strokecolor="#5B5B5B">
                <v:path arrowok="t"/>
              </v:shape>
            </v:group>
            <v:group style="position:absolute;left:369;top:2622;width:2;height:281" coordorigin="369,2622" coordsize="2,281">
              <v:shape style="position:absolute;left:369;top:2622;width:2;height:281" coordorigin="369,2622" coordsize="0,281" path="m369,2903l369,2622e" filled="f" stroked="t" strokeweight=".47332pt" strokecolor="#4F4F4F">
                <v:path arrowok="t"/>
              </v:shape>
            </v:group>
            <v:group style="position:absolute;left:5576;top:2882;width:3507;height:2" coordorigin="5576,2882" coordsize="3507,2">
              <v:shape style="position:absolute;left:5576;top:2882;width:3507;height:2" coordorigin="5576,2882" coordsize="3507,0" path="m5576,2882l9083,2882e" filled="f" stroked="t" strokeweight=".70998pt" strokecolor="#606060">
                <v:path arrowok="t"/>
              </v:shape>
            </v:group>
            <v:group style="position:absolute;left:9026;top:2879;width:336;height:2" coordorigin="9026,2879" coordsize="336,2">
              <v:shape style="position:absolute;left:9026;top:2879;width:336;height:2" coordorigin="9026,2879" coordsize="336,0" path="m9026,2879l9362,2879e" filled="f" stroked="t" strokeweight=".47332pt" strokecolor="#444444">
                <v:path arrowok="t"/>
              </v:shape>
            </v:group>
            <v:group style="position:absolute;left:9305;top:2877;width:2329;height:2" coordorigin="9305,2877" coordsize="2329,2">
              <v:shape style="position:absolute;left:9305;top:2877;width:2329;height:2" coordorigin="9305,2877" coordsize="2329,0" path="m9305,2877l11634,2877e" filled="f" stroked="t" strokeweight=".70998pt" strokecolor="#6B6B6B">
                <v:path arrowok="t"/>
              </v:shape>
            </v:group>
            <v:group style="position:absolute;left:364;top:3120;width:5282;height:2" coordorigin="364,3120" coordsize="5282,2">
              <v:shape style="position:absolute;left:364;top:3120;width:5282;height:2" coordorigin="364,3120" coordsize="5282,0" path="m364,3120l5647,3120e" filled="f" stroked="t" strokeweight=".70998pt" strokecolor="#5B5B5B">
                <v:path arrowok="t"/>
              </v:shape>
            </v:group>
            <v:group style="position:absolute;left:369;top:2832;width:2;height:315" coordorigin="369,2832" coordsize="2,315">
              <v:shape style="position:absolute;left:369;top:2832;width:2;height:315" coordorigin="369,2832" coordsize="0,315" path="m369,3146l369,2832e" filled="f" stroked="t" strokeweight=".47332pt" strokecolor="#2F2F2F">
                <v:path arrowok="t"/>
              </v:shape>
            </v:group>
            <v:group style="position:absolute;left:5590;top:3123;width:417;height:2" coordorigin="5590,3123" coordsize="417,2">
              <v:shape style="position:absolute;left:5590;top:3123;width:417;height:2" coordorigin="5590,3123" coordsize="417,0" path="m5590,3123l6006,3123e" filled="f" stroked="t" strokeweight=".47332pt" strokecolor="#4B4B4B">
                <v:path arrowok="t"/>
              </v:shape>
            </v:group>
            <v:group style="position:absolute;left:5935;top:3120;width:4071;height:2" coordorigin="5935,3120" coordsize="4071,2">
              <v:shape style="position:absolute;left:5935;top:3120;width:4071;height:2" coordorigin="5935,3120" coordsize="4071,0" path="m5935,3120l10006,3120e" filled="f" stroked="t" strokeweight=".70998pt" strokecolor="#646464">
                <v:path arrowok="t"/>
              </v:shape>
            </v:group>
            <v:group style="position:absolute;left:9949;top:3118;width:568;height:2" coordorigin="9949,3118" coordsize="568,2">
              <v:shape style="position:absolute;left:9949;top:3118;width:568;height:2" coordorigin="9949,3118" coordsize="568,0" path="m9949,3118l10517,3118e" filled="f" stroked="t" strokeweight=".47332pt" strokecolor="#545454">
                <v:path arrowok="t"/>
              </v:shape>
            </v:group>
            <v:group style="position:absolute;left:10460;top:3118;width:1174;height:2" coordorigin="10460,3118" coordsize="1174,2">
              <v:shape style="position:absolute;left:10460;top:3118;width:1174;height:2" coordorigin="10460,3118" coordsize="1174,0" path="m10460,3118l11634,3118e" filled="f" stroked="t" strokeweight=".70998pt" strokecolor="#6B6B6B">
                <v:path arrowok="t"/>
              </v:shape>
            </v:group>
            <v:group style="position:absolute;left:11625;top:2832;width:2;height:315" coordorigin="11625,2832" coordsize="2,315">
              <v:shape style="position:absolute;left:11625;top:2832;width:2;height:315" coordorigin="11625,2832" coordsize="0,315" path="m11625,3146l11625,2832e" filled="f" stroked="t" strokeweight=".47332pt" strokecolor="#4F4F4F">
                <v:path arrowok="t"/>
              </v:shape>
            </v:group>
            <v:group style="position:absolute;left:360;top:3359;width:3275;height:2" coordorigin="360,3359" coordsize="3275,2">
              <v:shape style="position:absolute;left:360;top:3359;width:3275;height:2" coordorigin="360,3359" coordsize="3275,0" path="m360,3359l3635,3359e" filled="f" stroked="t" strokeweight=".70998pt" strokecolor="#606060">
                <v:path arrowok="t"/>
              </v:shape>
            </v:group>
            <v:group style="position:absolute;left:3526;top:3359;width:289;height:2" coordorigin="3526,3359" coordsize="289,2">
              <v:shape style="position:absolute;left:3526;top:3359;width:289;height:2" coordorigin="3526,3359" coordsize="289,0" path="m3526,3359l3815,3359e" filled="f" stroked="t" strokeweight=".47332pt" strokecolor="#4B4B4B">
                <v:path arrowok="t"/>
              </v:shape>
            </v:group>
            <v:group style="position:absolute;left:3758;top:3361;width:246;height:2" coordorigin="3758,3361" coordsize="246,2">
              <v:shape style="position:absolute;left:3758;top:3361;width:246;height:2" coordorigin="3758,3361" coordsize="246,0" path="m3758,3361l4004,3361e" filled="f" stroked="t" strokeweight=".47332pt" strokecolor="#2F2F2F">
                <v:path arrowok="t"/>
              </v:shape>
            </v:group>
            <v:group style="position:absolute;left:3947;top:3361;width:2717;height:2" coordorigin="3947,3361" coordsize="2717,2">
              <v:shape style="position:absolute;left:3947;top:3361;width:2717;height:2" coordorigin="3947,3361" coordsize="2717,0" path="m3947,3361l6664,3361e" filled="f" stroked="t" strokeweight=".70998pt" strokecolor="#575757">
                <v:path arrowok="t"/>
              </v:shape>
            </v:group>
            <v:group style="position:absolute;left:6608;top:3361;width:303;height:2" coordorigin="6608,3361" coordsize="303,2">
              <v:shape style="position:absolute;left:6608;top:3361;width:303;height:2" coordorigin="6608,3361" coordsize="303,0" path="m6608,3361l6910,3361e" filled="f" stroked="t" strokeweight=".47332pt" strokecolor="#3F3F3F">
                <v:path arrowok="t"/>
              </v:shape>
            </v:group>
            <v:group style="position:absolute;left:6854;top:3361;width:473;height:2" coordorigin="6854,3361" coordsize="473,2">
              <v:shape style="position:absolute;left:6854;top:3361;width:473;height:2" coordorigin="6854,3361" coordsize="473,0" path="m6854,3361l7327,3361e" filled="f" stroked="t" strokeweight=".94664pt" strokecolor="#676767">
                <v:path arrowok="t"/>
              </v:shape>
            </v:group>
            <v:group style="position:absolute;left:7270;top:3359;width:511;height:2" coordorigin="7270,3359" coordsize="511,2">
              <v:shape style="position:absolute;left:7270;top:3359;width:511;height:2" coordorigin="7270,3359" coordsize="511,0" path="m7270,3359l7781,3359e" filled="f" stroked="t" strokeweight=".47332pt" strokecolor="#4B4B4B">
                <v:path arrowok="t"/>
              </v:shape>
            </v:group>
            <v:group style="position:absolute;left:7725;top:3356;width:3914;height:2" coordorigin="7725,3356" coordsize="3914,2">
              <v:shape style="position:absolute;left:7725;top:3356;width:3914;height:2" coordorigin="7725,3356" coordsize="3914,0" path="m7725,3356l11639,3356e" filled="f" stroked="t" strokeweight=".70998pt" strokecolor="#646464">
                <v:path arrowok="t"/>
              </v:shape>
            </v:group>
            <v:group style="position:absolute;left:3796;top:3356;width:2;height:343" coordorigin="3796,3356" coordsize="2,343">
              <v:shape style="position:absolute;left:3796;top:3356;width:2;height:343" coordorigin="3796,3356" coordsize="0,343" path="m3796,3699l3796,3356e" filled="f" stroked="t" strokeweight=".94664pt" strokecolor="#5B5B5B">
                <v:path arrowok="t"/>
              </v:shape>
            </v:group>
            <v:group style="position:absolute;left:6894;top:3356;width:2;height:834" coordorigin="6894,3356" coordsize="2,834">
              <v:shape style="position:absolute;left:6894;top:3356;width:2;height:834" coordorigin="6894,3356" coordsize="0,834" path="m6894,4191l6894,3356e" filled="f" stroked="t" strokeweight=".70998pt" strokecolor="#575757">
                <v:path arrowok="t"/>
              </v:shape>
            </v:group>
            <v:group style="position:absolute;left:6882;top:3590;width:1306;height:2" coordorigin="6882,3590" coordsize="1306,2">
              <v:shape style="position:absolute;left:6882;top:3590;width:1306;height:2" coordorigin="6882,3590" coordsize="1306,0" path="m6882,3590l8188,3590e" filled="f" stroked="t" strokeweight=".94664pt" strokecolor="#4B4B4B">
                <v:path arrowok="t"/>
              </v:shape>
            </v:group>
            <v:group style="position:absolute;left:8236;top:3604;width:2253;height:2" coordorigin="8236,3604" coordsize="2253,2">
              <v:shape style="position:absolute;left:8236;top:3604;width:2253;height:2" coordorigin="8236,3604" coordsize="2253,0" path="m8236,3604l10489,3604e" filled="f" stroked="t" strokeweight=".23666pt" strokecolor="#000000">
                <v:path arrowok="t"/>
              </v:shape>
            </v:group>
            <v:group style="position:absolute;left:10489;top:3604;width:1141;height:2" coordorigin="10489,3604" coordsize="1141,2">
              <v:shape style="position:absolute;left:10489;top:3604;width:1141;height:2" coordorigin="10489,3604" coordsize="1141,0" path="m10489,3604l11629,3604e" filled="f" stroked="t" strokeweight=".23666pt" strokecolor="#676767">
                <v:path arrowok="t"/>
              </v:shape>
            </v:group>
            <v:group style="position:absolute;left:11632;top:2918;width:2;height:10231" coordorigin="11632,2918" coordsize="2,10231">
              <v:shape style="position:absolute;left:11632;top:2918;width:2;height:10231" coordorigin="11632,2918" coordsize="0,10231" path="m11632,13148l11632,2918e" filled="f" stroked="t" strokeweight=".70998pt" strokecolor="#676767">
                <v:path arrowok="t"/>
              </v:shape>
            </v:group>
            <v:group style="position:absolute;left:3796;top:3356;width:2;height:849" coordorigin="3796,3356" coordsize="2,849">
              <v:shape style="position:absolute;left:3796;top:3356;width:2;height:849" coordorigin="3796,3356" coordsize="0,849" path="m3796,4205l3796,3356e" filled="f" stroked="t" strokeweight=".70998pt" strokecolor="#4B4B4B">
                <v:path arrowok="t"/>
              </v:shape>
            </v:group>
            <v:group style="position:absolute;left:3791;top:3809;width:2059;height:2" coordorigin="3791,3809" coordsize="2059,2">
              <v:shape style="position:absolute;left:3791;top:3809;width:2059;height:2" coordorigin="3791,3809" coordsize="2059,0" path="m3791,3809l5850,3809e" filled="f" stroked="t" strokeweight=".70998pt" strokecolor="#5B5B5B">
                <v:path arrowok="t"/>
              </v:shape>
            </v:group>
            <v:group style="position:absolute;left:3380;top:4186;width:204;height:2" coordorigin="3380,4186" coordsize="204,2">
              <v:shape style="position:absolute;left:3380;top:4186;width:204;height:2" coordorigin="3380,4186" coordsize="204,0" path="m3380,4186l3583,4186e" filled="f" stroked="t" strokeweight=".47332pt" strokecolor="#808080">
                <v:path arrowok="t"/>
              </v:shape>
            </v:group>
            <v:group style="position:absolute;left:3526;top:4186;width:298;height:2" coordorigin="3526,4186" coordsize="298,2">
              <v:shape style="position:absolute;left:3526;top:4186;width:298;height:2" coordorigin="3526,4186" coordsize="298,0" path="m3526,4186l3824,4186e" filled="f" stroked="t" strokeweight=".23666pt" strokecolor="#6B6B6B">
                <v:path arrowok="t"/>
              </v:shape>
            </v:group>
            <v:group style="position:absolute;left:3753;top:4188;width:251;height:2" coordorigin="3753,4188" coordsize="251,2">
              <v:shape style="position:absolute;left:3753;top:4188;width:251;height:2" coordorigin="3753,4188" coordsize="251,0" path="m3753,4188l4004,4188e" filled="f" stroked="t" strokeweight=".23666pt" strokecolor="#4F4F4F">
                <v:path arrowok="t"/>
              </v:shape>
            </v:group>
            <v:group style="position:absolute;left:6139;top:4186;width:4378;height:2" coordorigin="6139,4186" coordsize="4378,2">
              <v:shape style="position:absolute;left:6139;top:4186;width:4378;height:2" coordorigin="6139,4186" coordsize="4378,0" path="m6139,4186l10517,4186e" filled="f" stroked="t" strokeweight=".47332pt" strokecolor="#6B6B6B">
                <v:path arrowok="t"/>
              </v:shape>
            </v:group>
            <v:group style="position:absolute;left:10413;top:4183;width:1226;height:2" coordorigin="10413,4183" coordsize="1226,2">
              <v:shape style="position:absolute;left:10413;top:4183;width:1226;height:2" coordorigin="10413,4183" coordsize="1226,0" path="m10413,4183l11639,4183e" filled="f" stroked="t" strokeweight=".70998pt" strokecolor="#838383">
                <v:path arrowok="t"/>
              </v:shape>
            </v:group>
            <v:group style="position:absolute;left:360;top:4183;width:2433;height:2" coordorigin="360,4183" coordsize="2433,2">
              <v:shape style="position:absolute;left:360;top:4183;width:2433;height:2" coordorigin="360,4183" coordsize="2433,0" path="m360,4183l2793,4183e" filled="f" stroked="t" strokeweight=".47332pt" strokecolor="#707070">
                <v:path arrowok="t"/>
              </v:shape>
            </v:group>
            <v:group style="position:absolute;left:2736;top:4188;width:440;height:2" coordorigin="2736,4188" coordsize="440,2">
              <v:shape style="position:absolute;left:2736;top:4188;width:440;height:2" coordorigin="2736,4188" coordsize="440,0" path="m2736,4188l3176,4188e" filled="f" stroked="t" strokeweight=".23666pt" strokecolor="#4B4B4B">
                <v:path arrowok="t"/>
              </v:shape>
            </v:group>
            <v:group style="position:absolute;left:2102;top:4186;width:2;height:3413" coordorigin="2102,4186" coordsize="2,3413">
              <v:shape style="position:absolute;left:2102;top:4186;width:2;height:3413" coordorigin="2102,4186" coordsize="0,3413" path="m2102,7599l2102,4186e" filled="f" stroked="t" strokeweight=".70998pt" strokecolor="#606060">
                <v:path arrowok="t"/>
              </v:shape>
            </v:group>
            <v:group style="position:absolute;left:2736;top:4467;width:322;height:2" coordorigin="2736,4467" coordsize="322,2">
              <v:shape style="position:absolute;left:2736;top:4467;width:322;height:2" coordorigin="2736,4467" coordsize="322,0" path="m2736,4467l3058,4467e" filled="f" stroked="t" strokeweight=".47332pt" strokecolor="#4F4F4F">
                <v:path arrowok="t"/>
              </v:shape>
            </v:group>
            <v:group style="position:absolute;left:3758;top:4467;width:246;height:2" coordorigin="3758,4467" coordsize="246,2">
              <v:shape style="position:absolute;left:3758;top:4467;width:246;height:2" coordorigin="3758,4467" coordsize="246,0" path="m3758,4467l4004,4467e" filled="f" stroked="t" strokeweight=".47332pt" strokecolor="#3B3B3B">
                <v:path arrowok="t"/>
              </v:shape>
            </v:group>
            <v:group style="position:absolute;left:4662;top:4467;width:222;height:2" coordorigin="4662,4467" coordsize="222,2">
              <v:shape style="position:absolute;left:4662;top:4467;width:222;height:2" coordorigin="4662,4467" coordsize="222,0" path="m4662,4467l4885,4467e" filled="f" stroked="t" strokeweight=".47332pt" strokecolor="#4B4B4B">
                <v:path arrowok="t"/>
              </v:shape>
            </v:group>
            <v:group style="position:absolute;left:4828;top:4467;width:355;height:2" coordorigin="4828,4467" coordsize="355,2">
              <v:shape style="position:absolute;left:4828;top:4467;width:355;height:2" coordorigin="4828,4467" coordsize="355,0" path="m4828,4467l5183,4467e" filled="f" stroked="t" strokeweight=".47332pt" strokecolor="#606060">
                <v:path arrowok="t"/>
              </v:shape>
            </v:group>
            <v:group style="position:absolute;left:360;top:4465;width:11279;height:2" coordorigin="360,4465" coordsize="11279,2">
              <v:shape style="position:absolute;left:360;top:4465;width:11279;height:2" coordorigin="360,4465" coordsize="11279,0" path="m360,4465l11639,4465e" filled="f" stroked="t" strokeweight=".70998pt" strokecolor="#707070">
                <v:path arrowok="t"/>
              </v:shape>
            </v:group>
            <v:group style="position:absolute;left:2097;top:4710;width:3086;height:2" coordorigin="2097,4710" coordsize="3086,2">
              <v:shape style="position:absolute;left:2097;top:4710;width:3086;height:2" coordorigin="2097,4710" coordsize="3086,0" path="m2097,4710l5183,4710e" filled="f" stroked="t" strokeweight=".70998pt" strokecolor="#5B5B5B">
                <v:path arrowok="t"/>
              </v:shape>
            </v:group>
            <v:group style="position:absolute;left:5126;top:4710;width:521;height:2" coordorigin="5126,4710" coordsize="521,2">
              <v:shape style="position:absolute;left:5126;top:4710;width:521;height:2" coordorigin="5126,4710" coordsize="521,0" path="m5126,4710l5647,4710e" filled="f" stroked="t" strokeweight=".47332pt" strokecolor="#484848">
                <v:path arrowok="t"/>
              </v:shape>
            </v:group>
            <v:group style="position:absolute;left:5580;top:4708;width:6058;height:2" coordorigin="5580,4708" coordsize="6058,2">
              <v:shape style="position:absolute;left:5580;top:4708;width:6058;height:2" coordorigin="5580,4708" coordsize="6058,0" path="m5580,4708l11639,4708e" filled="f" stroked="t" strokeweight=".70998pt" strokecolor="#646464">
                <v:path arrowok="t"/>
              </v:shape>
            </v:group>
            <v:group style="position:absolute;left:9533;top:4705;width:473;height:2" coordorigin="9533,4705" coordsize="473,2">
              <v:shape style="position:absolute;left:9533;top:4705;width:473;height:2" coordorigin="9533,4705" coordsize="473,0" path="m9533,4705l10006,4705e" filled="f" stroked="t" strokeweight=".47332pt" strokecolor="#484848">
                <v:path arrowok="t"/>
              </v:shape>
            </v:group>
            <v:group style="position:absolute;left:11629;top:4419;width:2;height:315" coordorigin="11629,4419" coordsize="2,315">
              <v:shape style="position:absolute;left:11629;top:4419;width:2;height:315" coordorigin="11629,4419" coordsize="0,315" path="m11629,4734l11629,4419e" filled="f" stroked="t" strokeweight=".47332pt" strokecolor="#4F4F4F">
                <v:path arrowok="t"/>
              </v:shape>
            </v:group>
            <v:group style="position:absolute;left:367;top:658;width:2;height:9883" coordorigin="367,658" coordsize="2,9883">
              <v:shape style="position:absolute;left:367;top:658;width:2;height:9883" coordorigin="367,658" coordsize="0,9883" path="m367,10541l367,658e" filled="f" stroked="t" strokeweight=".70998pt" strokecolor="#575757">
                <v:path arrowok="t"/>
              </v:shape>
            </v:group>
            <v:group style="position:absolute;left:2102;top:4667;width:2;height:324" coordorigin="2102,4667" coordsize="2,324">
              <v:shape style="position:absolute;left:2102;top:4667;width:2;height:324" coordorigin="2102,4667" coordsize="0,324" path="m2102,4991l2102,4667e" filled="f" stroked="t" strokeweight=".47332pt" strokecolor="#3B3B3B">
                <v:path arrowok="t"/>
              </v:shape>
            </v:group>
            <v:group style="position:absolute;left:4861;top:4701;width:2;height:2174" coordorigin="4861,4701" coordsize="2,2174">
              <v:shape style="position:absolute;left:4861;top:4701;width:2;height:2174" coordorigin="4861,4701" coordsize="0,2174" path="m4861,6875l4861,4701e" filled="f" stroked="t" strokeweight=".94664pt" strokecolor="#545454">
                <v:path arrowok="t"/>
              </v:shape>
            </v:group>
            <v:group style="position:absolute;left:7744;top:4701;width:2;height:496" coordorigin="7744,4701" coordsize="2,496">
              <v:shape style="position:absolute;left:7744;top:4701;width:2;height:496" coordorigin="7744,4701" coordsize="0,496" path="m7744,5196l7744,4701e" filled="f" stroked="t" strokeweight=".47332pt" strokecolor="#3F3F3F">
                <v:path arrowok="t"/>
              </v:shape>
            </v:group>
            <v:group style="position:absolute;left:369;top:4934;width:2;height:291" coordorigin="369,4934" coordsize="2,291">
              <v:shape style="position:absolute;left:369;top:4934;width:2;height:291" coordorigin="369,4934" coordsize="0,291" path="m369,5225l369,4934e" filled="f" stroked="t" strokeweight=".47332pt" strokecolor="#484848">
                <v:path arrowok="t"/>
              </v:shape>
            </v:group>
            <v:group style="position:absolute;left:4847;top:5189;width:4236;height:2" coordorigin="4847,5189" coordsize="4236,2">
              <v:shape style="position:absolute;left:4847;top:5189;width:4236;height:2" coordorigin="4847,5189" coordsize="4236,0" path="m4847,5189l9083,5189e" filled="f" stroked="t" strokeweight=".70998pt" strokecolor="#606060">
                <v:path arrowok="t"/>
              </v:shape>
            </v:group>
            <v:group style="position:absolute;left:9026;top:5187;width:336;height:2" coordorigin="9026,5187" coordsize="336,2">
              <v:shape style="position:absolute;left:9026;top:5187;width:336;height:2" coordorigin="9026,5187" coordsize="336,0" path="m9026,5187l9362,5187e" filled="f" stroked="t" strokeweight=".47332pt" strokecolor="#4B4B4B">
                <v:path arrowok="t"/>
              </v:shape>
            </v:group>
            <v:group style="position:absolute;left:9305;top:5185;width:2333;height:2" coordorigin="9305,5185" coordsize="2333,2">
              <v:shape style="position:absolute;left:9305;top:5185;width:2333;height:2" coordorigin="9305,5185" coordsize="2333,0" path="m9305,5185l11639,5185e" filled="f" stroked="t" strokeweight=".70998pt" strokecolor="#707070">
                <v:path arrowok="t"/>
              </v:shape>
            </v:group>
            <v:group style="position:absolute;left:4856;top:5430;width:4733;height:2" coordorigin="4856,5430" coordsize="4733,2">
              <v:shape style="position:absolute;left:4856;top:5430;width:4733;height:2" coordorigin="4856,5430" coordsize="4733,0" path="m4856,5430l9589,5430e" filled="f" stroked="t" strokeweight=".70998pt" strokecolor="#606060">
                <v:path arrowok="t"/>
              </v:shape>
            </v:group>
            <v:group style="position:absolute;left:9514;top:5425;width:2120;height:2" coordorigin="9514,5425" coordsize="2120,2">
              <v:shape style="position:absolute;left:9514;top:5425;width:2120;height:2" coordorigin="9514,5425" coordsize="2120,0" path="m9514,5425l11634,5425e" filled="f" stroked="t" strokeweight=".70998pt" strokecolor="#777777">
                <v:path arrowok="t"/>
              </v:shape>
            </v:group>
            <v:group style="position:absolute;left:4852;top:5668;width:2475;height:2" coordorigin="4852,5668" coordsize="2475,2">
              <v:shape style="position:absolute;left:4852;top:5668;width:2475;height:2" coordorigin="4852,5668" coordsize="2475,0" path="m4852,5668l7327,5668e" filled="f" stroked="t" strokeweight=".47332pt" strokecolor="#575757">
                <v:path arrowok="t"/>
              </v:shape>
            </v:group>
            <v:group style="position:absolute;left:7076;top:5666;width:4563;height:2" coordorigin="7076,5666" coordsize="4563,2">
              <v:shape style="position:absolute;left:7076;top:5666;width:4563;height:2" coordorigin="7076,5666" coordsize="4563,0" path="m7076,5666l11639,5666e" filled="f" stroked="t" strokeweight=".70998pt" strokecolor="#646464">
                <v:path arrowok="t"/>
              </v:shape>
            </v:group>
            <v:group style="position:absolute;left:11629;top:5387;width:2;height:305" coordorigin="11629,5387" coordsize="2,305">
              <v:shape style="position:absolute;left:11629;top:5387;width:2;height:305" coordorigin="11629,5387" coordsize="0,305" path="m11629,5692l11629,5387e" filled="f" stroked="t" strokeweight=".47332pt" strokecolor="#545454">
                <v:path arrowok="t"/>
              </v:shape>
            </v:group>
            <v:group style="position:absolute;left:2097;top:5912;width:459;height:2" coordorigin="2097,5912" coordsize="459,2">
              <v:shape style="position:absolute;left:2097;top:5912;width:459;height:2" coordorigin="2097,5912" coordsize="459,0" path="m2097,5912l2556,5912e" filled="f" stroked="t" strokeweight=".47332pt" strokecolor="#4F4F4F">
                <v:path arrowok="t"/>
              </v:shape>
            </v:group>
            <v:group style="position:absolute;left:2499;top:5912;width:871;height:2" coordorigin="2499,5912" coordsize="871,2">
              <v:shape style="position:absolute;left:2499;top:5912;width:871;height:2" coordorigin="2499,5912" coordsize="871,0" path="m2499,5912l3370,5912e" filled="f" stroked="t" strokeweight=".70998pt" strokecolor="#676767">
                <v:path arrowok="t"/>
              </v:shape>
            </v:group>
            <v:group style="position:absolute;left:3313;top:5912;width:270;height:2" coordorigin="3313,5912" coordsize="270,2">
              <v:shape style="position:absolute;left:3313;top:5912;width:270;height:2" coordorigin="3313,5912" coordsize="270,0" path="m3313,5912l3583,5912e" filled="f" stroked="t" strokeweight=".47332pt" strokecolor="#444444">
                <v:path arrowok="t"/>
              </v:shape>
            </v:group>
            <v:group style="position:absolute;left:3526;top:5912;width:800;height:2" coordorigin="3526,5912" coordsize="800,2">
              <v:shape style="position:absolute;left:3526;top:5912;width:800;height:2" coordorigin="3526,5912" coordsize="800,0" path="m3526,5912l4326,5912e" filled="f" stroked="t" strokeweight=".70998pt" strokecolor="#646464">
                <v:path arrowok="t"/>
              </v:shape>
            </v:group>
            <v:group style="position:absolute;left:4269;top:5912;width:450;height:2" coordorigin="4269,5912" coordsize="450,2">
              <v:shape style="position:absolute;left:4269;top:5912;width:450;height:2" coordorigin="4269,5912" coordsize="450,0" path="m4269,5912l4719,5912e" filled="f" stroked="t" strokeweight=".47332pt" strokecolor="#545454">
                <v:path arrowok="t"/>
              </v:shape>
            </v:group>
            <v:group style="position:absolute;left:4582;top:5909;width:5008;height:2" coordorigin="4582,5909" coordsize="5008,2">
              <v:shape style="position:absolute;left:4582;top:5909;width:5008;height:2" coordorigin="4582,5909" coordsize="5008,0" path="m4582,5909l9589,5909e" filled="f" stroked="t" strokeweight=".70998pt" strokecolor="#646464">
                <v:path arrowok="t"/>
              </v:shape>
            </v:group>
            <v:group style="position:absolute;left:9533;top:5907;width:265;height:2" coordorigin="9533,5907" coordsize="265,2">
              <v:shape style="position:absolute;left:9533;top:5907;width:265;height:2" coordorigin="9533,5907" coordsize="265,0" path="m9533,5907l9798,5907e" filled="f" stroked="t" strokeweight=".47332pt" strokecolor="#444444">
                <v:path arrowok="t"/>
              </v:shape>
            </v:group>
            <v:group style="position:absolute;left:9741;top:5904;width:1898;height:2" coordorigin="9741,5904" coordsize="1898,2">
              <v:shape style="position:absolute;left:9741;top:5904;width:1898;height:2" coordorigin="9741,5904" coordsize="1898,0" path="m9741,5904l11639,5904e" filled="f" stroked="t" strokeweight=".70998pt" strokecolor="#676767">
                <v:path arrowok="t"/>
              </v:shape>
            </v:group>
            <v:group style="position:absolute;left:876;top:6198;width:464;height:2" coordorigin="876,6198" coordsize="464,2">
              <v:shape style="position:absolute;left:876;top:6198;width:464;height:2" coordorigin="876,6198" coordsize="464,0" path="m876,6198l1339,6198e" filled="f" stroked="t" strokeweight=".23666pt" strokecolor="#747474">
                <v:path arrowok="t"/>
              </v:shape>
            </v:group>
            <v:group style="position:absolute;left:1339;top:6198;width:85;height:2" coordorigin="1339,6198" coordsize="85,2">
              <v:shape style="position:absolute;left:1339;top:6198;width:85;height:2" coordorigin="1339,6198" coordsize="85,0" path="m1339,6198l1425,6198e" filled="f" stroked="t" strokeweight=".23666pt" strokecolor="#3F3F3F">
                <v:path arrowok="t"/>
              </v:shape>
            </v:group>
            <v:group style="position:absolute;left:1425;top:6198;width:2130;height:2" coordorigin="1425,6198" coordsize="2130,2">
              <v:shape style="position:absolute;left:1425;top:6198;width:2130;height:2" coordorigin="1425,6198" coordsize="2130,0" path="m1425,6198l3555,6198e" filled="f" stroked="t" strokeweight=".23666pt" strokecolor="#6B6B6B">
                <v:path arrowok="t"/>
              </v:shape>
            </v:group>
            <v:group style="position:absolute;left:3555;top:6198;width:1136;height:2" coordorigin="3555,6198" coordsize="1136,2">
              <v:shape style="position:absolute;left:3555;top:6198;width:1136;height:2" coordorigin="3555,6198" coordsize="1136,0" path="m3555,6198l4691,6198e" filled="f" stroked="t" strokeweight=".23666pt" strokecolor="#000000">
                <v:path arrowok="t"/>
              </v:shape>
            </v:group>
            <v:group style="position:absolute;left:4691;top:6198;width:2608;height:2" coordorigin="4691,6198" coordsize="2608,2">
              <v:shape style="position:absolute;left:4691;top:6198;width:2608;height:2" coordorigin="4691,6198" coordsize="2608,0" path="m4691,6198l7299,6198e" filled="f" stroked="t" strokeweight=".23666pt" strokecolor="#3F3F3F">
                <v:path arrowok="t"/>
              </v:shape>
            </v:group>
            <v:group style="position:absolute;left:7299;top:6198;width:937;height:2" coordorigin="7299,6198" coordsize="937,2">
              <v:shape style="position:absolute;left:7299;top:6198;width:937;height:2" coordorigin="7299,6198" coordsize="937,0" path="m7299,6198l8236,6198e" filled="f" stroked="t" strokeweight=".23666pt" strokecolor="#838383">
                <v:path arrowok="t"/>
              </v:shape>
            </v:group>
            <v:group style="position:absolute;left:8236;top:6198;width:819;height:2" coordorigin="8236,6198" coordsize="819,2">
              <v:shape style="position:absolute;left:8236;top:6198;width:819;height:2" coordorigin="8236,6198" coordsize="819,0" path="m8236,6198l9055,6198e" filled="f" stroked="t" strokeweight=".23666pt" strokecolor="#4F4F4F">
                <v:path arrowok="t"/>
              </v:shape>
            </v:group>
            <v:group style="position:absolute;left:9055;top:6198;width:1434;height:2" coordorigin="9055,6198" coordsize="1434,2">
              <v:shape style="position:absolute;left:9055;top:6198;width:1434;height:2" coordorigin="9055,6198" coordsize="1434,0" path="m9055,6198l10489,6198e" filled="f" stroked="t" strokeweight=".23666pt" strokecolor="#000000">
                <v:path arrowok="t"/>
              </v:shape>
            </v:group>
            <v:group style="position:absolute;left:10489;top:6198;width:1141;height:2" coordorigin="10489,6198" coordsize="1141,2">
              <v:shape style="position:absolute;left:10489;top:6198;width:1141;height:2" coordorigin="10489,6198" coordsize="1141,0" path="m10489,6198l11629,6198e" filled="f" stroked="t" strokeweight=".23666pt" strokecolor="#4F4F4F">
                <v:path arrowok="t"/>
              </v:shape>
            </v:group>
            <v:group style="position:absolute;left:4861;top:6169;width:2;height:253" coordorigin="4861,6169" coordsize="2,253">
              <v:shape style="position:absolute;left:4861;top:6169;width:2;height:253" coordorigin="4861,6169" coordsize="0,253" path="m4861,6422l4861,6169e" filled="f" stroked="t" strokeweight=".47332pt" strokecolor="#343434">
                <v:path arrowok="t"/>
              </v:shape>
            </v:group>
            <v:group style="position:absolute;left:7746;top:6169;width:2;height:253" coordorigin="7746,6169" coordsize="2,253">
              <v:shape style="position:absolute;left:7746;top:6169;width:2;height:253" coordorigin="7746,6169" coordsize="0,253" path="m7746,6422l7746,6169e" filled="f" stroked="t" strokeweight=".70998pt" strokecolor="#646464">
                <v:path arrowok="t"/>
              </v:shape>
            </v:group>
            <v:group style="position:absolute;left:2097;top:6624;width:1273;height:2" coordorigin="2097,6624" coordsize="1273,2">
              <v:shape style="position:absolute;left:2097;top:6624;width:1273;height:2" coordorigin="2097,6624" coordsize="1273,0" path="m2097,6624l3370,6624e" filled="f" stroked="t" strokeweight=".70998pt" strokecolor="#545454">
                <v:path arrowok="t"/>
              </v:shape>
            </v:group>
            <v:group style="position:absolute;left:3313;top:6627;width:270;height:2" coordorigin="3313,6627" coordsize="270,2">
              <v:shape style="position:absolute;left:3313;top:6627;width:270;height:2" coordorigin="3313,6627" coordsize="270,0" path="m3313,6627l3583,6627e" filled="f" stroked="t" strokeweight=".47332pt" strokecolor="#2B2B2B">
                <v:path arrowok="t"/>
              </v:shape>
            </v:group>
            <v:group style="position:absolute;left:4823;top:6624;width:360;height:2" coordorigin="4823,6624" coordsize="360,2">
              <v:shape style="position:absolute;left:4823;top:6624;width:360;height:2" coordorigin="4823,6624" coordsize="360,0" path="m4823,6624l5183,6624e" filled="f" stroked="t" strokeweight=".70998pt" strokecolor="#575757">
                <v:path arrowok="t"/>
              </v:shape>
            </v:group>
            <v:group style="position:absolute;left:5793;top:6622;width:213;height:2" coordorigin="5793,6622" coordsize="213,2">
              <v:shape style="position:absolute;left:5793;top:6622;width:213;height:2" coordorigin="5793,6622" coordsize="213,0" path="m5793,6622l6006,6622e" filled="f" stroked="t" strokeweight=".47332pt" strokecolor="#383838">
                <v:path arrowok="t"/>
              </v:shape>
            </v:group>
            <v:group style="position:absolute;left:6608;top:6622;width:303;height:2" coordorigin="6608,6622" coordsize="303,2">
              <v:shape style="position:absolute;left:6608;top:6622;width:303;height:2" coordorigin="6608,6622" coordsize="303,0" path="m6608,6622l6910,6622e" filled="f" stroked="t" strokeweight=".47332pt" strokecolor="#3B3B3B">
                <v:path arrowok="t"/>
              </v:shape>
            </v:group>
            <v:group style="position:absolute;left:7748;top:6364;width:2;height:319" coordorigin="7748,6364" coordsize="2,319">
              <v:shape style="position:absolute;left:7748;top:6364;width:2;height:319" coordorigin="7748,6364" coordsize="0,319" path="m7748,6684l7748,6364e" filled="f" stroked="t" strokeweight=".47332pt" strokecolor="#3B3B3B">
                <v:path arrowok="t"/>
              </v:shape>
            </v:group>
            <v:group style="position:absolute;left:3526;top:6622;width:5604;height:2" coordorigin="3526,6622" coordsize="5604,2">
              <v:shape style="position:absolute;left:3526;top:6622;width:5604;height:2" coordorigin="3526,6622" coordsize="5604,0" path="m3526,6622l9130,6622e" filled="f" stroked="t" strokeweight=".70998pt" strokecolor="#646464">
                <v:path arrowok="t"/>
              </v:shape>
            </v:group>
            <v:group style="position:absolute;left:9026;top:6619;width:563;height:2" coordorigin="9026,6619" coordsize="563,2">
              <v:shape style="position:absolute;left:9026;top:6619;width:563;height:2" coordorigin="9026,6619" coordsize="563,0" path="m9026,6619l9589,6619e" filled="f" stroked="t" strokeweight=".47332pt" strokecolor="#4F4F4F">
                <v:path arrowok="t"/>
              </v:shape>
            </v:group>
            <v:group style="position:absolute;left:9533;top:6617;width:497;height:2" coordorigin="9533,6617" coordsize="497,2">
              <v:shape style="position:absolute;left:9533;top:6617;width:497;height:2" coordorigin="9533,6617" coordsize="497,0" path="m9533,6617l10030,6617e" filled="f" stroked="t" strokeweight=".94664pt" strokecolor="#6B6B6B">
                <v:path arrowok="t"/>
              </v:shape>
            </v:group>
            <v:group style="position:absolute;left:9949;top:6617;width:568;height:2" coordorigin="9949,6617" coordsize="568,2">
              <v:shape style="position:absolute;left:9949;top:6617;width:568;height:2" coordorigin="9949,6617" coordsize="568,0" path="m9949,6617l10517,6617e" filled="f" stroked="t" strokeweight=".47332pt" strokecolor="#575757">
                <v:path arrowok="t"/>
              </v:shape>
            </v:group>
            <v:group style="position:absolute;left:10427;top:6617;width:1216;height:2" coordorigin="10427,6617" coordsize="1216,2">
              <v:shape style="position:absolute;left:10427;top:6617;width:1216;height:2" coordorigin="10427,6617" coordsize="1216,0" path="m10427,6617l11644,6617e" filled="f" stroked="t" strokeweight=".70998pt" strokecolor="#707070">
                <v:path arrowok="t"/>
              </v:shape>
            </v:group>
            <v:group style="position:absolute;left:369;top:6617;width:2;height:515" coordorigin="369,6617" coordsize="2,515">
              <v:shape style="position:absolute;left:369;top:6617;width:2;height:515" coordorigin="369,6617" coordsize="0,515" path="m369,7132l369,6617e" filled="f" stroked="t" strokeweight=".47332pt" strokecolor="#343434">
                <v:path arrowok="t"/>
              </v:shape>
            </v:group>
            <v:group style="position:absolute;left:2102;top:6617;width:2;height:262" coordorigin="2102,6617" coordsize="2,262">
              <v:shape style="position:absolute;left:2102;top:6617;width:2;height:262" coordorigin="2102,6617" coordsize="0,262" path="m2102,6879l2102,6617e" filled="f" stroked="t" strokeweight=".47332pt" strokecolor="#3F3F3F">
                <v:path arrowok="t"/>
              </v:shape>
            </v:group>
            <v:group style="position:absolute;left:2097;top:6865;width:2622;height:2" coordorigin="2097,6865" coordsize="2622,2">
              <v:shape style="position:absolute;left:2097;top:6865;width:2622;height:2" coordorigin="2097,6865" coordsize="2622,0" path="m2097,6865l4719,6865e" filled="f" stroked="t" strokeweight=".47332pt" strokecolor="#545454">
                <v:path arrowok="t"/>
              </v:shape>
            </v:group>
            <v:group style="position:absolute;left:7746;top:6612;width:2;height:253" coordorigin="7746,6612" coordsize="2,253">
              <v:shape style="position:absolute;left:7746;top:6612;width:2;height:253" coordorigin="7746,6612" coordsize="0,253" path="m7746,6865l7746,6612e" filled="f" stroked="t" strokeweight=".70998pt" strokecolor="#4F4F4F">
                <v:path arrowok="t"/>
              </v:shape>
            </v:group>
            <v:group style="position:absolute;left:7720;top:6863;width:544;height:2" coordorigin="7720,6863" coordsize="544,2">
              <v:shape style="position:absolute;left:7720;top:6863;width:544;height:2" coordorigin="7720,6863" coordsize="544,0" path="m7720,6863l8264,6863e" filled="f" stroked="t" strokeweight=".47332pt" strokecolor="#575757">
                <v:path arrowok="t"/>
              </v:shape>
            </v:group>
            <v:group style="position:absolute;left:9305;top:6858;width:492;height:2" coordorigin="9305,6858" coordsize="492,2">
              <v:shape style="position:absolute;left:9305;top:6858;width:492;height:2" coordorigin="9305,6858" coordsize="492,0" path="m9305,6858l9798,6858e" filled="f" stroked="t" strokeweight=".47332pt" strokecolor="#5B5B5B">
                <v:path arrowok="t"/>
              </v:shape>
            </v:group>
            <v:group style="position:absolute;left:9949;top:6858;width:568;height:2" coordorigin="9949,6858" coordsize="568,2">
              <v:shape style="position:absolute;left:9949;top:6858;width:568;height:2" coordorigin="9949,6858" coordsize="568,0" path="m9949,6858l10517,6858e" filled="f" stroked="t" strokeweight=".47332pt" strokecolor="#606060">
                <v:path arrowok="t"/>
              </v:shape>
            </v:group>
            <v:group style="position:absolute;left:4662;top:6860;width:6977;height:2" coordorigin="4662,6860" coordsize="6977,2">
              <v:shape style="position:absolute;left:4662;top:6860;width:6977;height:2" coordorigin="4662,6860" coordsize="6977,0" path="m4662,6860l11639,6860e" filled="f" stroked="t" strokeweight=".70998pt" strokecolor="#646464">
                <v:path arrowok="t"/>
              </v:shape>
            </v:group>
            <v:group style="position:absolute;left:360;top:7106;width:4359;height:2" coordorigin="360,7106" coordsize="4359,2">
              <v:shape style="position:absolute;left:360;top:7106;width:4359;height:2" coordorigin="360,7106" coordsize="4359,0" path="m360,7106l4719,7106e" filled="f" stroked="t" strokeweight=".70998pt" strokecolor="#646464">
                <v:path arrowok="t"/>
              </v:shape>
            </v:group>
            <v:group style="position:absolute;left:4662;top:7108;width:222;height:2" coordorigin="4662,7108" coordsize="222,2">
              <v:shape style="position:absolute;left:4662;top:7108;width:222;height:2" coordorigin="4662,7108" coordsize="222,0" path="m4662,7108l4885,7108e" filled="f" stroked="t" strokeweight=".47332pt" strokecolor="#383838">
                <v:path arrowok="t"/>
              </v:shape>
            </v:group>
            <v:group style="position:absolute;left:4828;top:7106;width:819;height:2" coordorigin="4828,7106" coordsize="819,2">
              <v:shape style="position:absolute;left:4828;top:7106;width:819;height:2" coordorigin="4828,7106" coordsize="819,0" path="m4828,7106l5647,7106e" filled="f" stroked="t" strokeweight=".70998pt" strokecolor="#5B5B5B">
                <v:path arrowok="t"/>
              </v:shape>
            </v:group>
            <v:group style="position:absolute;left:5590;top:7108;width:260;height:2" coordorigin="5590,7108" coordsize="260,2">
              <v:shape style="position:absolute;left:5590;top:7108;width:260;height:2" coordorigin="5590,7108" coordsize="260,0" path="m5590,7108l5850,7108e" filled="f" stroked="t" strokeweight=".47332pt" strokecolor="#383838">
                <v:path arrowok="t"/>
              </v:shape>
            </v:group>
            <v:group style="position:absolute;left:5793;top:7106;width:3290;height:2" coordorigin="5793,7106" coordsize="3290,2">
              <v:shape style="position:absolute;left:5793;top:7106;width:3290;height:2" coordorigin="5793,7106" coordsize="3290,0" path="m5793,7106l9083,7106e" filled="f" stroked="t" strokeweight=".70998pt" strokecolor="#646464">
                <v:path arrowok="t"/>
              </v:shape>
            </v:group>
            <v:group style="position:absolute;left:9026;top:7103;width:336;height:2" coordorigin="9026,7103" coordsize="336,2">
              <v:shape style="position:absolute;left:9026;top:7103;width:336;height:2" coordorigin="9026,7103" coordsize="336,0" path="m9026,7103l9362,7103e" filled="f" stroked="t" strokeweight=".47332pt" strokecolor="#4F4F4F">
                <v:path arrowok="t"/>
              </v:shape>
            </v:group>
            <v:group style="position:absolute;left:9258;top:7101;width:540;height:2" coordorigin="9258,7101" coordsize="540,2">
              <v:shape style="position:absolute;left:9258;top:7101;width:540;height:2" coordorigin="9258,7101" coordsize="540,0" path="m9258,7101l9798,7101e" filled="f" stroked="t" strokeweight=".94664pt" strokecolor="#707070">
                <v:path arrowok="t"/>
              </v:shape>
            </v:group>
            <v:group style="position:absolute;left:9741;top:7099;width:265;height:2" coordorigin="9741,7099" coordsize="265,2">
              <v:shape style="position:absolute;left:9741;top:7099;width:265;height:2" coordorigin="9741,7099" coordsize="265,0" path="m9741,7099l10006,7099e" filled="f" stroked="t" strokeweight=".47332pt" strokecolor="#5B5B5B">
                <v:path arrowok="t"/>
              </v:shape>
            </v:group>
            <v:group style="position:absolute;left:9949;top:7099;width:1690;height:2" coordorigin="9949,7099" coordsize="1690,2">
              <v:shape style="position:absolute;left:9949;top:7099;width:1690;height:2" coordorigin="9949,7099" coordsize="1690,0" path="m9949,7099l11639,7099e" filled="f" stroked="t" strokeweight=".70998pt" strokecolor="#707070">
                <v:path arrowok="t"/>
              </v:shape>
            </v:group>
            <v:group style="position:absolute;left:364;top:7575;width:1283;height:2" coordorigin="364,7575" coordsize="1283,2">
              <v:shape style="position:absolute;left:364;top:7575;width:1283;height:2" coordorigin="364,7575" coordsize="1283,0" path="m364,7575l1647,7575e" filled="f" stroked="t" strokeweight=".70998pt" strokecolor="#777777">
                <v:path arrowok="t"/>
              </v:shape>
            </v:group>
            <v:group style="position:absolute;left:2059;top:7578;width:497;height:2" coordorigin="2059,7578" coordsize="497,2">
              <v:shape style="position:absolute;left:2059;top:7578;width:497;height:2" coordorigin="2059,7578" coordsize="497,0" path="m2059,7578l2556,7578e" filled="f" stroked="t" strokeweight=".47332pt" strokecolor="#5B5B5B">
                <v:path arrowok="t"/>
              </v:shape>
            </v:group>
            <v:group style="position:absolute;left:3001;top:7578;width:1799;height:2" coordorigin="3001,7578" coordsize="1799,2">
              <v:shape style="position:absolute;left:3001;top:7578;width:1799;height:2" coordorigin="3001,7578" coordsize="1799,0" path="m3001,7578l4799,7578e" filled="f" stroked="t" strokeweight=".70998pt" strokecolor="#606060">
                <v:path arrowok="t"/>
              </v:shape>
            </v:group>
            <v:group style="position:absolute;left:4828;top:7578;width:355;height:2" coordorigin="4828,7578" coordsize="355,2">
              <v:shape style="position:absolute;left:4828;top:7578;width:355;height:2" coordorigin="4828,7578" coordsize="355,0" path="m4828,7578l5183,7578e" filled="f" stroked="t" strokeweight=".47332pt" strokecolor="#4F4F4F">
                <v:path arrowok="t"/>
              </v:shape>
            </v:group>
            <v:group style="position:absolute;left:5793;top:7575;width:213;height:2" coordorigin="5793,7575" coordsize="213,2">
              <v:shape style="position:absolute;left:5793;top:7575;width:213;height:2" coordorigin="5793,7575" coordsize="213,0" path="m5793,7575l6006,7575e" filled="f" stroked="t" strokeweight=".47332pt" strokecolor="#2F2F2F">
                <v:path arrowok="t"/>
              </v:shape>
            </v:group>
            <v:group style="position:absolute;left:5950;top:7578;width:237;height:2" coordorigin="5950,7578" coordsize="237,2">
              <v:shape style="position:absolute;left:5950;top:7578;width:237;height:2" coordorigin="5950,7578" coordsize="237,0" path="m5950,7578l6186,7578e" filled="f" stroked="t" strokeweight=".70998pt" strokecolor="#575757">
                <v:path arrowok="t"/>
              </v:shape>
            </v:group>
            <v:group style="position:absolute;left:6608;top:7575;width:303;height:2" coordorigin="6608,7575" coordsize="303,2">
              <v:shape style="position:absolute;left:6608;top:7575;width:303;height:2" coordorigin="6608,7575" coordsize="303,0" path="m6608,7575l6910,7575e" filled="f" stroked="t" strokeweight=".47332pt" strokecolor="#343434">
                <v:path arrowok="t"/>
              </v:shape>
            </v:group>
            <v:group style="position:absolute;left:1396;top:7575;width:10243;height:2" coordorigin="1396,7575" coordsize="10243,2">
              <v:shape style="position:absolute;left:1396;top:7575;width:10243;height:2" coordorigin="1396,7575" coordsize="10243,0" path="m1396,7575l11639,7575e" filled="f" stroked="t" strokeweight=".70998pt" strokecolor="#646464">
                <v:path arrowok="t"/>
              </v:shape>
            </v:group>
            <v:group style="position:absolute;left:9026;top:7571;width:336;height:2" coordorigin="9026,7571" coordsize="336,2">
              <v:shape style="position:absolute;left:9026;top:7571;width:336;height:2" coordorigin="9026,7571" coordsize="336,0" path="m9026,7571l9362,7571e" filled="f" stroked="t" strokeweight=".47332pt" strokecolor="#484848">
                <v:path arrowok="t"/>
              </v:shape>
            </v:group>
            <v:group style="position:absolute;left:8506;top:7573;width:1084;height:2" coordorigin="8506,7573" coordsize="1084,2">
              <v:shape style="position:absolute;left:8506;top:7573;width:1084;height:2" coordorigin="8506,7573" coordsize="1084,0" path="m8506,7573l9589,7573e" filled="f" stroked="t" strokeweight=".47332pt" strokecolor="#646464">
                <v:path arrowok="t"/>
              </v:shape>
            </v:group>
            <v:group style="position:absolute;left:9949;top:7571;width:568;height:2" coordorigin="9949,7571" coordsize="568,2">
              <v:shape style="position:absolute;left:9949;top:7571;width:568;height:2" coordorigin="9949,7571" coordsize="568,0" path="m9949,7571l10517,7571e" filled="f" stroked="t" strokeweight=".47332pt" strokecolor="#606060">
                <v:path arrowok="t"/>
              </v:shape>
            </v:group>
            <v:group style="position:absolute;left:11629;top:7342;width:2;height:257" coordorigin="11629,7342" coordsize="2,257">
              <v:shape style="position:absolute;left:11629;top:7342;width:2;height:257" coordorigin="11629,7342" coordsize="0,257" path="m11629,7599l11629,7342e" filled="f" stroked="t" strokeweight=".47332pt" strokecolor="#484848">
                <v:path arrowok="t"/>
              </v:shape>
            </v:group>
            <v:group style="position:absolute;left:369;top:7528;width:2;height:563" coordorigin="369,7528" coordsize="2,563">
              <v:shape style="position:absolute;left:369;top:7528;width:2;height:563" coordorigin="369,7528" coordsize="0,563" path="m369,8090l369,7528e" filled="f" stroked="t" strokeweight=".47332pt" strokecolor="#444444">
                <v:path arrowok="t"/>
              </v:shape>
            </v:group>
            <v:group style="position:absolute;left:2102;top:7528;width:2;height:563" coordorigin="2102,7528" coordsize="2,563">
              <v:shape style="position:absolute;left:2102;top:7528;width:2;height:563" coordorigin="2102,7528" coordsize="0,563" path="m2102,8090l2102,7528e" filled="f" stroked="t" strokeweight=".47332pt" strokecolor="#545454">
                <v:path arrowok="t"/>
              </v:shape>
            </v:group>
            <v:group style="position:absolute;left:4861;top:7571;width:2;height:734" coordorigin="4861,7571" coordsize="2,734">
              <v:shape style="position:absolute;left:4861;top:7571;width:2;height:734" coordorigin="4861,7571" coordsize="0,734" path="m4861,8305l4861,7571e" filled="f" stroked="t" strokeweight=".94664pt" strokecolor="#606060">
                <v:path arrowok="t"/>
              </v:shape>
            </v:group>
            <v:group style="position:absolute;left:7725;top:7816;width:540;height:2" coordorigin="7725,7816" coordsize="540,2">
              <v:shape style="position:absolute;left:7725;top:7816;width:540;height:2" coordorigin="7725,7816" coordsize="540,0" path="m7725,7816l8264,7816e" filled="f" stroked="t" strokeweight=".47332pt" strokecolor="#545454">
                <v:path arrowok="t"/>
              </v:shape>
            </v:group>
            <v:group style="position:absolute;left:9533;top:7814;width:265;height:2" coordorigin="9533,7814" coordsize="265,2">
              <v:shape style="position:absolute;left:9533;top:7814;width:265;height:2" coordorigin="9533,7814" coordsize="265,0" path="m9533,7814l9798,7814e" filled="f" stroked="t" strokeweight=".47332pt" strokecolor="#4F4F4F">
                <v:path arrowok="t"/>
              </v:shape>
            </v:group>
            <v:group style="position:absolute;left:4852;top:7814;width:6787;height:2" coordorigin="4852,7814" coordsize="6787,2">
              <v:shape style="position:absolute;left:4852;top:7814;width:6787;height:2" coordorigin="4852,7814" coordsize="6787,0" path="m4852,7814l11639,7814e" filled="f" stroked="t" strokeweight=".70998pt" strokecolor="#676767">
                <v:path arrowok="t"/>
              </v:shape>
            </v:group>
            <v:group style="position:absolute;left:4856;top:8052;width:6783;height:2" coordorigin="4856,8052" coordsize="6783,2">
              <v:shape style="position:absolute;left:4856;top:8052;width:6783;height:2" coordorigin="4856,8052" coordsize="6783,0" path="m4856,8052l11639,8052e" filled="f" stroked="t" strokeweight=".70998pt" strokecolor="#646464">
                <v:path arrowok="t"/>
              </v:shape>
            </v:group>
            <v:group style="position:absolute;left:360;top:8298;width:544;height:2" coordorigin="360,8298" coordsize="544,2">
              <v:shape style="position:absolute;left:360;top:8298;width:544;height:2" coordorigin="360,8298" coordsize="544,0" path="m360,8298l904,8298e" filled="f" stroked="t" strokeweight=".47332pt" strokecolor="#575757">
                <v:path arrowok="t"/>
              </v:shape>
            </v:group>
            <v:group style="position:absolute;left:729;top:8298;width:724;height:2" coordorigin="729,8298" coordsize="724,2">
              <v:shape style="position:absolute;left:729;top:8298;width:724;height:2" coordorigin="729,8298" coordsize="724,0" path="m729,8298l1453,8298e" filled="f" stroked="t" strokeweight=".94664pt" strokecolor="#777777">
                <v:path arrowok="t"/>
              </v:shape>
            </v:group>
            <v:group style="position:absolute;left:2102;top:8019;width:2;height:567" coordorigin="2102,8019" coordsize="2,567">
              <v:shape style="position:absolute;left:2102;top:8019;width:2;height:567" coordorigin="2102,8019" coordsize="0,567" path="m2102,8586l2102,8019e" filled="f" stroked="t" strokeweight=".70998pt" strokecolor="#676767">
                <v:path arrowok="t"/>
              </v:shape>
            </v:group>
            <v:group style="position:absolute;left:2660;top:8300;width:398;height:2" coordorigin="2660,8300" coordsize="398,2">
              <v:shape style="position:absolute;left:2660;top:8300;width:398;height:2" coordorigin="2660,8300" coordsize="398,0" path="m2660,8300l3058,8300e" filled="f" stroked="t" strokeweight=".47332pt" strokecolor="#3F3F3F">
                <v:path arrowok="t"/>
              </v:shape>
            </v:group>
            <v:group style="position:absolute;left:9533;top:8290;width:265;height:2" coordorigin="9533,8290" coordsize="265,2">
              <v:shape style="position:absolute;left:9533;top:8290;width:265;height:2" coordorigin="9533,8290" coordsize="265,0" path="m9533,8290l9798,8290e" filled="f" stroked="t" strokeweight=".47332pt" strokecolor="#383838">
                <v:path arrowok="t"/>
              </v:shape>
            </v:group>
            <v:group style="position:absolute;left:9741;top:8288;width:265;height:2" coordorigin="9741,8288" coordsize="265,2">
              <v:shape style="position:absolute;left:9741;top:8288;width:265;height:2" coordorigin="9741,8288" coordsize="265,0" path="m9741,8288l10006,8288e" filled="f" stroked="t" strokeweight=".70998pt" strokecolor="#606060">
                <v:path arrowok="t"/>
              </v:shape>
            </v:group>
            <v:group style="position:absolute;left:1396;top:8293;width:10243;height:2" coordorigin="1396,8293" coordsize="10243,2">
              <v:shape style="position:absolute;left:1396;top:8293;width:10243;height:2" coordorigin="1396,8293" coordsize="10243,0" path="m1396,8293l11639,8293e" filled="f" stroked="t" strokeweight=".70998pt" strokecolor="#646464">
                <v:path arrowok="t"/>
              </v:shape>
            </v:group>
            <v:group style="position:absolute;left:369;top:8529;width:2;height:491" coordorigin="369,8529" coordsize="2,491">
              <v:shape style="position:absolute;left:369;top:8529;width:2;height:491" coordorigin="369,8529" coordsize="0,491" path="m369,9020l369,8529e" filled="f" stroked="t" strokeweight=".47332pt" strokecolor="#3B3B3B">
                <v:path arrowok="t"/>
              </v:shape>
            </v:group>
            <v:group style="position:absolute;left:2102;top:8529;width:2;height:267" coordorigin="2102,8529" coordsize="2,267">
              <v:shape style="position:absolute;left:2102;top:8529;width:2;height:267" coordorigin="2102,8529" coordsize="0,267" path="m2102,8796l2102,8529e" filled="f" stroked="t" strokeweight=".47332pt" strokecolor="#484848">
                <v:path arrowok="t"/>
              </v:shape>
            </v:group>
            <v:group style="position:absolute;left:364;top:8996;width:1765;height:2" coordorigin="364,8996" coordsize="1765,2">
              <v:shape style="position:absolute;left:364;top:8996;width:1765;height:2" coordorigin="364,8996" coordsize="1765,0" path="m364,8996l2130,8996e" filled="f" stroked="t" strokeweight=".47332pt" strokecolor="#606060">
                <v:path arrowok="t"/>
              </v:shape>
            </v:group>
            <v:group style="position:absolute;left:2736;top:8996;width:322;height:2" coordorigin="2736,8996" coordsize="322,2">
              <v:shape style="position:absolute;left:2736;top:8996;width:322;height:2" coordorigin="2736,8996" coordsize="322,0" path="m2736,8996l3058,8996e" filled="f" stroked="t" strokeweight=".47332pt" strokecolor="#343434">
                <v:path arrowok="t"/>
              </v:shape>
            </v:group>
            <v:group style="position:absolute;left:3001;top:8998;width:369;height:2" coordorigin="3001,8998" coordsize="369,2">
              <v:shape style="position:absolute;left:3001;top:8998;width:369;height:2" coordorigin="3001,8998" coordsize="369,0" path="m3001,8998l3370,8998e" filled="f" stroked="t" strokeweight=".70998pt" strokecolor="#5B5B5B">
                <v:path arrowok="t"/>
              </v:shape>
            </v:group>
            <v:group style="position:absolute;left:3758;top:8996;width:246;height:2" coordorigin="3758,8996" coordsize="246,2">
              <v:shape style="position:absolute;left:3758;top:8996;width:246;height:2" coordorigin="3758,8996" coordsize="246,0" path="m3758,8996l4004,8996e" filled="f" stroked="t" strokeweight=".47332pt" strokecolor="#2B2B2B">
                <v:path arrowok="t"/>
              </v:shape>
            </v:group>
            <v:group style="position:absolute;left:4662;top:8996;width:222;height:2" coordorigin="4662,8996" coordsize="222,2">
              <v:shape style="position:absolute;left:4662;top:8996;width:222;height:2" coordorigin="4662,8996" coordsize="222,0" path="m4662,8996l4885,8996e" filled="f" stroked="t" strokeweight=".47332pt" strokecolor="#484848">
                <v:path arrowok="t"/>
              </v:shape>
            </v:group>
            <v:group style="position:absolute;left:5590;top:8996;width:260;height:2" coordorigin="5590,8996" coordsize="260,2">
              <v:shape style="position:absolute;left:5590;top:8996;width:260;height:2" coordorigin="5590,8996" coordsize="260,0" path="m5590,8996l5850,8996e" filled="f" stroked="t" strokeweight=".47332pt" strokecolor="#4B4B4B">
                <v:path arrowok="t"/>
              </v:shape>
            </v:group>
            <v:group style="position:absolute;left:5827;top:8994;width:838;height:2" coordorigin="5827,8994" coordsize="838,2">
              <v:shape style="position:absolute;left:5827;top:8994;width:838;height:2" coordorigin="5827,8994" coordsize="838,0" path="m5827,8994l6664,8994e" filled="f" stroked="t" strokeweight=".47332pt" strokecolor="#646464">
                <v:path arrowok="t"/>
              </v:shape>
            </v:group>
            <v:group style="position:absolute;left:8207;top:8989;width:876;height:2" coordorigin="8207,8989" coordsize="876,2">
              <v:shape style="position:absolute;left:8207;top:8989;width:876;height:2" coordorigin="8207,8989" coordsize="876,0" path="m8207,8989l9083,8989e" filled="f" stroked="t" strokeweight=".70998pt" strokecolor="#6B6B6B">
                <v:path arrowok="t"/>
              </v:shape>
            </v:group>
            <v:group style="position:absolute;left:2059;top:8991;width:9585;height:2" coordorigin="2059,8991" coordsize="9585,2">
              <v:shape style="position:absolute;left:2059;top:8991;width:9585;height:2" coordorigin="2059,8991" coordsize="9585,0" path="m2059,8991l11644,8991e" filled="f" stroked="t" strokeweight=".70998pt" strokecolor="#646464">
                <v:path arrowok="t"/>
              </v:shape>
            </v:group>
            <v:group style="position:absolute;left:9533;top:8986;width:473;height:2" coordorigin="9533,8986" coordsize="473,2">
              <v:shape style="position:absolute;left:9533;top:8986;width:473;height:2" coordorigin="9533,8986" coordsize="473,0" path="m9533,8986l10006,8986e" filled="f" stroked="t" strokeweight=".47332pt" strokecolor="#545454">
                <v:path arrowok="t"/>
              </v:shape>
            </v:group>
            <v:group style="position:absolute;left:11634;top:8739;width:2;height:281" coordorigin="11634,8739" coordsize="2,281">
              <v:shape style="position:absolute;left:11634;top:8739;width:2;height:281" coordorigin="11634,8739" coordsize="0,281" path="m11634,9020l11634,8739e" filled="f" stroked="t" strokeweight=".47332pt" strokecolor="#545454">
                <v:path arrowok="t"/>
              </v:shape>
            </v:group>
            <v:group style="position:absolute;left:2104;top:8739;width:2;height:2403" coordorigin="2104,8739" coordsize="2,2403">
              <v:shape style="position:absolute;left:2104;top:8739;width:2;height:2403" coordorigin="2104,8739" coordsize="0,2403" path="m2104,11141l2104,8739e" filled="f" stroked="t" strokeweight=".70998pt" strokecolor="#646464">
                <v:path arrowok="t"/>
              </v:shape>
            </v:group>
            <v:group style="position:absolute;left:11634;top:8948;width:2;height:563" coordorigin="11634,8948" coordsize="2,563">
              <v:shape style="position:absolute;left:11634;top:8948;width:2;height:563" coordorigin="11634,8948" coordsize="0,563" path="m11634,9511l11634,8948e" filled="f" stroked="t" strokeweight=".70998pt" strokecolor="#707070">
                <v:path arrowok="t"/>
              </v:shape>
            </v:group>
            <v:group style="position:absolute;left:369;top:10388;width:2319;height:2" coordorigin="369,10388" coordsize="2319,2">
              <v:shape style="position:absolute;left:369;top:10388;width:2319;height:2" coordorigin="369,10388" coordsize="2319,0" path="m369,10388l2688,10388e" filled="f" stroked="t" strokeweight=".70998pt" strokecolor="#606060">
                <v:path arrowok="t"/>
              </v:shape>
            </v:group>
            <v:group style="position:absolute;left:9533;top:10379;width:265;height:2" coordorigin="9533,10379" coordsize="265,2">
              <v:shape style="position:absolute;left:9533;top:10379;width:265;height:2" coordorigin="9533,10379" coordsize="265,0" path="m9533,10379l9798,10379e" filled="f" stroked="t" strokeweight=".47332pt" strokecolor="#575757">
                <v:path arrowok="t"/>
              </v:shape>
            </v:group>
            <v:group style="position:absolute;left:2059;top:10379;width:9585;height:2" coordorigin="2059,10379" coordsize="9585,2">
              <v:shape style="position:absolute;left:2059;top:10379;width:9585;height:2" coordorigin="2059,10379" coordsize="9585,0" path="m2059,10379l11644,10379e" filled="f" stroked="t" strokeweight=".70998pt" strokecolor="#646464">
                <v:path arrowok="t"/>
              </v:shape>
            </v:group>
            <v:group style="position:absolute;left:1145;top:10634;width:308;height:2" coordorigin="1145,10634" coordsize="308,2">
              <v:shape style="position:absolute;left:1145;top:10634;width:308;height:2" coordorigin="1145,10634" coordsize="308,0" path="m1145,10634l1453,10634e" filled="f" stroked="t" strokeweight=".23666pt" strokecolor="#747474">
                <v:path arrowok="t"/>
              </v:shape>
            </v:group>
            <v:group style="position:absolute;left:374;top:10336;width:2;height:362" coordorigin="374,10336" coordsize="2,362">
              <v:shape style="position:absolute;left:374;top:10336;width:2;height:362" coordorigin="374,10336" coordsize="0,362" path="m374,10698l374,10336e" filled="f" stroked="t" strokeweight=".47332pt" strokecolor="#545454">
                <v:path arrowok="t"/>
              </v:shape>
            </v:group>
            <v:group style="position:absolute;left:1425;top:10665;width:677;height:2" coordorigin="1425,10665" coordsize="677,2">
              <v:shape style="position:absolute;left:1425;top:10665;width:677;height:2" coordorigin="1425,10665" coordsize="677,0" path="m1425,10665l2102,10665e" filled="f" stroked="t" strokeweight=".23666pt" strokecolor="#747474">
                <v:path arrowok="t"/>
              </v:shape>
            </v:group>
            <v:group style="position:absolute;left:2177;top:10634;width:502;height:2" coordorigin="2177,10634" coordsize="502,2">
              <v:shape style="position:absolute;left:2177;top:10634;width:502;height:2" coordorigin="2177,10634" coordsize="502,0" path="m2177,10634l2679,10634e" filled="f" stroked="t" strokeweight=".23666pt" strokecolor="#707070">
                <v:path arrowok="t"/>
              </v:shape>
            </v:group>
            <v:group style="position:absolute;left:3313;top:10634;width:232;height:2" coordorigin="3313,10634" coordsize="232,2">
              <v:shape style="position:absolute;left:3313;top:10634;width:232;height:2" coordorigin="3313,10634" coordsize="232,0" path="m3313,10634l3545,10634e" filled="f" stroked="t" strokeweight=".23666pt" strokecolor="#707070">
                <v:path arrowok="t"/>
              </v:shape>
            </v:group>
            <v:group style="position:absolute;left:3555;top:10665;width:421;height:2" coordorigin="3555,10665" coordsize="421,2">
              <v:shape style="position:absolute;left:3555;top:10665;width:421;height:2" coordorigin="3555,10665" coordsize="421,0" path="m3555,10665l3976,10665e" filled="f" stroked="t" strokeweight=".23666pt" strokecolor="#000000">
                <v:path arrowok="t"/>
              </v:shape>
            </v:group>
            <v:group style="position:absolute;left:4118;top:10634;width:208;height:2" coordorigin="4118,10634" coordsize="208,2">
              <v:shape style="position:absolute;left:4118;top:10634;width:208;height:2" coordorigin="4118,10634" coordsize="208,0" path="m4118,10634l4326,10634e" filled="f" stroked="t" strokeweight=".23666pt" strokecolor="#808080">
                <v:path arrowok="t"/>
              </v:shape>
            </v:group>
            <v:group style="position:absolute;left:4298;top:10665;width:6191;height:2" coordorigin="4298,10665" coordsize="6191,2">
              <v:shape style="position:absolute;left:4298;top:10665;width:6191;height:2" coordorigin="4298,10665" coordsize="6191,0" path="m4298,10665l10489,10665e" filled="f" stroked="t" strokeweight=".23666pt" strokecolor="#000000">
                <v:path arrowok="t"/>
              </v:shape>
            </v:group>
            <v:group style="position:absolute;left:10489;top:10665;width:1141;height:2" coordorigin="10489,10665" coordsize="1141,2">
              <v:shape style="position:absolute;left:10489;top:10665;width:1141;height:2" coordorigin="10489,10665" coordsize="1141,0" path="m10489,10665l11629,10665e" filled="f" stroked="t" strokeweight=".23666pt" strokecolor="#AFAFAF">
                <v:path arrowok="t"/>
              </v:shape>
            </v:group>
            <v:group style="position:absolute;left:11644;top:3928;width:2;height:12543" coordorigin="11644,3928" coordsize="2,12543">
              <v:shape style="position:absolute;left:11644;top:3928;width:2;height:12543" coordorigin="11644,3928" coordsize="0,12543" path="m11644,16471l11644,3928e" filled="f" stroked="t" strokeweight=".47332pt" strokecolor="#646464">
                <v:path arrowok="t"/>
              </v:shape>
            </v:group>
            <v:group style="position:absolute;left:871;top:10867;width:1685;height:2" coordorigin="871,10867" coordsize="1685,2">
              <v:shape style="position:absolute;left:871;top:10867;width:1685;height:2" coordorigin="871,10867" coordsize="1685,0" path="m871,10867l2556,10867e" filled="f" stroked="t" strokeweight=".70998pt" strokecolor="#444444">
                <v:path arrowok="t"/>
              </v:shape>
            </v:group>
            <v:group style="position:absolute;left:379;top:10636;width:2;height:5864" coordorigin="379,10636" coordsize="2,5864">
              <v:shape style="position:absolute;left:379;top:10636;width:2;height:5864" coordorigin="379,10636" coordsize="0,5864" path="m379,16500l379,10636e" filled="f" stroked="t" strokeweight=".70998pt" strokecolor="#545454">
                <v:path arrowok="t"/>
              </v:shape>
            </v:group>
            <v:group style="position:absolute;left:2120;top:10872;width:3526;height:2" coordorigin="2120,10872" coordsize="3526,2">
              <v:shape style="position:absolute;left:2120;top:10872;width:3526;height:2" coordorigin="2120,10872" coordsize="3526,0" path="m2120,10872l5647,10872e" filled="f" stroked="t" strokeweight=".47332pt" strokecolor="#575757">
                <v:path arrowok="t"/>
              </v:shape>
            </v:group>
            <v:group style="position:absolute;left:5590;top:10867;width:417;height:2" coordorigin="5590,10867" coordsize="417,2">
              <v:shape style="position:absolute;left:5590;top:10867;width:417;height:2" coordorigin="5590,10867" coordsize="417,0" path="m5590,10867l6006,10867e" filled="f" stroked="t" strokeweight=".23666pt" strokecolor="#444444">
                <v:path arrowok="t"/>
              </v:shape>
            </v:group>
            <v:group style="position:absolute;left:5950;top:10870;width:398;height:2" coordorigin="5950,10870" coordsize="398,2">
              <v:shape style="position:absolute;left:5950;top:10870;width:398;height:2" coordorigin="5950,10870" coordsize="398,0" path="m5950,10870l6347,10870e" filled="f" stroked="t" strokeweight=".47332pt" strokecolor="#747474">
                <v:path arrowok="t"/>
              </v:shape>
            </v:group>
            <v:group style="position:absolute;left:6608;top:10867;width:303;height:2" coordorigin="6608,10867" coordsize="303,2">
              <v:shape style="position:absolute;left:6608;top:10867;width:303;height:2" coordorigin="6608,10867" coordsize="303,0" path="m6608,10867l6910,10867e" filled="f" stroked="t" strokeweight=".23666pt" strokecolor="#444444">
                <v:path arrowok="t"/>
              </v:shape>
            </v:group>
            <v:group style="position:absolute;left:6854;top:10870;width:341;height:2" coordorigin="6854,10870" coordsize="341,2">
              <v:shape style="position:absolute;left:6854;top:10870;width:341;height:2" coordorigin="6854,10870" coordsize="341,0" path="m6854,10870l7194,10870e" filled="f" stroked="t" strokeweight=".23666pt" strokecolor="#707070">
                <v:path arrowok="t"/>
              </v:shape>
            </v:group>
            <v:group style="position:absolute;left:7521;top:10867;width:260;height:2" coordorigin="7521,10867" coordsize="260,2">
              <v:shape style="position:absolute;left:7521;top:10867;width:260;height:2" coordorigin="7521,10867" coordsize="260,0" path="m7521,10867l7781,10867e" filled="f" stroked="t" strokeweight=".23666pt" strokecolor="#676767">
                <v:path arrowok="t"/>
              </v:shape>
            </v:group>
            <v:group style="position:absolute;left:7725;top:10867;width:364;height:2" coordorigin="7725,10867" coordsize="364,2">
              <v:shape style="position:absolute;left:7725;top:10867;width:364;height:2" coordorigin="7725,10867" coordsize="364,0" path="m7725,10867l8089,10867e" filled="f" stroked="t" strokeweight=".23666pt" strokecolor="#808080">
                <v:path arrowok="t"/>
              </v:shape>
            </v:group>
            <v:group style="position:absolute;left:8482;top:10867;width:440;height:2" coordorigin="8482,10867" coordsize="440,2">
              <v:shape style="position:absolute;left:8482;top:10867;width:440;height:2" coordorigin="8482,10867" coordsize="440,0" path="m8482,10867l8922,10867e" filled="f" stroked="t" strokeweight=".23666pt" strokecolor="#878787">
                <v:path arrowok="t"/>
              </v:shape>
            </v:group>
            <v:group style="position:absolute;left:9055;top:10898;width:1434;height:2" coordorigin="9055,10898" coordsize="1434,2">
              <v:shape style="position:absolute;left:9055;top:10898;width:1434;height:2" coordorigin="9055,10898" coordsize="1434,0" path="m9055,10898l10489,10898e" filled="f" stroked="t" strokeweight=".23666pt" strokecolor="#000000">
                <v:path arrowok="t"/>
              </v:shape>
            </v:group>
            <v:group style="position:absolute;left:10489;top:10898;width:1141;height:2" coordorigin="10489,10898" coordsize="1141,2">
              <v:shape style="position:absolute;left:10489;top:10898;width:1141;height:2" coordorigin="10489,10898" coordsize="1141,0" path="m10489,10898l11629,10898e" filled="f" stroked="t" strokeweight=".23666pt" strokecolor="#939393">
                <v:path arrowok="t"/>
              </v:shape>
            </v:group>
            <v:group style="position:absolute;left:2106;top:11084;width:2;height:296" coordorigin="2106,11084" coordsize="2,296">
              <v:shape style="position:absolute;left:2106;top:11084;width:2;height:296" coordorigin="2106,11084" coordsize="0,296" path="m2106,11380l2106,11084e" filled="f" stroked="t" strokeweight=".47332pt" strokecolor="#444444">
                <v:path arrowok="t"/>
              </v:shape>
            </v:group>
            <v:group style="position:absolute;left:2736;top:11342;width:322;height:2" coordorigin="2736,11342" coordsize="322,2">
              <v:shape style="position:absolute;left:2736;top:11342;width:322;height:2" coordorigin="2736,11342" coordsize="322,0" path="m2736,11342l3058,11342e" filled="f" stroked="t" strokeweight=".47332pt" strokecolor="#3F3F3F">
                <v:path arrowok="t"/>
              </v:shape>
            </v:group>
            <v:group style="position:absolute;left:5126;top:11337;width:521;height:2" coordorigin="5126,11337" coordsize="521,2">
              <v:shape style="position:absolute;left:5126;top:11337;width:521;height:2" coordorigin="5126,11337" coordsize="521,0" path="m5126,11337l5647,11337e" filled="f" stroked="t" strokeweight=".47332pt" strokecolor="#4F4F4F">
                <v:path arrowok="t"/>
              </v:shape>
            </v:group>
            <v:group style="position:absolute;left:369;top:11334;width:10385;height:2" coordorigin="369,11334" coordsize="10385,2">
              <v:shape style="position:absolute;left:369;top:11334;width:10385;height:2" coordorigin="369,11334" coordsize="10385,0" path="m369,11334l10754,11334e" filled="f" stroked="t" strokeweight=".70998pt" strokecolor="#606060">
                <v:path arrowok="t"/>
              </v:shape>
            </v:group>
            <v:group style="position:absolute;left:9684;top:11327;width:388;height:2" coordorigin="9684,11327" coordsize="388,2">
              <v:shape style="position:absolute;left:9684;top:11327;width:388;height:2" coordorigin="9684,11327" coordsize="388,0" path="m9684,11327l10072,11327e" filled="f" stroked="t" strokeweight=".94664pt" strokecolor="#747474">
                <v:path arrowok="t"/>
              </v:shape>
            </v:group>
            <v:group style="position:absolute;left:10423;top:11327;width:1221;height:2" coordorigin="10423,11327" coordsize="1221,2">
              <v:shape style="position:absolute;left:10423;top:11327;width:1221;height:2" coordorigin="10423,11327" coordsize="1221,0" path="m10423,11327l11644,11327e" filled="f" stroked="t" strokeweight=".70998pt" strokecolor="#747474">
                <v:path arrowok="t"/>
              </v:shape>
            </v:group>
            <v:group style="position:absolute;left:11639;top:11084;width:2;height:296" coordorigin="11639,11084" coordsize="2,296">
              <v:shape style="position:absolute;left:11639;top:11084;width:2;height:296" coordorigin="11639,11084" coordsize="0,296" path="m11639,11380l11639,11084e" filled="f" stroked="t" strokeweight=".47332pt" strokecolor="#575757">
                <v:path arrowok="t"/>
              </v:shape>
            </v:group>
            <v:group style="position:absolute;left:364;top:11580;width:3451;height:2" coordorigin="364,11580" coordsize="3451,2">
              <v:shape style="position:absolute;left:364;top:11580;width:3451;height:2" coordorigin="364,11580" coordsize="3451,0" path="m364,11580l3815,11580e" filled="f" stroked="t" strokeweight=".70998pt" strokecolor="#606060">
                <v:path arrowok="t"/>
              </v:shape>
            </v:group>
            <v:group style="position:absolute;left:2109;top:11308;width:2;height:1025" coordorigin="2109,11308" coordsize="2,1025">
              <v:shape style="position:absolute;left:2109;top:11308;width:2;height:1025" coordorigin="2109,11308" coordsize="0,1025" path="m2109,12333l2109,11308e" filled="f" stroked="t" strokeweight=".70998pt" strokecolor="#606060">
                <v:path arrowok="t"/>
              </v:shape>
            </v:group>
            <v:group style="position:absolute;left:3758;top:11580;width:246;height:2" coordorigin="3758,11580" coordsize="246,2">
              <v:shape style="position:absolute;left:3758;top:11580;width:246;height:2" coordorigin="3758,11580" coordsize="246,0" path="m3758,11580l4004,11580e" filled="f" stroked="t" strokeweight=".47332pt" strokecolor="#2F2F2F">
                <v:path arrowok="t"/>
              </v:shape>
            </v:group>
            <v:group style="position:absolute;left:4676;top:11578;width:970;height:2" coordorigin="4676,11578" coordsize="970,2">
              <v:shape style="position:absolute;left:4676;top:11578;width:970;height:2" coordorigin="4676,11578" coordsize="970,0" path="m4676,11578l5647,11578e" filled="f" stroked="t" strokeweight=".47332pt" strokecolor="#575757">
                <v:path arrowok="t"/>
              </v:shape>
            </v:group>
            <v:group style="position:absolute;left:3947;top:11575;width:6480;height:2" coordorigin="3947,11575" coordsize="6480,2">
              <v:shape style="position:absolute;left:3947;top:11575;width:6480;height:2" coordorigin="3947,11575" coordsize="6480,0" path="m3947,11575l10427,11575e" filled="f" stroked="t" strokeweight=".70998pt" strokecolor="#606060">
                <v:path arrowok="t"/>
              </v:shape>
            </v:group>
            <v:group style="position:absolute;left:9533;top:11570;width:265;height:2" coordorigin="9533,11570" coordsize="265,2">
              <v:shape style="position:absolute;left:9533;top:11570;width:265;height:2" coordorigin="9533,11570" coordsize="265,0" path="m9533,11570l9798,11570e" filled="f" stroked="t" strokeweight=".47332pt" strokecolor="#444444">
                <v:path arrowok="t"/>
              </v:shape>
            </v:group>
            <v:group style="position:absolute;left:9949;top:11568;width:1704;height:2" coordorigin="9949,11568" coordsize="1704,2">
              <v:shape style="position:absolute;left:9949;top:11568;width:1704;height:2" coordorigin="9949,11568" coordsize="1704,0" path="m9949,11568l11653,11568e" filled="f" stroked="t" strokeweight=".70998pt" strokecolor="#7C7C7C">
                <v:path arrowok="t"/>
              </v:shape>
            </v:group>
            <v:group style="position:absolute;left:364;top:11937;width:521;height:2" coordorigin="364,11937" coordsize="521,2">
              <v:shape style="position:absolute;left:364;top:11937;width:521;height:2" coordorigin="364,11937" coordsize="521,0" path="m364,11937l885,11937e" filled="f" stroked="t" strokeweight=".23666pt" strokecolor="#606060">
                <v:path arrowok="t"/>
              </v:shape>
            </v:group>
            <v:group style="position:absolute;left:871;top:11937;width:469;height:2" coordorigin="871,11937" coordsize="469,2">
              <v:shape style="position:absolute;left:871;top:11937;width:469;height:2" coordorigin="871,11937" coordsize="469,0" path="m871,11937l1339,11937e" filled="f" stroked="t" strokeweight=".23666pt" strokecolor="#777777">
                <v:path arrowok="t"/>
              </v:shape>
            </v:group>
            <v:group style="position:absolute;left:1339;top:11937;width:762;height:2" coordorigin="1339,11937" coordsize="762,2">
              <v:shape style="position:absolute;left:1339;top:11937;width:762;height:2" coordorigin="1339,11937" coordsize="762,0" path="m1339,11937l2102,11937e" filled="f" stroked="t" strokeweight=".23666pt" strokecolor="#5B5B5B">
                <v:path arrowok="t"/>
              </v:shape>
            </v:group>
            <v:group style="position:absolute;left:1429;top:11556;width:2;height:415" coordorigin="1429,11556" coordsize="2,415">
              <v:shape style="position:absolute;left:1429;top:11556;width:2;height:415" coordorigin="1429,11556" coordsize="0,415" path="m1429,11971l1429,11556e" filled="f" stroked="t" strokeweight=".47332pt" strokecolor="#484B4B">
                <v:path arrowok="t"/>
              </v:shape>
            </v:group>
            <v:group style="position:absolute;left:2087;top:11937;width:3067;height:2" coordorigin="2087,11937" coordsize="3067,2">
              <v:shape style="position:absolute;left:2087;top:11937;width:3067;height:2" coordorigin="2087,11937" coordsize="3067,0" path="m2087,11937l5154,11937e" filled="f" stroked="t" strokeweight=".23666pt" strokecolor="#484848">
                <v:path arrowok="t"/>
              </v:shape>
            </v:group>
            <v:group style="position:absolute;left:5154;top:11937;width:1728;height:2" coordorigin="5154,11937" coordsize="1728,2">
              <v:shape style="position:absolute;left:5154;top:11937;width:1728;height:2" coordorigin="5154,11937" coordsize="1728,0" path="m5154,11937l6882,11937e" filled="f" stroked="t" strokeweight=".23666pt" strokecolor="#000000">
                <v:path arrowok="t"/>
              </v:shape>
            </v:group>
            <v:group style="position:absolute;left:6882;top:11937;width:426;height:2" coordorigin="6882,11937" coordsize="426,2">
              <v:shape style="position:absolute;left:6882;top:11937;width:426;height:2" coordorigin="6882,11937" coordsize="426,0" path="m6882,11937l7308,11937e" filled="f" stroked="t" strokeweight=".23666pt" strokecolor="#4B4B4B">
                <v:path arrowok="t"/>
              </v:shape>
            </v:group>
            <v:group style="position:absolute;left:7294;top:11937;width:459;height:2" coordorigin="7294,11937" coordsize="459,2">
              <v:shape style="position:absolute;left:7294;top:11937;width:459;height:2" coordorigin="7294,11937" coordsize="459,0" path="m7294,11937l7753,11937e" filled="f" stroked="t" strokeweight=".23666pt" strokecolor="#676767">
                <v:path arrowok="t"/>
              </v:shape>
            </v:group>
            <v:group style="position:absolute;left:7753;top:11937;width:3876;height:2" coordorigin="7753,11937" coordsize="3876,2">
              <v:shape style="position:absolute;left:7753;top:11937;width:3876;height:2" coordorigin="7753,11937" coordsize="3876,0" path="m7753,11937l11629,11937e" filled="f" stroked="t" strokeweight=".23666pt" strokecolor="#000000">
                <v:path arrowok="t"/>
              </v:shape>
            </v:group>
            <v:group style="position:absolute;left:374;top:11909;width:2;height:424" coordorigin="374,11909" coordsize="2,424">
              <v:shape style="position:absolute;left:374;top:11909;width:2;height:424" coordorigin="374,11909" coordsize="0,424" path="m374,12333l374,11909e" filled="f" stroked="t" strokeweight=".47332pt" strokecolor="#383838">
                <v:path arrowok="t"/>
              </v:shape>
            </v:group>
            <v:group style="position:absolute;left:883;top:11575;width:2;height:758" coordorigin="883,11575" coordsize="2,758">
              <v:shape style="position:absolute;left:883;top:11575;width:2;height:758" coordorigin="883,11575" coordsize="0,758" path="m883,12333l883,11575e" filled="f" stroked="t" strokeweight=".94664pt" strokecolor="#5B5B5B">
                <v:path arrowok="t"/>
              </v:shape>
            </v:group>
            <v:group style="position:absolute;left:1429;top:11909;width:2;height:663" coordorigin="1429,11909" coordsize="2,663">
              <v:shape style="position:absolute;left:1429;top:11909;width:2;height:663" coordorigin="1429,11909" coordsize="0,663" path="m1429,12572l1429,11909e" filled="f" stroked="t" strokeweight=".94664pt" strokecolor="#747474">
                <v:path arrowok="t"/>
              </v:shape>
            </v:group>
            <v:group style="position:absolute;left:7310;top:11570;width:2;height:763" coordorigin="7310,11570" coordsize="2,763">
              <v:shape style="position:absolute;left:7310;top:11570;width:2;height:763" coordorigin="7310,11570" coordsize="0,763" path="m7310,12333l7310,11570e" filled="f" stroked="t" strokeweight=".70998pt" strokecolor="#5B5B5B">
                <v:path arrowok="t"/>
              </v:shape>
            </v:group>
            <v:group style="position:absolute;left:885;top:12276;width:2;height:210" coordorigin="885,12276" coordsize="2,210">
              <v:shape style="position:absolute;left:885;top:12276;width:2;height:210" coordorigin="885,12276" coordsize="0,210" path="m885,12486l885,12276e" filled="f" stroked="t" strokeweight=".47332pt" strokecolor="#484848">
                <v:path arrowok="t"/>
              </v:shape>
            </v:group>
            <v:group style="position:absolute;left:7313;top:12276;width:2;height:210" coordorigin="7313,12276" coordsize="2,210">
              <v:shape style="position:absolute;left:7313;top:12276;width:2;height:210" coordorigin="7313,12276" coordsize="0,210" path="m7313,12486l7313,12276e" filled="f" stroked="t" strokeweight=".47332pt" strokecolor="#444444">
                <v:path arrowok="t"/>
              </v:shape>
            </v:group>
            <v:group style="position:absolute;left:374;top:12286;width:2;height:310" coordorigin="374,12286" coordsize="2,310">
              <v:shape style="position:absolute;left:374;top:12286;width:2;height:310" coordorigin="374,12286" coordsize="0,310" path="m374,12595l374,12286e" filled="f" stroked="t" strokeweight=".94664pt" strokecolor="#676767">
                <v:path arrowok="t"/>
              </v:shape>
            </v:group>
            <v:group style="position:absolute;left:885;top:12429;width:2;height:610" coordorigin="885,12429" coordsize="2,610">
              <v:shape style="position:absolute;left:885;top:12429;width:2;height:610" coordorigin="885,12429" coordsize="0,610" path="m885,13039l885,12429e" filled="f" stroked="t" strokeweight=".70998pt" strokecolor="#606060">
                <v:path arrowok="t"/>
              </v:shape>
            </v:group>
            <v:group style="position:absolute;left:2109;top:12224;width:2;height:458" coordorigin="2109,12224" coordsize="2,458">
              <v:shape style="position:absolute;left:2109;top:12224;width:2;height:458" coordorigin="2109,12224" coordsize="0,458" path="m2109,12681l2109,12224e" filled="f" stroked="t" strokeweight=".94664pt" strokecolor="#747474">
                <v:path arrowok="t"/>
              </v:shape>
            </v:group>
            <v:group style="position:absolute;left:7313;top:12429;width:2;height:610" coordorigin="7313,12429" coordsize="2,610">
              <v:shape style="position:absolute;left:7313;top:12429;width:2;height:610" coordorigin="7313,12429" coordsize="0,610" path="m7313,13039l7313,12429e" filled="f" stroked="t" strokeweight=".70998pt" strokecolor="#646464">
                <v:path arrowok="t"/>
              </v:shape>
            </v:group>
            <v:group style="position:absolute;left:1429;top:12514;width:2;height:362" coordorigin="1429,12514" coordsize="2,362">
              <v:shape style="position:absolute;left:1429;top:12514;width:2;height:362" coordorigin="1429,12514" coordsize="0,362" path="m1429,12877l1429,12514e" filled="f" stroked="t" strokeweight=".47332pt" strokecolor="#545454">
                <v:path arrowok="t"/>
              </v:shape>
            </v:group>
            <v:group style="position:absolute;left:379;top:12624;width:2;height:319" coordorigin="379,12624" coordsize="2,319">
              <v:shape style="position:absolute;left:379;top:12624;width:2;height:319" coordorigin="379,12624" coordsize="0,319" path="m379,12943l379,12624e" filled="f" stroked="t" strokeweight=".47332pt" strokecolor="#2F2F2F">
                <v:path arrowok="t"/>
              </v:shape>
            </v:group>
            <v:group style="position:absolute;left:2111;top:12624;width:2;height:319" coordorigin="2111,12624" coordsize="2,319">
              <v:shape style="position:absolute;left:2111;top:12624;width:2;height:319" coordorigin="2111,12624" coordsize="0,319" path="m2111,12943l2111,12624e" filled="f" stroked="t" strokeweight=".47332pt" strokecolor="#484848">
                <v:path arrowok="t"/>
              </v:shape>
            </v:group>
            <v:group style="position:absolute;left:1432;top:12819;width:2;height:687" coordorigin="1432,12819" coordsize="2,687">
              <v:shape style="position:absolute;left:1432;top:12819;width:2;height:687" coordorigin="1432,12819" coordsize="0,687" path="m1432,13506l1432,12819e" filled="f" stroked="t" strokeweight=".70998pt" strokecolor="#777777">
                <v:path arrowok="t"/>
              </v:shape>
            </v:group>
            <v:group style="position:absolute;left:3375;top:12819;width:2;height:124" coordorigin="3375,12819" coordsize="2,124">
              <v:shape style="position:absolute;left:3375;top:12819;width:2;height:124" coordorigin="3375,12819" coordsize="0,124" path="m3375,12943l3375,12819e" filled="f" stroked="t" strokeweight="1.41996pt" strokecolor="#343B74">
                <v:path arrowok="t"/>
              </v:shape>
            </v:group>
            <v:group style="position:absolute;left:2111;top:12886;width:2;height:620" coordorigin="2111,12886" coordsize="2,620">
              <v:shape style="position:absolute;left:2111;top:12886;width:2;height:620" coordorigin="2111,12886" coordsize="0,620" path="m2111,13506l2111,12886e" filled="f" stroked="t" strokeweight=".94664pt" strokecolor="#6B6B6B">
                <v:path arrowok="t"/>
              </v:shape>
            </v:group>
            <v:group style="position:absolute;left:2767;top:12900;width:2;height:248" coordorigin="2767,12900" coordsize="2,248">
              <v:shape style="position:absolute;left:2767;top:12900;width:2;height:248" coordorigin="2767,12900" coordsize="0,248" path="m2767,13148l2767,12900e" filled="f" stroked="t" strokeweight="1.41996pt" strokecolor="#3B3F7C">
                <v:path arrowok="t"/>
              </v:shape>
            </v:group>
            <v:group style="position:absolute;left:3342;top:12915;width:2;height:95" coordorigin="3342,12915" coordsize="2,95">
              <v:shape style="position:absolute;left:3342;top:12915;width:2;height:95" coordorigin="3342,12915" coordsize="0,95" path="m3342,13010l3342,12915e" filled="f" stroked="t" strokeweight="2.12994pt" strokecolor="#3F4B93">
                <v:path arrowok="t"/>
              </v:shape>
            </v:group>
            <v:group style="position:absolute;left:885;top:12982;width:2;height:524" coordorigin="885,12982" coordsize="2,524">
              <v:shape style="position:absolute;left:885;top:12982;width:2;height:524" coordorigin="885,12982" coordsize="0,524" path="m885,13506l885,12982e" filled="f" stroked="t" strokeweight=".47332pt" strokecolor="#4B4B4B">
                <v:path arrowok="t"/>
              </v:shape>
            </v:group>
            <v:group style="position:absolute;left:2743;top:12900;width:2;height:605" coordorigin="2743,12900" coordsize="2,605">
              <v:shape style="position:absolute;left:2743;top:12900;width:2;height:605" coordorigin="2743,12900" coordsize="0,605" path="m2743,13506l2743,12900e" filled="f" stroked="t" strokeweight="1.41996pt" strokecolor="#3F4B97">
                <v:path arrowok="t"/>
              </v:shape>
            </v:group>
            <v:group style="position:absolute;left:7313;top:12982;width:2;height:524" coordorigin="7313,12982" coordsize="2,524">
              <v:shape style="position:absolute;left:7313;top:12982;width:2;height:524" coordorigin="7313,12982" coordsize="0,524" path="m7313,13506l7313,12982e" filled="f" stroked="t" strokeweight=".47332pt" strokecolor="#4B4B4B">
                <v:path arrowok="t"/>
              </v:shape>
            </v:group>
            <v:group style="position:absolute;left:379;top:13449;width:2;height:477" coordorigin="379,13449" coordsize="2,477">
              <v:shape style="position:absolute;left:379;top:13449;width:2;height:477" coordorigin="379,13449" coordsize="0,477" path="m379,13925l379,13449e" filled="f" stroked="t" strokeweight=".47332pt" strokecolor="#2F2F2F">
                <v:path arrowok="t"/>
              </v:shape>
            </v:group>
            <v:group style="position:absolute;left:1429;top:13449;width:2;height:477" coordorigin="1429,13449" coordsize="2,477">
              <v:shape style="position:absolute;left:1429;top:13449;width:2;height:477" coordorigin="1429,13449" coordsize="0,477" path="m1429,13925l1429,13449e" filled="f" stroked="t" strokeweight=".47332pt" strokecolor="#4F4F4F">
                <v:path arrowok="t"/>
              </v:shape>
            </v:group>
            <v:group style="position:absolute;left:2111;top:13449;width:2;height:477" coordorigin="2111,13449" coordsize="2,477">
              <v:shape style="position:absolute;left:2111;top:13449;width:2;height:477" coordorigin="2111,13449" coordsize="0,477" path="m2111,13925l2111,13449e" filled="f" stroked="t" strokeweight=".47332pt" strokecolor="#444444">
                <v:path arrowok="t"/>
              </v:shape>
            </v:group>
            <v:group style="position:absolute;left:7315;top:13406;width:2;height:1178" coordorigin="7315,13406" coordsize="2,1178">
              <v:shape style="position:absolute;left:7315;top:13406;width:2;height:1178" coordorigin="7315,13406" coordsize="0,1178" path="m7315,14583l7315,13406e" filled="f" stroked="t" strokeweight=".94664pt" strokecolor="#646464">
                <v:path arrowok="t"/>
              </v:shape>
            </v:group>
            <v:group style="position:absolute;left:374;top:13897;width:1742;height:2" coordorigin="374,13897" coordsize="1742,2">
              <v:shape style="position:absolute;left:374;top:13897;width:1742;height:2" coordorigin="374,13897" coordsize="1742,0" path="m374,13897l2116,13897e" filled="f" stroked="t" strokeweight=".70998pt" strokecolor="#606064">
                <v:path arrowok="t"/>
              </v:shape>
            </v:group>
            <v:group style="position:absolute;left:885;top:13358;width:2;height:567" coordorigin="885,13358" coordsize="2,567">
              <v:shape style="position:absolute;left:885;top:13358;width:2;height:567" coordorigin="885,13358" coordsize="0,567" path="m885,13925l885,13358e" filled="f" stroked="t" strokeweight=".94664pt" strokecolor="#676767">
                <v:path arrowok="t"/>
              </v:shape>
            </v:group>
            <v:group style="position:absolute;left:887;top:13854;width:2;height:157" coordorigin="887,13854" coordsize="2,157">
              <v:shape style="position:absolute;left:887;top:13854;width:2;height:157" coordorigin="887,13854" coordsize="0,157" path="m887,14011l887,13854e" filled="f" stroked="t" strokeweight=".47332pt" strokecolor="#4F4F4F">
                <v:path arrowok="t"/>
              </v:shape>
            </v:group>
            <v:group style="position:absolute;left:1429;top:13821;width:2;height:400" coordorigin="1429,13821" coordsize="2,400">
              <v:shape style="position:absolute;left:1429;top:13821;width:2;height:400" coordorigin="1429,13821" coordsize="0,400" path="m1429,14221l1429,13821e" filled="f" stroked="t" strokeweight=".94664pt" strokecolor="#747474">
                <v:path arrowok="t"/>
              </v:shape>
            </v:group>
            <v:group style="position:absolute;left:2111;top:13854;width:2;height:653" coordorigin="2111,13854" coordsize="2,653">
              <v:shape style="position:absolute;left:2111;top:13854;width:2;height:653" coordorigin="2111,13854" coordsize="0,653" path="m2111,14507l2111,13854e" filled="f" stroked="t" strokeweight=".70998pt" strokecolor="#646464">
                <v:path arrowok="t"/>
              </v:shape>
            </v:group>
            <v:group style="position:absolute;left:885;top:13954;width:2;height:343" coordorigin="885,13954" coordsize="2,343">
              <v:shape style="position:absolute;left:885;top:13954;width:2;height:343" coordorigin="885,13954" coordsize="0,343" path="m885,14297l885,13954e" filled="f" stroked="t" strokeweight=".47332pt" strokecolor="#343434">
                <v:path arrowok="t"/>
              </v:shape>
            </v:group>
            <v:group style="position:absolute;left:9571;top:14026;width:2;height:105" coordorigin="9571,14026" coordsize="2,105">
              <v:shape style="position:absolute;left:9571;top:14026;width:2;height:105" coordorigin="9571,14026" coordsize="0,105" path="m9571,14130l9571,14026e" filled="f" stroked="t" strokeweight="1.1833pt" strokecolor="#606793">
                <v:path arrowok="t"/>
              </v:shape>
            </v:group>
            <v:group style="position:absolute;left:9767;top:14073;width:2;height:167" coordorigin="9767,14073" coordsize="2,167">
              <v:shape style="position:absolute;left:9767;top:14073;width:2;height:167" coordorigin="9767,14073" coordsize="0,167" path="m9767,14240l9767,14073e" filled="f" stroked="t" strokeweight="1.65662pt" strokecolor="#9097AF">
                <v:path arrowok="t"/>
              </v:shape>
            </v:group>
            <v:group style="position:absolute;left:11648;top:13158;width:2;height:1349" coordorigin="11648,13158" coordsize="2,1349">
              <v:shape style="position:absolute;left:11648;top:13158;width:2;height:1349" coordorigin="11648,13158" coordsize="0,1349" path="m11648,14507l11648,13158e" filled="f" stroked="t" strokeweight=".47332pt" strokecolor="#646464">
                <v:path arrowok="t"/>
              </v:shape>
            </v:group>
            <v:group style="position:absolute;left:1434;top:14164;width:2;height:238" coordorigin="1434,14164" coordsize="2,238">
              <v:shape style="position:absolute;left:1434;top:14164;width:2;height:238" coordorigin="1434,14164" coordsize="0,238" path="m1434,14402l1434,14164e" filled="f" stroked="t" strokeweight=".47332pt" strokecolor="#575757">
                <v:path arrowok="t"/>
              </v:shape>
            </v:group>
            <v:group style="position:absolute;left:11648;top:14164;width:2;height:133" coordorigin="11648,14164" coordsize="2,133">
              <v:shape style="position:absolute;left:11648;top:14164;width:2;height:133" coordorigin="11648,14164" coordsize="0,133" path="m11648,14297l11648,14164e" filled="f" stroked="t" strokeweight=".47332pt" strokecolor="#4B4B4B">
                <v:path arrowok="t"/>
              </v:shape>
            </v:group>
            <v:group style="position:absolute;left:887;top:14240;width:2;height:343" coordorigin="887,14240" coordsize="2,343">
              <v:shape style="position:absolute;left:887;top:14240;width:2;height:343" coordorigin="887,14240" coordsize="0,343" path="m887,14583l887,14240e" filled="f" stroked="t" strokeweight=".94664pt" strokecolor="#6B6B6B">
                <v:path arrowok="t"/>
              </v:shape>
            </v:group>
            <v:group style="position:absolute;left:1434;top:14345;width:2;height:653" coordorigin="1434,14345" coordsize="2,653">
              <v:shape style="position:absolute;left:1434;top:14345;width:2;height:653" coordorigin="1434,14345" coordsize="0,653" path="m1434,14998l1434,14345e" filled="f" stroked="t" strokeweight=".70998pt" strokecolor="#747474">
                <v:path arrowok="t"/>
              </v:shape>
            </v:group>
            <v:group style="position:absolute;left:2111;top:14450;width:2;height:272" coordorigin="2111,14450" coordsize="2,272">
              <v:shape style="position:absolute;left:2111;top:14450;width:2;height:272" coordorigin="2111,14450" coordsize="0,272" path="m2111,14722l2111,14450e" filled="f" stroked="t" strokeweight=".47332pt" strokecolor="#3F3F3F">
                <v:path arrowok="t"/>
              </v:shape>
            </v:group>
            <v:group style="position:absolute;left:7318;top:14526;width:2;height:195" coordorigin="7318,14526" coordsize="2,195">
              <v:shape style="position:absolute;left:7318;top:14526;width:2;height:195" coordorigin="7318,14526" coordsize="0,195" path="m7318,14722l7318,14526e" filled="f" stroked="t" strokeweight=".47332pt" strokecolor="#444444">
                <v:path arrowok="t"/>
              </v:shape>
            </v:group>
            <v:group style="position:absolute;left:7318;top:14664;width:2;height:162" coordorigin="7318,14664" coordsize="2,162">
              <v:shape style="position:absolute;left:7318;top:14664;width:2;height:162" coordorigin="7318,14664" coordsize="0,162" path="m7318,14827l7318,14664e" filled="f" stroked="t" strokeweight=".47332pt" strokecolor="#2B2B2B">
                <v:path arrowok="t"/>
              </v:shape>
            </v:group>
            <v:group style="position:absolute;left:887;top:14526;width:2;height:472" coordorigin="887,14526" coordsize="2,472">
              <v:shape style="position:absolute;left:887;top:14526;width:2;height:472" coordorigin="887,14526" coordsize="0,472" path="m887,14998l887,14526e" filled="f" stroked="t" strokeweight=".47332pt" strokecolor="#4F4F4F">
                <v:path arrowok="t"/>
              </v:shape>
            </v:group>
            <v:group style="position:absolute;left:2113;top:14664;width:2;height:524" coordorigin="2113,14664" coordsize="2,524">
              <v:shape style="position:absolute;left:2113;top:14664;width:2;height:524" coordorigin="2113,14664" coordsize="0,524" path="m2113,15189l2113,14664e" filled="f" stroked="t" strokeweight=".94664pt" strokecolor="#707070">
                <v:path arrowok="t"/>
              </v:shape>
            </v:group>
            <v:group style="position:absolute;left:11651;top:14769;width:2;height:229" coordorigin="11651,14769" coordsize="2,229">
              <v:shape style="position:absolute;left:11651;top:14769;width:2;height:229" coordorigin="11651,14769" coordsize="0,229" path="m11651,14998l11651,14769e" filled="f" stroked="t" strokeweight=".47332pt" strokecolor="#4B4B4B">
                <v:path arrowok="t"/>
              </v:shape>
            </v:group>
            <v:group style="position:absolute;left:383;top:14941;width:2;height:248" coordorigin="383,14941" coordsize="2,248">
              <v:shape style="position:absolute;left:383;top:14941;width:2;height:248" coordorigin="383,14941" coordsize="0,248" path="m383,15189l383,14941e" filled="f" stroked="t" strokeweight=".47332pt" strokecolor="#2F2F2F">
                <v:path arrowok="t"/>
              </v:shape>
            </v:group>
            <v:group style="position:absolute;left:890;top:14941;width:2;height:577" coordorigin="890,14941" coordsize="2,577">
              <v:shape style="position:absolute;left:890;top:14941;width:2;height:577" coordorigin="890,14941" coordsize="0,577" path="m890,15518l890,14941e" filled="f" stroked="t" strokeweight=".70998pt" strokecolor="#676767">
                <v:path arrowok="t"/>
              </v:shape>
            </v:group>
            <v:group style="position:absolute;left:1434;top:14941;width:2;height:372" coordorigin="1434,14941" coordsize="2,372">
              <v:shape style="position:absolute;left:1434;top:14941;width:2;height:372" coordorigin="1434,14941" coordsize="0,372" path="m1434,15313l1434,14941e" filled="f" stroked="t" strokeweight=".47332pt" strokecolor="#4F4F4F">
                <v:path arrowok="t"/>
              </v:shape>
            </v:group>
            <v:group style="position:absolute;left:7320;top:14769;width:2;height:748" coordorigin="7320,14769" coordsize="2,748">
              <v:shape style="position:absolute;left:7320;top:14769;width:2;height:748" coordorigin="7320,14769" coordsize="0,748" path="m7320,15518l7320,14769e" filled="f" stroked="t" strokeweight=".70998pt" strokecolor="#646464">
                <v:path arrowok="t"/>
              </v:shape>
            </v:group>
            <v:group style="position:absolute;left:2116;top:15132;width:2;height:181" coordorigin="2116,15132" coordsize="2,181">
              <v:shape style="position:absolute;left:2116;top:15132;width:2;height:181" coordorigin="2116,15132" coordsize="0,181" path="m2116,15313l2116,15132e" filled="f" stroked="t" strokeweight=".47332pt" strokecolor="#383838">
                <v:path arrowok="t"/>
              </v:shape>
            </v:group>
            <v:group style="position:absolute;left:11648;top:15132;width:2;height:181" coordorigin="11648,15132" coordsize="2,181">
              <v:shape style="position:absolute;left:11648;top:15132;width:2;height:181" coordorigin="11648,15132" coordsize="0,181" path="m11648,15313l11648,15132e" filled="f" stroked="t" strokeweight=".47332pt" strokecolor="#545454">
                <v:path arrowok="t"/>
              </v:shape>
            </v:group>
            <v:group style="position:absolute;left:1434;top:15256;width:2;height:1240" coordorigin="1434,15256" coordsize="2,1240">
              <v:shape style="position:absolute;left:1434;top:15256;width:2;height:1240" coordorigin="1434,15256" coordsize="0,1240" path="m1434,16495l1434,15256e" filled="f" stroked="t" strokeweight=".70998pt" strokecolor="#707070">
                <v:path arrowok="t"/>
              </v:shape>
            </v:group>
            <v:group style="position:absolute;left:2116;top:15256;width:2;height:1240" coordorigin="2116,15256" coordsize="2,1240">
              <v:shape style="position:absolute;left:2116;top:15256;width:2;height:1240" coordorigin="2116,15256" coordsize="0,1240" path="m2116,16495l2116,15256e" filled="f" stroked="t" strokeweight=".70998pt" strokecolor="#646464">
                <v:path arrowok="t"/>
              </v:shape>
            </v:group>
            <v:group style="position:absolute;left:890;top:15461;width:2;height:315" coordorigin="890,15461" coordsize="2,315">
              <v:shape style="position:absolute;left:890;top:15461;width:2;height:315" coordorigin="890,15461" coordsize="0,315" path="m890,15775l890,15461e" filled="f" stroked="t" strokeweight=".47332pt" strokecolor="#383838">
                <v:path arrowok="t"/>
              </v:shape>
            </v:group>
            <v:group style="position:absolute;left:7318;top:15461;width:2;height:315" coordorigin="7318,15461" coordsize="2,315">
              <v:shape style="position:absolute;left:7318;top:15461;width:2;height:315" coordorigin="7318,15461" coordsize="0,315" path="m7318,15775l7318,15461e" filled="f" stroked="t" strokeweight=".47332pt" strokecolor="#3B3B3B">
                <v:path arrowok="t"/>
              </v:shape>
            </v:group>
            <v:group style="position:absolute;left:880;top:16490;width:19;height:2" coordorigin="880,16490" coordsize="19,2">
              <v:shape style="position:absolute;left:880;top:16490;width:19;height:2" coordorigin="880,16490" coordsize="19,0" path="m880,16490l899,16490e" filled="f" stroked="t" strokeweight=".953473pt" strokecolor="#575757">
                <v:path arrowok="t"/>
              </v:shape>
            </v:group>
            <v:group style="position:absolute;left:1311;top:16490;width:151;height:2" coordorigin="1311,16490" coordsize="151,2">
              <v:shape style="position:absolute;left:1311;top:16490;width:151;height:2" coordorigin="1311,16490" coordsize="151,0" path="m1311,16490l1463,16490e" filled="f" stroked="t" strokeweight=".47332pt" strokecolor="#444444">
                <v:path arrowok="t"/>
              </v:shape>
            </v:group>
            <v:group style="position:absolute;left:374;top:16488;width:11270;height:2" coordorigin="374,16488" coordsize="11270,2">
              <v:shape style="position:absolute;left:374;top:16488;width:11270;height:2" coordorigin="374,16488" coordsize="11270,0" path="m374,16488l11644,16488e" filled="f" stroked="t" strokeweight=".70998pt" strokecolor="#676767">
                <v:path arrowok="t"/>
              </v:shape>
            </v:group>
            <v:group style="position:absolute;left:5126;top:16481;width:521;height:2" coordorigin="5126,16481" coordsize="521,2">
              <v:shape style="position:absolute;left:5126;top:16481;width:521;height:2" coordorigin="5126,16481" coordsize="521,0" path="m5126,16481l5647,16481e" filled="f" stroked="t" strokeweight=".47332pt" strokecolor="#575757">
                <v:path arrowok="t"/>
              </v:shape>
            </v:group>
            <v:group style="position:absolute;left:6854;top:16478;width:483;height:2" coordorigin="6854,16478" coordsize="483,2">
              <v:shape style="position:absolute;left:6854;top:16478;width:483;height:2" coordorigin="6854,16478" coordsize="483,0" path="m6854,16478l7336,16478e" filled="f" stroked="t" strokeweight=".47332pt" strokecolor="#545454">
                <v:path arrowok="t"/>
              </v:shape>
            </v:group>
            <v:group style="position:absolute;left:7318;top:15718;width:2;height:768" coordorigin="7318,15718" coordsize="2,768">
              <v:shape style="position:absolute;left:7318;top:15718;width:2;height:768" coordorigin="7318,15718" coordsize="0,768" path="m7318,16486l7318,15718e" filled="f" stroked="t" strokeweight=".70998pt" strokecolor="#606060">
                <v:path arrowok="t"/>
              </v:shape>
            </v:group>
            <v:group style="position:absolute;left:4269;top:16478;width:7393;height:2" coordorigin="4269,16478" coordsize="7393,2">
              <v:shape style="position:absolute;left:4269;top:16478;width:7393;height:2" coordorigin="4269,16478" coordsize="7393,0" path="m4269,16478l11663,16478e" filled="f" stroked="t" strokeweight=".70998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0"/>
          <w:w w:val="66"/>
          <w:position w:val="-1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0"/>
          <w:w w:val="66"/>
          <w:position w:val="-1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36"/>
          <w:w w:val="66"/>
          <w:position w:val="-1"/>
        </w:rPr>
        <w:t> </w:t>
      </w:r>
      <w:r>
        <w:rPr>
          <w:rFonts w:ascii="Arial" w:hAnsi="Arial" w:cs="Arial" w:eastAsia="Arial"/>
          <w:sz w:val="32"/>
          <w:szCs w:val="32"/>
          <w:color w:val="9E9EA0"/>
          <w:spacing w:val="-5"/>
          <w:w w:val="58"/>
          <w:position w:val="7"/>
        </w:rPr>
        <w:t>.</w:t>
      </w:r>
      <w:r>
        <w:rPr>
          <w:rFonts w:ascii="Arial" w:hAnsi="Arial" w:cs="Arial" w:eastAsia="Arial"/>
          <w:sz w:val="32"/>
          <w:szCs w:val="32"/>
          <w:color w:val="3B3B3B"/>
          <w:spacing w:val="0"/>
          <w:w w:val="73"/>
          <w:position w:val="7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5025" w:right="564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11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8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5"/>
        </w:rPr>
        <w:t>crTA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28" w:lineRule="exact"/>
        <w:ind w:left="2551" w:right="-20"/>
        <w:jc w:val="left"/>
        <w:tabs>
          <w:tab w:pos="3160" w:val="left"/>
          <w:tab w:pos="3780" w:val="left"/>
          <w:tab w:pos="4340" w:val="left"/>
          <w:tab w:pos="5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8"/>
          <w:szCs w:val="28"/>
          <w:color w:val="545454"/>
          <w:spacing w:val="0"/>
          <w:w w:val="73"/>
          <w:b/>
          <w:bCs/>
          <w:position w:val="4"/>
        </w:rPr>
        <w:t>Abd</w:t>
      </w:r>
      <w:r>
        <w:rPr>
          <w:rFonts w:ascii="Arial" w:hAnsi="Arial" w:cs="Arial" w:eastAsia="Arial"/>
          <w:sz w:val="28"/>
          <w:szCs w:val="28"/>
          <w:color w:val="545454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28"/>
          <w:szCs w:val="28"/>
          <w:color w:val="545454"/>
          <w:spacing w:val="0"/>
          <w:w w:val="100"/>
          <w:b/>
          <w:bCs/>
          <w:position w:val="4"/>
        </w:rPr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b/>
          <w:bCs/>
          <w:position w:val="6"/>
        </w:rPr>
        <w:t>r</w:t>
      </w:r>
      <w:r>
        <w:rPr>
          <w:rFonts w:ascii="Arial" w:hAnsi="Arial" w:cs="Arial" w:eastAsia="Arial"/>
          <w:sz w:val="25"/>
          <w:szCs w:val="25"/>
          <w:color w:val="545454"/>
          <w:spacing w:val="-69"/>
          <w:w w:val="100"/>
          <w:b/>
          <w:bCs/>
          <w:position w:val="6"/>
        </w:rPr>
        <w:t> 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b/>
          <w:bCs/>
          <w:position w:val="6"/>
        </w:rPr>
        <w:tab/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100"/>
          <w:b/>
          <w:bCs/>
          <w:position w:val="6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4"/>
        </w:rPr>
        <w:t>nT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4"/>
        </w:rPr>
      </w:r>
      <w:r>
        <w:rPr>
          <w:rFonts w:ascii="Courier New" w:hAnsi="Courier New" w:cs="Courier New" w:eastAsia="Courier New"/>
          <w:sz w:val="32"/>
          <w:szCs w:val="32"/>
          <w:color w:val="545454"/>
          <w:spacing w:val="-2"/>
          <w:w w:val="78"/>
          <w:b/>
          <w:bCs/>
          <w:position w:val="2"/>
        </w:rPr>
        <w:t>Ç</w:t>
      </w:r>
      <w:r>
        <w:rPr>
          <w:rFonts w:ascii="Courier New" w:hAnsi="Courier New" w:cs="Courier New" w:eastAsia="Courier New"/>
          <w:sz w:val="32"/>
          <w:szCs w:val="32"/>
          <w:color w:val="3B3B3B"/>
          <w:spacing w:val="0"/>
          <w:w w:val="78"/>
          <w:b/>
          <w:bCs/>
          <w:position w:val="2"/>
        </w:rPr>
        <w:t>U</w:t>
      </w:r>
      <w:r>
        <w:rPr>
          <w:rFonts w:ascii="Courier New" w:hAnsi="Courier New" w:cs="Courier New" w:eastAsia="Courier New"/>
          <w:sz w:val="32"/>
          <w:szCs w:val="32"/>
          <w:color w:val="3B3B3B"/>
          <w:spacing w:val="-148"/>
          <w:w w:val="78"/>
          <w:b/>
          <w:bCs/>
          <w:position w:val="2"/>
        </w:rPr>
        <w:t> </w:t>
      </w:r>
      <w:r>
        <w:rPr>
          <w:rFonts w:ascii="Courier New" w:hAnsi="Courier New" w:cs="Courier New" w:eastAsia="Courier New"/>
          <w:sz w:val="32"/>
          <w:szCs w:val="32"/>
          <w:color w:val="3B3B3B"/>
          <w:spacing w:val="0"/>
          <w:w w:val="100"/>
          <w:b/>
          <w:bCs/>
          <w:position w:val="2"/>
        </w:rPr>
        <w:tab/>
      </w:r>
      <w:r>
        <w:rPr>
          <w:rFonts w:ascii="Courier New" w:hAnsi="Courier New" w:cs="Courier New" w:eastAsia="Courier New"/>
          <w:sz w:val="32"/>
          <w:szCs w:val="32"/>
          <w:color w:val="3B3B3B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20"/>
          <w:szCs w:val="20"/>
          <w:color w:val="3B3B3B"/>
          <w:spacing w:val="-3"/>
          <w:w w:val="188"/>
          <w:position w:val="7"/>
        </w:rPr>
        <w:t>i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83"/>
          <w:position w:val="7"/>
        </w:rPr>
        <w:t>L</w:t>
      </w:r>
      <w:r>
        <w:rPr>
          <w:rFonts w:ascii="Arial" w:hAnsi="Arial" w:cs="Arial" w:eastAsia="Arial"/>
          <w:sz w:val="20"/>
          <w:szCs w:val="20"/>
          <w:color w:val="545454"/>
          <w:spacing w:val="-29"/>
          <w:w w:val="82"/>
          <w:position w:val="7"/>
        </w:rPr>
        <w:t>f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41"/>
          <w:position w:val="7"/>
        </w:rPr>
        <w:t>.</w:t>
      </w:r>
      <w:r>
        <w:rPr>
          <w:rFonts w:ascii="Arial" w:hAnsi="Arial" w:cs="Arial" w:eastAsia="Arial"/>
          <w:sz w:val="20"/>
          <w:szCs w:val="20"/>
          <w:color w:val="3B3B3B"/>
          <w:spacing w:val="-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78"/>
          <w:position w:val="7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3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7"/>
          <w:position w:val="7"/>
        </w:rPr>
        <w:t>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556" w:right="-20"/>
        <w:jc w:val="left"/>
        <w:tabs>
          <w:tab w:pos="45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45454"/>
          <w:spacing w:val="-12"/>
          <w:w w:val="109"/>
          <w:b/>
          <w:bCs/>
        </w:rPr>
        <w:t>l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76"/>
          <w:b/>
          <w:bCs/>
        </w:rPr>
        <w:t>t</w:t>
      </w:r>
      <w:r>
        <w:rPr>
          <w:rFonts w:ascii="Arial" w:hAnsi="Arial" w:cs="Arial" w:eastAsia="Arial"/>
          <w:sz w:val="22"/>
          <w:szCs w:val="22"/>
          <w:color w:val="3B3B3B"/>
          <w:spacing w:val="2"/>
          <w:w w:val="76"/>
          <w:b/>
          <w:bCs/>
        </w:rPr>
        <w:t>f</w:t>
      </w:r>
      <w:r>
        <w:rPr>
          <w:rFonts w:ascii="Arial" w:hAnsi="Arial" w:cs="Arial" w:eastAsia="Arial"/>
          <w:sz w:val="22"/>
          <w:szCs w:val="22"/>
          <w:color w:val="676767"/>
          <w:spacing w:val="-11"/>
          <w:w w:val="80"/>
          <w:b/>
          <w:bCs/>
        </w:rPr>
        <w:t>a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93"/>
          <w:b/>
          <w:bCs/>
        </w:rPr>
        <w:t>i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b/>
          <w:bCs/>
        </w:rPr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60"/>
          <w:b/>
          <w:bCs/>
          <w:i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545454"/>
          <w:spacing w:val="-34"/>
          <w:w w:val="100"/>
          <w:b/>
          <w:bCs/>
          <w:i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65"/>
          <w:b/>
          <w:bCs/>
          <w:i/>
          <w:position w:val="1"/>
        </w:rPr>
        <w:t>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0" w:right="160"/>
        </w:sectPr>
      </w:pPr>
      <w:rPr/>
    </w:p>
    <w:p>
      <w:pPr>
        <w:spacing w:before="71" w:after="0" w:line="219" w:lineRule="auto"/>
        <w:ind w:left="726" w:right="-149" w:firstLine="-17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2A2A2A"/>
          <w:spacing w:val="-384"/>
          <w:w w:val="211"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0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64" w:lineRule="auto"/>
        <w:ind w:left="379" w:right="460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4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1130" w:right="542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6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00" w:bottom="280" w:left="300" w:right="80"/>
          <w:cols w:num="2" w:equalWidth="0">
            <w:col w:w="1704" w:space="1381"/>
            <w:col w:w="8455"/>
          </w:cols>
        </w:sectPr>
      </w:pPr>
      <w:rPr/>
    </w:p>
    <w:p>
      <w:pPr>
        <w:spacing w:before="39" w:after="0" w:line="268" w:lineRule="auto"/>
        <w:ind w:left="134" w:right="2554" w:firstLine="-5"/>
        <w:jc w:val="left"/>
        <w:tabs>
          <w:tab w:pos="1500" w:val="left"/>
          <w:tab w:pos="2940" w:val="left"/>
          <w:tab w:pos="532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:20.05.2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19.28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trel:782747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2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O)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3301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Gazipaşa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864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4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0757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579"/>
          <w:spacing w:val="-2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Gazipaşa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864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0" w:right="-20"/>
        <w:jc w:val="left"/>
        <w:tabs>
          <w:tab w:pos="1760" w:val="left"/>
          <w:tab w:pos="436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ioara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0" w:right="-20"/>
        <w:jc w:val="left"/>
        <w:tabs>
          <w:tab w:pos="346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2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4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5" w:lineRule="exact"/>
        <w:ind w:left="3379" w:right="5095"/>
        <w:jc w:val="center"/>
        <w:tabs>
          <w:tab w:pos="5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197433pt;margin-top:3.209284pt;width:35.089049pt;height:26pt;mso-position-horizontal-relative:page;mso-position-vertical-relative:paragraph;z-index:-1502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7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7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595959"/>
          <w:position w:val="-2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101"/>
          <w:position w:val="-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1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7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4"/>
          <w:position w:val="-2"/>
        </w:rPr>
        <w:t>Diller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8" w:lineRule="exact"/>
        <w:ind w:left="5304" w:right="-20"/>
        <w:jc w:val="left"/>
        <w:tabs>
          <w:tab w:pos="582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707579"/>
          <w:spacing w:val="0"/>
          <w:w w:val="79"/>
          <w:position w:val="-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70757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707579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131313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13131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13131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Alınma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9"/>
        </w:rPr>
        <w:t>18.40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80"/>
        </w:sectPr>
      </w:pPr>
      <w:rPr/>
    </w:p>
    <w:p>
      <w:pPr>
        <w:spacing w:before="0" w:after="0" w:line="194" w:lineRule="exact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558" w:right="4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:Cv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Yaşa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YIKÇI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</w:rPr>
        <w:t>6ı6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3" w:lineRule="auto"/>
        <w:ind w:left="19" w:right="86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8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8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07579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0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7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16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68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8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8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:19.28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9.32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5" w:lineRule="auto"/>
        <w:ind w:left="5" w:right="4422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80"/>
          <w:cols w:num="3" w:equalWidth="0">
            <w:col w:w="1314" w:space="610"/>
            <w:col w:w="2364" w:space="213"/>
            <w:col w:w="7039"/>
          </w:cols>
        </w:sectPr>
      </w:pPr>
      <w:rPr/>
    </w:p>
    <w:p>
      <w:pPr>
        <w:spacing w:before="29" w:after="0" w:line="240" w:lineRule="auto"/>
        <w:ind w:left="13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Görüldilğü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görilldü.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Söndürrnede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80"/>
          <w:cols w:num="2" w:equalWidth="0">
            <w:col w:w="1580" w:space="364"/>
            <w:col w:w="9596"/>
          </w:cols>
        </w:sectPr>
      </w:pPr>
      <w:rPr/>
    </w:p>
    <w:p>
      <w:pPr>
        <w:spacing w:before="15" w:after="0" w:line="171" w:lineRule="exact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Söndürrn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Türil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-1"/>
        </w:rPr>
        <w:t>Su</w:t>
      </w:r>
      <w:r>
        <w:rPr>
          <w:rFonts w:ascii="Arial" w:hAnsi="Arial" w:cs="Arial" w:eastAsia="Arial"/>
          <w:sz w:val="14"/>
          <w:szCs w:val="14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he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133" w:lineRule="exact"/>
        <w:ind w:right="-6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7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89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13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80"/>
          <w:cols w:num="4" w:equalWidth="0">
            <w:col w:w="1392" w:space="943"/>
            <w:col w:w="393" w:space="1755"/>
            <w:col w:w="2841" w:space="672"/>
            <w:col w:w="3544"/>
          </w:cols>
        </w:sectPr>
      </w:pPr>
      <w:rPr/>
    </w:p>
    <w:p>
      <w:pPr>
        <w:spacing w:before="0" w:after="0" w:line="386" w:lineRule="exact"/>
        <w:ind w:left="4483" w:right="-20"/>
        <w:jc w:val="left"/>
        <w:tabs>
          <w:tab w:pos="6400" w:val="left"/>
          <w:tab w:pos="80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Courier New" w:hAnsi="Courier New" w:cs="Courier New" w:eastAsia="Courier New"/>
          <w:sz w:val="31"/>
          <w:szCs w:val="31"/>
          <w:color w:val="424242"/>
          <w:spacing w:val="0"/>
          <w:w w:val="60"/>
        </w:rPr>
        <w:t>b</w:t>
      </w:r>
      <w:r>
        <w:rPr>
          <w:rFonts w:ascii="Courier New" w:hAnsi="Courier New" w:cs="Courier New" w:eastAsia="Courier New"/>
          <w:sz w:val="31"/>
          <w:szCs w:val="31"/>
          <w:color w:val="424242"/>
          <w:spacing w:val="0"/>
          <w:w w:val="100"/>
        </w:rPr>
        <w:tab/>
      </w:r>
      <w:r>
        <w:rPr>
          <w:rFonts w:ascii="Courier New" w:hAnsi="Courier New" w:cs="Courier New" w:eastAsia="Courier New"/>
          <w:sz w:val="31"/>
          <w:szCs w:val="31"/>
          <w:color w:val="424242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60"/>
        </w:rPr>
        <w:t>ı</w:t>
      </w:r>
      <w:r>
        <w:rPr>
          <w:rFonts w:ascii="Arial" w:hAnsi="Arial" w:cs="Arial" w:eastAsia="Arial"/>
          <w:sz w:val="38"/>
          <w:szCs w:val="38"/>
          <w:color w:val="424242"/>
          <w:spacing w:val="-53"/>
          <w:w w:val="60"/>
        </w:rPr>
        <w:t> </w:t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131313"/>
          <w:spacing w:val="0"/>
          <w:w w:val="6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74" w:lineRule="exact"/>
        <w:ind w:left="19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Söndürrn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80"/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864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tarlada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oduğu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7" w:lineRule="auto"/>
        <w:ind w:left="37" w:right="64" w:firstLine="-3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soruşturrnada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;yolda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düşilrüle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80"/>
          <w:cols w:num="2" w:equalWidth="0">
            <w:col w:w="1805" w:space="101"/>
            <w:col w:w="9634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80"/>
        </w:sectPr>
      </w:pPr>
      <w:rPr/>
    </w:p>
    <w:p>
      <w:pPr>
        <w:spacing w:before="35" w:after="0" w:line="240" w:lineRule="auto"/>
        <w:ind w:left="130" w:right="65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30" w:right="1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130" w:right="43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24242"/>
          <w:w w:val="94"/>
          <w:position w:val="1"/>
        </w:rPr>
        <w:t>f</w:t>
      </w:r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-13"/>
          <w:w w:val="93"/>
          <w:position w:val="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707579"/>
          <w:spacing w:val="0"/>
          <w:w w:val="18"/>
          <w:position w:val="1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707579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25"/>
          <w:szCs w:val="25"/>
          <w:color w:val="707579"/>
          <w:spacing w:val="31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1"/>
        </w:rPr>
        <w:t>,ı</w:t>
      </w:r>
      <w:r>
        <w:rPr>
          <w:rFonts w:ascii="Arial" w:hAnsi="Arial" w:cs="Arial" w:eastAsia="Arial"/>
          <w:sz w:val="18"/>
          <w:szCs w:val="18"/>
          <w:color w:val="2A2A2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14" w:lineRule="exact"/>
        <w:ind w:left="230" w:right="-68"/>
        <w:jc w:val="left"/>
        <w:tabs>
          <w:tab w:pos="1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Vars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!Sirketi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A2A2A"/>
          <w:w w:val="88"/>
        </w:rPr>
        <w:t>I</w:t>
      </w:r>
      <w:r>
        <w:rPr>
          <w:rFonts w:ascii="Arial" w:hAnsi="Arial" w:cs="Arial" w:eastAsia="Arial"/>
          <w:sz w:val="27"/>
          <w:szCs w:val="27"/>
          <w:color w:val="2A2A2A"/>
          <w:spacing w:val="1"/>
          <w:w w:val="8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4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73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31313"/>
          <w:w w:val="8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4"/>
          <w:w w:val="8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ı9.50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5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3"/>
          <w:position w:val="-1"/>
        </w:rPr>
        <w:t>AN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80"/>
          <w:cols w:num="4" w:equalWidth="0">
            <w:col w:w="1793" w:space="132"/>
            <w:col w:w="3230" w:space="698"/>
            <w:col w:w="1344" w:space="1362"/>
            <w:col w:w="2981"/>
          </w:cols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980" w:bottom="280" w:left="300" w:right="80"/>
        </w:sectPr>
      </w:pPr>
      <w:rPr/>
    </w:p>
    <w:p>
      <w:pPr>
        <w:spacing w:before="35" w:after="0" w:line="240" w:lineRule="auto"/>
        <w:ind w:left="20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.569527pt;margin-top:34.352917pt;width:567.754943pt;height:766.629471pt;mso-position-horizontal-relative:page;mso-position-vertical-relative:page;z-index:-15022" coordorigin="391,687" coordsize="11355,15333">
            <v:group style="position:absolute;left:406;top:706;width:11303;height:2" coordorigin="406,706" coordsize="11303,2">
              <v:shape style="position:absolute;left:406;top:706;width:11303;height:2" coordorigin="406,706" coordsize="11303,0" path="m406,706l11708,706e" filled="f" stroked="t" strokeweight=".954611pt" strokecolor="#575757">
                <v:path arrowok="t"/>
              </v:shape>
            </v:group>
            <v:group style="position:absolute;left:420;top:699;width:2;height:15311" coordorigin="420,699" coordsize="2,15311">
              <v:shape style="position:absolute;left:420;top:699;width:2;height:15311" coordorigin="420,699" coordsize="0,15311" path="m420,16010l420,699e" filled="f" stroked="t" strokeweight=".715958pt" strokecolor="#444444">
                <v:path arrowok="t"/>
              </v:shape>
            </v:group>
            <v:group style="position:absolute;left:2219;top:699;width:2;height:1197" coordorigin="2219,699" coordsize="2,1197">
              <v:shape style="position:absolute;left:2219;top:699;width:2;height:1197" coordorigin="2219,699" coordsize="0,1197" path="m2219,1896l2219,699e" filled="f" stroked="t" strokeweight=".715958pt" strokecolor="#646464">
                <v:path arrowok="t"/>
              </v:shape>
            </v:group>
            <v:group style="position:absolute;left:9033;top:694;width:2;height:1197" coordorigin="9033,694" coordsize="2,1197">
              <v:shape style="position:absolute;left:9033;top:694;width:2;height:1197" coordorigin="9033,694" coordsize="0,1197" path="m9033,1891l9033,694e" filled="f" stroked="t" strokeweight=".715958pt" strokecolor="#383838">
                <v:path arrowok="t"/>
              </v:shape>
            </v:group>
            <v:group style="position:absolute;left:11718;top:699;width:2;height:15311" coordorigin="11718,699" coordsize="2,15311">
              <v:shape style="position:absolute;left:11718;top:699;width:2;height:15311" coordorigin="11718,699" coordsize="0,15311" path="m11718,16010l11718,699e" filled="f" stroked="t" strokeweight=".715958pt" strokecolor="#484848">
                <v:path arrowok="t"/>
              </v:shape>
            </v:group>
            <v:group style="position:absolute;left:401;top:1882;width:11317;height:2" coordorigin="401,1882" coordsize="11317,2">
              <v:shape style="position:absolute;left:401;top:1882;width:11317;height:2" coordorigin="401,1882" coordsize="11317,0" path="m401,1882l11718,1882e" filled="f" stroked="t" strokeweight=".715958pt" strokecolor="#444444">
                <v:path arrowok="t"/>
              </v:shape>
            </v:group>
            <v:group style="position:absolute;left:401;top:2123;width:11312;height:2" coordorigin="401,2123" coordsize="11312,2">
              <v:shape style="position:absolute;left:401;top:2123;width:11312;height:2" coordorigin="401,2123" coordsize="11312,0" path="m401,2123l11713,2123e" filled="f" stroked="t" strokeweight=".954611pt" strokecolor="#444444">
                <v:path arrowok="t"/>
              </v:shape>
            </v:group>
            <v:group style="position:absolute;left:410;top:2365;width:11303;height:2" coordorigin="410,2365" coordsize="11303,2">
              <v:shape style="position:absolute;left:410;top:2365;width:11303;height:2" coordorigin="410,2365" coordsize="11303,0" path="m410,2365l11713,2365e" filled="f" stroked="t" strokeweight=".954611pt" strokecolor="#444444">
                <v:path arrowok="t"/>
              </v:shape>
            </v:group>
            <v:group style="position:absolute;left:410;top:2605;width:11303;height:2" coordorigin="410,2605" coordsize="11303,2">
              <v:shape style="position:absolute;left:410;top:2605;width:11303;height:2" coordorigin="410,2605" coordsize="11303,0" path="m410,2605l11713,2605e" filled="f" stroked="t" strokeweight=".954611pt" strokecolor="#444444">
                <v:path arrowok="t"/>
              </v:shape>
            </v:group>
            <v:group style="position:absolute;left:410;top:2849;width:11303;height:2" coordorigin="410,2849" coordsize="11303,2">
              <v:shape style="position:absolute;left:410;top:2849;width:11303;height:2" coordorigin="410,2849" coordsize="11303,0" path="m410,2849l11713,2849e" filled="f" stroked="t" strokeweight=".954611pt" strokecolor="#3F3F3F">
                <v:path arrowok="t"/>
              </v:shape>
            </v:group>
            <v:group style="position:absolute;left:406;top:3088;width:11307;height:2" coordorigin="406,3088" coordsize="11307,2">
              <v:shape style="position:absolute;left:406;top:3088;width:11307;height:2" coordorigin="406,3088" coordsize="11307,0" path="m406,3088l11713,3088e" filled="f" stroked="t" strokeweight=".954611pt" strokecolor="#3F3F3F">
                <v:path arrowok="t"/>
              </v:shape>
            </v:group>
            <v:group style="position:absolute;left:3711;top:3078;width:2;height:756" coordorigin="3711,3078" coordsize="2,756">
              <v:shape style="position:absolute;left:3711;top:3078;width:2;height:756" coordorigin="3711,3078" coordsize="0,756" path="m3711,3835l3711,3078e" filled="f" stroked="t" strokeweight=".715958pt" strokecolor="#383838">
                <v:path arrowok="t"/>
              </v:shape>
            </v:group>
            <v:group style="position:absolute;left:3704;top:3512;width:8014;height:2" coordorigin="3704,3512" coordsize="8014,2">
              <v:shape style="position:absolute;left:3704;top:3512;width:8014;height:2" coordorigin="3704,3512" coordsize="8014,0" path="m3704,3512l11718,3512e" filled="f" stroked="t" strokeweight=".954611pt" strokecolor="#545454">
                <v:path arrowok="t"/>
              </v:shape>
            </v:group>
            <v:group style="position:absolute;left:6840;top:3078;width:2;height:761" coordorigin="6840,3078" coordsize="2,761">
              <v:shape style="position:absolute;left:6840;top:3078;width:2;height:761" coordorigin="6840,3078" coordsize="0,761" path="m6840,3840l6840,3078e" filled="f" stroked="t" strokeweight=".954611pt" strokecolor="#383838">
                <v:path arrowok="t"/>
              </v:shape>
            </v:group>
            <v:group style="position:absolute;left:2224;top:3821;width:2;height:12190" coordorigin="2224,3821" coordsize="2,12190">
              <v:shape style="position:absolute;left:2224;top:3821;width:2;height:12190" coordorigin="2224,3821" coordsize="0,12190" path="m2224,16010l2224,3821e" filled="f" stroked="t" strokeweight=".715958pt" strokecolor="#3B3B3B">
                <v:path arrowok="t"/>
              </v:shape>
            </v:group>
            <v:group style="position:absolute;left:406;top:3828;width:11312;height:2" coordorigin="406,3828" coordsize="11312,2">
              <v:shape style="position:absolute;left:406;top:3828;width:11312;height:2" coordorigin="406,3828" coordsize="11312,0" path="m406,3828l11718,3828e" filled="f" stroked="t" strokeweight=".954611pt" strokecolor="#3F3F3F">
                <v:path arrowok="t"/>
              </v:shape>
            </v:group>
            <v:group style="position:absolute;left:2215;top:4350;width:9503;height:2" coordorigin="2215,4350" coordsize="9503,2">
              <v:shape style="position:absolute;left:2215;top:4350;width:9503;height:2" coordorigin="2215,4350" coordsize="9503,0" path="m2215,4350l11718,4350e" filled="f" stroked="t" strokeweight=".954611pt" strokecolor="#484848">
                <v:path arrowok="t"/>
              </v:shape>
            </v:group>
            <v:group style="position:absolute;left:4785;top:4338;width:2;height:2193" coordorigin="4785,4338" coordsize="2,2193">
              <v:shape style="position:absolute;left:4785;top:4338;width:2;height:2193" coordorigin="4785,4338" coordsize="0,2193" path="m4785,6530l4785,4338e" filled="f" stroked="t" strokeweight=".954611pt" strokecolor="#3F3F3F">
                <v:path arrowok="t"/>
              </v:shape>
            </v:group>
            <v:group style="position:absolute;left:4773;top:4836;width:6950;height:2" coordorigin="4773,4836" coordsize="6950,2">
              <v:shape style="position:absolute;left:4773;top:4836;width:6950;height:2" coordorigin="4773,4836" coordsize="6950,0" path="m4773,4836l11723,4836e" filled="f" stroked="t" strokeweight=".954611pt" strokecolor="#484848">
                <v:path arrowok="t"/>
              </v:shape>
            </v:group>
            <v:group style="position:absolute;left:4773;top:5077;width:6950;height:2" coordorigin="4773,5077" coordsize="6950,2">
              <v:shape style="position:absolute;left:4773;top:5077;width:6950;height:2" coordorigin="4773,5077" coordsize="6950,0" path="m4773,5077l11723,5077e" filled="f" stroked="t" strokeweight=".954611pt" strokecolor="#4F4F4F">
                <v:path arrowok="t"/>
              </v:shape>
            </v:group>
            <v:group style="position:absolute;left:4778;top:5319;width:6945;height:2" coordorigin="4778,5319" coordsize="6945,2">
              <v:shape style="position:absolute;left:4778;top:5319;width:6945;height:2" coordorigin="4778,5319" coordsize="6945,0" path="m4778,5319l11723,5319e" filled="f" stroked="t" strokeweight=".954611pt" strokecolor="#444444">
                <v:path arrowok="t"/>
              </v:shape>
            </v:group>
            <v:group style="position:absolute;left:2210;top:5561;width:9513;height:2" coordorigin="2210,5561" coordsize="9513,2">
              <v:shape style="position:absolute;left:2210;top:5561;width:9513;height:2" coordorigin="2210,5561" coordsize="9513,0" path="m2210,5561l11723,5561e" filled="f" stroked="t" strokeweight=".954611pt" strokecolor="#444444">
                <v:path arrowok="t"/>
              </v:shape>
            </v:group>
            <v:group style="position:absolute;left:2215;top:6279;width:9513;height:2" coordorigin="2215,6279" coordsize="9513,2">
              <v:shape style="position:absolute;left:2215;top:6279;width:9513;height:2" coordorigin="2215,6279" coordsize="9513,0" path="m2215,6279l11727,6279e" filled="f" stroked="t" strokeweight=".954611pt" strokecolor="#444444">
                <v:path arrowok="t"/>
              </v:shape>
            </v:group>
            <v:group style="position:absolute;left:7699;top:5793;width:2;height:737" coordorigin="7699,5793" coordsize="2,737">
              <v:shape style="position:absolute;left:7699;top:5793;width:2;height:737" coordorigin="7699,5793" coordsize="0,737" path="m7699,6530l7699,5793e" filled="f" stroked="t" strokeweight=".954611pt" strokecolor="#3F3F3F">
                <v:path arrowok="t"/>
              </v:shape>
            </v:group>
            <v:group style="position:absolute;left:410;top:7241;width:11312;height:2" coordorigin="410,7241" coordsize="11312,2">
              <v:shape style="position:absolute;left:410;top:7241;width:11312;height:2" coordorigin="410,7241" coordsize="11312,0" path="m410,7241l11723,7241e" filled="f" stroked="t" strokeweight=".954611pt" strokecolor="#444444">
                <v:path arrowok="t"/>
              </v:shape>
            </v:group>
            <v:group style="position:absolute;left:410;top:4110;width:11307;height:2" coordorigin="410,4110" coordsize="11307,2">
              <v:shape style="position:absolute;left:410;top:4110;width:11307;height:2" coordorigin="410,4110" coordsize="11307,0" path="m410,4110l11718,4110e" filled="f" stroked="t" strokeweight=".954611pt" strokecolor="#444444">
                <v:path arrowok="t"/>
              </v:shape>
            </v:group>
            <v:group style="position:absolute;left:406;top:5803;width:11317;height:2" coordorigin="406,5803" coordsize="11317,2">
              <v:shape style="position:absolute;left:406;top:5803;width:11317;height:2" coordorigin="406,5803" coordsize="11317,0" path="m406,5803l11723,5803e" filled="f" stroked="t" strokeweight=".954611pt" strokecolor="#484848">
                <v:path arrowok="t"/>
              </v:shape>
            </v:group>
            <v:group style="position:absolute;left:410;top:6765;width:11317;height:2" coordorigin="410,6765" coordsize="11317,2">
              <v:shape style="position:absolute;left:410;top:6765;width:11317;height:2" coordorigin="410,6765" coordsize="11317,0" path="m410,6765l11727,6765e" filled="f" stroked="t" strokeweight=".954611pt" strokecolor="#3F3F3F">
                <v:path arrowok="t"/>
              </v:shape>
            </v:group>
            <v:group style="position:absolute;left:2215;top:6521;width:9513;height:2" coordorigin="2215,6521" coordsize="9513,2">
              <v:shape style="position:absolute;left:2215;top:6521;width:9513;height:2" coordorigin="2215,6521" coordsize="9513,0" path="m2215,6521l11727,6521e" filled="f" stroked="t" strokeweight=".954611pt" strokecolor="#444444">
                <v:path arrowok="t"/>
              </v:shape>
            </v:group>
            <v:group style="position:absolute;left:4787;top:7229;width:2;height:766" coordorigin="4787,7229" coordsize="2,766">
              <v:shape style="position:absolute;left:4787;top:7229;width:2;height:766" coordorigin="4787,7229" coordsize="0,766" path="m4787,7995l4787,7229e" filled="f" stroked="t" strokeweight=".954611pt" strokecolor="#343434">
                <v:path arrowok="t"/>
              </v:shape>
            </v:group>
            <v:group style="position:absolute;left:4783;top:7505;width:6940;height:2" coordorigin="4783,7505" coordsize="6940,2">
              <v:shape style="position:absolute;left:4783;top:7505;width:6940;height:2" coordorigin="4783,7505" coordsize="6940,0" path="m4783,7505l11723,7505e" filled="f" stroked="t" strokeweight=".954611pt" strokecolor="#484848">
                <v:path arrowok="t"/>
              </v:shape>
            </v:group>
            <v:group style="position:absolute;left:4783;top:7744;width:6945;height:2" coordorigin="4783,7744" coordsize="6945,2">
              <v:shape style="position:absolute;left:4783;top:7744;width:6945;height:2" coordorigin="4783,7744" coordsize="6945,0" path="m4783,7744l11727,7744e" filled="f" stroked="t" strokeweight=".954611pt" strokecolor="#484848">
                <v:path arrowok="t"/>
              </v:shape>
            </v:group>
            <v:group style="position:absolute;left:406;top:7984;width:11326;height:2" coordorigin="406,7984" coordsize="11326,2">
              <v:shape style="position:absolute;left:406;top:7984;width:11326;height:2" coordorigin="406,7984" coordsize="11326,0" path="m406,7984l11732,7984e" filled="f" stroked="t" strokeweight=".954611pt" strokecolor="#444444">
                <v:path arrowok="t"/>
              </v:shape>
            </v:group>
            <v:group style="position:absolute;left:410;top:8793;width:11317;height:2" coordorigin="410,8793" coordsize="11317,2">
              <v:shape style="position:absolute;left:410;top:8793;width:11317;height:2" coordorigin="410,8793" coordsize="11317,0" path="m410,8793l11727,8793e" filled="f" stroked="t" strokeweight=".954611pt" strokecolor="#484848">
                <v:path arrowok="t"/>
              </v:shape>
            </v:group>
            <v:group style="position:absolute;left:410;top:9700;width:11317;height:2" coordorigin="410,9700" coordsize="11317,2">
              <v:shape style="position:absolute;left:410;top:9700;width:11317;height:2" coordorigin="410,9700" coordsize="11317,0" path="m410,9700l11727,9700e" filled="f" stroked="t" strokeweight=".954611pt" strokecolor="#484848">
                <v:path arrowok="t"/>
              </v:shape>
            </v:group>
            <v:group style="position:absolute;left:410;top:9944;width:11317;height:2" coordorigin="410,9944" coordsize="11317,2">
              <v:shape style="position:absolute;left:410;top:9944;width:11317;height:2" coordorigin="410,9944" coordsize="11317,0" path="m410,9944l11727,9944e" filled="f" stroked="t" strokeweight=".954611pt" strokecolor="#484848">
                <v:path arrowok="t"/>
              </v:shape>
            </v:group>
            <v:group style="position:absolute;left:410;top:10186;width:11322;height:2" coordorigin="410,10186" coordsize="11322,2">
              <v:shape style="position:absolute;left:410;top:10186;width:11322;height:2" coordorigin="410,10186" coordsize="11322,0" path="m410,10186l11732,10186e" filled="f" stroked="t" strokeweight=".954611pt" strokecolor="#444444">
                <v:path arrowok="t"/>
              </v:shape>
            </v:group>
            <v:group style="position:absolute;left:415;top:10906;width:11312;height:2" coordorigin="415,10906" coordsize="11312,2">
              <v:shape style="position:absolute;left:415;top:10906;width:11312;height:2" coordorigin="415,10906" coordsize="11312,0" path="m415,10906l11727,10906e" filled="f" stroked="t" strokeweight=".954611pt" strokecolor="#484848">
                <v:path arrowok="t"/>
              </v:shape>
            </v:group>
            <v:group style="position:absolute;left:7265;top:10897;width:2;height:5113" coordorigin="7265,10897" coordsize="2,5113">
              <v:shape style="position:absolute;left:7265;top:10897;width:2;height:5113" coordorigin="7265,10897" coordsize="0,5113" path="m7265,16010l7265,10897e" filled="f" stroked="t" strokeweight=".715958pt" strokecolor="#3B3B3B">
                <v:path arrowok="t"/>
              </v:shape>
            </v:group>
            <v:group style="position:absolute;left:415;top:11146;width:11317;height:2" coordorigin="415,11146" coordsize="11317,2">
              <v:shape style="position:absolute;left:415;top:11146;width:11317;height:2" coordorigin="415,11146" coordsize="11317,0" path="m415,11146l11732,11146e" filled="f" stroked="t" strokeweight=".715958pt" strokecolor="#444444">
                <v:path arrowok="t"/>
              </v:shape>
            </v:group>
            <v:group style="position:absolute;left:415;top:13231;width:1823;height:2" coordorigin="415,13231" coordsize="1823,2">
              <v:shape style="position:absolute;left:415;top:13231;width:1823;height:2" coordorigin="415,13231" coordsize="1823,0" path="m415,13231l2239,13231e" filled="f" stroked="t" strokeweight=".954611pt" strokecolor="#4F4F4F">
                <v:path arrowok="t"/>
              </v:shape>
            </v:group>
            <v:group style="position:absolute;left:415;top:15998;width:11322;height:2" coordorigin="415,15998" coordsize="11322,2">
              <v:shape style="position:absolute;left:415;top:15998;width:11322;height:2" coordorigin="415,15998" coordsize="11322,0" path="m415,15998l11737,15998e" filled="f" stroked="t" strokeweight=".954611pt" strokecolor="#606060">
                <v:path arrowok="t"/>
              </v:shape>
            </v:group>
            <v:group style="position:absolute;left:959;top:10897;width:2;height:5108" coordorigin="959,10897" coordsize="2,5108">
              <v:shape style="position:absolute;left:959;top:10897;width:2;height:5108" coordorigin="959,10897" coordsize="0,5108" path="m959,16005l959,10897e" filled="f" stroked="t" strokeweight=".954611pt" strokecolor="#3B3B3B">
                <v:path arrowok="t"/>
              </v:shape>
            </v:group>
            <v:group style="position:absolute;left:1549;top:10763;width:2;height:5247" coordorigin="1549,10763" coordsize="2,5247">
              <v:shape style="position:absolute;left:1549;top:10763;width:2;height:5247" coordorigin="1549,10763" coordsize="0,5247" path="m1549,16010l1549,10763e" filled="f" stroked="t" strokeweight=".954611pt" strokecolor="#34343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5" w:after="0" w:line="240" w:lineRule="auto"/>
        <w:ind w:left="238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shape style="width:11.52pt;height:32.639999pt;mso-position-horizontal-relative:char;mso-position-vertical-relative:line" type="#_x0000_t75">
            <v:imagedata r:id="rId5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1"/>
        </w:rPr>
        <w:t>                                      </w:t>
      </w:r>
      <w:r>
        <w:rPr>
          <w:rFonts w:ascii="Arial" w:hAnsi="Arial" w:cs="Arial" w:eastAsia="Arial"/>
          <w:sz w:val="21"/>
          <w:szCs w:val="21"/>
          <w:color w:val="707579"/>
          <w:spacing w:val="0"/>
          <w:w w:val="116"/>
          <w:position w:val="1"/>
        </w:rPr>
        <w:t>E</w:t>
      </w:r>
      <w:r>
        <w:rPr>
          <w:rFonts w:ascii="Arial" w:hAnsi="Arial" w:cs="Arial" w:eastAsia="Arial"/>
          <w:sz w:val="21"/>
          <w:szCs w:val="21"/>
          <w:color w:val="707579"/>
          <w:spacing w:val="5"/>
          <w:w w:val="116"/>
          <w:position w:val="1"/>
        </w:rPr>
        <w:t>r</w:t>
      </w:r>
      <w:r>
        <w:rPr>
          <w:rFonts w:ascii="Arial" w:hAnsi="Arial" w:cs="Arial" w:eastAsia="Arial"/>
          <w:sz w:val="21"/>
          <w:szCs w:val="21"/>
          <w:color w:val="8A8C8C"/>
          <w:spacing w:val="0"/>
          <w:w w:val="116"/>
          <w:position w:val="1"/>
        </w:rPr>
        <w:t>d</w:t>
      </w:r>
      <w:r>
        <w:rPr>
          <w:rFonts w:ascii="Arial" w:hAnsi="Arial" w:cs="Arial" w:eastAsia="Arial"/>
          <w:sz w:val="21"/>
          <w:szCs w:val="21"/>
          <w:color w:val="8A8C8C"/>
          <w:spacing w:val="41"/>
          <w:w w:val="116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9A9C9C"/>
          <w:spacing w:val="0"/>
          <w:w w:val="146"/>
          <w:position w:val="1"/>
        </w:rPr>
        <w:t>'</w:t>
      </w:r>
      <w:r>
        <w:rPr>
          <w:rFonts w:ascii="Arial" w:hAnsi="Arial" w:cs="Arial" w:eastAsia="Arial"/>
          <w:sz w:val="21"/>
          <w:szCs w:val="21"/>
          <w:color w:val="9A9C9C"/>
          <w:spacing w:val="-2"/>
          <w:w w:val="146"/>
          <w:position w:val="1"/>
        </w:rPr>
        <w:t>Y</w:t>
      </w:r>
      <w:r>
        <w:rPr>
          <w:rFonts w:ascii="Arial" w:hAnsi="Arial" w:cs="Arial" w:eastAsia="Arial"/>
          <w:sz w:val="21"/>
          <w:szCs w:val="21"/>
          <w:color w:val="707579"/>
          <w:spacing w:val="0"/>
          <w:w w:val="107"/>
          <w:position w:val="1"/>
        </w:rPr>
        <w:t>ILDIRIM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2077" w:right="-20"/>
        <w:jc w:val="left"/>
        <w:tabs>
          <w:tab w:pos="29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8A8C8C"/>
          <w:spacing w:val="-13"/>
          <w:w w:val="100"/>
        </w:rPr>
        <w:t>G</w:t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100"/>
        </w:rPr>
        <w:t>üne</w:t>
      </w:r>
      <w:r>
        <w:rPr>
          <w:rFonts w:ascii="Arial" w:hAnsi="Arial" w:cs="Arial" w:eastAsia="Arial"/>
          <w:sz w:val="20"/>
          <w:szCs w:val="20"/>
          <w:color w:val="707579"/>
          <w:spacing w:val="-1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8A8C8C"/>
          <w:spacing w:val="0"/>
          <w:w w:val="100"/>
        </w:rPr>
        <w:t>..</w:t>
      </w:r>
      <w:r>
        <w:rPr>
          <w:rFonts w:ascii="Arial" w:hAnsi="Arial" w:cs="Arial" w:eastAsia="Arial"/>
          <w:sz w:val="20"/>
          <w:szCs w:val="20"/>
          <w:color w:val="8A8C8C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A8C8C"/>
          <w:spacing w:val="5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707579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107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2" w:after="0" w:line="240" w:lineRule="auto"/>
        <w:ind w:left="2429" w:right="619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-2"/>
          <w:w w:val="100"/>
        </w:rPr>
        <w:t>G</w:t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100"/>
        </w:rPr>
        <w:t>ru</w:t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707579"/>
          <w:spacing w:val="2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07579"/>
          <w:spacing w:val="0"/>
          <w:w w:val="118"/>
        </w:rPr>
        <w:t>arAmiri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21" w:lineRule="exact"/>
        <w:ind w:right="191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707579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9"/>
          <w:szCs w:val="29"/>
          <w:color w:val="707579"/>
          <w:spacing w:val="7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9"/>
          <w:szCs w:val="29"/>
          <w:color w:val="8A8C8C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8A8C8C"/>
          <w:spacing w:val="52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707579"/>
          <w:spacing w:val="0"/>
          <w:w w:val="100"/>
          <w:position w:val="-1"/>
        </w:rPr>
        <w:t>KA</w:t>
      </w:r>
      <w:r>
        <w:rPr>
          <w:rFonts w:ascii="Arial" w:hAnsi="Arial" w:cs="Arial" w:eastAsia="Arial"/>
          <w:sz w:val="27"/>
          <w:szCs w:val="27"/>
          <w:color w:val="707579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27"/>
          <w:szCs w:val="27"/>
          <w:color w:val="707579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707579"/>
          <w:spacing w:val="0"/>
          <w:w w:val="115"/>
          <w:position w:val="-1"/>
        </w:rPr>
        <w:t>A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330" w:right="-82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9A9C9C"/>
          <w:spacing w:val="0"/>
          <w:w w:val="79"/>
          <w:position w:val="-3"/>
        </w:rPr>
        <w:t>Itf</w:t>
      </w:r>
      <w:r>
        <w:rPr>
          <w:rFonts w:ascii="Arial" w:hAnsi="Arial" w:cs="Arial" w:eastAsia="Arial"/>
          <w:sz w:val="24"/>
          <w:szCs w:val="24"/>
          <w:color w:val="9A9C9C"/>
          <w:spacing w:val="-2"/>
          <w:w w:val="79"/>
          <w:position w:val="-3"/>
        </w:rPr>
        <w:t>a</w:t>
      </w:r>
      <w:r>
        <w:rPr>
          <w:rFonts w:ascii="Arial" w:hAnsi="Arial" w:cs="Arial" w:eastAsia="Arial"/>
          <w:sz w:val="24"/>
          <w:szCs w:val="24"/>
          <w:color w:val="707579"/>
          <w:spacing w:val="0"/>
          <w:w w:val="79"/>
          <w:position w:val="-3"/>
        </w:rPr>
        <w:t>i</w:t>
      </w:r>
      <w:r>
        <w:rPr>
          <w:rFonts w:ascii="Arial" w:hAnsi="Arial" w:cs="Arial" w:eastAsia="Arial"/>
          <w:sz w:val="24"/>
          <w:szCs w:val="24"/>
          <w:color w:val="707579"/>
          <w:spacing w:val="-3"/>
          <w:w w:val="79"/>
          <w:position w:val="-3"/>
        </w:rPr>
        <w:t>y</w:t>
      </w:r>
      <w:r>
        <w:rPr>
          <w:rFonts w:ascii="Arial" w:hAnsi="Arial" w:cs="Arial" w:eastAsia="Arial"/>
          <w:sz w:val="24"/>
          <w:szCs w:val="24"/>
          <w:color w:val="8A8C8C"/>
          <w:spacing w:val="0"/>
          <w:w w:val="79"/>
          <w:position w:val="-3"/>
        </w:rPr>
        <w:t>e</w:t>
      </w:r>
      <w:r>
        <w:rPr>
          <w:rFonts w:ascii="Arial" w:hAnsi="Arial" w:cs="Arial" w:eastAsia="Arial"/>
          <w:sz w:val="24"/>
          <w:szCs w:val="24"/>
          <w:color w:val="8A8C8C"/>
          <w:spacing w:val="0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A8C8C"/>
          <w:spacing w:val="10"/>
          <w:w w:val="71"/>
          <w:position w:val="-3"/>
        </w:rPr>
        <w:t>G</w:t>
      </w:r>
      <w:r>
        <w:rPr>
          <w:rFonts w:ascii="Times New Roman" w:hAnsi="Times New Roman" w:cs="Times New Roman" w:eastAsia="Times New Roman"/>
          <w:sz w:val="25"/>
          <w:szCs w:val="25"/>
          <w:color w:val="707579"/>
          <w:spacing w:val="-5"/>
          <w:w w:val="50"/>
          <w:position w:val="-3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707579"/>
          <w:spacing w:val="1"/>
          <w:w w:val="65"/>
          <w:i/>
          <w:position w:val="-3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8A8C8C"/>
          <w:spacing w:val="2"/>
          <w:w w:val="84"/>
          <w:i/>
          <w:position w:val="-3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707579"/>
          <w:spacing w:val="0"/>
          <w:w w:val="64"/>
          <w:i/>
          <w:position w:val="-3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707579"/>
          <w:spacing w:val="-7"/>
          <w:w w:val="100"/>
          <w:i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707579"/>
          <w:spacing w:val="6"/>
          <w:w w:val="73"/>
          <w:position w:val="-3"/>
        </w:rPr>
        <w:t>B</w:t>
      </w:r>
      <w:r>
        <w:rPr>
          <w:rFonts w:ascii="Arial" w:hAnsi="Arial" w:cs="Arial" w:eastAsia="Arial"/>
          <w:sz w:val="24"/>
          <w:szCs w:val="24"/>
          <w:color w:val="595959"/>
          <w:spacing w:val="0"/>
          <w:w w:val="77"/>
          <w:position w:val="-3"/>
        </w:rPr>
        <w:t>öl</w:t>
      </w:r>
      <w:r>
        <w:rPr>
          <w:rFonts w:ascii="Arial" w:hAnsi="Arial" w:cs="Arial" w:eastAsia="Arial"/>
          <w:sz w:val="24"/>
          <w:szCs w:val="24"/>
          <w:color w:val="595959"/>
          <w:spacing w:val="-17"/>
          <w:w w:val="77"/>
          <w:position w:val="-3"/>
        </w:rPr>
        <w:t>g</w:t>
      </w:r>
      <w:r>
        <w:rPr>
          <w:rFonts w:ascii="Arial" w:hAnsi="Arial" w:cs="Arial" w:eastAsia="Arial"/>
          <w:sz w:val="24"/>
          <w:szCs w:val="24"/>
          <w:color w:val="707579"/>
          <w:spacing w:val="0"/>
          <w:w w:val="88"/>
          <w:position w:val="-3"/>
        </w:rPr>
        <w:t>e</w:t>
      </w:r>
      <w:r>
        <w:rPr>
          <w:rFonts w:ascii="Arial" w:hAnsi="Arial" w:cs="Arial" w:eastAsia="Arial"/>
          <w:sz w:val="24"/>
          <w:szCs w:val="24"/>
          <w:color w:val="707579"/>
          <w:spacing w:val="-41"/>
          <w:w w:val="100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707579"/>
          <w:spacing w:val="-6"/>
          <w:w w:val="79"/>
          <w:position w:val="-3"/>
        </w:rPr>
        <w:t>A</w:t>
      </w:r>
      <w:r>
        <w:rPr>
          <w:rFonts w:ascii="Arial" w:hAnsi="Arial" w:cs="Arial" w:eastAsia="Arial"/>
          <w:sz w:val="24"/>
          <w:szCs w:val="24"/>
          <w:color w:val="595959"/>
          <w:spacing w:val="0"/>
          <w:w w:val="80"/>
          <w:position w:val="-3"/>
        </w:rPr>
        <w:t>mi</w:t>
      </w:r>
      <w:r>
        <w:rPr>
          <w:rFonts w:ascii="Arial" w:hAnsi="Arial" w:cs="Arial" w:eastAsia="Arial"/>
          <w:sz w:val="24"/>
          <w:szCs w:val="24"/>
          <w:color w:val="595959"/>
          <w:spacing w:val="-6"/>
          <w:w w:val="80"/>
          <w:position w:val="-3"/>
        </w:rPr>
        <w:t>r</w:t>
      </w:r>
      <w:r>
        <w:rPr>
          <w:rFonts w:ascii="Arial" w:hAnsi="Arial" w:cs="Arial" w:eastAsia="Arial"/>
          <w:sz w:val="24"/>
          <w:szCs w:val="24"/>
          <w:color w:val="707579"/>
          <w:spacing w:val="0"/>
          <w:w w:val="158"/>
          <w:position w:val="-3"/>
        </w:rPr>
        <w:t>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94" w:lineRule="exact"/>
        <w:ind w:right="100"/>
        <w:jc w:val="right"/>
        <w:rPr>
          <w:rFonts w:ascii="Arial" w:hAnsi="Arial" w:cs="Arial" w:eastAsia="Arial"/>
          <w:sz w:val="62"/>
          <w:szCs w:val="62"/>
        </w:rPr>
      </w:pPr>
      <w:rPr/>
      <w:r>
        <w:rPr>
          <w:rFonts w:ascii="Arial" w:hAnsi="Arial" w:cs="Arial" w:eastAsia="Arial"/>
          <w:sz w:val="62"/>
          <w:szCs w:val="62"/>
          <w:color w:val="3D428C"/>
          <w:spacing w:val="0"/>
          <w:w w:val="175"/>
          <w:position w:val="1"/>
        </w:rPr>
        <w:t>-%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2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27" w:lineRule="exact"/>
        <w:ind w:left="325" w:right="-20"/>
        <w:jc w:val="left"/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47"/>
          <w:szCs w:val="47"/>
          <w:color w:val="424242"/>
          <w:spacing w:val="0"/>
          <w:w w:val="72"/>
          <w:position w:val="-2"/>
        </w:rPr>
        <w:t>/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453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Yaşa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YIKÇI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758" w:right="1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9.677643pt;margin-top:16.541117pt;width:57.772003pt;height:50pt;mso-position-horizontal-relative:page;mso-position-vertical-relative:paragraph;z-index:-15020" type="#_x0000_t202" filled="f" stroked="f">
            <v:textbox inset="0,0,0,0">
              <w:txbxContent>
                <w:p>
                  <w:pPr>
                    <w:spacing w:before="0" w:after="0" w:line="1000" w:lineRule="exact"/>
                    <w:ind w:right="-190"/>
                    <w:jc w:val="left"/>
                    <w:rPr>
                      <w:rFonts w:ascii="Arial" w:hAnsi="Arial" w:cs="Arial" w:eastAsia="Arial"/>
                      <w:sz w:val="100"/>
                      <w:szCs w:val="100"/>
                    </w:rPr>
                  </w:pPr>
                  <w:rPr/>
                  <w:r>
                    <w:rPr>
                      <w:rFonts w:ascii="Arial" w:hAnsi="Arial" w:cs="Arial" w:eastAsia="Arial"/>
                      <w:sz w:val="100"/>
                      <w:szCs w:val="100"/>
                      <w:color w:val="707579"/>
                      <w:spacing w:val="0"/>
                      <w:w w:val="104"/>
                      <w:i/>
                      <w:position w:val="-1"/>
                    </w:rPr>
                    <w:t>-di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98" w:right="1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AkifDEVECİ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806" w:right="3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57" w:lineRule="exact"/>
        <w:ind w:left="427" w:right="1582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A2A2A"/>
          <w:spacing w:val="0"/>
          <w:w w:val="52"/>
          <w:position w:val="-5"/>
        </w:rPr>
        <w:t>3</w:t>
      </w:r>
      <w:r>
        <w:rPr>
          <w:rFonts w:ascii="Arial" w:hAnsi="Arial" w:cs="Arial" w:eastAsia="Arial"/>
          <w:sz w:val="27"/>
          <w:szCs w:val="27"/>
          <w:color w:val="2A2A2A"/>
          <w:spacing w:val="28"/>
          <w:w w:val="52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2"/>
          <w:position w:val="-5"/>
        </w:rPr>
        <w:t>G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2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14"/>
          <w:w w:val="52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59"/>
          <w:position w:val="-5"/>
        </w:rPr>
        <w:t>MaYIS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59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26"/>
          <w:w w:val="59"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9"/>
          <w:position w:val="-5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548" w:right="18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9.119995pt;margin-top:22.208473pt;width:118.080002pt;height:98.879997pt;mso-position-horizontal-relative:page;mso-position-vertical-relative:paragraph;z-index:-15023" type="#_x0000_t75">
            <v:imagedata r:id="rId51" o:title=""/>
          </v:shape>
        </w:pic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3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3"/>
          <w:i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595959"/>
          <w:spacing w:val="34"/>
          <w:w w:val="83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3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2"/>
          <w:w w:val="83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4"/>
          <w:position w:val="1"/>
        </w:rPr>
        <w:t>0</w:t>
      </w:r>
      <w:r>
        <w:rPr>
          <w:rFonts w:ascii="Arial" w:hAnsi="Arial" w:cs="Arial" w:eastAsia="Arial"/>
          <w:sz w:val="25"/>
          <w:szCs w:val="25"/>
          <w:color w:val="2A2A2A"/>
          <w:spacing w:val="-14"/>
          <w:w w:val="12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sectPr>
      <w:type w:val="continuous"/>
      <w:pgSz w:w="11920" w:h="16840"/>
      <w:pgMar w:top="980" w:bottom="280" w:left="300" w:right="80"/>
      <w:cols w:num="3" w:equalWidth="0">
        <w:col w:w="4416" w:space="210"/>
        <w:col w:w="1834" w:space="1822"/>
        <w:col w:w="325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pn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Relationship Id="rId47" Type="http://schemas.openxmlformats.org/officeDocument/2006/relationships/image" Target="media/image43.jpg"/><Relationship Id="rId48" Type="http://schemas.openxmlformats.org/officeDocument/2006/relationships/image" Target="media/image44.jpg"/><Relationship Id="rId49" Type="http://schemas.openxmlformats.org/officeDocument/2006/relationships/image" Target="media/image45.jpg"/><Relationship Id="rId50" Type="http://schemas.openxmlformats.org/officeDocument/2006/relationships/image" Target="media/image46.jpg"/><Relationship Id="rId51" Type="http://schemas.openxmlformats.org/officeDocument/2006/relationships/image" Target="media/image47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2018-06-22T12:32:53Z</dcterms:created>
  <dcterms:modified xsi:type="dcterms:W3CDTF">2018-06-22T12:32:53Z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